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charts/chart8.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8D9" w:rsidRPr="007F714F" w:rsidRDefault="00F868D9" w:rsidP="00F868D9">
      <w:pPr>
        <w:jc w:val="center"/>
        <w:rPr>
          <w:noProof/>
          <w:sz w:val="28"/>
          <w:lang w:eastAsia="en-GB"/>
        </w:rPr>
      </w:pPr>
      <w:r w:rsidRPr="007F714F">
        <w:rPr>
          <w:noProof/>
          <w:sz w:val="28"/>
          <w:lang w:eastAsia="en-GB"/>
        </w:rPr>
        <w:t>RTDSP Lab 4</w:t>
      </w:r>
    </w:p>
    <w:p w:rsidR="00F868D9" w:rsidRDefault="00F868D9" w:rsidP="00F868D9">
      <w:pPr>
        <w:jc w:val="center"/>
        <w:rPr>
          <w:noProof/>
          <w:sz w:val="28"/>
          <w:lang w:eastAsia="en-GB"/>
        </w:rPr>
      </w:pPr>
      <w:r w:rsidRPr="007F714F">
        <w:rPr>
          <w:noProof/>
          <w:sz w:val="28"/>
          <w:lang w:eastAsia="en-GB"/>
        </w:rPr>
        <w:t>Design of a FIR filter</w:t>
      </w:r>
    </w:p>
    <w:p w:rsidR="007F714F" w:rsidRPr="000037AE" w:rsidRDefault="007F714F" w:rsidP="00F868D9">
      <w:pPr>
        <w:jc w:val="center"/>
        <w:rPr>
          <w:noProof/>
          <w:sz w:val="20"/>
          <w:lang w:eastAsia="en-GB"/>
        </w:rPr>
      </w:pPr>
      <w:r w:rsidRPr="000037AE">
        <w:rPr>
          <w:noProof/>
          <w:sz w:val="20"/>
          <w:lang w:eastAsia="en-GB"/>
        </w:rPr>
        <w:t>Loek Janssen – lfj10@ic.ac.uk</w:t>
      </w:r>
    </w:p>
    <w:p w:rsidR="007F714F" w:rsidRPr="000037AE" w:rsidRDefault="007F714F" w:rsidP="00F868D9">
      <w:pPr>
        <w:jc w:val="center"/>
        <w:rPr>
          <w:noProof/>
          <w:sz w:val="20"/>
          <w:lang w:eastAsia="en-GB"/>
        </w:rPr>
      </w:pPr>
      <w:r w:rsidRPr="000037AE">
        <w:rPr>
          <w:noProof/>
          <w:sz w:val="20"/>
          <w:lang w:eastAsia="en-GB"/>
        </w:rPr>
        <w:t>Sebastian Grubb – sg3510@ic.ac.uk</w:t>
      </w:r>
    </w:p>
    <w:sdt>
      <w:sdtPr>
        <w:rPr>
          <w:rFonts w:asciiTheme="minorHAnsi" w:eastAsiaTheme="minorHAnsi" w:hAnsiTheme="minorHAnsi" w:cstheme="minorBidi"/>
          <w:b w:val="0"/>
          <w:bCs w:val="0"/>
          <w:color w:val="auto"/>
          <w:sz w:val="22"/>
          <w:szCs w:val="22"/>
          <w:lang w:val="en-GB" w:eastAsia="en-US"/>
        </w:rPr>
        <w:id w:val="35021475"/>
        <w:docPartObj>
          <w:docPartGallery w:val="Table of Contents"/>
          <w:docPartUnique/>
        </w:docPartObj>
      </w:sdtPr>
      <w:sdtEndPr>
        <w:rPr>
          <w:noProof/>
        </w:rPr>
      </w:sdtEndPr>
      <w:sdtContent>
        <w:p w:rsidR="00116C6B" w:rsidRDefault="00116C6B">
          <w:pPr>
            <w:pStyle w:val="TOCHeading"/>
          </w:pPr>
          <w:r>
            <w:t>Contents</w:t>
          </w:r>
        </w:p>
        <w:p w:rsidR="005B7055" w:rsidRDefault="00116C6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0118005" w:history="1">
            <w:r w:rsidR="005B7055" w:rsidRPr="00B91212">
              <w:rPr>
                <w:rStyle w:val="Hyperlink"/>
                <w:noProof/>
                <w:lang w:eastAsia="en-GB"/>
              </w:rPr>
              <w:t>Filter Design Using Matlab</w:t>
            </w:r>
            <w:r w:rsidR="005B7055">
              <w:rPr>
                <w:noProof/>
                <w:webHidden/>
              </w:rPr>
              <w:tab/>
            </w:r>
            <w:r w:rsidR="005B7055">
              <w:rPr>
                <w:noProof/>
                <w:webHidden/>
              </w:rPr>
              <w:fldChar w:fldCharType="begin"/>
            </w:r>
            <w:r w:rsidR="005B7055">
              <w:rPr>
                <w:noProof/>
                <w:webHidden/>
              </w:rPr>
              <w:instrText xml:space="preserve"> PAGEREF _Toc350118005 \h </w:instrText>
            </w:r>
            <w:r w:rsidR="005B7055">
              <w:rPr>
                <w:noProof/>
                <w:webHidden/>
              </w:rPr>
            </w:r>
            <w:r w:rsidR="005B7055">
              <w:rPr>
                <w:noProof/>
                <w:webHidden/>
              </w:rPr>
              <w:fldChar w:fldCharType="separate"/>
            </w:r>
            <w:r w:rsidR="00FD058E">
              <w:rPr>
                <w:noProof/>
                <w:webHidden/>
              </w:rPr>
              <w:t>2</w:t>
            </w:r>
            <w:r w:rsidR="005B7055">
              <w:rPr>
                <w:noProof/>
                <w:webHidden/>
              </w:rPr>
              <w:fldChar w:fldCharType="end"/>
            </w:r>
          </w:hyperlink>
        </w:p>
        <w:p w:rsidR="005B7055" w:rsidRDefault="005B7055">
          <w:pPr>
            <w:pStyle w:val="TOC1"/>
            <w:tabs>
              <w:tab w:val="right" w:leader="dot" w:pos="9016"/>
            </w:tabs>
            <w:rPr>
              <w:rFonts w:eastAsiaTheme="minorEastAsia"/>
              <w:noProof/>
              <w:lang w:eastAsia="en-GB"/>
            </w:rPr>
          </w:pPr>
          <w:hyperlink w:anchor="_Toc350118006" w:history="1">
            <w:r w:rsidRPr="00B91212">
              <w:rPr>
                <w:rStyle w:val="Hyperlink"/>
                <w:noProof/>
              </w:rPr>
              <w:t>Non-circular buffer filter implementation:</w:t>
            </w:r>
            <w:r>
              <w:rPr>
                <w:noProof/>
                <w:webHidden/>
              </w:rPr>
              <w:tab/>
            </w:r>
            <w:r>
              <w:rPr>
                <w:noProof/>
                <w:webHidden/>
              </w:rPr>
              <w:fldChar w:fldCharType="begin"/>
            </w:r>
            <w:r>
              <w:rPr>
                <w:noProof/>
                <w:webHidden/>
              </w:rPr>
              <w:instrText xml:space="preserve"> PAGEREF _Toc350118006 \h </w:instrText>
            </w:r>
            <w:r>
              <w:rPr>
                <w:noProof/>
                <w:webHidden/>
              </w:rPr>
            </w:r>
            <w:r>
              <w:rPr>
                <w:noProof/>
                <w:webHidden/>
              </w:rPr>
              <w:fldChar w:fldCharType="separate"/>
            </w:r>
            <w:r w:rsidR="00FD058E">
              <w:rPr>
                <w:noProof/>
                <w:webHidden/>
              </w:rPr>
              <w:t>5</w:t>
            </w:r>
            <w:r>
              <w:rPr>
                <w:noProof/>
                <w:webHidden/>
              </w:rPr>
              <w:fldChar w:fldCharType="end"/>
            </w:r>
          </w:hyperlink>
        </w:p>
        <w:p w:rsidR="005B7055" w:rsidRDefault="005B7055">
          <w:pPr>
            <w:pStyle w:val="TOC2"/>
            <w:tabs>
              <w:tab w:val="right" w:leader="dot" w:pos="9016"/>
            </w:tabs>
            <w:rPr>
              <w:rFonts w:eastAsiaTheme="minorEastAsia"/>
              <w:noProof/>
              <w:lang w:eastAsia="en-GB"/>
            </w:rPr>
          </w:pPr>
          <w:hyperlink w:anchor="_Toc350118007" w:history="1">
            <w:r w:rsidRPr="00B91212">
              <w:rPr>
                <w:rStyle w:val="Hyperlink"/>
                <w:noProof/>
              </w:rPr>
              <w:t>Performance</w:t>
            </w:r>
            <w:r>
              <w:rPr>
                <w:noProof/>
                <w:webHidden/>
              </w:rPr>
              <w:tab/>
            </w:r>
            <w:r>
              <w:rPr>
                <w:noProof/>
                <w:webHidden/>
              </w:rPr>
              <w:fldChar w:fldCharType="begin"/>
            </w:r>
            <w:r>
              <w:rPr>
                <w:noProof/>
                <w:webHidden/>
              </w:rPr>
              <w:instrText xml:space="preserve"> PAGEREF _Toc350118007 \h </w:instrText>
            </w:r>
            <w:r>
              <w:rPr>
                <w:noProof/>
                <w:webHidden/>
              </w:rPr>
            </w:r>
            <w:r>
              <w:rPr>
                <w:noProof/>
                <w:webHidden/>
              </w:rPr>
              <w:fldChar w:fldCharType="separate"/>
            </w:r>
            <w:r w:rsidR="00FD058E">
              <w:rPr>
                <w:noProof/>
                <w:webHidden/>
              </w:rPr>
              <w:t>5</w:t>
            </w:r>
            <w:r>
              <w:rPr>
                <w:noProof/>
                <w:webHidden/>
              </w:rPr>
              <w:fldChar w:fldCharType="end"/>
            </w:r>
          </w:hyperlink>
        </w:p>
        <w:p w:rsidR="005B7055" w:rsidRDefault="005B7055">
          <w:pPr>
            <w:pStyle w:val="TOC1"/>
            <w:tabs>
              <w:tab w:val="right" w:leader="dot" w:pos="9016"/>
            </w:tabs>
            <w:rPr>
              <w:rFonts w:eastAsiaTheme="minorEastAsia"/>
              <w:noProof/>
              <w:lang w:eastAsia="en-GB"/>
            </w:rPr>
          </w:pPr>
          <w:hyperlink w:anchor="_Toc350118008" w:history="1">
            <w:r w:rsidRPr="00B91212">
              <w:rPr>
                <w:rStyle w:val="Hyperlink"/>
                <w:noProof/>
                <w:lang w:eastAsia="en-GB"/>
              </w:rPr>
              <w:t>Circular FIR Filter Implementation in C</w:t>
            </w:r>
            <w:r>
              <w:rPr>
                <w:noProof/>
                <w:webHidden/>
              </w:rPr>
              <w:tab/>
            </w:r>
            <w:r>
              <w:rPr>
                <w:noProof/>
                <w:webHidden/>
              </w:rPr>
              <w:fldChar w:fldCharType="begin"/>
            </w:r>
            <w:r>
              <w:rPr>
                <w:noProof/>
                <w:webHidden/>
              </w:rPr>
              <w:instrText xml:space="preserve"> PAGEREF _Toc350118008 \h </w:instrText>
            </w:r>
            <w:r>
              <w:rPr>
                <w:noProof/>
                <w:webHidden/>
              </w:rPr>
            </w:r>
            <w:r>
              <w:rPr>
                <w:noProof/>
                <w:webHidden/>
              </w:rPr>
              <w:fldChar w:fldCharType="separate"/>
            </w:r>
            <w:r w:rsidR="00FD058E">
              <w:rPr>
                <w:noProof/>
                <w:webHidden/>
              </w:rPr>
              <w:t>7</w:t>
            </w:r>
            <w:r>
              <w:rPr>
                <w:noProof/>
                <w:webHidden/>
              </w:rPr>
              <w:fldChar w:fldCharType="end"/>
            </w:r>
          </w:hyperlink>
        </w:p>
        <w:p w:rsidR="005B7055" w:rsidRDefault="005B7055">
          <w:pPr>
            <w:pStyle w:val="TOC2"/>
            <w:tabs>
              <w:tab w:val="right" w:leader="dot" w:pos="9016"/>
            </w:tabs>
            <w:rPr>
              <w:rFonts w:eastAsiaTheme="minorEastAsia"/>
              <w:noProof/>
              <w:lang w:eastAsia="en-GB"/>
            </w:rPr>
          </w:pPr>
          <w:hyperlink w:anchor="_Toc350118009" w:history="1">
            <w:r w:rsidRPr="00B91212">
              <w:rPr>
                <w:rStyle w:val="Hyperlink"/>
                <w:noProof/>
                <w:lang w:eastAsia="en-GB"/>
              </w:rPr>
              <w:t>Base Case</w:t>
            </w:r>
            <w:r>
              <w:rPr>
                <w:noProof/>
                <w:webHidden/>
              </w:rPr>
              <w:tab/>
            </w:r>
            <w:r>
              <w:rPr>
                <w:noProof/>
                <w:webHidden/>
              </w:rPr>
              <w:fldChar w:fldCharType="begin"/>
            </w:r>
            <w:r>
              <w:rPr>
                <w:noProof/>
                <w:webHidden/>
              </w:rPr>
              <w:instrText xml:space="preserve"> PAGEREF _Toc350118009 \h </w:instrText>
            </w:r>
            <w:r>
              <w:rPr>
                <w:noProof/>
                <w:webHidden/>
              </w:rPr>
            </w:r>
            <w:r>
              <w:rPr>
                <w:noProof/>
                <w:webHidden/>
              </w:rPr>
              <w:fldChar w:fldCharType="separate"/>
            </w:r>
            <w:r w:rsidR="00FD058E">
              <w:rPr>
                <w:noProof/>
                <w:webHidden/>
              </w:rPr>
              <w:t>7</w:t>
            </w:r>
            <w:r>
              <w:rPr>
                <w:noProof/>
                <w:webHidden/>
              </w:rPr>
              <w:fldChar w:fldCharType="end"/>
            </w:r>
          </w:hyperlink>
        </w:p>
        <w:p w:rsidR="005B7055" w:rsidRDefault="005B7055">
          <w:pPr>
            <w:pStyle w:val="TOC2"/>
            <w:tabs>
              <w:tab w:val="right" w:leader="dot" w:pos="9016"/>
            </w:tabs>
            <w:rPr>
              <w:rFonts w:eastAsiaTheme="minorEastAsia"/>
              <w:noProof/>
              <w:lang w:eastAsia="en-GB"/>
            </w:rPr>
          </w:pPr>
          <w:hyperlink w:anchor="_Toc350118010" w:history="1">
            <w:r w:rsidRPr="00B91212">
              <w:rPr>
                <w:rStyle w:val="Hyperlink"/>
                <w:noProof/>
                <w:lang w:eastAsia="en-GB"/>
              </w:rPr>
              <w:t>Using FIR properties</w:t>
            </w:r>
            <w:r>
              <w:rPr>
                <w:noProof/>
                <w:webHidden/>
              </w:rPr>
              <w:tab/>
            </w:r>
            <w:r>
              <w:rPr>
                <w:noProof/>
                <w:webHidden/>
              </w:rPr>
              <w:fldChar w:fldCharType="begin"/>
            </w:r>
            <w:r>
              <w:rPr>
                <w:noProof/>
                <w:webHidden/>
              </w:rPr>
              <w:instrText xml:space="preserve"> PAGEREF _Toc350118010 \h </w:instrText>
            </w:r>
            <w:r>
              <w:rPr>
                <w:noProof/>
                <w:webHidden/>
              </w:rPr>
            </w:r>
            <w:r>
              <w:rPr>
                <w:noProof/>
                <w:webHidden/>
              </w:rPr>
              <w:fldChar w:fldCharType="separate"/>
            </w:r>
            <w:r w:rsidR="00FD058E">
              <w:rPr>
                <w:noProof/>
                <w:webHidden/>
              </w:rPr>
              <w:t>8</w:t>
            </w:r>
            <w:r>
              <w:rPr>
                <w:noProof/>
                <w:webHidden/>
              </w:rPr>
              <w:fldChar w:fldCharType="end"/>
            </w:r>
          </w:hyperlink>
        </w:p>
        <w:p w:rsidR="005B7055" w:rsidRDefault="005B7055">
          <w:pPr>
            <w:pStyle w:val="TOC2"/>
            <w:tabs>
              <w:tab w:val="right" w:leader="dot" w:pos="9016"/>
            </w:tabs>
            <w:rPr>
              <w:rFonts w:eastAsiaTheme="minorEastAsia"/>
              <w:noProof/>
              <w:lang w:eastAsia="en-GB"/>
            </w:rPr>
          </w:pPr>
          <w:hyperlink w:anchor="_Toc350118011" w:history="1">
            <w:r w:rsidRPr="00B91212">
              <w:rPr>
                <w:rStyle w:val="Hyperlink"/>
                <w:noProof/>
                <w:lang w:eastAsia="en-GB"/>
              </w:rPr>
              <w:t>Using double the memory</w:t>
            </w:r>
            <w:r>
              <w:rPr>
                <w:noProof/>
                <w:webHidden/>
              </w:rPr>
              <w:tab/>
            </w:r>
            <w:r>
              <w:rPr>
                <w:noProof/>
                <w:webHidden/>
              </w:rPr>
              <w:fldChar w:fldCharType="begin"/>
            </w:r>
            <w:r>
              <w:rPr>
                <w:noProof/>
                <w:webHidden/>
              </w:rPr>
              <w:instrText xml:space="preserve"> PAGEREF _Toc350118011 \h </w:instrText>
            </w:r>
            <w:r>
              <w:rPr>
                <w:noProof/>
                <w:webHidden/>
              </w:rPr>
            </w:r>
            <w:r>
              <w:rPr>
                <w:noProof/>
                <w:webHidden/>
              </w:rPr>
              <w:fldChar w:fldCharType="separate"/>
            </w:r>
            <w:r w:rsidR="00FD058E">
              <w:rPr>
                <w:noProof/>
                <w:webHidden/>
              </w:rPr>
              <w:t>9</w:t>
            </w:r>
            <w:r>
              <w:rPr>
                <w:noProof/>
                <w:webHidden/>
              </w:rPr>
              <w:fldChar w:fldCharType="end"/>
            </w:r>
          </w:hyperlink>
        </w:p>
        <w:p w:rsidR="005B7055" w:rsidRDefault="005B7055">
          <w:pPr>
            <w:pStyle w:val="TOC2"/>
            <w:tabs>
              <w:tab w:val="right" w:leader="dot" w:pos="9016"/>
            </w:tabs>
            <w:rPr>
              <w:rFonts w:eastAsiaTheme="minorEastAsia"/>
              <w:noProof/>
              <w:lang w:eastAsia="en-GB"/>
            </w:rPr>
          </w:pPr>
          <w:hyperlink w:anchor="_Toc350118012" w:history="1">
            <w:r w:rsidRPr="00B91212">
              <w:rPr>
                <w:rStyle w:val="Hyperlink"/>
                <w:noProof/>
                <w:lang w:eastAsia="en-GB"/>
              </w:rPr>
              <w:t>Comparison of different circular buffer methods</w:t>
            </w:r>
            <w:r>
              <w:rPr>
                <w:noProof/>
                <w:webHidden/>
              </w:rPr>
              <w:tab/>
            </w:r>
            <w:r>
              <w:rPr>
                <w:noProof/>
                <w:webHidden/>
              </w:rPr>
              <w:fldChar w:fldCharType="begin"/>
            </w:r>
            <w:r>
              <w:rPr>
                <w:noProof/>
                <w:webHidden/>
              </w:rPr>
              <w:instrText xml:space="preserve"> PAGEREF _Toc350118012 \h </w:instrText>
            </w:r>
            <w:r>
              <w:rPr>
                <w:noProof/>
                <w:webHidden/>
              </w:rPr>
            </w:r>
            <w:r>
              <w:rPr>
                <w:noProof/>
                <w:webHidden/>
              </w:rPr>
              <w:fldChar w:fldCharType="separate"/>
            </w:r>
            <w:r w:rsidR="00FD058E">
              <w:rPr>
                <w:noProof/>
                <w:webHidden/>
              </w:rPr>
              <w:t>11</w:t>
            </w:r>
            <w:r>
              <w:rPr>
                <w:noProof/>
                <w:webHidden/>
              </w:rPr>
              <w:fldChar w:fldCharType="end"/>
            </w:r>
          </w:hyperlink>
        </w:p>
        <w:p w:rsidR="005B7055" w:rsidRDefault="005B7055">
          <w:pPr>
            <w:pStyle w:val="TOC1"/>
            <w:tabs>
              <w:tab w:val="right" w:leader="dot" w:pos="9016"/>
            </w:tabs>
            <w:rPr>
              <w:rFonts w:eastAsiaTheme="minorEastAsia"/>
              <w:noProof/>
              <w:lang w:eastAsia="en-GB"/>
            </w:rPr>
          </w:pPr>
          <w:hyperlink w:anchor="_Toc350118013" w:history="1">
            <w:r w:rsidRPr="00B91212">
              <w:rPr>
                <w:rStyle w:val="Hyperlink"/>
                <w:noProof/>
              </w:rPr>
              <w:t>Analysis of resulting filter</w:t>
            </w:r>
            <w:r>
              <w:rPr>
                <w:noProof/>
                <w:webHidden/>
              </w:rPr>
              <w:tab/>
            </w:r>
            <w:r>
              <w:rPr>
                <w:noProof/>
                <w:webHidden/>
              </w:rPr>
              <w:fldChar w:fldCharType="begin"/>
            </w:r>
            <w:r>
              <w:rPr>
                <w:noProof/>
                <w:webHidden/>
              </w:rPr>
              <w:instrText xml:space="preserve"> PAGEREF _Toc350118013 \h </w:instrText>
            </w:r>
            <w:r>
              <w:rPr>
                <w:noProof/>
                <w:webHidden/>
              </w:rPr>
            </w:r>
            <w:r>
              <w:rPr>
                <w:noProof/>
                <w:webHidden/>
              </w:rPr>
              <w:fldChar w:fldCharType="separate"/>
            </w:r>
            <w:r w:rsidR="00FD058E">
              <w:rPr>
                <w:noProof/>
                <w:webHidden/>
              </w:rPr>
              <w:t>13</w:t>
            </w:r>
            <w:r>
              <w:rPr>
                <w:noProof/>
                <w:webHidden/>
              </w:rPr>
              <w:fldChar w:fldCharType="end"/>
            </w:r>
          </w:hyperlink>
        </w:p>
        <w:p w:rsidR="005B7055" w:rsidRDefault="005B7055">
          <w:pPr>
            <w:pStyle w:val="TOC1"/>
            <w:tabs>
              <w:tab w:val="right" w:leader="dot" w:pos="9016"/>
            </w:tabs>
            <w:rPr>
              <w:rFonts w:eastAsiaTheme="minorEastAsia"/>
              <w:noProof/>
              <w:lang w:eastAsia="en-GB"/>
            </w:rPr>
          </w:pPr>
          <w:hyperlink w:anchor="_Toc350118014" w:history="1">
            <w:r w:rsidRPr="00B91212">
              <w:rPr>
                <w:rStyle w:val="Hyperlink"/>
                <w:noProof/>
              </w:rPr>
              <w:t>Assembly Implementation</w:t>
            </w:r>
            <w:r>
              <w:rPr>
                <w:noProof/>
                <w:webHidden/>
              </w:rPr>
              <w:tab/>
            </w:r>
            <w:r>
              <w:rPr>
                <w:noProof/>
                <w:webHidden/>
              </w:rPr>
              <w:fldChar w:fldCharType="begin"/>
            </w:r>
            <w:r>
              <w:rPr>
                <w:noProof/>
                <w:webHidden/>
              </w:rPr>
              <w:instrText xml:space="preserve"> PAGEREF _Toc350118014 \h </w:instrText>
            </w:r>
            <w:r>
              <w:rPr>
                <w:noProof/>
                <w:webHidden/>
              </w:rPr>
            </w:r>
            <w:r>
              <w:rPr>
                <w:noProof/>
                <w:webHidden/>
              </w:rPr>
              <w:fldChar w:fldCharType="separate"/>
            </w:r>
            <w:r w:rsidR="00FD058E">
              <w:rPr>
                <w:noProof/>
                <w:webHidden/>
              </w:rPr>
              <w:t>22</w:t>
            </w:r>
            <w:r>
              <w:rPr>
                <w:noProof/>
                <w:webHidden/>
              </w:rPr>
              <w:fldChar w:fldCharType="end"/>
            </w:r>
          </w:hyperlink>
        </w:p>
        <w:p w:rsidR="005B7055" w:rsidRDefault="005B7055">
          <w:pPr>
            <w:pStyle w:val="TOC2"/>
            <w:tabs>
              <w:tab w:val="right" w:leader="dot" w:pos="9016"/>
            </w:tabs>
            <w:rPr>
              <w:rFonts w:eastAsiaTheme="minorEastAsia"/>
              <w:noProof/>
              <w:lang w:eastAsia="en-GB"/>
            </w:rPr>
          </w:pPr>
          <w:hyperlink w:anchor="_Toc350118015" w:history="1">
            <w:r w:rsidRPr="00B91212">
              <w:rPr>
                <w:rStyle w:val="Hyperlink"/>
                <w:noProof/>
              </w:rPr>
              <w:t>Basic Assembly Implementation</w:t>
            </w:r>
            <w:r>
              <w:rPr>
                <w:noProof/>
                <w:webHidden/>
              </w:rPr>
              <w:tab/>
            </w:r>
            <w:r>
              <w:rPr>
                <w:noProof/>
                <w:webHidden/>
              </w:rPr>
              <w:fldChar w:fldCharType="begin"/>
            </w:r>
            <w:r>
              <w:rPr>
                <w:noProof/>
                <w:webHidden/>
              </w:rPr>
              <w:instrText xml:space="preserve"> PAGEREF _Toc350118015 \h </w:instrText>
            </w:r>
            <w:r>
              <w:rPr>
                <w:noProof/>
                <w:webHidden/>
              </w:rPr>
            </w:r>
            <w:r>
              <w:rPr>
                <w:noProof/>
                <w:webHidden/>
              </w:rPr>
              <w:fldChar w:fldCharType="separate"/>
            </w:r>
            <w:r w:rsidR="00FD058E">
              <w:rPr>
                <w:noProof/>
                <w:webHidden/>
              </w:rPr>
              <w:t>22</w:t>
            </w:r>
            <w:r>
              <w:rPr>
                <w:noProof/>
                <w:webHidden/>
              </w:rPr>
              <w:fldChar w:fldCharType="end"/>
            </w:r>
          </w:hyperlink>
        </w:p>
        <w:p w:rsidR="005B7055" w:rsidRDefault="005B7055">
          <w:pPr>
            <w:pStyle w:val="TOC2"/>
            <w:tabs>
              <w:tab w:val="right" w:leader="dot" w:pos="9016"/>
            </w:tabs>
            <w:rPr>
              <w:rFonts w:eastAsiaTheme="minorEastAsia"/>
              <w:noProof/>
              <w:lang w:eastAsia="en-GB"/>
            </w:rPr>
          </w:pPr>
          <w:hyperlink w:anchor="_Toc350118016" w:history="1">
            <w:r w:rsidRPr="00B91212">
              <w:rPr>
                <w:rStyle w:val="Hyperlink"/>
                <w:noProof/>
              </w:rPr>
              <w:t>Optimisation of assembly code</w:t>
            </w:r>
            <w:r>
              <w:rPr>
                <w:noProof/>
                <w:webHidden/>
              </w:rPr>
              <w:tab/>
            </w:r>
            <w:r>
              <w:rPr>
                <w:noProof/>
                <w:webHidden/>
              </w:rPr>
              <w:fldChar w:fldCharType="begin"/>
            </w:r>
            <w:r>
              <w:rPr>
                <w:noProof/>
                <w:webHidden/>
              </w:rPr>
              <w:instrText xml:space="preserve"> PAGEREF _Toc350118016 \h </w:instrText>
            </w:r>
            <w:r>
              <w:rPr>
                <w:noProof/>
                <w:webHidden/>
              </w:rPr>
            </w:r>
            <w:r>
              <w:rPr>
                <w:noProof/>
                <w:webHidden/>
              </w:rPr>
              <w:fldChar w:fldCharType="separate"/>
            </w:r>
            <w:r w:rsidR="00FD058E">
              <w:rPr>
                <w:noProof/>
                <w:webHidden/>
              </w:rPr>
              <w:t>24</w:t>
            </w:r>
            <w:r>
              <w:rPr>
                <w:noProof/>
                <w:webHidden/>
              </w:rPr>
              <w:fldChar w:fldCharType="end"/>
            </w:r>
          </w:hyperlink>
        </w:p>
        <w:p w:rsidR="005B7055" w:rsidRDefault="005B7055">
          <w:pPr>
            <w:pStyle w:val="TOC1"/>
            <w:tabs>
              <w:tab w:val="right" w:leader="dot" w:pos="9016"/>
            </w:tabs>
            <w:rPr>
              <w:rFonts w:eastAsiaTheme="minorEastAsia"/>
              <w:noProof/>
              <w:lang w:eastAsia="en-GB"/>
            </w:rPr>
          </w:pPr>
          <w:hyperlink w:anchor="_Toc350118017" w:history="1">
            <w:r w:rsidRPr="00B91212">
              <w:rPr>
                <w:rStyle w:val="Hyperlink"/>
                <w:noProof/>
              </w:rPr>
              <w:t>Analysis of different implementations</w:t>
            </w:r>
            <w:r>
              <w:rPr>
                <w:noProof/>
                <w:webHidden/>
              </w:rPr>
              <w:tab/>
            </w:r>
            <w:r>
              <w:rPr>
                <w:noProof/>
                <w:webHidden/>
              </w:rPr>
              <w:fldChar w:fldCharType="begin"/>
            </w:r>
            <w:r>
              <w:rPr>
                <w:noProof/>
                <w:webHidden/>
              </w:rPr>
              <w:instrText xml:space="preserve"> PAGEREF _Toc350118017 \h </w:instrText>
            </w:r>
            <w:r>
              <w:rPr>
                <w:noProof/>
                <w:webHidden/>
              </w:rPr>
            </w:r>
            <w:r>
              <w:rPr>
                <w:noProof/>
                <w:webHidden/>
              </w:rPr>
              <w:fldChar w:fldCharType="separate"/>
            </w:r>
            <w:r w:rsidR="00FD058E">
              <w:rPr>
                <w:noProof/>
                <w:webHidden/>
              </w:rPr>
              <w:t>27</w:t>
            </w:r>
            <w:r>
              <w:rPr>
                <w:noProof/>
                <w:webHidden/>
              </w:rPr>
              <w:fldChar w:fldCharType="end"/>
            </w:r>
          </w:hyperlink>
        </w:p>
        <w:p w:rsidR="005B7055" w:rsidRDefault="005B7055">
          <w:pPr>
            <w:pStyle w:val="TOC1"/>
            <w:tabs>
              <w:tab w:val="right" w:leader="dot" w:pos="9016"/>
            </w:tabs>
            <w:rPr>
              <w:rFonts w:eastAsiaTheme="minorEastAsia"/>
              <w:noProof/>
              <w:lang w:eastAsia="en-GB"/>
            </w:rPr>
          </w:pPr>
          <w:hyperlink w:anchor="_Toc350118018" w:history="1">
            <w:r w:rsidRPr="00B91212">
              <w:rPr>
                <w:rStyle w:val="Hyperlink"/>
                <w:noProof/>
              </w:rPr>
              <w:t>C Code</w:t>
            </w:r>
            <w:r>
              <w:rPr>
                <w:noProof/>
                <w:webHidden/>
              </w:rPr>
              <w:tab/>
            </w:r>
            <w:r>
              <w:rPr>
                <w:noProof/>
                <w:webHidden/>
              </w:rPr>
              <w:fldChar w:fldCharType="begin"/>
            </w:r>
            <w:r>
              <w:rPr>
                <w:noProof/>
                <w:webHidden/>
              </w:rPr>
              <w:instrText xml:space="preserve"> PAGEREF _Toc350118018 \h </w:instrText>
            </w:r>
            <w:r>
              <w:rPr>
                <w:noProof/>
                <w:webHidden/>
              </w:rPr>
            </w:r>
            <w:r>
              <w:rPr>
                <w:noProof/>
                <w:webHidden/>
              </w:rPr>
              <w:fldChar w:fldCharType="separate"/>
            </w:r>
            <w:r w:rsidR="00FD058E">
              <w:rPr>
                <w:noProof/>
                <w:webHidden/>
              </w:rPr>
              <w:t>29</w:t>
            </w:r>
            <w:r>
              <w:rPr>
                <w:noProof/>
                <w:webHidden/>
              </w:rPr>
              <w:fldChar w:fldCharType="end"/>
            </w:r>
          </w:hyperlink>
        </w:p>
        <w:p w:rsidR="005B7055" w:rsidRDefault="005B7055">
          <w:pPr>
            <w:pStyle w:val="TOC1"/>
            <w:tabs>
              <w:tab w:val="right" w:leader="dot" w:pos="9016"/>
            </w:tabs>
            <w:rPr>
              <w:rFonts w:eastAsiaTheme="minorEastAsia"/>
              <w:noProof/>
              <w:lang w:eastAsia="en-GB"/>
            </w:rPr>
          </w:pPr>
          <w:hyperlink w:anchor="_Toc350118019" w:history="1">
            <w:r w:rsidRPr="00B91212">
              <w:rPr>
                <w:rStyle w:val="Hyperlink"/>
                <w:noProof/>
              </w:rPr>
              <w:t>Assembly Code (optimized)</w:t>
            </w:r>
            <w:r>
              <w:rPr>
                <w:noProof/>
                <w:webHidden/>
              </w:rPr>
              <w:tab/>
            </w:r>
            <w:r>
              <w:rPr>
                <w:noProof/>
                <w:webHidden/>
              </w:rPr>
              <w:fldChar w:fldCharType="begin"/>
            </w:r>
            <w:r>
              <w:rPr>
                <w:noProof/>
                <w:webHidden/>
              </w:rPr>
              <w:instrText xml:space="preserve"> PAGEREF _Toc350118019 \h </w:instrText>
            </w:r>
            <w:r>
              <w:rPr>
                <w:noProof/>
                <w:webHidden/>
              </w:rPr>
            </w:r>
            <w:r>
              <w:rPr>
                <w:noProof/>
                <w:webHidden/>
              </w:rPr>
              <w:fldChar w:fldCharType="separate"/>
            </w:r>
            <w:r w:rsidR="00FD058E">
              <w:rPr>
                <w:noProof/>
                <w:webHidden/>
              </w:rPr>
              <w:t>34</w:t>
            </w:r>
            <w:r>
              <w:rPr>
                <w:noProof/>
                <w:webHidden/>
              </w:rPr>
              <w:fldChar w:fldCharType="end"/>
            </w:r>
          </w:hyperlink>
        </w:p>
        <w:p w:rsidR="00116C6B" w:rsidRDefault="00116C6B">
          <w:r>
            <w:rPr>
              <w:b/>
              <w:bCs/>
              <w:noProof/>
            </w:rPr>
            <w:fldChar w:fldCharType="end"/>
          </w:r>
        </w:p>
      </w:sdtContent>
    </w:sdt>
    <w:p w:rsidR="00116C6B" w:rsidRDefault="00116C6B">
      <w:pPr>
        <w:rPr>
          <w:noProof/>
          <w:lang w:eastAsia="en-GB"/>
        </w:rPr>
      </w:pPr>
      <w:r>
        <w:rPr>
          <w:noProof/>
          <w:lang w:eastAsia="en-GB"/>
        </w:rPr>
        <w:br w:type="page"/>
      </w:r>
    </w:p>
    <w:p w:rsidR="00F868D9" w:rsidRDefault="00F868D9" w:rsidP="00F868D9">
      <w:pPr>
        <w:pStyle w:val="Heading1"/>
        <w:rPr>
          <w:noProof/>
          <w:lang w:eastAsia="en-GB"/>
        </w:rPr>
      </w:pPr>
      <w:bookmarkStart w:id="0" w:name="_Toc350118005"/>
      <w:r w:rsidRPr="00F868D9">
        <w:rPr>
          <w:noProof/>
          <w:lang w:eastAsia="en-GB"/>
        </w:rPr>
        <w:lastRenderedPageBreak/>
        <w:t>Filter Design Using Matlab</w:t>
      </w:r>
      <w:bookmarkEnd w:id="0"/>
    </w:p>
    <w:p w:rsidR="00C050DC" w:rsidRDefault="00F868D9" w:rsidP="00F868D9">
      <w:pPr>
        <w:rPr>
          <w:lang w:eastAsia="en-GB"/>
        </w:rPr>
      </w:pPr>
      <w:r>
        <w:rPr>
          <w:lang w:eastAsia="en-GB"/>
        </w:rPr>
        <w:t>To start</w:t>
      </w:r>
      <w:r w:rsidR="00D37B6B">
        <w:rPr>
          <w:lang w:eastAsia="en-GB"/>
        </w:rPr>
        <w:t>,</w:t>
      </w:r>
      <w:r>
        <w:rPr>
          <w:lang w:eastAsia="en-GB"/>
        </w:rPr>
        <w:t xml:space="preserve"> a filter </w:t>
      </w:r>
      <w:r w:rsidR="0075677E">
        <w:rPr>
          <w:lang w:eastAsia="en-GB"/>
        </w:rPr>
        <w:t>complying to the specif</w:t>
      </w:r>
      <w:r w:rsidR="00345FB4">
        <w:rPr>
          <w:lang w:eastAsia="en-GB"/>
        </w:rPr>
        <w:t>ications was designed in M</w:t>
      </w:r>
      <w:r w:rsidR="00D37B6B">
        <w:rPr>
          <w:lang w:eastAsia="en-GB"/>
        </w:rPr>
        <w:t>atlab. T</w:t>
      </w:r>
      <w:r w:rsidR="00345FB4">
        <w:rPr>
          <w:lang w:eastAsia="en-GB"/>
        </w:rPr>
        <w:t xml:space="preserve">he specifications being to have a pass-band filter between </w:t>
      </w:r>
      <w:r w:rsidR="00E45CB5">
        <w:rPr>
          <w:lang w:eastAsia="en-GB"/>
        </w:rPr>
        <w:t>450Hz and 2000Hz</w:t>
      </w:r>
      <w:r w:rsidR="00D37B6B">
        <w:rPr>
          <w:lang w:eastAsia="en-GB"/>
        </w:rPr>
        <w:t xml:space="preserve"> </w:t>
      </w:r>
      <w:r w:rsidR="0092417D">
        <w:rPr>
          <w:lang w:eastAsia="en-GB"/>
        </w:rPr>
        <w:t>with ripple of less than 0.4 d</w:t>
      </w:r>
      <w:r w:rsidR="00AF669B">
        <w:rPr>
          <w:lang w:eastAsia="en-GB"/>
        </w:rPr>
        <w:t>B.</w:t>
      </w:r>
      <w:r w:rsidR="00C050DC">
        <w:rPr>
          <w:noProof/>
          <w:lang w:eastAsia="en-GB"/>
        </w:rPr>
        <w:drawing>
          <wp:inline distT="0" distB="0" distL="0" distR="0" wp14:anchorId="01E5E2F2" wp14:editId="6B3FFFC8">
            <wp:extent cx="4518931" cy="30106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9351"/>
                    <a:stretch/>
                  </pic:blipFill>
                  <pic:spPr bwMode="auto">
                    <a:xfrm>
                      <a:off x="0" y="0"/>
                      <a:ext cx="4520209" cy="3011470"/>
                    </a:xfrm>
                    <a:prstGeom prst="rect">
                      <a:avLst/>
                    </a:prstGeom>
                    <a:noFill/>
                    <a:ln>
                      <a:noFill/>
                    </a:ln>
                    <a:extLst>
                      <a:ext uri="{53640926-AAD7-44D8-BBD7-CCE9431645EC}">
                        <a14:shadowObscured xmlns:a14="http://schemas.microsoft.com/office/drawing/2010/main"/>
                      </a:ext>
                    </a:extLst>
                  </pic:spPr>
                </pic:pic>
              </a:graphicData>
            </a:graphic>
          </wp:inline>
        </w:drawing>
      </w:r>
      <w:r w:rsidR="0092417D">
        <w:rPr>
          <w:lang w:eastAsia="en-GB"/>
        </w:rPr>
        <w:br/>
      </w:r>
      <w:r w:rsidR="00C050DC" w:rsidRPr="003C2C3A">
        <w:rPr>
          <w:u w:val="single"/>
          <w:lang w:eastAsia="en-GB"/>
        </w:rPr>
        <w:t>Figure 1.</w:t>
      </w:r>
      <w:r w:rsidR="00C050DC">
        <w:rPr>
          <w:lang w:eastAsia="en-GB"/>
        </w:rPr>
        <w:t xml:space="preserve"> </w:t>
      </w:r>
      <w:r w:rsidR="003C2C3A">
        <w:rPr>
          <w:lang w:eastAsia="en-GB"/>
        </w:rPr>
        <w:t>Figure of the specifications for the filter.</w:t>
      </w:r>
    </w:p>
    <w:p w:rsidR="003C2C3A" w:rsidRDefault="003C2C3A" w:rsidP="00F868D9">
      <w:pPr>
        <w:rPr>
          <w:lang w:eastAsia="en-GB"/>
        </w:rPr>
      </w:pPr>
      <w:r>
        <w:rPr>
          <w:lang w:eastAsia="en-GB"/>
        </w:rPr>
        <w:t>To achieve this the firpm and firpmo</w:t>
      </w:r>
      <w:r w:rsidR="00A848AC">
        <w:rPr>
          <w:lang w:eastAsia="en-GB"/>
        </w:rPr>
        <w:t>r</w:t>
      </w:r>
      <w:r>
        <w:rPr>
          <w:lang w:eastAsia="en-GB"/>
        </w:rPr>
        <w:t xml:space="preserve">d functions were used in matlab </w:t>
      </w:r>
      <w:r w:rsidR="00116C6B">
        <w:rPr>
          <w:lang w:eastAsia="en-GB"/>
        </w:rPr>
        <w:t>to first determine an approximately suitable order for our filter</w:t>
      </w:r>
      <w:r w:rsidR="00A848AC">
        <w:rPr>
          <w:lang w:eastAsia="en-GB"/>
        </w:rPr>
        <w:t xml:space="preserve">, as well as other </w:t>
      </w:r>
      <w:r w:rsidR="000A5D3D">
        <w:rPr>
          <w:lang w:eastAsia="en-GB"/>
        </w:rPr>
        <w:t>parameters</w:t>
      </w:r>
      <w:r w:rsidR="00A848AC">
        <w:rPr>
          <w:lang w:eastAsia="en-GB"/>
        </w:rPr>
        <w:t xml:space="preserve"> (using firpmord). Then by using firpm we can get the coefficient values</w:t>
      </w:r>
      <w:r w:rsidR="000A5D3D">
        <w:rPr>
          <w:lang w:eastAsia="en-GB"/>
        </w:rPr>
        <w:t xml:space="preserve"> that will be used for the filter.</w:t>
      </w:r>
    </w:p>
    <w:p w:rsidR="000A5D3D" w:rsidRDefault="000A5D3D" w:rsidP="00F868D9">
      <w:pPr>
        <w:rPr>
          <w:lang w:eastAsia="en-GB"/>
        </w:rPr>
      </w:pPr>
      <w:r>
        <w:rPr>
          <w:lang w:eastAsia="en-GB"/>
        </w:rPr>
        <w:t>The following code was used to perform this:</w:t>
      </w:r>
    </w:p>
    <w:tbl>
      <w:tblPr>
        <w:tblStyle w:val="TableGrid"/>
        <w:tblW w:w="0" w:type="auto"/>
        <w:tblLook w:val="04A0" w:firstRow="1" w:lastRow="0" w:firstColumn="1" w:lastColumn="0" w:noHBand="0" w:noVBand="1"/>
      </w:tblPr>
      <w:tblGrid>
        <w:gridCol w:w="9242"/>
      </w:tblGrid>
      <w:tr w:rsidR="003C2C3A" w:rsidTr="003C2C3A">
        <w:tc>
          <w:tcPr>
            <w:tcW w:w="9242" w:type="dxa"/>
          </w:tcPr>
          <w:p w:rsidR="003C2C3A" w:rsidRPr="00126C32" w:rsidRDefault="003C2C3A" w:rsidP="003C2C3A">
            <w:pPr>
              <w:autoSpaceDE w:val="0"/>
              <w:autoSpaceDN w:val="0"/>
              <w:adjustRightInd w:val="0"/>
              <w:rPr>
                <w:rFonts w:ascii="CMU Concrete" w:hAnsi="CMU Concrete" w:cs="Courier New"/>
                <w:color w:val="00B050"/>
                <w:sz w:val="18"/>
                <w:szCs w:val="18"/>
              </w:rPr>
            </w:pPr>
            <w:r w:rsidRPr="00126C32">
              <w:rPr>
                <w:rFonts w:ascii="CMU Concrete" w:hAnsi="CMU Concrete" w:cs="Courier New"/>
                <w:color w:val="000000"/>
                <w:sz w:val="18"/>
                <w:szCs w:val="18"/>
              </w:rPr>
              <w:t xml:space="preserve">clc; </w:t>
            </w:r>
            <w:r w:rsidRPr="00126C32">
              <w:rPr>
                <w:rFonts w:ascii="CMU Concrete" w:hAnsi="CMU Concrete" w:cs="Courier New"/>
                <w:color w:val="00B050"/>
                <w:sz w:val="18"/>
                <w:szCs w:val="18"/>
              </w:rPr>
              <w:t>%clear screen</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 xml:space="preserve">f = [260,450,2000,2200]; </w:t>
            </w:r>
            <w:r w:rsidRPr="00126C32">
              <w:rPr>
                <w:rFonts w:ascii="CMU Concrete" w:hAnsi="CMU Concrete" w:cs="Courier New"/>
                <w:color w:val="00B050"/>
                <w:sz w:val="18"/>
                <w:szCs w:val="18"/>
              </w:rPr>
              <w:t>%define ranges</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 xml:space="preserve">fs = 8000; </w:t>
            </w:r>
            <w:r w:rsidRPr="00126C32">
              <w:rPr>
                <w:rFonts w:ascii="CMU Concrete" w:hAnsi="CMU Concrete" w:cs="Courier New"/>
                <w:color w:val="00B050"/>
                <w:sz w:val="18"/>
                <w:szCs w:val="18"/>
              </w:rPr>
              <w:t>%define sampling frequency</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 xml:space="preserve">a = [0,1,0]; </w:t>
            </w:r>
            <w:r w:rsidRPr="00126C32">
              <w:rPr>
                <w:rFonts w:ascii="CMU Concrete" w:hAnsi="CMU Concrete" w:cs="Courier New"/>
                <w:color w:val="00B050"/>
                <w:sz w:val="18"/>
                <w:szCs w:val="18"/>
              </w:rPr>
              <w:t>%define a</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 xml:space="preserve">rp = 0.4; </w:t>
            </w:r>
            <w:r w:rsidRPr="00126C32">
              <w:rPr>
                <w:rFonts w:ascii="CMU Concrete" w:hAnsi="CMU Concrete" w:cs="Courier New"/>
                <w:color w:val="00B050"/>
                <w:sz w:val="18"/>
                <w:szCs w:val="18"/>
              </w:rPr>
              <w:t>%define ripple</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sa=-50;</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%define cut off in dB</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dev1 = (10^(rp/20)-1)/(10^(rp/20)+1);</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%define deviation1</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dev2 = 10^(sa/20);</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%define deviation1</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dev = [dev2 dev1 dev2];</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 store</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[N,Fo,Ao,W]=firpmord(f,a,dev,fs);</w:t>
            </w:r>
            <w:r w:rsidR="0087524E" w:rsidRPr="00126C32">
              <w:rPr>
                <w:rFonts w:ascii="CMU Concrete" w:hAnsi="CMU Concrete" w:cs="Courier New"/>
                <w:color w:val="00B050"/>
                <w:sz w:val="18"/>
                <w:szCs w:val="18"/>
              </w:rPr>
              <w:t xml:space="preserve"> %get filter parameters</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B=firpm(N+</w:t>
            </w:r>
            <w:r w:rsidR="00EE13E0" w:rsidRPr="00126C32">
              <w:rPr>
                <w:rFonts w:ascii="CMU Concrete" w:hAnsi="CMU Concrete" w:cs="Courier New"/>
                <w:color w:val="000000"/>
                <w:sz w:val="18"/>
                <w:szCs w:val="18"/>
              </w:rPr>
              <w:t>8</w:t>
            </w:r>
            <w:r w:rsidRPr="00126C32">
              <w:rPr>
                <w:rFonts w:ascii="CMU Concrete" w:hAnsi="CMU Concrete" w:cs="Courier New"/>
                <w:color w:val="000000"/>
                <w:sz w:val="18"/>
                <w:szCs w:val="18"/>
              </w:rPr>
              <w:t>,Fo,Ao,W);</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%get values</w:t>
            </w:r>
            <w:r w:rsidR="00507F30" w:rsidRPr="00126C32">
              <w:rPr>
                <w:rFonts w:ascii="CMU Concrete" w:hAnsi="CMU Concrete" w:cs="Courier New"/>
                <w:color w:val="00B050"/>
                <w:sz w:val="18"/>
                <w:szCs w:val="18"/>
              </w:rPr>
              <w:t xml:space="preserve"> for filter coefficients</w:t>
            </w:r>
          </w:p>
          <w:p w:rsidR="00BA5CD7"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freqz(B)</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%plot</w:t>
            </w:r>
          </w:p>
          <w:p w:rsidR="003C2C3A" w:rsidRPr="00126C32" w:rsidRDefault="003C2C3A" w:rsidP="003C2C3A">
            <w:pPr>
              <w:autoSpaceDE w:val="0"/>
              <w:autoSpaceDN w:val="0"/>
              <w:adjustRightInd w:val="0"/>
              <w:rPr>
                <w:rFonts w:ascii="CMU Concrete" w:hAnsi="CMU Concrete" w:cs="Courier New"/>
                <w:color w:val="00B050"/>
                <w:sz w:val="18"/>
                <w:szCs w:val="18"/>
              </w:rPr>
            </w:pPr>
            <w:r w:rsidRPr="00126C32">
              <w:rPr>
                <w:rFonts w:ascii="CMU Concrete" w:hAnsi="CMU Concrete" w:cs="Courier New"/>
                <w:color w:val="00B050"/>
                <w:sz w:val="18"/>
                <w:szCs w:val="18"/>
              </w:rPr>
              <w:t>%calculate and display ripple</w:t>
            </w:r>
          </w:p>
          <w:p w:rsidR="00763CD3" w:rsidRPr="00126C32" w:rsidRDefault="00763CD3"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[h,w]=freqz(B);</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disp([</w:t>
            </w:r>
            <w:r w:rsidRPr="00126C32">
              <w:rPr>
                <w:rFonts w:ascii="CMU Concrete" w:hAnsi="CMU Concrete" w:cs="Courier New"/>
                <w:color w:val="A020F0"/>
                <w:sz w:val="18"/>
                <w:szCs w:val="18"/>
              </w:rPr>
              <w:t>'The ripple is:'</w:t>
            </w:r>
            <w:r w:rsidRPr="00126C32">
              <w:rPr>
                <w:rFonts w:ascii="CMU Concrete" w:hAnsi="CMU Concrete" w:cs="Courier New"/>
                <w:color w:val="000000"/>
                <w:sz w:val="18"/>
                <w:szCs w:val="18"/>
              </w:rPr>
              <w:t xml:space="preserve"> ,num2str(max(10*log(abs(h(75:220))))-min(10*log(abs(h(75:220)))))]);</w:t>
            </w:r>
          </w:p>
          <w:p w:rsidR="003C2C3A" w:rsidRPr="00126C32" w:rsidRDefault="003C2C3A" w:rsidP="00752463">
            <w:pPr>
              <w:autoSpaceDE w:val="0"/>
              <w:autoSpaceDN w:val="0"/>
              <w:adjustRightInd w:val="0"/>
              <w:rPr>
                <w:rFonts w:ascii="CMU Concrete" w:hAnsi="CMU Concrete" w:cs="Courier New"/>
                <w:szCs w:val="24"/>
              </w:rPr>
            </w:pPr>
            <w:r w:rsidRPr="00126C32">
              <w:rPr>
                <w:rFonts w:ascii="CMU Concrete" w:hAnsi="CMU Concrete" w:cs="Courier New"/>
                <w:color w:val="000000"/>
                <w:sz w:val="18"/>
                <w:szCs w:val="18"/>
              </w:rPr>
              <w:t xml:space="preserve">save </w:t>
            </w:r>
            <w:r w:rsidRPr="00126C32">
              <w:rPr>
                <w:rFonts w:ascii="CMU Concrete" w:hAnsi="CMU Concrete" w:cs="Courier New"/>
                <w:color w:val="A020F0"/>
                <w:sz w:val="18"/>
                <w:szCs w:val="18"/>
              </w:rPr>
              <w:t>coef.txt</w:t>
            </w:r>
            <w:r w:rsidRPr="00126C32">
              <w:rPr>
                <w:rFonts w:ascii="CMU Concrete" w:hAnsi="CMU Concrete" w:cs="Courier New"/>
                <w:color w:val="000000"/>
                <w:sz w:val="18"/>
                <w:szCs w:val="18"/>
              </w:rPr>
              <w:t xml:space="preserve"> </w:t>
            </w:r>
            <w:r w:rsidRPr="00126C32">
              <w:rPr>
                <w:rFonts w:ascii="CMU Concrete" w:hAnsi="CMU Concrete" w:cs="Courier New"/>
                <w:color w:val="A020F0"/>
                <w:sz w:val="18"/>
                <w:szCs w:val="18"/>
              </w:rPr>
              <w:t>B</w:t>
            </w:r>
            <w:r w:rsidRPr="00126C32">
              <w:rPr>
                <w:rFonts w:ascii="CMU Concrete" w:hAnsi="CMU Concrete" w:cs="Courier New"/>
                <w:color w:val="000000"/>
                <w:sz w:val="18"/>
                <w:szCs w:val="18"/>
              </w:rPr>
              <w:t xml:space="preserve"> </w:t>
            </w:r>
            <w:r w:rsidRPr="00126C32">
              <w:rPr>
                <w:rFonts w:ascii="CMU Concrete" w:hAnsi="CMU Concrete" w:cs="Courier New"/>
                <w:color w:val="A020F0"/>
                <w:sz w:val="18"/>
                <w:szCs w:val="18"/>
              </w:rPr>
              <w:t>-ASCII</w:t>
            </w:r>
            <w:r w:rsidRPr="00126C32">
              <w:rPr>
                <w:rFonts w:ascii="CMU Concrete" w:hAnsi="CMU Concrete" w:cs="Courier New"/>
                <w:color w:val="000000"/>
                <w:sz w:val="18"/>
                <w:szCs w:val="18"/>
              </w:rPr>
              <w:t xml:space="preserve"> </w:t>
            </w:r>
            <w:r w:rsidRPr="00126C32">
              <w:rPr>
                <w:rFonts w:ascii="CMU Concrete" w:hAnsi="CMU Concrete" w:cs="Courier New"/>
                <w:color w:val="A020F0"/>
                <w:sz w:val="18"/>
                <w:szCs w:val="18"/>
              </w:rPr>
              <w:t>-DOUBLE</w:t>
            </w:r>
            <w:r w:rsidRPr="00126C32">
              <w:rPr>
                <w:rFonts w:ascii="CMU Concrete" w:hAnsi="CMU Concrete" w:cs="Courier New"/>
                <w:color w:val="000000"/>
                <w:sz w:val="18"/>
                <w:szCs w:val="18"/>
              </w:rPr>
              <w:t xml:space="preserve"> </w:t>
            </w:r>
            <w:r w:rsidR="00752463" w:rsidRPr="00126C32">
              <w:rPr>
                <w:rFonts w:ascii="CMU Concrete" w:hAnsi="CMU Concrete" w:cs="Courier New"/>
                <w:color w:val="A020F0"/>
                <w:sz w:val="18"/>
                <w:szCs w:val="18"/>
              </w:rPr>
              <w:t>–</w:t>
            </w:r>
            <w:r w:rsidRPr="00126C32">
              <w:rPr>
                <w:rFonts w:ascii="CMU Concrete" w:hAnsi="CMU Concrete" w:cs="Courier New"/>
                <w:color w:val="A020F0"/>
                <w:sz w:val="18"/>
                <w:szCs w:val="18"/>
              </w:rPr>
              <w:t>TABS</w:t>
            </w:r>
            <w:r w:rsidR="00752463" w:rsidRPr="00126C32">
              <w:rPr>
                <w:rFonts w:ascii="CMU Concrete" w:hAnsi="CMU Concrete" w:cs="Courier New"/>
                <w:sz w:val="18"/>
                <w:szCs w:val="18"/>
              </w:rPr>
              <w:t xml:space="preserve"> </w:t>
            </w:r>
            <w:r w:rsidR="00752463" w:rsidRPr="00126C32">
              <w:rPr>
                <w:rFonts w:ascii="CMU Concrete" w:hAnsi="CMU Concrete" w:cs="Courier New"/>
                <w:color w:val="00B050"/>
                <w:sz w:val="18"/>
                <w:szCs w:val="18"/>
              </w:rPr>
              <w:t>%save coefficients</w:t>
            </w:r>
          </w:p>
        </w:tc>
      </w:tr>
    </w:tbl>
    <w:p w:rsidR="00F868D9" w:rsidRDefault="00507F30">
      <w:pPr>
        <w:rPr>
          <w:lang w:eastAsia="en-GB"/>
        </w:rPr>
      </w:pPr>
      <w:r>
        <w:rPr>
          <w:lang w:eastAsia="en-GB"/>
        </w:rPr>
        <w:t xml:space="preserve"> Notice t</w:t>
      </w:r>
      <w:r w:rsidR="008E59C2">
        <w:rPr>
          <w:lang w:eastAsia="en-GB"/>
        </w:rPr>
        <w:t>hat we are passing N+</w:t>
      </w:r>
      <w:r w:rsidR="00EE13E0">
        <w:rPr>
          <w:lang w:eastAsia="en-GB"/>
        </w:rPr>
        <w:t>8</w:t>
      </w:r>
      <w:r w:rsidR="008E59C2">
        <w:rPr>
          <w:lang w:eastAsia="en-GB"/>
        </w:rPr>
        <w:t xml:space="preserve"> on to the </w:t>
      </w:r>
      <w:r w:rsidR="00767B99">
        <w:rPr>
          <w:lang w:eastAsia="en-GB"/>
        </w:rPr>
        <w:t>coefficient generati</w:t>
      </w:r>
      <w:r w:rsidR="004927F2">
        <w:rPr>
          <w:lang w:eastAsia="en-GB"/>
        </w:rPr>
        <w:t>n</w:t>
      </w:r>
      <w:r w:rsidR="00767B99">
        <w:rPr>
          <w:lang w:eastAsia="en-GB"/>
        </w:rPr>
        <w:t>g</w:t>
      </w:r>
      <w:r w:rsidR="008E59C2">
        <w:rPr>
          <w:lang w:eastAsia="en-GB"/>
        </w:rPr>
        <w:t xml:space="preserve"> function</w:t>
      </w:r>
      <w:r w:rsidR="00CA6F13">
        <w:rPr>
          <w:lang w:eastAsia="en-GB"/>
        </w:rPr>
        <w:t>. This is because the ripple was originally found not to be within the spec</w:t>
      </w:r>
      <w:r w:rsidR="002003D5">
        <w:rPr>
          <w:lang w:eastAsia="en-GB"/>
        </w:rPr>
        <w:t xml:space="preserve">ified boundary, exceeding 0.4dB as seen in Figure 2. Thus the filter order was increased to </w:t>
      </w:r>
      <w:r w:rsidR="00AF669B">
        <w:rPr>
          <w:lang w:eastAsia="en-GB"/>
        </w:rPr>
        <w:t>92</w:t>
      </w:r>
      <w:r w:rsidR="002003D5">
        <w:rPr>
          <w:lang w:eastAsia="en-GB"/>
        </w:rPr>
        <w:t xml:space="preserve"> which set the filter to be within the correct boundary</w:t>
      </w:r>
      <w:r w:rsidR="00855062">
        <w:rPr>
          <w:lang w:eastAsia="en-GB"/>
        </w:rPr>
        <w:t xml:space="preserve"> for ripple requirements, with Figure 3 </w:t>
      </w:r>
      <w:r w:rsidR="004009F6">
        <w:rPr>
          <w:lang w:eastAsia="en-GB"/>
        </w:rPr>
        <w:t>showing</w:t>
      </w:r>
      <w:r w:rsidR="00855062">
        <w:rPr>
          <w:lang w:eastAsia="en-GB"/>
        </w:rPr>
        <w:t xml:space="preserve"> </w:t>
      </w:r>
      <w:r w:rsidR="00DD0A50">
        <w:rPr>
          <w:lang w:eastAsia="en-GB"/>
        </w:rPr>
        <w:t>the expected frequency response and how it fits the specifications.</w:t>
      </w:r>
    </w:p>
    <w:p w:rsidR="000F5C1F" w:rsidRDefault="000F5C1F">
      <w:pPr>
        <w:rPr>
          <w:lang w:eastAsia="en-GB"/>
        </w:rPr>
      </w:pPr>
      <w:r>
        <w:rPr>
          <w:lang w:eastAsia="en-GB"/>
        </w:rPr>
        <w:t xml:space="preserve">A small section of code was added to the </w:t>
      </w:r>
      <w:r w:rsidR="00612E21">
        <w:rPr>
          <w:lang w:eastAsia="en-GB"/>
        </w:rPr>
        <w:t xml:space="preserve">script to calculate the ripple by isolating the </w:t>
      </w:r>
      <w:r w:rsidR="000A3DB4">
        <w:rPr>
          <w:lang w:eastAsia="en-GB"/>
        </w:rPr>
        <w:t>indexes</w:t>
      </w:r>
      <w:r w:rsidR="00612E21">
        <w:rPr>
          <w:lang w:eastAsia="en-GB"/>
        </w:rPr>
        <w:t xml:space="preserve"> relating </w:t>
      </w:r>
      <w:r w:rsidR="00753597">
        <w:rPr>
          <w:lang w:eastAsia="en-GB"/>
        </w:rPr>
        <w:t>the values in the ripple</w:t>
      </w:r>
      <w:r w:rsidR="007818FC">
        <w:rPr>
          <w:lang w:eastAsia="en-GB"/>
        </w:rPr>
        <w:t xml:space="preserve"> section</w:t>
      </w:r>
      <w:r w:rsidR="00753597">
        <w:rPr>
          <w:lang w:eastAsia="en-GB"/>
        </w:rPr>
        <w:t xml:space="preserve"> and calculating the maximum </w:t>
      </w:r>
      <w:r w:rsidR="001C6ADA">
        <w:rPr>
          <w:lang w:eastAsia="en-GB"/>
        </w:rPr>
        <w:t>difference, givin</w:t>
      </w:r>
      <w:r w:rsidR="00E073F1">
        <w:rPr>
          <w:lang w:eastAsia="en-GB"/>
        </w:rPr>
        <w:t>g a precise value of the ripple.</w:t>
      </w:r>
    </w:p>
    <w:p w:rsidR="00F1697D" w:rsidRDefault="00F1697D">
      <w:pPr>
        <w:rPr>
          <w:lang w:eastAsia="en-GB"/>
        </w:rPr>
      </w:pPr>
      <w:r>
        <w:rPr>
          <w:noProof/>
          <w:lang w:eastAsia="en-GB"/>
        </w:rPr>
        <w:lastRenderedPageBreak/>
        <w:drawing>
          <wp:inline distT="0" distB="0" distL="0" distR="0" wp14:anchorId="11447966" wp14:editId="0AF1EB17">
            <wp:extent cx="5731510" cy="22951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95147"/>
                    </a:xfrm>
                    <a:prstGeom prst="rect">
                      <a:avLst/>
                    </a:prstGeom>
                    <a:noFill/>
                    <a:ln>
                      <a:noFill/>
                    </a:ln>
                  </pic:spPr>
                </pic:pic>
              </a:graphicData>
            </a:graphic>
          </wp:inline>
        </w:drawing>
      </w:r>
      <w:r>
        <w:rPr>
          <w:lang w:eastAsia="en-GB"/>
        </w:rPr>
        <w:br/>
      </w:r>
      <w:r w:rsidRPr="003D26CD">
        <w:rPr>
          <w:u w:val="single"/>
          <w:lang w:eastAsia="en-GB"/>
        </w:rPr>
        <w:t>Figure 2.</w:t>
      </w:r>
      <w:r>
        <w:rPr>
          <w:lang w:eastAsia="en-GB"/>
        </w:rPr>
        <w:t xml:space="preserve"> Plot of filter ripple</w:t>
      </w:r>
      <w:r w:rsidR="001E5578">
        <w:rPr>
          <w:lang w:eastAsia="en-GB"/>
        </w:rPr>
        <w:t xml:space="preserve"> with filter of order 8</w:t>
      </w:r>
      <w:r w:rsidR="00AF669B">
        <w:rPr>
          <w:lang w:eastAsia="en-GB"/>
        </w:rPr>
        <w:t>4</w:t>
      </w:r>
      <w:r>
        <w:rPr>
          <w:lang w:eastAsia="en-GB"/>
        </w:rPr>
        <w:t>, clearly showing how it exc</w:t>
      </w:r>
      <w:r w:rsidR="009826B1">
        <w:rPr>
          <w:lang w:eastAsia="en-GB"/>
        </w:rPr>
        <w:t>eeds the requirements of 0.4 dB ripple.</w:t>
      </w:r>
    </w:p>
    <w:p w:rsidR="00F868D9" w:rsidRDefault="00ED25CB">
      <w:pPr>
        <w:rPr>
          <w:noProof/>
          <w:lang w:eastAsia="en-GB"/>
        </w:rPr>
      </w:pPr>
      <w:r>
        <w:rPr>
          <w:noProof/>
          <w:lang w:eastAsia="en-GB"/>
        </w:rPr>
        <w:drawing>
          <wp:inline distT="0" distB="0" distL="0" distR="0" wp14:anchorId="7DD48B32" wp14:editId="5DED060E">
            <wp:extent cx="5731510" cy="39332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33222"/>
                    </a:xfrm>
                    <a:prstGeom prst="rect">
                      <a:avLst/>
                    </a:prstGeom>
                    <a:noFill/>
                    <a:ln>
                      <a:noFill/>
                    </a:ln>
                  </pic:spPr>
                </pic:pic>
              </a:graphicData>
            </a:graphic>
          </wp:inline>
        </w:drawing>
      </w:r>
    </w:p>
    <w:p w:rsidR="00825042" w:rsidRDefault="00825042">
      <w:pPr>
        <w:rPr>
          <w:noProof/>
          <w:lang w:eastAsia="en-GB"/>
        </w:rPr>
      </w:pPr>
      <w:r>
        <w:rPr>
          <w:noProof/>
          <w:lang w:eastAsia="en-GB"/>
        </w:rPr>
        <w:lastRenderedPageBreak/>
        <w:drawing>
          <wp:inline distT="0" distB="0" distL="0" distR="0" wp14:anchorId="690E41E4" wp14:editId="6302BCDD">
            <wp:extent cx="5731510" cy="2747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47010"/>
                    </a:xfrm>
                    <a:prstGeom prst="rect">
                      <a:avLst/>
                    </a:prstGeom>
                    <a:noFill/>
                    <a:ln>
                      <a:noFill/>
                    </a:ln>
                  </pic:spPr>
                </pic:pic>
              </a:graphicData>
            </a:graphic>
          </wp:inline>
        </w:drawing>
      </w:r>
    </w:p>
    <w:p w:rsidR="00825042" w:rsidRDefault="00825042">
      <w:pPr>
        <w:rPr>
          <w:noProof/>
          <w:lang w:eastAsia="en-GB"/>
        </w:rPr>
      </w:pPr>
    </w:p>
    <w:p w:rsidR="001E5578" w:rsidRDefault="001E5578">
      <w:pPr>
        <w:rPr>
          <w:noProof/>
          <w:lang w:eastAsia="en-GB"/>
        </w:rPr>
      </w:pPr>
      <w:r w:rsidRPr="003D26CD">
        <w:rPr>
          <w:noProof/>
          <w:u w:val="single"/>
          <w:lang w:eastAsia="en-GB"/>
        </w:rPr>
        <w:t>Figure 3.</w:t>
      </w:r>
      <w:r w:rsidR="00AF669B">
        <w:rPr>
          <w:noProof/>
          <w:lang w:eastAsia="en-GB"/>
        </w:rPr>
        <w:t xml:space="preserve"> Plot of filter of order 92</w:t>
      </w:r>
      <w:r>
        <w:rPr>
          <w:noProof/>
          <w:lang w:eastAsia="en-GB"/>
        </w:rPr>
        <w:t>.</w:t>
      </w:r>
      <w:r w:rsidR="00DD0A50">
        <w:rPr>
          <w:noProof/>
          <w:lang w:eastAsia="en-GB"/>
        </w:rPr>
        <w:t xml:space="preserve"> </w:t>
      </w:r>
      <w:r w:rsidR="00065D0A">
        <w:rPr>
          <w:noProof/>
          <w:lang w:eastAsia="en-GB"/>
        </w:rPr>
        <w:t>The red lines represent the filter requirements, showing that they are met.</w:t>
      </w:r>
      <w:r w:rsidR="002F4D14">
        <w:rPr>
          <w:noProof/>
          <w:lang w:eastAsia="en-GB"/>
        </w:rPr>
        <w:t xml:space="preserve"> The phase diagram shows that we are effectively dealing with a  linear phase filter.</w:t>
      </w:r>
    </w:p>
    <w:p w:rsidR="00D800F3" w:rsidRDefault="00362483">
      <w:pPr>
        <w:rPr>
          <w:noProof/>
          <w:lang w:eastAsia="en-GB"/>
        </w:rPr>
      </w:pPr>
      <w:r>
        <w:rPr>
          <w:noProof/>
          <w:lang w:eastAsia="en-GB"/>
        </w:rPr>
        <w:t xml:space="preserve">The expected ideal </w:t>
      </w:r>
      <w:r w:rsidR="00616139">
        <w:rPr>
          <w:noProof/>
          <w:lang w:eastAsia="en-GB"/>
        </w:rPr>
        <w:t xml:space="preserve">filter ripple was </w:t>
      </w:r>
      <w:r w:rsidR="00616139" w:rsidRPr="00616139">
        <w:rPr>
          <w:noProof/>
          <w:lang w:eastAsia="en-GB"/>
        </w:rPr>
        <w:t>0.31617</w:t>
      </w:r>
      <w:r w:rsidR="00616139">
        <w:rPr>
          <w:noProof/>
          <w:lang w:eastAsia="en-GB"/>
        </w:rPr>
        <w:t xml:space="preserve"> dB</w:t>
      </w:r>
      <w:r>
        <w:rPr>
          <w:noProof/>
          <w:lang w:eastAsia="en-GB"/>
        </w:rPr>
        <w:t xml:space="preserve"> for a</w:t>
      </w:r>
      <w:r w:rsidR="00B24E28">
        <w:rPr>
          <w:noProof/>
          <w:lang w:eastAsia="en-GB"/>
        </w:rPr>
        <w:t xml:space="preserve"> filter of order 92.</w:t>
      </w:r>
    </w:p>
    <w:p w:rsidR="008E3710" w:rsidRDefault="008E3710">
      <w:pPr>
        <w:rPr>
          <w:noProof/>
          <w:lang w:eastAsia="en-GB"/>
        </w:rPr>
      </w:pPr>
      <w:r>
        <w:rPr>
          <w:noProof/>
          <w:lang w:eastAsia="en-GB"/>
        </w:rPr>
        <w:br w:type="page"/>
      </w:r>
    </w:p>
    <w:p w:rsidR="008E3710" w:rsidRDefault="00890B62" w:rsidP="0043517A">
      <w:pPr>
        <w:pStyle w:val="Heading1"/>
        <w:rPr>
          <w:b w:val="0"/>
        </w:rPr>
      </w:pPr>
      <w:bookmarkStart w:id="1" w:name="_Toc350118006"/>
      <w:r>
        <w:lastRenderedPageBreak/>
        <w:t>Non-</w:t>
      </w:r>
      <w:r w:rsidR="0043517A">
        <w:t>circular buffer f</w:t>
      </w:r>
      <w:r w:rsidR="008E3710">
        <w:t>ilter implementation:</w:t>
      </w:r>
      <w:bookmarkEnd w:id="1"/>
    </w:p>
    <w:p w:rsidR="008E3710" w:rsidRDefault="008E3710" w:rsidP="008E3710">
      <w:r>
        <w:t xml:space="preserve">The ISR programme written for lab3 was copied over, the intio.c file was then altered to contain a delay buffer of </w:t>
      </w:r>
      <w:r w:rsidR="009E5A35">
        <w:t>93</w:t>
      </w:r>
      <w:r>
        <w:t xml:space="preserve"> elements as a filter of N order will have N+1 taps. Within the interrupt receive the non_circ_FIR()  function is called and then the global variable ‘output’ (which is varied within non_circ_FIR() ) is written to the audio port.</w:t>
      </w:r>
    </w:p>
    <w:tbl>
      <w:tblPr>
        <w:tblStyle w:val="TableGrid"/>
        <w:tblW w:w="0" w:type="auto"/>
        <w:tblLook w:val="04A0" w:firstRow="1" w:lastRow="0" w:firstColumn="1" w:lastColumn="0" w:noHBand="0" w:noVBand="1"/>
      </w:tblPr>
      <w:tblGrid>
        <w:gridCol w:w="9242"/>
      </w:tblGrid>
      <w:tr w:rsidR="008E3710" w:rsidTr="008E3710">
        <w:tc>
          <w:tcPr>
            <w:tcW w:w="9242" w:type="dxa"/>
          </w:tcPr>
          <w:p w:rsidR="008E3710" w:rsidRPr="00126C32" w:rsidRDefault="008E3710" w:rsidP="008E3710">
            <w:pPr>
              <w:autoSpaceDE w:val="0"/>
              <w:autoSpaceDN w:val="0"/>
              <w:adjustRightInd w:val="0"/>
              <w:rPr>
                <w:rFonts w:ascii="CMU Concrete" w:hAnsi="CMU Concrete" w:cs="Courier New"/>
                <w:sz w:val="20"/>
                <w:szCs w:val="20"/>
              </w:rPr>
            </w:pPr>
            <w:r w:rsidRPr="00126C32">
              <w:rPr>
                <w:rFonts w:ascii="CMU Concrete" w:hAnsi="CMU Concrete" w:cs="Courier New"/>
                <w:color w:val="3F7F5F"/>
                <w:sz w:val="20"/>
                <w:szCs w:val="20"/>
              </w:rPr>
              <w:t>/********************************** ISR_AIC*******************************/</w:t>
            </w:r>
          </w:p>
          <w:p w:rsidR="008E3710" w:rsidRPr="00126C32" w:rsidRDefault="008E3710" w:rsidP="008E3710">
            <w:pPr>
              <w:autoSpaceDE w:val="0"/>
              <w:autoSpaceDN w:val="0"/>
              <w:adjustRightInd w:val="0"/>
              <w:rPr>
                <w:rFonts w:ascii="CMU Concrete" w:hAnsi="CMU Concrete" w:cs="Courier New"/>
                <w:color w:val="000000"/>
                <w:sz w:val="20"/>
                <w:szCs w:val="20"/>
              </w:rPr>
            </w:pPr>
            <w:r w:rsidRPr="00126C32">
              <w:rPr>
                <w:rFonts w:ascii="CMU Concrete" w:hAnsi="CMU Concrete" w:cs="Courier New"/>
                <w:b/>
                <w:bCs/>
                <w:color w:val="7F0055"/>
                <w:sz w:val="20"/>
                <w:szCs w:val="20"/>
              </w:rPr>
              <w:t>void</w:t>
            </w:r>
            <w:r w:rsidRPr="00126C32">
              <w:rPr>
                <w:rFonts w:ascii="CMU Concrete" w:hAnsi="CMU Concrete" w:cs="Courier New"/>
                <w:color w:val="000000"/>
                <w:sz w:val="20"/>
                <w:szCs w:val="20"/>
              </w:rPr>
              <w:t xml:space="preserve"> ISR_AIC(){</w:t>
            </w:r>
          </w:p>
          <w:p w:rsidR="008E3710" w:rsidRPr="00126C32" w:rsidRDefault="008E3710" w:rsidP="008E3710">
            <w:pPr>
              <w:autoSpaceDE w:val="0"/>
              <w:autoSpaceDN w:val="0"/>
              <w:adjustRightInd w:val="0"/>
              <w:rPr>
                <w:rFonts w:ascii="CMU Concrete" w:hAnsi="CMU Concrete" w:cs="Courier New"/>
                <w:sz w:val="20"/>
                <w:szCs w:val="20"/>
              </w:rPr>
            </w:pPr>
          </w:p>
          <w:p w:rsidR="008E3710" w:rsidRPr="00126C32" w:rsidRDefault="008E3710" w:rsidP="008E3710">
            <w:pPr>
              <w:autoSpaceDE w:val="0"/>
              <w:autoSpaceDN w:val="0"/>
              <w:adjustRightInd w:val="0"/>
              <w:ind w:left="720"/>
              <w:rPr>
                <w:rFonts w:ascii="CMU Concrete" w:hAnsi="CMU Concrete" w:cs="Courier New"/>
                <w:sz w:val="20"/>
                <w:szCs w:val="20"/>
              </w:rPr>
            </w:pPr>
            <w:r w:rsidRPr="00126C32">
              <w:rPr>
                <w:rFonts w:ascii="CMU Concrete" w:hAnsi="CMU Concrete" w:cs="Courier New"/>
                <w:color w:val="3F7D5F"/>
                <w:sz w:val="20"/>
                <w:szCs w:val="20"/>
              </w:rPr>
              <w:t>//call non_circ_FIR which access the sample and implements convolution</w:t>
            </w:r>
          </w:p>
          <w:p w:rsidR="008E3710" w:rsidRPr="00126C32" w:rsidRDefault="008E3710" w:rsidP="008E3710">
            <w:pPr>
              <w:autoSpaceDE w:val="0"/>
              <w:autoSpaceDN w:val="0"/>
              <w:adjustRightInd w:val="0"/>
              <w:rPr>
                <w:rFonts w:ascii="CMU Concrete" w:hAnsi="CMU Concrete" w:cs="Courier New"/>
                <w:color w:val="000000"/>
                <w:sz w:val="20"/>
                <w:szCs w:val="20"/>
              </w:rPr>
            </w:pPr>
            <w:r w:rsidRPr="00126C32">
              <w:rPr>
                <w:rFonts w:ascii="CMU Concrete" w:hAnsi="CMU Concrete" w:cs="Courier New"/>
                <w:color w:val="000000"/>
                <w:sz w:val="20"/>
                <w:szCs w:val="20"/>
              </w:rPr>
              <w:tab/>
              <w:t>non_circ_FIR();</w:t>
            </w:r>
          </w:p>
          <w:p w:rsidR="008E3710" w:rsidRPr="00126C32" w:rsidRDefault="008E3710" w:rsidP="008E3710">
            <w:pPr>
              <w:autoSpaceDE w:val="0"/>
              <w:autoSpaceDN w:val="0"/>
              <w:adjustRightInd w:val="0"/>
              <w:rPr>
                <w:rFonts w:ascii="CMU Concrete" w:hAnsi="CMU Concrete" w:cs="Courier New"/>
                <w:sz w:val="20"/>
                <w:szCs w:val="20"/>
              </w:rPr>
            </w:pPr>
          </w:p>
          <w:p w:rsidR="008E3710" w:rsidRPr="00126C32" w:rsidRDefault="008E3710" w:rsidP="008E3710">
            <w:pPr>
              <w:autoSpaceDE w:val="0"/>
              <w:autoSpaceDN w:val="0"/>
              <w:adjustRightInd w:val="0"/>
              <w:rPr>
                <w:rFonts w:ascii="CMU Concrete" w:hAnsi="CMU Concrete" w:cs="Courier New"/>
                <w:sz w:val="20"/>
                <w:szCs w:val="20"/>
              </w:rPr>
            </w:pPr>
            <w:r w:rsidRPr="00126C32">
              <w:rPr>
                <w:rFonts w:ascii="CMU Concrete" w:hAnsi="CMU Concrete" w:cs="Courier New"/>
                <w:color w:val="000000"/>
                <w:sz w:val="20"/>
                <w:szCs w:val="20"/>
              </w:rPr>
              <w:tab/>
            </w:r>
            <w:r w:rsidRPr="00126C32">
              <w:rPr>
                <w:rFonts w:ascii="CMU Concrete" w:hAnsi="CMU Concrete" w:cs="Courier New"/>
                <w:color w:val="3F7F5F"/>
                <w:sz w:val="20"/>
                <w:szCs w:val="20"/>
              </w:rPr>
              <w:t>/*the global variable 'output' (which was varied in non_circ_FIR())</w:t>
            </w:r>
          </w:p>
          <w:p w:rsidR="008E3710" w:rsidRPr="00126C32" w:rsidRDefault="008E3710" w:rsidP="008E3710">
            <w:pPr>
              <w:autoSpaceDE w:val="0"/>
              <w:autoSpaceDN w:val="0"/>
              <w:adjustRightInd w:val="0"/>
              <w:rPr>
                <w:rFonts w:ascii="CMU Concrete" w:hAnsi="CMU Concrete" w:cs="Courier New"/>
                <w:sz w:val="20"/>
                <w:szCs w:val="20"/>
              </w:rPr>
            </w:pPr>
            <w:r w:rsidRPr="00126C32">
              <w:rPr>
                <w:rFonts w:ascii="CMU Concrete" w:hAnsi="CMU Concrete" w:cs="Courier New"/>
                <w:color w:val="3F7F5F"/>
                <w:sz w:val="20"/>
                <w:szCs w:val="20"/>
              </w:rPr>
              <w:tab/>
              <w:t xml:space="preserve"> * is written to the audio output port*/</w:t>
            </w:r>
          </w:p>
          <w:p w:rsidR="008E3710" w:rsidRPr="00126C32" w:rsidRDefault="008E3710" w:rsidP="008E3710">
            <w:pPr>
              <w:rPr>
                <w:rFonts w:ascii="CMU Concrete" w:hAnsi="CMU Concrete" w:cs="Courier New"/>
                <w:color w:val="000000"/>
                <w:sz w:val="20"/>
                <w:szCs w:val="20"/>
              </w:rPr>
            </w:pPr>
            <w:r w:rsidRPr="00126C32">
              <w:rPr>
                <w:rFonts w:ascii="CMU Concrete" w:hAnsi="CMU Concrete" w:cs="Courier New"/>
                <w:color w:val="000000"/>
                <w:sz w:val="20"/>
                <w:szCs w:val="20"/>
              </w:rPr>
              <w:tab/>
              <w:t>mono_write_16Bit(output);</w:t>
            </w:r>
          </w:p>
          <w:p w:rsidR="008E3710" w:rsidRPr="00126C32" w:rsidRDefault="008E3710" w:rsidP="008E3710">
            <w:pPr>
              <w:rPr>
                <w:rFonts w:ascii="CMU Concrete" w:hAnsi="CMU Concrete" w:cs="Courier New"/>
                <w:color w:val="000000"/>
                <w:sz w:val="20"/>
                <w:szCs w:val="20"/>
              </w:rPr>
            </w:pPr>
            <w:r w:rsidRPr="00126C32">
              <w:rPr>
                <w:rFonts w:ascii="CMU Concrete" w:hAnsi="CMU Concrete" w:cs="Courier New"/>
                <w:color w:val="000000"/>
                <w:sz w:val="20"/>
                <w:szCs w:val="20"/>
              </w:rPr>
              <w:t>}</w:t>
            </w:r>
          </w:p>
          <w:p w:rsidR="008E3710" w:rsidRPr="00126C32" w:rsidRDefault="008E3710" w:rsidP="008E3710">
            <w:pPr>
              <w:rPr>
                <w:rFonts w:ascii="CMU Concrete" w:hAnsi="CMU Concrete"/>
              </w:rPr>
            </w:pPr>
          </w:p>
        </w:tc>
      </w:tr>
    </w:tbl>
    <w:p w:rsidR="00150330" w:rsidRPr="00AA4602" w:rsidRDefault="008E3710" w:rsidP="008E3710">
      <w:r>
        <w:t xml:space="preserve">The code for the non_circ_FIR function is shown </w:t>
      </w:r>
      <w:r w:rsidR="009E5A35">
        <w:t>below</w:t>
      </w:r>
      <w:r>
        <w:t xml:space="preserve">. </w:t>
      </w:r>
      <w:r w:rsidR="00150330">
        <w:t>This</w:t>
      </w:r>
      <w:r>
        <w:t xml:space="preserve"> function accesses the sample input at time of interrupt, place it into the end of our buffer and then convolutes all the values in the buffer with the result placed in the global variable ‘output’. The values in the buffer are then shifted along by one to allow a new sample to be placed in x[0], with the sample taken 92 interrupts ago removed so the filter is of the correct and chosen order size for an FIR design. After which the function would end (returning void) and then, as stated above, ‘output’ is written to the audio output port. </w:t>
      </w:r>
    </w:p>
    <w:tbl>
      <w:tblPr>
        <w:tblStyle w:val="TableGrid"/>
        <w:tblW w:w="0" w:type="auto"/>
        <w:tblLook w:val="04A0" w:firstRow="1" w:lastRow="0" w:firstColumn="1" w:lastColumn="0" w:noHBand="0" w:noVBand="1"/>
      </w:tblPr>
      <w:tblGrid>
        <w:gridCol w:w="9242"/>
      </w:tblGrid>
      <w:tr w:rsidR="008E3710" w:rsidTr="008E3710">
        <w:tc>
          <w:tcPr>
            <w:tcW w:w="9242" w:type="dxa"/>
          </w:tcPr>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b/>
                <w:bCs/>
                <w:color w:val="7F0055"/>
                <w:sz w:val="18"/>
                <w:szCs w:val="20"/>
              </w:rPr>
              <w:t>double</w:t>
            </w:r>
            <w:r w:rsidRPr="00126C32">
              <w:rPr>
                <w:rFonts w:ascii="CMU Concrete" w:hAnsi="CMU Concrete" w:cs="Courier New"/>
                <w:color w:val="000000"/>
                <w:sz w:val="18"/>
                <w:szCs w:val="20"/>
              </w:rPr>
              <w:t xml:space="preserve"> non_circ_FIR(){</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//this functions performs convolution of an input sample with</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//coefficient values and past inputs in a non-circular buffer</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 xml:space="preserve">//implementation </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//reset output, a global variable, to zero</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output = 0;</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x[0] = mono_read_16Bit(); </w:t>
            </w:r>
            <w:r w:rsidRPr="00126C32">
              <w:rPr>
                <w:rFonts w:ascii="CMU Concrete" w:hAnsi="CMU Concrete" w:cs="Courier New"/>
                <w:color w:val="3F7D5F"/>
                <w:sz w:val="18"/>
                <w:szCs w:val="20"/>
              </w:rPr>
              <w:t>// place new sample into buffer</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//perform convolution by looping through all past samples and multiple them</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//by their respective coefficients</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(i=0;i&lt;N;i++){</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//accumulate each multiply result to output</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b[i]*x[i];</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//shift all elements such that input value can be placed in zero.</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 = N-1;i&gt;0;i--)</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 xml:space="preserve">x[i]=x[i-1]; </w:t>
            </w:r>
            <w:r w:rsidRPr="00126C32">
              <w:rPr>
                <w:rFonts w:ascii="CMU Concrete" w:hAnsi="CMU Concrete" w:cs="Courier New"/>
                <w:color w:val="3F7D5F"/>
                <w:sz w:val="18"/>
                <w:szCs w:val="20"/>
              </w:rPr>
              <w:t xml:space="preserve">//move data along buffer from lower </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 </w:t>
            </w:r>
            <w:r w:rsidRPr="00126C32">
              <w:rPr>
                <w:rFonts w:ascii="CMU Concrete" w:hAnsi="CMU Concrete" w:cs="Courier New"/>
                <w:color w:val="3F7D5F"/>
                <w:sz w:val="18"/>
                <w:szCs w:val="20"/>
              </w:rPr>
              <w:t xml:space="preserve">// element to next higher </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return</w:t>
            </w:r>
            <w:r w:rsidRPr="00126C32">
              <w:rPr>
                <w:rFonts w:ascii="CMU Concrete" w:hAnsi="CMU Concrete" w:cs="Courier New"/>
                <w:color w:val="000000"/>
                <w:sz w:val="18"/>
                <w:szCs w:val="20"/>
              </w:rPr>
              <w:t xml:space="preserve"> output; </w:t>
            </w:r>
            <w:r w:rsidRPr="00126C32">
              <w:rPr>
                <w:rFonts w:ascii="CMU Concrete" w:hAnsi="CMU Concrete" w:cs="Courier New"/>
                <w:color w:val="3F7D5F"/>
                <w:sz w:val="18"/>
                <w:szCs w:val="20"/>
              </w:rPr>
              <w:t>//return output value</w:t>
            </w:r>
          </w:p>
          <w:p w:rsidR="008E3710" w:rsidRPr="00126C32" w:rsidRDefault="008E3710" w:rsidP="008E3710">
            <w:pPr>
              <w:autoSpaceDE w:val="0"/>
              <w:autoSpaceDN w:val="0"/>
              <w:adjustRightInd w:val="0"/>
              <w:rPr>
                <w:rFonts w:ascii="CMU Concrete" w:hAnsi="CMU Concrete" w:cs="Courier New"/>
                <w:sz w:val="20"/>
                <w:szCs w:val="20"/>
              </w:rPr>
            </w:pPr>
            <w:r w:rsidRPr="00126C32">
              <w:rPr>
                <w:rFonts w:ascii="CMU Concrete" w:hAnsi="CMU Concrete" w:cs="Courier New"/>
                <w:color w:val="000000"/>
                <w:sz w:val="18"/>
                <w:szCs w:val="20"/>
              </w:rPr>
              <w:t>}</w:t>
            </w:r>
          </w:p>
        </w:tc>
      </w:tr>
    </w:tbl>
    <w:p w:rsidR="008E3710" w:rsidRDefault="008E3710" w:rsidP="008E3710"/>
    <w:tbl>
      <w:tblPr>
        <w:tblStyle w:val="MediumShading2-Accent2"/>
        <w:tblpPr w:leftFromText="180" w:rightFromText="180" w:vertAnchor="page" w:horzAnchor="margin" w:tblpXSpec="right" w:tblpY="14343"/>
        <w:tblW w:w="2943" w:type="dxa"/>
        <w:tblLook w:val="04A0" w:firstRow="1" w:lastRow="0" w:firstColumn="1" w:lastColumn="0" w:noHBand="0" w:noVBand="1"/>
      </w:tblPr>
      <w:tblGrid>
        <w:gridCol w:w="1101"/>
        <w:gridCol w:w="1842"/>
      </w:tblGrid>
      <w:tr w:rsidR="00150330" w:rsidRPr="008A2109" w:rsidTr="0015033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101" w:type="dxa"/>
            <w:noWrap/>
            <w:hideMark/>
          </w:tcPr>
          <w:p w:rsidR="00150330" w:rsidRPr="00B13213" w:rsidRDefault="00150330" w:rsidP="00150330">
            <w:pPr>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Op-level</w:t>
            </w:r>
          </w:p>
        </w:tc>
        <w:tc>
          <w:tcPr>
            <w:tcW w:w="1842" w:type="dxa"/>
            <w:noWrap/>
            <w:hideMark/>
          </w:tcPr>
          <w:p w:rsidR="00150330" w:rsidRPr="00B13213" w:rsidRDefault="00150330" w:rsidP="00150330">
            <w:pPr>
              <w:cnfStyle w:val="100000000000" w:firstRow="1"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18"/>
                <w:lang w:eastAsia="en-GB"/>
              </w:rPr>
              <w:t>Number of cycles</w:t>
            </w:r>
          </w:p>
        </w:tc>
      </w:tr>
      <w:tr w:rsidR="00150330" w:rsidRPr="008A2109" w:rsidTr="001503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1" w:type="dxa"/>
            <w:noWrap/>
            <w:hideMark/>
          </w:tcPr>
          <w:p w:rsidR="00150330" w:rsidRPr="00B13213" w:rsidRDefault="00150330" w:rsidP="00150330">
            <w:pPr>
              <w:jc w:val="right"/>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none</w:t>
            </w:r>
          </w:p>
        </w:tc>
        <w:tc>
          <w:tcPr>
            <w:tcW w:w="1842" w:type="dxa"/>
            <w:noWrap/>
            <w:hideMark/>
          </w:tcPr>
          <w:p w:rsidR="00150330" w:rsidRPr="00B13213" w:rsidRDefault="00150330" w:rsidP="00150330">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5868</w:t>
            </w:r>
          </w:p>
        </w:tc>
      </w:tr>
      <w:tr w:rsidR="00150330" w:rsidRPr="008A2109" w:rsidTr="00150330">
        <w:trPr>
          <w:trHeight w:val="300"/>
        </w:trPr>
        <w:tc>
          <w:tcPr>
            <w:cnfStyle w:val="001000000000" w:firstRow="0" w:lastRow="0" w:firstColumn="1" w:lastColumn="0" w:oddVBand="0" w:evenVBand="0" w:oddHBand="0" w:evenHBand="0" w:firstRowFirstColumn="0" w:firstRowLastColumn="0" w:lastRowFirstColumn="0" w:lastRowLastColumn="0"/>
            <w:tcW w:w="1101" w:type="dxa"/>
            <w:noWrap/>
            <w:hideMark/>
          </w:tcPr>
          <w:p w:rsidR="00150330" w:rsidRPr="00B13213" w:rsidRDefault="00150330" w:rsidP="00150330">
            <w:pPr>
              <w:jc w:val="right"/>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0</w:t>
            </w:r>
          </w:p>
        </w:tc>
        <w:tc>
          <w:tcPr>
            <w:tcW w:w="1842" w:type="dxa"/>
            <w:noWrap/>
            <w:hideMark/>
          </w:tcPr>
          <w:p w:rsidR="00150330" w:rsidRPr="00B13213" w:rsidRDefault="00150330" w:rsidP="00150330">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5590</w:t>
            </w:r>
          </w:p>
        </w:tc>
      </w:tr>
      <w:tr w:rsidR="00150330" w:rsidRPr="008A2109" w:rsidTr="001503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1" w:type="dxa"/>
            <w:noWrap/>
            <w:hideMark/>
          </w:tcPr>
          <w:p w:rsidR="00150330" w:rsidRPr="00B13213" w:rsidRDefault="00150330" w:rsidP="00150330">
            <w:pPr>
              <w:jc w:val="right"/>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1</w:t>
            </w:r>
          </w:p>
        </w:tc>
        <w:tc>
          <w:tcPr>
            <w:tcW w:w="1842" w:type="dxa"/>
            <w:noWrap/>
            <w:hideMark/>
          </w:tcPr>
          <w:p w:rsidR="00150330" w:rsidRPr="00B13213" w:rsidRDefault="00150330" w:rsidP="00150330">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5355</w:t>
            </w:r>
          </w:p>
        </w:tc>
      </w:tr>
      <w:tr w:rsidR="00150330" w:rsidRPr="008A2109" w:rsidTr="00150330">
        <w:trPr>
          <w:trHeight w:val="300"/>
        </w:trPr>
        <w:tc>
          <w:tcPr>
            <w:cnfStyle w:val="001000000000" w:firstRow="0" w:lastRow="0" w:firstColumn="1" w:lastColumn="0" w:oddVBand="0" w:evenVBand="0" w:oddHBand="0" w:evenHBand="0" w:firstRowFirstColumn="0" w:firstRowLastColumn="0" w:lastRowFirstColumn="0" w:lastRowLastColumn="0"/>
            <w:tcW w:w="1101" w:type="dxa"/>
            <w:noWrap/>
            <w:hideMark/>
          </w:tcPr>
          <w:p w:rsidR="00150330" w:rsidRPr="00B13213" w:rsidRDefault="00150330" w:rsidP="00150330">
            <w:pPr>
              <w:jc w:val="right"/>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2</w:t>
            </w:r>
          </w:p>
        </w:tc>
        <w:tc>
          <w:tcPr>
            <w:tcW w:w="1842" w:type="dxa"/>
            <w:noWrap/>
            <w:hideMark/>
          </w:tcPr>
          <w:p w:rsidR="00150330" w:rsidRPr="00B13213" w:rsidRDefault="00150330" w:rsidP="00150330">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705</w:t>
            </w:r>
          </w:p>
        </w:tc>
      </w:tr>
    </w:tbl>
    <w:p w:rsidR="007F714F" w:rsidRDefault="007F714F" w:rsidP="007F714F">
      <w:pPr>
        <w:pStyle w:val="Heading2"/>
      </w:pPr>
      <w:bookmarkStart w:id="2" w:name="_Toc350118007"/>
      <w:r>
        <w:t>Performance</w:t>
      </w:r>
      <w:bookmarkEnd w:id="2"/>
    </w:p>
    <w:p w:rsidR="008E3710" w:rsidRDefault="008E3710" w:rsidP="008E3710">
      <w:r>
        <w:t xml:space="preserve">The code was then tested to see its performance in terms of instruction cycles, with this being </w:t>
      </w:r>
      <w:r w:rsidR="00150330">
        <w:t>measured</w:t>
      </w:r>
      <w:r>
        <w:t xml:space="preserve"> from the beginning of the interrupt</w:t>
      </w:r>
      <w:r w:rsidR="00150330">
        <w:t xml:space="preserve"> until the exit of the interrupt</w:t>
      </w:r>
      <w:r>
        <w:t xml:space="preserve">, hence including calling the function and reading in </w:t>
      </w:r>
      <w:r w:rsidR="003D7D0C">
        <w:t xml:space="preserve">and writing </w:t>
      </w:r>
      <w:r>
        <w:t xml:space="preserve">the sample.  The results for testing at the various levels are shown in table 1 and demonstrate the slight improvements of basic optimisation and then the sudden decrease to 666 cycles for optimisation level 2. These levels of optimisation are explained later with the discussion of how the TI complier </w:t>
      </w:r>
      <w:r>
        <w:lastRenderedPageBreak/>
        <w:t>optimisers the code at different levels.</w:t>
      </w:r>
    </w:p>
    <w:p w:rsidR="008E3710" w:rsidRDefault="008E3710" w:rsidP="008E3710">
      <w:r>
        <w:t xml:space="preserve">Scope traces were then taken to check that the operation of the code was correct, </w:t>
      </w:r>
      <w:r w:rsidR="00FE2CAD">
        <w:t>with figures below showing the</w:t>
      </w:r>
      <w:r>
        <w:t xml:space="preserve"> the output of a DSK for 1.2 kHz sinewave input which is roughly in the middle of the passband. As expected the signal carried little noise and reproduced a sinewave of exactly 1.2 kHz. The voltage input is not adjusted for all other scope traces. </w:t>
      </w:r>
    </w:p>
    <w:p w:rsidR="008E3710" w:rsidRDefault="008E3710" w:rsidP="008E3710">
      <w:r>
        <w:rPr>
          <w:noProof/>
          <w:lang w:eastAsia="en-GB"/>
        </w:rPr>
        <w:drawing>
          <wp:inline distT="0" distB="0" distL="0" distR="0" wp14:anchorId="7B145FD8" wp14:editId="57ADE172">
            <wp:extent cx="5564038" cy="3243532"/>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710" w:rsidRPr="00BE6385" w:rsidRDefault="0047123E" w:rsidP="008E3710">
      <w:r>
        <w:t>A 350 Hz input sinewave resulted in the figure below</w:t>
      </w:r>
      <w:r w:rsidR="008E3710">
        <w:t xml:space="preserve">. With the same input voltage we can see a decreased peak-peak voltage from roughly 4V to just under 1.6V. This is because the 350 Hz sinewave is placed in the transition band and so while suffering some attenuation the signal is still able to produce an output signal with amplitude greater than noise. However the wave can be seen to be slightly nosier due to it being of smaller amplitude and hence suffering from a lower SNR. This is similar to sinewave inputs between 2050 and 2130 Hz. Below 350 Hz and above 2150 Hz the attenuation prevented a readable output on the scope due to </w:t>
      </w:r>
      <w:r w:rsidR="001377AA">
        <w:t>noise.</w:t>
      </w:r>
      <w:r w:rsidR="001377AA">
        <w:rPr>
          <w:noProof/>
          <w:lang w:eastAsia="en-GB"/>
        </w:rPr>
        <w:drawing>
          <wp:inline distT="0" distB="0" distL="0" distR="0" wp14:anchorId="44AEB58B" wp14:editId="7D777B3F">
            <wp:extent cx="5731510" cy="2917825"/>
            <wp:effectExtent l="0" t="0" r="21590" b="1587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800F3" w:rsidRDefault="00D800F3">
      <w:pPr>
        <w:rPr>
          <w:noProof/>
          <w:lang w:eastAsia="en-GB"/>
        </w:rPr>
      </w:pPr>
    </w:p>
    <w:p w:rsidR="00E76138" w:rsidRDefault="00210249" w:rsidP="00210249">
      <w:pPr>
        <w:pStyle w:val="Heading1"/>
        <w:rPr>
          <w:noProof/>
          <w:lang w:eastAsia="en-GB"/>
        </w:rPr>
      </w:pPr>
      <w:bookmarkStart w:id="3" w:name="_Toc350118008"/>
      <w:r>
        <w:rPr>
          <w:noProof/>
          <w:lang w:eastAsia="en-GB"/>
        </w:rPr>
        <w:t>Circular FIR Filter Implementation in C</w:t>
      </w:r>
      <w:bookmarkEnd w:id="3"/>
    </w:p>
    <w:p w:rsidR="00210249" w:rsidRDefault="00210249" w:rsidP="00210249">
      <w:pPr>
        <w:rPr>
          <w:lang w:eastAsia="en-GB"/>
        </w:rPr>
      </w:pPr>
      <w:r>
        <w:rPr>
          <w:lang w:eastAsia="en-GB"/>
        </w:rPr>
        <w:t>This</w:t>
      </w:r>
      <w:r w:rsidR="00FD3708">
        <w:rPr>
          <w:lang w:eastAsia="en-GB"/>
        </w:rPr>
        <w:t xml:space="preserve"> section details</w:t>
      </w:r>
      <w:r>
        <w:rPr>
          <w:lang w:eastAsia="en-GB"/>
        </w:rPr>
        <w:t xml:space="preserve"> the implementation of 3 different </w:t>
      </w:r>
      <w:r w:rsidR="00C621D8">
        <w:rPr>
          <w:lang w:eastAsia="en-GB"/>
        </w:rPr>
        <w:t xml:space="preserve">circular buffer FIR </w:t>
      </w:r>
      <w:r>
        <w:rPr>
          <w:lang w:eastAsia="en-GB"/>
        </w:rPr>
        <w:t>functions in C</w:t>
      </w:r>
      <w:r w:rsidR="00AD3B24">
        <w:rPr>
          <w:lang w:eastAsia="en-GB"/>
        </w:rPr>
        <w:t>.</w:t>
      </w:r>
      <w:r w:rsidR="00635531">
        <w:rPr>
          <w:lang w:eastAsia="en-GB"/>
        </w:rPr>
        <w:t xml:space="preserve"> The main idea behind this is to implement a FIR</w:t>
      </w:r>
      <w:r w:rsidR="00BE2729">
        <w:rPr>
          <w:lang w:eastAsia="en-GB"/>
        </w:rPr>
        <w:t xml:space="preserve"> working in the following manner:</w:t>
      </w:r>
    </w:p>
    <w:p w:rsidR="00BE2729" w:rsidRPr="00BE78F7" w:rsidRDefault="00830DB1" w:rsidP="00210249">
      <w:pPr>
        <w:rPr>
          <w:rFonts w:eastAsiaTheme="minorEastAsia"/>
          <w:lang w:eastAsia="en-GB"/>
        </w:rPr>
      </w:pPr>
      <m:oMathPara>
        <m:oMath>
          <m:r>
            <w:rPr>
              <w:rFonts w:ascii="Cambria Math" w:eastAsiaTheme="minorEastAsia" w:hAnsi="Cambria Math"/>
              <w:lang w:eastAsia="en-GB"/>
            </w:rPr>
            <m:t>y</m:t>
          </m:r>
          <m:d>
            <m:dPr>
              <m:begChr m:val="["/>
              <m:endChr m:val="]"/>
              <m:ctrlPr>
                <w:rPr>
                  <w:rFonts w:ascii="Cambria Math" w:eastAsiaTheme="minorEastAsia" w:hAnsi="Cambria Math"/>
                  <w:i/>
                  <w:lang w:eastAsia="en-GB"/>
                </w:rPr>
              </m:ctrlPr>
            </m:dPr>
            <m:e>
              <m:r>
                <w:rPr>
                  <w:rFonts w:ascii="Cambria Math" w:eastAsiaTheme="minorEastAsia" w:hAnsi="Cambria Math"/>
                  <w:lang w:eastAsia="en-GB"/>
                </w:rPr>
                <m:t>n</m:t>
              </m:r>
            </m:e>
          </m:d>
          <m:r>
            <w:rPr>
              <w:rFonts w:ascii="Cambria Math" w:eastAsiaTheme="minorEastAsia" w:hAnsi="Cambria Math"/>
              <w:lang w:eastAsia="en-GB"/>
            </w:rPr>
            <m:t>=</m:t>
          </m:r>
          <m:nary>
            <m:naryPr>
              <m:chr m:val="∑"/>
              <m:limLoc m:val="undOvr"/>
              <m:ctrlPr>
                <w:rPr>
                  <w:rFonts w:ascii="Cambria Math" w:hAnsi="Cambria Math"/>
                  <w:i/>
                  <w:lang w:eastAsia="en-GB"/>
                </w:rPr>
              </m:ctrlPr>
            </m:naryPr>
            <m:sub>
              <m:r>
                <w:rPr>
                  <w:rFonts w:ascii="Cambria Math" w:hAnsi="Cambria Math"/>
                  <w:lang w:eastAsia="en-GB"/>
                </w:rPr>
                <m:t>i=0</m:t>
              </m:r>
            </m:sub>
            <m:sup>
              <m:r>
                <w:rPr>
                  <w:rFonts w:ascii="Cambria Math" w:hAnsi="Cambria Math"/>
                  <w:lang w:eastAsia="en-GB"/>
                </w:rPr>
                <m:t>N-1</m:t>
              </m:r>
            </m:sup>
            <m:e>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×x</m:t>
              </m:r>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m:t>
                      </m:r>
                    </m:e>
                  </m:d>
                </m:e>
                <m:sub>
                  <m:r>
                    <w:rPr>
                      <w:rFonts w:ascii="Cambria Math" w:hAnsi="Cambria Math"/>
                      <w:lang w:eastAsia="en-GB"/>
                    </w:rPr>
                    <m:t>mod(N)</m:t>
                  </m:r>
                </m:sub>
              </m:sSub>
            </m:e>
          </m:nary>
        </m:oMath>
      </m:oMathPara>
    </w:p>
    <w:p w:rsidR="00BE78F7" w:rsidRDefault="00BE78F7" w:rsidP="00210249">
      <w:pPr>
        <w:rPr>
          <w:rFonts w:eastAsiaTheme="minorEastAsia"/>
          <w:lang w:eastAsia="en-GB"/>
        </w:rPr>
      </w:pPr>
      <w:r>
        <w:rPr>
          <w:rFonts w:eastAsiaTheme="minorEastAsia"/>
          <w:lang w:eastAsia="en-GB"/>
        </w:rPr>
        <w:t xml:space="preserve">Where </w:t>
      </w:r>
      <m:oMath>
        <m:r>
          <w:rPr>
            <w:rFonts w:ascii="Cambria Math" w:eastAsiaTheme="minorEastAsia" w:hAnsi="Cambria Math"/>
            <w:lang w:eastAsia="en-GB"/>
          </w:rPr>
          <m:t>index</m:t>
        </m:r>
      </m:oMath>
      <w:r>
        <w:rPr>
          <w:rFonts w:eastAsiaTheme="minorEastAsia"/>
          <w:lang w:eastAsia="en-GB"/>
        </w:rPr>
        <w:t xml:space="preserve"> is the current location of the most recent input sample. It increases or decreases each loop (depending on the implementation) thus avoiding any need for shifting all value</w:t>
      </w:r>
      <w:r w:rsidR="00751A4D">
        <w:rPr>
          <w:rFonts w:eastAsiaTheme="minorEastAsia"/>
          <w:lang w:eastAsia="en-GB"/>
        </w:rPr>
        <w:t>s</w:t>
      </w:r>
      <w:r>
        <w:rPr>
          <w:rFonts w:eastAsiaTheme="minorEastAsia"/>
          <w:lang w:eastAsia="en-GB"/>
        </w:rPr>
        <w:t xml:space="preserve"> in the buffer which is an </w:t>
      </w:r>
      <w:r w:rsidR="00082074">
        <w:rPr>
          <w:rFonts w:eastAsiaTheme="minorEastAsia"/>
          <w:lang w:eastAsia="en-GB"/>
        </w:rPr>
        <w:t>inefficient</w:t>
      </w:r>
      <w:r>
        <w:rPr>
          <w:rFonts w:eastAsiaTheme="minorEastAsia"/>
          <w:lang w:eastAsia="en-GB"/>
        </w:rPr>
        <w:t xml:space="preserve"> operation</w:t>
      </w:r>
      <w:r w:rsidR="00082074">
        <w:rPr>
          <w:rFonts w:eastAsiaTheme="minorEastAsia"/>
          <w:lang w:eastAsia="en-GB"/>
        </w:rPr>
        <w:t>.</w:t>
      </w:r>
    </w:p>
    <w:p w:rsidR="00BE78F7" w:rsidRDefault="00BE78F7" w:rsidP="00210249">
      <w:pPr>
        <w:rPr>
          <w:rFonts w:eastAsiaTheme="minorEastAsia"/>
          <w:lang w:eastAsia="en-GB"/>
        </w:rPr>
      </w:pPr>
      <m:oMath>
        <m:r>
          <w:rPr>
            <w:rFonts w:ascii="Cambria Math" w:eastAsiaTheme="minorEastAsia" w:hAnsi="Cambria Math"/>
            <w:lang w:eastAsia="en-GB"/>
          </w:rPr>
          <m:t>b[i]</m:t>
        </m:r>
      </m:oMath>
      <w:r>
        <w:rPr>
          <w:rFonts w:eastAsiaTheme="minorEastAsia"/>
          <w:lang w:eastAsia="en-GB"/>
        </w:rPr>
        <w:t xml:space="preserve"> contains all the b coefficients</w:t>
      </w:r>
    </w:p>
    <w:p w:rsidR="00BE78F7" w:rsidRPr="00AF669B" w:rsidRDefault="00BE78F7" w:rsidP="00210249">
      <w:pPr>
        <w:rPr>
          <w:rFonts w:eastAsiaTheme="minorEastAsia"/>
          <w:lang w:eastAsia="en-GB"/>
        </w:rPr>
      </w:pPr>
      <m:oMath>
        <m:r>
          <w:rPr>
            <w:rFonts w:ascii="Cambria Math" w:eastAsiaTheme="minorEastAsia" w:hAnsi="Cambria Math"/>
            <w:lang w:eastAsia="en-GB"/>
          </w:rPr>
          <m:t>x[i]</m:t>
        </m:r>
      </m:oMath>
      <w:r>
        <w:rPr>
          <w:rFonts w:eastAsiaTheme="minorEastAsia"/>
          <w:lang w:eastAsia="en-GB"/>
        </w:rPr>
        <w:t xml:space="preserve"> is the buffer that stores all the past values.</w:t>
      </w:r>
    </w:p>
    <w:p w:rsidR="00AF669B" w:rsidRDefault="00751A4D" w:rsidP="00210249">
      <w:pPr>
        <w:rPr>
          <w:rFonts w:eastAsiaTheme="minorEastAsia"/>
          <w:lang w:eastAsia="en-GB"/>
        </w:rPr>
      </w:pPr>
      <m:oMath>
        <m:r>
          <w:rPr>
            <w:rFonts w:ascii="Cambria Math" w:eastAsiaTheme="minorEastAsia" w:hAnsi="Cambria Math"/>
            <w:lang w:eastAsia="en-GB"/>
          </w:rPr>
          <m:t>y[n]</m:t>
        </m:r>
      </m:oMath>
      <w:r w:rsidR="001D7FB4">
        <w:rPr>
          <w:rFonts w:eastAsiaTheme="minorEastAsia"/>
          <w:lang w:eastAsia="en-GB"/>
        </w:rPr>
        <w:t xml:space="preserve"> is the output</w:t>
      </w:r>
    </w:p>
    <w:p w:rsidR="00674029" w:rsidRDefault="00674029" w:rsidP="00210249">
      <w:pPr>
        <w:rPr>
          <w:rFonts w:eastAsiaTheme="minorEastAsia"/>
          <w:lang w:eastAsia="en-GB"/>
        </w:rPr>
      </w:pPr>
      <m:oMath>
        <m:r>
          <w:rPr>
            <w:rFonts w:ascii="Cambria Math" w:eastAsiaTheme="minorEastAsia" w:hAnsi="Cambria Math"/>
            <w:lang w:eastAsia="en-GB"/>
          </w:rPr>
          <m:t>N</m:t>
        </m:r>
      </m:oMath>
      <w:r>
        <w:rPr>
          <w:rFonts w:eastAsiaTheme="minorEastAsia"/>
          <w:lang w:eastAsia="en-GB"/>
        </w:rPr>
        <w:t xml:space="preserve"> is the number of taps,</w:t>
      </w:r>
      <w:r w:rsidR="00F966F3">
        <w:rPr>
          <w:rFonts w:eastAsiaTheme="minorEastAsia"/>
          <w:lang w:eastAsia="en-GB"/>
        </w:rPr>
        <w:t xml:space="preserve"> i.e. the order of the filter+1.</w:t>
      </w:r>
    </w:p>
    <w:p w:rsidR="00726A61" w:rsidRPr="00751A4D" w:rsidRDefault="00726A61" w:rsidP="00210249">
      <w:pPr>
        <w:rPr>
          <w:rFonts w:ascii="Cambria Math" w:hAnsi="Cambria Math"/>
          <w:lang w:eastAsia="en-GB"/>
          <w:oMath/>
        </w:rPr>
      </w:pPr>
      <w:r>
        <w:rPr>
          <w:rFonts w:eastAsiaTheme="minorEastAsia"/>
          <w:lang w:eastAsia="en-GB"/>
        </w:rPr>
        <w:t xml:space="preserve">A modN is included to take into account the fact that overflow may occur. Additionally different implementations are of the form </w:t>
      </w:r>
      <m:oMath>
        <m:r>
          <w:rPr>
            <w:rFonts w:ascii="Cambria Math" w:eastAsiaTheme="minorEastAsia" w:hAnsi="Cambria Math"/>
            <w:lang w:eastAsia="en-GB"/>
          </w:rPr>
          <m:t>y</m:t>
        </m:r>
        <m:d>
          <m:dPr>
            <m:begChr m:val="["/>
            <m:endChr m:val="]"/>
            <m:ctrlPr>
              <w:rPr>
                <w:rFonts w:ascii="Cambria Math" w:eastAsiaTheme="minorEastAsia" w:hAnsi="Cambria Math"/>
                <w:i/>
                <w:lang w:eastAsia="en-GB"/>
              </w:rPr>
            </m:ctrlPr>
          </m:dPr>
          <m:e>
            <m:r>
              <w:rPr>
                <w:rFonts w:ascii="Cambria Math" w:eastAsiaTheme="minorEastAsia" w:hAnsi="Cambria Math"/>
                <w:lang w:eastAsia="en-GB"/>
              </w:rPr>
              <m:t>n</m:t>
            </m:r>
          </m:e>
        </m:d>
        <m:r>
          <w:rPr>
            <w:rFonts w:ascii="Cambria Math" w:eastAsiaTheme="minorEastAsia" w:hAnsi="Cambria Math"/>
            <w:lang w:eastAsia="en-GB"/>
          </w:rPr>
          <m:t>=</m:t>
        </m:r>
        <m:nary>
          <m:naryPr>
            <m:chr m:val="∑"/>
            <m:limLoc m:val="undOvr"/>
            <m:ctrlPr>
              <w:rPr>
                <w:rFonts w:ascii="Cambria Math" w:hAnsi="Cambria Math"/>
                <w:i/>
                <w:lang w:eastAsia="en-GB"/>
              </w:rPr>
            </m:ctrlPr>
          </m:naryPr>
          <m:sub>
            <m:r>
              <w:rPr>
                <w:rFonts w:ascii="Cambria Math" w:hAnsi="Cambria Math"/>
                <w:lang w:eastAsia="en-GB"/>
              </w:rPr>
              <m:t>i=i</m:t>
            </m:r>
          </m:sub>
          <m:sup>
            <m:r>
              <w:rPr>
                <w:rFonts w:ascii="Cambria Math" w:hAnsi="Cambria Math"/>
                <w:lang w:eastAsia="en-GB"/>
              </w:rPr>
              <m:t>N-1</m:t>
            </m:r>
          </m:sup>
          <m:e>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×x</m:t>
            </m:r>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m:t>
                    </m:r>
                  </m:e>
                </m:d>
              </m:e>
              <m:sub>
                <m:r>
                  <w:rPr>
                    <w:rFonts w:ascii="Cambria Math" w:hAnsi="Cambria Math"/>
                    <w:lang w:eastAsia="en-GB"/>
                  </w:rPr>
                  <m:t>mod(N)</m:t>
                </m:r>
              </m:sub>
            </m:sSub>
          </m:e>
        </m:nary>
      </m:oMath>
      <w:r>
        <w:rPr>
          <w:rFonts w:eastAsiaTheme="minorEastAsia"/>
          <w:lang w:eastAsia="en-GB"/>
        </w:rPr>
        <w:t>wherein</w:t>
      </w:r>
      <w:r w:rsidR="00D36023">
        <w:rPr>
          <w:rFonts w:eastAsiaTheme="minorEastAsia"/>
          <w:lang w:eastAsia="en-GB"/>
        </w:rPr>
        <w:t xml:space="preserve"> the index decreases instead of increasing.</w:t>
      </w:r>
    </w:p>
    <w:p w:rsidR="00C621D8" w:rsidRDefault="00C621D8" w:rsidP="00C621D8">
      <w:pPr>
        <w:pStyle w:val="Heading2"/>
        <w:rPr>
          <w:lang w:eastAsia="en-GB"/>
        </w:rPr>
      </w:pPr>
      <w:bookmarkStart w:id="4" w:name="_Toc350118009"/>
      <w:r>
        <w:rPr>
          <w:lang w:eastAsia="en-GB"/>
        </w:rPr>
        <w:t>Base Case</w:t>
      </w:r>
      <w:bookmarkEnd w:id="4"/>
    </w:p>
    <w:p w:rsidR="00C621D8" w:rsidRDefault="00C621D8" w:rsidP="00C621D8">
      <w:pPr>
        <w:rPr>
          <w:lang w:eastAsia="en-GB"/>
        </w:rPr>
      </w:pPr>
      <w:r>
        <w:rPr>
          <w:lang w:eastAsia="en-GB"/>
        </w:rPr>
        <w:t>The first function is implemented by simply using a circular buffer implementation which loops back once the index overflows.</w:t>
      </w:r>
    </w:p>
    <w:tbl>
      <w:tblPr>
        <w:tblStyle w:val="TableGrid"/>
        <w:tblW w:w="0" w:type="auto"/>
        <w:tblLook w:val="04A0" w:firstRow="1" w:lastRow="0" w:firstColumn="1" w:lastColumn="0" w:noHBand="0" w:noVBand="1"/>
      </w:tblPr>
      <w:tblGrid>
        <w:gridCol w:w="9242"/>
      </w:tblGrid>
      <w:tr w:rsidR="00C621D8" w:rsidTr="00C621D8">
        <w:tc>
          <w:tcPr>
            <w:tcW w:w="9242" w:type="dxa"/>
          </w:tcPr>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b/>
                <w:bCs/>
                <w:color w:val="7F0055"/>
                <w:sz w:val="18"/>
                <w:szCs w:val="20"/>
              </w:rPr>
              <w:t>double</w:t>
            </w:r>
            <w:r w:rsidRPr="00126C32">
              <w:rPr>
                <w:rFonts w:ascii="CMU Concrete" w:hAnsi="CMU Concrete" w:cs="Courier New"/>
                <w:color w:val="000000"/>
                <w:sz w:val="18"/>
                <w:szCs w:val="20"/>
              </w:rPr>
              <w:t xml:space="preserve"> base_circ_FIR(){</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x[index] = mono_read_16Bit(); </w:t>
            </w:r>
            <w:r w:rsidRPr="00126C32">
              <w:rPr>
                <w:rFonts w:ascii="CMU Concrete" w:hAnsi="CMU Concrete" w:cs="Courier New"/>
                <w:color w:val="3F7D5F"/>
                <w:sz w:val="18"/>
                <w:szCs w:val="20"/>
              </w:rPr>
              <w:t>//store in x[index] the input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output = 0;</w:t>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//reset output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//loop from 0 to N-index which is the point just before</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 xml:space="preserve">//which overflow occurs. This avoids an </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//if function inside a for loop</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(i = 0;i&lt;N-index;i++){</w:t>
            </w:r>
            <w:r w:rsidRPr="00126C32">
              <w:rPr>
                <w:rFonts w:ascii="CMU Concrete" w:hAnsi="CMU Concrete" w:cs="Courier New"/>
                <w:color w:val="000000"/>
                <w:sz w:val="18"/>
                <w:szCs w:val="20"/>
              </w:rPr>
              <w:tab/>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//simply accumulate the convolution result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output+=x[index+i]*b[i];</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//loop from N-index to N which when</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//overflow occurs. This handles the overflow.</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(i = N-index;i&lt;N;i++){</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output+=x[index+i-N]*b[i];</w:t>
            </w:r>
            <w:r w:rsidRPr="00126C32">
              <w:rPr>
                <w:rFonts w:ascii="CMU Concrete" w:hAnsi="CMU Concrete" w:cs="Courier New"/>
                <w:color w:val="3F7D5F"/>
                <w:sz w:val="18"/>
                <w:szCs w:val="20"/>
              </w:rPr>
              <w:t>//simply accumulate result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index++; </w:t>
            </w:r>
            <w:r w:rsidRPr="00126C32">
              <w:rPr>
                <w:rFonts w:ascii="CMU Concrete" w:hAnsi="CMU Concrete" w:cs="Courier New"/>
                <w:color w:val="3F7D5F"/>
                <w:sz w:val="18"/>
                <w:szCs w:val="20"/>
              </w:rPr>
              <w:t>//increase index</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if</w:t>
            </w:r>
            <w:r w:rsidRPr="00126C32">
              <w:rPr>
                <w:rFonts w:ascii="CMU Concrete" w:hAnsi="CMU Concrete" w:cs="Courier New"/>
                <w:color w:val="000000"/>
                <w:sz w:val="18"/>
                <w:szCs w:val="20"/>
              </w:rPr>
              <w:t xml:space="preserve"> (index==N){index=0;} </w:t>
            </w:r>
            <w:r w:rsidRPr="00126C32">
              <w:rPr>
                <w:rFonts w:ascii="CMU Concrete" w:hAnsi="CMU Concrete" w:cs="Courier New"/>
                <w:color w:val="3F7D5F"/>
                <w:sz w:val="18"/>
                <w:szCs w:val="20"/>
              </w:rPr>
              <w:t>//check for overflow</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return</w:t>
            </w:r>
            <w:r w:rsidRPr="00126C32">
              <w:rPr>
                <w:rFonts w:ascii="CMU Concrete" w:hAnsi="CMU Concrete" w:cs="Courier New"/>
                <w:color w:val="000000"/>
                <w:sz w:val="18"/>
                <w:szCs w:val="20"/>
              </w:rPr>
              <w:t xml:space="preserve"> output; </w:t>
            </w:r>
            <w:r w:rsidRPr="00126C32">
              <w:rPr>
                <w:rFonts w:ascii="CMU Concrete" w:hAnsi="CMU Concrete" w:cs="Courier New"/>
                <w:color w:val="3F7D5F"/>
                <w:sz w:val="18"/>
                <w:szCs w:val="20"/>
              </w:rPr>
              <w:t>//return value</w:t>
            </w:r>
          </w:p>
          <w:p w:rsidR="00C621D8" w:rsidRPr="00126C32" w:rsidRDefault="00EF6EC8" w:rsidP="00EF6EC8">
            <w:pPr>
              <w:rPr>
                <w:rFonts w:ascii="CMU Concrete" w:hAnsi="CMU Concrete"/>
                <w:lang w:eastAsia="en-GB"/>
              </w:rPr>
            </w:pPr>
            <w:r w:rsidRPr="00126C32">
              <w:rPr>
                <w:rFonts w:ascii="CMU Concrete" w:hAnsi="CMU Concrete" w:cs="Courier New"/>
                <w:color w:val="000000"/>
                <w:sz w:val="18"/>
                <w:szCs w:val="20"/>
              </w:rPr>
              <w:t>}</w:t>
            </w:r>
          </w:p>
        </w:tc>
      </w:tr>
    </w:tbl>
    <w:p w:rsidR="004465C2" w:rsidRDefault="004465C2" w:rsidP="00C621D8">
      <w:pPr>
        <w:rPr>
          <w:rFonts w:eastAsiaTheme="minorEastAsia"/>
          <w:lang w:eastAsia="en-GB"/>
        </w:rPr>
      </w:pPr>
      <w:r>
        <w:rPr>
          <w:lang w:eastAsia="en-GB"/>
        </w:rPr>
        <w:t>In this lab the index increases, storing the next value in index+1.</w:t>
      </w:r>
      <w:r w:rsidR="009E7C02">
        <w:rPr>
          <w:lang w:eastAsia="en-GB"/>
        </w:rPr>
        <w:t xml:space="preserve"> Two for loops are used to take into account the fact that when </w:t>
      </w:r>
      <m:oMath>
        <m:r>
          <w:rPr>
            <w:rFonts w:ascii="Cambria Math" w:hAnsi="Cambria Math"/>
            <w:lang w:eastAsia="en-GB"/>
          </w:rPr>
          <m:t>i</m:t>
        </m:r>
      </m:oMath>
      <w:r w:rsidR="008B5589">
        <w:rPr>
          <w:rFonts w:eastAsiaTheme="minorEastAsia"/>
          <w:lang w:eastAsia="en-GB"/>
        </w:rPr>
        <w:t xml:space="preserve"> (the looping variable) </w:t>
      </w:r>
      <w:r w:rsidR="001F1DF4">
        <w:rPr>
          <w:rFonts w:eastAsiaTheme="minorEastAsia"/>
          <w:lang w:eastAsia="en-GB"/>
        </w:rPr>
        <w:t xml:space="preserve">reaches </w:t>
      </w:r>
      <m:oMath>
        <m:r>
          <w:rPr>
            <w:rFonts w:ascii="Cambria Math" w:eastAsiaTheme="minorEastAsia" w:hAnsi="Cambria Math"/>
            <w:lang w:eastAsia="en-GB"/>
          </w:rPr>
          <m:t>N-index</m:t>
        </m:r>
      </m:oMath>
      <w:r w:rsidR="00403918">
        <w:rPr>
          <w:rFonts w:eastAsiaTheme="minorEastAsia"/>
          <w:lang w:eastAsia="en-GB"/>
        </w:rPr>
        <w:t>, overflow occurs in the sense that a non-existing index is attempted to be accessed.</w:t>
      </w:r>
      <w:r w:rsidR="000E510A">
        <w:rPr>
          <w:rFonts w:eastAsiaTheme="minorEastAsia"/>
          <w:lang w:eastAsia="en-GB"/>
        </w:rPr>
        <w:t xml:space="preserve"> For example if index = 20, N=93 </w:t>
      </w:r>
      <w:r w:rsidR="001F1DF4">
        <w:rPr>
          <w:rFonts w:eastAsiaTheme="minorEastAsia"/>
          <w:lang w:eastAsia="en-GB"/>
        </w:rPr>
        <w:t xml:space="preserve">and </w:t>
      </w:r>
      <m:oMath>
        <m:r>
          <w:rPr>
            <w:rFonts w:ascii="Cambria Math" w:eastAsiaTheme="minorEastAsia" w:hAnsi="Cambria Math"/>
            <w:lang w:eastAsia="en-GB"/>
          </w:rPr>
          <m:t>i</m:t>
        </m:r>
      </m:oMath>
      <w:r w:rsidR="000E510A">
        <w:rPr>
          <w:rFonts w:eastAsiaTheme="minorEastAsia"/>
          <w:lang w:eastAsia="en-GB"/>
        </w:rPr>
        <w:t xml:space="preserve"> reaches 73 we naturally get an overflow, by trying to access </w:t>
      </w:r>
      <m:oMath>
        <m:r>
          <w:rPr>
            <w:rFonts w:ascii="Cambria Math" w:eastAsiaTheme="minorEastAsia" w:hAnsi="Cambria Math"/>
            <w:lang w:eastAsia="en-GB"/>
          </w:rPr>
          <m:t>x[93]</m:t>
        </m:r>
      </m:oMath>
      <w:r w:rsidR="000E510A">
        <w:rPr>
          <w:rFonts w:eastAsiaTheme="minorEastAsia"/>
          <w:lang w:eastAsia="en-GB"/>
        </w:rPr>
        <w:t xml:space="preserve"> </w:t>
      </w:r>
      <w:r w:rsidR="001C10C8">
        <w:rPr>
          <w:rFonts w:eastAsiaTheme="minorEastAsia"/>
          <w:lang w:eastAsia="en-GB"/>
        </w:rPr>
        <w:t xml:space="preserve">which does not exist. Thus we enter a new loop which fixes this problem by </w:t>
      </w:r>
      <w:r w:rsidR="00AB340A">
        <w:rPr>
          <w:rFonts w:eastAsiaTheme="minorEastAsia"/>
          <w:lang w:eastAsia="en-GB"/>
        </w:rPr>
        <w:t>subtracting</w:t>
      </w:r>
      <w:r w:rsidR="001C10C8">
        <w:rPr>
          <w:rFonts w:eastAsiaTheme="minorEastAsia"/>
          <w:lang w:eastAsia="en-GB"/>
        </w:rPr>
        <w:t xml:space="preserve"> it by N.</w:t>
      </w:r>
      <w:r w:rsidR="00B8137B">
        <w:rPr>
          <w:rFonts w:eastAsiaTheme="minorEastAsia"/>
          <w:lang w:eastAsia="en-GB"/>
        </w:rPr>
        <w:t xml:space="preserve"> This method avoids an</w:t>
      </w:r>
      <w:r w:rsidR="004049EA">
        <w:rPr>
          <w:rFonts w:eastAsiaTheme="minorEastAsia"/>
          <w:lang w:eastAsia="en-GB"/>
        </w:rPr>
        <w:t xml:space="preserve"> if statement inside a for loop or alternatively avoiding a mod function, both which are inefficient as they execute a check each cycle.</w:t>
      </w:r>
    </w:p>
    <w:p w:rsidR="00E857A8" w:rsidRDefault="00E857A8" w:rsidP="00E857A8">
      <w:pPr>
        <w:pStyle w:val="Heading2"/>
        <w:rPr>
          <w:rFonts w:eastAsiaTheme="minorEastAsia"/>
          <w:lang w:eastAsia="en-GB"/>
        </w:rPr>
      </w:pPr>
      <w:bookmarkStart w:id="5" w:name="_Toc350118010"/>
      <w:r>
        <w:rPr>
          <w:rFonts w:eastAsiaTheme="minorEastAsia"/>
          <w:lang w:eastAsia="en-GB"/>
        </w:rPr>
        <w:lastRenderedPageBreak/>
        <w:t>Using FIR properties</w:t>
      </w:r>
      <w:bookmarkEnd w:id="5"/>
    </w:p>
    <w:p w:rsidR="00E857A8" w:rsidRDefault="00E857A8" w:rsidP="00E857A8">
      <w:pPr>
        <w:rPr>
          <w:lang w:eastAsia="en-GB"/>
        </w:rPr>
      </w:pPr>
      <w:r>
        <w:rPr>
          <w:noProof/>
          <w:lang w:eastAsia="en-GB"/>
        </w:rPr>
        <w:drawing>
          <wp:inline distT="0" distB="0" distL="0" distR="0" wp14:anchorId="6BC01359" wp14:editId="42B33A16">
            <wp:extent cx="5731510" cy="188045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80454"/>
                    </a:xfrm>
                    <a:prstGeom prst="rect">
                      <a:avLst/>
                    </a:prstGeom>
                    <a:noFill/>
                    <a:ln>
                      <a:noFill/>
                    </a:ln>
                  </pic:spPr>
                </pic:pic>
              </a:graphicData>
            </a:graphic>
          </wp:inline>
        </w:drawing>
      </w:r>
    </w:p>
    <w:p w:rsidR="00E857A8" w:rsidRPr="00861625" w:rsidRDefault="00E857A8" w:rsidP="00E857A8">
      <w:pPr>
        <w:rPr>
          <w:lang w:eastAsia="en-GB"/>
        </w:rPr>
      </w:pPr>
      <w:r w:rsidRPr="00814037">
        <w:rPr>
          <w:u w:val="single"/>
          <w:lang w:eastAsia="en-GB"/>
        </w:rPr>
        <w:t>Figure 4.</w:t>
      </w:r>
      <w:r>
        <w:rPr>
          <w:lang w:eastAsia="en-GB"/>
        </w:rPr>
        <w:t xml:space="preserve"> This graph shows the values of B to illustrate the symmetry of FIR filters.</w:t>
      </w:r>
      <w:r w:rsidR="00861625">
        <w:rPr>
          <w:lang w:eastAsia="en-GB"/>
        </w:rPr>
        <w:t xml:space="preserve"> This is also the impulse response of our filter.</w:t>
      </w:r>
    </w:p>
    <w:p w:rsidR="00E857A8" w:rsidRDefault="00E857A8" w:rsidP="00E857A8">
      <w:pPr>
        <w:rPr>
          <w:rFonts w:eastAsiaTheme="minorEastAsia"/>
          <w:lang w:eastAsia="en-GB"/>
        </w:rPr>
      </w:pPr>
      <w:r>
        <w:rPr>
          <w:lang w:eastAsia="en-GB"/>
        </w:rPr>
        <w:t xml:space="preserve">We know that any linear phase FIR filter has symmetric coefficients (or anti-symmetric coefficients) which means that </w:t>
      </w:r>
      <m:oMath>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=b[N-i-1]</m:t>
        </m:r>
      </m:oMath>
      <w:r w:rsidR="00F85974">
        <w:rPr>
          <w:rFonts w:eastAsiaTheme="minorEastAsia"/>
          <w:lang w:eastAsia="en-GB"/>
        </w:rPr>
        <w:t>, which is true for the coefficients created in matlab. Thus it is possible to take advantage of these properties and p</w:t>
      </w:r>
      <w:r w:rsidR="00627C6C">
        <w:rPr>
          <w:rFonts w:eastAsiaTheme="minorEastAsia"/>
          <w:lang w:eastAsia="en-GB"/>
        </w:rPr>
        <w:t>erform a for loop half the size, by using factorisation properties.</w:t>
      </w:r>
      <w:r w:rsidR="008A3267">
        <w:rPr>
          <w:rFonts w:eastAsiaTheme="minorEastAsia"/>
          <w:lang w:eastAsia="en-GB"/>
        </w:rPr>
        <w:t xml:space="preserve"> Thus a loop would only have to loop </w:t>
      </w:r>
      <m:oMath>
        <m:f>
          <m:fPr>
            <m:ctrlPr>
              <w:rPr>
                <w:rFonts w:ascii="Cambria Math" w:eastAsiaTheme="minorEastAsia" w:hAnsi="Cambria Math"/>
                <w:i/>
                <w:lang w:eastAsia="en-GB"/>
              </w:rPr>
            </m:ctrlPr>
          </m:fPr>
          <m:num>
            <m:r>
              <w:rPr>
                <w:rFonts w:ascii="Cambria Math" w:eastAsiaTheme="minorEastAsia" w:hAnsi="Cambria Math"/>
                <w:lang w:eastAsia="en-GB"/>
              </w:rPr>
              <m:t>N-1</m:t>
            </m:r>
          </m:num>
          <m:den>
            <m:r>
              <w:rPr>
                <w:rFonts w:ascii="Cambria Math" w:eastAsiaTheme="minorEastAsia" w:hAnsi="Cambria Math"/>
                <w:lang w:eastAsia="en-GB"/>
              </w:rPr>
              <m:t>2</m:t>
            </m:r>
          </m:den>
        </m:f>
      </m:oMath>
      <w:r w:rsidR="00BA4797">
        <w:rPr>
          <w:rFonts w:eastAsiaTheme="minorEastAsia"/>
          <w:lang w:eastAsia="en-GB"/>
        </w:rPr>
        <w:t xml:space="preserve"> </w:t>
      </w:r>
      <w:r w:rsidR="008A3267">
        <w:rPr>
          <w:rFonts w:eastAsiaTheme="minorEastAsia"/>
          <w:lang w:eastAsia="en-GB"/>
        </w:rPr>
        <w:t>times (if N is odd)</w:t>
      </w:r>
      <w:r w:rsidR="007D46B1">
        <w:rPr>
          <w:rFonts w:eastAsiaTheme="minorEastAsia"/>
          <w:lang w:eastAsia="en-GB"/>
        </w:rPr>
        <w:t>.</w:t>
      </w:r>
    </w:p>
    <w:tbl>
      <w:tblPr>
        <w:tblStyle w:val="LightList-Accent1"/>
        <w:tblW w:w="7289" w:type="dxa"/>
        <w:tblLook w:val="04A0" w:firstRow="1" w:lastRow="0" w:firstColumn="1" w:lastColumn="0" w:noHBand="0" w:noVBand="1"/>
      </w:tblPr>
      <w:tblGrid>
        <w:gridCol w:w="1951"/>
        <w:gridCol w:w="440"/>
        <w:gridCol w:w="440"/>
        <w:gridCol w:w="440"/>
        <w:gridCol w:w="440"/>
        <w:gridCol w:w="440"/>
        <w:gridCol w:w="440"/>
        <w:gridCol w:w="440"/>
        <w:gridCol w:w="440"/>
        <w:gridCol w:w="440"/>
        <w:gridCol w:w="440"/>
        <w:gridCol w:w="469"/>
        <w:gridCol w:w="469"/>
      </w:tblGrid>
      <w:tr w:rsidR="00627C6C" w:rsidRPr="00126C32" w:rsidTr="00126C3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noWrap/>
            <w:hideMark/>
          </w:tcPr>
          <w:p w:rsidR="00627C6C" w:rsidRPr="00126C32" w:rsidRDefault="00676DFC" w:rsidP="00627C6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w:t>
            </w:r>
            <w:r w:rsidR="004B5B04" w:rsidRPr="00126C32">
              <w:rPr>
                <w:rFonts w:asciiTheme="majorHAnsi" w:eastAsia="Times New Roman" w:hAnsiTheme="majorHAnsi" w:cs="Calibri"/>
                <w:b w:val="0"/>
                <w:color w:val="000000"/>
                <w:sz w:val="18"/>
                <w:lang w:eastAsia="en-GB"/>
              </w:rPr>
              <w:t>, index=0</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0</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2</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3</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4</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5</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6</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7</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8</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9</w:t>
            </w:r>
          </w:p>
        </w:tc>
        <w:tc>
          <w:tcPr>
            <w:tcW w:w="469"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10</w:t>
            </w:r>
          </w:p>
        </w:tc>
        <w:tc>
          <w:tcPr>
            <w:tcW w:w="469"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11</w:t>
            </w:r>
          </w:p>
        </w:tc>
      </w:tr>
      <w:tr w:rsidR="004B5B04" w:rsidRPr="00126C32" w:rsidTr="00126C3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noWrap/>
            <w:hideMark/>
          </w:tcPr>
          <w:p w:rsidR="00627C6C" w:rsidRPr="00126C32" w:rsidRDefault="00627C6C" w:rsidP="00627C6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index+</w:t>
            </w:r>
            <w:r w:rsidR="008A3267" w:rsidRPr="00126C32">
              <w:rPr>
                <w:rFonts w:asciiTheme="majorHAnsi" w:eastAsia="Times New Roman" w:hAnsiTheme="majorHAnsi" w:cs="Calibri"/>
                <w:b w:val="0"/>
                <w:color w:val="000000"/>
                <w:sz w:val="18"/>
                <w:lang w:eastAsia="en-GB"/>
              </w:rPr>
              <w:t>i</w:t>
            </w:r>
            <w:r w:rsidRPr="00126C32">
              <w:rPr>
                <w:rFonts w:asciiTheme="majorHAnsi" w:eastAsia="Times New Roman" w:hAnsiTheme="majorHAnsi" w:cs="Calibri"/>
                <w:b w:val="0"/>
                <w:color w:val="000000"/>
                <w:sz w:val="18"/>
                <w:lang w:eastAsia="en-GB"/>
              </w:rPr>
              <w:t>, x cell</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0</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2</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3</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4</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5</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6</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7</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8</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9</w:t>
            </w:r>
          </w:p>
        </w:tc>
        <w:tc>
          <w:tcPr>
            <w:tcW w:w="469"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10</w:t>
            </w:r>
          </w:p>
        </w:tc>
        <w:tc>
          <w:tcPr>
            <w:tcW w:w="469"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11</w:t>
            </w:r>
          </w:p>
        </w:tc>
      </w:tr>
      <w:tr w:rsidR="004B5B04" w:rsidRPr="00126C32" w:rsidTr="00126C32">
        <w:trPr>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noWrap/>
            <w:hideMark/>
          </w:tcPr>
          <w:p w:rsidR="00627C6C" w:rsidRPr="00126C32" w:rsidRDefault="006C120C" w:rsidP="00627C6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index-1-i,</w:t>
            </w:r>
            <w:r w:rsidR="00627C6C" w:rsidRPr="00126C32">
              <w:rPr>
                <w:rFonts w:asciiTheme="majorHAnsi" w:eastAsia="Times New Roman" w:hAnsiTheme="majorHAnsi" w:cs="Calibri"/>
                <w:b w:val="0"/>
                <w:color w:val="000000"/>
                <w:sz w:val="18"/>
                <w:lang w:eastAsia="en-GB"/>
              </w:rPr>
              <w:t xml:space="preserve"> x cell</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22</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21</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20</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19</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18</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17</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16</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15</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14</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13</w:t>
            </w:r>
          </w:p>
        </w:tc>
        <w:tc>
          <w:tcPr>
            <w:tcW w:w="469"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12</w:t>
            </w:r>
          </w:p>
        </w:tc>
        <w:tc>
          <w:tcPr>
            <w:tcW w:w="469"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11</w:t>
            </w:r>
          </w:p>
        </w:tc>
      </w:tr>
      <w:tr w:rsidR="004B5B04" w:rsidRPr="00126C32" w:rsidTr="00126C3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noWrap/>
            <w:hideMark/>
          </w:tcPr>
          <w:p w:rsidR="00627C6C" w:rsidRPr="00126C32" w:rsidRDefault="00627C6C" w:rsidP="00627C6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 cell of b accessed</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0</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2</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3</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4</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5</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6</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7</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8</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9</w:t>
            </w:r>
          </w:p>
        </w:tc>
        <w:tc>
          <w:tcPr>
            <w:tcW w:w="469"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10</w:t>
            </w:r>
          </w:p>
        </w:tc>
        <w:tc>
          <w:tcPr>
            <w:tcW w:w="469"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11</w:t>
            </w:r>
          </w:p>
        </w:tc>
      </w:tr>
    </w:tbl>
    <w:p w:rsidR="00627C6C" w:rsidRPr="00126C32" w:rsidRDefault="00627C6C" w:rsidP="00E857A8">
      <w:pPr>
        <w:rPr>
          <w:rFonts w:asciiTheme="majorHAnsi" w:hAnsiTheme="majorHAnsi"/>
          <w:lang w:eastAsia="en-GB"/>
        </w:rPr>
      </w:pPr>
    </w:p>
    <w:tbl>
      <w:tblPr>
        <w:tblStyle w:val="LightList-Accent1"/>
        <w:tblW w:w="6783" w:type="dxa"/>
        <w:tblLook w:val="04A0" w:firstRow="1" w:lastRow="0" w:firstColumn="1" w:lastColumn="0" w:noHBand="0" w:noVBand="1"/>
      </w:tblPr>
      <w:tblGrid>
        <w:gridCol w:w="1833"/>
        <w:gridCol w:w="343"/>
        <w:gridCol w:w="343"/>
        <w:gridCol w:w="343"/>
        <w:gridCol w:w="343"/>
        <w:gridCol w:w="440"/>
        <w:gridCol w:w="440"/>
        <w:gridCol w:w="440"/>
        <w:gridCol w:w="440"/>
        <w:gridCol w:w="440"/>
        <w:gridCol w:w="440"/>
        <w:gridCol w:w="469"/>
        <w:gridCol w:w="469"/>
      </w:tblGrid>
      <w:tr w:rsidR="004B5B04" w:rsidRPr="00126C32" w:rsidTr="004B5B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tcPr>
          <w:p w:rsidR="004B5B04" w:rsidRPr="00126C32" w:rsidRDefault="00676DFC" w:rsidP="00087D3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w:t>
            </w:r>
            <w:r w:rsidR="004B5B04" w:rsidRPr="00126C32">
              <w:rPr>
                <w:rFonts w:asciiTheme="majorHAnsi" w:eastAsia="Times New Roman" w:hAnsiTheme="majorHAnsi" w:cs="Calibri"/>
                <w:b w:val="0"/>
                <w:color w:val="000000"/>
                <w:sz w:val="18"/>
                <w:lang w:eastAsia="en-GB"/>
              </w:rPr>
              <w:t>, index = 6</w:t>
            </w:r>
          </w:p>
        </w:tc>
        <w:tc>
          <w:tcPr>
            <w:tcW w:w="328"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0</w:t>
            </w:r>
          </w:p>
        </w:tc>
        <w:tc>
          <w:tcPr>
            <w:tcW w:w="328"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w:t>
            </w:r>
          </w:p>
        </w:tc>
        <w:tc>
          <w:tcPr>
            <w:tcW w:w="328"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2</w:t>
            </w:r>
          </w:p>
        </w:tc>
        <w:tc>
          <w:tcPr>
            <w:tcW w:w="328"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3</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4</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5</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6</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7</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8</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9</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10</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11</w:t>
            </w:r>
          </w:p>
        </w:tc>
      </w:tr>
      <w:tr w:rsidR="004B5B04" w:rsidRPr="00126C32" w:rsidTr="00825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tcPr>
          <w:p w:rsidR="004B5B04" w:rsidRPr="00126C32" w:rsidRDefault="004B5B04" w:rsidP="00087D3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index+i, x cell</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6</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7</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8</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9</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10</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11</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12</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13</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14</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15</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16</w:t>
            </w:r>
          </w:p>
        </w:tc>
        <w:tc>
          <w:tcPr>
            <w:tcW w:w="440"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17</w:t>
            </w:r>
          </w:p>
        </w:tc>
      </w:tr>
      <w:tr w:rsidR="004B5B04" w:rsidRPr="00126C32" w:rsidTr="00825042">
        <w:trPr>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tcPr>
          <w:p w:rsidR="004B5B04" w:rsidRPr="00126C32" w:rsidRDefault="004B5B04" w:rsidP="00087D3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index-1-i, x cell</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5</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4</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3</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2</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1</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0</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22</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21</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20</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19</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18</w:t>
            </w:r>
          </w:p>
        </w:tc>
        <w:tc>
          <w:tcPr>
            <w:tcW w:w="440"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17</w:t>
            </w:r>
          </w:p>
        </w:tc>
      </w:tr>
      <w:tr w:rsidR="004B5B04" w:rsidRPr="00126C32" w:rsidTr="004B5B0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tcPr>
          <w:p w:rsidR="004B5B04" w:rsidRPr="00126C32" w:rsidRDefault="004B5B04" w:rsidP="00087D3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 cell of b accessed</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0</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2</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3</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4</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5</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6</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7</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8</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9</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10</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11</w:t>
            </w:r>
          </w:p>
        </w:tc>
      </w:tr>
    </w:tbl>
    <w:p w:rsidR="006311BF" w:rsidRDefault="004B5B04" w:rsidP="00580AE8">
      <w:pPr>
        <w:rPr>
          <w:rFonts w:eastAsiaTheme="minorEastAsia"/>
          <w:lang w:eastAsia="en-GB"/>
        </w:rPr>
      </w:pPr>
      <w:r w:rsidRPr="004B5B04">
        <w:rPr>
          <w:u w:val="single"/>
          <w:lang w:eastAsia="en-GB"/>
        </w:rPr>
        <w:t>Figure 5</w:t>
      </w:r>
      <w:r>
        <w:rPr>
          <w:lang w:eastAsia="en-GB"/>
        </w:rPr>
        <w:t xml:space="preserve">. Example of how </w:t>
      </w:r>
      <w:r w:rsidR="00580AE8">
        <w:rPr>
          <w:lang w:eastAsia="en-GB"/>
        </w:rPr>
        <w:t>a filter with N=23 would only need 11 loops to complete a convolution as the output simply is:</w:t>
      </w:r>
      <w:r w:rsidR="00DC0985">
        <w:rPr>
          <w:lang w:eastAsia="en-GB"/>
        </w:rPr>
        <w:t xml:space="preserve"> </w:t>
      </w:r>
      <m:oMath>
        <m:r>
          <w:rPr>
            <w:rFonts w:ascii="Cambria Math" w:eastAsiaTheme="minorEastAsia" w:hAnsi="Cambria Math"/>
            <w:lang w:eastAsia="en-GB"/>
          </w:rPr>
          <m:t>y</m:t>
        </m:r>
        <m:d>
          <m:dPr>
            <m:begChr m:val="["/>
            <m:endChr m:val="]"/>
            <m:ctrlPr>
              <w:rPr>
                <w:rFonts w:ascii="Cambria Math" w:eastAsiaTheme="minorEastAsia" w:hAnsi="Cambria Math"/>
                <w:i/>
                <w:lang w:eastAsia="en-GB"/>
              </w:rPr>
            </m:ctrlPr>
          </m:dPr>
          <m:e>
            <m:r>
              <w:rPr>
                <w:rFonts w:ascii="Cambria Math" w:eastAsiaTheme="minorEastAsia" w:hAnsi="Cambria Math"/>
                <w:lang w:eastAsia="en-GB"/>
              </w:rPr>
              <m:t>n</m:t>
            </m:r>
          </m:e>
        </m:d>
        <m:r>
          <w:rPr>
            <w:rFonts w:ascii="Cambria Math" w:eastAsiaTheme="minorEastAsia" w:hAnsi="Cambria Math"/>
            <w:lang w:eastAsia="en-GB"/>
          </w:rPr>
          <m:t>=</m:t>
        </m:r>
        <m:nary>
          <m:naryPr>
            <m:chr m:val="∑"/>
            <m:limLoc m:val="undOvr"/>
            <m:ctrlPr>
              <w:rPr>
                <w:rFonts w:ascii="Cambria Math" w:hAnsi="Cambria Math"/>
                <w:i/>
                <w:lang w:eastAsia="en-GB"/>
              </w:rPr>
            </m:ctrlPr>
          </m:naryPr>
          <m:sub>
            <m:r>
              <w:rPr>
                <w:rFonts w:ascii="Cambria Math" w:hAnsi="Cambria Math"/>
                <w:lang w:eastAsia="en-GB"/>
              </w:rPr>
              <m:t>i=0</m:t>
            </m:r>
          </m:sub>
          <m:sup>
            <m:r>
              <w:rPr>
                <w:rFonts w:ascii="Cambria Math" w:hAnsi="Cambria Math"/>
                <w:lang w:eastAsia="en-GB"/>
              </w:rPr>
              <m:t xml:space="preserve">(N-1)/2 </m:t>
            </m:r>
          </m:sup>
          <m:e>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m:t>
            </m:r>
            <m:d>
              <m:dPr>
                <m:ctrlPr>
                  <w:rPr>
                    <w:rFonts w:ascii="Cambria Math" w:hAnsi="Cambria Math"/>
                    <w:i/>
                    <w:lang w:eastAsia="en-GB"/>
                  </w:rPr>
                </m:ctrlPr>
              </m:dPr>
              <m:e>
                <m:r>
                  <w:rPr>
                    <w:rFonts w:ascii="Cambria Math" w:hAnsi="Cambria Math"/>
                    <w:lang w:eastAsia="en-GB"/>
                  </w:rPr>
                  <m:t>x</m:t>
                </m:r>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m:t>
                        </m:r>
                      </m:e>
                    </m:d>
                  </m:e>
                  <m:sub>
                    <m:r>
                      <w:rPr>
                        <w:rFonts w:ascii="Cambria Math" w:hAnsi="Cambria Math"/>
                        <w:lang w:eastAsia="en-GB"/>
                      </w:rPr>
                      <m:t>mod</m:t>
                    </m:r>
                    <m:d>
                      <m:dPr>
                        <m:ctrlPr>
                          <w:rPr>
                            <w:rFonts w:ascii="Cambria Math" w:hAnsi="Cambria Math"/>
                            <w:i/>
                            <w:lang w:eastAsia="en-GB"/>
                          </w:rPr>
                        </m:ctrlPr>
                      </m:dPr>
                      <m:e>
                        <m:r>
                          <w:rPr>
                            <w:rFonts w:ascii="Cambria Math" w:hAnsi="Cambria Math"/>
                            <w:lang w:eastAsia="en-GB"/>
                          </w:rPr>
                          <m:t>N</m:t>
                        </m:r>
                      </m:e>
                    </m:d>
                  </m:sub>
                </m:sSub>
                <m:r>
                  <w:rPr>
                    <w:rFonts w:ascii="Cambria Math" w:hAnsi="Cambria Math"/>
                    <w:lang w:eastAsia="en-GB"/>
                  </w:rPr>
                  <m:t>+x</m:t>
                </m:r>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index-i-1</m:t>
                        </m:r>
                      </m:e>
                    </m:d>
                  </m:e>
                  <m:sub>
                    <m:r>
                      <w:rPr>
                        <w:rFonts w:ascii="Cambria Math" w:hAnsi="Cambria Math"/>
                        <w:lang w:eastAsia="en-GB"/>
                      </w:rPr>
                      <m:t>mod</m:t>
                    </m:r>
                    <m:d>
                      <m:dPr>
                        <m:ctrlPr>
                          <w:rPr>
                            <w:rFonts w:ascii="Cambria Math" w:hAnsi="Cambria Math"/>
                            <w:i/>
                            <w:lang w:eastAsia="en-GB"/>
                          </w:rPr>
                        </m:ctrlPr>
                      </m:dPr>
                      <m:e>
                        <m:r>
                          <w:rPr>
                            <w:rFonts w:ascii="Cambria Math" w:hAnsi="Cambria Math"/>
                            <w:lang w:eastAsia="en-GB"/>
                          </w:rPr>
                          <m:t>N</m:t>
                        </m:r>
                      </m:e>
                    </m:d>
                  </m:sub>
                </m:sSub>
              </m:e>
            </m:d>
          </m:e>
        </m:nary>
      </m:oMath>
      <w:r w:rsidR="006311BF">
        <w:rPr>
          <w:rFonts w:eastAsiaTheme="minorEastAsia"/>
          <w:lang w:eastAsia="en-GB"/>
        </w:rPr>
        <w:t>, meaning that less loops are done.</w:t>
      </w:r>
      <w:r w:rsidR="004A1F47">
        <w:rPr>
          <w:rFonts w:eastAsiaTheme="minorEastAsia"/>
          <w:lang w:eastAsia="en-GB"/>
        </w:rPr>
        <w:t xml:space="preserve"> In these example we use the cases when index=0 and index=6.</w:t>
      </w:r>
    </w:p>
    <w:p w:rsidR="00544C41" w:rsidRDefault="006311BF" w:rsidP="00580AE8">
      <w:pPr>
        <w:rPr>
          <w:rFonts w:eastAsiaTheme="minorEastAsia"/>
          <w:lang w:eastAsia="en-GB"/>
        </w:rPr>
      </w:pPr>
      <w:r>
        <w:rPr>
          <w:rFonts w:eastAsiaTheme="minorEastAsia"/>
          <w:lang w:eastAsia="en-GB"/>
        </w:rPr>
        <w:t xml:space="preserve">As seen in Figure 5 a rough table description of how different coefficients are multiplied with their respective sample values. It is important to note that for odd N values we get </w:t>
      </w:r>
      <m:oMath>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m:t>
                </m:r>
              </m:e>
            </m:d>
          </m:e>
          <m:sub>
            <m:r>
              <w:rPr>
                <w:rFonts w:ascii="Cambria Math" w:hAnsi="Cambria Math"/>
                <w:lang w:eastAsia="en-GB"/>
              </w:rPr>
              <m:t>mod</m:t>
            </m:r>
            <m:d>
              <m:dPr>
                <m:ctrlPr>
                  <w:rPr>
                    <w:rFonts w:ascii="Cambria Math" w:hAnsi="Cambria Math"/>
                    <w:i/>
                    <w:lang w:eastAsia="en-GB"/>
                  </w:rPr>
                </m:ctrlPr>
              </m:dPr>
              <m:e>
                <m:r>
                  <w:rPr>
                    <w:rFonts w:ascii="Cambria Math" w:hAnsi="Cambria Math"/>
                    <w:lang w:eastAsia="en-GB"/>
                  </w:rPr>
                  <m:t>N</m:t>
                </m:r>
              </m:e>
            </m:d>
          </m:sub>
        </m:sSub>
        <m:r>
          <w:rPr>
            <w:rFonts w:ascii="Cambria Math" w:eastAsiaTheme="minorEastAsia" w:hAnsi="Cambria Math"/>
            <w:lang w:eastAsia="en-GB"/>
          </w:rPr>
          <m:t>=</m:t>
        </m:r>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index-i-1</m:t>
                </m:r>
              </m:e>
            </m:d>
          </m:e>
          <m:sub>
            <m:r>
              <w:rPr>
                <w:rFonts w:ascii="Cambria Math" w:hAnsi="Cambria Math"/>
                <w:lang w:eastAsia="en-GB"/>
              </w:rPr>
              <m:t>mod</m:t>
            </m:r>
            <m:d>
              <m:dPr>
                <m:ctrlPr>
                  <w:rPr>
                    <w:rFonts w:ascii="Cambria Math" w:hAnsi="Cambria Math"/>
                    <w:i/>
                    <w:lang w:eastAsia="en-GB"/>
                  </w:rPr>
                </m:ctrlPr>
              </m:dPr>
              <m:e>
                <m:r>
                  <w:rPr>
                    <w:rFonts w:ascii="Cambria Math" w:hAnsi="Cambria Math"/>
                    <w:lang w:eastAsia="en-GB"/>
                  </w:rPr>
                  <m:t>N</m:t>
                </m:r>
              </m:e>
            </m:d>
          </m:sub>
        </m:sSub>
      </m:oMath>
      <w:r>
        <w:rPr>
          <w:rFonts w:eastAsiaTheme="minorEastAsia"/>
          <w:lang w:eastAsia="en-GB"/>
        </w:rPr>
        <w:t xml:space="preserve"> which means this has to be handled to avoid a value being used twice. One way to solve this is </w:t>
      </w:r>
      <w:r w:rsidR="00087D3C">
        <w:rPr>
          <w:rFonts w:eastAsiaTheme="minorEastAsia"/>
          <w:lang w:eastAsia="en-GB"/>
        </w:rPr>
        <w:t xml:space="preserve">to halve the middle </w:t>
      </w:r>
      <w:r w:rsidR="00544C41">
        <w:rPr>
          <w:rFonts w:eastAsiaTheme="minorEastAsia"/>
          <w:lang w:eastAsia="en-GB"/>
        </w:rPr>
        <w:t>coefficient;</w:t>
      </w:r>
      <w:r w:rsidR="00087D3C">
        <w:rPr>
          <w:rFonts w:eastAsiaTheme="minorEastAsia"/>
          <w:lang w:eastAsia="en-GB"/>
        </w:rPr>
        <w:t xml:space="preserve"> the other way is to have even coefficien</w:t>
      </w:r>
      <w:r w:rsidR="00676DFC">
        <w:rPr>
          <w:rFonts w:eastAsiaTheme="minorEastAsia"/>
          <w:lang w:eastAsia="en-GB"/>
        </w:rPr>
        <w:t>ts which avoid this happening. Finally we can handle the middle coefficient multiplication outside of the loop, which is the method employed in this case.</w:t>
      </w:r>
    </w:p>
    <w:p w:rsidR="00544C41" w:rsidRDefault="00E82184" w:rsidP="00580AE8">
      <w:pPr>
        <w:rPr>
          <w:rFonts w:eastAsiaTheme="minorEastAsia"/>
          <w:lang w:eastAsia="en-GB"/>
        </w:rPr>
      </w:pPr>
      <w:r>
        <w:rPr>
          <w:rFonts w:eastAsiaTheme="minorEastAsia"/>
          <w:lang w:eastAsia="en-GB"/>
        </w:rPr>
        <w:t xml:space="preserve">The code employed </w:t>
      </w:r>
      <w:r w:rsidR="00E555FB">
        <w:rPr>
          <w:rFonts w:eastAsiaTheme="minorEastAsia"/>
          <w:lang w:eastAsia="en-GB"/>
        </w:rPr>
        <w:t>avoid</w:t>
      </w:r>
      <w:r w:rsidR="0049580F">
        <w:rPr>
          <w:rFonts w:eastAsiaTheme="minorEastAsia"/>
          <w:lang w:eastAsia="en-GB"/>
        </w:rPr>
        <w:t>s</w:t>
      </w:r>
      <w:r w:rsidR="00E555FB">
        <w:rPr>
          <w:rFonts w:eastAsiaTheme="minorEastAsia"/>
          <w:lang w:eastAsia="en-GB"/>
        </w:rPr>
        <w:t xml:space="preserve"> the use of any modulo or if function inside a for loop due to efficiency concerns.</w:t>
      </w:r>
    </w:p>
    <w:tbl>
      <w:tblPr>
        <w:tblStyle w:val="TableGrid"/>
        <w:tblW w:w="0" w:type="auto"/>
        <w:tblLook w:val="04A0" w:firstRow="1" w:lastRow="0" w:firstColumn="1" w:lastColumn="0" w:noHBand="0" w:noVBand="1"/>
      </w:tblPr>
      <w:tblGrid>
        <w:gridCol w:w="9242"/>
      </w:tblGrid>
      <w:tr w:rsidR="00544C41" w:rsidTr="00544C41">
        <w:tc>
          <w:tcPr>
            <w:tcW w:w="9242" w:type="dxa"/>
          </w:tcPr>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b/>
                <w:bCs/>
                <w:color w:val="7F0055"/>
                <w:sz w:val="18"/>
                <w:szCs w:val="20"/>
              </w:rPr>
              <w:t>double</w:t>
            </w:r>
            <w:r w:rsidRPr="00126C32">
              <w:rPr>
                <w:rFonts w:ascii="CMU Concrete" w:hAnsi="CMU Concrete" w:cs="Courier New"/>
                <w:color w:val="000000"/>
                <w:sz w:val="18"/>
                <w:szCs w:val="20"/>
              </w:rPr>
              <w:t xml:space="preserve"> circ_FIR(){</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x[index] = mono_read_16Bit(); </w:t>
            </w:r>
            <w:r w:rsidRPr="00126C32">
              <w:rPr>
                <w:rFonts w:ascii="CMU Concrete" w:hAnsi="CMU Concrete" w:cs="Courier New"/>
                <w:color w:val="3F7D5F"/>
                <w:sz w:val="18"/>
                <w:szCs w:val="20"/>
              </w:rPr>
              <w:t>//read input</w:t>
            </w:r>
            <w:r w:rsidR="00970C98" w:rsidRPr="00126C32">
              <w:rPr>
                <w:rFonts w:ascii="CMU Concrete" w:hAnsi="CMU Concrete" w:cs="Courier New"/>
                <w:color w:val="3F7D5F"/>
                <w:sz w:val="18"/>
                <w:szCs w:val="20"/>
              </w:rPr>
              <w:t xml:space="preserve"> and store in correct cell</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output = 0; </w:t>
            </w:r>
            <w:r w:rsidRPr="00126C32">
              <w:rPr>
                <w:rFonts w:ascii="CMU Concrete" w:hAnsi="CMU Concrete" w:cs="Courier New"/>
                <w:color w:val="3F7D5F"/>
                <w:sz w:val="18"/>
                <w:szCs w:val="20"/>
              </w:rPr>
              <w:t>//reset output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//check where index is to determine which values will overflow</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if</w:t>
            </w:r>
            <w:r w:rsidRPr="00126C32">
              <w:rPr>
                <w:rFonts w:ascii="CMU Concrete" w:hAnsi="CMU Concrete" w:cs="Courier New"/>
                <w:color w:val="000000"/>
                <w:sz w:val="18"/>
                <w:szCs w:val="20"/>
              </w:rPr>
              <w:t xml:space="preserve"> (index &lt;= (N-1)/2){</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lastRenderedPageBreak/>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//handle the case where index -1 - i may overflow.</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//first loop which handles all values without overflow</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(i=0;i&lt;index;i++){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//performs factorized convolution</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(x[index-1-i]+x[index + i])*b[i];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//second loop handling the overflow</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(i=index;i&lt;(N-1)/2;i++){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(x[index-1+N-i]+x[index + i])*b[i];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 xml:space="preserve">//handles the middle coefficient </w:t>
            </w:r>
            <w:r w:rsidR="00970C98" w:rsidRPr="00126C32">
              <w:rPr>
                <w:rFonts w:ascii="CMU Concrete" w:hAnsi="CMU Concrete" w:cs="Courier New"/>
                <w:color w:val="3F7D5F"/>
                <w:sz w:val="18"/>
                <w:szCs w:val="20"/>
              </w:rPr>
              <w:t>separate</w:t>
            </w:r>
            <w:r w:rsidRPr="00126C32">
              <w:rPr>
                <w:rFonts w:ascii="CMU Concrete" w:hAnsi="CMU Concrete" w:cs="Courier New"/>
                <w:color w:val="3F7D5F"/>
                <w:sz w:val="18"/>
                <w:szCs w:val="20"/>
              </w:rPr>
              <w:t xml:space="preserve"> to avoid doubling</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//a component of the output. This is only necessary for odd</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//N values.</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 + (N-1)/2])*b[(N-1)/2];</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r w:rsidRPr="00126C32">
              <w:rPr>
                <w:rFonts w:ascii="CMU Concrete" w:hAnsi="CMU Concrete" w:cs="Courier New"/>
                <w:b/>
                <w:bCs/>
                <w:color w:val="7F0055"/>
                <w:sz w:val="18"/>
                <w:szCs w:val="20"/>
              </w:rPr>
              <w:t>else</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//handle the case where index + i may overflow.</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//first loop</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(i=0;i&lt;N-index;i++){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//performs factorized convolution</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(x[index-1-i]+x[index + i])*b[i];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//second loop</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(i=N-index;i&lt;(N-1)/2;i++){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//performs factorized convolution</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(x[index-1-i]+x[index - N +i])*b[i];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//handle odd case</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(x[index-(N-1)/2 - 1])*b[(N-1)/2];</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index--;</w:t>
            </w:r>
            <w:r w:rsidRPr="00126C32">
              <w:rPr>
                <w:rFonts w:ascii="CMU Concrete" w:hAnsi="CMU Concrete" w:cs="Courier New"/>
                <w:color w:val="3F7D5F"/>
                <w:sz w:val="18"/>
                <w:szCs w:val="20"/>
              </w:rPr>
              <w:t>//decrease index</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if</w:t>
            </w:r>
            <w:r w:rsidRPr="00126C32">
              <w:rPr>
                <w:rFonts w:ascii="CMU Concrete" w:hAnsi="CMU Concrete" w:cs="Courier New"/>
                <w:color w:val="000000"/>
                <w:sz w:val="18"/>
                <w:szCs w:val="20"/>
              </w:rPr>
              <w:t xml:space="preserve"> (index&lt;0){index=N-1;}</w:t>
            </w:r>
            <w:r w:rsidRPr="00126C32">
              <w:rPr>
                <w:rFonts w:ascii="CMU Concrete" w:hAnsi="CMU Concrete" w:cs="Courier New"/>
                <w:color w:val="3F7D5F"/>
                <w:sz w:val="18"/>
                <w:szCs w:val="20"/>
              </w:rPr>
              <w:t>//handle overflow of index</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return</w:t>
            </w:r>
            <w:r w:rsidRPr="00126C32">
              <w:rPr>
                <w:rFonts w:ascii="CMU Concrete" w:hAnsi="CMU Concrete" w:cs="Courier New"/>
                <w:color w:val="000000"/>
                <w:sz w:val="18"/>
                <w:szCs w:val="20"/>
              </w:rPr>
              <w:t xml:space="preserve"> output; </w:t>
            </w:r>
            <w:r w:rsidRPr="00126C32">
              <w:rPr>
                <w:rFonts w:ascii="CMU Concrete" w:hAnsi="CMU Concrete" w:cs="Courier New"/>
                <w:color w:val="3F7D5F"/>
                <w:sz w:val="18"/>
                <w:szCs w:val="20"/>
              </w:rPr>
              <w:t>//return output</w:t>
            </w:r>
          </w:p>
          <w:p w:rsidR="00544C41" w:rsidRPr="00126C32" w:rsidRDefault="00544C41" w:rsidP="00544C41">
            <w:pPr>
              <w:rPr>
                <w:rFonts w:ascii="CMU Concrete" w:eastAsia="Times New Roman" w:hAnsi="CMU Concrete" w:cs="Times New Roman"/>
                <w:sz w:val="18"/>
                <w:lang w:eastAsia="en-GB"/>
              </w:rPr>
            </w:pPr>
            <w:r w:rsidRPr="00126C32">
              <w:rPr>
                <w:rFonts w:ascii="CMU Concrete" w:hAnsi="CMU Concrete" w:cs="Courier New"/>
                <w:color w:val="000000"/>
                <w:sz w:val="18"/>
                <w:szCs w:val="20"/>
              </w:rPr>
              <w:t>}</w:t>
            </w:r>
          </w:p>
        </w:tc>
      </w:tr>
    </w:tbl>
    <w:p w:rsidR="00580AE8" w:rsidRPr="00E555FB" w:rsidRDefault="00580AE8" w:rsidP="00E555FB">
      <w:pPr>
        <w:pStyle w:val="Heading2"/>
        <w:rPr>
          <w:rFonts w:eastAsiaTheme="minorEastAsia"/>
          <w:lang w:eastAsia="en-GB"/>
        </w:rPr>
      </w:pPr>
      <m:oMathPara>
        <m:oMathParaPr>
          <m:jc m:val="left"/>
        </m:oMathParaPr>
        <m:oMath>
          <m:r>
            <m:rPr>
              <m:sty m:val="b"/>
            </m:rPr>
            <w:rPr>
              <w:rFonts w:ascii="Cambria Math" w:eastAsiaTheme="minorEastAsia" w:hAnsi="Cambria Math"/>
              <w:lang w:eastAsia="en-GB"/>
            </w:rPr>
            <w:lastRenderedPageBreak/>
            <w:br/>
          </m:r>
        </m:oMath>
      </m:oMathPara>
      <w:bookmarkStart w:id="6" w:name="_Toc350118011"/>
      <w:r w:rsidR="00E555FB">
        <w:rPr>
          <w:rFonts w:eastAsiaTheme="minorEastAsia"/>
          <w:lang w:eastAsia="en-GB"/>
        </w:rPr>
        <w:t>Using double the memory</w:t>
      </w:r>
      <w:bookmarkEnd w:id="6"/>
    </w:p>
    <w:p w:rsidR="00E555FB" w:rsidRDefault="0049580F" w:rsidP="00702E1A">
      <w:pPr>
        <w:rPr>
          <w:rFonts w:eastAsiaTheme="minorEastAsia"/>
          <w:lang w:eastAsia="en-GB"/>
        </w:rPr>
      </w:pPr>
      <w:r>
        <w:rPr>
          <w:rFonts w:eastAsiaTheme="minorEastAsia"/>
          <w:lang w:eastAsia="en-GB"/>
        </w:rPr>
        <w:t>U</w:t>
      </w:r>
      <w:r w:rsidR="00E555FB">
        <w:rPr>
          <w:rFonts w:eastAsiaTheme="minorEastAsia"/>
          <w:lang w:eastAsia="en-GB"/>
        </w:rPr>
        <w:t xml:space="preserve">sing the symmetry properties of the </w:t>
      </w:r>
      <w:r>
        <w:rPr>
          <w:rFonts w:eastAsiaTheme="minorEastAsia"/>
          <w:lang w:eastAsia="en-GB"/>
        </w:rPr>
        <w:t>FIR coefficients also require</w:t>
      </w:r>
      <w:r w:rsidR="00702E1A">
        <w:rPr>
          <w:rFonts w:eastAsiaTheme="minorEastAsia"/>
          <w:lang w:eastAsia="en-GB"/>
        </w:rPr>
        <w:t xml:space="preserve">s a certain amount of branching </w:t>
      </w:r>
      <w:r>
        <w:rPr>
          <w:rFonts w:eastAsiaTheme="minorEastAsia"/>
          <w:lang w:eastAsia="en-GB"/>
        </w:rPr>
        <w:t>and processing to check for overflow.</w:t>
      </w:r>
      <w:r w:rsidR="003D29E2">
        <w:rPr>
          <w:rFonts w:eastAsiaTheme="minorEastAsia"/>
          <w:lang w:eastAsia="en-GB"/>
        </w:rPr>
        <w:t xml:space="preserve"> To avoid any processing due to overflow checking we can instead choose to use double the memory by having two indexes.</w:t>
      </w:r>
      <w:r w:rsidR="00702E1A">
        <w:rPr>
          <w:rFonts w:eastAsiaTheme="minorEastAsia"/>
          <w:lang w:eastAsia="en-GB"/>
        </w:rPr>
        <w:t xml:space="preserve"> </w:t>
      </w:r>
      <w:r w:rsidR="008709B3">
        <w:rPr>
          <w:rFonts w:eastAsiaTheme="minorEastAsia"/>
          <w:lang w:eastAsia="en-GB"/>
        </w:rPr>
        <w:t>The idea would be to have one index always within the range</w:t>
      </w:r>
      <w:r w:rsidR="00783716">
        <w:rPr>
          <w:rFonts w:eastAsiaTheme="minorEastAsia"/>
          <w:lang w:eastAsia="en-GB"/>
        </w:rPr>
        <w:t xml:space="preserve"> of 0 to N-1 and the other index2=index+N</w:t>
      </w:r>
      <w:r w:rsidR="000C10A4">
        <w:rPr>
          <w:rFonts w:eastAsiaTheme="minorEastAsia"/>
          <w:lang w:eastAsia="en-GB"/>
        </w:rPr>
        <w:t>.</w:t>
      </w:r>
      <w:r w:rsidR="00BE243C">
        <w:rPr>
          <w:rFonts w:eastAsiaTheme="minorEastAsia"/>
          <w:lang w:eastAsia="en-GB"/>
        </w:rPr>
        <w:t xml:space="preserve"> This would then allow convolution to be done as follows</w:t>
      </w:r>
      <w:r w:rsidR="00BA346D">
        <w:rPr>
          <w:rFonts w:eastAsiaTheme="minorEastAsia"/>
          <w:lang w:eastAsia="en-GB"/>
        </w:rPr>
        <w:t xml:space="preserve"> (notice the lack of mod)</w:t>
      </w:r>
      <w:r w:rsidR="00BE243C">
        <w:rPr>
          <w:rFonts w:eastAsiaTheme="minorEastAsia"/>
          <w:lang w:eastAsia="en-GB"/>
        </w:rPr>
        <w:t>:</w:t>
      </w:r>
    </w:p>
    <w:p w:rsidR="00BE243C" w:rsidRPr="00BE78F7" w:rsidRDefault="00BE243C" w:rsidP="00BE243C">
      <w:pPr>
        <w:rPr>
          <w:rFonts w:eastAsiaTheme="minorEastAsia"/>
          <w:lang w:eastAsia="en-GB"/>
        </w:rPr>
      </w:pPr>
      <m:oMathPara>
        <m:oMath>
          <m:r>
            <w:rPr>
              <w:rFonts w:ascii="Cambria Math" w:eastAsiaTheme="minorEastAsia" w:hAnsi="Cambria Math"/>
              <w:lang w:eastAsia="en-GB"/>
            </w:rPr>
            <m:t>y</m:t>
          </m:r>
          <m:d>
            <m:dPr>
              <m:begChr m:val="["/>
              <m:endChr m:val="]"/>
              <m:ctrlPr>
                <w:rPr>
                  <w:rFonts w:ascii="Cambria Math" w:eastAsiaTheme="minorEastAsia" w:hAnsi="Cambria Math"/>
                  <w:i/>
                  <w:lang w:eastAsia="en-GB"/>
                </w:rPr>
              </m:ctrlPr>
            </m:dPr>
            <m:e>
              <m:r>
                <w:rPr>
                  <w:rFonts w:ascii="Cambria Math" w:eastAsiaTheme="minorEastAsia" w:hAnsi="Cambria Math"/>
                  <w:lang w:eastAsia="en-GB"/>
                </w:rPr>
                <m:t>n</m:t>
              </m:r>
            </m:e>
          </m:d>
          <m:r>
            <w:rPr>
              <w:rFonts w:ascii="Cambria Math" w:eastAsiaTheme="minorEastAsia" w:hAnsi="Cambria Math"/>
              <w:lang w:eastAsia="en-GB"/>
            </w:rPr>
            <m:t>=</m:t>
          </m:r>
          <m:nary>
            <m:naryPr>
              <m:chr m:val="∑"/>
              <m:limLoc m:val="undOvr"/>
              <m:ctrlPr>
                <w:rPr>
                  <w:rFonts w:ascii="Cambria Math" w:hAnsi="Cambria Math"/>
                  <w:i/>
                  <w:lang w:eastAsia="en-GB"/>
                </w:rPr>
              </m:ctrlPr>
            </m:naryPr>
            <m:sub>
              <m:r>
                <w:rPr>
                  <w:rFonts w:ascii="Cambria Math" w:hAnsi="Cambria Math"/>
                  <w:lang w:eastAsia="en-GB"/>
                </w:rPr>
                <m:t>i=0</m:t>
              </m:r>
            </m:sub>
            <m:sup>
              <m:r>
                <w:rPr>
                  <w:rFonts w:ascii="Cambria Math" w:hAnsi="Cambria Math"/>
                  <w:lang w:eastAsia="en-GB"/>
                </w:rPr>
                <m:t>N-1</m:t>
              </m:r>
            </m:sup>
            <m:e>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×x[index+i]</m:t>
              </m:r>
            </m:e>
          </m:nary>
        </m:oMath>
      </m:oMathPara>
    </w:p>
    <w:p w:rsidR="00BE243C" w:rsidRDefault="008D2D6C" w:rsidP="00702E1A">
      <w:pPr>
        <w:rPr>
          <w:rFonts w:eastAsiaTheme="minorEastAsia"/>
          <w:lang w:eastAsia="en-GB"/>
        </w:rPr>
      </w:pPr>
      <w:r>
        <w:rPr>
          <w:rFonts w:eastAsiaTheme="minorEastAsia"/>
          <w:lang w:eastAsia="en-GB"/>
        </w:rPr>
        <w:t>This essentially allows our</w:t>
      </w:r>
      <w:r w:rsidR="0064616C">
        <w:rPr>
          <w:rFonts w:eastAsiaTheme="minorEastAsia"/>
          <w:lang w:eastAsia="en-GB"/>
        </w:rPr>
        <w:t xml:space="preserve"> double buffer method to work in a very similar way than the non-circular implementation by simply adding an offset of index.</w:t>
      </w:r>
      <w:r w:rsidR="004E40F3">
        <w:rPr>
          <w:rFonts w:eastAsiaTheme="minorEastAsia"/>
          <w:lang w:eastAsia="en-GB"/>
        </w:rPr>
        <w:t xml:space="preserve"> Since we are also storing values at index+N no access overflow will happen, avoiding extra computation.</w:t>
      </w:r>
      <w:r w:rsidR="00F520CB">
        <w:rPr>
          <w:rFonts w:eastAsiaTheme="minorEastAsia"/>
          <w:lang w:eastAsia="en-GB"/>
        </w:rPr>
        <w:t xml:space="preserve"> Figure 6 illustrates how this memory allocation can be done.</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74472E" w:rsidTr="0074472E">
        <w:tc>
          <w:tcPr>
            <w:tcW w:w="1155" w:type="dxa"/>
            <w:tcBorders>
              <w:bottom w:val="single" w:sz="4" w:space="0" w:color="auto"/>
            </w:tcBorders>
            <w:shd w:val="clear" w:color="auto" w:fill="C2D69B" w:themeFill="accent3" w:themeFillTint="99"/>
          </w:tcPr>
          <w:p w:rsidR="0074472E" w:rsidRDefault="0074472E" w:rsidP="00702E1A">
            <w:pPr>
              <w:rPr>
                <w:rFonts w:eastAsiaTheme="minorEastAsia"/>
                <w:lang w:eastAsia="en-GB"/>
              </w:rPr>
            </w:pPr>
            <w:r>
              <w:rPr>
                <w:rFonts w:eastAsiaTheme="minorEastAsia"/>
                <w:lang w:eastAsia="en-GB"/>
              </w:rPr>
              <w:t>x[0]</w:t>
            </w:r>
          </w:p>
        </w:tc>
        <w:tc>
          <w:tcPr>
            <w:tcW w:w="1155" w:type="dxa"/>
            <w:tcBorders>
              <w:bottom w:val="single" w:sz="4" w:space="0" w:color="auto"/>
            </w:tcBorders>
            <w:shd w:val="clear" w:color="auto" w:fill="C2D69B" w:themeFill="accent3" w:themeFillTint="99"/>
          </w:tcPr>
          <w:p w:rsidR="0074472E" w:rsidRDefault="0074472E" w:rsidP="0074472E">
            <w:pPr>
              <w:rPr>
                <w:rFonts w:eastAsiaTheme="minorEastAsia"/>
                <w:lang w:eastAsia="en-GB"/>
              </w:rPr>
            </w:pPr>
            <w:r>
              <w:rPr>
                <w:rFonts w:eastAsiaTheme="minorEastAsia"/>
                <w:lang w:eastAsia="en-GB"/>
              </w:rPr>
              <w:t>x[1]</w:t>
            </w:r>
          </w:p>
        </w:tc>
        <w:tc>
          <w:tcPr>
            <w:tcW w:w="1155" w:type="dxa"/>
            <w:tcBorders>
              <w:bottom w:val="single" w:sz="4" w:space="0" w:color="auto"/>
            </w:tcBorders>
            <w:shd w:val="clear" w:color="auto" w:fill="C2D69B" w:themeFill="accent3" w:themeFillTint="99"/>
          </w:tcPr>
          <w:p w:rsidR="0074472E" w:rsidRDefault="0074472E" w:rsidP="0074472E">
            <w:pPr>
              <w:rPr>
                <w:rFonts w:eastAsiaTheme="minorEastAsia"/>
                <w:lang w:eastAsia="en-GB"/>
              </w:rPr>
            </w:pPr>
            <w:r>
              <w:rPr>
                <w:rFonts w:eastAsiaTheme="minorEastAsia"/>
                <w:lang w:eastAsia="en-GB"/>
              </w:rPr>
              <w:t>x[2]</w:t>
            </w:r>
          </w:p>
        </w:tc>
        <w:tc>
          <w:tcPr>
            <w:tcW w:w="1155" w:type="dxa"/>
            <w:tcBorders>
              <w:bottom w:val="single" w:sz="4" w:space="0" w:color="auto"/>
            </w:tcBorders>
            <w:shd w:val="clear" w:color="auto" w:fill="C2D69B" w:themeFill="accent3" w:themeFillTint="99"/>
          </w:tcPr>
          <w:p w:rsidR="0074472E" w:rsidRDefault="0074472E" w:rsidP="0074472E">
            <w:pPr>
              <w:rPr>
                <w:rFonts w:eastAsiaTheme="minorEastAsia"/>
                <w:lang w:eastAsia="en-GB"/>
              </w:rPr>
            </w:pPr>
            <w:r>
              <w:rPr>
                <w:rFonts w:eastAsiaTheme="minorEastAsia"/>
                <w:lang w:eastAsia="en-GB"/>
              </w:rPr>
              <w:t>x[3]</w:t>
            </w:r>
          </w:p>
        </w:tc>
        <w:tc>
          <w:tcPr>
            <w:tcW w:w="1155" w:type="dxa"/>
            <w:tcBorders>
              <w:bottom w:val="single" w:sz="4" w:space="0" w:color="auto"/>
            </w:tcBorders>
            <w:shd w:val="clear" w:color="auto" w:fill="C6D9F1" w:themeFill="text2" w:themeFillTint="33"/>
          </w:tcPr>
          <w:p w:rsidR="0074472E" w:rsidRDefault="0074472E" w:rsidP="0074472E">
            <w:pPr>
              <w:rPr>
                <w:rFonts w:eastAsiaTheme="minorEastAsia"/>
                <w:lang w:eastAsia="en-GB"/>
              </w:rPr>
            </w:pPr>
            <w:r>
              <w:rPr>
                <w:rFonts w:eastAsiaTheme="minorEastAsia"/>
                <w:lang w:eastAsia="en-GB"/>
              </w:rPr>
              <w:t>x[4]</w:t>
            </w:r>
          </w:p>
        </w:tc>
        <w:tc>
          <w:tcPr>
            <w:tcW w:w="1155" w:type="dxa"/>
            <w:tcBorders>
              <w:bottom w:val="single" w:sz="4" w:space="0" w:color="auto"/>
            </w:tcBorders>
            <w:shd w:val="clear" w:color="auto" w:fill="C6D9F1" w:themeFill="text2" w:themeFillTint="33"/>
          </w:tcPr>
          <w:p w:rsidR="0074472E" w:rsidRDefault="0074472E" w:rsidP="0074472E">
            <w:pPr>
              <w:rPr>
                <w:rFonts w:eastAsiaTheme="minorEastAsia"/>
                <w:lang w:eastAsia="en-GB"/>
              </w:rPr>
            </w:pPr>
            <w:r>
              <w:rPr>
                <w:rFonts w:eastAsiaTheme="minorEastAsia"/>
                <w:lang w:eastAsia="en-GB"/>
              </w:rPr>
              <w:t>x[5]</w:t>
            </w:r>
          </w:p>
        </w:tc>
        <w:tc>
          <w:tcPr>
            <w:tcW w:w="1156" w:type="dxa"/>
            <w:tcBorders>
              <w:bottom w:val="single" w:sz="4" w:space="0" w:color="auto"/>
            </w:tcBorders>
            <w:shd w:val="clear" w:color="auto" w:fill="C6D9F1" w:themeFill="text2" w:themeFillTint="33"/>
          </w:tcPr>
          <w:p w:rsidR="0074472E" w:rsidRDefault="0074472E" w:rsidP="0074472E">
            <w:pPr>
              <w:rPr>
                <w:rFonts w:eastAsiaTheme="minorEastAsia"/>
                <w:lang w:eastAsia="en-GB"/>
              </w:rPr>
            </w:pPr>
            <w:r>
              <w:rPr>
                <w:rFonts w:eastAsiaTheme="minorEastAsia"/>
                <w:lang w:eastAsia="en-GB"/>
              </w:rPr>
              <w:t>x[6]</w:t>
            </w:r>
          </w:p>
        </w:tc>
        <w:tc>
          <w:tcPr>
            <w:tcW w:w="1156" w:type="dxa"/>
            <w:tcBorders>
              <w:bottom w:val="single" w:sz="4" w:space="0" w:color="auto"/>
            </w:tcBorders>
            <w:shd w:val="clear" w:color="auto" w:fill="C6D9F1" w:themeFill="text2" w:themeFillTint="33"/>
          </w:tcPr>
          <w:p w:rsidR="0074472E" w:rsidRDefault="0074472E" w:rsidP="0074472E">
            <w:pPr>
              <w:rPr>
                <w:rFonts w:eastAsiaTheme="minorEastAsia"/>
                <w:lang w:eastAsia="en-GB"/>
              </w:rPr>
            </w:pPr>
            <w:r>
              <w:rPr>
                <w:rFonts w:eastAsiaTheme="minorEastAsia"/>
                <w:lang w:eastAsia="en-GB"/>
              </w:rPr>
              <w:t>x[7]</w:t>
            </w:r>
          </w:p>
        </w:tc>
      </w:tr>
      <w:tr w:rsidR="0074472E" w:rsidTr="0074472E">
        <w:tc>
          <w:tcPr>
            <w:tcW w:w="1155" w:type="dxa"/>
            <w:tcBorders>
              <w:left w:val="nil"/>
              <w:bottom w:val="nil"/>
              <w:right w:val="nil"/>
            </w:tcBorders>
            <w:shd w:val="clear" w:color="auto" w:fill="C2D69B" w:themeFill="accent3" w:themeFillTint="99"/>
          </w:tcPr>
          <w:p w:rsidR="0074472E" w:rsidRDefault="0074472E" w:rsidP="00702E1A">
            <w:pPr>
              <w:rPr>
                <w:rFonts w:eastAsiaTheme="minorEastAsia"/>
                <w:lang w:eastAsia="en-GB"/>
              </w:rPr>
            </w:pPr>
          </w:p>
        </w:tc>
        <w:tc>
          <w:tcPr>
            <w:tcW w:w="1155" w:type="dxa"/>
            <w:tcBorders>
              <w:left w:val="nil"/>
              <w:bottom w:val="nil"/>
              <w:right w:val="nil"/>
            </w:tcBorders>
            <w:shd w:val="clear" w:color="auto" w:fill="C2D69B" w:themeFill="accent3" w:themeFillTint="99"/>
          </w:tcPr>
          <w:p w:rsidR="0074472E" w:rsidRDefault="0074472E" w:rsidP="00702E1A">
            <w:pPr>
              <w:rPr>
                <w:rFonts w:eastAsiaTheme="minorEastAsia"/>
                <w:lang w:eastAsia="en-GB"/>
              </w:rPr>
            </w:pPr>
            <w:r>
              <w:rPr>
                <w:rFonts w:eastAsiaTheme="minorEastAsia"/>
                <w:lang w:eastAsia="en-GB"/>
              </w:rPr>
              <w:t>index</w:t>
            </w:r>
          </w:p>
        </w:tc>
        <w:tc>
          <w:tcPr>
            <w:tcW w:w="1155" w:type="dxa"/>
            <w:tcBorders>
              <w:left w:val="nil"/>
              <w:bottom w:val="nil"/>
              <w:right w:val="nil"/>
            </w:tcBorders>
            <w:shd w:val="clear" w:color="auto" w:fill="C2D69B" w:themeFill="accent3" w:themeFillTint="99"/>
          </w:tcPr>
          <w:p w:rsidR="0074472E" w:rsidRDefault="0074472E" w:rsidP="00702E1A">
            <w:pPr>
              <w:rPr>
                <w:rFonts w:eastAsiaTheme="minorEastAsia"/>
                <w:lang w:eastAsia="en-GB"/>
              </w:rPr>
            </w:pPr>
          </w:p>
        </w:tc>
        <w:tc>
          <w:tcPr>
            <w:tcW w:w="1155" w:type="dxa"/>
            <w:tcBorders>
              <w:left w:val="nil"/>
              <w:bottom w:val="nil"/>
              <w:right w:val="nil"/>
            </w:tcBorders>
            <w:shd w:val="clear" w:color="auto" w:fill="C2D69B" w:themeFill="accent3" w:themeFillTint="99"/>
          </w:tcPr>
          <w:p w:rsidR="0074472E" w:rsidRDefault="0074472E" w:rsidP="00702E1A">
            <w:pPr>
              <w:rPr>
                <w:rFonts w:eastAsiaTheme="minorEastAsia"/>
                <w:lang w:eastAsia="en-GB"/>
              </w:rPr>
            </w:pPr>
          </w:p>
        </w:tc>
        <w:tc>
          <w:tcPr>
            <w:tcW w:w="1155" w:type="dxa"/>
            <w:tcBorders>
              <w:left w:val="nil"/>
              <w:bottom w:val="nil"/>
              <w:right w:val="nil"/>
            </w:tcBorders>
            <w:shd w:val="clear" w:color="auto" w:fill="C6D9F1" w:themeFill="text2" w:themeFillTint="33"/>
          </w:tcPr>
          <w:p w:rsidR="0074472E" w:rsidRDefault="0074472E" w:rsidP="00702E1A">
            <w:pPr>
              <w:rPr>
                <w:rFonts w:eastAsiaTheme="minorEastAsia"/>
                <w:lang w:eastAsia="en-GB"/>
              </w:rPr>
            </w:pPr>
          </w:p>
        </w:tc>
        <w:tc>
          <w:tcPr>
            <w:tcW w:w="1155" w:type="dxa"/>
            <w:tcBorders>
              <w:left w:val="nil"/>
              <w:bottom w:val="nil"/>
              <w:right w:val="nil"/>
            </w:tcBorders>
            <w:shd w:val="clear" w:color="auto" w:fill="C6D9F1" w:themeFill="text2" w:themeFillTint="33"/>
          </w:tcPr>
          <w:p w:rsidR="0074472E" w:rsidRDefault="0074472E" w:rsidP="00702E1A">
            <w:pPr>
              <w:rPr>
                <w:rFonts w:eastAsiaTheme="minorEastAsia"/>
                <w:lang w:eastAsia="en-GB"/>
              </w:rPr>
            </w:pPr>
            <w:r>
              <w:rPr>
                <w:rFonts w:eastAsiaTheme="minorEastAsia"/>
                <w:lang w:eastAsia="en-GB"/>
              </w:rPr>
              <w:t>index2</w:t>
            </w:r>
          </w:p>
        </w:tc>
        <w:tc>
          <w:tcPr>
            <w:tcW w:w="1156" w:type="dxa"/>
            <w:tcBorders>
              <w:left w:val="nil"/>
              <w:bottom w:val="nil"/>
              <w:right w:val="nil"/>
            </w:tcBorders>
            <w:shd w:val="clear" w:color="auto" w:fill="C6D9F1" w:themeFill="text2" w:themeFillTint="33"/>
          </w:tcPr>
          <w:p w:rsidR="0074472E" w:rsidRDefault="0074472E" w:rsidP="00702E1A">
            <w:pPr>
              <w:rPr>
                <w:rFonts w:eastAsiaTheme="minorEastAsia"/>
                <w:lang w:eastAsia="en-GB"/>
              </w:rPr>
            </w:pPr>
          </w:p>
        </w:tc>
        <w:tc>
          <w:tcPr>
            <w:tcW w:w="1156" w:type="dxa"/>
            <w:tcBorders>
              <w:left w:val="nil"/>
              <w:bottom w:val="nil"/>
              <w:right w:val="nil"/>
            </w:tcBorders>
            <w:shd w:val="clear" w:color="auto" w:fill="C6D9F1" w:themeFill="text2" w:themeFillTint="33"/>
          </w:tcPr>
          <w:p w:rsidR="0074472E" w:rsidRDefault="0074472E" w:rsidP="00702E1A">
            <w:pPr>
              <w:rPr>
                <w:rFonts w:eastAsiaTheme="minorEastAsia"/>
                <w:lang w:eastAsia="en-GB"/>
              </w:rPr>
            </w:pPr>
          </w:p>
        </w:tc>
      </w:tr>
    </w:tbl>
    <w:p w:rsidR="0074472E" w:rsidRDefault="0074472E" w:rsidP="00702E1A">
      <w:pPr>
        <w:rPr>
          <w:rFonts w:eastAsiaTheme="minorEastAsia"/>
          <w:lang w:eastAsia="en-GB"/>
        </w:rPr>
      </w:pPr>
      <w:r w:rsidRPr="00412EBF">
        <w:rPr>
          <w:rFonts w:eastAsiaTheme="minorEastAsia"/>
          <w:u w:val="single"/>
          <w:lang w:eastAsia="en-GB"/>
        </w:rPr>
        <w:t>Figure 6.</w:t>
      </w:r>
      <w:r>
        <w:rPr>
          <w:rFonts w:eastAsiaTheme="minorEastAsia"/>
          <w:lang w:eastAsia="en-GB"/>
        </w:rPr>
        <w:t xml:space="preserve"> Example of how a double memory use would work for storing values in the x array</w:t>
      </w:r>
      <w:r w:rsidR="00BD572E">
        <w:rPr>
          <w:rFonts w:eastAsiaTheme="minorEastAsia"/>
          <w:lang w:eastAsia="en-GB"/>
        </w:rPr>
        <w:t xml:space="preserve"> </w:t>
      </w:r>
      <w:r w:rsidR="008709B3">
        <w:rPr>
          <w:rFonts w:eastAsiaTheme="minorEastAsia"/>
          <w:lang w:eastAsia="en-GB"/>
        </w:rPr>
        <w:t>(</w:t>
      </w:r>
      <w:r w:rsidR="00F76601">
        <w:rPr>
          <w:rFonts w:eastAsiaTheme="minorEastAsia"/>
          <w:lang w:eastAsia="en-GB"/>
        </w:rPr>
        <w:t>the buffer) for the case o</w:t>
      </w:r>
      <w:r w:rsidR="00753AB0">
        <w:rPr>
          <w:rFonts w:eastAsiaTheme="minorEastAsia"/>
          <w:lang w:eastAsia="en-GB"/>
        </w:rPr>
        <w:t>f N=4, thus when index = 1, index2 =5.</w:t>
      </w:r>
      <w:r w:rsidR="0088374A">
        <w:rPr>
          <w:rFonts w:eastAsiaTheme="minorEastAsia"/>
          <w:lang w:eastAsia="en-GB"/>
        </w:rPr>
        <w:t xml:space="preserve"> The green region represents all values x can take and the blue region all values index2 can take.</w:t>
      </w:r>
    </w:p>
    <w:p w:rsidR="00FB76A3" w:rsidRDefault="00FB76A3" w:rsidP="00FB76A3">
      <w:pPr>
        <w:rPr>
          <w:rFonts w:eastAsiaTheme="minorEastAsia"/>
          <w:lang w:eastAsia="en-GB"/>
        </w:rPr>
      </w:pPr>
      <w:r>
        <w:rPr>
          <w:rFonts w:eastAsiaTheme="minorEastAsia"/>
          <w:lang w:eastAsia="en-GB"/>
        </w:rPr>
        <w:lastRenderedPageBreak/>
        <w:t xml:space="preserve">We also use the fact that coefficients are symmetric and use the following equation to define our algorithm: </w:t>
      </w:r>
    </w:p>
    <w:p w:rsidR="00481450" w:rsidRPr="00481450" w:rsidRDefault="00481450" w:rsidP="00702E1A">
      <w:pPr>
        <w:rPr>
          <w:rFonts w:eastAsiaTheme="minorEastAsia"/>
          <w:lang w:eastAsia="en-GB"/>
        </w:rPr>
      </w:pPr>
      <m:oMathPara>
        <m:oMath>
          <m:r>
            <w:rPr>
              <w:rFonts w:ascii="Cambria Math" w:eastAsiaTheme="minorEastAsia" w:hAnsi="Cambria Math"/>
              <w:lang w:eastAsia="en-GB"/>
            </w:rPr>
            <m:t>y</m:t>
          </m:r>
          <m:d>
            <m:dPr>
              <m:begChr m:val="["/>
              <m:endChr m:val="]"/>
              <m:ctrlPr>
                <w:rPr>
                  <w:rFonts w:ascii="Cambria Math" w:eastAsiaTheme="minorEastAsia" w:hAnsi="Cambria Math"/>
                  <w:i/>
                  <w:lang w:eastAsia="en-GB"/>
                </w:rPr>
              </m:ctrlPr>
            </m:dPr>
            <m:e>
              <m:r>
                <w:rPr>
                  <w:rFonts w:ascii="Cambria Math" w:eastAsiaTheme="minorEastAsia" w:hAnsi="Cambria Math"/>
                  <w:lang w:eastAsia="en-GB"/>
                </w:rPr>
                <m:t>n</m:t>
              </m:r>
            </m:e>
          </m:d>
          <m:r>
            <w:rPr>
              <w:rFonts w:ascii="Cambria Math" w:eastAsiaTheme="minorEastAsia" w:hAnsi="Cambria Math"/>
              <w:lang w:eastAsia="en-GB"/>
            </w:rPr>
            <m:t>=</m:t>
          </m:r>
          <m:nary>
            <m:naryPr>
              <m:chr m:val="∑"/>
              <m:limLoc m:val="undOvr"/>
              <m:ctrlPr>
                <w:rPr>
                  <w:rFonts w:ascii="Cambria Math" w:eastAsiaTheme="minorEastAsia" w:hAnsi="Cambria Math"/>
                  <w:i/>
                  <w:lang w:eastAsia="en-GB"/>
                </w:rPr>
              </m:ctrlPr>
            </m:naryPr>
            <m:sub>
              <m:r>
                <w:rPr>
                  <w:rFonts w:ascii="Cambria Math" w:eastAsiaTheme="minorEastAsia" w:hAnsi="Cambria Math"/>
                  <w:lang w:eastAsia="en-GB"/>
                </w:rPr>
                <m:t>i=o</m:t>
              </m:r>
            </m:sub>
            <m:sup>
              <m:f>
                <m:fPr>
                  <m:ctrlPr>
                    <w:rPr>
                      <w:rFonts w:ascii="Cambria Math" w:eastAsiaTheme="minorEastAsia" w:hAnsi="Cambria Math"/>
                      <w:i/>
                      <w:lang w:eastAsia="en-GB"/>
                    </w:rPr>
                  </m:ctrlPr>
                </m:fPr>
                <m:num>
                  <m:r>
                    <w:rPr>
                      <w:rFonts w:ascii="Cambria Math" w:eastAsiaTheme="minorEastAsia" w:hAnsi="Cambria Math"/>
                      <w:lang w:eastAsia="en-GB"/>
                    </w:rPr>
                    <m:t>N-1</m:t>
                  </m:r>
                </m:num>
                <m:den>
                  <m:r>
                    <w:rPr>
                      <w:rFonts w:ascii="Cambria Math" w:eastAsiaTheme="minorEastAsia" w:hAnsi="Cambria Math"/>
                      <w:lang w:eastAsia="en-GB"/>
                    </w:rPr>
                    <m:t>2</m:t>
                  </m:r>
                </m:den>
              </m:f>
            </m:sup>
            <m:e>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m:t>
              </m:r>
              <m:d>
                <m:dPr>
                  <m:ctrlPr>
                    <w:rPr>
                      <w:rFonts w:ascii="Cambria Math" w:hAnsi="Cambria Math"/>
                      <w:i/>
                      <w:lang w:eastAsia="en-GB"/>
                    </w:rPr>
                  </m:ctrlPr>
                </m:dPr>
                <m:e>
                  <m:r>
                    <w:rPr>
                      <w:rFonts w:ascii="Cambria Math" w:hAnsi="Cambria Math"/>
                      <w:lang w:eastAsia="en-GB"/>
                    </w:rPr>
                    <m:t>x</m:t>
                  </m:r>
                  <m:d>
                    <m:dPr>
                      <m:begChr m:val="["/>
                      <m:endChr m:val="]"/>
                      <m:ctrlPr>
                        <w:rPr>
                          <w:rFonts w:ascii="Cambria Math" w:hAnsi="Cambria Math"/>
                          <w:i/>
                          <w:lang w:eastAsia="en-GB"/>
                        </w:rPr>
                      </m:ctrlPr>
                    </m:dPr>
                    <m:e>
                      <m:r>
                        <w:rPr>
                          <w:rFonts w:ascii="Cambria Math" w:hAnsi="Cambria Math"/>
                          <w:lang w:eastAsia="en-GB"/>
                        </w:rPr>
                        <m:t>index+i</m:t>
                      </m:r>
                    </m:e>
                  </m:d>
                  <m:r>
                    <w:rPr>
                      <w:rFonts w:ascii="Cambria Math" w:hAnsi="Cambria Math"/>
                      <w:lang w:eastAsia="en-GB"/>
                    </w:rPr>
                    <m:t>+x</m:t>
                  </m:r>
                  <m:d>
                    <m:dPr>
                      <m:begChr m:val="["/>
                      <m:endChr m:val="]"/>
                      <m:ctrlPr>
                        <w:rPr>
                          <w:rFonts w:ascii="Cambria Math" w:hAnsi="Cambria Math"/>
                          <w:i/>
                          <w:lang w:eastAsia="en-GB"/>
                        </w:rPr>
                      </m:ctrlPr>
                    </m:dPr>
                    <m:e>
                      <m:r>
                        <w:rPr>
                          <w:rFonts w:ascii="Cambria Math" w:hAnsi="Cambria Math"/>
                          <w:lang w:eastAsia="en-GB"/>
                        </w:rPr>
                        <m:t>index2-i-1</m:t>
                      </m:r>
                    </m:e>
                  </m:d>
                </m:e>
              </m:d>
            </m:e>
          </m:nary>
        </m:oMath>
      </m:oMathPara>
    </w:p>
    <w:p w:rsidR="00FB76A3" w:rsidRPr="00481450" w:rsidRDefault="00481450" w:rsidP="00702E1A">
      <w:pPr>
        <w:rPr>
          <w:rFonts w:eastAsiaTheme="minorEastAsia"/>
          <w:lang w:eastAsia="en-GB"/>
        </w:rPr>
      </w:pPr>
      <m:oMathPara>
        <m:oMath>
          <m:r>
            <w:rPr>
              <w:rFonts w:ascii="Cambria Math" w:eastAsiaTheme="minorEastAsia" w:hAnsi="Cambria Math"/>
              <w:lang w:eastAsia="en-GB"/>
            </w:rPr>
            <m:t>+b</m:t>
          </m:r>
          <m:d>
            <m:dPr>
              <m:begChr m:val="["/>
              <m:endChr m:val="]"/>
              <m:ctrlPr>
                <w:rPr>
                  <w:rFonts w:ascii="Cambria Math" w:eastAsiaTheme="minorEastAsia" w:hAnsi="Cambria Math"/>
                  <w:i/>
                  <w:lang w:eastAsia="en-GB"/>
                </w:rPr>
              </m:ctrlPr>
            </m:dPr>
            <m:e>
              <m:f>
                <m:fPr>
                  <m:ctrlPr>
                    <w:rPr>
                      <w:rFonts w:ascii="Cambria Math" w:eastAsiaTheme="minorEastAsia" w:hAnsi="Cambria Math"/>
                      <w:i/>
                      <w:lang w:eastAsia="en-GB"/>
                    </w:rPr>
                  </m:ctrlPr>
                </m:fPr>
                <m:num>
                  <m:r>
                    <w:rPr>
                      <w:rFonts w:ascii="Cambria Math" w:eastAsiaTheme="minorEastAsia" w:hAnsi="Cambria Math"/>
                      <w:lang w:eastAsia="en-GB"/>
                    </w:rPr>
                    <m:t>N-1</m:t>
                  </m:r>
                </m:num>
                <m:den>
                  <m:r>
                    <w:rPr>
                      <w:rFonts w:ascii="Cambria Math" w:eastAsiaTheme="minorEastAsia" w:hAnsi="Cambria Math"/>
                      <w:lang w:eastAsia="en-GB"/>
                    </w:rPr>
                    <m:t>2</m:t>
                  </m:r>
                </m:den>
              </m:f>
            </m:e>
          </m:d>
          <m:r>
            <w:rPr>
              <w:rFonts w:ascii="Cambria Math" w:eastAsiaTheme="minorEastAsia" w:hAnsi="Cambria Math"/>
              <w:lang w:eastAsia="en-GB"/>
            </w:rPr>
            <m:t>×x[index+</m:t>
          </m:r>
          <m:f>
            <m:fPr>
              <m:ctrlPr>
                <w:rPr>
                  <w:rFonts w:ascii="Cambria Math" w:eastAsiaTheme="minorEastAsia" w:hAnsi="Cambria Math"/>
                  <w:i/>
                  <w:lang w:eastAsia="en-GB"/>
                </w:rPr>
              </m:ctrlPr>
            </m:fPr>
            <m:num>
              <m:r>
                <w:rPr>
                  <w:rFonts w:ascii="Cambria Math" w:eastAsiaTheme="minorEastAsia" w:hAnsi="Cambria Math"/>
                  <w:lang w:eastAsia="en-GB"/>
                </w:rPr>
                <m:t>N-1</m:t>
              </m:r>
            </m:num>
            <m:den>
              <m:r>
                <w:rPr>
                  <w:rFonts w:ascii="Cambria Math" w:eastAsiaTheme="minorEastAsia" w:hAnsi="Cambria Math"/>
                  <w:lang w:eastAsia="en-GB"/>
                </w:rPr>
                <m:t>2</m:t>
              </m:r>
            </m:den>
          </m:f>
          <m:r>
            <w:rPr>
              <w:rFonts w:ascii="Cambria Math" w:eastAsiaTheme="minorEastAsia" w:hAnsi="Cambria Math"/>
              <w:lang w:eastAsia="en-GB"/>
            </w:rPr>
            <m:t>]</m:t>
          </m:r>
        </m:oMath>
      </m:oMathPara>
    </w:p>
    <w:p w:rsidR="00481450" w:rsidRDefault="00481450" w:rsidP="00702E1A">
      <w:pPr>
        <w:rPr>
          <w:rFonts w:eastAsiaTheme="minorEastAsia"/>
          <w:lang w:eastAsia="en-GB"/>
        </w:rPr>
      </w:pPr>
      <w:r>
        <w:rPr>
          <w:rFonts w:eastAsiaTheme="minorEastAsia"/>
          <w:lang w:eastAsia="en-GB"/>
        </w:rPr>
        <w:t>Again this is designed for the case where N is odd and explains the additi</w:t>
      </w:r>
      <w:r w:rsidR="005E052B">
        <w:rPr>
          <w:rFonts w:eastAsiaTheme="minorEastAsia"/>
          <w:lang w:eastAsia="en-GB"/>
        </w:rPr>
        <w:t>on of the extra term at the end which handles the case for the middle coefficient.</w:t>
      </w:r>
    </w:p>
    <w:tbl>
      <w:tblPr>
        <w:tblStyle w:val="TableGrid"/>
        <w:tblW w:w="0" w:type="auto"/>
        <w:tblLook w:val="04A0" w:firstRow="1" w:lastRow="0" w:firstColumn="1" w:lastColumn="0" w:noHBand="0" w:noVBand="1"/>
      </w:tblPr>
      <w:tblGrid>
        <w:gridCol w:w="9242"/>
      </w:tblGrid>
      <w:tr w:rsidR="00825042" w:rsidTr="00825042">
        <w:tc>
          <w:tcPr>
            <w:tcW w:w="9242" w:type="dxa"/>
          </w:tcPr>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b/>
                <w:bCs/>
                <w:color w:val="7F0055"/>
                <w:sz w:val="18"/>
                <w:szCs w:val="20"/>
              </w:rPr>
              <w:t>double</w:t>
            </w:r>
            <w:r w:rsidRPr="00126C32">
              <w:rPr>
                <w:rFonts w:ascii="CMU Concrete" w:hAnsi="CMU Concrete" w:cs="Courier New"/>
                <w:color w:val="000000"/>
                <w:sz w:val="18"/>
                <w:szCs w:val="20"/>
              </w:rPr>
              <w:t xml:space="preserve"> doublesize_circ_FIR(){</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3F7D5F"/>
                <w:sz w:val="18"/>
                <w:szCs w:val="20"/>
              </w:rPr>
              <w:t>//read input and place in memory</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3F7D5F"/>
                <w:sz w:val="18"/>
                <w:szCs w:val="20"/>
              </w:rPr>
              <w:t>//this is more efficient than reading input twice</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sample = (</w:t>
            </w:r>
            <w:r w:rsidRPr="00126C32">
              <w:rPr>
                <w:rFonts w:ascii="CMU Concrete" w:hAnsi="CMU Concrete" w:cs="Courier New"/>
                <w:b/>
                <w:bCs/>
                <w:color w:val="7F0055"/>
                <w:sz w:val="18"/>
                <w:szCs w:val="20"/>
              </w:rPr>
              <w:t>double</w:t>
            </w:r>
            <w:r w:rsidRPr="00126C32">
              <w:rPr>
                <w:rFonts w:ascii="CMU Concrete" w:hAnsi="CMU Concrete" w:cs="Courier New"/>
                <w:color w:val="000000"/>
                <w:sz w:val="18"/>
                <w:szCs w:val="20"/>
              </w:rPr>
              <w:t xml:space="preserve">)mono_read_16Bit(); </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x[index] = sample; </w:t>
            </w:r>
            <w:r w:rsidRPr="00126C32">
              <w:rPr>
                <w:rFonts w:ascii="CMU Concrete" w:hAnsi="CMU Concrete" w:cs="Courier New"/>
                <w:color w:val="3F7D5F"/>
                <w:sz w:val="18"/>
                <w:szCs w:val="20"/>
              </w:rPr>
              <w:t>//store sample in its first index</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x[index2] = sample; </w:t>
            </w:r>
            <w:r w:rsidRPr="00126C32">
              <w:rPr>
                <w:rFonts w:ascii="CMU Concrete" w:hAnsi="CMU Concrete" w:cs="Courier New"/>
                <w:color w:val="3F7D5F"/>
                <w:sz w:val="18"/>
                <w:szCs w:val="20"/>
              </w:rPr>
              <w:t>//store sample in its second index</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output = 0; </w:t>
            </w:r>
            <w:r w:rsidRPr="00126C32">
              <w:rPr>
                <w:rFonts w:ascii="CMU Concrete" w:hAnsi="CMU Concrete" w:cs="Courier New"/>
                <w:color w:val="3F7D5F"/>
                <w:sz w:val="18"/>
                <w:szCs w:val="20"/>
              </w:rPr>
              <w:t>//reset output</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3F7D5F"/>
                <w:sz w:val="18"/>
                <w:szCs w:val="20"/>
              </w:rPr>
              <w:t xml:space="preserve">//loop from 0 to N-1/2 </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(i=0;i&lt;(N-1)/2;i++){</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//use symmetry properties and perform convolution</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000000"/>
                <w:sz w:val="18"/>
                <w:szCs w:val="20"/>
              </w:rPr>
              <w:tab/>
              <w:t>output += b[i]*(x[index+i]+x[index2-i-1]);</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3F7D5F"/>
                <w:sz w:val="18"/>
                <w:szCs w:val="20"/>
              </w:rPr>
              <w:t>//use for the case where N is odd</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output += b[(N-1)/2]*x[index+(N-1)/2];</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index++; </w:t>
            </w:r>
            <w:r w:rsidRPr="00126C32">
              <w:rPr>
                <w:rFonts w:ascii="CMU Concrete" w:hAnsi="CMU Concrete" w:cs="Courier New"/>
                <w:color w:val="3F7D5F"/>
                <w:sz w:val="18"/>
                <w:szCs w:val="20"/>
              </w:rPr>
              <w:t>//increase index</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b/>
                <w:bCs/>
                <w:color w:val="7F0055"/>
                <w:sz w:val="18"/>
                <w:szCs w:val="20"/>
              </w:rPr>
              <w:t>if</w:t>
            </w:r>
            <w:r w:rsidRPr="00126C32">
              <w:rPr>
                <w:rFonts w:ascii="CMU Concrete" w:hAnsi="CMU Concrete" w:cs="Courier New"/>
                <w:color w:val="000000"/>
                <w:sz w:val="18"/>
                <w:szCs w:val="20"/>
              </w:rPr>
              <w:t xml:space="preserve"> (index==N){index=0;} </w:t>
            </w:r>
            <w:r w:rsidRPr="00126C32">
              <w:rPr>
                <w:rFonts w:ascii="CMU Concrete" w:hAnsi="CMU Concrete" w:cs="Courier New"/>
                <w:color w:val="3F7D5F"/>
                <w:sz w:val="18"/>
                <w:szCs w:val="20"/>
              </w:rPr>
              <w:t>//handle overflow</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index2 = index+N; </w:t>
            </w:r>
            <w:r w:rsidRPr="00126C32">
              <w:rPr>
                <w:rFonts w:ascii="CMU Concrete" w:hAnsi="CMU Concrete" w:cs="Courier New"/>
                <w:color w:val="3F7D5F"/>
                <w:sz w:val="18"/>
                <w:szCs w:val="20"/>
              </w:rPr>
              <w:t>//make index2 follow index</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b/>
                <w:bCs/>
                <w:color w:val="7F0055"/>
                <w:sz w:val="18"/>
                <w:szCs w:val="20"/>
              </w:rPr>
              <w:t>return</w:t>
            </w:r>
            <w:r w:rsidRPr="00126C32">
              <w:rPr>
                <w:rFonts w:ascii="CMU Concrete" w:hAnsi="CMU Concrete" w:cs="Courier New"/>
                <w:color w:val="000000"/>
                <w:sz w:val="18"/>
                <w:szCs w:val="20"/>
              </w:rPr>
              <w:t xml:space="preserve"> output; </w:t>
            </w:r>
            <w:r w:rsidRPr="00126C32">
              <w:rPr>
                <w:rFonts w:ascii="CMU Concrete" w:hAnsi="CMU Concrete" w:cs="Courier New"/>
                <w:color w:val="3F7D5F"/>
                <w:sz w:val="18"/>
                <w:szCs w:val="20"/>
              </w:rPr>
              <w:t>//return output value.</w:t>
            </w:r>
          </w:p>
          <w:p w:rsidR="00825042" w:rsidRPr="00126C32" w:rsidRDefault="00825042" w:rsidP="00825042">
            <w:pPr>
              <w:rPr>
                <w:rFonts w:ascii="CMU Concrete" w:eastAsiaTheme="minorEastAsia" w:hAnsi="CMU Concrete"/>
                <w:sz w:val="18"/>
                <w:lang w:eastAsia="en-GB"/>
              </w:rPr>
            </w:pPr>
            <w:r w:rsidRPr="00126C32">
              <w:rPr>
                <w:rFonts w:ascii="CMU Concrete" w:hAnsi="CMU Concrete" w:cs="Courier New"/>
                <w:sz w:val="18"/>
                <w:szCs w:val="20"/>
              </w:rPr>
              <w:t>}</w:t>
            </w:r>
          </w:p>
        </w:tc>
      </w:tr>
    </w:tbl>
    <w:p w:rsidR="004B5B04" w:rsidRDefault="004B5B04" w:rsidP="00E857A8">
      <w:pPr>
        <w:rPr>
          <w:lang w:eastAsia="en-GB"/>
        </w:rPr>
      </w:pPr>
    </w:p>
    <w:p w:rsidR="00776FDE" w:rsidRDefault="00776FDE">
      <w:pPr>
        <w:rPr>
          <w:rFonts w:asciiTheme="majorHAnsi" w:eastAsiaTheme="majorEastAsia" w:hAnsiTheme="majorHAnsi" w:cstheme="majorBidi"/>
          <w:b/>
          <w:bCs/>
          <w:color w:val="4F81BD" w:themeColor="accent1"/>
          <w:sz w:val="26"/>
          <w:szCs w:val="26"/>
          <w:lang w:eastAsia="en-GB"/>
        </w:rPr>
      </w:pPr>
      <w:r>
        <w:rPr>
          <w:lang w:eastAsia="en-GB"/>
        </w:rPr>
        <w:br w:type="page"/>
      </w:r>
    </w:p>
    <w:p w:rsidR="00E721BA" w:rsidRDefault="00E721BA" w:rsidP="00E721BA">
      <w:pPr>
        <w:pStyle w:val="Heading2"/>
        <w:rPr>
          <w:lang w:eastAsia="en-GB"/>
        </w:rPr>
      </w:pPr>
      <w:bookmarkStart w:id="7" w:name="_Toc350118012"/>
      <w:r>
        <w:rPr>
          <w:lang w:eastAsia="en-GB"/>
        </w:rPr>
        <w:lastRenderedPageBreak/>
        <w:t>Comparison of different</w:t>
      </w:r>
      <w:r w:rsidR="000113AA">
        <w:rPr>
          <w:lang w:eastAsia="en-GB"/>
        </w:rPr>
        <w:t xml:space="preserve"> circular buffer</w:t>
      </w:r>
      <w:r>
        <w:rPr>
          <w:lang w:eastAsia="en-GB"/>
        </w:rPr>
        <w:t xml:space="preserve"> methods</w:t>
      </w:r>
      <w:bookmarkEnd w:id="7"/>
    </w:p>
    <w:p w:rsidR="0078105B" w:rsidRDefault="00E721BA">
      <w:pPr>
        <w:rPr>
          <w:lang w:eastAsia="en-GB"/>
        </w:rPr>
      </w:pPr>
      <w:r>
        <w:rPr>
          <w:lang w:eastAsia="en-GB"/>
        </w:rPr>
        <w:t xml:space="preserve">All 3 methods have their advantages. The first one being that it is simple, the second one in using the symmetry properties of the coefficients to realise better performance and the third one for being the fastest </w:t>
      </w:r>
      <w:r w:rsidR="0099485A">
        <w:rPr>
          <w:lang w:eastAsia="en-GB"/>
        </w:rPr>
        <w:t>(</w:t>
      </w:r>
      <w:r>
        <w:rPr>
          <w:lang w:eastAsia="en-GB"/>
        </w:rPr>
        <w:t>while using double the memory</w:t>
      </w:r>
      <w:r w:rsidR="0099485A">
        <w:rPr>
          <w:lang w:eastAsia="en-GB"/>
        </w:rPr>
        <w:t xml:space="preserve"> though)</w:t>
      </w:r>
      <w:r>
        <w:rPr>
          <w:lang w:eastAsia="en-GB"/>
        </w:rPr>
        <w:t>.</w:t>
      </w:r>
    </w:p>
    <w:p w:rsidR="00BD47FE" w:rsidRDefault="00BD47FE">
      <w:r>
        <w:rPr>
          <w:noProof/>
          <w:lang w:eastAsia="en-GB"/>
        </w:rPr>
        <w:drawing>
          <wp:inline distT="0" distB="0" distL="0" distR="0" wp14:anchorId="70C84876" wp14:editId="4E90DB57">
            <wp:extent cx="5731510" cy="2832689"/>
            <wp:effectExtent l="0" t="0" r="21590" b="254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F138F" w:rsidRDefault="00AF138F">
      <w:r w:rsidRPr="00E038A5">
        <w:rPr>
          <w:u w:val="single"/>
        </w:rPr>
        <w:t>Figure 7.</w:t>
      </w:r>
      <w:r>
        <w:t xml:space="preserve"> Comparison of the efficiency of the three different</w:t>
      </w:r>
      <w:r w:rsidR="001B4DBA">
        <w:t xml:space="preserve"> circular</w:t>
      </w:r>
      <w:r>
        <w:t xml:space="preserve"> methods.</w:t>
      </w:r>
    </w:p>
    <w:tbl>
      <w:tblPr>
        <w:tblStyle w:val="MediumList2-Accent5"/>
        <w:tblW w:w="6688" w:type="dxa"/>
        <w:tblLook w:val="04A0" w:firstRow="1" w:lastRow="0" w:firstColumn="1" w:lastColumn="0" w:noHBand="0" w:noVBand="1"/>
      </w:tblPr>
      <w:tblGrid>
        <w:gridCol w:w="2376"/>
        <w:gridCol w:w="1158"/>
        <w:gridCol w:w="1212"/>
        <w:gridCol w:w="1994"/>
      </w:tblGrid>
      <w:tr w:rsidR="00DB605C" w:rsidRPr="00DB605C" w:rsidTr="00026170">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376" w:type="dxa"/>
            <w:tcBorders>
              <w:top w:val="single" w:sz="8" w:space="0" w:color="4F81BD" w:themeColor="accent1"/>
              <w:left w:val="single" w:sz="8" w:space="0" w:color="4F81BD" w:themeColor="accent1"/>
            </w:tcBorders>
            <w:noWrap/>
            <w:hideMark/>
          </w:tcPr>
          <w:p w:rsidR="00DB605C" w:rsidRPr="00126C32" w:rsidRDefault="00DB605C" w:rsidP="00DB605C">
            <w:pPr>
              <w:rPr>
                <w:rFonts w:ascii="CMU Concrete" w:eastAsia="Times New Roman" w:hAnsi="CMU Concrete" w:cs="Calibri"/>
                <w:color w:val="000000"/>
                <w:sz w:val="22"/>
                <w:lang w:eastAsia="en-GB"/>
              </w:rPr>
            </w:pPr>
          </w:p>
        </w:tc>
        <w:tc>
          <w:tcPr>
            <w:tcW w:w="1107" w:type="dxa"/>
            <w:tcBorders>
              <w:top w:val="single" w:sz="8" w:space="0" w:color="4F81BD" w:themeColor="accent1"/>
            </w:tcBorders>
            <w:noWrap/>
            <w:hideMark/>
          </w:tcPr>
          <w:p w:rsidR="00DB605C" w:rsidRPr="00126C32" w:rsidRDefault="00DB605C" w:rsidP="00DB605C">
            <w:pPr>
              <w:cnfStyle w:val="100000000000" w:firstRow="1"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2"/>
                <w:lang w:eastAsia="en-GB"/>
              </w:rPr>
            </w:pPr>
            <w:r w:rsidRPr="00126C32">
              <w:rPr>
                <w:rFonts w:ascii="CMU Concrete" w:eastAsia="Times New Roman" w:hAnsi="CMU Concrete" w:cs="Calibri"/>
                <w:color w:val="000000"/>
                <w:sz w:val="22"/>
                <w:lang w:eastAsia="en-GB"/>
              </w:rPr>
              <w:t>Base Case</w:t>
            </w:r>
          </w:p>
        </w:tc>
        <w:tc>
          <w:tcPr>
            <w:tcW w:w="1211" w:type="dxa"/>
            <w:tcBorders>
              <w:top w:val="single" w:sz="8" w:space="0" w:color="4F81BD" w:themeColor="accent1"/>
            </w:tcBorders>
            <w:noWrap/>
            <w:hideMark/>
          </w:tcPr>
          <w:p w:rsidR="00DB605C" w:rsidRPr="00126C32" w:rsidRDefault="00DB605C" w:rsidP="00DB605C">
            <w:pPr>
              <w:cnfStyle w:val="100000000000" w:firstRow="1"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2"/>
                <w:lang w:eastAsia="en-GB"/>
              </w:rPr>
            </w:pPr>
            <w:r w:rsidRPr="00126C32">
              <w:rPr>
                <w:rFonts w:ascii="CMU Concrete" w:eastAsia="Times New Roman" w:hAnsi="CMU Concrete" w:cs="Calibri"/>
                <w:color w:val="000000"/>
                <w:sz w:val="22"/>
                <w:lang w:eastAsia="en-GB"/>
              </w:rPr>
              <w:t>Using Symmetry</w:t>
            </w:r>
          </w:p>
        </w:tc>
        <w:tc>
          <w:tcPr>
            <w:tcW w:w="1994" w:type="dxa"/>
            <w:tcBorders>
              <w:top w:val="single" w:sz="8" w:space="0" w:color="4F81BD" w:themeColor="accent1"/>
              <w:right w:val="single" w:sz="8" w:space="0" w:color="4F81BD" w:themeColor="accent1"/>
            </w:tcBorders>
            <w:noWrap/>
            <w:hideMark/>
          </w:tcPr>
          <w:p w:rsidR="00DB605C" w:rsidRPr="00126C32" w:rsidRDefault="00DB605C" w:rsidP="00DB605C">
            <w:pPr>
              <w:cnfStyle w:val="100000000000" w:firstRow="1"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2"/>
                <w:lang w:eastAsia="en-GB"/>
              </w:rPr>
            </w:pPr>
            <w:r w:rsidRPr="00126C32">
              <w:rPr>
                <w:rFonts w:ascii="CMU Concrete" w:eastAsia="Times New Roman" w:hAnsi="CMU Concrete" w:cs="Calibri"/>
                <w:color w:val="000000"/>
                <w:sz w:val="22"/>
                <w:lang w:eastAsia="en-GB"/>
              </w:rPr>
              <w:t>Symmetry and Double Memory</w:t>
            </w:r>
          </w:p>
        </w:tc>
      </w:tr>
      <w:tr w:rsidR="00DB605C" w:rsidRPr="00DB605C" w:rsidTr="000261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76" w:type="dxa"/>
            <w:tcBorders>
              <w:left w:val="single" w:sz="8" w:space="0" w:color="4F81BD" w:themeColor="accent1"/>
              <w:bottom w:val="single" w:sz="8" w:space="0" w:color="4F81BD" w:themeColor="accent1"/>
            </w:tcBorders>
            <w:noWrap/>
            <w:hideMark/>
          </w:tcPr>
          <w:p w:rsidR="00DB605C" w:rsidRPr="00126C32" w:rsidRDefault="00DB605C" w:rsidP="00DB605C">
            <w:pPr>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No Optimisation</w:t>
            </w:r>
          </w:p>
        </w:tc>
        <w:tc>
          <w:tcPr>
            <w:tcW w:w="1107" w:type="dxa"/>
            <w:tcBorders>
              <w:bottom w:val="single" w:sz="4" w:space="0" w:color="4F81BD" w:themeColor="accent1"/>
              <w:right w:val="single" w:sz="4" w:space="0" w:color="4F81BD" w:themeColor="accent1"/>
            </w:tcBorders>
            <w:noWrap/>
            <w:hideMark/>
          </w:tcPr>
          <w:p w:rsidR="00DB605C" w:rsidRPr="00126C32" w:rsidRDefault="00DB605C"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4559</w:t>
            </w:r>
            <w:r w:rsidR="00026170" w:rsidRPr="00126C32">
              <w:rPr>
                <w:rFonts w:ascii="CMU Concrete" w:eastAsia="Times New Roman" w:hAnsi="CMU Concrete" w:cs="Calibri"/>
                <w:color w:val="000000"/>
                <w:lang w:eastAsia="en-GB"/>
              </w:rPr>
              <w:t>±26</w:t>
            </w:r>
          </w:p>
        </w:tc>
        <w:tc>
          <w:tcPr>
            <w:tcW w:w="1211" w:type="dxa"/>
            <w:tcBorders>
              <w:left w:val="single" w:sz="4" w:space="0" w:color="4F81BD" w:themeColor="accent1"/>
              <w:bottom w:val="single" w:sz="4" w:space="0" w:color="4F81BD" w:themeColor="accent1"/>
              <w:right w:val="single" w:sz="4" w:space="0" w:color="4F81BD" w:themeColor="accent1"/>
            </w:tcBorders>
            <w:noWrap/>
            <w:hideMark/>
          </w:tcPr>
          <w:p w:rsidR="00DB605C" w:rsidRPr="00126C32" w:rsidRDefault="00026170"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2915±89</w:t>
            </w:r>
          </w:p>
        </w:tc>
        <w:tc>
          <w:tcPr>
            <w:tcW w:w="1994" w:type="dxa"/>
            <w:tcBorders>
              <w:left w:val="single" w:sz="4" w:space="0" w:color="4F81BD" w:themeColor="accent1"/>
              <w:bottom w:val="single" w:sz="4" w:space="0" w:color="4F81BD" w:themeColor="accent1"/>
            </w:tcBorders>
            <w:noWrap/>
            <w:hideMark/>
          </w:tcPr>
          <w:p w:rsidR="00DB605C" w:rsidRPr="00126C32" w:rsidRDefault="00DB605C"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2590</w:t>
            </w:r>
            <w:r w:rsidR="00026170" w:rsidRPr="00126C32">
              <w:rPr>
                <w:rFonts w:ascii="CMU Concrete" w:eastAsia="Times New Roman" w:hAnsi="CMU Concrete" w:cs="Calibri"/>
                <w:color w:val="000000"/>
                <w:lang w:eastAsia="en-GB"/>
              </w:rPr>
              <w:t>±6</w:t>
            </w:r>
          </w:p>
        </w:tc>
      </w:tr>
      <w:tr w:rsidR="00DB605C" w:rsidRPr="00DB605C" w:rsidTr="00026170">
        <w:trPr>
          <w:trHeight w:val="20"/>
        </w:trPr>
        <w:tc>
          <w:tcPr>
            <w:cnfStyle w:val="001000000000" w:firstRow="0" w:lastRow="0" w:firstColumn="1" w:lastColumn="0" w:oddVBand="0" w:evenVBand="0" w:oddHBand="0" w:evenHBand="0" w:firstRowFirstColumn="0" w:firstRowLastColumn="0" w:lastRowFirstColumn="0" w:lastRowLastColumn="0"/>
            <w:tcW w:w="2376" w:type="dxa"/>
            <w:tcBorders>
              <w:top w:val="single" w:sz="8" w:space="0" w:color="4F81BD" w:themeColor="accent1"/>
              <w:left w:val="single" w:sz="8" w:space="0" w:color="4F81BD" w:themeColor="accent1"/>
              <w:bottom w:val="single" w:sz="8" w:space="0" w:color="4F81BD" w:themeColor="accent1"/>
            </w:tcBorders>
            <w:noWrap/>
            <w:hideMark/>
          </w:tcPr>
          <w:p w:rsidR="00DB605C" w:rsidRPr="00126C32" w:rsidRDefault="00DB605C" w:rsidP="00DB605C">
            <w:pPr>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Optimisation Level 0</w:t>
            </w:r>
          </w:p>
        </w:tc>
        <w:tc>
          <w:tcPr>
            <w:tcW w:w="1107" w:type="dxa"/>
            <w:tcBorders>
              <w:top w:val="single" w:sz="4" w:space="0" w:color="4F81BD" w:themeColor="accent1"/>
              <w:bottom w:val="single" w:sz="4" w:space="0" w:color="4F81BD" w:themeColor="accent1"/>
              <w:right w:val="single" w:sz="4" w:space="0" w:color="4F81BD" w:themeColor="accent1"/>
            </w:tcBorders>
            <w:noWrap/>
            <w:hideMark/>
          </w:tcPr>
          <w:p w:rsidR="00DB605C" w:rsidRPr="00126C32" w:rsidRDefault="00DB605C"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4780</w:t>
            </w:r>
            <w:r w:rsidR="00026170" w:rsidRPr="00126C32">
              <w:rPr>
                <w:rFonts w:ascii="CMU Concrete" w:eastAsia="Times New Roman" w:hAnsi="CMU Concrete" w:cs="Calibri"/>
                <w:color w:val="000000"/>
                <w:lang w:eastAsia="en-GB"/>
              </w:rPr>
              <w:t>±275</w:t>
            </w:r>
          </w:p>
        </w:tc>
        <w:tc>
          <w:tcPr>
            <w:tcW w:w="121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hideMark/>
          </w:tcPr>
          <w:p w:rsidR="00DB605C" w:rsidRPr="00126C32" w:rsidRDefault="00026170"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2492±238</w:t>
            </w:r>
          </w:p>
        </w:tc>
        <w:tc>
          <w:tcPr>
            <w:tcW w:w="1994" w:type="dxa"/>
            <w:tcBorders>
              <w:top w:val="single" w:sz="4" w:space="0" w:color="4F81BD" w:themeColor="accent1"/>
              <w:left w:val="single" w:sz="4" w:space="0" w:color="4F81BD" w:themeColor="accent1"/>
              <w:bottom w:val="single" w:sz="4" w:space="0" w:color="4F81BD" w:themeColor="accent1"/>
            </w:tcBorders>
            <w:noWrap/>
            <w:hideMark/>
          </w:tcPr>
          <w:p w:rsidR="00DB605C" w:rsidRPr="00126C32" w:rsidRDefault="00DB605C"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2400</w:t>
            </w:r>
            <w:r w:rsidR="00026170" w:rsidRPr="00126C32">
              <w:rPr>
                <w:rFonts w:ascii="CMU Concrete" w:eastAsia="Times New Roman" w:hAnsi="CMU Concrete" w:cs="Calibri"/>
                <w:color w:val="000000"/>
                <w:lang w:eastAsia="en-GB"/>
              </w:rPr>
              <w:t>±7</w:t>
            </w:r>
          </w:p>
        </w:tc>
      </w:tr>
      <w:tr w:rsidR="00DB605C" w:rsidRPr="00DB605C" w:rsidTr="000261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76" w:type="dxa"/>
            <w:tcBorders>
              <w:top w:val="single" w:sz="8" w:space="0" w:color="4F81BD" w:themeColor="accent1"/>
              <w:left w:val="single" w:sz="8" w:space="0" w:color="4F81BD" w:themeColor="accent1"/>
              <w:bottom w:val="single" w:sz="8" w:space="0" w:color="4F81BD" w:themeColor="accent1"/>
            </w:tcBorders>
            <w:noWrap/>
            <w:hideMark/>
          </w:tcPr>
          <w:p w:rsidR="00DB605C" w:rsidRPr="00126C32" w:rsidRDefault="00DB605C" w:rsidP="00DB605C">
            <w:pPr>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Level 1</w:t>
            </w:r>
          </w:p>
        </w:tc>
        <w:tc>
          <w:tcPr>
            <w:tcW w:w="1107" w:type="dxa"/>
            <w:tcBorders>
              <w:top w:val="single" w:sz="4" w:space="0" w:color="4F81BD" w:themeColor="accent1"/>
              <w:bottom w:val="single" w:sz="4" w:space="0" w:color="4F81BD" w:themeColor="accent1"/>
              <w:right w:val="single" w:sz="4" w:space="0" w:color="4F81BD" w:themeColor="accent1"/>
            </w:tcBorders>
            <w:noWrap/>
            <w:hideMark/>
          </w:tcPr>
          <w:p w:rsidR="00DB605C" w:rsidRPr="00126C32" w:rsidRDefault="00DB605C"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4123</w:t>
            </w:r>
            <w:r w:rsidR="00026170" w:rsidRPr="00126C32">
              <w:rPr>
                <w:rFonts w:ascii="CMU Concrete" w:eastAsia="Times New Roman" w:hAnsi="CMU Concrete" w:cs="Calibri"/>
                <w:color w:val="000000"/>
                <w:lang w:eastAsia="en-GB"/>
              </w:rPr>
              <w:t>±276</w:t>
            </w:r>
          </w:p>
        </w:tc>
        <w:tc>
          <w:tcPr>
            <w:tcW w:w="121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hideMark/>
          </w:tcPr>
          <w:p w:rsidR="00DB605C" w:rsidRPr="00126C32" w:rsidRDefault="00DB605C"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2472</w:t>
            </w:r>
            <w:r w:rsidR="00026170" w:rsidRPr="00126C32">
              <w:rPr>
                <w:rFonts w:ascii="CMU Concrete" w:eastAsia="Times New Roman" w:hAnsi="CMU Concrete" w:cs="Calibri"/>
                <w:color w:val="000000"/>
                <w:lang w:eastAsia="en-GB"/>
              </w:rPr>
              <w:t>±232</w:t>
            </w:r>
          </w:p>
        </w:tc>
        <w:tc>
          <w:tcPr>
            <w:tcW w:w="1994" w:type="dxa"/>
            <w:tcBorders>
              <w:top w:val="single" w:sz="4" w:space="0" w:color="4F81BD" w:themeColor="accent1"/>
              <w:left w:val="single" w:sz="4" w:space="0" w:color="4F81BD" w:themeColor="accent1"/>
              <w:bottom w:val="single" w:sz="4" w:space="0" w:color="4F81BD" w:themeColor="accent1"/>
            </w:tcBorders>
            <w:noWrap/>
            <w:hideMark/>
          </w:tcPr>
          <w:p w:rsidR="00DB605C" w:rsidRPr="00126C32" w:rsidRDefault="00DB605C"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2500</w:t>
            </w:r>
            <w:r w:rsidR="00026170" w:rsidRPr="00126C32">
              <w:rPr>
                <w:rFonts w:ascii="CMU Concrete" w:eastAsia="Times New Roman" w:hAnsi="CMU Concrete" w:cs="Calibri"/>
                <w:color w:val="000000"/>
                <w:lang w:eastAsia="en-GB"/>
              </w:rPr>
              <w:t>±5</w:t>
            </w:r>
          </w:p>
        </w:tc>
      </w:tr>
      <w:tr w:rsidR="00DB605C" w:rsidRPr="00DB605C" w:rsidTr="00026170">
        <w:trPr>
          <w:trHeight w:val="20"/>
        </w:trPr>
        <w:tc>
          <w:tcPr>
            <w:cnfStyle w:val="001000000000" w:firstRow="0" w:lastRow="0" w:firstColumn="1" w:lastColumn="0" w:oddVBand="0" w:evenVBand="0" w:oddHBand="0" w:evenHBand="0" w:firstRowFirstColumn="0" w:firstRowLastColumn="0" w:lastRowFirstColumn="0" w:lastRowLastColumn="0"/>
            <w:tcW w:w="2376" w:type="dxa"/>
            <w:tcBorders>
              <w:top w:val="single" w:sz="8" w:space="0" w:color="4F81BD" w:themeColor="accent1"/>
              <w:left w:val="single" w:sz="8" w:space="0" w:color="4F81BD" w:themeColor="accent1"/>
              <w:bottom w:val="single" w:sz="8" w:space="0" w:color="4F81BD" w:themeColor="accent1"/>
            </w:tcBorders>
            <w:noWrap/>
            <w:hideMark/>
          </w:tcPr>
          <w:p w:rsidR="00DB605C" w:rsidRPr="00126C32" w:rsidRDefault="00DB605C" w:rsidP="00DB605C">
            <w:pPr>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Level 2</w:t>
            </w:r>
          </w:p>
        </w:tc>
        <w:tc>
          <w:tcPr>
            <w:tcW w:w="1107" w:type="dxa"/>
            <w:tcBorders>
              <w:top w:val="single" w:sz="4" w:space="0" w:color="4F81BD" w:themeColor="accent1"/>
              <w:right w:val="single" w:sz="4" w:space="0" w:color="4F81BD" w:themeColor="accent1"/>
            </w:tcBorders>
            <w:noWrap/>
            <w:hideMark/>
          </w:tcPr>
          <w:p w:rsidR="00DB605C" w:rsidRPr="00126C32" w:rsidRDefault="00DB605C"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914</w:t>
            </w:r>
          </w:p>
        </w:tc>
        <w:tc>
          <w:tcPr>
            <w:tcW w:w="1211" w:type="dxa"/>
            <w:tcBorders>
              <w:top w:val="single" w:sz="4" w:space="0" w:color="4F81BD" w:themeColor="accent1"/>
              <w:left w:val="single" w:sz="4" w:space="0" w:color="4F81BD" w:themeColor="accent1"/>
              <w:right w:val="single" w:sz="4" w:space="0" w:color="4F81BD" w:themeColor="accent1"/>
            </w:tcBorders>
            <w:noWrap/>
            <w:hideMark/>
          </w:tcPr>
          <w:p w:rsidR="00DB605C" w:rsidRPr="00126C32" w:rsidRDefault="00DB605C"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604</w:t>
            </w:r>
          </w:p>
        </w:tc>
        <w:tc>
          <w:tcPr>
            <w:tcW w:w="1994" w:type="dxa"/>
            <w:tcBorders>
              <w:top w:val="single" w:sz="4" w:space="0" w:color="4F81BD" w:themeColor="accent1"/>
              <w:left w:val="single" w:sz="4" w:space="0" w:color="4F81BD" w:themeColor="accent1"/>
            </w:tcBorders>
            <w:noWrap/>
            <w:hideMark/>
          </w:tcPr>
          <w:p w:rsidR="00DB605C" w:rsidRPr="00126C32" w:rsidRDefault="00DB605C"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441</w:t>
            </w:r>
          </w:p>
        </w:tc>
      </w:tr>
    </w:tbl>
    <w:p w:rsidR="00026170" w:rsidRDefault="00026170" w:rsidP="00026170">
      <w:pPr>
        <w:rPr>
          <w:i/>
        </w:rPr>
      </w:pPr>
      <w:r w:rsidRPr="00E038A5">
        <w:rPr>
          <w:u w:val="single"/>
        </w:rPr>
        <w:t xml:space="preserve">Figure </w:t>
      </w:r>
      <w:r>
        <w:rPr>
          <w:u w:val="single"/>
        </w:rPr>
        <w:t>8</w:t>
      </w:r>
      <w:r w:rsidRPr="00E038A5">
        <w:rPr>
          <w:u w:val="single"/>
        </w:rPr>
        <w:t>.</w:t>
      </w:r>
      <w:r>
        <w:t xml:space="preserve"> Comparison of the efficiency of the three different circular methods. Some code showed variance in the way the number of cycles explain the boundaries provided for certain cases.</w:t>
      </w:r>
      <w:r w:rsidR="00117F20">
        <w:t xml:space="preserve"> </w:t>
      </w:r>
      <w:r w:rsidR="00117F20">
        <w:rPr>
          <w:i/>
        </w:rPr>
        <w:t xml:space="preserve">Note: Clock cycles counted are for the entire ISR function thus including </w:t>
      </w:r>
      <w:r w:rsidR="00117F20" w:rsidRPr="00126C32">
        <w:rPr>
          <w:rFonts w:ascii="CMU Typewriter Text" w:hAnsi="CMU Typewriter Text"/>
        </w:rPr>
        <w:t>mono_read_16Bit()</w:t>
      </w:r>
      <w:r w:rsidR="00117F20">
        <w:rPr>
          <w:i/>
        </w:rPr>
        <w:t xml:space="preserve">and </w:t>
      </w:r>
      <w:r w:rsidR="00117F20" w:rsidRPr="00126C32">
        <w:rPr>
          <w:rFonts w:ascii="CMU Typewriter Text" w:hAnsi="CMU Typewriter Text"/>
        </w:rPr>
        <w:t>mono_write_16Bit()</w:t>
      </w:r>
      <w:r w:rsidR="00117F20">
        <w:rPr>
          <w:i/>
        </w:rPr>
        <w:t>, two clock intensive operations</w:t>
      </w:r>
    </w:p>
    <w:p w:rsidR="0046120D" w:rsidRDefault="00755A2C" w:rsidP="00026170">
      <w:r>
        <w:t>Figure 7 and 8 show how using symmetry properties of the FIR drastically help in terms of efficiency</w:t>
      </w:r>
      <w:r w:rsidR="00776FDE">
        <w:t xml:space="preserve"> and that using a double memory buffer does in </w:t>
      </w:r>
      <w:r w:rsidR="0026300F">
        <w:t>fact help</w:t>
      </w:r>
      <w:r w:rsidR="0050772E">
        <w:t xml:space="preserve"> in a minor way to reduce the number of calculations.</w:t>
      </w:r>
      <w:r w:rsidR="0026300F">
        <w:t xml:space="preserve"> </w:t>
      </w:r>
    </w:p>
    <w:p w:rsidR="00755A2C" w:rsidRDefault="0026300F" w:rsidP="00026170">
      <w:r>
        <w:t>These figures also allow us to see how aggressive each optimisation level is.</w:t>
      </w:r>
    </w:p>
    <w:p w:rsidR="0046120D" w:rsidRDefault="0046120D" w:rsidP="0046120D">
      <w:pPr>
        <w:pStyle w:val="ListParagraph"/>
        <w:numPr>
          <w:ilvl w:val="0"/>
          <w:numId w:val="1"/>
        </w:numPr>
      </w:pPr>
      <w:r w:rsidRPr="00991939">
        <w:rPr>
          <w:u w:val="single"/>
        </w:rPr>
        <w:t>Optimisation level 0</w:t>
      </w:r>
      <w:r>
        <w:t xml:space="preserve">, which mainly performs control-flow graph optimisation as well as eliminating unused code while simplifying user written expressions, does not necessarily fare that well in optimising as it sometimes even creates a worse </w:t>
      </w:r>
      <w:r w:rsidR="004C164F">
        <w:t>clock count.</w:t>
      </w:r>
    </w:p>
    <w:p w:rsidR="0016288D" w:rsidRDefault="0016288D" w:rsidP="0046120D">
      <w:pPr>
        <w:pStyle w:val="ListParagraph"/>
        <w:numPr>
          <w:ilvl w:val="0"/>
          <w:numId w:val="1"/>
        </w:numPr>
      </w:pPr>
      <w:r w:rsidRPr="00991939">
        <w:rPr>
          <w:u w:val="single"/>
        </w:rPr>
        <w:t>Optimisation level 1</w:t>
      </w:r>
      <w:r>
        <w:t xml:space="preserve"> does all level 0 optimisations while </w:t>
      </w:r>
      <w:r w:rsidR="005D248C">
        <w:t xml:space="preserve">optimising for local copy propagation and constant propagation, i.e. checking whether a constant could be used instead of a variable which may improve the code. It also removes unnecessary </w:t>
      </w:r>
      <w:r w:rsidR="00C44603">
        <w:t>assignments</w:t>
      </w:r>
      <w:r w:rsidR="005D248C">
        <w:t>, which can contribute to higher clock cycles.</w:t>
      </w:r>
      <w:r w:rsidR="0071710B">
        <w:t xml:space="preserve"> It somewhat helps with the optimisation of our code but only for the basic circular buffer implementation.</w:t>
      </w:r>
    </w:p>
    <w:p w:rsidR="00FE604B" w:rsidRDefault="00FE604B" w:rsidP="0046120D">
      <w:pPr>
        <w:pStyle w:val="ListParagraph"/>
        <w:numPr>
          <w:ilvl w:val="0"/>
          <w:numId w:val="1"/>
        </w:numPr>
      </w:pPr>
      <w:r w:rsidRPr="00991939">
        <w:rPr>
          <w:u w:val="single"/>
        </w:rPr>
        <w:t>Optimisation level 2</w:t>
      </w:r>
      <w:r>
        <w:t xml:space="preserve"> drastically improves our code for the following 3 reasons:</w:t>
      </w:r>
    </w:p>
    <w:p w:rsidR="00FE604B" w:rsidRDefault="00FE604B" w:rsidP="00FE604B">
      <w:pPr>
        <w:pStyle w:val="ListParagraph"/>
        <w:numPr>
          <w:ilvl w:val="1"/>
          <w:numId w:val="1"/>
        </w:numPr>
      </w:pPr>
      <w:r w:rsidRPr="00106BDD">
        <w:rPr>
          <w:i/>
        </w:rPr>
        <w:lastRenderedPageBreak/>
        <w:t>Software pipelining</w:t>
      </w:r>
      <w:r>
        <w:t>: ensures that, if possible, all 8 processor units are being used at once</w:t>
      </w:r>
    </w:p>
    <w:p w:rsidR="00FE604B" w:rsidRDefault="00FE604B" w:rsidP="00FE604B">
      <w:pPr>
        <w:pStyle w:val="ListParagraph"/>
        <w:numPr>
          <w:ilvl w:val="1"/>
          <w:numId w:val="1"/>
        </w:numPr>
      </w:pPr>
      <w:r w:rsidRPr="00106BDD">
        <w:rPr>
          <w:i/>
        </w:rPr>
        <w:t>Performs loop optimisation</w:t>
      </w:r>
      <w:r>
        <w:t xml:space="preserve">: as our functions are mainly loops this </w:t>
      </w:r>
      <w:r w:rsidR="007D2AAA">
        <w:t>help improve</w:t>
      </w:r>
      <w:r w:rsidR="00F2311E">
        <w:t>s the general performance of a loop</w:t>
      </w:r>
      <w:r w:rsidR="0047361F">
        <w:t>, for example this optimisation may move the branch instruction higher up in the code to avoid the pipeline being stalled with NOP instructions and rather execute code.</w:t>
      </w:r>
    </w:p>
    <w:p w:rsidR="00F2311E" w:rsidRPr="00755A2C" w:rsidRDefault="00F2311E" w:rsidP="00FE604B">
      <w:pPr>
        <w:pStyle w:val="ListParagraph"/>
        <w:numPr>
          <w:ilvl w:val="1"/>
          <w:numId w:val="1"/>
        </w:numPr>
      </w:pPr>
      <w:r w:rsidRPr="00106BDD">
        <w:rPr>
          <w:i/>
        </w:rPr>
        <w:t>Unrolling loops</w:t>
      </w:r>
      <w:r>
        <w:t>: as we loop N times (or N-1/2 times) each time a sample is processed, unrolling (which removes lost cycles due do pipeline stalling) will help in this sense.</w:t>
      </w:r>
    </w:p>
    <w:p w:rsidR="009054B7" w:rsidRDefault="00117F20" w:rsidP="00026170">
      <w:r>
        <w:t>As in RTDSP the main concern is simply clock efficiency the best method so far is our double memory implementation</w:t>
      </w:r>
      <w:r w:rsidR="006C4C2C">
        <w:t xml:space="preserve"> which would theoretically allow us to sample at up </w:t>
      </w:r>
      <w:r w:rsidR="00356175">
        <w:t>to</w:t>
      </w:r>
      <m:oMath>
        <m:r>
          <w:rPr>
            <w:rFonts w:ascii="Cambria Math" w:hAnsi="Cambria Math"/>
          </w:rPr>
          <m:t xml:space="preserve"> 500KHz</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225Mhz</m:t>
            </m:r>
          </m:num>
          <m:den>
            <m:r>
              <w:rPr>
                <w:rFonts w:ascii="Cambria Math" w:eastAsiaTheme="minorEastAsia" w:hAnsi="Cambria Math"/>
              </w:rPr>
              <m:t>450</m:t>
            </m:r>
          </m:den>
        </m:f>
        <m:r>
          <w:rPr>
            <w:rFonts w:ascii="Cambria Math" w:eastAsiaTheme="minorEastAsia" w:hAnsi="Cambria Math"/>
          </w:rPr>
          <m:t>)</m:t>
        </m:r>
        <m:r>
          <w:rPr>
            <w:rStyle w:val="FootnoteReference"/>
            <w:rFonts w:ascii="Cambria Math" w:eastAsiaTheme="minorEastAsia" w:hAnsi="Cambria Math"/>
            <w:i/>
          </w:rPr>
          <w:footnoteReference w:id="1"/>
        </m:r>
      </m:oMath>
      <w:r w:rsidR="006C4C2C">
        <w:t>.</w:t>
      </w:r>
    </w:p>
    <w:p w:rsidR="00365D1E" w:rsidRDefault="00365D1E" w:rsidP="00026170">
      <w:r>
        <w:t>We also notice the ranges given for certain optimisations levels. This is most likely due to the loops having different indices at different times and overflowing different and thus optimised in different ways.</w:t>
      </w:r>
    </w:p>
    <w:p w:rsidR="009054B7" w:rsidRDefault="009054B7">
      <w:r>
        <w:br w:type="page"/>
      </w:r>
    </w:p>
    <w:p w:rsidR="009054B7" w:rsidRDefault="009054B7" w:rsidP="009054B7">
      <w:pPr>
        <w:pStyle w:val="Heading1"/>
      </w:pPr>
      <w:bookmarkStart w:id="8" w:name="_Toc350118013"/>
      <w:r>
        <w:lastRenderedPageBreak/>
        <w:t>Analysis of resulting filter</w:t>
      </w:r>
      <w:bookmarkEnd w:id="8"/>
    </w:p>
    <w:p w:rsidR="009054B7" w:rsidRPr="009054B7" w:rsidRDefault="009054B7" w:rsidP="009054B7">
      <w:pPr>
        <w:rPr>
          <w:i/>
        </w:rPr>
      </w:pPr>
      <w:r w:rsidRPr="009054B7">
        <w:rPr>
          <w:i/>
        </w:rPr>
        <w:t>Note:</w:t>
      </w:r>
      <w:r w:rsidR="0016172B">
        <w:rPr>
          <w:i/>
        </w:rPr>
        <w:t xml:space="preserve"> </w:t>
      </w:r>
      <w:r>
        <w:rPr>
          <w:i/>
        </w:rPr>
        <w:t xml:space="preserve">It is important </w:t>
      </w:r>
      <w:r w:rsidRPr="009054B7">
        <w:rPr>
          <w:i/>
        </w:rPr>
        <w:t>that all 3 methods were checked with the spectrum analyser and outputted exactly the same frequency response as the non-circular buffer implementation – implying that all MAC operations were carried out correctly as omitting one or two coefficients can give similar cut-offs but with irregular roll-off regions (i.e. it would be difficult to determine on an oscilloscope).</w:t>
      </w:r>
    </w:p>
    <w:p w:rsidR="009054B7" w:rsidRDefault="009054B7" w:rsidP="009054B7">
      <w:r>
        <w:t xml:space="preserve">Using a spectrum analyser and the provided software the frequency response of the implemented filter was obtained and is shown in Figure 9. </w:t>
      </w:r>
    </w:p>
    <w:p w:rsidR="008C5243" w:rsidRDefault="008C5243" w:rsidP="009054B7">
      <w:r>
        <w:rPr>
          <w:noProof/>
          <w:lang w:eastAsia="en-GB"/>
        </w:rPr>
        <w:drawing>
          <wp:inline distT="0" distB="0" distL="0" distR="0" wp14:anchorId="263B77D7" wp14:editId="527147C6">
            <wp:extent cx="6523630" cy="3589361"/>
            <wp:effectExtent l="0" t="0" r="0" b="0"/>
            <wp:docPr id="2" name="Picture 1" descr="Gain_circ_I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in_circ_ISR.jpg"/>
                    <pic:cNvPicPr/>
                  </pic:nvPicPr>
                  <pic:blipFill rotWithShape="1">
                    <a:blip r:embed="rId17" cstate="print">
                      <a:extLst>
                        <a:ext uri="{28A0092B-C50C-407E-A947-70E740481C1C}">
                          <a14:useLocalDpi xmlns:a14="http://schemas.microsoft.com/office/drawing/2010/main" val="0"/>
                        </a:ext>
                      </a:extLst>
                    </a:blip>
                    <a:srcRect r="8540"/>
                    <a:stretch/>
                  </pic:blipFill>
                  <pic:spPr bwMode="auto">
                    <a:xfrm>
                      <a:off x="0" y="0"/>
                      <a:ext cx="6527627" cy="3591560"/>
                    </a:xfrm>
                    <a:prstGeom prst="rect">
                      <a:avLst/>
                    </a:prstGeom>
                    <a:ln>
                      <a:noFill/>
                    </a:ln>
                    <a:extLst>
                      <a:ext uri="{53640926-AAD7-44D8-BBD7-CCE9431645EC}">
                        <a14:shadowObscured xmlns:a14="http://schemas.microsoft.com/office/drawing/2010/main"/>
                      </a:ext>
                    </a:extLst>
                  </pic:spPr>
                </pic:pic>
              </a:graphicData>
            </a:graphic>
          </wp:inline>
        </w:drawing>
      </w:r>
      <w:r w:rsidRPr="0016172B">
        <w:rPr>
          <w:u w:val="single"/>
        </w:rPr>
        <w:t>Figure 9.</w:t>
      </w:r>
      <w:r>
        <w:t xml:space="preserve"> Graph of filter obtained with the spectrum analyser for the designed FIR filter. </w:t>
      </w:r>
      <w:r w:rsidR="00C158EF">
        <w:t xml:space="preserve">The circ_FIR() function was used </w:t>
      </w:r>
      <w:r w:rsidR="00027199">
        <w:t>though</w:t>
      </w:r>
      <w:r w:rsidR="00C158EF">
        <w:t xml:space="preserve"> any other </w:t>
      </w:r>
      <w:r w:rsidR="000A76EC">
        <w:t>implementation</w:t>
      </w:r>
      <w:r w:rsidR="00C158EF">
        <w:t xml:space="preserve"> would have also given the same results. </w:t>
      </w:r>
    </w:p>
    <w:p w:rsidR="009054B7" w:rsidRDefault="002C2674" w:rsidP="009054B7">
      <w:r>
        <w:t>The</w:t>
      </w:r>
      <w:r w:rsidR="009054B7">
        <w:t xml:space="preserve"> stopband is attenuated by just over 50 dB (53.2 dB in this case) as </w:t>
      </w:r>
      <w:r w:rsidR="00AE5F4B">
        <w:t>required</w:t>
      </w:r>
      <w:r w:rsidR="009054B7">
        <w:t xml:space="preserve"> by </w:t>
      </w:r>
      <w:r>
        <w:t>the</w:t>
      </w:r>
      <w:r w:rsidR="009054B7">
        <w:t xml:space="preserve"> specification</w:t>
      </w:r>
      <w:r w:rsidR="00B31EEA">
        <w:t>s</w:t>
      </w:r>
      <w:r w:rsidR="009054B7">
        <w:t>, with the stopband frequencies at 258.5 Hz and 2.20 kHz which fall very close to our specified frequencies of 260 Hz and 2.2 kHz respectively. The resulting frequency response is very</w:t>
      </w:r>
      <w:r w:rsidR="00027199">
        <w:t xml:space="preserve"> close to that predicted by the ideal </w:t>
      </w:r>
      <w:r w:rsidR="009054B7">
        <w:t>filter design in matlab. This can be seen when the results from the frequency analyser and matlab (with gain corrections as discussed be</w:t>
      </w:r>
      <w:r w:rsidR="00850748">
        <w:t>low) are overlaid as in figure 10</w:t>
      </w:r>
      <w:r w:rsidR="009054B7">
        <w:t xml:space="preserve">, it is a near perfect copy except a very low and very high frequencies.  </w:t>
      </w:r>
    </w:p>
    <w:p w:rsidR="00850748" w:rsidRPr="00850748" w:rsidRDefault="00850748" w:rsidP="009054B7">
      <w:r>
        <w:rPr>
          <w:noProof/>
          <w:lang w:eastAsia="en-GB"/>
        </w:rPr>
        <w:lastRenderedPageBreak/>
        <w:drawing>
          <wp:inline distT="0" distB="0" distL="0" distR="0" wp14:anchorId="5EDB5A82" wp14:editId="202C166E">
            <wp:extent cx="6329045" cy="3585845"/>
            <wp:effectExtent l="0" t="0" r="14605"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850748">
        <w:rPr>
          <w:u w:val="single"/>
        </w:rPr>
        <w:t>Figure 10</w:t>
      </w:r>
      <w:r>
        <w:rPr>
          <w:u w:val="single"/>
        </w:rPr>
        <w:t>.</w:t>
      </w:r>
      <w:r>
        <w:t xml:space="preserve"> Comparison of ideal filter with filter obtained from the DSK. </w:t>
      </w:r>
      <w:r w:rsidR="00507A3B">
        <w:t xml:space="preserve">The </w:t>
      </w:r>
      <w:r w:rsidR="00507A3B" w:rsidRPr="00DA2372">
        <w:rPr>
          <w:color w:val="FF0000"/>
        </w:rPr>
        <w:t xml:space="preserve">red line </w:t>
      </w:r>
      <w:r w:rsidR="00507A3B">
        <w:t xml:space="preserve">represents the obtained filter results and the </w:t>
      </w:r>
      <w:r w:rsidR="00507A3B" w:rsidRPr="00DA2372">
        <w:rPr>
          <w:color w:val="0070C0"/>
        </w:rPr>
        <w:t xml:space="preserve">blue line </w:t>
      </w:r>
      <w:r w:rsidR="00507A3B">
        <w:t>represents the ideal filter as obtained in matlab.</w:t>
      </w:r>
      <w:r w:rsidR="00DA2372">
        <w:t xml:space="preserve"> </w:t>
      </w:r>
      <w:r w:rsidR="006D7E16">
        <w:br/>
      </w:r>
      <w:r w:rsidR="006D7E16">
        <w:rPr>
          <w:i/>
        </w:rPr>
        <w:t>Note:</w:t>
      </w:r>
      <w:r w:rsidR="00C72D10">
        <w:rPr>
          <w:i/>
        </w:rPr>
        <w:t xml:space="preserve"> </w:t>
      </w:r>
      <w:r w:rsidR="00DA2372" w:rsidRPr="006D7E16">
        <w:rPr>
          <w:i/>
        </w:rPr>
        <w:t>The matlab results were adjusted to take into account the 12dB offse</w:t>
      </w:r>
      <w:r w:rsidR="004C1D00" w:rsidRPr="006D7E16">
        <w:rPr>
          <w:i/>
        </w:rPr>
        <w:t>t of the measured filter.</w:t>
      </w:r>
    </w:p>
    <w:p w:rsidR="009054B7" w:rsidRDefault="009054B7" w:rsidP="009054B7">
      <w:pPr>
        <w:rPr>
          <w:rFonts w:eastAsiaTheme="minorEastAsia"/>
        </w:rPr>
      </w:pPr>
      <w:r>
        <w:t xml:space="preserve">As we can see in our spectrum analysis the gain from the passband is </w:t>
      </w:r>
      <m:oMath>
        <m:r>
          <w:rPr>
            <w:rFonts w:ascii="Cambria Math" w:hAnsi="Cambria Math"/>
          </w:rPr>
          <m:t>≈12 dB</m:t>
        </m:r>
      </m:oMath>
      <w:r>
        <w:rPr>
          <w:rFonts w:eastAsiaTheme="minorEastAsia"/>
        </w:rPr>
        <w:t xml:space="preserve"> rather than the 0 dB that is expected from </w:t>
      </w:r>
      <w:r w:rsidR="00D013BA">
        <w:rPr>
          <w:rFonts w:eastAsiaTheme="minorEastAsia"/>
        </w:rPr>
        <w:t xml:space="preserve">the </w:t>
      </w:r>
      <w:r>
        <w:rPr>
          <w:rFonts w:eastAsiaTheme="minorEastAsia"/>
        </w:rPr>
        <w:t xml:space="preserve">initial </w:t>
      </w:r>
      <w:r w:rsidR="00E02013">
        <w:rPr>
          <w:rFonts w:eastAsiaTheme="minorEastAsia"/>
        </w:rPr>
        <w:t>matlab simulations as shown in F</w:t>
      </w:r>
      <w:r>
        <w:rPr>
          <w:rFonts w:eastAsiaTheme="minorEastAsia"/>
        </w:rPr>
        <w:t xml:space="preserve">igure 3. This is due to the input into </w:t>
      </w:r>
      <w:r w:rsidR="001C4539">
        <w:rPr>
          <w:rFonts w:eastAsiaTheme="minorEastAsia"/>
        </w:rPr>
        <w:t xml:space="preserve">the </w:t>
      </w:r>
      <w:r>
        <w:rPr>
          <w:rFonts w:eastAsiaTheme="minorEastAsia"/>
        </w:rPr>
        <w:t xml:space="preserve">audio port being halved twice before being used by the DSP processor. It is first halved by the potential divider on the audio chip input. Then when the sample is read using the </w:t>
      </w:r>
      <w:r w:rsidRPr="00126C32">
        <w:rPr>
          <w:rFonts w:ascii="CMU Typewriter Text" w:eastAsiaTheme="minorEastAsia" w:hAnsi="CMU Typewriter Text"/>
        </w:rPr>
        <w:t>mono_read_16Bit()</w:t>
      </w:r>
      <w:r>
        <w:rPr>
          <w:rFonts w:eastAsiaTheme="minorEastAsia"/>
        </w:rPr>
        <w:t xml:space="preserve"> function the processor takes the average of the right and left line in, hence with only one line in it is halved again. The output will reflect that the input amplitude is quartered and so with output amplitude multiplied by ¼ we get an attenuation of </w:t>
      </w:r>
      <m:oMath>
        <m:r>
          <w:rPr>
            <w:rStyle w:val="FootnoteReference"/>
            <w:rFonts w:ascii="Cambria Math" w:eastAsiaTheme="minorEastAsia" w:hAnsi="Cambria Math"/>
            <w:i/>
          </w:rPr>
          <w:footnoteReference w:id="2"/>
        </m:r>
      </m:oMath>
    </w:p>
    <w:p w:rsidR="009054B7" w:rsidRDefault="009054B7" w:rsidP="009054B7">
      <w:pPr>
        <w:rPr>
          <w:rFonts w:eastAsiaTheme="minorEastAsia"/>
        </w:rPr>
      </w:pPr>
      <m:oMathPara>
        <m:oMath>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hAnsi="Cambria Math"/>
                </w:rPr>
                <m:t>log</m:t>
              </m:r>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func>
          <m:r>
            <w:rPr>
              <w:rFonts w:ascii="Cambria Math" w:eastAsiaTheme="minorEastAsia" w:hAnsi="Cambria Math"/>
            </w:rPr>
            <m:t>= -12.04 dB (3 s.f)</m:t>
          </m:r>
        </m:oMath>
      </m:oMathPara>
    </w:p>
    <w:p w:rsidR="009054B7" w:rsidRDefault="009054B7" w:rsidP="009054B7">
      <w:r>
        <w:rPr>
          <w:rFonts w:eastAsiaTheme="minorEastAsia"/>
        </w:rPr>
        <w:t>And so explains why the gain is roughly 12 dB below our matlab simulation.</w:t>
      </w:r>
    </w:p>
    <w:p w:rsidR="00950197" w:rsidRDefault="009054B7" w:rsidP="009054B7">
      <w:r>
        <w:t>Exploring the low frequency section of the overlays further we can identify that our real filter has an increased attenuation over our matlab simulation as the frequency tends to 0 Hz. This is most like</w:t>
      </w:r>
      <w:r w:rsidR="00950197">
        <w:t>ly due to the high pass filter out of</w:t>
      </w:r>
      <w:r>
        <w:t xml:space="preserve"> the AIC23 codec having a larger affect upon</w:t>
      </w:r>
      <w:r w:rsidR="00BC5C3C">
        <w:t xml:space="preserve"> the output than our FIR filter at this stage.</w:t>
      </w:r>
    </w:p>
    <w:p w:rsidR="009054B7" w:rsidRPr="00DB0C5F" w:rsidRDefault="00FF6F81" w:rsidP="009054B7">
      <w:r>
        <w:rPr>
          <w:noProof/>
          <w:lang w:eastAsia="en-GB"/>
        </w:rPr>
        <w:lastRenderedPageBreak/>
        <w:drawing>
          <wp:anchor distT="0" distB="0" distL="114300" distR="114300" simplePos="0" relativeHeight="251668480" behindDoc="0" locked="0" layoutInCell="1" allowOverlap="1" wp14:anchorId="56652E56" wp14:editId="02AF71D0">
            <wp:simplePos x="0" y="0"/>
            <wp:positionH relativeFrom="column">
              <wp:posOffset>4934585</wp:posOffset>
            </wp:positionH>
            <wp:positionV relativeFrom="paragraph">
              <wp:posOffset>3769995</wp:posOffset>
            </wp:positionV>
            <wp:extent cx="1504950" cy="18091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8135"/>
                    <a:stretch/>
                  </pic:blipFill>
                  <pic:spPr bwMode="auto">
                    <a:xfrm>
                      <a:off x="0" y="0"/>
                      <a:ext cx="1504950" cy="180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0197" w:rsidRPr="00950197">
        <w:rPr>
          <w:noProof/>
          <w:lang w:eastAsia="en-GB"/>
        </w:rPr>
        <w:t xml:space="preserve"> </w:t>
      </w:r>
      <w:r w:rsidR="00950197">
        <w:rPr>
          <w:noProof/>
          <w:lang w:eastAsia="en-GB"/>
        </w:rPr>
        <w:drawing>
          <wp:inline distT="0" distB="0" distL="0" distR="0" wp14:anchorId="1FADE080" wp14:editId="6C8A6139">
            <wp:extent cx="5704765" cy="2736376"/>
            <wp:effectExtent l="0" t="0" r="10795" b="2603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9F4F16" w:rsidRPr="009F4F16">
        <w:rPr>
          <w:noProof/>
          <w:u w:val="single"/>
          <w:lang w:eastAsia="en-GB"/>
        </w:rPr>
        <w:t>Figure 11.</w:t>
      </w:r>
      <w:r w:rsidR="009F4F16">
        <w:rPr>
          <w:noProof/>
          <w:lang w:eastAsia="en-GB"/>
        </w:rPr>
        <w:t xml:space="preserve"> Comparison at low frequencies of the implemented filter.</w:t>
      </w:r>
      <w:r w:rsidR="00BC13BC" w:rsidRPr="00BC13BC">
        <w:t xml:space="preserve"> </w:t>
      </w:r>
      <w:r w:rsidR="00BC13BC">
        <w:t xml:space="preserve">The </w:t>
      </w:r>
      <w:r w:rsidR="00BC13BC" w:rsidRPr="00DA2372">
        <w:rPr>
          <w:color w:val="FF0000"/>
        </w:rPr>
        <w:t xml:space="preserve">red line </w:t>
      </w:r>
      <w:r w:rsidR="00BC13BC">
        <w:t xml:space="preserve">represents the obtained filter results and the </w:t>
      </w:r>
      <w:r w:rsidR="00BC13BC" w:rsidRPr="00DA2372">
        <w:rPr>
          <w:color w:val="0070C0"/>
        </w:rPr>
        <w:t xml:space="preserve">blue line </w:t>
      </w:r>
      <w:r w:rsidR="00BC13BC">
        <w:t xml:space="preserve">represents the ideal filter as obtained in matlab. </w:t>
      </w:r>
      <w:r w:rsidR="00DB0C5F">
        <w:br/>
      </w:r>
      <w:r w:rsidR="00BC13BC">
        <w:rPr>
          <w:i/>
        </w:rPr>
        <w:t xml:space="preserve">Note: The poles may not seem to align in this graph but this is only due to the way the data collection of the APx500 software is done, which samples at irregular frequencies in the low frequency regions thus making it difficult to completely align the </w:t>
      </w:r>
      <w:r w:rsidR="00C313F6">
        <w:rPr>
          <w:i/>
        </w:rPr>
        <w:t xml:space="preserve">collected </w:t>
      </w:r>
      <w:r w:rsidR="00BC13BC">
        <w:rPr>
          <w:i/>
        </w:rPr>
        <w:t xml:space="preserve">data with the matlab </w:t>
      </w:r>
      <w:r w:rsidR="00C313F6">
        <w:rPr>
          <w:i/>
        </w:rPr>
        <w:t>values</w:t>
      </w:r>
      <w:r w:rsidR="00BC13BC">
        <w:rPr>
          <w:i/>
        </w:rPr>
        <w:t>.</w:t>
      </w:r>
      <w:r w:rsidR="00B2540C">
        <w:rPr>
          <w:i/>
        </w:rPr>
        <w:t xml:space="preserve"> This also explains some of the graph discontinuities</w:t>
      </w:r>
      <w:r w:rsidR="00E5357D">
        <w:rPr>
          <w:i/>
        </w:rPr>
        <w:t>.</w:t>
      </w:r>
    </w:p>
    <w:p w:rsidR="009054B7" w:rsidRDefault="00F95181" w:rsidP="009054B7">
      <w:pPr>
        <w:rPr>
          <w:rFonts w:eastAsiaTheme="minorEastAsia"/>
        </w:rPr>
      </w:pPr>
      <w:r>
        <w:t>Figure 10 shows an attenuation</w:t>
      </w:r>
      <w:r w:rsidR="009054B7">
        <w:t xml:space="preserve"> </w:t>
      </w:r>
      <w:r>
        <w:t>not found</w:t>
      </w:r>
      <w:r w:rsidR="009054B7">
        <w:t xml:space="preserve"> the filter design in matlab as the frequency approaches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oMath>
      <w:r w:rsidR="009054B7">
        <w:rPr>
          <w:rFonts w:eastAsiaTheme="minorEastAsia"/>
        </w:rPr>
        <w:t xml:space="preserve"> (in this case 4kHz). The main cause of this is the low-pass reconstruction filter within the codec which is non-ideal, and hence begins to attenuate the output signal slightly at values above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oMath>
      <w:r w:rsidR="009054B7">
        <w:rPr>
          <w:rFonts w:eastAsiaTheme="minorEastAsia"/>
        </w:rPr>
        <w:t xml:space="preserve"> as shown in figure Z providing the differences between </w:t>
      </w:r>
      <w:r w:rsidR="007D5B84">
        <w:rPr>
          <w:rFonts w:eastAsiaTheme="minorEastAsia"/>
        </w:rPr>
        <w:t>the</w:t>
      </w:r>
      <w:r w:rsidR="009054B7">
        <w:rPr>
          <w:rFonts w:eastAsiaTheme="minorEastAsia"/>
        </w:rPr>
        <w:t xml:space="preserve"> real and simulated filter.</w:t>
      </w:r>
    </w:p>
    <w:p w:rsidR="00867A57" w:rsidRDefault="00867A57" w:rsidP="009054B7">
      <w:pPr>
        <w:rPr>
          <w:rFonts w:eastAsiaTheme="minorEastAsia"/>
        </w:rPr>
      </w:pPr>
      <w:r>
        <w:rPr>
          <w:rFonts w:eastAsiaTheme="minorEastAsia"/>
          <w:noProof/>
          <w:lang w:eastAsia="en-GB"/>
        </w:rPr>
        <mc:AlternateContent>
          <mc:Choice Requires="wps">
            <w:drawing>
              <wp:anchor distT="0" distB="0" distL="114300" distR="114300" simplePos="0" relativeHeight="251672576" behindDoc="0" locked="0" layoutInCell="1" allowOverlap="1" wp14:anchorId="13C0A692" wp14:editId="60C2E0DD">
                <wp:simplePos x="0" y="0"/>
                <wp:positionH relativeFrom="column">
                  <wp:posOffset>4874895</wp:posOffset>
                </wp:positionH>
                <wp:positionV relativeFrom="paragraph">
                  <wp:posOffset>227965</wp:posOffset>
                </wp:positionV>
                <wp:extent cx="1719580" cy="600075"/>
                <wp:effectExtent l="0" t="0" r="0" b="9525"/>
                <wp:wrapSquare wrapText="bothSides"/>
                <wp:docPr id="21" name="Text Box 21"/>
                <wp:cNvGraphicFramePr/>
                <a:graphic xmlns:a="http://schemas.openxmlformats.org/drawingml/2006/main">
                  <a:graphicData uri="http://schemas.microsoft.com/office/word/2010/wordprocessingShape">
                    <wps:wsp>
                      <wps:cNvSpPr txBox="1"/>
                      <wps:spPr>
                        <a:xfrm>
                          <a:off x="0" y="0"/>
                          <a:ext cx="1719580"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Default="00210D5B">
                            <w:r w:rsidRPr="007D5B84">
                              <w:rPr>
                                <w:u w:val="single"/>
                              </w:rPr>
                              <w:t>Figure 12.</w:t>
                            </w:r>
                            <w:r>
                              <w:t xml:space="preserve"> Graph of the non-ideal low pass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383.85pt;margin-top:17.95pt;width:135.4pt;height:4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" fillcolor="white [3201]" stroked="f" strokeweight=".5pt">
                <v:textbox>
                  <w:txbxContent>
                    <w:p w:rsidR="00210D5B" w:rsidRDefault="00210D5B">
                      <w:r w:rsidRPr="007D5B84">
                        <w:rPr>
                          <w:u w:val="single"/>
                        </w:rPr>
                        <w:t>Figure 12.</w:t>
                      </w:r>
                      <w:r>
                        <w:t xml:space="preserve"> Graph of the non-ideal low pass filter.</w:t>
                      </w:r>
                    </w:p>
                  </w:txbxContent>
                </v:textbox>
                <w10:wrap type="square"/>
              </v:shape>
            </w:pict>
          </mc:Fallback>
        </mc:AlternateContent>
      </w:r>
      <w:r>
        <w:rPr>
          <w:rFonts w:eastAsiaTheme="minorEastAsia"/>
        </w:rPr>
        <w:t>To find out the main</w:t>
      </w:r>
      <w:r w:rsidR="00071202">
        <w:rPr>
          <w:rFonts w:eastAsiaTheme="minorEastAsia"/>
        </w:rPr>
        <w:t>/”base”</w:t>
      </w:r>
      <w:r w:rsidR="002B1034">
        <w:rPr>
          <w:rFonts w:eastAsiaTheme="minorEastAsia"/>
        </w:rPr>
        <w:t xml:space="preserve"> filter in the DSK and codec, </w:t>
      </w:r>
      <w:r>
        <w:rPr>
          <w:rFonts w:eastAsiaTheme="minorEastAsia"/>
        </w:rPr>
        <w:t xml:space="preserve">the following function </w:t>
      </w:r>
      <w:r w:rsidR="003B6E43">
        <w:rPr>
          <w:rFonts w:eastAsiaTheme="minorEastAsia"/>
        </w:rPr>
        <w:t xml:space="preserve">was run </w:t>
      </w:r>
      <w:r>
        <w:rPr>
          <w:rFonts w:eastAsiaTheme="minorEastAsia"/>
        </w:rPr>
        <w:t>in the ISR:</w:t>
      </w:r>
    </w:p>
    <w:tbl>
      <w:tblPr>
        <w:tblStyle w:val="TableGrid"/>
        <w:tblW w:w="0" w:type="auto"/>
        <w:tblLook w:val="04A0" w:firstRow="1" w:lastRow="0" w:firstColumn="1" w:lastColumn="0" w:noHBand="0" w:noVBand="1"/>
      </w:tblPr>
      <w:tblGrid>
        <w:gridCol w:w="7713"/>
      </w:tblGrid>
      <w:tr w:rsidR="00867A57" w:rsidTr="00867A57">
        <w:tc>
          <w:tcPr>
            <w:tcW w:w="9242" w:type="dxa"/>
          </w:tcPr>
          <w:p w:rsidR="00867A57" w:rsidRPr="00126C32" w:rsidRDefault="00867A57" w:rsidP="00867A57">
            <w:pPr>
              <w:autoSpaceDE w:val="0"/>
              <w:autoSpaceDN w:val="0"/>
              <w:adjustRightInd w:val="0"/>
              <w:rPr>
                <w:rFonts w:ascii="CMU Concrete" w:hAnsi="CMU Concrete" w:cs="Courier New"/>
                <w:sz w:val="20"/>
                <w:szCs w:val="20"/>
              </w:rPr>
            </w:pPr>
            <w:r w:rsidRPr="00126C32">
              <w:rPr>
                <w:rFonts w:ascii="CMU Concrete" w:hAnsi="CMU Concrete" w:cs="Courier New"/>
                <w:b/>
                <w:bCs/>
                <w:color w:val="7F0055"/>
                <w:sz w:val="20"/>
                <w:szCs w:val="20"/>
              </w:rPr>
              <w:t>void</w:t>
            </w:r>
            <w:r w:rsidRPr="00126C32">
              <w:rPr>
                <w:rFonts w:ascii="CMU Concrete" w:hAnsi="CMU Concrete" w:cs="Courier New"/>
                <w:color w:val="000000"/>
                <w:sz w:val="20"/>
                <w:szCs w:val="20"/>
              </w:rPr>
              <w:t xml:space="preserve"> ISR_AIC(){</w:t>
            </w:r>
          </w:p>
          <w:p w:rsidR="00867A57" w:rsidRPr="00126C32" w:rsidRDefault="00867A57" w:rsidP="00867A57">
            <w:pPr>
              <w:autoSpaceDE w:val="0"/>
              <w:autoSpaceDN w:val="0"/>
              <w:adjustRightInd w:val="0"/>
              <w:rPr>
                <w:rFonts w:ascii="CMU Concrete" w:hAnsi="CMU Concrete" w:cs="Courier New"/>
                <w:sz w:val="20"/>
                <w:szCs w:val="20"/>
              </w:rPr>
            </w:pPr>
            <w:r w:rsidRPr="00126C32">
              <w:rPr>
                <w:rFonts w:ascii="CMU Concrete" w:hAnsi="CMU Concrete" w:cs="Courier New"/>
                <w:color w:val="000000"/>
                <w:sz w:val="20"/>
                <w:szCs w:val="20"/>
              </w:rPr>
              <w:tab/>
              <w:t>mono_write_16Bit(mono_read_16Bit());</w:t>
            </w:r>
          </w:p>
          <w:p w:rsidR="00867A57" w:rsidRPr="00126C32" w:rsidRDefault="00867A57" w:rsidP="00867A57">
            <w:pPr>
              <w:rPr>
                <w:rFonts w:ascii="CMU Concrete" w:eastAsiaTheme="minorEastAsia" w:hAnsi="CMU Concrete"/>
              </w:rPr>
            </w:pPr>
            <w:r w:rsidRPr="00126C32">
              <w:rPr>
                <w:rFonts w:ascii="CMU Concrete" w:hAnsi="CMU Concrete" w:cs="Courier New"/>
                <w:color w:val="000000"/>
                <w:sz w:val="20"/>
                <w:szCs w:val="20"/>
              </w:rPr>
              <w:t>}</w:t>
            </w:r>
          </w:p>
        </w:tc>
      </w:tr>
    </w:tbl>
    <w:p w:rsidR="00867A57" w:rsidRDefault="00867A57" w:rsidP="009054B7">
      <w:pPr>
        <w:rPr>
          <w:rFonts w:eastAsiaTheme="minorEastAsia"/>
        </w:rPr>
      </w:pPr>
    </w:p>
    <w:p w:rsidR="0022712A" w:rsidRDefault="0022712A" w:rsidP="009054B7">
      <w:pPr>
        <w:rPr>
          <w:rFonts w:eastAsiaTheme="minorEastAsia"/>
        </w:rPr>
      </w:pPr>
      <w:r>
        <w:rPr>
          <w:rFonts w:eastAsiaTheme="minorEastAsia"/>
        </w:rPr>
        <w:t>This was passed through the spectrum analyser to have an idea of what filters affect the DSK in its “base case”</w:t>
      </w:r>
      <w:r w:rsidR="00246E00">
        <w:rPr>
          <w:rFonts w:eastAsiaTheme="minorEastAsia"/>
        </w:rPr>
        <w:t xml:space="preserve"> where no sample processing is performed.</w:t>
      </w:r>
    </w:p>
    <w:p w:rsidR="009054B7" w:rsidRDefault="00F11351" w:rsidP="009054B7">
      <w:pPr>
        <w:rPr>
          <w:rFonts w:eastAsiaTheme="minorEastAsia"/>
        </w:rPr>
      </w:pPr>
      <w:r>
        <w:rPr>
          <w:rFonts w:eastAsiaTheme="minorEastAsia"/>
        </w:rPr>
        <w:t>F</w:t>
      </w:r>
      <w:r w:rsidR="009054B7">
        <w:rPr>
          <w:rFonts w:eastAsiaTheme="minorEastAsia"/>
        </w:rPr>
        <w:t xml:space="preserve">igure </w:t>
      </w:r>
      <w:r>
        <w:rPr>
          <w:rFonts w:eastAsiaTheme="minorEastAsia"/>
        </w:rPr>
        <w:t>13</w:t>
      </w:r>
      <w:r w:rsidR="009054B7">
        <w:rPr>
          <w:rFonts w:eastAsiaTheme="minorEastAsia"/>
        </w:rPr>
        <w:t xml:space="preserve"> below shows how at low frequencies attenuation </w:t>
      </w:r>
      <w:r>
        <w:rPr>
          <w:rFonts w:eastAsiaTheme="minorEastAsia"/>
        </w:rPr>
        <w:t>in</w:t>
      </w:r>
      <w:r w:rsidR="009054B7">
        <w:rPr>
          <w:rFonts w:eastAsiaTheme="minorEastAsia"/>
        </w:rPr>
        <w:t xml:space="preserve"> our</w:t>
      </w:r>
      <w:r>
        <w:rPr>
          <w:rFonts w:eastAsiaTheme="minorEastAsia"/>
        </w:rPr>
        <w:t xml:space="preserve"> FIR</w:t>
      </w:r>
      <w:r w:rsidR="009054B7">
        <w:rPr>
          <w:rFonts w:eastAsiaTheme="minorEastAsia"/>
        </w:rPr>
        <w:t xml:space="preserve"> filter</w:t>
      </w:r>
      <w:r>
        <w:rPr>
          <w:rFonts w:eastAsiaTheme="minorEastAsia"/>
        </w:rPr>
        <w:t xml:space="preserve"> would be expecte</w:t>
      </w:r>
      <w:r w:rsidR="00CD3507">
        <w:rPr>
          <w:rFonts w:eastAsiaTheme="minorEastAsia"/>
        </w:rPr>
        <w:t>d</w:t>
      </w:r>
      <w:r w:rsidR="009054B7">
        <w:rPr>
          <w:rFonts w:eastAsiaTheme="minorEastAsia"/>
        </w:rPr>
        <w:t>, and similarly</w:t>
      </w:r>
      <w:r>
        <w:rPr>
          <w:rFonts w:eastAsiaTheme="minorEastAsia"/>
        </w:rPr>
        <w:t xml:space="preserve"> how</w:t>
      </w:r>
      <w:r w:rsidR="009054B7">
        <w:rPr>
          <w:rFonts w:eastAsiaTheme="minorEastAsia"/>
        </w:rPr>
        <w:t xml:space="preserve"> from around 3500 Hz </w:t>
      </w:r>
      <w:r>
        <w:rPr>
          <w:rFonts w:eastAsiaTheme="minorEastAsia"/>
        </w:rPr>
        <w:t>extra attenuation is observed in Figure 10 which does not match the matlab values.</w:t>
      </w:r>
    </w:p>
    <w:p w:rsidR="009054B7" w:rsidRDefault="009054B7" w:rsidP="009054B7">
      <w:r w:rsidRPr="00DD3158">
        <w:rPr>
          <w:noProof/>
          <w:u w:val="single"/>
          <w:lang w:eastAsia="en-GB"/>
        </w:rPr>
        <w:lastRenderedPageBreak/>
        <w:drawing>
          <wp:anchor distT="0" distB="0" distL="114300" distR="114300" simplePos="0" relativeHeight="251670528" behindDoc="0" locked="0" layoutInCell="1" allowOverlap="1" wp14:anchorId="2F397679" wp14:editId="4A82C0EB">
            <wp:simplePos x="0" y="0"/>
            <wp:positionH relativeFrom="column">
              <wp:posOffset>-43815</wp:posOffset>
            </wp:positionH>
            <wp:positionV relativeFrom="paragraph">
              <wp:posOffset>-344170</wp:posOffset>
            </wp:positionV>
            <wp:extent cx="5731510" cy="3071495"/>
            <wp:effectExtent l="0" t="0" r="254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8B0D87" w:rsidRPr="00DD3158">
        <w:rPr>
          <w:u w:val="single"/>
        </w:rPr>
        <w:t>Figure 13.</w:t>
      </w:r>
      <w:r w:rsidR="008B0D87">
        <w:t xml:space="preserve"> Graph of the DSK and codec </w:t>
      </w:r>
      <w:r w:rsidR="00AE4C28">
        <w:t xml:space="preserve">“base” </w:t>
      </w:r>
      <w:r w:rsidR="00ED4827">
        <w:t>frequency response</w:t>
      </w:r>
      <w:r w:rsidR="008B0D87">
        <w:t>, where a sample is simply read and passed out.</w:t>
      </w:r>
    </w:p>
    <w:p w:rsidR="00D12D6B" w:rsidRDefault="00A4453C" w:rsidP="009054B7">
      <w:r>
        <w:t>Focusing</w:t>
      </w:r>
      <w:r w:rsidR="009054B7">
        <w:t xml:space="preserve"> in on the pass band we find that in figure </w:t>
      </w:r>
      <w:r w:rsidR="008D3C74">
        <w:t>14</w:t>
      </w:r>
      <w:r w:rsidR="009054B7">
        <w:t xml:space="preserve"> there is a passband ripple of 0.316 dB which is well within the specified maximum of 0.4 dB</w:t>
      </w:r>
      <w:r w:rsidR="00212FF3">
        <w:t xml:space="preserve"> and is, within 3 significant figures, the same as the expected ripple calculated by the matlab script</w:t>
      </w:r>
      <w:r w:rsidR="00D36A59">
        <w:t xml:space="preserve"> (see the first section)</w:t>
      </w:r>
      <w:r w:rsidR="009054B7">
        <w:t xml:space="preserve">. The passband frequencies are 451 Hz and 2001 Hz which almost exactly follow the specification of 450 Hz and 2.0 kHz respectively. When compared to our expected response </w:t>
      </w:r>
      <w:r w:rsidR="00D46188">
        <w:t xml:space="preserve">found </w:t>
      </w:r>
      <w:r w:rsidR="009054B7">
        <w:t xml:space="preserve">using the Parks-McClelland algorithm in matlab (shown in figure </w:t>
      </w:r>
      <w:r w:rsidR="0031580F">
        <w:t>1</w:t>
      </w:r>
      <w:r w:rsidR="008D3C74">
        <w:t>5</w:t>
      </w:r>
      <w:r w:rsidR="009054B7">
        <w:t xml:space="preserve">) we can see that as described in the matlab code above we get a voltage ripple of almost exactly 0.316 dB. We also get a very similar (if not exactly the same) ripple waveform, with a kink in the final ripple present in both our simulation and real spectrum analysis. </w:t>
      </w:r>
      <w:r w:rsidR="00D12D6B">
        <w:rPr>
          <w:noProof/>
          <w:lang w:eastAsia="en-GB"/>
        </w:rPr>
        <w:drawing>
          <wp:inline distT="0" distB="0" distL="0" distR="0" wp14:anchorId="152FE3B8" wp14:editId="693FD658">
            <wp:extent cx="5420660" cy="294109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band ripple.jpg"/>
                    <pic:cNvPicPr/>
                  </pic:nvPicPr>
                  <pic:blipFill rotWithShape="1">
                    <a:blip r:embed="rId22" cstate="print">
                      <a:extLst>
                        <a:ext uri="{28A0092B-C50C-407E-A947-70E740481C1C}">
                          <a14:useLocalDpi xmlns:a14="http://schemas.microsoft.com/office/drawing/2010/main" val="0"/>
                        </a:ext>
                      </a:extLst>
                    </a:blip>
                    <a:srcRect r="7052"/>
                    <a:stretch/>
                  </pic:blipFill>
                  <pic:spPr bwMode="auto">
                    <a:xfrm>
                      <a:off x="0" y="0"/>
                      <a:ext cx="5420660" cy="2941092"/>
                    </a:xfrm>
                    <a:prstGeom prst="rect">
                      <a:avLst/>
                    </a:prstGeom>
                    <a:ln>
                      <a:noFill/>
                    </a:ln>
                    <a:extLst>
                      <a:ext uri="{53640926-AAD7-44D8-BBD7-CCE9431645EC}">
                        <a14:shadowObscured xmlns:a14="http://schemas.microsoft.com/office/drawing/2010/main"/>
                      </a:ext>
                    </a:extLst>
                  </pic:spPr>
                </pic:pic>
              </a:graphicData>
            </a:graphic>
          </wp:inline>
        </w:drawing>
      </w:r>
      <w:r w:rsidR="00D12D6B" w:rsidRPr="009A1CFB">
        <w:rPr>
          <w:u w:val="single"/>
        </w:rPr>
        <w:t>Figure 14.</w:t>
      </w:r>
      <w:r w:rsidR="00D12D6B">
        <w:t xml:space="preserve"> Graph of the observed ripple </w:t>
      </w:r>
      <w:r w:rsidR="007B7433">
        <w:t>for the designed FIR run through the DSK.</w:t>
      </w:r>
    </w:p>
    <w:p w:rsidR="009054B7" w:rsidRDefault="00D12D6B" w:rsidP="009054B7">
      <w:r>
        <w:rPr>
          <w:noProof/>
          <w:lang w:eastAsia="en-GB"/>
        </w:rPr>
        <w:lastRenderedPageBreak/>
        <w:drawing>
          <wp:inline distT="0" distB="0" distL="0" distR="0" wp14:anchorId="510ED944" wp14:editId="41B1E3BD">
            <wp:extent cx="6227445" cy="160147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10077" t="11565" r="8928" b="51927"/>
                    <a:stretch/>
                  </pic:blipFill>
                  <pic:spPr bwMode="auto">
                    <a:xfrm>
                      <a:off x="0" y="0"/>
                      <a:ext cx="6227445" cy="1601470"/>
                    </a:xfrm>
                    <a:prstGeom prst="rect">
                      <a:avLst/>
                    </a:prstGeom>
                    <a:ln>
                      <a:noFill/>
                    </a:ln>
                    <a:extLst>
                      <a:ext uri="{53640926-AAD7-44D8-BBD7-CCE9431645EC}">
                        <a14:shadowObscured xmlns:a14="http://schemas.microsoft.com/office/drawing/2010/main"/>
                      </a:ext>
                    </a:extLst>
                  </pic:spPr>
                </pic:pic>
              </a:graphicData>
            </a:graphic>
          </wp:inline>
        </w:drawing>
      </w:r>
      <w:r w:rsidR="00B835C1" w:rsidRPr="009A1CFB">
        <w:rPr>
          <w:u w:val="single"/>
        </w:rPr>
        <w:t>Figure 1</w:t>
      </w:r>
      <w:r w:rsidR="00B835C1">
        <w:rPr>
          <w:u w:val="single"/>
        </w:rPr>
        <w:t>5</w:t>
      </w:r>
      <w:r w:rsidR="00B835C1" w:rsidRPr="009A1CFB">
        <w:rPr>
          <w:u w:val="single"/>
        </w:rPr>
        <w:t>.</w:t>
      </w:r>
      <w:r w:rsidR="00B835C1">
        <w:t xml:space="preserve"> Graph of the ideal ripple for the F</w:t>
      </w:r>
      <w:r w:rsidR="008D3C74">
        <w:t xml:space="preserve">IR filter </w:t>
      </w:r>
      <w:r w:rsidR="00B835C1">
        <w:t>designed in matlab.</w:t>
      </w:r>
    </w:p>
    <w:p w:rsidR="009054B7" w:rsidRDefault="00387FD3" w:rsidP="009054B7">
      <w:r>
        <w:t>The filter bands were also found to comply with the</w:t>
      </w:r>
      <w:r w:rsidR="009054B7">
        <w:t xml:space="preserve"> specified filter requirements. Figure </w:t>
      </w:r>
      <w:r w:rsidR="00466D85">
        <w:t>16</w:t>
      </w:r>
      <w:r w:rsidR="009054B7">
        <w:t xml:space="preserve"> shows the first (increasing gain) transition band as measured using the </w:t>
      </w:r>
      <w:r w:rsidR="003A30C3">
        <w:t>spectrum</w:t>
      </w:r>
      <w:r w:rsidR="009054B7">
        <w:t xml:space="preserve"> analyser, </w:t>
      </w:r>
      <w:r w:rsidR="00D800F3">
        <w:t>and</w:t>
      </w:r>
      <w:r w:rsidR="009054B7">
        <w:t xml:space="preserve"> a</w:t>
      </w:r>
      <w:r w:rsidR="00670A93">
        <w:t>n</w:t>
      </w:r>
      <w:r w:rsidR="009054B7">
        <w:t xml:space="preserve"> attenuation of over 50 dB at the first peak of the roll-off</w:t>
      </w:r>
      <w:r w:rsidR="00D800F3">
        <w:t xml:space="preserve"> is achieved</w:t>
      </w:r>
      <w:r w:rsidR="009054B7">
        <w:t>. The stopband frequency is 260 Hz (3 s.f.) exactly as specified (as see</w:t>
      </w:r>
      <w:r w:rsidR="00BA76EB">
        <w:t>n</w:t>
      </w:r>
      <w:r w:rsidR="00126C32">
        <w:t xml:space="preserve"> in F</w:t>
      </w:r>
      <w:r w:rsidR="009054B7">
        <w:t>igure 1), the passband frequency of 451 Hz is also very close to our requirements.</w:t>
      </w:r>
    </w:p>
    <w:p w:rsidR="009054B7" w:rsidRDefault="009054B7" w:rsidP="009054B7">
      <w:r>
        <w:t xml:space="preserve">The second transition band with increasing attenuation is then measured using the network analyser and is shown in figure </w:t>
      </w:r>
      <w:r w:rsidR="00D800F3">
        <w:t>17</w:t>
      </w:r>
      <w:r>
        <w:t xml:space="preserve">. The passband frequency is identified as 2.00 kHz (3 s.f.) and the stopband frequency as 2.20 kHz (3s.f) this is exactly as </w:t>
      </w:r>
      <w:r w:rsidR="00361AAA">
        <w:t>required</w:t>
      </w:r>
      <w:r>
        <w:t xml:space="preserve"> for </w:t>
      </w:r>
      <w:r w:rsidR="00BA76EB">
        <w:t>the</w:t>
      </w:r>
      <w:r>
        <w:t xml:space="preserve"> filter response.</w:t>
      </w:r>
    </w:p>
    <w:p w:rsidR="009054B7" w:rsidRDefault="00504108" w:rsidP="009054B7">
      <w:r>
        <w:rPr>
          <w:noProof/>
          <w:lang w:eastAsia="en-GB"/>
        </w:rPr>
        <mc:AlternateContent>
          <mc:Choice Requires="wps">
            <w:drawing>
              <wp:anchor distT="0" distB="0" distL="114300" distR="114300" simplePos="0" relativeHeight="251675648" behindDoc="0" locked="0" layoutInCell="1" allowOverlap="1" wp14:anchorId="607AA1ED" wp14:editId="5BA2D9E3">
                <wp:simplePos x="0" y="0"/>
                <wp:positionH relativeFrom="column">
                  <wp:posOffset>2882189</wp:posOffset>
                </wp:positionH>
                <wp:positionV relativeFrom="paragraph">
                  <wp:posOffset>2815590</wp:posOffset>
                </wp:positionV>
                <wp:extent cx="2823667" cy="490118"/>
                <wp:effectExtent l="0" t="0" r="15240" b="24765"/>
                <wp:wrapNone/>
                <wp:docPr id="23" name="Text Box 23"/>
                <wp:cNvGraphicFramePr/>
                <a:graphic xmlns:a="http://schemas.openxmlformats.org/drawingml/2006/main">
                  <a:graphicData uri="http://schemas.microsoft.com/office/word/2010/wordprocessingShape">
                    <wps:wsp>
                      <wps:cNvSpPr txBox="1"/>
                      <wps:spPr>
                        <a:xfrm>
                          <a:off x="0" y="0"/>
                          <a:ext cx="2823667" cy="4901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0D5B" w:rsidRDefault="00210D5B">
                            <w:r w:rsidRPr="00504108">
                              <w:rPr>
                                <w:u w:val="single"/>
                              </w:rPr>
                              <w:t>Figure 1</w:t>
                            </w:r>
                            <w:r>
                              <w:rPr>
                                <w:u w:val="single"/>
                              </w:rPr>
                              <w:t>7</w:t>
                            </w:r>
                            <w:r w:rsidRPr="00504108">
                              <w:rPr>
                                <w:u w:val="single"/>
                              </w:rPr>
                              <w:t>.</w:t>
                            </w:r>
                            <w:r>
                              <w:t xml:space="preserve"> Graph of observed data for cutoff frequency region of the FIR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7" type="#_x0000_t202" style="position:absolute;margin-left:226.95pt;margin-top:221.7pt;width:222.35pt;height:38.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" fillcolor="white [3201]" strokeweight=".5pt">
                <v:textbox>
                  <w:txbxContent>
                    <w:p w:rsidR="00210D5B" w:rsidRDefault="00210D5B">
                      <w:r w:rsidRPr="00504108">
                        <w:rPr>
                          <w:u w:val="single"/>
                        </w:rPr>
                        <w:t>Figure 1</w:t>
                      </w:r>
                      <w:r>
                        <w:rPr>
                          <w:u w:val="single"/>
                        </w:rPr>
                        <w:t>7</w:t>
                      </w:r>
                      <w:r w:rsidRPr="00504108">
                        <w:rPr>
                          <w:u w:val="single"/>
                        </w:rPr>
                        <w:t>.</w:t>
                      </w:r>
                      <w:r>
                        <w:t xml:space="preserve"> Graph of observed data for cutoff frequency region of the FIR filter.</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118DBCAC" wp14:editId="058BD8D9">
                <wp:simplePos x="0" y="0"/>
                <wp:positionH relativeFrom="column">
                  <wp:posOffset>0</wp:posOffset>
                </wp:positionH>
                <wp:positionV relativeFrom="paragraph">
                  <wp:posOffset>2815692</wp:posOffset>
                </wp:positionV>
                <wp:extent cx="2823667" cy="490118"/>
                <wp:effectExtent l="0" t="0" r="15240" b="24765"/>
                <wp:wrapNone/>
                <wp:docPr id="22" name="Text Box 22"/>
                <wp:cNvGraphicFramePr/>
                <a:graphic xmlns:a="http://schemas.openxmlformats.org/drawingml/2006/main">
                  <a:graphicData uri="http://schemas.microsoft.com/office/word/2010/wordprocessingShape">
                    <wps:wsp>
                      <wps:cNvSpPr txBox="1"/>
                      <wps:spPr>
                        <a:xfrm>
                          <a:off x="0" y="0"/>
                          <a:ext cx="2823667" cy="4901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0D5B" w:rsidRDefault="00210D5B">
                            <w:r w:rsidRPr="00504108">
                              <w:rPr>
                                <w:u w:val="single"/>
                              </w:rPr>
                              <w:t>Figure 16.</w:t>
                            </w:r>
                            <w:r>
                              <w:t xml:space="preserve"> Graph of observed data for the low frequency region of the FIR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28" type="#_x0000_t202" style="position:absolute;margin-left:0;margin-top:221.7pt;width:222.35pt;height:38.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" fillcolor="white [3201]" strokeweight=".5pt">
                <v:textbox>
                  <w:txbxContent>
                    <w:p w:rsidR="00210D5B" w:rsidRDefault="00210D5B">
                      <w:r w:rsidRPr="00504108">
                        <w:rPr>
                          <w:u w:val="single"/>
                        </w:rPr>
                        <w:t>Figure 16.</w:t>
                      </w:r>
                      <w:r>
                        <w:t xml:space="preserve"> Graph of observed data for the low frequency region of the FIR filter.</w:t>
                      </w:r>
                    </w:p>
                  </w:txbxContent>
                </v:textbox>
              </v:shape>
            </w:pict>
          </mc:Fallback>
        </mc:AlternateContent>
      </w:r>
      <w:r>
        <w:rPr>
          <w:noProof/>
          <w:lang w:eastAsia="en-GB"/>
        </w:rPr>
        <w:drawing>
          <wp:inline distT="0" distB="0" distL="0" distR="0" wp14:anchorId="610A9F72" wp14:editId="6F93D578">
            <wp:extent cx="2821940" cy="2750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band freq1.jpg"/>
                    <pic:cNvPicPr/>
                  </pic:nvPicPr>
                  <pic:blipFill rotWithShape="1">
                    <a:blip r:embed="rId24">
                      <a:extLst>
                        <a:ext uri="{28A0092B-C50C-407E-A947-70E740481C1C}">
                          <a14:useLocalDpi xmlns:a14="http://schemas.microsoft.com/office/drawing/2010/main" val="0"/>
                        </a:ext>
                      </a:extLst>
                    </a:blip>
                    <a:srcRect r="21341"/>
                    <a:stretch/>
                  </pic:blipFill>
                  <pic:spPr bwMode="auto">
                    <a:xfrm>
                      <a:off x="0" y="0"/>
                      <a:ext cx="2821940" cy="2750820"/>
                    </a:xfrm>
                    <a:prstGeom prst="rect">
                      <a:avLst/>
                    </a:prstGeom>
                    <a:ln>
                      <a:noFill/>
                    </a:ln>
                    <a:extLst>
                      <a:ext uri="{53640926-AAD7-44D8-BBD7-CCE9431645EC}">
                        <a14:shadowObscured xmlns:a14="http://schemas.microsoft.com/office/drawing/2010/main"/>
                      </a:ext>
                    </a:extLst>
                  </pic:spPr>
                </pic:pic>
              </a:graphicData>
            </a:graphic>
          </wp:inline>
        </w:drawing>
      </w:r>
      <w:r w:rsidR="009054B7">
        <w:rPr>
          <w:noProof/>
          <w:lang w:eastAsia="en-GB"/>
        </w:rPr>
        <w:drawing>
          <wp:inline distT="0" distB="0" distL="0" distR="0" wp14:anchorId="15713C81" wp14:editId="342AE786">
            <wp:extent cx="2830195" cy="275717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band freq2.jpg"/>
                    <pic:cNvPicPr/>
                  </pic:nvPicPr>
                  <pic:blipFill rotWithShape="1">
                    <a:blip r:embed="rId25">
                      <a:extLst>
                        <a:ext uri="{28A0092B-C50C-407E-A947-70E740481C1C}">
                          <a14:useLocalDpi xmlns:a14="http://schemas.microsoft.com/office/drawing/2010/main" val="0"/>
                        </a:ext>
                      </a:extLst>
                    </a:blip>
                    <a:srcRect r="21701"/>
                    <a:stretch/>
                  </pic:blipFill>
                  <pic:spPr bwMode="auto">
                    <a:xfrm>
                      <a:off x="0" y="0"/>
                      <a:ext cx="2830195" cy="2757170"/>
                    </a:xfrm>
                    <a:prstGeom prst="rect">
                      <a:avLst/>
                    </a:prstGeom>
                    <a:ln>
                      <a:noFill/>
                    </a:ln>
                    <a:extLst>
                      <a:ext uri="{53640926-AAD7-44D8-BBD7-CCE9431645EC}">
                        <a14:shadowObscured xmlns:a14="http://schemas.microsoft.com/office/drawing/2010/main"/>
                      </a:ext>
                    </a:extLst>
                  </pic:spPr>
                </pic:pic>
              </a:graphicData>
            </a:graphic>
          </wp:inline>
        </w:drawing>
      </w:r>
    </w:p>
    <w:p w:rsidR="00504108" w:rsidRDefault="00504108" w:rsidP="009054B7"/>
    <w:p w:rsidR="009054B7" w:rsidRDefault="009054B7" w:rsidP="009054B7"/>
    <w:p w:rsidR="009054B7" w:rsidRDefault="009054B7" w:rsidP="009054B7"/>
    <w:p w:rsidR="009054B7" w:rsidRDefault="009054B7" w:rsidP="009054B7"/>
    <w:p w:rsidR="009054B7" w:rsidRDefault="009054B7" w:rsidP="009054B7"/>
    <w:p w:rsidR="009054B7" w:rsidRDefault="009054B7" w:rsidP="009054B7"/>
    <w:p w:rsidR="009054B7" w:rsidRDefault="009054B7" w:rsidP="009054B7"/>
    <w:p w:rsidR="009054B7" w:rsidRDefault="009054B7" w:rsidP="009054B7"/>
    <w:p w:rsidR="009054B7" w:rsidRDefault="009054B7" w:rsidP="009054B7">
      <w:r>
        <w:lastRenderedPageBreak/>
        <w:t xml:space="preserve">The phase response of </w:t>
      </w:r>
      <w:r w:rsidR="003E2A55">
        <w:t>the</w:t>
      </w:r>
      <w:r>
        <w:t xml:space="preserve"> filter is shown in figure </w:t>
      </w:r>
      <w:r w:rsidR="003E2A55">
        <w:t>18</w:t>
      </w:r>
      <w:r>
        <w:t xml:space="preserve"> and shows how we have a linear phase delay. The straight line from 220 Hz to 2.2kHz represents the linear phase in the passband, this is also shown in our matlab simulation (figure </w:t>
      </w:r>
      <w:r w:rsidR="003F19A9">
        <w:t>19</w:t>
      </w:r>
      <w:r>
        <w:t xml:space="preserve">) which is as expected for </w:t>
      </w:r>
      <w:r w:rsidR="003F19A9">
        <w:t>base frequency response of the DSK</w:t>
      </w:r>
      <w:r>
        <w:t xml:space="preserve">. If it was not linear phase we would get different delay times for different frequency components and hence would have phase distortion in our result. </w:t>
      </w:r>
      <w:r w:rsidR="003E2A55">
        <w:rPr>
          <w:noProof/>
          <w:lang w:eastAsia="en-GB"/>
        </w:rPr>
        <w:drawing>
          <wp:inline distT="0" distB="0" distL="0" distR="0" wp14:anchorId="6D00BE2B" wp14:editId="508C6431">
            <wp:extent cx="6188829" cy="3672230"/>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jpg"/>
                    <pic:cNvPicPr/>
                  </pic:nvPicPr>
                  <pic:blipFill rotWithShape="1">
                    <a:blip r:embed="rId26" cstate="print">
                      <a:extLst>
                        <a:ext uri="{28A0092B-C50C-407E-A947-70E740481C1C}">
                          <a14:useLocalDpi xmlns:a14="http://schemas.microsoft.com/office/drawing/2010/main" val="0"/>
                        </a:ext>
                      </a:extLst>
                    </a:blip>
                    <a:srcRect r="6796"/>
                    <a:stretch/>
                  </pic:blipFill>
                  <pic:spPr bwMode="auto">
                    <a:xfrm>
                      <a:off x="0" y="0"/>
                      <a:ext cx="6197731" cy="3677512"/>
                    </a:xfrm>
                    <a:prstGeom prst="rect">
                      <a:avLst/>
                    </a:prstGeom>
                    <a:ln>
                      <a:noFill/>
                    </a:ln>
                    <a:extLst>
                      <a:ext uri="{53640926-AAD7-44D8-BBD7-CCE9431645EC}">
                        <a14:shadowObscured xmlns:a14="http://schemas.microsoft.com/office/drawing/2010/main"/>
                      </a:ext>
                    </a:extLst>
                  </pic:spPr>
                </pic:pic>
              </a:graphicData>
            </a:graphic>
          </wp:inline>
        </w:drawing>
      </w:r>
    </w:p>
    <w:p w:rsidR="003E2A55" w:rsidRDefault="003E2A55" w:rsidP="009054B7">
      <w:r w:rsidRPr="003E2A55">
        <w:rPr>
          <w:u w:val="single"/>
        </w:rPr>
        <w:t>Figure 18.</w:t>
      </w:r>
      <w:r>
        <w:t xml:space="preserve"> Phase response of the designed FIR filter</w:t>
      </w:r>
      <w:r w:rsidR="00C975AF">
        <w:t>.</w:t>
      </w:r>
    </w:p>
    <w:p w:rsidR="007819A4" w:rsidRDefault="007819A4" w:rsidP="009054B7">
      <w:r>
        <w:rPr>
          <w:noProof/>
          <w:lang w:eastAsia="en-GB"/>
        </w:rPr>
        <w:drawing>
          <wp:inline distT="0" distB="0" distL="0" distR="0" wp14:anchorId="34EC8D49" wp14:editId="71F4E90E">
            <wp:extent cx="6525895" cy="1669415"/>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8472" t="53827" r="8472" b="8396"/>
                    <a:stretch/>
                  </pic:blipFill>
                  <pic:spPr bwMode="auto">
                    <a:xfrm>
                      <a:off x="0" y="0"/>
                      <a:ext cx="6525895" cy="1669415"/>
                    </a:xfrm>
                    <a:prstGeom prst="rect">
                      <a:avLst/>
                    </a:prstGeom>
                    <a:ln>
                      <a:noFill/>
                    </a:ln>
                    <a:extLst>
                      <a:ext uri="{53640926-AAD7-44D8-BBD7-CCE9431645EC}">
                        <a14:shadowObscured xmlns:a14="http://schemas.microsoft.com/office/drawing/2010/main"/>
                      </a:ext>
                    </a:extLst>
                  </pic:spPr>
                </pic:pic>
              </a:graphicData>
            </a:graphic>
          </wp:inline>
        </w:drawing>
      </w:r>
      <w:r w:rsidRPr="00A227B7">
        <w:rPr>
          <w:u w:val="single"/>
        </w:rPr>
        <w:t>Figure 19.</w:t>
      </w:r>
      <w:r>
        <w:t xml:space="preserve"> Graph of the idea filter response of the FIR filter designed in matlab. </w:t>
      </w:r>
    </w:p>
    <w:p w:rsidR="006F2CF8" w:rsidRDefault="009054B7" w:rsidP="006F2CF8">
      <w:pPr>
        <w:rPr>
          <w:noProof/>
          <w:lang w:eastAsia="en-GB"/>
        </w:rPr>
      </w:pPr>
      <w:r>
        <w:t xml:space="preserve">There are however significant differences between the phase which is measured using the spectrum analyser and our matlab simulation. With a much steeper gradient than expected, dropping to over </w:t>
      </w:r>
      <w:r w:rsidR="007819A4">
        <w:t>-</w:t>
      </w:r>
      <w:r>
        <w:t>7000 degrees as opposed to only -4000 in the matlab simulation. This is caused by the same reasons as the gain attenuation at extreme frequencies, the filters on the input and outputs of the audio chip give an additional phase variation which sums with the phase variation of our specified filter. The change of phase for a unity gain filter is shown in figure X and is also linear phase. For the stopbands in our bandpass filter our simulation gives only a sawtooth wave centred on a fixed phase, we can now see with the addition of the DSK phase change we would get a sawtooth wave with a decreasing centre phase which is the result we get from the frequency analyser.</w:t>
      </w:r>
      <w:r w:rsidR="006F2CF8" w:rsidRPr="006F2CF8">
        <w:rPr>
          <w:noProof/>
          <w:lang w:eastAsia="en-GB"/>
        </w:rPr>
        <w:t xml:space="preserve"> </w:t>
      </w:r>
      <w:r w:rsidR="006F2CF8">
        <w:rPr>
          <w:noProof/>
          <w:lang w:eastAsia="en-GB"/>
        </w:rPr>
        <w:lastRenderedPageBreak/>
        <w:drawing>
          <wp:inline distT="0" distB="0" distL="0" distR="0" wp14:anchorId="5B9DBF7C" wp14:editId="4DC7EC8F">
            <wp:extent cx="5374005" cy="2854960"/>
            <wp:effectExtent l="0" t="0" r="17145" b="2159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6F2CF8" w:rsidRPr="00C360A8">
        <w:rPr>
          <w:noProof/>
          <w:u w:val="single"/>
          <w:lang w:eastAsia="en-GB"/>
        </w:rPr>
        <w:t>Figure 20.</w:t>
      </w:r>
      <w:r w:rsidR="006F2CF8">
        <w:rPr>
          <w:noProof/>
          <w:lang w:eastAsia="en-GB"/>
        </w:rPr>
        <w:t xml:space="preserve"> Phase response of the unity gain filter implemented by having </w:t>
      </w:r>
      <w:r w:rsidR="006F2CF8" w:rsidRPr="007F714F">
        <w:rPr>
          <w:rFonts w:ascii="CMU Typewriter Text" w:hAnsi="CMU Typewriter Text"/>
          <w:noProof/>
          <w:lang w:eastAsia="en-GB"/>
        </w:rPr>
        <w:t>mono_write_16Bit(mono_read_16Bit())</w:t>
      </w:r>
      <w:r w:rsidR="006F2CF8">
        <w:rPr>
          <w:noProof/>
          <w:lang w:eastAsia="en-GB"/>
        </w:rPr>
        <w:t xml:space="preserve"> in the ISR function.</w:t>
      </w:r>
      <w:r w:rsidR="00C360A8">
        <w:rPr>
          <w:noProof/>
          <w:lang w:eastAsia="en-GB"/>
        </w:rPr>
        <w:t xml:space="preserve"> This phase adds up to the phase response of the ideal filter found in matlab (Figure 19) to end up wit</w:t>
      </w:r>
      <w:r w:rsidR="004D5C8B">
        <w:rPr>
          <w:noProof/>
          <w:lang w:eastAsia="en-GB"/>
        </w:rPr>
        <w:t>h the phase response in Figure 18</w:t>
      </w:r>
      <w:r w:rsidR="00C360A8">
        <w:rPr>
          <w:noProof/>
          <w:lang w:eastAsia="en-GB"/>
        </w:rPr>
        <w:t>.</w:t>
      </w:r>
    </w:p>
    <w:p w:rsidR="009054B7" w:rsidRDefault="009054B7" w:rsidP="009054B7">
      <w:pPr>
        <w:rPr>
          <w:noProof/>
          <w:lang w:eastAsia="en-GB"/>
        </w:rPr>
      </w:pPr>
      <w:r>
        <w:t xml:space="preserve">Finally the group delay was calculated using the frequency analyser to </w:t>
      </w:r>
      <w:r w:rsidR="00C11337">
        <w:t>verify that the</w:t>
      </w:r>
      <w:r>
        <w:t xml:space="preserve"> filter is perfectly linear phase during the passband. With linear phase we would expect a straight line, which is exactl</w:t>
      </w:r>
      <w:r w:rsidR="00FD058E">
        <w:t>y as measured as shown in the figure shown below</w:t>
      </w:r>
      <w:bookmarkStart w:id="9" w:name="_GoBack"/>
      <w:bookmarkEnd w:id="9"/>
      <w:r>
        <w:t>. The straight line has a value of 9.316ms which is about 3 times higher than a commercially accepted group delay to reproduce high-quality sound.</w:t>
      </w:r>
      <w:r w:rsidR="00504108" w:rsidRPr="00504108">
        <w:rPr>
          <w:noProof/>
          <w:lang w:eastAsia="en-GB"/>
        </w:rPr>
        <w:t xml:space="preserve"> </w:t>
      </w:r>
      <w:r w:rsidR="00596496">
        <w:rPr>
          <w:rStyle w:val="FootnoteReference"/>
          <w:noProof/>
          <w:lang w:eastAsia="en-GB"/>
        </w:rPr>
        <w:footnoteReference w:id="3"/>
      </w:r>
      <w:r w:rsidR="00504108">
        <w:rPr>
          <w:noProof/>
          <w:lang w:eastAsia="en-GB"/>
        </w:rPr>
        <w:drawing>
          <wp:inline distT="0" distB="0" distL="0" distR="0" wp14:anchorId="09CB151A" wp14:editId="4EF5302E">
            <wp:extent cx="5779008" cy="278052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elay.jpg"/>
                    <pic:cNvPicPr/>
                  </pic:nvPicPr>
                  <pic:blipFill rotWithShape="1">
                    <a:blip r:embed="rId29" cstate="print">
                      <a:extLst>
                        <a:ext uri="{28A0092B-C50C-407E-A947-70E740481C1C}">
                          <a14:useLocalDpi xmlns:a14="http://schemas.microsoft.com/office/drawing/2010/main" val="0"/>
                        </a:ext>
                      </a:extLst>
                    </a:blip>
                    <a:srcRect r="6713"/>
                    <a:stretch/>
                  </pic:blipFill>
                  <pic:spPr bwMode="auto">
                    <a:xfrm>
                      <a:off x="0" y="0"/>
                      <a:ext cx="5782996" cy="2782444"/>
                    </a:xfrm>
                    <a:prstGeom prst="rect">
                      <a:avLst/>
                    </a:prstGeom>
                    <a:ln>
                      <a:noFill/>
                    </a:ln>
                    <a:extLst>
                      <a:ext uri="{53640926-AAD7-44D8-BBD7-CCE9431645EC}">
                        <a14:shadowObscured xmlns:a14="http://schemas.microsoft.com/office/drawing/2010/main"/>
                      </a:ext>
                    </a:extLst>
                  </pic:spPr>
                </pic:pic>
              </a:graphicData>
            </a:graphic>
          </wp:inline>
        </w:drawing>
      </w:r>
    </w:p>
    <w:p w:rsidR="00DE7B23" w:rsidRDefault="00DE7B23" w:rsidP="009054B7">
      <w:r w:rsidRPr="00C360A8">
        <w:rPr>
          <w:noProof/>
          <w:u w:val="single"/>
          <w:lang w:eastAsia="en-GB"/>
        </w:rPr>
        <w:t>Figure 2</w:t>
      </w:r>
      <w:r>
        <w:rPr>
          <w:noProof/>
          <w:u w:val="single"/>
          <w:lang w:eastAsia="en-GB"/>
        </w:rPr>
        <w:t>1</w:t>
      </w:r>
      <w:r w:rsidRPr="00C360A8">
        <w:rPr>
          <w:noProof/>
          <w:u w:val="single"/>
          <w:lang w:eastAsia="en-GB"/>
        </w:rPr>
        <w:t>.</w:t>
      </w:r>
      <w:r>
        <w:rPr>
          <w:noProof/>
          <w:lang w:eastAsia="en-GB"/>
        </w:rPr>
        <w:t xml:space="preserve"> Group delay of the implemented FIR filter. It can be seen that this filter is constant during the passband.</w:t>
      </w:r>
    </w:p>
    <w:p w:rsidR="009054B7" w:rsidRPr="009054B7" w:rsidRDefault="00F1476B" w:rsidP="009054B7">
      <w:r>
        <w:rPr>
          <w:noProof/>
          <w:lang w:eastAsia="en-GB"/>
        </w:rPr>
        <w:lastRenderedPageBreak/>
        <w:drawing>
          <wp:inline distT="0" distB="0" distL="0" distR="0">
            <wp:extent cx="5865962" cy="466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7380" t="14988" r="6325" b="16665"/>
                    <a:stretch/>
                  </pic:blipFill>
                  <pic:spPr bwMode="auto">
                    <a:xfrm>
                      <a:off x="0" y="0"/>
                      <a:ext cx="5869618" cy="4671110"/>
                    </a:xfrm>
                    <a:prstGeom prst="rect">
                      <a:avLst/>
                    </a:prstGeom>
                    <a:noFill/>
                    <a:ln>
                      <a:noFill/>
                    </a:ln>
                    <a:extLst>
                      <a:ext uri="{53640926-AAD7-44D8-BBD7-CCE9431645EC}">
                        <a14:shadowObscured xmlns:a14="http://schemas.microsoft.com/office/drawing/2010/main"/>
                      </a:ext>
                    </a:extLst>
                  </pic:spPr>
                </pic:pic>
              </a:graphicData>
            </a:graphic>
          </wp:inline>
        </w:drawing>
      </w:r>
      <w:r w:rsidR="00A22B6B">
        <w:br/>
      </w:r>
      <w:r w:rsidR="00A22B6B" w:rsidRPr="00A22B6B">
        <w:rPr>
          <w:u w:val="single"/>
        </w:rPr>
        <w:t>Figure 22.</w:t>
      </w:r>
      <w:r w:rsidR="00A22B6B">
        <w:t xml:space="preserve"> Plot of poles and zero of the transfer function</w:t>
      </w:r>
      <w:r w:rsidR="00F805AB">
        <w:t>.</w:t>
      </w:r>
      <w:r w:rsidR="00F85BA8">
        <w:t xml:space="preserve"> </w:t>
      </w:r>
    </w:p>
    <w:p w:rsidR="00342270" w:rsidRDefault="00342270" w:rsidP="00342270">
      <w:r>
        <w:t xml:space="preserve">Figure </w:t>
      </w:r>
      <w:r>
        <w:t>22</w:t>
      </w:r>
      <w:r>
        <w:t xml:space="preserve"> above is a plot of zeros and poles for the transfer function of the filter created using the Parks-McClelland algorithm in matlab. The zeros placed equidistant from the unit circle provide the passband, and act as “centres of gravity” for the gain, the ripple is the pull and tug between these equidistant points and the number of peaks in the ripple is the same as the number of zero pairs. In this case we get 9 zero pairs and we get 9 peaks (see ripple figure) as the final kink is merely the pull of the zeros on the unit circle.</w:t>
      </w:r>
    </w:p>
    <w:p w:rsidR="00342270" w:rsidRDefault="00342270" w:rsidP="00342270">
      <w:r>
        <w:rPr>
          <w:noProof/>
          <w:lang w:eastAsia="en-GB"/>
        </w:rPr>
        <w:drawing>
          <wp:anchor distT="0" distB="0" distL="114300" distR="114300" simplePos="0" relativeHeight="251688960" behindDoc="0" locked="0" layoutInCell="1" allowOverlap="1" wp14:anchorId="68765EF2" wp14:editId="202552E4">
            <wp:simplePos x="0" y="0"/>
            <wp:positionH relativeFrom="column">
              <wp:posOffset>-510540</wp:posOffset>
            </wp:positionH>
            <wp:positionV relativeFrom="paragraph">
              <wp:posOffset>134620</wp:posOffset>
            </wp:positionV>
            <wp:extent cx="4886325" cy="263144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_change.jpg"/>
                    <pic:cNvPicPr/>
                  </pic:nvPicPr>
                  <pic:blipFill rotWithShape="1">
                    <a:blip r:embed="rId31" cstate="print">
                      <a:extLst>
                        <a:ext uri="{28A0092B-C50C-407E-A947-70E740481C1C}">
                          <a14:useLocalDpi xmlns:a14="http://schemas.microsoft.com/office/drawing/2010/main" val="0"/>
                        </a:ext>
                      </a:extLst>
                    </a:blip>
                    <a:srcRect r="6360"/>
                    <a:stretch/>
                  </pic:blipFill>
                  <pic:spPr bwMode="auto">
                    <a:xfrm>
                      <a:off x="0" y="0"/>
                      <a:ext cx="488632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We can also see many circles on the unit circle, these zeros at their frequencies represent the stop-band. However they cannot be placed exactly on the unit circle and through rounding errors and discontinuities introduce variations in phase over the stop-band. This is </w:t>
      </w:r>
      <w:r>
        <w:lastRenderedPageBreak/>
        <w:t>why in our matlab phase plot we get discontinuities (a saw-tooth wave) as the frequency moves from zero to zero.</w:t>
      </w:r>
    </w:p>
    <w:p w:rsidR="00342270" w:rsidRDefault="00342270" w:rsidP="00342270">
      <w:r>
        <w:t>In matlab the discontinuities are all on the same side of the unit circle (causing a shift up at the zero in our graph) but when the phase of our real filter is measured using the frequency analyser we can see that due to rounding errors in the DSK and different starting inputs the zeros are not placed explicitly inside or out of the unit circles. This gives rise to</w:t>
      </w:r>
      <w:r w:rsidR="008A48FA">
        <w:t xml:space="preserve"> the</w:t>
      </w:r>
      <w:r>
        <w:t xml:space="preserve"> figure </w:t>
      </w:r>
      <w:r w:rsidR="008A48FA">
        <w:t xml:space="preserve">on page 20 </w:t>
      </w:r>
      <w:r>
        <w:t xml:space="preserve">where for exactly the same code we get a different phase diagram we the discontinuities shifting up or down at different points. </w:t>
      </w:r>
      <w:r w:rsidR="008A48FA">
        <w:t xml:space="preserve">The </w:t>
      </w:r>
      <w:r w:rsidR="008A48FA">
        <w:t>figure on page 20</w:t>
      </w:r>
      <w:r>
        <w:t xml:space="preserve"> shows the difference between two different runs on exactly the same code, DSK etc, </w:t>
      </w:r>
      <w:r w:rsidR="008A48FA">
        <w:t>the below</w:t>
      </w:r>
      <w:r>
        <w:t xml:space="preserve"> shows how with 5 different runs we still get different phase responses which switch between matching each other and giving different responses.</w:t>
      </w:r>
    </w:p>
    <w:p w:rsidR="00342270" w:rsidRDefault="00342270" w:rsidP="00342270">
      <w:r>
        <w:rPr>
          <w:noProof/>
          <w:lang w:eastAsia="en-GB"/>
        </w:rPr>
        <w:drawing>
          <wp:inline distT="0" distB="0" distL="0" distR="0" wp14:anchorId="112D7FBA" wp14:editId="1989B8F9">
            <wp:extent cx="5696553" cy="307715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jpg"/>
                    <pic:cNvPicPr/>
                  </pic:nvPicPr>
                  <pic:blipFill rotWithShape="1">
                    <a:blip r:embed="rId32">
                      <a:extLst>
                        <a:ext uri="{28A0092B-C50C-407E-A947-70E740481C1C}">
                          <a14:useLocalDpi xmlns:a14="http://schemas.microsoft.com/office/drawing/2010/main" val="0"/>
                        </a:ext>
                      </a:extLst>
                    </a:blip>
                    <a:srcRect r="6638"/>
                    <a:stretch/>
                  </pic:blipFill>
                  <pic:spPr bwMode="auto">
                    <a:xfrm>
                      <a:off x="0" y="0"/>
                      <a:ext cx="5704837" cy="3081630"/>
                    </a:xfrm>
                    <a:prstGeom prst="rect">
                      <a:avLst/>
                    </a:prstGeom>
                    <a:ln>
                      <a:noFill/>
                    </a:ln>
                    <a:extLst>
                      <a:ext uri="{53640926-AAD7-44D8-BBD7-CCE9431645EC}">
                        <a14:shadowObscured xmlns:a14="http://schemas.microsoft.com/office/drawing/2010/main"/>
                      </a:ext>
                    </a:extLst>
                  </pic:spPr>
                </pic:pic>
              </a:graphicData>
            </a:graphic>
          </wp:inline>
        </w:drawing>
      </w:r>
    </w:p>
    <w:p w:rsidR="00342270" w:rsidRDefault="00342270" w:rsidP="00342270"/>
    <w:p w:rsidR="00342270" w:rsidRDefault="00342270" w:rsidP="00342270"/>
    <w:p w:rsidR="00821367" w:rsidRDefault="00821367">
      <w:pPr>
        <w:rPr>
          <w:rFonts w:asciiTheme="majorHAnsi" w:eastAsiaTheme="majorEastAsia" w:hAnsiTheme="majorHAnsi" w:cstheme="majorBidi"/>
          <w:b/>
          <w:bCs/>
          <w:color w:val="365F91" w:themeColor="accent1" w:themeShade="BF"/>
          <w:sz w:val="28"/>
          <w:szCs w:val="28"/>
        </w:rPr>
      </w:pPr>
      <w:r>
        <w:br w:type="page"/>
      </w:r>
    </w:p>
    <w:p w:rsidR="00DB605C" w:rsidRDefault="00821367" w:rsidP="00821367">
      <w:pPr>
        <w:pStyle w:val="Heading1"/>
      </w:pPr>
      <w:bookmarkStart w:id="10" w:name="_Toc350118014"/>
      <w:r>
        <w:lastRenderedPageBreak/>
        <w:t>Assembly Implementation</w:t>
      </w:r>
      <w:bookmarkEnd w:id="10"/>
    </w:p>
    <w:p w:rsidR="002142BE" w:rsidRDefault="002142BE" w:rsidP="002142BE">
      <w:pPr>
        <w:pStyle w:val="Heading2"/>
      </w:pPr>
      <w:bookmarkStart w:id="11" w:name="_Toc350118015"/>
      <w:r>
        <w:t>Basic Assembly Implementation</w:t>
      </w:r>
      <w:bookmarkEnd w:id="11"/>
    </w:p>
    <w:p w:rsidR="002142BE" w:rsidRDefault="00E10AB9" w:rsidP="002142BE">
      <w:r>
        <w:t>With the optimisation of the circular-</w:t>
      </w:r>
      <w:r w:rsidR="002142BE">
        <w:t>buffer C code the next stage is to study the implementation of circular buffers in assembly, as some DSPs contain dedicated hardware which allow circular addressing for a register, “so it is no longer necessary to have to wrap the pointer at the end of the buffer” (lab 4 – Dr Mitcheson).</w:t>
      </w:r>
    </w:p>
    <w:p w:rsidR="002142BE" w:rsidRDefault="002142BE" w:rsidP="002142BE">
      <w:r>
        <w:t xml:space="preserve"> Within the assembly code the circular buffers are set using the “addressing mode register” (AMR), which is loaded by a 32 bit register (in this case B2; see appendix). Using the TI instruction set reference guide I set register A5 (where the pointer is stored) to have circular addressing using the instruction, as bits 2-3 are used to set A5 and 01 sets it to circular addressing using the BK0 field as our block buffer size. The BK0 field is then set to 1024 bytes using the look up table given.  The value 1024 was chosen because the number of data elements the buffer can hold is dependent on the equation</w:t>
      </w:r>
    </w:p>
    <w:p w:rsidR="002142BE" w:rsidRDefault="002142BE" w:rsidP="002142BE">
      <m:oMathPara>
        <m:oMath>
          <m:r>
            <w:rPr>
              <w:rFonts w:ascii="Cambria Math" w:eastAsiaTheme="minorEastAsia" w:hAnsi="Cambria Math"/>
            </w:rPr>
            <m:t xml:space="preserve">Max no of elements in buffer= </m:t>
          </m:r>
          <m:f>
            <m:fPr>
              <m:ctrlPr>
                <w:rPr>
                  <w:rFonts w:ascii="Cambria Math" w:hAnsi="Cambria Math"/>
                  <w:i/>
                </w:rPr>
              </m:ctrlPr>
            </m:fPr>
            <m:num>
              <m:r>
                <w:rPr>
                  <w:rFonts w:ascii="Cambria Math" w:hAnsi="Cambria Math"/>
                </w:rPr>
                <m:t>Buffer size in bytes</m:t>
              </m:r>
            </m:num>
            <m:den>
              <m:r>
                <w:rPr>
                  <w:rFonts w:ascii="Cambria Math" w:hAnsi="Cambria Math"/>
                </w:rPr>
                <m:t>Data element size in bytes</m:t>
              </m:r>
            </m:den>
          </m:f>
        </m:oMath>
      </m:oMathPara>
    </w:p>
    <w:p w:rsidR="002142BE" w:rsidRDefault="002142BE" w:rsidP="002142BE">
      <w:pPr>
        <w:pStyle w:val="NoSpacing"/>
      </w:pPr>
      <w:r>
        <w:t xml:space="preserve"> As this must be greater than 93 and the element size is 64 bits (hence 8 bytes)  the buffer size was chosen to be 1024 bytes, this was because it must be a power of 2 of 512 bytes gave the number of elements as 64, lower than the required 93. With a buffer size of 1024 bytes we could therefore have up to 128 elements in the buffer. The instructions below show how the AMR is set.</w:t>
      </w:r>
    </w:p>
    <w:tbl>
      <w:tblPr>
        <w:tblStyle w:val="TableGrid"/>
        <w:tblpPr w:leftFromText="180" w:rightFromText="180" w:vertAnchor="text" w:horzAnchor="margin" w:tblpY="280"/>
        <w:tblW w:w="0" w:type="auto"/>
        <w:tblLook w:val="04A0" w:firstRow="1" w:lastRow="0" w:firstColumn="1" w:lastColumn="0" w:noHBand="0" w:noVBand="1"/>
      </w:tblPr>
      <w:tblGrid>
        <w:gridCol w:w="9242"/>
      </w:tblGrid>
      <w:tr w:rsidR="002142BE" w:rsidTr="00983D3C">
        <w:trPr>
          <w:trHeight w:val="420"/>
        </w:trPr>
        <w:tc>
          <w:tcPr>
            <w:tcW w:w="9242" w:type="dxa"/>
          </w:tcPr>
          <w:p w:rsidR="002142BE" w:rsidRPr="00E626B2" w:rsidRDefault="002142BE" w:rsidP="00983D3C">
            <w:pPr>
              <w:rPr>
                <w:rFonts w:ascii="CMU Concrete" w:hAnsi="CMU Concrete"/>
                <w:color w:val="00B050"/>
                <w:sz w:val="20"/>
              </w:rPr>
            </w:pPr>
            <w:r w:rsidRPr="00E626B2">
              <w:rPr>
                <w:rFonts w:ascii="CMU Concrete" w:hAnsi="CMU Concrete"/>
                <w:sz w:val="20"/>
              </w:rPr>
              <w:t xml:space="preserve">MVK.S2                  00000101B,B2;(0) </w:t>
            </w:r>
            <w:r w:rsidRPr="00E626B2">
              <w:rPr>
                <w:rFonts w:ascii="CMU Concrete" w:hAnsi="CMU Concrete"/>
                <w:color w:val="00B050"/>
                <w:sz w:val="20"/>
              </w:rPr>
              <w:t>;Set register A5 to circular addressing, block size from BK0</w:t>
            </w:r>
          </w:p>
          <w:p w:rsidR="002142BE" w:rsidRPr="00E626B2" w:rsidRDefault="002142BE" w:rsidP="00983D3C">
            <w:pPr>
              <w:jc w:val="both"/>
              <w:rPr>
                <w:rFonts w:ascii="CMU Concrete" w:hAnsi="CMU Concrete"/>
                <w:color w:val="00B050"/>
                <w:sz w:val="20"/>
              </w:rPr>
            </w:pPr>
            <w:r w:rsidRPr="00E626B2">
              <w:rPr>
                <w:rFonts w:ascii="CMU Concrete" w:hAnsi="CMU Concrete"/>
                <w:sz w:val="20"/>
              </w:rPr>
              <w:t xml:space="preserve">MVKLH.S2         </w:t>
            </w:r>
            <w:r w:rsidRPr="00E626B2">
              <w:rPr>
                <w:rFonts w:ascii="CMU Concrete" w:hAnsi="CMU Concrete"/>
                <w:sz w:val="20"/>
              </w:rPr>
              <w:tab/>
              <w:t xml:space="preserve">   00001001B,B2;(0) </w:t>
            </w:r>
            <w:r w:rsidRPr="00E626B2">
              <w:rPr>
                <w:rFonts w:ascii="CMU Concrete" w:hAnsi="CMU Concrete"/>
                <w:color w:val="00B050"/>
                <w:sz w:val="20"/>
              </w:rPr>
              <w:t>;set buffer block size for BK0 to 1024</w:t>
            </w:r>
          </w:p>
          <w:p w:rsidR="002142BE" w:rsidRPr="00E10AB9" w:rsidRDefault="002142BE" w:rsidP="00983D3C">
            <w:pPr>
              <w:jc w:val="both"/>
              <w:rPr>
                <w:rFonts w:ascii="CMU Concrete" w:hAnsi="CMU Concrete"/>
              </w:rPr>
            </w:pPr>
            <w:r w:rsidRPr="00E626B2">
              <w:rPr>
                <w:rFonts w:ascii="CMU Concrete" w:hAnsi="CMU Concrete"/>
                <w:sz w:val="20"/>
              </w:rPr>
              <w:t xml:space="preserve">MVC.S2                  B2,AMR            </w:t>
            </w:r>
            <w:r w:rsidRPr="00E626B2">
              <w:rPr>
                <w:rFonts w:ascii="CMU Concrete" w:hAnsi="CMU Concrete"/>
                <w:color w:val="00B050"/>
                <w:sz w:val="20"/>
              </w:rPr>
              <w:t>;(0) set AMR reg</w:t>
            </w:r>
          </w:p>
        </w:tc>
      </w:tr>
    </w:tbl>
    <w:p w:rsidR="002142BE" w:rsidRDefault="002142BE" w:rsidP="002142BE">
      <w:pPr>
        <w:pStyle w:val="NoSpacing"/>
      </w:pPr>
    </w:p>
    <w:p w:rsidR="002142BE" w:rsidRDefault="002142BE" w:rsidP="002142BE">
      <w:pPr>
        <w:pStyle w:val="NoSpacing"/>
      </w:pPr>
    </w:p>
    <w:p w:rsidR="002142BE" w:rsidRDefault="002142BE" w:rsidP="002142BE">
      <w:pPr>
        <w:pStyle w:val="NoSpacing"/>
      </w:pPr>
      <w:r>
        <w:t>In order to align the byte boundaries the declaration</w:t>
      </w:r>
    </w:p>
    <w:p w:rsidR="002142BE" w:rsidRDefault="002142BE" w:rsidP="002142BE">
      <w:pPr>
        <w:pStyle w:val="NoSpacing"/>
      </w:pPr>
    </w:p>
    <w:tbl>
      <w:tblPr>
        <w:tblStyle w:val="TableGrid"/>
        <w:tblW w:w="0" w:type="auto"/>
        <w:tblLook w:val="04A0" w:firstRow="1" w:lastRow="0" w:firstColumn="1" w:lastColumn="0" w:noHBand="0" w:noVBand="1"/>
      </w:tblPr>
      <w:tblGrid>
        <w:gridCol w:w="9242"/>
      </w:tblGrid>
      <w:tr w:rsidR="002142BE" w:rsidTr="00983D3C">
        <w:tc>
          <w:tcPr>
            <w:tcW w:w="9242" w:type="dxa"/>
          </w:tcPr>
          <w:p w:rsidR="002142BE" w:rsidRPr="00E10AB9" w:rsidRDefault="002142BE" w:rsidP="00983D3C">
            <w:pPr>
              <w:pStyle w:val="NoSpacing"/>
              <w:rPr>
                <w:rFonts w:ascii="CMU Concrete" w:hAnsi="CMU Concrete"/>
              </w:rPr>
            </w:pPr>
            <w:r w:rsidRPr="00E10AB9">
              <w:rPr>
                <w:rFonts w:ascii="CMU Concrete" w:hAnsi="CMU Concrete"/>
              </w:rPr>
              <w:t>#pragma DATA_ALIGN(x_buffer, BUFFER_BYTE_SIZE)</w:t>
            </w:r>
          </w:p>
        </w:tc>
      </w:tr>
    </w:tbl>
    <w:p w:rsidR="002142BE" w:rsidRDefault="002142BE" w:rsidP="002142BE">
      <w:pPr>
        <w:pStyle w:val="NoSpacing"/>
      </w:pPr>
    </w:p>
    <w:p w:rsidR="002142BE" w:rsidRDefault="002142BE" w:rsidP="002142BE">
      <w:pPr>
        <w:pStyle w:val="NoSpacing"/>
      </w:pPr>
      <w:r>
        <w:t xml:space="preserve">Was added to the code and then the C code was modified with the addition of a delay buffer with the code </w:t>
      </w:r>
    </w:p>
    <w:tbl>
      <w:tblPr>
        <w:tblStyle w:val="TableGrid"/>
        <w:tblW w:w="0" w:type="auto"/>
        <w:tblLook w:val="04A0" w:firstRow="1" w:lastRow="0" w:firstColumn="1" w:lastColumn="0" w:noHBand="0" w:noVBand="1"/>
      </w:tblPr>
      <w:tblGrid>
        <w:gridCol w:w="9242"/>
      </w:tblGrid>
      <w:tr w:rsidR="002142BE" w:rsidTr="00983D3C">
        <w:tc>
          <w:tcPr>
            <w:tcW w:w="9242" w:type="dxa"/>
          </w:tcPr>
          <w:p w:rsidR="002142BE" w:rsidRPr="00E10AB9" w:rsidRDefault="002142BE" w:rsidP="00983D3C">
            <w:pPr>
              <w:autoSpaceDE w:val="0"/>
              <w:autoSpaceDN w:val="0"/>
              <w:adjustRightInd w:val="0"/>
              <w:rPr>
                <w:rFonts w:ascii="CMU Concrete" w:hAnsi="CMU Concrete" w:cs="Courier New"/>
                <w:sz w:val="20"/>
                <w:szCs w:val="20"/>
              </w:rPr>
            </w:pPr>
            <w:r w:rsidRPr="00E10AB9">
              <w:rPr>
                <w:rFonts w:ascii="CMU Concrete" w:hAnsi="CMU Concrete" w:cs="Courier New"/>
                <w:b/>
                <w:bCs/>
                <w:color w:val="7F0055"/>
                <w:sz w:val="20"/>
                <w:szCs w:val="20"/>
              </w:rPr>
              <w:t>#define</w:t>
            </w:r>
            <w:r w:rsidRPr="00E10AB9">
              <w:rPr>
                <w:rFonts w:ascii="CMU Concrete" w:hAnsi="CMU Concrete" w:cs="Courier New"/>
                <w:color w:val="000000"/>
                <w:sz w:val="20"/>
                <w:szCs w:val="20"/>
              </w:rPr>
              <w:t xml:space="preserve"> BUFFER_SIZE 128</w:t>
            </w:r>
          </w:p>
          <w:p w:rsidR="002142BE" w:rsidRPr="00E10AB9" w:rsidRDefault="002142BE" w:rsidP="00983D3C">
            <w:pPr>
              <w:pStyle w:val="NoSpacing"/>
              <w:rPr>
                <w:rFonts w:ascii="CMU Concrete" w:hAnsi="CMU Concrete"/>
              </w:rPr>
            </w:pPr>
            <w:r w:rsidRPr="00E10AB9">
              <w:rPr>
                <w:rFonts w:ascii="CMU Concrete" w:hAnsi="CMU Concrete" w:cs="Courier New"/>
                <w:b/>
                <w:bCs/>
                <w:color w:val="7F0055"/>
                <w:sz w:val="20"/>
                <w:szCs w:val="20"/>
              </w:rPr>
              <w:t>double</w:t>
            </w:r>
            <w:r w:rsidRPr="00E10AB9">
              <w:rPr>
                <w:rFonts w:ascii="CMU Concrete" w:hAnsi="CMU Concrete" w:cs="Courier New"/>
                <w:color w:val="000000"/>
                <w:sz w:val="20"/>
                <w:szCs w:val="20"/>
              </w:rPr>
              <w:t xml:space="preserve"> x_buffer[BUFFER_SIZE];</w:t>
            </w:r>
          </w:p>
        </w:tc>
      </w:tr>
    </w:tbl>
    <w:p w:rsidR="002142BE" w:rsidRDefault="002142BE" w:rsidP="002142BE">
      <w:pPr>
        <w:pStyle w:val="NoSpacing"/>
      </w:pPr>
    </w:p>
    <w:p w:rsidR="002142BE" w:rsidRDefault="002142BE" w:rsidP="002142BE">
      <w:pPr>
        <w:pStyle w:val="NoSpacing"/>
      </w:pPr>
      <w:r>
        <w:t>The assembly function is then called in the ISR C code using the code shown below. Several variables are passed to function starting with a pointer to X_PTR which itself is a pointer to the front of the delay buffer; a pointer to the first coefficient (shown as &amp;b[0]);a pointer to the new sample (&amp;sample);a pointer to the output variable (&amp;output) and also the number of coeffecients (defined as N).</w:t>
      </w:r>
    </w:p>
    <w:p w:rsidR="002142BE" w:rsidRDefault="002142BE" w:rsidP="002142BE">
      <w:pPr>
        <w:pStyle w:val="NoSpacing"/>
      </w:pPr>
    </w:p>
    <w:tbl>
      <w:tblPr>
        <w:tblStyle w:val="TableGrid"/>
        <w:tblW w:w="9923" w:type="dxa"/>
        <w:tblInd w:w="-176" w:type="dxa"/>
        <w:tblLook w:val="04A0" w:firstRow="1" w:lastRow="0" w:firstColumn="1" w:lastColumn="0" w:noHBand="0" w:noVBand="1"/>
      </w:tblPr>
      <w:tblGrid>
        <w:gridCol w:w="9923"/>
      </w:tblGrid>
      <w:tr w:rsidR="002142BE" w:rsidTr="001C4FEC">
        <w:tc>
          <w:tcPr>
            <w:tcW w:w="9923" w:type="dxa"/>
          </w:tcPr>
          <w:p w:rsidR="002142BE" w:rsidRPr="00C824DA" w:rsidRDefault="002142BE" w:rsidP="00983D3C">
            <w:pPr>
              <w:autoSpaceDE w:val="0"/>
              <w:autoSpaceDN w:val="0"/>
              <w:adjustRightInd w:val="0"/>
              <w:rPr>
                <w:rFonts w:ascii="CMU Concrete" w:hAnsi="CMU Concrete" w:cs="Courier New"/>
                <w:sz w:val="18"/>
                <w:szCs w:val="20"/>
              </w:rPr>
            </w:pPr>
            <w:r w:rsidRPr="00C824DA">
              <w:rPr>
                <w:rFonts w:ascii="CMU Concrete" w:hAnsi="CMU Concrete" w:cs="Courier New"/>
                <w:color w:val="3F7F5F"/>
                <w:sz w:val="18"/>
                <w:szCs w:val="20"/>
              </w:rPr>
              <w:t>/********************************** ISR_AIC*******************************/</w:t>
            </w:r>
          </w:p>
          <w:p w:rsidR="002142BE" w:rsidRPr="00C824DA" w:rsidRDefault="002142BE" w:rsidP="00983D3C">
            <w:pPr>
              <w:autoSpaceDE w:val="0"/>
              <w:autoSpaceDN w:val="0"/>
              <w:adjustRightInd w:val="0"/>
              <w:rPr>
                <w:rFonts w:ascii="CMU Concrete" w:hAnsi="CMU Concrete" w:cs="Courier New"/>
                <w:sz w:val="18"/>
                <w:szCs w:val="20"/>
              </w:rPr>
            </w:pPr>
            <w:r w:rsidRPr="00C824DA">
              <w:rPr>
                <w:rFonts w:ascii="CMU Concrete" w:hAnsi="CMU Concrete" w:cs="Courier New"/>
                <w:b/>
                <w:bCs/>
                <w:color w:val="7F0055"/>
                <w:sz w:val="18"/>
                <w:szCs w:val="20"/>
              </w:rPr>
              <w:t>void</w:t>
            </w:r>
            <w:r w:rsidRPr="00C824DA">
              <w:rPr>
                <w:rFonts w:ascii="CMU Concrete" w:hAnsi="CMU Concrete" w:cs="Courier New"/>
                <w:color w:val="000000"/>
                <w:sz w:val="18"/>
                <w:szCs w:val="20"/>
              </w:rPr>
              <w:t xml:space="preserve"> ISR_AIC(){</w:t>
            </w:r>
          </w:p>
          <w:p w:rsidR="002142BE" w:rsidRPr="00C824DA" w:rsidRDefault="002142BE" w:rsidP="00983D3C">
            <w:pPr>
              <w:autoSpaceDE w:val="0"/>
              <w:autoSpaceDN w:val="0"/>
              <w:adjustRightInd w:val="0"/>
              <w:rPr>
                <w:rFonts w:ascii="CMU Concrete" w:hAnsi="CMU Concrete" w:cs="Courier New"/>
                <w:sz w:val="18"/>
                <w:szCs w:val="20"/>
              </w:rPr>
            </w:pPr>
            <w:r w:rsidRPr="00C824DA">
              <w:rPr>
                <w:rFonts w:ascii="CMU Concrete" w:hAnsi="CMU Concrete" w:cs="Courier New"/>
                <w:color w:val="000000"/>
                <w:sz w:val="18"/>
                <w:szCs w:val="20"/>
              </w:rPr>
              <w:tab/>
              <w:t>sample = (</w:t>
            </w:r>
            <w:r w:rsidRPr="00C824DA">
              <w:rPr>
                <w:rFonts w:ascii="CMU Concrete" w:hAnsi="CMU Concrete" w:cs="Courier New"/>
                <w:b/>
                <w:bCs/>
                <w:color w:val="7F0055"/>
                <w:sz w:val="18"/>
                <w:szCs w:val="20"/>
              </w:rPr>
              <w:t>double</w:t>
            </w:r>
            <w:r w:rsidRPr="00C824DA">
              <w:rPr>
                <w:rFonts w:ascii="CMU Concrete" w:hAnsi="CMU Concrete" w:cs="Courier New"/>
                <w:color w:val="000000"/>
                <w:sz w:val="18"/>
                <w:szCs w:val="20"/>
              </w:rPr>
              <w:t>)mono_read_16Bit(); /</w:t>
            </w:r>
            <w:r w:rsidRPr="00C824DA">
              <w:rPr>
                <w:rFonts w:ascii="CMU Concrete" w:hAnsi="CMU Concrete" w:cs="Courier New"/>
                <w:color w:val="00B050"/>
                <w:sz w:val="18"/>
                <w:szCs w:val="20"/>
              </w:rPr>
              <w:t>/place value at time of interrupt into sample</w:t>
            </w:r>
          </w:p>
          <w:p w:rsidR="002142BE" w:rsidRPr="00C824DA" w:rsidRDefault="002142BE" w:rsidP="00983D3C">
            <w:pPr>
              <w:autoSpaceDE w:val="0"/>
              <w:autoSpaceDN w:val="0"/>
              <w:adjustRightInd w:val="0"/>
              <w:rPr>
                <w:rFonts w:ascii="CMU Concrete" w:hAnsi="CMU Concrete" w:cs="Courier New"/>
                <w:sz w:val="18"/>
                <w:szCs w:val="20"/>
              </w:rPr>
            </w:pPr>
            <w:r w:rsidRPr="00C824DA">
              <w:rPr>
                <w:rFonts w:ascii="CMU Concrete" w:hAnsi="CMU Concrete" w:cs="Courier New"/>
                <w:color w:val="000000"/>
                <w:sz w:val="18"/>
                <w:szCs w:val="20"/>
              </w:rPr>
              <w:tab/>
              <w:t xml:space="preserve">circ_FIR_DP(&amp;X_PTR,&amp;b[0],&amp;sample,&amp;output, N);  </w:t>
            </w:r>
            <w:r w:rsidRPr="00C824DA">
              <w:rPr>
                <w:rFonts w:ascii="CMU Concrete" w:hAnsi="CMU Concrete" w:cs="Courier New"/>
                <w:color w:val="00B050"/>
                <w:sz w:val="18"/>
                <w:szCs w:val="20"/>
              </w:rPr>
              <w:t>//call assembly function, passing correct variables to it.</w:t>
            </w:r>
          </w:p>
          <w:p w:rsidR="002142BE" w:rsidRPr="00C824DA" w:rsidRDefault="002142BE" w:rsidP="00983D3C">
            <w:pPr>
              <w:pStyle w:val="NoSpacing"/>
              <w:rPr>
                <w:rFonts w:ascii="CMU Concrete" w:hAnsi="CMU Concrete" w:cs="Courier New"/>
                <w:color w:val="000000"/>
                <w:sz w:val="18"/>
                <w:szCs w:val="20"/>
              </w:rPr>
            </w:pPr>
            <w:r w:rsidRPr="00C824DA">
              <w:rPr>
                <w:rFonts w:ascii="CMU Concrete" w:hAnsi="CMU Concrete" w:cs="Courier New"/>
                <w:color w:val="000000"/>
                <w:sz w:val="18"/>
                <w:szCs w:val="20"/>
              </w:rPr>
              <w:tab/>
              <w:t xml:space="preserve">mono_write_16Bit(output); </w:t>
            </w:r>
            <w:r w:rsidRPr="00C824DA">
              <w:rPr>
                <w:rFonts w:ascii="CMU Concrete" w:hAnsi="CMU Concrete" w:cs="Courier New"/>
                <w:color w:val="00B050"/>
                <w:sz w:val="18"/>
                <w:szCs w:val="20"/>
              </w:rPr>
              <w:t>//write output of above function to audio port</w:t>
            </w:r>
          </w:p>
          <w:p w:rsidR="002142BE" w:rsidRPr="00E10AB9" w:rsidRDefault="002142BE" w:rsidP="00983D3C">
            <w:pPr>
              <w:pStyle w:val="NoSpacing"/>
              <w:rPr>
                <w:rFonts w:ascii="CMU Concrete" w:hAnsi="CMU Concrete"/>
              </w:rPr>
            </w:pPr>
            <w:r w:rsidRPr="00C824DA">
              <w:rPr>
                <w:rFonts w:ascii="CMU Concrete" w:hAnsi="CMU Concrete" w:cs="Courier New"/>
                <w:color w:val="000000"/>
                <w:sz w:val="18"/>
                <w:szCs w:val="20"/>
              </w:rPr>
              <w:t>}</w:t>
            </w:r>
          </w:p>
        </w:tc>
      </w:tr>
    </w:tbl>
    <w:p w:rsidR="002142BE" w:rsidRDefault="002142BE" w:rsidP="002142BE">
      <w:pPr>
        <w:pStyle w:val="NoSpacing"/>
      </w:pPr>
    </w:p>
    <w:p w:rsidR="002142BE" w:rsidRDefault="002142BE" w:rsidP="002142BE">
      <w:r>
        <w:t xml:space="preserve">Within the assembly the operation of the prolog code was studied and then additions were made to the loop to create an assembly code which convoluted the input sample (of a sinewave) with our chosen filter coeffecients. This was first done in a basic set-up with no </w:t>
      </w:r>
      <w:r>
        <w:lastRenderedPageBreak/>
        <w:t>parallelism and setting the delays to those given in the reference guide. The code written within the loop is shown below</w:t>
      </w:r>
      <w:r w:rsidR="00095FC7">
        <w:t xml:space="preserve">. </w:t>
      </w:r>
      <w:r>
        <w:t>The NOPs are added to prevent a read after write hazard as the LDDW takes 4 cycles and the MPYDP takes 9.</w:t>
      </w:r>
    </w:p>
    <w:p w:rsidR="002142BE" w:rsidRDefault="002142BE" w:rsidP="002142BE">
      <w:r>
        <w:t xml:space="preserve">The functional units are selected both to prevent clashes in use and also for the correct register file, i.e. </w:t>
      </w:r>
      <w:r w:rsidRPr="00FE697F">
        <w:rPr>
          <w:rFonts w:ascii="CMU Typewriter Text" w:hAnsi="CMU Typewriter Text"/>
        </w:rPr>
        <w:t>LDDW *B4++,B11:B10</w:t>
      </w:r>
      <w:r>
        <w:t xml:space="preserve"> must use functional unit .D2. </w:t>
      </w:r>
    </w:p>
    <w:p w:rsidR="002142BE" w:rsidRDefault="002142BE" w:rsidP="002142BE">
      <w:r>
        <w:t xml:space="preserve">The code operates by incrementing the pointer which points to the coefficients along by one, and then multiplying it with the samples in the delay buffer; with the delay buffer pointer incremented each time after the multiplication as the first A11:A10 value (our new ISR sample) is loaded in the prologue.  The result of the multiplication is then added to our accumulator A15:14 which at the end of the loop is written back to the memory address of our output variable (from the C code). </w:t>
      </w:r>
    </w:p>
    <w:tbl>
      <w:tblPr>
        <w:tblStyle w:val="TableGrid"/>
        <w:tblW w:w="0" w:type="auto"/>
        <w:tblLook w:val="04A0" w:firstRow="1" w:lastRow="0" w:firstColumn="1" w:lastColumn="0" w:noHBand="0" w:noVBand="1"/>
      </w:tblPr>
      <w:tblGrid>
        <w:gridCol w:w="9242"/>
      </w:tblGrid>
      <w:tr w:rsidR="002142BE" w:rsidTr="00983D3C">
        <w:tc>
          <w:tcPr>
            <w:tcW w:w="9242" w:type="dxa"/>
          </w:tcPr>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b/>
                <w:bCs/>
                <w:i/>
                <w:iCs/>
                <w:color w:val="000080"/>
                <w:sz w:val="16"/>
                <w:szCs w:val="20"/>
              </w:rPr>
              <w:t>loop:</w:t>
            </w:r>
            <w:r w:rsidRPr="00E10AB9">
              <w:rPr>
                <w:rFonts w:ascii="CMU Concrete" w:hAnsi="CMU Concrete" w:cs="Courier New"/>
                <w:color w:val="000000"/>
                <w:sz w:val="16"/>
                <w:szCs w:val="20"/>
              </w:rPr>
              <w:t xml:space="preserve">           </w:t>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w:t>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LDDW.D2              *B4++,</w:t>
            </w:r>
            <w:r w:rsidRPr="00E10AB9">
              <w:rPr>
                <w:rFonts w:ascii="CMU Concrete" w:hAnsi="CMU Concrete" w:cs="Courier New"/>
                <w:b/>
                <w:bCs/>
                <w:i/>
                <w:iCs/>
                <w:color w:val="000080"/>
                <w:sz w:val="16"/>
                <w:szCs w:val="20"/>
              </w:rPr>
              <w:t>B11:</w:t>
            </w:r>
            <w:r w:rsidRPr="00E10AB9">
              <w:rPr>
                <w:rFonts w:ascii="CMU Concrete" w:hAnsi="CMU Concrete" w:cs="Courier New"/>
                <w:color w:val="000000"/>
                <w:sz w:val="16"/>
                <w:szCs w:val="20"/>
              </w:rPr>
              <w:t xml:space="preserve">B10     </w:t>
            </w:r>
            <w:r w:rsidRPr="00E10AB9">
              <w:rPr>
                <w:rFonts w:ascii="CMU Concrete" w:hAnsi="CMU Concrete" w:cs="Courier New"/>
                <w:color w:val="3F7F5F"/>
                <w:sz w:val="16"/>
                <w:szCs w:val="20"/>
              </w:rPr>
              <w:t>;load new B value</w:t>
            </w:r>
          </w:p>
          <w:p w:rsidR="002142BE" w:rsidRPr="00E10AB9" w:rsidRDefault="00E10AB9"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w:t>
            </w:r>
            <w:r w:rsidRPr="00E10AB9">
              <w:rPr>
                <w:rFonts w:ascii="CMU Concrete" w:hAnsi="CMU Concrete" w:cs="Courier New"/>
                <w:color w:val="000000"/>
                <w:sz w:val="16"/>
                <w:szCs w:val="20"/>
              </w:rPr>
              <w:tab/>
            </w:r>
            <w:r w:rsidR="002142BE" w:rsidRPr="00E10AB9">
              <w:rPr>
                <w:rFonts w:ascii="CMU Concrete" w:hAnsi="CMU Concrete" w:cs="Courier New"/>
                <w:b/>
                <w:bCs/>
                <w:i/>
                <w:iCs/>
                <w:color w:val="808080"/>
                <w:sz w:val="16"/>
                <w:szCs w:val="20"/>
              </w:rPr>
              <w:t xml:space="preserve">NOP </w:t>
            </w:r>
            <w:r w:rsidR="002142BE" w:rsidRPr="00E10AB9">
              <w:rPr>
                <w:rFonts w:ascii="CMU Concrete" w:hAnsi="CMU Concrete" w:cs="Courier New"/>
                <w:color w:val="000000"/>
                <w:sz w:val="16"/>
                <w:szCs w:val="20"/>
              </w:rPr>
              <w:t>4</w:t>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MPYDP.M1             </w:t>
            </w:r>
            <w:r w:rsidRPr="00E10AB9">
              <w:rPr>
                <w:rFonts w:ascii="CMU Concrete" w:hAnsi="CMU Concrete" w:cs="Courier New"/>
                <w:b/>
                <w:bCs/>
                <w:i/>
                <w:iCs/>
                <w:color w:val="000080"/>
                <w:sz w:val="16"/>
                <w:szCs w:val="20"/>
              </w:rPr>
              <w:t>B11:</w:t>
            </w:r>
            <w:r w:rsidRPr="00E10AB9">
              <w:rPr>
                <w:rFonts w:ascii="CMU Concrete" w:hAnsi="CMU Concrete" w:cs="Courier New"/>
                <w:color w:val="000000"/>
                <w:sz w:val="16"/>
                <w:szCs w:val="20"/>
              </w:rPr>
              <w:t>B10,</w:t>
            </w:r>
            <w:r w:rsidRPr="00E10AB9">
              <w:rPr>
                <w:rFonts w:ascii="CMU Concrete" w:hAnsi="CMU Concrete" w:cs="Courier New"/>
                <w:b/>
                <w:bCs/>
                <w:i/>
                <w:iCs/>
                <w:color w:val="000080"/>
                <w:sz w:val="16"/>
                <w:szCs w:val="20"/>
              </w:rPr>
              <w:t>A11:</w:t>
            </w:r>
            <w:r w:rsidRPr="00E10AB9">
              <w:rPr>
                <w:rFonts w:ascii="CMU Concrete" w:hAnsi="CMU Concrete" w:cs="Courier New"/>
                <w:color w:val="000000"/>
                <w:sz w:val="16"/>
                <w:szCs w:val="20"/>
              </w:rPr>
              <w:t>A10,</w:t>
            </w:r>
            <w:r w:rsidRPr="00E10AB9">
              <w:rPr>
                <w:rFonts w:ascii="CMU Concrete" w:hAnsi="CMU Concrete" w:cs="Courier New"/>
                <w:b/>
                <w:bCs/>
                <w:i/>
                <w:iCs/>
                <w:color w:val="000080"/>
                <w:sz w:val="16"/>
                <w:szCs w:val="20"/>
              </w:rPr>
              <w:t>A1:</w:t>
            </w:r>
            <w:r w:rsidRPr="00E10AB9">
              <w:rPr>
                <w:rFonts w:ascii="CMU Concrete" w:hAnsi="CMU Concrete" w:cs="Courier New"/>
                <w:color w:val="000000"/>
                <w:sz w:val="16"/>
                <w:szCs w:val="20"/>
              </w:rPr>
              <w:t xml:space="preserve">A0   </w:t>
            </w:r>
            <w:r w:rsidRPr="00E10AB9">
              <w:rPr>
                <w:rFonts w:ascii="CMU Concrete" w:hAnsi="CMU Concrete" w:cs="Courier New"/>
                <w:color w:val="3F7F5F"/>
                <w:sz w:val="16"/>
                <w:szCs w:val="20"/>
              </w:rPr>
              <w:t>;multiply b value with value in circular buffer and store in result</w:t>
            </w:r>
          </w:p>
          <w:p w:rsidR="002142BE" w:rsidRPr="00E10AB9" w:rsidRDefault="00E10AB9"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w:t>
            </w:r>
            <w:r w:rsidRPr="00E10AB9">
              <w:rPr>
                <w:rFonts w:ascii="CMU Concrete" w:hAnsi="CMU Concrete" w:cs="Courier New"/>
                <w:color w:val="000000"/>
                <w:sz w:val="16"/>
                <w:szCs w:val="20"/>
              </w:rPr>
              <w:tab/>
            </w:r>
            <w:r w:rsidR="002142BE" w:rsidRPr="00E10AB9">
              <w:rPr>
                <w:rFonts w:ascii="CMU Concrete" w:hAnsi="CMU Concrete" w:cs="Courier New"/>
                <w:b/>
                <w:bCs/>
                <w:i/>
                <w:iCs/>
                <w:color w:val="808080"/>
                <w:sz w:val="16"/>
                <w:szCs w:val="20"/>
              </w:rPr>
              <w:t xml:space="preserve">NOP </w:t>
            </w:r>
            <w:r w:rsidR="002142BE" w:rsidRPr="00E10AB9">
              <w:rPr>
                <w:rFonts w:ascii="CMU Concrete" w:hAnsi="CMU Concrete" w:cs="Courier New"/>
                <w:color w:val="000000"/>
                <w:sz w:val="16"/>
                <w:szCs w:val="20"/>
              </w:rPr>
              <w:t>9</w:t>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w:t>
            </w:r>
            <w:r w:rsidRPr="00E10AB9">
              <w:rPr>
                <w:rFonts w:ascii="CMU Concrete" w:hAnsi="CMU Concrete" w:cs="Courier New"/>
                <w:color w:val="000000"/>
                <w:sz w:val="16"/>
                <w:szCs w:val="20"/>
              </w:rPr>
              <w:tab/>
              <w:t xml:space="preserve">ADDDP.L1             </w:t>
            </w:r>
            <w:r w:rsidRPr="00E10AB9">
              <w:rPr>
                <w:rFonts w:ascii="CMU Concrete" w:hAnsi="CMU Concrete" w:cs="Courier New"/>
                <w:b/>
                <w:bCs/>
                <w:i/>
                <w:iCs/>
                <w:color w:val="000080"/>
                <w:sz w:val="16"/>
                <w:szCs w:val="20"/>
              </w:rPr>
              <w:t>A15:</w:t>
            </w:r>
            <w:r w:rsidRPr="00E10AB9">
              <w:rPr>
                <w:rFonts w:ascii="CMU Concrete" w:hAnsi="CMU Concrete" w:cs="Courier New"/>
                <w:color w:val="000000"/>
                <w:sz w:val="16"/>
                <w:szCs w:val="20"/>
              </w:rPr>
              <w:t>A14,</w:t>
            </w:r>
            <w:r w:rsidRPr="00E10AB9">
              <w:rPr>
                <w:rFonts w:ascii="CMU Concrete" w:hAnsi="CMU Concrete" w:cs="Courier New"/>
                <w:b/>
                <w:bCs/>
                <w:i/>
                <w:iCs/>
                <w:color w:val="000080"/>
                <w:sz w:val="16"/>
                <w:szCs w:val="20"/>
              </w:rPr>
              <w:t>A1:</w:t>
            </w:r>
            <w:r w:rsidRPr="00E10AB9">
              <w:rPr>
                <w:rFonts w:ascii="CMU Concrete" w:hAnsi="CMU Concrete" w:cs="Courier New"/>
                <w:color w:val="000000"/>
                <w:sz w:val="16"/>
                <w:szCs w:val="20"/>
              </w:rPr>
              <w:t>A0,</w:t>
            </w:r>
            <w:r w:rsidRPr="00E10AB9">
              <w:rPr>
                <w:rFonts w:ascii="CMU Concrete" w:hAnsi="CMU Concrete" w:cs="Courier New"/>
                <w:b/>
                <w:bCs/>
                <w:i/>
                <w:iCs/>
                <w:color w:val="000080"/>
                <w:sz w:val="16"/>
                <w:szCs w:val="20"/>
              </w:rPr>
              <w:t>A15:</w:t>
            </w:r>
            <w:r w:rsidRPr="00E10AB9">
              <w:rPr>
                <w:rFonts w:ascii="CMU Concrete" w:hAnsi="CMU Concrete" w:cs="Courier New"/>
                <w:color w:val="000000"/>
                <w:sz w:val="16"/>
                <w:szCs w:val="20"/>
              </w:rPr>
              <w:t xml:space="preserve">A14   </w:t>
            </w:r>
            <w:r w:rsidRPr="00E10AB9">
              <w:rPr>
                <w:rFonts w:ascii="CMU Concrete" w:hAnsi="CMU Concrete" w:cs="Courier New"/>
                <w:color w:val="3F7F5F"/>
                <w:sz w:val="16"/>
                <w:szCs w:val="20"/>
              </w:rPr>
              <w:t>;add result to accumulate result</w:t>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w:t>
            </w:r>
            <w:r w:rsidRPr="00E10AB9">
              <w:rPr>
                <w:rFonts w:ascii="CMU Concrete" w:hAnsi="CMU Concrete" w:cs="Courier New"/>
                <w:color w:val="000000"/>
                <w:sz w:val="16"/>
                <w:szCs w:val="20"/>
              </w:rPr>
              <w:tab/>
            </w:r>
            <w:r w:rsidRPr="00E10AB9">
              <w:rPr>
                <w:rFonts w:ascii="CMU Concrete" w:hAnsi="CMU Concrete" w:cs="Courier New"/>
                <w:color w:val="000000"/>
                <w:sz w:val="16"/>
                <w:szCs w:val="20"/>
              </w:rPr>
              <w:tab/>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LDDW.D1              *++A5,</w:t>
            </w:r>
            <w:r w:rsidRPr="00E10AB9">
              <w:rPr>
                <w:rFonts w:ascii="CMU Concrete" w:hAnsi="CMU Concrete" w:cs="Courier New"/>
                <w:b/>
                <w:bCs/>
                <w:i/>
                <w:iCs/>
                <w:color w:val="000080"/>
                <w:sz w:val="16"/>
                <w:szCs w:val="20"/>
              </w:rPr>
              <w:t>A11:</w:t>
            </w:r>
            <w:r w:rsidRPr="00E10AB9">
              <w:rPr>
                <w:rFonts w:ascii="CMU Concrete" w:hAnsi="CMU Concrete" w:cs="Courier New"/>
                <w:color w:val="000000"/>
                <w:sz w:val="16"/>
                <w:szCs w:val="20"/>
              </w:rPr>
              <w:t xml:space="preserve">A10 </w:t>
            </w:r>
            <w:r w:rsidRPr="00E10AB9">
              <w:rPr>
                <w:rFonts w:ascii="CMU Concrete" w:hAnsi="CMU Concrete" w:cs="Courier New"/>
                <w:color w:val="3F7F5F"/>
                <w:sz w:val="16"/>
                <w:szCs w:val="20"/>
              </w:rPr>
              <w:t>;load new value from circular buffer in memory</w:t>
            </w:r>
          </w:p>
          <w:p w:rsidR="002142BE" w:rsidRPr="00E10AB9" w:rsidRDefault="002142BE" w:rsidP="00983D3C">
            <w:pPr>
              <w:autoSpaceDE w:val="0"/>
              <w:autoSpaceDN w:val="0"/>
              <w:adjustRightInd w:val="0"/>
              <w:rPr>
                <w:rFonts w:ascii="CMU Concrete" w:hAnsi="CMU Concrete" w:cs="Courier New"/>
                <w:sz w:val="16"/>
                <w:szCs w:val="20"/>
              </w:rPr>
            </w:pPr>
          </w:p>
          <w:p w:rsidR="002142BE" w:rsidRPr="00E10AB9" w:rsidRDefault="00E10AB9" w:rsidP="00983D3C">
            <w:pPr>
              <w:autoSpaceDE w:val="0"/>
              <w:autoSpaceDN w:val="0"/>
              <w:adjustRightInd w:val="0"/>
              <w:rPr>
                <w:rFonts w:ascii="CMU Concrete" w:hAnsi="CMU Concrete" w:cs="Courier New"/>
                <w:sz w:val="16"/>
                <w:szCs w:val="20"/>
              </w:rPr>
            </w:pPr>
            <w:r>
              <w:rPr>
                <w:rFonts w:ascii="CMU Concrete" w:hAnsi="CMU Concrete" w:cs="Courier New"/>
                <w:color w:val="000000"/>
                <w:sz w:val="16"/>
                <w:szCs w:val="20"/>
              </w:rPr>
              <w:t xml:space="preserve"> </w:t>
            </w:r>
            <w:r w:rsidR="002142BE" w:rsidRPr="00E10AB9">
              <w:rPr>
                <w:rFonts w:ascii="CMU Concrete" w:hAnsi="CMU Concrete" w:cs="Courier New"/>
                <w:color w:val="000000"/>
                <w:sz w:val="16"/>
                <w:szCs w:val="20"/>
              </w:rPr>
              <w:t xml:space="preserve"> </w:t>
            </w:r>
            <w:r>
              <w:rPr>
                <w:rFonts w:ascii="CMU Concrete" w:hAnsi="CMU Concrete" w:cs="Courier New"/>
                <w:color w:val="000000"/>
                <w:sz w:val="16"/>
                <w:szCs w:val="20"/>
              </w:rPr>
              <w:t xml:space="preserve">       </w:t>
            </w:r>
            <w:r w:rsidR="002142BE" w:rsidRPr="00E10AB9">
              <w:rPr>
                <w:rFonts w:ascii="CMU Concrete" w:hAnsi="CMU Concrete" w:cs="Courier New"/>
                <w:color w:val="000000"/>
                <w:sz w:val="16"/>
                <w:szCs w:val="20"/>
              </w:rPr>
              <w:t xml:space="preserve">SUB.L2               B0,1,B0                 </w:t>
            </w:r>
            <w:r w:rsidR="002142BE" w:rsidRPr="00E10AB9">
              <w:rPr>
                <w:rFonts w:ascii="CMU Concrete" w:hAnsi="CMU Concrete" w:cs="Courier New"/>
                <w:color w:val="3F7F5F"/>
                <w:sz w:val="16"/>
                <w:szCs w:val="20"/>
              </w:rPr>
              <w:t>; (0) b0 - 1 -&gt; b0</w:t>
            </w:r>
          </w:p>
          <w:p w:rsidR="002142BE" w:rsidRPr="00E10AB9" w:rsidRDefault="002142BE" w:rsidP="00983D3C">
            <w:pPr>
              <w:autoSpaceDE w:val="0"/>
              <w:autoSpaceDN w:val="0"/>
              <w:adjustRightInd w:val="0"/>
              <w:rPr>
                <w:rFonts w:ascii="CMU Concrete" w:hAnsi="CMU Concrete" w:cs="Courier New"/>
                <w:color w:val="3F7F5F"/>
                <w:sz w:val="16"/>
                <w:szCs w:val="20"/>
              </w:rPr>
            </w:pPr>
            <w:r w:rsidRPr="00E10AB9">
              <w:rPr>
                <w:rFonts w:ascii="CMU Concrete" w:hAnsi="CMU Concrete" w:cs="Courier New"/>
                <w:color w:val="000000"/>
                <w:sz w:val="16"/>
                <w:szCs w:val="20"/>
              </w:rPr>
              <w:t xml:space="preserve">          [B0] B.S2            loop      </w:t>
            </w:r>
            <w:r w:rsidRPr="00E10AB9">
              <w:rPr>
                <w:rFonts w:ascii="CMU Concrete" w:hAnsi="CMU Concrete" w:cs="Courier New"/>
                <w:color w:val="3F7F5F"/>
                <w:sz w:val="16"/>
                <w:szCs w:val="20"/>
              </w:rPr>
              <w:t>; (5) loop back if b0 is not zero</w:t>
            </w:r>
          </w:p>
          <w:p w:rsidR="002142BE" w:rsidRPr="00E10AB9" w:rsidRDefault="002142BE" w:rsidP="00E10AB9">
            <w:pPr>
              <w:autoSpaceDE w:val="0"/>
              <w:autoSpaceDN w:val="0"/>
              <w:adjustRightInd w:val="0"/>
              <w:rPr>
                <w:rFonts w:ascii="CMU Concrete" w:hAnsi="CMU Concrete" w:cs="Courier New"/>
                <w:sz w:val="20"/>
                <w:szCs w:val="20"/>
              </w:rPr>
            </w:pPr>
            <w:r w:rsidRPr="00E10AB9">
              <w:rPr>
                <w:rFonts w:ascii="CMU Concrete" w:hAnsi="CMU Concrete" w:cs="Courier New"/>
                <w:color w:val="3F7F5F"/>
                <w:sz w:val="16"/>
                <w:szCs w:val="20"/>
              </w:rPr>
              <w:t xml:space="preserve">  </w:t>
            </w:r>
            <w:r w:rsidRPr="00E10AB9">
              <w:rPr>
                <w:rFonts w:ascii="CMU Concrete" w:hAnsi="CMU Concrete" w:cs="Courier New"/>
                <w:color w:val="000000"/>
                <w:sz w:val="16"/>
                <w:szCs w:val="20"/>
              </w:rPr>
              <w:t xml:space="preserve">        </w:t>
            </w:r>
            <w:r w:rsidRPr="00E10AB9">
              <w:rPr>
                <w:rFonts w:ascii="CMU Concrete" w:hAnsi="CMU Concrete" w:cs="Courier New"/>
                <w:b/>
                <w:bCs/>
                <w:i/>
                <w:iCs/>
                <w:color w:val="808080"/>
                <w:sz w:val="16"/>
                <w:szCs w:val="20"/>
              </w:rPr>
              <w:t xml:space="preserve">NOP </w:t>
            </w:r>
            <w:r w:rsidRPr="00E10AB9">
              <w:rPr>
                <w:rFonts w:ascii="CMU Concrete" w:hAnsi="CMU Concrete" w:cs="Courier New"/>
                <w:color w:val="000000"/>
                <w:sz w:val="16"/>
                <w:szCs w:val="20"/>
              </w:rPr>
              <w:t xml:space="preserve">                 5                                 </w:t>
            </w:r>
          </w:p>
        </w:tc>
      </w:tr>
    </w:tbl>
    <w:p w:rsidR="002142BE" w:rsidRDefault="002142BE" w:rsidP="002142BE">
      <w:pPr>
        <w:pStyle w:val="NoSpacing"/>
      </w:pPr>
    </w:p>
    <w:p w:rsidR="002142BE" w:rsidRDefault="002142BE" w:rsidP="002142BE">
      <w:r>
        <w:t>The length of the loop is determined earlier in the prologue by the instruction</w:t>
      </w:r>
    </w:p>
    <w:tbl>
      <w:tblPr>
        <w:tblStyle w:val="TableGrid"/>
        <w:tblW w:w="0" w:type="auto"/>
        <w:tblLook w:val="04A0" w:firstRow="1" w:lastRow="0" w:firstColumn="1" w:lastColumn="0" w:noHBand="0" w:noVBand="1"/>
      </w:tblPr>
      <w:tblGrid>
        <w:gridCol w:w="9242"/>
      </w:tblGrid>
      <w:tr w:rsidR="002142BE" w:rsidTr="00983D3C">
        <w:tc>
          <w:tcPr>
            <w:tcW w:w="9242" w:type="dxa"/>
          </w:tcPr>
          <w:p w:rsidR="002142BE" w:rsidRPr="00E10AB9" w:rsidRDefault="00E10AB9" w:rsidP="00983D3C">
            <w:pPr>
              <w:rPr>
                <w:rFonts w:ascii="CMU Concrete" w:hAnsi="CMU Concrete"/>
              </w:rPr>
            </w:pPr>
            <w:r>
              <w:rPr>
                <w:rFonts w:ascii="CMU Concrete" w:hAnsi="CMU Concrete"/>
              </w:rPr>
              <w:t xml:space="preserve"> </w:t>
            </w:r>
            <w:r w:rsidR="002142BE" w:rsidRPr="00E10AB9">
              <w:rPr>
                <w:rFonts w:ascii="CMU Concrete" w:hAnsi="CMU Concrete"/>
              </w:rPr>
              <w:t xml:space="preserve">MV.S2X                A8, B0      </w:t>
            </w:r>
            <w:r w:rsidR="002142BE" w:rsidRPr="00E10AB9">
              <w:rPr>
                <w:rFonts w:ascii="CMU Concrete" w:hAnsi="CMU Concrete"/>
                <w:color w:val="00B050"/>
              </w:rPr>
              <w:t>;(0) move parameter (numCoefs) passed from C into b0</w:t>
            </w:r>
          </w:p>
        </w:tc>
      </w:tr>
    </w:tbl>
    <w:p w:rsidR="002142BE" w:rsidRDefault="002142BE" w:rsidP="002142BE">
      <w:pPr>
        <w:pStyle w:val="NoSpacing"/>
      </w:pPr>
    </w:p>
    <w:p w:rsidR="002142BE" w:rsidRDefault="002142BE" w:rsidP="002142BE">
      <w:r>
        <w:t>Where register A8 contains the value of N (number of coefficients) which is passed to the assembly from the function. Hence B0, a conditional register and so can be used to condition our branch unlike A8, is used as the counter within the loop, being decremented with every iteration of the loop.</w:t>
      </w:r>
    </w:p>
    <w:p w:rsidR="002142BE" w:rsidRDefault="002142BE" w:rsidP="002142BE">
      <w:r>
        <w:t xml:space="preserve">The code was then benchmarked for the entire interrupt (including </w:t>
      </w:r>
      <w:r w:rsidRPr="00FE697F">
        <w:rPr>
          <w:rFonts w:ascii="CMU Typewriter Text" w:hAnsi="CMU Typewriter Text"/>
        </w:rPr>
        <w:t>mono_read</w:t>
      </w:r>
      <w:r>
        <w:t xml:space="preserve"> and </w:t>
      </w:r>
      <w:r w:rsidRPr="00FE697F">
        <w:rPr>
          <w:rFonts w:ascii="CMU Typewriter Text" w:hAnsi="CMU Typewriter Text"/>
        </w:rPr>
        <w:t>_write</w:t>
      </w:r>
      <w:r>
        <w:t xml:space="preserve"> which add some additional clock cycles) and takes 2399 cycles with almost no changes over different optimisation levels.</w:t>
      </w:r>
    </w:p>
    <w:p w:rsidR="002142BE" w:rsidRDefault="002142BE" w:rsidP="002142BE">
      <w:pPr>
        <w:rPr>
          <w:noProof/>
          <w:lang w:eastAsia="en-GB"/>
        </w:rPr>
      </w:pPr>
      <w:r>
        <w:t xml:space="preserve">After which a frequency analyser was used to test that the written assembly was acting as expected, during which we noticed that code which multiplied one or two coefficients out incorrectly, would on an oscilloscope appear to give the current filter but on the analyser give a slightly different frequency response. When adjusted to the above code the frequency analyser then measured figure </w:t>
      </w:r>
      <w:r w:rsidR="0099634E">
        <w:t>23</w:t>
      </w:r>
      <w:r>
        <w:t xml:space="preserve"> which as we can see is very (near exact) similar to that </w:t>
      </w:r>
      <w:r>
        <w:lastRenderedPageBreak/>
        <w:t>produced for our fastest implementation and what is predicted by the matlab simulation.</w:t>
      </w:r>
      <w:r w:rsidR="00E10AB9" w:rsidRPr="00E10AB9">
        <w:rPr>
          <w:noProof/>
          <w:lang w:eastAsia="en-GB"/>
        </w:rPr>
        <w:t xml:space="preserve"> </w:t>
      </w:r>
      <w:r w:rsidR="00E10AB9">
        <w:rPr>
          <w:noProof/>
          <w:lang w:eastAsia="en-GB"/>
        </w:rPr>
        <w:drawing>
          <wp:inline distT="0" distB="0" distL="0" distR="0" wp14:anchorId="27365D80" wp14:editId="6BADCE7D">
            <wp:extent cx="596773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_gain.jpg"/>
                    <pic:cNvPicPr/>
                  </pic:nvPicPr>
                  <pic:blipFill rotWithShape="1">
                    <a:blip r:embed="rId33">
                      <a:extLst>
                        <a:ext uri="{28A0092B-C50C-407E-A947-70E740481C1C}">
                          <a14:useLocalDpi xmlns:a14="http://schemas.microsoft.com/office/drawing/2010/main" val="0"/>
                        </a:ext>
                      </a:extLst>
                    </a:blip>
                    <a:srcRect r="6793"/>
                    <a:stretch/>
                  </pic:blipFill>
                  <pic:spPr bwMode="auto">
                    <a:xfrm>
                      <a:off x="0" y="0"/>
                      <a:ext cx="5967730" cy="3228975"/>
                    </a:xfrm>
                    <a:prstGeom prst="rect">
                      <a:avLst/>
                    </a:prstGeom>
                    <a:ln>
                      <a:noFill/>
                    </a:ln>
                    <a:extLst>
                      <a:ext uri="{53640926-AAD7-44D8-BBD7-CCE9431645EC}">
                        <a14:shadowObscured xmlns:a14="http://schemas.microsoft.com/office/drawing/2010/main"/>
                      </a:ext>
                    </a:extLst>
                  </pic:spPr>
                </pic:pic>
              </a:graphicData>
            </a:graphic>
          </wp:inline>
        </w:drawing>
      </w:r>
    </w:p>
    <w:p w:rsidR="00DE24CF" w:rsidRDefault="00DE24CF" w:rsidP="002142BE">
      <w:r w:rsidRPr="00DE24CF">
        <w:rPr>
          <w:noProof/>
          <w:u w:val="single"/>
          <w:lang w:eastAsia="en-GB"/>
        </w:rPr>
        <w:t>Figure 23</w:t>
      </w:r>
      <w:r>
        <w:rPr>
          <w:noProof/>
          <w:lang w:eastAsia="en-GB"/>
        </w:rPr>
        <w:t>. Graph of the frequency response</w:t>
      </w:r>
      <w:r w:rsidR="009C3D88">
        <w:rPr>
          <w:noProof/>
          <w:lang w:eastAsia="en-GB"/>
        </w:rPr>
        <w:t xml:space="preserve"> of the assembly code.</w:t>
      </w:r>
    </w:p>
    <w:p w:rsidR="002142BE" w:rsidRPr="002142BE" w:rsidRDefault="002142BE" w:rsidP="002142BE">
      <w:r>
        <w:t>Once again the result was almost exactly to specification, with stopband frequencies of 260 Hz and 2.2 kHz measured to 3 s.f. (as against 260 Hz and 2.2kHz specified).</w:t>
      </w:r>
    </w:p>
    <w:p w:rsidR="00821367" w:rsidRDefault="00821367" w:rsidP="00821367">
      <w:pPr>
        <w:pStyle w:val="Heading2"/>
      </w:pPr>
      <w:bookmarkStart w:id="12" w:name="_Toc350118016"/>
      <w:r>
        <w:t>Optimisation of assembly code</w:t>
      </w:r>
      <w:bookmarkEnd w:id="12"/>
    </w:p>
    <w:p w:rsidR="00C8613C" w:rsidRDefault="00845B26" w:rsidP="00821367">
      <w:pPr>
        <w:tabs>
          <w:tab w:val="left" w:pos="6935"/>
        </w:tabs>
      </w:pPr>
      <w:r>
        <w:t>The initial implementation of the assembly code did not use all 8 processing units of the DSK, using only one at a time, thus wasting possible cycles by keeping some processing units idle.</w:t>
      </w:r>
      <w:r w:rsidR="006F7B45">
        <w:t xml:space="preserve"> Additionally no pipelining optimisation was done</w:t>
      </w:r>
      <w:r w:rsidR="00EC5072">
        <w:t xml:space="preserve">, with instructions written and expected to be completed linearly by adding </w:t>
      </w:r>
      <w:r w:rsidR="00FA5593">
        <w:t>NOP operations to avoid any read after write hazards.</w:t>
      </w:r>
      <w:r w:rsidR="00375C8E">
        <w:t xml:space="preserve"> The optimisations thus focused on performing operations in parallel</w:t>
      </w:r>
      <w:r w:rsidR="00EE358B">
        <w:t xml:space="preserve"> while also taking advantage of other pipelining optimisations.</w:t>
      </w:r>
    </w:p>
    <w:p w:rsidR="00C8613C" w:rsidRDefault="00C8613C" w:rsidP="00821367">
      <w:pPr>
        <w:tabs>
          <w:tab w:val="left" w:pos="6935"/>
        </w:tabs>
      </w:pPr>
      <w:r>
        <w:t>A snippet of the resulting code is as follows:</w:t>
      </w:r>
    </w:p>
    <w:tbl>
      <w:tblPr>
        <w:tblStyle w:val="TableGrid"/>
        <w:tblW w:w="10065" w:type="dxa"/>
        <w:tblInd w:w="-318" w:type="dxa"/>
        <w:tblLook w:val="04A0" w:firstRow="1" w:lastRow="0" w:firstColumn="1" w:lastColumn="0" w:noHBand="0" w:noVBand="1"/>
      </w:tblPr>
      <w:tblGrid>
        <w:gridCol w:w="10065"/>
      </w:tblGrid>
      <w:tr w:rsidR="00C8613C" w:rsidTr="00C8613C">
        <w:tc>
          <w:tcPr>
            <w:tcW w:w="10065" w:type="dxa"/>
          </w:tcPr>
          <w:p w:rsidR="00C8613C" w:rsidRPr="00ED56E1" w:rsidRDefault="00C8613C" w:rsidP="00C8613C">
            <w:pPr>
              <w:autoSpaceDE w:val="0"/>
              <w:autoSpaceDN w:val="0"/>
              <w:rPr>
                <w:rFonts w:ascii="CMU Concrete" w:hAnsi="CMU Concrete" w:cs="Courier New"/>
                <w:color w:val="000000"/>
                <w:sz w:val="18"/>
                <w:szCs w:val="20"/>
                <w:lang w:eastAsia="en-GB"/>
              </w:rPr>
            </w:pPr>
            <w:r w:rsidRPr="00ED56E1">
              <w:rPr>
                <w:rFonts w:ascii="CMU Concrete" w:hAnsi="CMU Concrete" w:cs="Courier New"/>
                <w:color w:val="3F7F5F"/>
                <w:sz w:val="18"/>
                <w:szCs w:val="20"/>
                <w:lang w:eastAsia="en-GB"/>
              </w:rPr>
              <w:t xml:space="preserve">            ;*** all function setup completed above</w:t>
            </w:r>
            <w:r w:rsidRPr="00ED56E1">
              <w:rPr>
                <w:rFonts w:ascii="CMU Concrete" w:hAnsi="CMU Concrete" w:cs="Courier New"/>
                <w:color w:val="000000"/>
                <w:sz w:val="18"/>
                <w:szCs w:val="20"/>
                <w:lang w:eastAsia="en-GB"/>
              </w:rPr>
              <w:t xml:space="preserve">    </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3F7F5F"/>
                <w:sz w:val="18"/>
                <w:szCs w:val="20"/>
                <w:lang w:eastAsia="en-GB"/>
              </w:rPr>
              <w:t xml:space="preserve">            ;********************************** loop begin **********************************</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LDDW</w:t>
            </w:r>
            <w:r w:rsidR="00EC4013">
              <w:rPr>
                <w:rFonts w:ascii="CMU Concrete" w:hAnsi="CMU Concrete" w:cs="Courier New"/>
                <w:color w:val="000000"/>
                <w:sz w:val="18"/>
                <w:szCs w:val="20"/>
                <w:lang w:eastAsia="en-GB"/>
              </w:rPr>
              <w:t>.D2</w:t>
            </w:r>
            <w:r w:rsidRPr="00ED56E1">
              <w:rPr>
                <w:rFonts w:ascii="CMU Concrete" w:hAnsi="CMU Concrete" w:cs="Courier New"/>
                <w:color w:val="000000"/>
                <w:sz w:val="18"/>
                <w:szCs w:val="20"/>
                <w:lang w:eastAsia="en-GB"/>
              </w:rPr>
              <w:t xml:space="preserve">              *B4++, </w:t>
            </w:r>
            <w:r w:rsidRPr="00ED56E1">
              <w:rPr>
                <w:rFonts w:ascii="CMU Concrete" w:hAnsi="CMU Concrete" w:cs="Courier New"/>
                <w:b/>
                <w:bCs/>
                <w:i/>
                <w:iCs/>
                <w:color w:val="000080"/>
                <w:sz w:val="18"/>
                <w:szCs w:val="20"/>
                <w:lang w:eastAsia="en-GB"/>
              </w:rPr>
              <w:t>B11:</w:t>
            </w:r>
            <w:r w:rsidRPr="00ED56E1">
              <w:rPr>
                <w:rFonts w:ascii="CMU Concrete" w:hAnsi="CMU Concrete" w:cs="Courier New"/>
                <w:color w:val="000000"/>
                <w:sz w:val="18"/>
                <w:szCs w:val="20"/>
                <w:lang w:eastAsia="en-GB"/>
              </w:rPr>
              <w:t>B10</w:t>
            </w:r>
            <w:r w:rsidR="00ED56E1">
              <w:rPr>
                <w:rFonts w:ascii="CMU Concrete" w:hAnsi="CMU Concrete" w:cs="Courier New"/>
                <w:color w:val="000000"/>
                <w:sz w:val="18"/>
                <w:szCs w:val="20"/>
                <w:lang w:eastAsia="en-GB"/>
              </w:rPr>
              <w:t xml:space="preserve">  </w:t>
            </w:r>
            <w:r w:rsidR="00ED56E1" w:rsidRPr="00ED56E1">
              <w:rPr>
                <w:rFonts w:ascii="CMU Concrete" w:hAnsi="CMU Concrete" w:cs="Courier New"/>
                <w:color w:val="3F7F5F"/>
                <w:sz w:val="18"/>
                <w:szCs w:val="20"/>
                <w:lang w:eastAsia="en-GB"/>
              </w:rPr>
              <w:t xml:space="preserve">; </w:t>
            </w:r>
            <w:r w:rsidR="00ED56E1">
              <w:rPr>
                <w:rFonts w:ascii="CMU Concrete" w:hAnsi="CMU Concrete" w:cs="Courier New"/>
                <w:color w:val="3F7F5F"/>
                <w:sz w:val="18"/>
                <w:szCs w:val="20"/>
                <w:lang w:eastAsia="en-GB"/>
              </w:rPr>
              <w:t>load B value so that the first multiply addition can be completed.</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808080"/>
                <w:sz w:val="18"/>
                <w:szCs w:val="20"/>
                <w:lang w:eastAsia="en-GB"/>
              </w:rPr>
              <w:t>SUB</w:t>
            </w:r>
            <w:r w:rsidR="00EC4013">
              <w:rPr>
                <w:rFonts w:ascii="CMU Concrete" w:hAnsi="CMU Concrete" w:cs="Courier New"/>
                <w:b/>
                <w:bCs/>
                <w:i/>
                <w:iCs/>
                <w:color w:val="808080"/>
                <w:sz w:val="18"/>
                <w:szCs w:val="20"/>
                <w:lang w:eastAsia="en-GB"/>
              </w:rPr>
              <w:t xml:space="preserve"> </w:t>
            </w:r>
            <w:r w:rsidR="00EC4013" w:rsidRPr="00EC4013">
              <w:rPr>
                <w:rFonts w:ascii="CMU Concrete" w:hAnsi="CMU Concrete" w:cs="Courier New"/>
                <w:bCs/>
                <w:iCs/>
                <w:sz w:val="18"/>
                <w:szCs w:val="20"/>
                <w:lang w:eastAsia="en-GB"/>
              </w:rPr>
              <w:t>.D2</w:t>
            </w:r>
            <w:r w:rsidRPr="00ED56E1">
              <w:rPr>
                <w:rFonts w:ascii="CMU Concrete" w:hAnsi="CMU Concrete" w:cs="Courier New"/>
                <w:b/>
                <w:bCs/>
                <w:i/>
                <w:iCs/>
                <w:color w:val="808080"/>
                <w:sz w:val="18"/>
                <w:szCs w:val="20"/>
                <w:lang w:eastAsia="en-GB"/>
              </w:rPr>
              <w:t xml:space="preserve"> </w:t>
            </w:r>
            <w:r w:rsidRPr="00ED56E1">
              <w:rPr>
                <w:rFonts w:ascii="CMU Concrete" w:hAnsi="CMU Concrete" w:cs="Courier New"/>
                <w:color w:val="000000"/>
                <w:sz w:val="18"/>
                <w:szCs w:val="20"/>
                <w:lang w:eastAsia="en-GB"/>
              </w:rPr>
              <w:t xml:space="preserve">              B0,1,B0                 </w:t>
            </w:r>
            <w:r w:rsidRPr="00ED56E1">
              <w:rPr>
                <w:rFonts w:ascii="CMU Concrete" w:hAnsi="CMU Concrete" w:cs="Courier New"/>
                <w:color w:val="3F7F5F"/>
                <w:sz w:val="18"/>
                <w:szCs w:val="20"/>
                <w:lang w:eastAsia="en-GB"/>
              </w:rPr>
              <w:t>; (0) b0 - 1 -&gt; b0</w:t>
            </w:r>
          </w:p>
          <w:p w:rsidR="00C8613C" w:rsidRPr="00ED56E1" w:rsidRDefault="00ED56E1" w:rsidP="00C8613C">
            <w:pPr>
              <w:autoSpaceDE w:val="0"/>
              <w:autoSpaceDN w:val="0"/>
              <w:rPr>
                <w:rFonts w:ascii="CMU Concrete" w:hAnsi="CMU Concrete" w:cs="Courier New"/>
                <w:sz w:val="18"/>
                <w:szCs w:val="20"/>
                <w:lang w:eastAsia="en-GB"/>
              </w:rPr>
            </w:pPr>
            <w:r>
              <w:rPr>
                <w:rFonts w:ascii="CMU Concrete" w:hAnsi="CMU Concrete" w:cs="Courier New"/>
                <w:color w:val="000000"/>
                <w:sz w:val="18"/>
                <w:szCs w:val="20"/>
                <w:lang w:eastAsia="en-GB"/>
              </w:rPr>
              <w:t xml:space="preserve">            </w:t>
            </w:r>
            <w:r w:rsidR="00C8613C" w:rsidRPr="00ED56E1">
              <w:rPr>
                <w:rFonts w:ascii="CMU Concrete" w:hAnsi="CMU Concrete" w:cs="Courier New"/>
                <w:b/>
                <w:bCs/>
                <w:i/>
                <w:iCs/>
                <w:color w:val="808080"/>
                <w:sz w:val="18"/>
                <w:szCs w:val="20"/>
                <w:lang w:eastAsia="en-GB"/>
              </w:rPr>
              <w:t xml:space="preserve">NOP </w:t>
            </w:r>
            <w:r w:rsidR="00C8613C" w:rsidRPr="00ED56E1">
              <w:rPr>
                <w:rFonts w:ascii="CMU Concrete" w:hAnsi="CMU Concrete" w:cs="Courier New"/>
                <w:color w:val="000000"/>
                <w:sz w:val="18"/>
                <w:szCs w:val="20"/>
                <w:lang w:eastAsia="en-GB"/>
              </w:rPr>
              <w:t>3</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b/>
                <w:bCs/>
                <w:i/>
                <w:iCs/>
                <w:color w:val="000080"/>
                <w:sz w:val="18"/>
                <w:szCs w:val="20"/>
                <w:lang w:eastAsia="en-GB"/>
              </w:rPr>
              <w:t>loop:</w:t>
            </w:r>
            <w:r w:rsidRPr="00ED56E1">
              <w:rPr>
                <w:rFonts w:ascii="CMU Concrete" w:hAnsi="CMU Concrete" w:cs="Courier New"/>
                <w:color w:val="000000"/>
                <w:sz w:val="18"/>
                <w:szCs w:val="20"/>
                <w:lang w:eastAsia="en-GB"/>
              </w:rPr>
              <w:t xml:space="preserve"> </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Pr="00ED56E1">
              <w:rPr>
                <w:rFonts w:ascii="CMU Concrete" w:hAnsi="CMU Concrete" w:cs="Courier New"/>
                <w:color w:val="3F7F5F"/>
                <w:sz w:val="18"/>
                <w:szCs w:val="20"/>
                <w:lang w:eastAsia="en-GB"/>
              </w:rPr>
              <w:t>; ************************* INSERT YOUR MAC CODE HERE ****************************</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[B0] B.S2                  loop              </w:t>
            </w:r>
            <w:r w:rsidRPr="00ED56E1">
              <w:rPr>
                <w:rFonts w:ascii="CMU Concrete" w:hAnsi="CMU Concrete" w:cs="Courier New"/>
                <w:color w:val="3F7F5F"/>
                <w:sz w:val="18"/>
                <w:szCs w:val="20"/>
                <w:lang w:eastAsia="en-GB"/>
              </w:rPr>
              <w:t>; (5) loop back if b0 is not zero</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LDDW</w:t>
            </w:r>
            <w:r w:rsidR="00EC4013">
              <w:rPr>
                <w:rFonts w:ascii="CMU Concrete" w:hAnsi="CMU Concrete" w:cs="Courier New"/>
                <w:color w:val="000000"/>
                <w:sz w:val="18"/>
                <w:szCs w:val="20"/>
                <w:lang w:eastAsia="en-GB"/>
              </w:rPr>
              <w:t>.D2</w:t>
            </w:r>
            <w:r w:rsidRPr="00ED56E1">
              <w:rPr>
                <w:rFonts w:ascii="CMU Concrete" w:hAnsi="CMU Concrete" w:cs="Courier New"/>
                <w:color w:val="000000"/>
                <w:sz w:val="18"/>
                <w:szCs w:val="20"/>
                <w:lang w:eastAsia="en-GB"/>
              </w:rPr>
              <w:t>              *B4++,</w:t>
            </w:r>
            <w:r w:rsidRPr="00ED56E1">
              <w:rPr>
                <w:rFonts w:ascii="CMU Concrete" w:hAnsi="CMU Concrete" w:cs="Courier New"/>
                <w:b/>
                <w:bCs/>
                <w:i/>
                <w:iCs/>
                <w:color w:val="000080"/>
                <w:sz w:val="18"/>
                <w:szCs w:val="20"/>
                <w:lang w:eastAsia="en-GB"/>
              </w:rPr>
              <w:t>B11:</w:t>
            </w:r>
            <w:r w:rsidRPr="00ED56E1">
              <w:rPr>
                <w:rFonts w:ascii="CMU Concrete" w:hAnsi="CMU Concrete" w:cs="Courier New"/>
                <w:color w:val="000000"/>
                <w:sz w:val="18"/>
                <w:szCs w:val="20"/>
                <w:lang w:eastAsia="en-GB"/>
              </w:rPr>
              <w:t xml:space="preserve">B10     </w:t>
            </w:r>
            <w:r w:rsidRPr="00ED56E1">
              <w:rPr>
                <w:rFonts w:ascii="CMU Concrete" w:hAnsi="CMU Concrete" w:cs="Courier New"/>
                <w:color w:val="3F7F5F"/>
                <w:sz w:val="18"/>
                <w:szCs w:val="20"/>
                <w:lang w:eastAsia="en-GB"/>
              </w:rPr>
              <w:t>;load new B value</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MPYDP</w:t>
            </w:r>
            <w:r w:rsidR="00EC4013">
              <w:rPr>
                <w:rFonts w:ascii="CMU Concrete" w:hAnsi="CMU Concrete" w:cs="Courier New"/>
                <w:color w:val="000000"/>
                <w:sz w:val="18"/>
                <w:szCs w:val="20"/>
                <w:lang w:eastAsia="en-GB"/>
              </w:rPr>
              <w:t>.M1</w:t>
            </w: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000080"/>
                <w:sz w:val="18"/>
                <w:szCs w:val="20"/>
                <w:lang w:eastAsia="en-GB"/>
              </w:rPr>
              <w:t>B11:</w:t>
            </w:r>
            <w:r w:rsidRPr="00ED56E1">
              <w:rPr>
                <w:rFonts w:ascii="CMU Concrete" w:hAnsi="CMU Concrete" w:cs="Courier New"/>
                <w:color w:val="000000"/>
                <w:sz w:val="18"/>
                <w:szCs w:val="20"/>
                <w:lang w:eastAsia="en-GB"/>
              </w:rPr>
              <w:t>B10,</w:t>
            </w:r>
            <w:r w:rsidRPr="00ED56E1">
              <w:rPr>
                <w:rFonts w:ascii="CMU Concrete" w:hAnsi="CMU Concrete" w:cs="Courier New"/>
                <w:b/>
                <w:bCs/>
                <w:i/>
                <w:iCs/>
                <w:color w:val="000080"/>
                <w:sz w:val="18"/>
                <w:szCs w:val="20"/>
                <w:lang w:eastAsia="en-GB"/>
              </w:rPr>
              <w:t>A11:</w:t>
            </w:r>
            <w:r w:rsidRPr="00ED56E1">
              <w:rPr>
                <w:rFonts w:ascii="CMU Concrete" w:hAnsi="CMU Concrete" w:cs="Courier New"/>
                <w:color w:val="000000"/>
                <w:sz w:val="18"/>
                <w:szCs w:val="20"/>
                <w:lang w:eastAsia="en-GB"/>
              </w:rPr>
              <w:t>A10,</w:t>
            </w:r>
            <w:r w:rsidRPr="00ED56E1">
              <w:rPr>
                <w:rFonts w:ascii="CMU Concrete" w:hAnsi="CMU Concrete" w:cs="Courier New"/>
                <w:b/>
                <w:bCs/>
                <w:i/>
                <w:iCs/>
                <w:color w:val="000080"/>
                <w:sz w:val="18"/>
                <w:szCs w:val="20"/>
                <w:lang w:eastAsia="en-GB"/>
              </w:rPr>
              <w:t>A1:</w:t>
            </w:r>
            <w:r w:rsidRPr="00ED56E1">
              <w:rPr>
                <w:rFonts w:ascii="CMU Concrete" w:hAnsi="CMU Concrete" w:cs="Courier New"/>
                <w:color w:val="000000"/>
                <w:sz w:val="18"/>
                <w:szCs w:val="20"/>
                <w:lang w:eastAsia="en-GB"/>
              </w:rPr>
              <w:t xml:space="preserve">A0 </w:t>
            </w:r>
            <w:r w:rsidRPr="00ED56E1">
              <w:rPr>
                <w:rFonts w:ascii="CMU Concrete" w:hAnsi="CMU Concrete" w:cs="Courier New"/>
                <w:color w:val="3F7F5F"/>
                <w:sz w:val="18"/>
                <w:szCs w:val="20"/>
                <w:lang w:eastAsia="en-GB"/>
              </w:rPr>
              <w:t>;multiply b value with value in circular buffer and store in result</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ADDDP</w:t>
            </w:r>
            <w:r w:rsidR="00EC4013">
              <w:rPr>
                <w:rFonts w:ascii="CMU Concrete" w:hAnsi="CMU Concrete" w:cs="Courier New"/>
                <w:color w:val="000000"/>
                <w:sz w:val="18"/>
                <w:szCs w:val="20"/>
                <w:lang w:eastAsia="en-GB"/>
              </w:rPr>
              <w:t>.L1</w:t>
            </w: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A14,</w:t>
            </w:r>
            <w:r w:rsidRPr="00ED56E1">
              <w:rPr>
                <w:rFonts w:ascii="CMU Concrete" w:hAnsi="CMU Concrete" w:cs="Courier New"/>
                <w:b/>
                <w:bCs/>
                <w:i/>
                <w:iCs/>
                <w:color w:val="000080"/>
                <w:sz w:val="18"/>
                <w:szCs w:val="20"/>
                <w:lang w:eastAsia="en-GB"/>
              </w:rPr>
              <w:t>A1:</w:t>
            </w:r>
            <w:r w:rsidRPr="00ED56E1">
              <w:rPr>
                <w:rFonts w:ascii="CMU Concrete" w:hAnsi="CMU Concrete" w:cs="Courier New"/>
                <w:color w:val="000000"/>
                <w:sz w:val="18"/>
                <w:szCs w:val="20"/>
                <w:lang w:eastAsia="en-GB"/>
              </w:rPr>
              <w:t>A0,</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 xml:space="preserve">A14   </w:t>
            </w:r>
            <w:r w:rsidRPr="00ED56E1">
              <w:rPr>
                <w:rFonts w:ascii="CMU Concrete" w:hAnsi="CMU Concrete" w:cs="Courier New"/>
                <w:color w:val="3F7F5F"/>
                <w:sz w:val="18"/>
                <w:szCs w:val="20"/>
                <w:lang w:eastAsia="en-GB"/>
              </w:rPr>
              <w:t>;add result to accumulate result</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00360E1E"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808080"/>
                <w:sz w:val="18"/>
                <w:szCs w:val="20"/>
                <w:lang w:eastAsia="en-GB"/>
              </w:rPr>
              <w:t xml:space="preserve">SUB </w:t>
            </w:r>
            <w:r w:rsidR="00EC4013" w:rsidRPr="00EC4013">
              <w:rPr>
                <w:rFonts w:ascii="CMU Concrete" w:hAnsi="CMU Concrete" w:cs="Courier New"/>
                <w:bCs/>
                <w:iCs/>
                <w:sz w:val="18"/>
                <w:szCs w:val="20"/>
                <w:lang w:eastAsia="en-GB"/>
              </w:rPr>
              <w:t>.L2</w:t>
            </w:r>
            <w:r w:rsidR="00360E1E" w:rsidRPr="00ED56E1">
              <w:rPr>
                <w:rFonts w:ascii="CMU Concrete" w:hAnsi="CMU Concrete" w:cs="Courier New"/>
                <w:color w:val="000000"/>
                <w:sz w:val="18"/>
                <w:szCs w:val="20"/>
                <w:lang w:eastAsia="en-GB"/>
              </w:rPr>
              <w:t xml:space="preserve">              </w:t>
            </w:r>
            <w:r w:rsidRPr="00ED56E1">
              <w:rPr>
                <w:rFonts w:ascii="CMU Concrete" w:hAnsi="CMU Concrete" w:cs="Courier New"/>
                <w:color w:val="000000"/>
                <w:sz w:val="18"/>
                <w:szCs w:val="20"/>
                <w:lang w:eastAsia="en-GB"/>
              </w:rPr>
              <w:t xml:space="preserve">B0,1,B0                 </w:t>
            </w:r>
            <w:r w:rsidRPr="00ED56E1">
              <w:rPr>
                <w:rFonts w:ascii="CMU Concrete" w:hAnsi="CMU Concrete" w:cs="Courier New"/>
                <w:color w:val="3F7F5F"/>
                <w:sz w:val="18"/>
                <w:szCs w:val="20"/>
                <w:lang w:eastAsia="en-GB"/>
              </w:rPr>
              <w:t>; (0) b0 - 1 -&gt; b0</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LDDW</w:t>
            </w:r>
            <w:r w:rsidR="00EC4013">
              <w:rPr>
                <w:rFonts w:ascii="CMU Concrete" w:hAnsi="CMU Concrete" w:cs="Courier New"/>
                <w:color w:val="000000"/>
                <w:sz w:val="18"/>
                <w:szCs w:val="20"/>
                <w:lang w:eastAsia="en-GB"/>
              </w:rPr>
              <w:t>.D1</w:t>
            </w:r>
            <w:r w:rsidRPr="00ED56E1">
              <w:rPr>
                <w:rFonts w:ascii="CMU Concrete" w:hAnsi="CMU Concrete" w:cs="Courier New"/>
                <w:color w:val="000000"/>
                <w:sz w:val="18"/>
                <w:szCs w:val="20"/>
                <w:lang w:eastAsia="en-GB"/>
              </w:rPr>
              <w:t>              *++A5,</w:t>
            </w:r>
            <w:r w:rsidRPr="00ED56E1">
              <w:rPr>
                <w:rFonts w:ascii="CMU Concrete" w:hAnsi="CMU Concrete" w:cs="Courier New"/>
                <w:b/>
                <w:bCs/>
                <w:i/>
                <w:iCs/>
                <w:color w:val="000080"/>
                <w:sz w:val="18"/>
                <w:szCs w:val="20"/>
                <w:lang w:eastAsia="en-GB"/>
              </w:rPr>
              <w:t>A11:</w:t>
            </w:r>
            <w:r w:rsidRPr="00ED56E1">
              <w:rPr>
                <w:rFonts w:ascii="CMU Concrete" w:hAnsi="CMU Concrete" w:cs="Courier New"/>
                <w:color w:val="000000"/>
                <w:sz w:val="18"/>
                <w:szCs w:val="20"/>
                <w:lang w:eastAsia="en-GB"/>
              </w:rPr>
              <w:t xml:space="preserve">A10           </w:t>
            </w:r>
            <w:r w:rsidRPr="00ED56E1">
              <w:rPr>
                <w:rFonts w:ascii="CMU Concrete" w:hAnsi="CMU Concrete" w:cs="Courier New"/>
                <w:color w:val="3F7F5F"/>
                <w:sz w:val="18"/>
                <w:szCs w:val="20"/>
                <w:lang w:eastAsia="en-GB"/>
              </w:rPr>
              <w:t>;load new value from circular buffer in memory</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808080"/>
                <w:sz w:val="18"/>
                <w:szCs w:val="20"/>
                <w:lang w:eastAsia="en-GB"/>
              </w:rPr>
              <w:t xml:space="preserve">NOP </w:t>
            </w:r>
            <w:r w:rsidRPr="00ED56E1">
              <w:rPr>
                <w:rFonts w:ascii="CMU Concrete" w:hAnsi="CMU Concrete" w:cs="Courier New"/>
                <w:color w:val="000000"/>
                <w:sz w:val="18"/>
                <w:szCs w:val="20"/>
                <w:lang w:eastAsia="en-GB"/>
              </w:rPr>
              <w:t>5</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ADDDP</w:t>
            </w:r>
            <w:r w:rsidR="00EC4013">
              <w:rPr>
                <w:rFonts w:ascii="CMU Concrete" w:hAnsi="CMU Concrete" w:cs="Courier New"/>
                <w:color w:val="000000"/>
                <w:sz w:val="18"/>
                <w:szCs w:val="20"/>
                <w:lang w:eastAsia="en-GB"/>
              </w:rPr>
              <w:t>.L1</w:t>
            </w: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A14,</w:t>
            </w:r>
            <w:r w:rsidRPr="00ED56E1">
              <w:rPr>
                <w:rFonts w:ascii="CMU Concrete" w:hAnsi="CMU Concrete" w:cs="Courier New"/>
                <w:b/>
                <w:bCs/>
                <w:i/>
                <w:iCs/>
                <w:color w:val="000080"/>
                <w:sz w:val="18"/>
                <w:szCs w:val="20"/>
                <w:lang w:eastAsia="en-GB"/>
              </w:rPr>
              <w:t>A1:</w:t>
            </w:r>
            <w:r w:rsidRPr="00ED56E1">
              <w:rPr>
                <w:rFonts w:ascii="CMU Concrete" w:hAnsi="CMU Concrete" w:cs="Courier New"/>
                <w:color w:val="000000"/>
                <w:sz w:val="18"/>
                <w:szCs w:val="20"/>
                <w:lang w:eastAsia="en-GB"/>
              </w:rPr>
              <w:t>A0,</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A14</w:t>
            </w:r>
            <w:r w:rsidR="000A767D">
              <w:rPr>
                <w:rFonts w:ascii="CMU Concrete" w:hAnsi="CMU Concrete" w:cs="Courier New"/>
                <w:color w:val="000000"/>
                <w:sz w:val="18"/>
                <w:szCs w:val="20"/>
                <w:lang w:eastAsia="en-GB"/>
              </w:rPr>
              <w:t xml:space="preserve">  </w:t>
            </w:r>
            <w:r w:rsidR="000A767D" w:rsidRPr="00ED56E1">
              <w:rPr>
                <w:rFonts w:ascii="CMU Concrete" w:hAnsi="CMU Concrete" w:cs="Courier New"/>
                <w:color w:val="3F7F5F"/>
                <w:sz w:val="18"/>
                <w:szCs w:val="20"/>
                <w:lang w:eastAsia="en-GB"/>
              </w:rPr>
              <w:t>;</w:t>
            </w:r>
            <w:r w:rsidR="000A767D">
              <w:rPr>
                <w:rFonts w:ascii="CMU Concrete" w:hAnsi="CMU Concrete" w:cs="Courier New"/>
                <w:color w:val="3F7F5F"/>
                <w:sz w:val="18"/>
                <w:szCs w:val="20"/>
                <w:lang w:eastAsia="en-GB"/>
              </w:rPr>
              <w:t>add data arriving in the pipeline after exiting the loop</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808080"/>
                <w:sz w:val="18"/>
                <w:szCs w:val="20"/>
                <w:lang w:eastAsia="en-GB"/>
              </w:rPr>
              <w:t xml:space="preserve">NOP </w:t>
            </w:r>
            <w:r w:rsidRPr="00ED56E1">
              <w:rPr>
                <w:rFonts w:ascii="CMU Concrete" w:hAnsi="CMU Concrete" w:cs="Courier New"/>
                <w:color w:val="000000"/>
                <w:sz w:val="18"/>
                <w:szCs w:val="20"/>
                <w:lang w:eastAsia="en-GB"/>
              </w:rPr>
              <w:t>5</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ADDDP</w:t>
            </w:r>
            <w:r w:rsidR="00EC4013">
              <w:rPr>
                <w:rFonts w:ascii="CMU Concrete" w:hAnsi="CMU Concrete" w:cs="Courier New"/>
                <w:color w:val="000000"/>
                <w:sz w:val="18"/>
                <w:szCs w:val="20"/>
                <w:lang w:eastAsia="en-GB"/>
              </w:rPr>
              <w:t>.L1</w:t>
            </w: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A14,</w:t>
            </w:r>
            <w:r w:rsidRPr="00ED56E1">
              <w:rPr>
                <w:rFonts w:ascii="CMU Concrete" w:hAnsi="CMU Concrete" w:cs="Courier New"/>
                <w:b/>
                <w:bCs/>
                <w:i/>
                <w:iCs/>
                <w:color w:val="000080"/>
                <w:sz w:val="18"/>
                <w:szCs w:val="20"/>
                <w:lang w:eastAsia="en-GB"/>
              </w:rPr>
              <w:t>A1:</w:t>
            </w:r>
            <w:r w:rsidRPr="00ED56E1">
              <w:rPr>
                <w:rFonts w:ascii="CMU Concrete" w:hAnsi="CMU Concrete" w:cs="Courier New"/>
                <w:color w:val="000000"/>
                <w:sz w:val="18"/>
                <w:szCs w:val="20"/>
                <w:lang w:eastAsia="en-GB"/>
              </w:rPr>
              <w:t>A0,</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A14</w:t>
            </w:r>
            <w:r w:rsidR="004F34DE">
              <w:rPr>
                <w:rFonts w:ascii="CMU Concrete" w:hAnsi="CMU Concrete" w:cs="Courier New"/>
                <w:color w:val="000000"/>
                <w:sz w:val="18"/>
                <w:szCs w:val="20"/>
                <w:lang w:eastAsia="en-GB"/>
              </w:rPr>
              <w:t xml:space="preserve"> </w:t>
            </w:r>
            <w:r w:rsidR="001139A8">
              <w:rPr>
                <w:rFonts w:ascii="CMU Concrete" w:hAnsi="CMU Concrete" w:cs="Courier New"/>
                <w:color w:val="000000"/>
                <w:sz w:val="18"/>
                <w:szCs w:val="20"/>
                <w:lang w:eastAsia="en-GB"/>
              </w:rPr>
              <w:t xml:space="preserve"> </w:t>
            </w:r>
            <w:r w:rsidR="004F34DE" w:rsidRPr="00ED56E1">
              <w:rPr>
                <w:rFonts w:ascii="CMU Concrete" w:hAnsi="CMU Concrete" w:cs="Courier New"/>
                <w:color w:val="3F7F5F"/>
                <w:sz w:val="18"/>
                <w:szCs w:val="20"/>
                <w:lang w:eastAsia="en-GB"/>
              </w:rPr>
              <w:t>;</w:t>
            </w:r>
            <w:r w:rsidR="004F34DE">
              <w:rPr>
                <w:rFonts w:ascii="CMU Concrete" w:hAnsi="CMU Concrete" w:cs="Courier New"/>
                <w:color w:val="3F7F5F"/>
                <w:sz w:val="18"/>
                <w:szCs w:val="20"/>
                <w:lang w:eastAsia="en-GB"/>
              </w:rPr>
              <w:t>add data arriving in the pipeline after exiting the loop</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808080"/>
                <w:sz w:val="18"/>
                <w:szCs w:val="20"/>
                <w:lang w:eastAsia="en-GB"/>
              </w:rPr>
              <w:t xml:space="preserve">NOP </w:t>
            </w:r>
            <w:r w:rsidRPr="00ED56E1">
              <w:rPr>
                <w:rFonts w:ascii="CMU Concrete" w:hAnsi="CMU Concrete" w:cs="Courier New"/>
                <w:color w:val="000000"/>
                <w:sz w:val="18"/>
                <w:szCs w:val="20"/>
                <w:lang w:eastAsia="en-GB"/>
              </w:rPr>
              <w:t>5</w:t>
            </w:r>
          </w:p>
          <w:p w:rsidR="00C8613C" w:rsidRPr="003E163F" w:rsidRDefault="00C8613C" w:rsidP="00C8613C">
            <w:pPr>
              <w:tabs>
                <w:tab w:val="left" w:pos="6935"/>
              </w:tabs>
              <w:rPr>
                <w:rFonts w:ascii="CMU Concrete" w:hAnsi="CMU Concrete"/>
              </w:rPr>
            </w:pPr>
            <w:r w:rsidRPr="00ED56E1">
              <w:rPr>
                <w:rFonts w:ascii="CMU Concrete" w:hAnsi="CMU Concrete" w:cs="Courier New"/>
                <w:color w:val="3F7F5F"/>
                <w:sz w:val="18"/>
                <w:szCs w:val="20"/>
                <w:lang w:eastAsia="en-GB"/>
              </w:rPr>
              <w:t xml:space="preserve">            ;*** function exit operations completed here</w:t>
            </w:r>
          </w:p>
        </w:tc>
      </w:tr>
    </w:tbl>
    <w:p w:rsidR="00821367" w:rsidRDefault="00E24FC5" w:rsidP="00821367">
      <w:pPr>
        <w:tabs>
          <w:tab w:val="left" w:pos="6935"/>
        </w:tabs>
      </w:pPr>
      <w:r>
        <w:lastRenderedPageBreak/>
        <w:t>The first optimisation done is to place the branch before the rest of the instructions of the loop. This is due to the branch taking 5 cycles to execute, meaning that the four instructions below it will be executed before a branch is taken into account.</w:t>
      </w:r>
    </w:p>
    <w:p w:rsidR="006F1892" w:rsidRDefault="00650E21" w:rsidP="00821367">
      <w:pPr>
        <w:tabs>
          <w:tab w:val="left" w:pos="6935"/>
        </w:tabs>
      </w:pPr>
      <w:r>
        <w:t xml:space="preserve">The second optimisation is to </w:t>
      </w:r>
      <w:r w:rsidR="00375EE3">
        <w:t>perform all load, add and multiply instructions in parallel. However this is more tricky than it seems (it does not involve just adding || in front of each instruction).</w:t>
      </w:r>
      <w:r w:rsidR="004E041C">
        <w:t xml:space="preserve"> Attention must be paid to what data is </w:t>
      </w:r>
      <w:r w:rsidR="006D7E16">
        <w:t>accessed</w:t>
      </w:r>
      <w:r w:rsidR="004E041C">
        <w:t xml:space="preserve"> when.</w:t>
      </w:r>
      <w:r w:rsidR="00095B7A">
        <w:t xml:space="preserve"> This explains the addition of the </w:t>
      </w:r>
      <w:r w:rsidR="00095B7A" w:rsidRPr="004854C5">
        <w:rPr>
          <w:rFonts w:ascii="CMU Typewriter Text" w:hAnsi="CMU Typewriter Text"/>
        </w:rPr>
        <w:t>LDDW.D2 *B4++,B11:B10</w:t>
      </w:r>
      <w:r w:rsidR="00095B7A">
        <w:t xml:space="preserve"> before t</w:t>
      </w:r>
      <w:r w:rsidR="001E2534">
        <w:t xml:space="preserve">he loop starts, as it loads the b coefficient into memory such that the first multiply instruction can use it while another coefficient is </w:t>
      </w:r>
      <w:r w:rsidR="0076576B">
        <w:t>loaded</w:t>
      </w:r>
      <w:r w:rsidR="001E2534">
        <w:t xml:space="preserve"> in parallel.</w:t>
      </w:r>
    </w:p>
    <w:p w:rsidR="00390916" w:rsidRDefault="00390916" w:rsidP="00821367">
      <w:pPr>
        <w:tabs>
          <w:tab w:val="left" w:pos="6935"/>
        </w:tabs>
        <w:rPr>
          <w:rFonts w:cs="Courier New"/>
          <w:color w:val="000000"/>
          <w:lang w:eastAsia="en-GB"/>
        </w:rPr>
      </w:pPr>
      <w:r w:rsidRPr="00D62B25">
        <w:t xml:space="preserve">The first two </w:t>
      </w:r>
      <w:r w:rsidRPr="00D62B25">
        <w:rPr>
          <w:rFonts w:ascii="CMU Typewriter Text" w:hAnsi="CMU Typewriter Text" w:cs="Courier New"/>
          <w:color w:val="000000"/>
          <w:lang w:eastAsia="en-GB"/>
        </w:rPr>
        <w:t xml:space="preserve">||    </w:t>
      </w:r>
      <w:r w:rsidR="00C620EB">
        <w:rPr>
          <w:rFonts w:ascii="CMU Typewriter Text" w:hAnsi="CMU Typewriter Text" w:cs="Courier New"/>
          <w:color w:val="000000"/>
          <w:lang w:eastAsia="en-GB"/>
        </w:rPr>
        <w:t>ADDDP.L1 </w:t>
      </w:r>
      <w:r w:rsidRPr="00D62B25">
        <w:rPr>
          <w:rFonts w:ascii="CMU Typewriter Text" w:hAnsi="CMU Typewriter Text" w:cs="Courier New"/>
          <w:bCs/>
          <w:i/>
          <w:iCs/>
          <w:color w:val="000080"/>
          <w:lang w:eastAsia="en-GB"/>
        </w:rPr>
        <w:t>A15:</w:t>
      </w:r>
      <w:r w:rsidRPr="00D62B25">
        <w:rPr>
          <w:rFonts w:ascii="CMU Typewriter Text" w:hAnsi="CMU Typewriter Text" w:cs="Courier New"/>
          <w:color w:val="000000"/>
          <w:lang w:eastAsia="en-GB"/>
        </w:rPr>
        <w:t>A14,</w:t>
      </w:r>
      <w:r w:rsidRPr="00D62B25">
        <w:rPr>
          <w:rFonts w:ascii="CMU Typewriter Text" w:hAnsi="CMU Typewriter Text" w:cs="Courier New"/>
          <w:bCs/>
          <w:i/>
          <w:iCs/>
          <w:color w:val="000080"/>
          <w:lang w:eastAsia="en-GB"/>
        </w:rPr>
        <w:t>A1:</w:t>
      </w:r>
      <w:r w:rsidRPr="00D62B25">
        <w:rPr>
          <w:rFonts w:ascii="CMU Typewriter Text" w:hAnsi="CMU Typewriter Text" w:cs="Courier New"/>
          <w:color w:val="000000"/>
          <w:lang w:eastAsia="en-GB"/>
        </w:rPr>
        <w:t>A0,</w:t>
      </w:r>
      <w:r w:rsidRPr="00D62B25">
        <w:rPr>
          <w:rFonts w:ascii="CMU Typewriter Text" w:hAnsi="CMU Typewriter Text" w:cs="Courier New"/>
          <w:bCs/>
          <w:i/>
          <w:iCs/>
          <w:color w:val="000080"/>
          <w:lang w:eastAsia="en-GB"/>
        </w:rPr>
        <w:t>A15:</w:t>
      </w:r>
      <w:r w:rsidRPr="00D62B25">
        <w:rPr>
          <w:rFonts w:ascii="CMU Typewriter Text" w:hAnsi="CMU Typewriter Text" w:cs="Courier New"/>
          <w:color w:val="000000"/>
          <w:lang w:eastAsia="en-GB"/>
        </w:rPr>
        <w:t>A14</w:t>
      </w:r>
      <w:r w:rsidRPr="00D62B25">
        <w:rPr>
          <w:rFonts w:ascii="CMU Concrete" w:hAnsi="CMU Concrete" w:cs="Courier New"/>
          <w:color w:val="000000"/>
          <w:lang w:eastAsia="en-GB"/>
        </w:rPr>
        <w:t> </w:t>
      </w:r>
      <w:r w:rsidR="0009079B">
        <w:rPr>
          <w:rFonts w:ascii="CMU Concrete" w:hAnsi="CMU Concrete" w:cs="Courier New"/>
          <w:color w:val="000000"/>
          <w:lang w:eastAsia="en-GB"/>
        </w:rPr>
        <w:t>(add)</w:t>
      </w:r>
      <w:r w:rsidRPr="00D62B25">
        <w:rPr>
          <w:rFonts w:ascii="CMU Concrete" w:hAnsi="CMU Concrete" w:cs="Courier New"/>
          <w:color w:val="000000"/>
          <w:lang w:eastAsia="en-GB"/>
        </w:rPr>
        <w:t> </w:t>
      </w:r>
      <w:r w:rsidRPr="00D62B25">
        <w:rPr>
          <w:rFonts w:cs="Courier New"/>
          <w:color w:val="000000"/>
          <w:lang w:eastAsia="en-GB"/>
        </w:rPr>
        <w:t>instructions do not actually write anything to the accumulate buffer as the multiply instruction takes 9 cycles to write back to memory</w:t>
      </w:r>
      <w:r w:rsidR="00D62B25" w:rsidRPr="00D62B25">
        <w:rPr>
          <w:rFonts w:cs="Courier New"/>
          <w:color w:val="000000"/>
          <w:lang w:eastAsia="en-GB"/>
        </w:rPr>
        <w:t>, thus the first</w:t>
      </w:r>
      <w:r w:rsidR="002A1DC3">
        <w:rPr>
          <w:rFonts w:cs="Courier New"/>
          <w:color w:val="000000"/>
          <w:lang w:eastAsia="en-GB"/>
        </w:rPr>
        <w:t xml:space="preserve"> add</w:t>
      </w:r>
      <w:r w:rsidR="00D62B25" w:rsidRPr="00D62B25">
        <w:rPr>
          <w:rFonts w:cs="Courier New"/>
          <w:color w:val="000000"/>
          <w:lang w:eastAsia="en-GB"/>
        </w:rPr>
        <w:t xml:space="preserve"> instruction</w:t>
      </w:r>
      <w:r w:rsidR="00D62B25">
        <w:rPr>
          <w:rFonts w:cs="Courier New"/>
          <w:color w:val="000000"/>
          <w:lang w:eastAsia="en-GB"/>
        </w:rPr>
        <w:t xml:space="preserve"> misses the write back from </w:t>
      </w:r>
      <w:r w:rsidR="00D62B25" w:rsidRPr="00D62B25">
        <w:rPr>
          <w:rFonts w:ascii="CMU Typewriter Text" w:hAnsi="CMU Typewriter Text" w:cs="Courier New"/>
          <w:color w:val="000000"/>
          <w:lang w:eastAsia="en-GB"/>
        </w:rPr>
        <w:t xml:space="preserve">|| MPYDP.M1 </w:t>
      </w:r>
      <w:r w:rsidR="00D62B25" w:rsidRPr="00D62B25">
        <w:rPr>
          <w:rFonts w:ascii="CMU Typewriter Text" w:hAnsi="CMU Typewriter Text" w:cs="Courier New"/>
          <w:b/>
          <w:bCs/>
          <w:i/>
          <w:iCs/>
          <w:color w:val="000080"/>
          <w:lang w:eastAsia="en-GB"/>
        </w:rPr>
        <w:t>B11:</w:t>
      </w:r>
      <w:r w:rsidR="00D62B25" w:rsidRPr="00D62B25">
        <w:rPr>
          <w:rFonts w:ascii="CMU Typewriter Text" w:hAnsi="CMU Typewriter Text" w:cs="Courier New"/>
          <w:color w:val="000000"/>
          <w:lang w:eastAsia="en-GB"/>
        </w:rPr>
        <w:t>B10,</w:t>
      </w:r>
      <w:r w:rsidR="00D62B25" w:rsidRPr="00D62B25">
        <w:rPr>
          <w:rFonts w:ascii="CMU Typewriter Text" w:hAnsi="CMU Typewriter Text" w:cs="Courier New"/>
          <w:b/>
          <w:bCs/>
          <w:i/>
          <w:iCs/>
          <w:color w:val="000080"/>
          <w:lang w:eastAsia="en-GB"/>
        </w:rPr>
        <w:t>A11:</w:t>
      </w:r>
      <w:r w:rsidR="00D62B25" w:rsidRPr="00D62B25">
        <w:rPr>
          <w:rFonts w:ascii="CMU Typewriter Text" w:hAnsi="CMU Typewriter Text" w:cs="Courier New"/>
          <w:color w:val="000000"/>
          <w:lang w:eastAsia="en-GB"/>
        </w:rPr>
        <w:t>A10,</w:t>
      </w:r>
      <w:r w:rsidR="00D62B25" w:rsidRPr="00D62B25">
        <w:rPr>
          <w:rFonts w:ascii="CMU Typewriter Text" w:hAnsi="CMU Typewriter Text" w:cs="Courier New"/>
          <w:b/>
          <w:bCs/>
          <w:i/>
          <w:iCs/>
          <w:color w:val="000080"/>
          <w:lang w:eastAsia="en-GB"/>
        </w:rPr>
        <w:t>A1:</w:t>
      </w:r>
      <w:r w:rsidR="00D62B25" w:rsidRPr="00D62B25">
        <w:rPr>
          <w:rFonts w:ascii="CMU Typewriter Text" w:hAnsi="CMU Typewriter Text" w:cs="Courier New"/>
          <w:color w:val="000000"/>
          <w:lang w:eastAsia="en-GB"/>
        </w:rPr>
        <w:t>A0</w:t>
      </w:r>
      <w:r w:rsidR="00D62B25">
        <w:rPr>
          <w:rFonts w:cs="Courier New"/>
          <w:color w:val="000000"/>
          <w:lang w:eastAsia="en-GB"/>
        </w:rPr>
        <w:t xml:space="preserve"> </w:t>
      </w:r>
      <w:r w:rsidR="002A1DC3">
        <w:rPr>
          <w:rFonts w:cs="Courier New"/>
          <w:color w:val="000000"/>
          <w:lang w:eastAsia="en-GB"/>
        </w:rPr>
        <w:t xml:space="preserve">(multiply) </w:t>
      </w:r>
      <w:r w:rsidR="00D62B25">
        <w:rPr>
          <w:rFonts w:cs="Courier New"/>
          <w:color w:val="000000"/>
          <w:lang w:eastAsia="en-GB"/>
        </w:rPr>
        <w:t xml:space="preserve">by 5 cycles and the second </w:t>
      </w:r>
      <w:r w:rsidR="002A1DC3">
        <w:rPr>
          <w:rFonts w:cs="Courier New"/>
          <w:color w:val="000000"/>
          <w:lang w:eastAsia="en-GB"/>
        </w:rPr>
        <w:t>add misses the multiply result by just 1 cycle</w:t>
      </w:r>
      <w:r w:rsidR="0009079B">
        <w:rPr>
          <w:rFonts w:cs="Courier New"/>
          <w:color w:val="000000"/>
          <w:lang w:eastAsia="en-GB"/>
        </w:rPr>
        <w:t>, thus we are always 2 multiply results behind. This means that two extra add instructions must be added to “catch” the two results incoming in the pipeline as the loop is exited.</w:t>
      </w:r>
      <w:r w:rsidR="00733998">
        <w:rPr>
          <w:rFonts w:cs="Courier New"/>
          <w:color w:val="000000"/>
          <w:lang w:eastAsia="en-GB"/>
        </w:rPr>
        <w:t xml:space="preserve"> Thus a NOP 5 must be added after exiting the loop to allow the first result to arrive from the pipeline and another NOP 5 must also be added after for the same reason.</w:t>
      </w:r>
    </w:p>
    <w:p w:rsidR="00C620EB" w:rsidRDefault="00C620EB" w:rsidP="00821367">
      <w:pPr>
        <w:tabs>
          <w:tab w:val="left" w:pos="6935"/>
        </w:tabs>
        <w:rPr>
          <w:rFonts w:cs="Courier New"/>
          <w:color w:val="000000"/>
          <w:lang w:eastAsia="en-GB"/>
        </w:rPr>
      </w:pPr>
      <w:r>
        <w:rPr>
          <w:rFonts w:cs="Courier New"/>
          <w:color w:val="000000"/>
          <w:lang w:eastAsia="en-GB"/>
        </w:rPr>
        <w:t>The total number of cycles this code takes</w:t>
      </w:r>
      <w:r w:rsidR="00597DDF">
        <w:rPr>
          <w:rFonts w:cs="Courier New"/>
          <w:color w:val="000000"/>
          <w:lang w:eastAsia="en-GB"/>
        </w:rPr>
        <w:t xml:space="preserve"> if 691 cycles.</w:t>
      </w:r>
    </w:p>
    <w:p w:rsidR="002142BE" w:rsidRDefault="002142BE" w:rsidP="00C620EB">
      <w:r>
        <w:t>Figure 2</w:t>
      </w:r>
      <w:r w:rsidR="0099634E">
        <w:t>4</w:t>
      </w:r>
      <w:r>
        <w:t xml:space="preserve"> allows us to explain the flow of information as well as the unit use by each instruction. As we can see during the main loop some more instructions could be added, such as performing another add and multiplication operation however thus would cause extra complications with memory dependencies. </w:t>
      </w:r>
      <w:r w:rsidR="00C620EB">
        <w:t>Should such an implementation be done the number of cycles could be halved to</w:t>
      </w:r>
      <w:r w:rsidR="00FA4681">
        <w:t xml:space="preserve"> theoretically</w:t>
      </w:r>
      <w:r w:rsidR="00C620EB">
        <w:t xml:space="preserve"> around 350 cycles.</w:t>
      </w:r>
    </w:p>
    <w:p w:rsidR="00FC75CC" w:rsidRPr="00D62B25" w:rsidRDefault="00FC75CC" w:rsidP="00C620EB">
      <w:pPr>
        <w:sectPr w:rsidR="00FC75CC" w:rsidRPr="00D62B25" w:rsidSect="00776FDE">
          <w:headerReference w:type="default" r:id="rId34"/>
          <w:footerReference w:type="default" r:id="rId35"/>
          <w:pgSz w:w="11906" w:h="16838"/>
          <w:pgMar w:top="1276" w:right="1440" w:bottom="709" w:left="1440" w:header="708" w:footer="280" w:gutter="0"/>
          <w:cols w:space="708"/>
          <w:docGrid w:linePitch="360"/>
        </w:sectPr>
      </w:pPr>
      <w:r>
        <w:t xml:space="preserve">The last optimisation possible would be to unroll the loop which would save cycles, avoiding to go </w:t>
      </w:r>
      <w:r w:rsidR="004927A5">
        <w:t>back</w:t>
      </w:r>
      <w:r>
        <w:t xml:space="preserve"> each loop iteration which wastes cycles.</w:t>
      </w:r>
    </w:p>
    <w:tbl>
      <w:tblPr>
        <w:tblpPr w:leftFromText="180" w:rightFromText="180" w:vertAnchor="page" w:horzAnchor="margin" w:tblpY="1456"/>
        <w:tblW w:w="15277" w:type="dxa"/>
        <w:tblLook w:val="04A0" w:firstRow="1" w:lastRow="0" w:firstColumn="1" w:lastColumn="0" w:noHBand="0" w:noVBand="1"/>
      </w:tblPr>
      <w:tblGrid>
        <w:gridCol w:w="814"/>
        <w:gridCol w:w="814"/>
        <w:gridCol w:w="814"/>
        <w:gridCol w:w="1046"/>
        <w:gridCol w:w="737"/>
        <w:gridCol w:w="910"/>
        <w:gridCol w:w="813"/>
        <w:gridCol w:w="813"/>
        <w:gridCol w:w="813"/>
        <w:gridCol w:w="813"/>
        <w:gridCol w:w="831"/>
        <w:gridCol w:w="831"/>
        <w:gridCol w:w="813"/>
        <w:gridCol w:w="910"/>
        <w:gridCol w:w="813"/>
        <w:gridCol w:w="1042"/>
        <w:gridCol w:w="1061"/>
        <w:gridCol w:w="1054"/>
      </w:tblGrid>
      <w:tr w:rsidR="00EB1B5B" w:rsidRPr="006F1892" w:rsidTr="00EB1B5B">
        <w:trPr>
          <w:trHeight w:val="402"/>
        </w:trPr>
        <w:tc>
          <w:tcPr>
            <w:tcW w:w="814"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4"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4"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1626" w:type="dxa"/>
            <w:gridSpan w:val="2"/>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Prologue</w:t>
            </w:r>
          </w:p>
        </w:tc>
        <w:tc>
          <w:tcPr>
            <w:tcW w:w="814"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102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b/>
                <w:bCs/>
                <w:color w:val="000000"/>
                <w:lang w:eastAsia="en-GB"/>
              </w:rPr>
            </w:pPr>
            <w:r w:rsidRPr="00EB1B5B">
              <w:rPr>
                <w:rFonts w:ascii="CMU Concrete" w:eastAsia="Times New Roman" w:hAnsi="CMU Concrete" w:cs="Calibri"/>
                <w:b/>
                <w:bCs/>
                <w:color w:val="000000"/>
                <w:lang w:eastAsia="en-GB"/>
              </w:rPr>
              <w:t>loop</w:t>
            </w:r>
          </w:p>
        </w:tc>
        <w:tc>
          <w:tcPr>
            <w:tcW w:w="1061"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994"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Epilogue</w:t>
            </w:r>
          </w:p>
        </w:tc>
      </w:tr>
      <w:tr w:rsidR="00EB1B5B" w:rsidRPr="006F1892" w:rsidTr="00EB1B5B">
        <w:trPr>
          <w:trHeight w:val="402"/>
        </w:trPr>
        <w:tc>
          <w:tcPr>
            <w:tcW w:w="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w:t>
            </w:r>
          </w:p>
        </w:tc>
        <w:tc>
          <w:tcPr>
            <w:tcW w:w="814"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2</w:t>
            </w:r>
          </w:p>
        </w:tc>
        <w:tc>
          <w:tcPr>
            <w:tcW w:w="972"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3</w:t>
            </w:r>
          </w:p>
        </w:tc>
        <w:tc>
          <w:tcPr>
            <w:tcW w:w="654"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4</w:t>
            </w:r>
          </w:p>
        </w:tc>
        <w:tc>
          <w:tcPr>
            <w:tcW w:w="814"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5</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6</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7</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8</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9</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10</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11</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12</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13</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14</w:t>
            </w:r>
          </w:p>
        </w:tc>
        <w:tc>
          <w:tcPr>
            <w:tcW w:w="102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15</w:t>
            </w:r>
          </w:p>
        </w:tc>
        <w:tc>
          <w:tcPr>
            <w:tcW w:w="1061"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16</w:t>
            </w:r>
          </w:p>
        </w:tc>
        <w:tc>
          <w:tcPr>
            <w:tcW w:w="994"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17</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.L1</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hAnsi="CMU Concrete"/>
                <w:noProof/>
                <w:sz w:val="20"/>
                <w:lang w:eastAsia="en-GB"/>
              </w:rPr>
              <mc:AlternateContent>
                <mc:Choice Requires="wps">
                  <w:drawing>
                    <wp:anchor distT="0" distB="0" distL="114300" distR="114300" simplePos="0" relativeHeight="251682816" behindDoc="0" locked="0" layoutInCell="1" allowOverlap="1" wp14:anchorId="5BB29730" wp14:editId="6D5EF316">
                      <wp:simplePos x="0" y="0"/>
                      <wp:positionH relativeFrom="column">
                        <wp:posOffset>320040</wp:posOffset>
                      </wp:positionH>
                      <wp:positionV relativeFrom="paragraph">
                        <wp:posOffset>1905</wp:posOffset>
                      </wp:positionV>
                      <wp:extent cx="648335" cy="23050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48335"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5.2pt;margin-top:.15pt;width:51.05pt;height:1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" filled="f" stroked="f" strokeweight=".5pt">
                      <v:textbo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v:textbox>
                    </v:shape>
                  </w:pict>
                </mc:Fallback>
              </mc:AlternateContent>
            </w:r>
            <w:r w:rsidRPr="00EB1B5B">
              <w:rPr>
                <w:rFonts w:ascii="CMU Concrete" w:hAnsi="CMU Concrete"/>
                <w:noProof/>
                <w:sz w:val="20"/>
                <w:lang w:eastAsia="en-GB"/>
              </w:rPr>
              <mc:AlternateContent>
                <mc:Choice Requires="wps">
                  <w:drawing>
                    <wp:anchor distT="0" distB="0" distL="114300" distR="114300" simplePos="0" relativeHeight="251681792" behindDoc="0" locked="0" layoutInCell="1" allowOverlap="1" wp14:anchorId="205B8100" wp14:editId="7170A59A">
                      <wp:simplePos x="0" y="0"/>
                      <wp:positionH relativeFrom="column">
                        <wp:posOffset>465455</wp:posOffset>
                      </wp:positionH>
                      <wp:positionV relativeFrom="paragraph">
                        <wp:posOffset>-3810</wp:posOffset>
                      </wp:positionV>
                      <wp:extent cx="204470" cy="217805"/>
                      <wp:effectExtent l="0" t="0" r="24130" b="10795"/>
                      <wp:wrapNone/>
                      <wp:docPr id="30" name="Oval 30"/>
                      <wp:cNvGraphicFramePr/>
                      <a:graphic xmlns:a="http://schemas.openxmlformats.org/drawingml/2006/main">
                        <a:graphicData uri="http://schemas.microsoft.com/office/word/2010/wordprocessingShape">
                          <wps:wsp>
                            <wps:cNvSpPr/>
                            <wps:spPr>
                              <a:xfrm>
                                <a:off x="0" y="0"/>
                                <a:ext cx="204470" cy="217805"/>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36.65pt;margin-top:-.3pt;width:16.1pt;height:1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" fillcolor="white [3201]" strokecolor="black [3200]" strokeweight="1pt"/>
                  </w:pict>
                </mc:Fallback>
              </mc:AlternateContent>
            </w:r>
            <w:r w:rsidRPr="00EB1B5B">
              <w:rPr>
                <w:rFonts w:ascii="CMU Concrete" w:eastAsia="Times New Roman" w:hAnsi="CMU Concrete" w:cs="Calibri"/>
                <w:color w:val="000000"/>
                <w:sz w:val="20"/>
                <w:lang w:eastAsia="en-GB"/>
              </w:rPr>
              <w:t>ADDDP</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hAnsi="CMU Concrete"/>
                <w:noProof/>
                <w:lang w:eastAsia="en-GB"/>
              </w:rPr>
              <mc:AlternateContent>
                <mc:Choice Requires="wps">
                  <w:drawing>
                    <wp:anchor distT="0" distB="0" distL="114300" distR="114300" simplePos="0" relativeHeight="251684864" behindDoc="0" locked="0" layoutInCell="1" allowOverlap="1" wp14:anchorId="78B42C03" wp14:editId="33097417">
                      <wp:simplePos x="0" y="0"/>
                      <wp:positionH relativeFrom="column">
                        <wp:posOffset>367030</wp:posOffset>
                      </wp:positionH>
                      <wp:positionV relativeFrom="paragraph">
                        <wp:posOffset>12700</wp:posOffset>
                      </wp:positionV>
                      <wp:extent cx="648335" cy="23050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48335"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0" type="#_x0000_t202" style="position:absolute;margin-left:28.9pt;margin-top:1pt;width:51.05pt;height:18.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" filled="f" stroked="f" strokeweight=".5pt">
                      <v:textbo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v:textbox>
                    </v:shape>
                  </w:pict>
                </mc:Fallback>
              </mc:AlternateContent>
            </w:r>
            <w:r w:rsidRPr="00EB1B5B">
              <w:rPr>
                <w:rFonts w:ascii="CMU Concrete" w:eastAsia="Times New Roman" w:hAnsi="CMU Concrete" w:cs="Calibri"/>
                <w:noProof/>
                <w:color w:val="000000"/>
                <w:lang w:eastAsia="en-GB"/>
              </w:rPr>
              <mc:AlternateContent>
                <mc:Choice Requires="wps">
                  <w:drawing>
                    <wp:anchor distT="0" distB="0" distL="114300" distR="114300" simplePos="0" relativeHeight="251683840" behindDoc="0" locked="0" layoutInCell="1" allowOverlap="1" wp14:anchorId="0CB759B8" wp14:editId="70F9A6A2">
                      <wp:simplePos x="0" y="0"/>
                      <wp:positionH relativeFrom="column">
                        <wp:posOffset>511810</wp:posOffset>
                      </wp:positionH>
                      <wp:positionV relativeFrom="paragraph">
                        <wp:posOffset>39370</wp:posOffset>
                      </wp:positionV>
                      <wp:extent cx="197485" cy="210820"/>
                      <wp:effectExtent l="0" t="0" r="12065" b="17780"/>
                      <wp:wrapNone/>
                      <wp:docPr id="32" name="Oval 32"/>
                      <wp:cNvGraphicFramePr/>
                      <a:graphic xmlns:a="http://schemas.openxmlformats.org/drawingml/2006/main">
                        <a:graphicData uri="http://schemas.microsoft.com/office/word/2010/wordprocessingShape">
                          <wps:wsp>
                            <wps:cNvSpPr/>
                            <wps:spPr>
                              <a:xfrm>
                                <a:off x="0" y="0"/>
                                <a:ext cx="197485" cy="21082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40.3pt;margin-top:3.1pt;width:15.55pt;height:16.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" fillcolor="white [3201]" strokecolor="black [3200]" strokeweight="1pt"/>
                  </w:pict>
                </mc:Fallback>
              </mc:AlternateContent>
            </w:r>
            <w:r w:rsidRPr="00EB1B5B">
              <w:rPr>
                <w:rFonts w:ascii="CMU Concrete" w:eastAsia="Times New Roman" w:hAnsi="CMU Concrete" w:cs="Calibri"/>
                <w:color w:val="000000"/>
                <w:lang w:eastAsia="en-GB"/>
              </w:rPr>
              <w:t xml:space="preserve"> ADDDP</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hAnsi="CMU Concrete"/>
                <w:noProof/>
                <w:lang w:eastAsia="en-GB"/>
              </w:rPr>
              <mc:AlternateContent>
                <mc:Choice Requires="wps">
                  <w:drawing>
                    <wp:anchor distT="0" distB="0" distL="114300" distR="114300" simplePos="0" relativeHeight="251686912" behindDoc="0" locked="0" layoutInCell="1" allowOverlap="1" wp14:anchorId="347A76EF" wp14:editId="59317FD2">
                      <wp:simplePos x="0" y="0"/>
                      <wp:positionH relativeFrom="column">
                        <wp:posOffset>340995</wp:posOffset>
                      </wp:positionH>
                      <wp:positionV relativeFrom="paragraph">
                        <wp:posOffset>27305</wp:posOffset>
                      </wp:positionV>
                      <wp:extent cx="648335" cy="23050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48335"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1" type="#_x0000_t202" style="position:absolute;margin-left:26.85pt;margin-top:2.15pt;width:51.05pt;height:1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" filled="f" stroked="f" strokeweight=".5pt">
                      <v:textbo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v:textbox>
                    </v:shape>
                  </w:pict>
                </mc:Fallback>
              </mc:AlternateContent>
            </w:r>
            <w:r w:rsidRPr="00EB1B5B">
              <w:rPr>
                <w:rFonts w:ascii="CMU Concrete" w:eastAsia="Times New Roman" w:hAnsi="CMU Concrete" w:cs="Calibri"/>
                <w:noProof/>
                <w:color w:val="000000"/>
                <w:lang w:eastAsia="en-GB"/>
              </w:rPr>
              <mc:AlternateContent>
                <mc:Choice Requires="wps">
                  <w:drawing>
                    <wp:anchor distT="0" distB="0" distL="114300" distR="114300" simplePos="0" relativeHeight="251685888" behindDoc="0" locked="0" layoutInCell="1" allowOverlap="1" wp14:anchorId="5B0182B0" wp14:editId="63FF8D40">
                      <wp:simplePos x="0" y="0"/>
                      <wp:positionH relativeFrom="column">
                        <wp:posOffset>504361</wp:posOffset>
                      </wp:positionH>
                      <wp:positionV relativeFrom="paragraph">
                        <wp:posOffset>38100</wp:posOffset>
                      </wp:positionV>
                      <wp:extent cx="197892" cy="197333"/>
                      <wp:effectExtent l="0" t="0" r="12065" b="12700"/>
                      <wp:wrapNone/>
                      <wp:docPr id="34" name="Oval 34"/>
                      <wp:cNvGraphicFramePr/>
                      <a:graphic xmlns:a="http://schemas.openxmlformats.org/drawingml/2006/main">
                        <a:graphicData uri="http://schemas.microsoft.com/office/word/2010/wordprocessingShape">
                          <wps:wsp>
                            <wps:cNvSpPr/>
                            <wps:spPr>
                              <a:xfrm>
                                <a:off x="0" y="0"/>
                                <a:ext cx="197892" cy="197333"/>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 o:spid="_x0000_s1026" style="position:absolute;margin-left:39.7pt;margin-top:3pt;width:15.6pt;height:15.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" fillcolor="white [3201]" strokecolor="black [3200]" strokeweight="1pt"/>
                  </w:pict>
                </mc:Fallback>
              </mc:AlternateContent>
            </w:r>
            <w:r w:rsidRPr="00EB1B5B">
              <w:rPr>
                <w:rFonts w:ascii="CMU Concrete" w:eastAsia="Times New Roman" w:hAnsi="CMU Concrete" w:cs="Calibri"/>
                <w:color w:val="000000"/>
                <w:lang w:eastAsia="en-GB"/>
              </w:rPr>
              <w:t xml:space="preserve"> ADDDP</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.L2</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SUB</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.S1</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ZERO</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ZERO</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.S2</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MVC</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MVK</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MVKLH</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MVC</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MV</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B</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.M1</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MPYDP</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.M2</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.D1</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LDDW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hAnsi="CMU Concrete"/>
                <w:noProof/>
                <w:lang w:eastAsia="en-GB"/>
              </w:rPr>
              <mc:AlternateContent>
                <mc:Choice Requires="wps">
                  <w:drawing>
                    <wp:anchor distT="0" distB="0" distL="114300" distR="114300" simplePos="0" relativeHeight="251678720" behindDoc="0" locked="0" layoutInCell="1" allowOverlap="1" wp14:anchorId="7B47A977" wp14:editId="073D31F9">
                      <wp:simplePos x="0" y="0"/>
                      <wp:positionH relativeFrom="column">
                        <wp:posOffset>322580</wp:posOffset>
                      </wp:positionH>
                      <wp:positionV relativeFrom="paragraph">
                        <wp:posOffset>-107315</wp:posOffset>
                      </wp:positionV>
                      <wp:extent cx="276225" cy="4032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76225" cy="40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Pr="006F1892" w:rsidRDefault="00210D5B" w:rsidP="00EB1B5B">
                                  <w:pPr>
                                    <w:jc w:val="center"/>
                                    <w:rPr>
                                      <w:rFonts w:ascii="CMU Concrete" w:hAnsi="CMU Concrete"/>
                                    </w:rPr>
                                  </w:pPr>
                                  <w:r w:rsidRPr="006F1892">
                                    <w:rPr>
                                      <w:rFonts w:ascii="CMU Concrete" w:hAnsi="CMU Concrete"/>
                                    </w:rPr>
                                    <w:t>4</w:t>
                                  </w:r>
                                </w:p>
                                <w:p w:rsidR="00210D5B" w:rsidRDefault="00210D5B" w:rsidP="00EB1B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2" type="#_x0000_t202" style="position:absolute;margin-left:25.4pt;margin-top:-8.45pt;width:21.75pt;height:3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" filled="f" stroked="f" strokeweight=".5pt">
                      <v:textbox>
                        <w:txbxContent>
                          <w:p w:rsidR="00210D5B" w:rsidRPr="006F1892" w:rsidRDefault="00210D5B" w:rsidP="00EB1B5B">
                            <w:pPr>
                              <w:jc w:val="center"/>
                              <w:rPr>
                                <w:rFonts w:ascii="CMU Concrete" w:hAnsi="CMU Concrete"/>
                              </w:rPr>
                            </w:pPr>
                            <w:r w:rsidRPr="006F1892">
                              <w:rPr>
                                <w:rFonts w:ascii="CMU Concrete" w:hAnsi="CMU Concrete"/>
                              </w:rPr>
                              <w:t>4</w:t>
                            </w:r>
                          </w:p>
                          <w:p w:rsidR="00210D5B" w:rsidRDefault="00210D5B" w:rsidP="00EB1B5B"/>
                        </w:txbxContent>
                      </v:textbox>
                    </v:shape>
                  </w:pict>
                </mc:Fallback>
              </mc:AlternateContent>
            </w:r>
            <w:r w:rsidRPr="00EB1B5B">
              <w:rPr>
                <w:rFonts w:ascii="CMU Concrete" w:hAnsi="CMU Concrete"/>
                <w:noProof/>
                <w:lang w:eastAsia="en-GB"/>
              </w:rPr>
              <mc:AlternateContent>
                <mc:Choice Requires="wps">
                  <w:drawing>
                    <wp:anchor distT="0" distB="0" distL="114300" distR="114300" simplePos="0" relativeHeight="251677696" behindDoc="0" locked="0" layoutInCell="1" allowOverlap="1" wp14:anchorId="175D3084" wp14:editId="6D1AFE88">
                      <wp:simplePos x="0" y="0"/>
                      <wp:positionH relativeFrom="column">
                        <wp:posOffset>360680</wp:posOffset>
                      </wp:positionH>
                      <wp:positionV relativeFrom="paragraph">
                        <wp:posOffset>-61595</wp:posOffset>
                      </wp:positionV>
                      <wp:extent cx="212090" cy="222885"/>
                      <wp:effectExtent l="0" t="0" r="16510" b="24765"/>
                      <wp:wrapNone/>
                      <wp:docPr id="5" name="Oval 5"/>
                      <wp:cNvGraphicFramePr/>
                      <a:graphic xmlns:a="http://schemas.openxmlformats.org/drawingml/2006/main">
                        <a:graphicData uri="http://schemas.microsoft.com/office/word/2010/wordprocessingShape">
                          <wps:wsp>
                            <wps:cNvSpPr/>
                            <wps:spPr>
                              <a:xfrm>
                                <a:off x="0" y="0"/>
                                <a:ext cx="212090" cy="222885"/>
                              </a:xfrm>
                              <a:prstGeom prst="ellipse">
                                <a:avLst/>
                              </a:prstGeom>
                            </wps:spPr>
                            <wps:style>
                              <a:lnRef idx="2">
                                <a:schemeClr val="dk1"/>
                              </a:lnRef>
                              <a:fillRef idx="1">
                                <a:schemeClr val="lt1"/>
                              </a:fillRef>
                              <a:effectRef idx="0">
                                <a:schemeClr val="dk1"/>
                              </a:effectRef>
                              <a:fontRef idx="minor">
                                <a:schemeClr val="dk1"/>
                              </a:fontRef>
                            </wps:style>
                            <wps:txbx>
                              <w:txbxContent>
                                <w:p w:rsidR="00210D5B" w:rsidRPr="006F1892" w:rsidRDefault="00210D5B" w:rsidP="00EB1B5B">
                                  <w:pPr>
                                    <w:jc w:val="center"/>
                                    <w:rPr>
                                      <w:rFonts w:ascii="CMU Concrete" w:hAnsi="CMU Concret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33" style="position:absolute;margin-left:28.4pt;margin-top:-4.85pt;width:16.7pt;height:1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" fillcolor="white [3201]" strokecolor="black [3200]" strokeweight="2pt">
                      <v:textbox>
                        <w:txbxContent>
                          <w:p w:rsidR="00210D5B" w:rsidRPr="006F1892" w:rsidRDefault="00210D5B" w:rsidP="00EB1B5B">
                            <w:pPr>
                              <w:jc w:val="center"/>
                              <w:rPr>
                                <w:rFonts w:ascii="CMU Concrete" w:hAnsi="CMU Concrete"/>
                              </w:rPr>
                            </w:pPr>
                          </w:p>
                        </w:txbxContent>
                      </v:textbox>
                    </v:oval>
                  </w:pict>
                </mc:Fallback>
              </mc:AlternateContent>
            </w:r>
            <w:r w:rsidRPr="00EB1B5B">
              <w:rPr>
                <w:rFonts w:ascii="CMU Concrete" w:eastAsia="Times New Roman" w:hAnsi="CMU Concrete" w:cs="Calibri"/>
                <w:color w:val="000000"/>
                <w:lang w:eastAsia="en-GB"/>
              </w:rPr>
              <w:t>LDW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xml:space="preserve">  STW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STW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STW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LDDW</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.D2</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LDDW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hAnsi="CMU Concrete"/>
                <w:noProof/>
                <w:lang w:eastAsia="en-GB"/>
              </w:rPr>
              <mc:AlternateContent>
                <mc:Choice Requires="wps">
                  <w:drawing>
                    <wp:anchor distT="0" distB="0" distL="114300" distR="114300" simplePos="0" relativeHeight="251680768" behindDoc="0" locked="0" layoutInCell="1" allowOverlap="1" wp14:anchorId="5732C322" wp14:editId="5174D1E2">
                      <wp:simplePos x="0" y="0"/>
                      <wp:positionH relativeFrom="column">
                        <wp:posOffset>184785</wp:posOffset>
                      </wp:positionH>
                      <wp:positionV relativeFrom="paragraph">
                        <wp:posOffset>-78740</wp:posOffset>
                      </wp:positionV>
                      <wp:extent cx="648335" cy="403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48335" cy="40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Pr="006F1892" w:rsidRDefault="00210D5B" w:rsidP="00EB1B5B">
                                  <w:pPr>
                                    <w:rPr>
                                      <w:rFonts w:ascii="CMU Concrete" w:hAnsi="CMU Concrete"/>
                                    </w:rPr>
                                  </w:pPr>
                                  <w:r>
                                    <w:rPr>
                                      <w:rFonts w:ascii="CMU Concrete" w:hAnsi="CMU Concrete"/>
                                    </w:rPr>
                                    <w:t xml:space="preserve">   3</w:t>
                                  </w:r>
                                </w:p>
                                <w:p w:rsidR="00210D5B" w:rsidRDefault="00210D5B" w:rsidP="00EB1B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4" type="#_x0000_t202" style="position:absolute;margin-left:14.55pt;margin-top:-6.2pt;width:51.05pt;height:3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" filled="f" stroked="f" strokeweight=".5pt">
                      <v:textbox>
                        <w:txbxContent>
                          <w:p w:rsidR="00210D5B" w:rsidRPr="006F1892" w:rsidRDefault="00210D5B" w:rsidP="00EB1B5B">
                            <w:pPr>
                              <w:rPr>
                                <w:rFonts w:ascii="CMU Concrete" w:hAnsi="CMU Concrete"/>
                              </w:rPr>
                            </w:pPr>
                            <w:r>
                              <w:rPr>
                                <w:rFonts w:ascii="CMU Concrete" w:hAnsi="CMU Concrete"/>
                              </w:rPr>
                              <w:t xml:space="preserve">   3</w:t>
                            </w:r>
                          </w:p>
                          <w:p w:rsidR="00210D5B" w:rsidRDefault="00210D5B" w:rsidP="00EB1B5B"/>
                        </w:txbxContent>
                      </v:textbox>
                    </v:shape>
                  </w:pict>
                </mc:Fallback>
              </mc:AlternateContent>
            </w:r>
            <w:r w:rsidRPr="00EB1B5B">
              <w:rPr>
                <w:rFonts w:ascii="CMU Concrete" w:eastAsia="Times New Roman" w:hAnsi="CMU Concrete" w:cs="Calibri"/>
                <w:noProof/>
                <w:color w:val="000000"/>
                <w:lang w:eastAsia="en-GB"/>
              </w:rPr>
              <mc:AlternateContent>
                <mc:Choice Requires="wps">
                  <w:drawing>
                    <wp:anchor distT="0" distB="0" distL="114300" distR="114300" simplePos="0" relativeHeight="251679744" behindDoc="0" locked="0" layoutInCell="1" allowOverlap="1" wp14:anchorId="09A49F79" wp14:editId="0B86ACAB">
                      <wp:simplePos x="0" y="0"/>
                      <wp:positionH relativeFrom="column">
                        <wp:posOffset>352425</wp:posOffset>
                      </wp:positionH>
                      <wp:positionV relativeFrom="paragraph">
                        <wp:posOffset>-26035</wp:posOffset>
                      </wp:positionV>
                      <wp:extent cx="180340" cy="169545"/>
                      <wp:effectExtent l="0" t="0" r="10160" b="20955"/>
                      <wp:wrapNone/>
                      <wp:docPr id="28" name="Oval 28"/>
                      <wp:cNvGraphicFramePr/>
                      <a:graphic xmlns:a="http://schemas.openxmlformats.org/drawingml/2006/main">
                        <a:graphicData uri="http://schemas.microsoft.com/office/word/2010/wordprocessingShape">
                          <wps:wsp>
                            <wps:cNvSpPr/>
                            <wps:spPr>
                              <a:xfrm>
                                <a:off x="0" y="0"/>
                                <a:ext cx="180340" cy="169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27.75pt;margin-top:-2.05pt;width:14.2pt;height:1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" fillcolor="white [3201]" strokecolor="black [3200]" strokeweight="2pt"/>
                  </w:pict>
                </mc:Fallback>
              </mc:AlternateContent>
            </w:r>
            <w:r w:rsidRPr="00EB1B5B">
              <w:rPr>
                <w:rFonts w:ascii="CMU Concrete" w:eastAsia="Times New Roman" w:hAnsi="CMU Concrete" w:cs="Calibri"/>
                <w:color w:val="000000"/>
                <w:lang w:eastAsia="en-GB"/>
              </w:rPr>
              <w:t>SUB</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xml:space="preserve">    LDDW</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bl>
    <w:p w:rsidR="00A3539C" w:rsidRPr="00A3539C" w:rsidRDefault="00A3539C" w:rsidP="00821367">
      <w:pPr>
        <w:tabs>
          <w:tab w:val="left" w:pos="6935"/>
        </w:tabs>
      </w:pPr>
      <w:r w:rsidRPr="00A3539C">
        <w:rPr>
          <w:u w:val="single"/>
        </w:rPr>
        <w:t>Figure 2</w:t>
      </w:r>
      <w:r w:rsidR="0099634E">
        <w:rPr>
          <w:u w:val="single"/>
        </w:rPr>
        <w:t>4</w:t>
      </w:r>
      <w:r w:rsidRPr="00A3539C">
        <w:rPr>
          <w:u w:val="single"/>
        </w:rPr>
        <w:t>.</w:t>
      </w:r>
      <w:r>
        <w:t xml:space="preserve"> This figure represents the pipeline of the optimized assembly code. Each unit is represented in the left column with the top row representing the cycle it is run in.</w:t>
      </w:r>
      <w:r w:rsidR="00EB1B5B">
        <w:t xml:space="preserve"> The instructions are then sequentially represented with the black bubbles representing the NOP operations added to stall the pipeline to avoid any read and write hazards</w:t>
      </w:r>
      <w:r w:rsidR="00055E87">
        <w:t xml:space="preserve"> and ensuring the correct data is read</w:t>
      </w:r>
      <w:r w:rsidR="00F85BA8">
        <w:t>.</w:t>
      </w:r>
    </w:p>
    <w:p w:rsidR="00A3539C" w:rsidRPr="00A3539C" w:rsidRDefault="00A3539C" w:rsidP="00A3539C"/>
    <w:p w:rsidR="00A3539C" w:rsidRPr="00A3539C" w:rsidRDefault="00A3539C" w:rsidP="00A3539C"/>
    <w:p w:rsidR="00A3539C" w:rsidRPr="00A3539C" w:rsidRDefault="00A3539C" w:rsidP="00A3539C"/>
    <w:p w:rsidR="00A3539C" w:rsidRPr="00A3539C" w:rsidRDefault="00A3539C" w:rsidP="00A3539C"/>
    <w:p w:rsidR="006F1892" w:rsidRPr="00A3539C" w:rsidRDefault="006F1892" w:rsidP="00A3539C">
      <w:pPr>
        <w:sectPr w:rsidR="006F1892" w:rsidRPr="00A3539C" w:rsidSect="006F1892">
          <w:pgSz w:w="16838" w:h="11906" w:orient="landscape"/>
          <w:pgMar w:top="1440" w:right="1276" w:bottom="1440" w:left="709" w:header="708" w:footer="280" w:gutter="0"/>
          <w:cols w:space="708"/>
          <w:docGrid w:linePitch="360"/>
        </w:sectPr>
      </w:pPr>
    </w:p>
    <w:p w:rsidR="00FE697F" w:rsidRDefault="00675727" w:rsidP="00FE697F">
      <w:pPr>
        <w:pStyle w:val="Heading1"/>
      </w:pPr>
      <w:bookmarkStart w:id="13" w:name="_Toc350118017"/>
      <w:r>
        <w:lastRenderedPageBreak/>
        <w:t>Analysis</w:t>
      </w:r>
      <w:r w:rsidR="00A35D0B">
        <w:t xml:space="preserve"> of different</w:t>
      </w:r>
      <w:r w:rsidR="00FE697F">
        <w:t xml:space="preserve"> implementations</w:t>
      </w:r>
      <w:bookmarkEnd w:id="13"/>
    </w:p>
    <w:p w:rsidR="00F30A55" w:rsidRDefault="00D16A72" w:rsidP="005160A7">
      <w:r>
        <w:rPr>
          <w:noProof/>
          <w:lang w:eastAsia="en-GB"/>
        </w:rPr>
        <w:drawing>
          <wp:inline distT="0" distB="0" distL="0" distR="0" wp14:anchorId="1C105B47" wp14:editId="7AC36271">
            <wp:extent cx="6331789" cy="3234905"/>
            <wp:effectExtent l="0" t="0" r="12065" b="2286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5160A7" w:rsidRPr="004E2D63">
        <w:rPr>
          <w:u w:val="single"/>
        </w:rPr>
        <w:t>Figure 25.</w:t>
      </w:r>
      <w:r w:rsidR="005160A7">
        <w:t xml:space="preserve"> Graph of various implementation clock times.</w:t>
      </w:r>
      <w:r w:rsidR="0001135F">
        <w:t xml:space="preserve"> Assembly </w:t>
      </w:r>
      <w:r w:rsidR="00426F26">
        <w:t>implementations</w:t>
      </w:r>
      <w:r w:rsidR="0001135F">
        <w:t xml:space="preserve"> are not affected by optimisation levels.</w:t>
      </w:r>
    </w:p>
    <w:p w:rsidR="00D16A72" w:rsidRDefault="00D16A72" w:rsidP="005160A7">
      <w:r>
        <w:t>The best overall implementation so far is the double memory implementation taking advantage of the FIR symmetry properties.</w:t>
      </w:r>
    </w:p>
    <w:p w:rsidR="00054242" w:rsidRDefault="00054242" w:rsidP="005160A7">
      <w:r>
        <w:t xml:space="preserve">An explanation of what each optimisation level does can be found earlier on the discussion about the performance of different </w:t>
      </w:r>
      <w:r w:rsidR="0036792A">
        <w:t>circular</w:t>
      </w:r>
      <w:r>
        <w:t xml:space="preserve"> buffer implementations.</w:t>
      </w:r>
    </w:p>
    <w:p w:rsidR="00D16A72" w:rsidRDefault="00D16A72" w:rsidP="0083423D">
      <w:r>
        <w:t xml:space="preserve">The improvements due to optimisation level </w:t>
      </w:r>
      <w:r w:rsidR="00365755">
        <w:t xml:space="preserve">0 </w:t>
      </w:r>
      <w:r w:rsidR="006A0476">
        <w:t>are mainly attributed to the control flow optimisation as well as the loop rotation. This is because the control flow</w:t>
      </w:r>
      <w:r w:rsidR="006A0476" w:rsidRPr="006A0476">
        <w:t xml:space="preserve"> remove</w:t>
      </w:r>
      <w:r w:rsidR="006A0476">
        <w:t>s</w:t>
      </w:r>
      <w:r w:rsidR="006A0476" w:rsidRPr="006A0476">
        <w:t xml:space="preserve"> branches or redundant conditions</w:t>
      </w:r>
      <w:r w:rsidR="006A0476">
        <w:t xml:space="preserve"> which are predominantly present in the non-circular implementation. As the functions taking advantage of symmetry do not exhibit such behaviour little improvement at this level is expected</w:t>
      </w:r>
      <w:r w:rsidR="00A17DEF">
        <w:t xml:space="preserve"> – in fact it seems to make the base circular case increase its number of cycles (a result replicated multiple times to check if this was not an error).</w:t>
      </w:r>
      <w:r w:rsidR="0083423D">
        <w:t xml:space="preserve"> Loop rotations can also marginally help as the </w:t>
      </w:r>
      <w:r w:rsidR="0083423D">
        <w:t xml:space="preserve">compiler evaluates </w:t>
      </w:r>
      <w:r w:rsidR="0083423D">
        <w:t>the condition</w:t>
      </w:r>
      <w:r w:rsidR="0083423D">
        <w:t xml:space="preserve">s </w:t>
      </w:r>
      <w:r w:rsidR="0083423D">
        <w:t>to exit the loop</w:t>
      </w:r>
      <w:r w:rsidR="0083423D">
        <w:t xml:space="preserve">, </w:t>
      </w:r>
      <w:r w:rsidR="0083423D">
        <w:t>which, in many times, can reverse the execution and save one check/cycle.</w:t>
      </w:r>
      <w:r w:rsidR="0090646C">
        <w:t xml:space="preserve"> As all functions main operation is composed of a loop optimisation will happen there.</w:t>
      </w:r>
    </w:p>
    <w:p w:rsidR="00FC75CC" w:rsidRDefault="00E70EB4" w:rsidP="0083423D">
      <w:pPr>
        <w:rPr>
          <w:rFonts w:eastAsiaTheme="minorEastAsia"/>
        </w:rPr>
      </w:pPr>
      <w:r>
        <w:t xml:space="preserve">Improvements due to level 2 bring all 4 different optimizable </w:t>
      </w:r>
      <w:r w:rsidR="001B5D78">
        <w:t>implementations to</w:t>
      </w:r>
      <w:r>
        <w:t xml:space="preserve"> under 10</w:t>
      </w:r>
      <w:r w:rsidR="000E61FD">
        <w:t>0</w:t>
      </w:r>
      <w:r>
        <w:t>0 cycles per call.</w:t>
      </w:r>
      <w:r w:rsidR="00C620EB">
        <w:t xml:space="preserve"> The main reason would be the use of software pipelining which ensure all 8 of the processing units are used. Thus operations with no data dependency are automatically </w:t>
      </w:r>
      <w:r w:rsidR="005B488A">
        <w:t>placed in parallel.</w:t>
      </w:r>
      <w:r w:rsidR="000F71DB">
        <w:t xml:space="preserve"> Loop optimisation uses a similar idea for instructions within a loop and parallelizes them as much as possible – this would have a large impact on performance if a loop  has many iterations which is our case.</w:t>
      </w:r>
      <w:r w:rsidR="00CB62A8">
        <w:t xml:space="preserve"> Another point is that our loops rely heavily on arrays which are converted to pointers in optimisation level 2, which saves a few cycles per loop, thus a total of </w:t>
      </w:r>
      <m:oMath>
        <m:r>
          <w:rPr>
            <w:rFonts w:ascii="Cambria Math" w:hAnsi="Cambria Math"/>
          </w:rPr>
          <m:t>N×saved time</m:t>
        </m:r>
      </m:oMath>
      <w:r w:rsidR="00CB62A8">
        <w:rPr>
          <w:rFonts w:eastAsiaTheme="minorEastAsia"/>
        </w:rPr>
        <w:t xml:space="preserve"> cycles.</w:t>
      </w:r>
      <w:r w:rsidR="00FC75CC">
        <w:rPr>
          <w:rFonts w:eastAsiaTheme="minorEastAsia"/>
        </w:rPr>
        <w:t xml:space="preserve"> Finally loop unrolling is another important </w:t>
      </w:r>
      <w:r w:rsidR="004927A5">
        <w:rPr>
          <w:rFonts w:eastAsiaTheme="minorEastAsia"/>
        </w:rPr>
        <w:t xml:space="preserve">optimisation which saves cycles by not having the processing unit update the program counter to return to the loop start each iteration. Instead a successful branch is only acted </w:t>
      </w:r>
      <w:r w:rsidR="004927A5">
        <w:rPr>
          <w:rFonts w:eastAsiaTheme="minorEastAsia"/>
        </w:rPr>
        <w:t>upon to exit the unrolled loop. If the loop iterations are constant (which is our case) a complete unrolling can be done.</w:t>
      </w:r>
    </w:p>
    <w:p w:rsidR="004927A5" w:rsidRDefault="004927A5" w:rsidP="0083423D">
      <w:pPr>
        <w:rPr>
          <w:rFonts w:eastAsiaTheme="minorEastAsia"/>
        </w:rPr>
      </w:pPr>
      <w:r>
        <w:rPr>
          <w:rFonts w:eastAsiaTheme="minorEastAsia"/>
        </w:rPr>
        <w:t>Thus the combination of software pipelining, loop optimisation and unrolling explains why our assembly code is not the most optimal and why the compiler manages to achieve better cycle times.</w:t>
      </w:r>
    </w:p>
    <w:p w:rsidR="004402FE" w:rsidRPr="00FC75CC" w:rsidRDefault="004402FE" w:rsidP="0083423D">
      <w:pPr>
        <w:rPr>
          <w:rFonts w:eastAsiaTheme="minorEastAsia"/>
        </w:rPr>
      </w:pPr>
      <w:r>
        <w:rPr>
          <w:rFonts w:eastAsiaTheme="minorEastAsia"/>
        </w:rPr>
        <w:t xml:space="preserve">This fits in with </w:t>
      </w:r>
      <w:r w:rsidR="008D13B1">
        <w:rPr>
          <w:rFonts w:eastAsiaTheme="minorEastAsia"/>
        </w:rPr>
        <w:t>Figure 26</w:t>
      </w:r>
      <w:r>
        <w:rPr>
          <w:rFonts w:eastAsiaTheme="minorEastAsia"/>
        </w:rPr>
        <w:t xml:space="preserve"> found in lecture 2 which details how a C compiler can be </w:t>
      </w:r>
      <w:r w:rsidR="007B4F5B">
        <w:rPr>
          <w:rFonts w:eastAsiaTheme="minorEastAsia"/>
        </w:rPr>
        <w:t>more</w:t>
      </w:r>
      <w:r>
        <w:rPr>
          <w:rFonts w:eastAsiaTheme="minorEastAsia"/>
        </w:rPr>
        <w:t xml:space="preserve"> efficient than a human writing assembly code as the effort to unroll and fully </w:t>
      </w:r>
      <w:r w:rsidR="007B4F5B">
        <w:rPr>
          <w:rFonts w:eastAsiaTheme="minorEastAsia"/>
        </w:rPr>
        <w:t>utilize</w:t>
      </w:r>
      <w:r>
        <w:rPr>
          <w:rFonts w:eastAsiaTheme="minorEastAsia"/>
        </w:rPr>
        <w:t xml:space="preserve"> all 8 processing units is a tedious process which a compiler systematically going </w:t>
      </w:r>
      <w:r w:rsidR="007B4F5B">
        <w:rPr>
          <w:rFonts w:eastAsiaTheme="minorEastAsia"/>
        </w:rPr>
        <w:t>through</w:t>
      </w:r>
      <w:r>
        <w:rPr>
          <w:rFonts w:eastAsiaTheme="minorEastAsia"/>
        </w:rPr>
        <w:t xml:space="preserve"> the instructions can often achieve better.</w:t>
      </w:r>
    </w:p>
    <w:p w:rsidR="00D16A72" w:rsidRDefault="004402FE" w:rsidP="00D16A72">
      <w:pPr>
        <w:pStyle w:val="Default"/>
      </w:pPr>
      <w:r>
        <w:rPr>
          <w:noProof/>
          <w:lang w:eastAsia="en-GB"/>
        </w:rPr>
        <w:drawing>
          <wp:inline distT="0" distB="0" distL="0" distR="0" wp14:anchorId="15F86E14" wp14:editId="3835C618">
            <wp:extent cx="4761476" cy="2775098"/>
            <wp:effectExtent l="0" t="0" r="127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35829" t="28052" r="33911" b="40594"/>
                    <a:stretch/>
                  </pic:blipFill>
                  <pic:spPr bwMode="auto">
                    <a:xfrm>
                      <a:off x="0" y="0"/>
                      <a:ext cx="4764894" cy="2777090"/>
                    </a:xfrm>
                    <a:prstGeom prst="rect">
                      <a:avLst/>
                    </a:prstGeom>
                    <a:ln>
                      <a:noFill/>
                    </a:ln>
                    <a:extLst>
                      <a:ext uri="{53640926-AAD7-44D8-BBD7-CCE9431645EC}">
                        <a14:shadowObscured xmlns:a14="http://schemas.microsoft.com/office/drawing/2010/main"/>
                      </a:ext>
                    </a:extLst>
                  </pic:spPr>
                </pic:pic>
              </a:graphicData>
            </a:graphic>
          </wp:inline>
        </w:drawing>
      </w:r>
    </w:p>
    <w:p w:rsidR="00D16A72" w:rsidRDefault="00D16A72" w:rsidP="005160A7"/>
    <w:p w:rsidR="00296E0E" w:rsidRDefault="007B4F5B" w:rsidP="005160A7">
      <w:r w:rsidRPr="00CF7F71">
        <w:rPr>
          <w:u w:val="single"/>
        </w:rPr>
        <w:t>Figure 26.</w:t>
      </w:r>
      <w:r>
        <w:t xml:space="preserve"> Graph detailing the effort to efficiency of writing software at various levels.</w:t>
      </w:r>
    </w:p>
    <w:p w:rsidR="00296E0E" w:rsidRDefault="00296E0E">
      <w:r>
        <w:br w:type="page"/>
      </w:r>
    </w:p>
    <w:p w:rsidR="00296E0E" w:rsidRDefault="00296E0E" w:rsidP="00296E0E">
      <w:pPr>
        <w:pStyle w:val="Heading1"/>
      </w:pPr>
      <w:bookmarkStart w:id="14" w:name="_Toc350118018"/>
      <w:r>
        <w:t>C Code</w:t>
      </w:r>
      <w:bookmarkEnd w:id="14"/>
    </w:p>
    <w:tbl>
      <w:tblPr>
        <w:tblStyle w:val="TableGrid"/>
        <w:tblW w:w="10207" w:type="dxa"/>
        <w:tblInd w:w="-601" w:type="dxa"/>
        <w:tblLook w:val="04A0" w:firstRow="1" w:lastRow="0" w:firstColumn="1" w:lastColumn="0" w:noHBand="0" w:noVBand="1"/>
      </w:tblPr>
      <w:tblGrid>
        <w:gridCol w:w="10207"/>
      </w:tblGrid>
      <w:tr w:rsidR="00296E0E" w:rsidTr="00296E0E">
        <w:tc>
          <w:tcPr>
            <w:tcW w:w="10207" w:type="dxa"/>
          </w:tcPr>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DEPARTMENT OF ELECTRICAL AND ELECTRONIC ENGINEERING</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IMPERIAL COLLEGE LONDON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EE 3.19: Real Time Digital Signal Processing</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Dr Paul Mitcheson and Daniel Harvey</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LAB 3: Interrupt I/O</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 I N T I O. C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Demonstrates inputing and outputing data from the DSK's audio port using interrupts.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Updated for use on 6713 DSK by Danny Harvey: May-Aug 2006</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Updated for CCS V4 Sept 10</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r w:rsidRPr="00296E0E">
              <w:rPr>
                <w:rFonts w:ascii="CMU Concrete" w:hAnsi="CMU Concrete" w:cs="Courier New"/>
                <w:color w:val="3F7F5F"/>
                <w:sz w:val="18"/>
                <w:szCs w:val="20"/>
              </w:rPr>
              <w:tab/>
              <w:t xml:space="preserve">You should modify the code so that interrupts are used to service the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  audio port.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Pre-processor statements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&lt;stdlib.h&gt;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&lt;stdio.h&gt;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math library (trig functions)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&lt;math.h&gt;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xml:space="preserve">//  Included so program can make use of DSP/BIOS configuration tool.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w:t>
            </w:r>
            <w:r w:rsidRPr="00296E0E">
              <w:rPr>
                <w:rFonts w:ascii="CMU Concrete" w:hAnsi="CMU Concrete" w:cs="Courier New"/>
                <w:color w:val="2A00FF"/>
                <w:sz w:val="18"/>
                <w:szCs w:val="20"/>
              </w:rPr>
              <w:t>"dsp_bios_cfg.h"</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The file dsk6713.h must be included in every program that uses the BSL.  This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example also includes dsk6713_aic23.h because it uses the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AIC23 codec module (audio interface).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w:t>
            </w:r>
            <w:r w:rsidRPr="00296E0E">
              <w:rPr>
                <w:rFonts w:ascii="CMU Concrete" w:hAnsi="CMU Concrete" w:cs="Courier New"/>
                <w:color w:val="2A00FF"/>
                <w:sz w:val="18"/>
                <w:szCs w:val="20"/>
              </w:rPr>
              <w:t>"dsk6713.h"</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w:t>
            </w:r>
            <w:r w:rsidRPr="00296E0E">
              <w:rPr>
                <w:rFonts w:ascii="CMU Concrete" w:hAnsi="CMU Concrete" w:cs="Courier New"/>
                <w:color w:val="2A00FF"/>
                <w:sz w:val="18"/>
                <w:szCs w:val="20"/>
              </w:rPr>
              <w:t>"dsk6713_aic23.h"</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//include coefficent variables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w:t>
            </w:r>
            <w:r w:rsidRPr="00296E0E">
              <w:rPr>
                <w:rFonts w:ascii="CMU Concrete" w:hAnsi="CMU Concrete" w:cs="Courier New"/>
                <w:color w:val="2A00FF"/>
                <w:sz w:val="18"/>
                <w:szCs w:val="20"/>
              </w:rPr>
              <w:t>"coef.txt"</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math library (trig functions)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&lt;math.h&gt;</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Some functions to help with writing/reading the audio ports when using interrupts.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&lt;helper_functions_ISR.h&gt;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#define</w:t>
            </w:r>
            <w:r w:rsidRPr="00296E0E">
              <w:rPr>
                <w:rFonts w:ascii="CMU Concrete" w:hAnsi="CMU Concrete" w:cs="Courier New"/>
                <w:color w:val="000000"/>
                <w:sz w:val="18"/>
                <w:szCs w:val="20"/>
              </w:rPr>
              <w:t xml:space="preserve"> BUFFER_BYTE_SIZE 1024</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#define</w:t>
            </w:r>
            <w:r w:rsidRPr="00296E0E">
              <w:rPr>
                <w:rFonts w:ascii="CMU Concrete" w:hAnsi="CMU Concrete" w:cs="Courier New"/>
                <w:color w:val="000000"/>
                <w:sz w:val="18"/>
                <w:szCs w:val="20"/>
              </w:rPr>
              <w:t xml:space="preserve"> BUFFER_SIZE 128</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x_buffer[BUFFER_SIZE];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 X_PTR = x_buffer;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#pragma</w:t>
            </w:r>
            <w:r w:rsidRPr="00296E0E">
              <w:rPr>
                <w:rFonts w:ascii="CMU Concrete" w:hAnsi="CMU Concrete" w:cs="Courier New"/>
                <w:color w:val="000000"/>
                <w:sz w:val="18"/>
                <w:szCs w:val="20"/>
              </w:rPr>
              <w:t xml:space="preserve"> DATA_ALIGN(x_buffer, BUFFER_BYTE_SIZE)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var;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rectify = 1;</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sampling_freq = 8000;</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Global declarations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Audio port configuration settings: these values set registers in the AIC23 audio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interface to configure it. See TI doc SLWS106D 3-3 to 3-10 for more info.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DSK6713_AIC23_Config Config = {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 xml:space="preserve"> </w:t>
            </w: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 xml:space="preserve"> </w:t>
            </w:r>
            <w:r w:rsidRPr="00296E0E">
              <w:rPr>
                <w:rFonts w:ascii="CMU Concrete" w:hAnsi="CMU Concrete" w:cs="Courier New"/>
                <w:color w:val="3F7F5F"/>
                <w:sz w:val="18"/>
                <w:szCs w:val="20"/>
              </w:rPr>
              <w:t>/*   REGISTER</w:t>
            </w:r>
            <w:r w:rsidRPr="00296E0E">
              <w:rPr>
                <w:rFonts w:ascii="CMU Concrete" w:hAnsi="CMU Concrete" w:cs="Courier New"/>
                <w:color w:val="3F7F5F"/>
                <w:sz w:val="18"/>
                <w:szCs w:val="20"/>
              </w:rPr>
              <w:tab/>
              <w:t xml:space="preserve">            FUNCTION</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SETTINGS         */</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 xml:space="preserve"> </w:t>
            </w:r>
            <w:r w:rsidRPr="00296E0E">
              <w:rPr>
                <w:rFonts w:ascii="CMU Concrete" w:hAnsi="CMU Concrete" w:cs="Courier New"/>
                <w:color w:val="3F7F5F"/>
                <w:sz w:val="18"/>
                <w:szCs w:val="20"/>
              </w:rPr>
              <w:t>/**********************************************************************/</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0x0017,  </w:t>
            </w:r>
            <w:r w:rsidRPr="00296E0E">
              <w:rPr>
                <w:rFonts w:ascii="CMU Concrete" w:hAnsi="CMU Concrete" w:cs="Courier New"/>
                <w:color w:val="3F7F5F"/>
                <w:sz w:val="18"/>
                <w:szCs w:val="20"/>
              </w:rPr>
              <w:t>/* 0 LEFTINVOL  Left line input channel volume  0dB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0x0017,  </w:t>
            </w:r>
            <w:r w:rsidRPr="00296E0E">
              <w:rPr>
                <w:rFonts w:ascii="CMU Concrete" w:hAnsi="CMU Concrete" w:cs="Courier New"/>
                <w:color w:val="3F7F5F"/>
                <w:sz w:val="18"/>
                <w:szCs w:val="20"/>
              </w:rPr>
              <w:t>/* 1 RIGHTINVOL Right line input channel volume 0dB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0x01f9,  </w:t>
            </w:r>
            <w:r w:rsidRPr="00296E0E">
              <w:rPr>
                <w:rFonts w:ascii="CMU Concrete" w:hAnsi="CMU Concrete" w:cs="Courier New"/>
                <w:color w:val="3F7F5F"/>
                <w:sz w:val="18"/>
                <w:szCs w:val="20"/>
              </w:rPr>
              <w:t>/* 2 LEFTHPVOL  Left channel headphone volume   0dB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0x01f9,  </w:t>
            </w:r>
            <w:r w:rsidRPr="00296E0E">
              <w:rPr>
                <w:rFonts w:ascii="CMU Concrete" w:hAnsi="CMU Concrete" w:cs="Courier New"/>
                <w:color w:val="3F7F5F"/>
                <w:sz w:val="18"/>
                <w:szCs w:val="20"/>
              </w:rPr>
              <w:t>/* 3 RIGHTHPVOL Right channel headphone volume  0dB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0x0011,  </w:t>
            </w:r>
            <w:r w:rsidRPr="00296E0E">
              <w:rPr>
                <w:rFonts w:ascii="CMU Concrete" w:hAnsi="CMU Concrete" w:cs="Courier New"/>
                <w:color w:val="3F7F5F"/>
                <w:sz w:val="18"/>
                <w:szCs w:val="20"/>
              </w:rPr>
              <w:t>/* 4 ANAPATH    Analog audio path control       DAC on, Mic boost 20dB*/</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0x0000,  </w:t>
            </w:r>
            <w:r w:rsidRPr="00296E0E">
              <w:rPr>
                <w:rFonts w:ascii="CMU Concrete" w:hAnsi="CMU Concrete" w:cs="Courier New"/>
                <w:color w:val="3F7F5F"/>
                <w:sz w:val="18"/>
                <w:szCs w:val="20"/>
              </w:rPr>
              <w:t>/* 5 DIGPATH    Digital audio path control      All Filters off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0x0000,  </w:t>
            </w:r>
            <w:r w:rsidRPr="00296E0E">
              <w:rPr>
                <w:rFonts w:ascii="CMU Concrete" w:hAnsi="CMU Concrete" w:cs="Courier New"/>
                <w:color w:val="3F7F5F"/>
                <w:sz w:val="18"/>
                <w:szCs w:val="20"/>
              </w:rPr>
              <w:t>/* 6 DPOWERDOWN Power down control              All Hardware on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0x0043,  </w:t>
            </w:r>
            <w:r w:rsidRPr="00296E0E">
              <w:rPr>
                <w:rFonts w:ascii="CMU Concrete" w:hAnsi="CMU Concrete" w:cs="Courier New"/>
                <w:color w:val="3F7F5F"/>
                <w:sz w:val="18"/>
                <w:szCs w:val="20"/>
              </w:rPr>
              <w:t>/* 7 DIGIF      Digital audio interface format  16 bit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0x008d,  </w:t>
            </w:r>
            <w:r w:rsidRPr="00296E0E">
              <w:rPr>
                <w:rFonts w:ascii="CMU Concrete" w:hAnsi="CMU Concrete" w:cs="Courier New"/>
                <w:color w:val="3F7F5F"/>
                <w:sz w:val="18"/>
                <w:szCs w:val="20"/>
              </w:rPr>
              <w:t>/* 8 SAMPLERATE Sample rate control             8 KHZ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0x0001   </w:t>
            </w:r>
            <w:r w:rsidRPr="00296E0E">
              <w:rPr>
                <w:rFonts w:ascii="CMU Concrete" w:hAnsi="CMU Concrete" w:cs="Courier New"/>
                <w:color w:val="3F7F5F"/>
                <w:sz w:val="18"/>
                <w:szCs w:val="20"/>
              </w:rPr>
              <w:t>/* 9 DIGACT     Digital interface activation    On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 xml:space="preserve"> </w:t>
            </w: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xml:space="preserve">// Codec handle:- a variable used to identify audio interface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DSK6713_AIC23_CodecHandle H_Codec;</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xml:space="preserve">// Holds the value of the current sample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output;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sample;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#define</w:t>
            </w:r>
            <w:r w:rsidRPr="00296E0E">
              <w:rPr>
                <w:rFonts w:ascii="CMU Concrete" w:hAnsi="CMU Concrete" w:cs="Courier New"/>
                <w:color w:val="000000"/>
                <w:sz w:val="18"/>
                <w:szCs w:val="20"/>
              </w:rPr>
              <w:t xml:space="preserve"> N 93</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x[2*N];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i = N-1;</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a=0;</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index = 0;</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index2 = 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F5F"/>
                <w:sz w:val="18"/>
                <w:szCs w:val="20"/>
              </w:rPr>
              <w:t>/******************************* Function prototypes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init_hardware(</w:t>
            </w: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init_HWI(</w:t>
            </w: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ISR_AIC(</w:t>
            </w: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non_circ_FIR();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base_circ_FIR();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circ_FIR();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doublesize_circ_FIR();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extern</w:t>
            </w: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circ_FIR_DP(</w:t>
            </w: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**ptr, </w:t>
            </w: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*coef, </w:t>
            </w: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*input_samp, </w:t>
            </w: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*filtered_samp ,</w:t>
            </w:r>
            <w:r w:rsidRPr="00296E0E">
              <w:rPr>
                <w:rFonts w:ascii="CMU Concrete" w:hAnsi="CMU Concrete" w:cs="Courier New"/>
                <w:b/>
                <w:bCs/>
                <w:color w:val="7F0055"/>
                <w:sz w:val="18"/>
                <w:szCs w:val="20"/>
              </w:rPr>
              <w:t>unsigned</w:t>
            </w: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numCoefs);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Main routine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main(){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 initialize board and the audio port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init_hardware();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F5F"/>
                <w:sz w:val="18"/>
                <w:szCs w:val="20"/>
              </w:rPr>
              <w:t>/* initialize hardware interrupts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init_HWI();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000000"/>
                <w:sz w:val="18"/>
                <w:szCs w:val="20"/>
              </w:rPr>
              <w:tab/>
              <w:t xml:space="preserve"> </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F5F"/>
                <w:sz w:val="18"/>
                <w:szCs w:val="20"/>
              </w:rPr>
              <w:t>/* loop indefinitely, waiting for interrupts */</w:t>
            </w:r>
            <w:r w:rsidRPr="00296E0E">
              <w:rPr>
                <w:rFonts w:ascii="CMU Concrete" w:hAnsi="CMU Concrete" w:cs="Courier New"/>
                <w:color w:val="000000"/>
                <w:sz w:val="18"/>
                <w:szCs w:val="20"/>
              </w:rPr>
              <w:t xml:space="preserve">  </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while</w:t>
            </w:r>
            <w:r w:rsidRPr="00296E0E">
              <w:rPr>
                <w:rFonts w:ascii="CMU Concrete" w:hAnsi="CMU Concrete" w:cs="Courier New"/>
                <w:color w:val="000000"/>
                <w:sz w:val="18"/>
                <w:szCs w:val="20"/>
              </w:rPr>
              <w:t xml:space="preserve">(1)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init_hardware() **********************************/</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init_hardware()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 xml:space="preserve">// Initialize the board support library, must be called first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DSK6713_init();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 xml:space="preserve">// Start the AIC23 codec using the settings defined above in config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H_Codec = DSK6713_AIC23_openCodec(0, &amp;Config);</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F5F"/>
                <w:sz w:val="18"/>
                <w:szCs w:val="20"/>
              </w:rPr>
              <w:t xml:space="preserve">/* Function below sets the number of bits in word used by MSBSP (serial port) for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 xml:space="preserve">receives from AIC23 (audio port). We are using a 32 bit packet containing two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16 bit numbers hence 32BIT is set for  receive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MCBSP_FSETS(RCR1, RWDLEN1, 32BIT);</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F5F"/>
                <w:sz w:val="18"/>
                <w:szCs w:val="20"/>
              </w:rPr>
              <w:t xml:space="preserve">/* Configures interrupt to activate on each consecutive available 32 bits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from Audio port hence an interrupt is generated for each L &amp; R sample pair */</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MCBSP_FSETS(SPCR1, RINTM, FRM);</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F5F"/>
                <w:sz w:val="18"/>
                <w:szCs w:val="20"/>
              </w:rPr>
              <w:t xml:space="preserve">/* These commands do the same thing as above but applied to data transfers to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the audio port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MCBSP_FSETS(XCR1, XWDLEN1, 32BIT);</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MCBSP_FSETS(SPCR1, XINTM, FRM);</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init_HWI() **************************************/</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init_HWI(</w:t>
            </w: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IRQ_globalDisable();</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 Globally disables interrupts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IRQ_nmiEnable();</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 Enables the NMI interrupt (used by the debugger)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IRQ_map(IRQ_EVT_RINT1,4);</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 Maps an event to a physical interrupt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IRQ_enable(IRQ_EVT_RINT1);</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 Enables the event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IRQ_globalEnable();</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 Globally enables interrupts</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WRITE YOUR INTERRUPT SERVICE ROUTINE HERE***********************/</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ISR_AIC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ISR_AIC(){</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//uncomment to sue assembly code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F5F"/>
                <w:sz w:val="18"/>
                <w:szCs w:val="20"/>
              </w:rPr>
              <w:t>/*sample = (double)mono_read_16Bit();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circ_FIR_DP(&amp;X_PTR,&amp;b[0],&amp;sample,&amp;output, 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mono_write_16Bit(output);*/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mono_write_16Bit(circ_FIR());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for (i = N-1;i&gt;0;i--)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x[i]=x[i-1]; //move data along buffer from lower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 xml:space="preserve">} // element to next higher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x[0] = sample; // put new sample into buffer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non_circ_FIR(){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//this fucntions performs convolution of an input sample with</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//coefficient values and past inputs in a non-circular buffer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 xml:space="preserve">//implementation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//reset output, a global variable, to zera</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output = 0;</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x[0] = mono_read_16Bit(); </w:t>
            </w:r>
            <w:r w:rsidRPr="00296E0E">
              <w:rPr>
                <w:rFonts w:ascii="CMU Concrete" w:hAnsi="CMU Concrete" w:cs="Courier New"/>
                <w:color w:val="3F7D5F"/>
                <w:sz w:val="18"/>
                <w:szCs w:val="20"/>
              </w:rPr>
              <w:t>// place new sample into buffer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//perform convolution by looping through all past samples and mutliple them</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//by their respective coefficients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(i=0;i&lt;N;i++){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//accumulate each multiply result to 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b[i]*x[i];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//shift all elements such that input value can be placed in zero.</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 = N-1;i&gt;0;i--)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 xml:space="preserve">x[i]=x[i-1]; </w:t>
            </w:r>
            <w:r w:rsidRPr="00296E0E">
              <w:rPr>
                <w:rFonts w:ascii="CMU Concrete" w:hAnsi="CMU Concrete" w:cs="Courier New"/>
                <w:color w:val="3F7D5F"/>
                <w:sz w:val="18"/>
                <w:szCs w:val="20"/>
              </w:rPr>
              <w:t xml:space="preserve">//move data along buffer from lower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 </w:t>
            </w:r>
            <w:r w:rsidRPr="00296E0E">
              <w:rPr>
                <w:rFonts w:ascii="CMU Concrete" w:hAnsi="CMU Concrete" w:cs="Courier New"/>
                <w:color w:val="3F7D5F"/>
                <w:sz w:val="18"/>
                <w:szCs w:val="20"/>
              </w:rPr>
              <w:t xml:space="preserve">// element to next higher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return</w:t>
            </w:r>
            <w:r w:rsidRPr="00296E0E">
              <w:rPr>
                <w:rFonts w:ascii="CMU Concrete" w:hAnsi="CMU Concrete" w:cs="Courier New"/>
                <w:color w:val="000000"/>
                <w:sz w:val="18"/>
                <w:szCs w:val="20"/>
              </w:rPr>
              <w:t xml:space="preserve"> output; </w:t>
            </w:r>
            <w:r w:rsidRPr="00296E0E">
              <w:rPr>
                <w:rFonts w:ascii="CMU Concrete" w:hAnsi="CMU Concrete" w:cs="Courier New"/>
                <w:color w:val="3F7D5F"/>
                <w:sz w:val="18"/>
                <w:szCs w:val="20"/>
              </w:rPr>
              <w:t>//return output value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x[index] = mono_read_16Bit(); </w:t>
            </w:r>
            <w:r w:rsidRPr="00296E0E">
              <w:rPr>
                <w:rFonts w:ascii="CMU Concrete" w:hAnsi="CMU Concrete" w:cs="Courier New"/>
                <w:color w:val="3F7D5F"/>
                <w:sz w:val="18"/>
                <w:szCs w:val="20"/>
              </w:rPr>
              <w:t>//read input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output = 0; </w:t>
            </w:r>
            <w:r w:rsidRPr="00296E0E">
              <w:rPr>
                <w:rFonts w:ascii="CMU Concrete" w:hAnsi="CMU Concrete" w:cs="Courier New"/>
                <w:color w:val="3F7D5F"/>
                <w:sz w:val="18"/>
                <w:szCs w:val="20"/>
              </w:rPr>
              <w:t>//reset 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//check where index is to determine which values will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if</w:t>
            </w:r>
            <w:r w:rsidRPr="00296E0E">
              <w:rPr>
                <w:rFonts w:ascii="CMU Concrete" w:hAnsi="CMU Concrete" w:cs="Courier New"/>
                <w:color w:val="000000"/>
                <w:sz w:val="18"/>
                <w:szCs w:val="20"/>
              </w:rPr>
              <w:t xml:space="preserve"> (index &lt;= (N-1)/2){</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//handle the case where index -1 - i may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//first loop which handles all values without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(i=0;i&lt;index;i++){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//performs factorized convolution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(x[index-1-i]+x[index + i])*b[i];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//second loop handling the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(i=index;i&lt;(N-1)/2;i++){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(x[index-1+N-i]+x[index + i])*b[i];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//handles the middle coefficient seperate to avoid doubling</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//a component of the output. This is only necessary for odd</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//N values.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 + (N-1)/2])*b[(N-1)/2];</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r w:rsidRPr="00296E0E">
              <w:rPr>
                <w:rFonts w:ascii="CMU Concrete" w:hAnsi="CMU Concrete" w:cs="Courier New"/>
                <w:b/>
                <w:bCs/>
                <w:color w:val="7F0055"/>
                <w:sz w:val="18"/>
                <w:szCs w:val="20"/>
              </w:rPr>
              <w:t>else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//handle the case where index + i may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//first loop</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(i=0;i&lt;N-index;i++){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//performs factorized convolution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(x[index-1-i]+x[index + i])*b[i];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//second loop</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(i=N-index;i&lt;(N-1)/2;i++){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//performs factorized convolution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(x[index-1-i]+x[index - N +i])*b[i];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//handle odd case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(x[index-(N-1)/2 - 1])*b[(N-1)/2];</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index--;</w:t>
            </w:r>
            <w:r w:rsidRPr="00296E0E">
              <w:rPr>
                <w:rFonts w:ascii="CMU Concrete" w:hAnsi="CMU Concrete" w:cs="Courier New"/>
                <w:color w:val="3F7D5F"/>
                <w:sz w:val="18"/>
                <w:szCs w:val="20"/>
              </w:rPr>
              <w:t>//decrease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if</w:t>
            </w:r>
            <w:r w:rsidRPr="00296E0E">
              <w:rPr>
                <w:rFonts w:ascii="CMU Concrete" w:hAnsi="CMU Concrete" w:cs="Courier New"/>
                <w:color w:val="000000"/>
                <w:sz w:val="18"/>
                <w:szCs w:val="20"/>
              </w:rPr>
              <w:t xml:space="preserve"> (index&lt;0){index=N-1;}</w:t>
            </w:r>
            <w:r w:rsidRPr="00296E0E">
              <w:rPr>
                <w:rFonts w:ascii="CMU Concrete" w:hAnsi="CMU Concrete" w:cs="Courier New"/>
                <w:color w:val="3F7D5F"/>
                <w:sz w:val="18"/>
                <w:szCs w:val="20"/>
              </w:rPr>
              <w:t>//handle overflow of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return</w:t>
            </w:r>
            <w:r w:rsidRPr="00296E0E">
              <w:rPr>
                <w:rFonts w:ascii="CMU Concrete" w:hAnsi="CMU Concrete" w:cs="Courier New"/>
                <w:color w:val="000000"/>
                <w:sz w:val="18"/>
                <w:szCs w:val="20"/>
              </w:rPr>
              <w:t xml:space="preserve"> output; </w:t>
            </w:r>
            <w:r w:rsidRPr="00296E0E">
              <w:rPr>
                <w:rFonts w:ascii="CMU Concrete" w:hAnsi="CMU Concrete" w:cs="Courier New"/>
                <w:color w:val="3F7D5F"/>
                <w:sz w:val="18"/>
                <w:szCs w:val="20"/>
              </w:rPr>
              <w:t>//return 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base_circ_FIR(){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x[index] = mono_read_16Bit(); </w:t>
            </w:r>
            <w:r w:rsidRPr="00296E0E">
              <w:rPr>
                <w:rFonts w:ascii="CMU Concrete" w:hAnsi="CMU Concrete" w:cs="Courier New"/>
                <w:color w:val="3F7D5F"/>
                <w:sz w:val="18"/>
                <w:szCs w:val="20"/>
              </w:rPr>
              <w:t>//store in x[index] the input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output = 0;</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//reset 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//loop from 0 to N-index which is the point just before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 xml:space="preserve">//which overflow occurs. This avoids an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//if function inside a for loop</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(i = 0;i&lt;N-index;i++){</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//simply accumulate the convolution result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output+=x[index+i]*b[i];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//loop from N-index to N which when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//overflow occurs. This handles the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(i = N-index;i&lt;N;i++){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output+=x[index+i-N]*b[i];</w:t>
            </w:r>
            <w:r w:rsidRPr="00296E0E">
              <w:rPr>
                <w:rFonts w:ascii="CMU Concrete" w:hAnsi="CMU Concrete" w:cs="Courier New"/>
                <w:color w:val="3F7D5F"/>
                <w:sz w:val="18"/>
                <w:szCs w:val="20"/>
              </w:rPr>
              <w:t>//simply accumulate result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index++; </w:t>
            </w:r>
            <w:r w:rsidRPr="00296E0E">
              <w:rPr>
                <w:rFonts w:ascii="CMU Concrete" w:hAnsi="CMU Concrete" w:cs="Courier New"/>
                <w:color w:val="3F7D5F"/>
                <w:sz w:val="18"/>
                <w:szCs w:val="20"/>
              </w:rPr>
              <w:t>//increase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if</w:t>
            </w:r>
            <w:r w:rsidRPr="00296E0E">
              <w:rPr>
                <w:rFonts w:ascii="CMU Concrete" w:hAnsi="CMU Concrete" w:cs="Courier New"/>
                <w:color w:val="000000"/>
                <w:sz w:val="18"/>
                <w:szCs w:val="20"/>
              </w:rPr>
              <w:t xml:space="preserve"> (index==N){index=0;} </w:t>
            </w:r>
            <w:r w:rsidRPr="00296E0E">
              <w:rPr>
                <w:rFonts w:ascii="CMU Concrete" w:hAnsi="CMU Concrete" w:cs="Courier New"/>
                <w:color w:val="3F7D5F"/>
                <w:sz w:val="18"/>
                <w:szCs w:val="20"/>
              </w:rPr>
              <w:t>//check for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return</w:t>
            </w:r>
            <w:r w:rsidRPr="00296E0E">
              <w:rPr>
                <w:rFonts w:ascii="CMU Concrete" w:hAnsi="CMU Concrete" w:cs="Courier New"/>
                <w:color w:val="000000"/>
                <w:sz w:val="18"/>
                <w:szCs w:val="20"/>
              </w:rPr>
              <w:t xml:space="preserve"> output; </w:t>
            </w:r>
            <w:r w:rsidRPr="00296E0E">
              <w:rPr>
                <w:rFonts w:ascii="CMU Concrete" w:hAnsi="CMU Concrete" w:cs="Courier New"/>
                <w:color w:val="3F7D5F"/>
                <w:sz w:val="18"/>
                <w:szCs w:val="20"/>
              </w:rPr>
              <w:t>//return value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doublesize_circ_FIR(){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//read input and place in memory</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//this is more efficient than reading input twice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sample = (</w:t>
            </w: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)mono_read_16Bit();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x[index] = sample; </w:t>
            </w:r>
            <w:r w:rsidRPr="00296E0E">
              <w:rPr>
                <w:rFonts w:ascii="CMU Concrete" w:hAnsi="CMU Concrete" w:cs="Courier New"/>
                <w:color w:val="3F7D5F"/>
                <w:sz w:val="18"/>
                <w:szCs w:val="20"/>
              </w:rPr>
              <w:t>//store sample in its first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x[index2] = sample; </w:t>
            </w:r>
            <w:r w:rsidRPr="00296E0E">
              <w:rPr>
                <w:rFonts w:ascii="CMU Concrete" w:hAnsi="CMU Concrete" w:cs="Courier New"/>
                <w:color w:val="3F7D5F"/>
                <w:sz w:val="18"/>
                <w:szCs w:val="20"/>
              </w:rPr>
              <w:t>//store sample in its second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output = 0; </w:t>
            </w:r>
            <w:r w:rsidRPr="00296E0E">
              <w:rPr>
                <w:rFonts w:ascii="CMU Concrete" w:hAnsi="CMU Concrete" w:cs="Courier New"/>
                <w:color w:val="3F7D5F"/>
                <w:sz w:val="18"/>
                <w:szCs w:val="20"/>
              </w:rPr>
              <w:t>//reset 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 xml:space="preserve">//loop from 0 to N-1/2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(i=0;i&lt;(N-1)/2;i++){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//use symmetry properties and perform convolution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000000"/>
                <w:sz w:val="18"/>
                <w:szCs w:val="20"/>
              </w:rPr>
              <w:tab/>
              <w:t>output += b[i]*(x[index+i]+x[index2-i-1]);</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//use for the case where N is odd</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output += b[(N-1)/2]*x[index+(N-1)/2];</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index++; </w:t>
            </w:r>
            <w:r w:rsidRPr="00296E0E">
              <w:rPr>
                <w:rFonts w:ascii="CMU Concrete" w:hAnsi="CMU Concrete" w:cs="Courier New"/>
                <w:color w:val="3F7D5F"/>
                <w:sz w:val="18"/>
                <w:szCs w:val="20"/>
              </w:rPr>
              <w:t>//increase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if</w:t>
            </w:r>
            <w:r w:rsidRPr="00296E0E">
              <w:rPr>
                <w:rFonts w:ascii="CMU Concrete" w:hAnsi="CMU Concrete" w:cs="Courier New"/>
                <w:color w:val="000000"/>
                <w:sz w:val="18"/>
                <w:szCs w:val="20"/>
              </w:rPr>
              <w:t xml:space="preserve"> (index==N){index=0;} </w:t>
            </w:r>
            <w:r w:rsidRPr="00296E0E">
              <w:rPr>
                <w:rFonts w:ascii="CMU Concrete" w:hAnsi="CMU Concrete" w:cs="Courier New"/>
                <w:color w:val="3F7D5F"/>
                <w:sz w:val="18"/>
                <w:szCs w:val="20"/>
              </w:rPr>
              <w:t>//handle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index2 = index+N; </w:t>
            </w:r>
            <w:r w:rsidRPr="00296E0E">
              <w:rPr>
                <w:rFonts w:ascii="CMU Concrete" w:hAnsi="CMU Concrete" w:cs="Courier New"/>
                <w:color w:val="3F7D5F"/>
                <w:sz w:val="18"/>
                <w:szCs w:val="20"/>
              </w:rPr>
              <w:t>//make index2 follow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return</w:t>
            </w:r>
            <w:r w:rsidRPr="00296E0E">
              <w:rPr>
                <w:rFonts w:ascii="CMU Concrete" w:hAnsi="CMU Concrete" w:cs="Courier New"/>
                <w:color w:val="000000"/>
                <w:sz w:val="18"/>
                <w:szCs w:val="20"/>
              </w:rPr>
              <w:t xml:space="preserve"> output; </w:t>
            </w:r>
            <w:r w:rsidRPr="00296E0E">
              <w:rPr>
                <w:rFonts w:ascii="CMU Concrete" w:hAnsi="CMU Concrete" w:cs="Courier New"/>
                <w:color w:val="3F7D5F"/>
                <w:sz w:val="18"/>
                <w:szCs w:val="20"/>
              </w:rPr>
              <w:t>//return output value.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sz w:val="18"/>
                <w:szCs w:val="20"/>
              </w:rPr>
              <w:t>}</w:t>
            </w:r>
          </w:p>
          <w:p w:rsidR="00296E0E" w:rsidRPr="00296E0E" w:rsidRDefault="00296E0E" w:rsidP="005160A7">
            <w:pPr>
              <w:rPr>
                <w:rFonts w:ascii="CMU Concrete" w:hAnsi="CMU Concrete"/>
                <w:sz w:val="18"/>
              </w:rPr>
            </w:pPr>
          </w:p>
        </w:tc>
      </w:tr>
    </w:tbl>
    <w:p w:rsidR="002142BE" w:rsidRDefault="002142BE" w:rsidP="005160A7">
      <w:r>
        <w:br w:type="page"/>
      </w:r>
    </w:p>
    <w:p w:rsidR="009054B7" w:rsidRDefault="004927A5" w:rsidP="004927A5">
      <w:pPr>
        <w:pStyle w:val="Heading1"/>
      </w:pPr>
      <w:bookmarkStart w:id="15" w:name="_Toc350118019"/>
      <w:r>
        <w:t>Assembly Code (optimized)</w:t>
      </w:r>
      <w:bookmarkEnd w:id="15"/>
    </w:p>
    <w:tbl>
      <w:tblPr>
        <w:tblStyle w:val="TableGrid"/>
        <w:tblW w:w="10490" w:type="dxa"/>
        <w:tblInd w:w="-743" w:type="dxa"/>
        <w:tblLook w:val="04A0" w:firstRow="1" w:lastRow="0" w:firstColumn="1" w:lastColumn="0" w:noHBand="0" w:noVBand="1"/>
      </w:tblPr>
      <w:tblGrid>
        <w:gridCol w:w="10490"/>
      </w:tblGrid>
      <w:tr w:rsidR="00F028BA" w:rsidTr="00F028BA">
        <w:tc>
          <w:tcPr>
            <w:tcW w:w="10490" w:type="dxa"/>
          </w:tcPr>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DEPARTMENT OF ELECTRICAL AND ELECTRONIC ENGINEERING</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IMPERIAL COLLEGE LONDON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EE 3.19: Real Time Digital Signal Processing</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Course  by: Dr Paul Mitcheson</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LAB 4: Double precision FIR using Circular Buffer Hardware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 circ_FIR_DP.ASM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Written by D. Harvey: 18 Jan 2010</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color w:val="7F0055"/>
                <w:sz w:val="16"/>
                <w:szCs w:val="20"/>
                <w:lang w:eastAsia="en-GB"/>
              </w:rPr>
              <w:t xml:space="preserve">.global </w:t>
            </w:r>
            <w:r w:rsidRPr="00CA2C76">
              <w:rPr>
                <w:rFonts w:ascii="Courier New" w:hAnsi="Courier New" w:cs="Courier New"/>
                <w:color w:val="000000"/>
                <w:sz w:val="16"/>
                <w:szCs w:val="20"/>
                <w:lang w:eastAsia="en-GB"/>
              </w:rPr>
              <w:t>_circ_FIR_DP</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color w:val="7F0055"/>
                <w:sz w:val="16"/>
                <w:szCs w:val="20"/>
                <w:lang w:eastAsia="en-GB"/>
              </w:rPr>
              <w:t>.text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 _circ_FIR_DP description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The input delay buffer has a data length of (size in bytes)/(data type length).</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The buffer you create must have a power of 2 size in bytes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i.e its length in bytes must equal 2^X bytes (where X is integer between 1 and 32).</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Also ensure that its data length (size in bytes/8) is longer than the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coefficient array data length. The buffer will need to be data aligned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using  #pragma DATA_ALIGN(delay_buff_name, B) before it is defined</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where B is your chosen delay buffer size in bytes.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circ_FIR_DP function call in C;</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circ_FIR_DP( &amp;circ_ptr, &amp;coef[0], &amp;read_samp, &amp;filtered_samp, N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 Register Assignments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A0 LSB Multiplication  result                 </w:t>
            </w:r>
            <w:r w:rsidR="00587299">
              <w:rPr>
                <w:rFonts w:ascii="Courier New" w:hAnsi="Courier New" w:cs="Courier New"/>
                <w:color w:val="3F7F5F"/>
                <w:sz w:val="16"/>
                <w:szCs w:val="20"/>
                <w:lang w:eastAsia="en-GB"/>
              </w:rPr>
              <w:t xml:space="preserve">      </w:t>
            </w:r>
            <w:r w:rsidRPr="00CA2C76">
              <w:rPr>
                <w:rFonts w:ascii="Courier New" w:hAnsi="Courier New" w:cs="Courier New"/>
                <w:color w:val="3F7F5F"/>
                <w:sz w:val="16"/>
                <w:szCs w:val="20"/>
                <w:lang w:eastAsia="en-GB"/>
              </w:rPr>
              <w:t>B0 Loop Counter</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A1 MSB "                    "                       B1</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A2                                                  B2 Used to set AMR to circular mode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A3                                                  B3 Return to C Address</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A4 &amp;circ_ptr                                        B4 &amp;coef[k]</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A5 circ_ptr                                         B5</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A6 &amp;read_samp                                       B6 &amp;filtered_samp</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A7                                                  B7</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A8 Number of Coefs (N)                        </w:t>
            </w:r>
            <w:r w:rsidR="00587299">
              <w:rPr>
                <w:rFonts w:ascii="Courier New" w:hAnsi="Courier New" w:cs="Courier New"/>
                <w:color w:val="3F7F5F"/>
                <w:sz w:val="16"/>
                <w:szCs w:val="20"/>
                <w:lang w:eastAsia="en-GB"/>
              </w:rPr>
              <w:t xml:space="preserve">      </w:t>
            </w:r>
            <w:r w:rsidRPr="00CA2C76">
              <w:rPr>
                <w:rFonts w:ascii="Courier New" w:hAnsi="Courier New" w:cs="Courier New"/>
                <w:color w:val="3F7F5F"/>
                <w:sz w:val="16"/>
                <w:szCs w:val="20"/>
                <w:lang w:eastAsia="en-GB"/>
              </w:rPr>
              <w:t>B8</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A9                                                  B9</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A10 LSB delay_circ[j]                         </w:t>
            </w:r>
            <w:r w:rsidR="00587299">
              <w:rPr>
                <w:rFonts w:ascii="Courier New" w:hAnsi="Courier New" w:cs="Courier New"/>
                <w:color w:val="3F7F5F"/>
                <w:sz w:val="16"/>
                <w:szCs w:val="20"/>
                <w:lang w:eastAsia="en-GB"/>
              </w:rPr>
              <w:t xml:space="preserve">      </w:t>
            </w:r>
            <w:r w:rsidRPr="00CA2C76">
              <w:rPr>
                <w:rFonts w:ascii="Courier New" w:hAnsi="Courier New" w:cs="Courier New"/>
                <w:color w:val="3F7F5F"/>
                <w:sz w:val="16"/>
                <w:szCs w:val="20"/>
                <w:lang w:eastAsia="en-GB"/>
              </w:rPr>
              <w:t>B10 LSB coef[k]</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A11 MSB   "                                         B11 MSB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A12                      </w:t>
            </w:r>
            <w:r w:rsidR="00587299">
              <w:rPr>
                <w:rFonts w:ascii="Courier New" w:hAnsi="Courier New" w:cs="Courier New"/>
                <w:color w:val="3F7F5F"/>
                <w:sz w:val="16"/>
                <w:szCs w:val="20"/>
                <w:lang w:eastAsia="en-GB"/>
              </w:rPr>
              <w:t>                          </w:t>
            </w:r>
            <w:r w:rsidRPr="00CA2C76">
              <w:rPr>
                <w:rFonts w:ascii="Courier New" w:hAnsi="Courier New" w:cs="Courier New"/>
                <w:color w:val="3F7F5F"/>
                <w:sz w:val="16"/>
                <w:szCs w:val="20"/>
                <w:lang w:eastAsia="en-GB"/>
              </w:rPr>
              <w:t xml:space="preserve"> B12</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A13                                       </w:t>
            </w:r>
            <w:r w:rsidR="00587299">
              <w:rPr>
                <w:rFonts w:ascii="Courier New" w:hAnsi="Courier New" w:cs="Courier New"/>
                <w:color w:val="3F7F5F"/>
                <w:sz w:val="16"/>
                <w:szCs w:val="20"/>
                <w:lang w:eastAsia="en-GB"/>
              </w:rPr>
              <w:t>          </w:t>
            </w:r>
            <w:r w:rsidRPr="00CA2C76">
              <w:rPr>
                <w:rFonts w:ascii="Courier New" w:hAnsi="Courier New" w:cs="Courier New"/>
                <w:color w:val="3F7F5F"/>
                <w:sz w:val="16"/>
                <w:szCs w:val="20"/>
                <w:lang w:eastAsia="en-GB"/>
              </w:rPr>
              <w:t>B13 Temp Store for previous AMR register value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A14 MSB Accumulator                           </w:t>
            </w:r>
            <w:r w:rsidR="00587299">
              <w:rPr>
                <w:rFonts w:ascii="Courier New" w:hAnsi="Courier New" w:cs="Courier New"/>
                <w:color w:val="3F7F5F"/>
                <w:sz w:val="16"/>
                <w:szCs w:val="20"/>
                <w:lang w:eastAsia="en-GB"/>
              </w:rPr>
              <w:t xml:space="preserve">      </w:t>
            </w:r>
            <w:r w:rsidRPr="00CA2C76">
              <w:rPr>
                <w:rFonts w:ascii="Courier New" w:hAnsi="Courier New" w:cs="Courier New"/>
                <w:color w:val="3F7F5F"/>
                <w:sz w:val="16"/>
                <w:szCs w:val="20"/>
                <w:lang w:eastAsia="en-GB"/>
              </w:rPr>
              <w:t>B14</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A15 LSB   "                                         B15</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See Real Time Digital Signal Processing by Nasser Kehtarnavaz (page 146) for more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info on mixing C and Assembly.</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b/>
                <w:bCs/>
                <w:i/>
                <w:iCs/>
                <w:color w:val="000080"/>
                <w:sz w:val="16"/>
                <w:szCs w:val="20"/>
                <w:lang w:eastAsia="en-GB"/>
              </w:rPr>
              <w:t>_circ_FIR_DP:</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xml:space="preserve">; set circular mode using the AMR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MVC.S2                  AMR,B13           </w:t>
            </w:r>
            <w:r w:rsidRPr="00CA2C76">
              <w:rPr>
                <w:rFonts w:ascii="Courier New" w:hAnsi="Courier New" w:cs="Courier New"/>
                <w:color w:val="3F7F5F"/>
                <w:sz w:val="16"/>
                <w:szCs w:val="20"/>
                <w:lang w:eastAsia="en-GB"/>
              </w:rPr>
              <w:t>;(0) Save contents of AMR reg to B13</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MVK.S2                  00000101B,B2;(0)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MVKLH.S2          </w:t>
            </w:r>
            <w:r w:rsidR="00E74A64">
              <w:rPr>
                <w:rFonts w:ascii="Courier New" w:hAnsi="Courier New" w:cs="Courier New"/>
                <w:color w:val="000000"/>
                <w:sz w:val="16"/>
                <w:szCs w:val="20"/>
                <w:lang w:eastAsia="en-GB"/>
              </w:rPr>
              <w:t xml:space="preserve">      </w:t>
            </w:r>
            <w:r w:rsidRPr="00CA2C76">
              <w:rPr>
                <w:rFonts w:ascii="Courier New" w:hAnsi="Courier New" w:cs="Courier New"/>
                <w:color w:val="000000"/>
                <w:sz w:val="16"/>
                <w:szCs w:val="20"/>
                <w:lang w:eastAsia="en-GB"/>
              </w:rPr>
              <w:t>00001001B,B2;(0)</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MVC.S2                  B2,AMR            </w:t>
            </w:r>
            <w:r w:rsidRPr="00CA2C76">
              <w:rPr>
                <w:rFonts w:ascii="Courier New" w:hAnsi="Courier New" w:cs="Courier New"/>
                <w:color w:val="3F7F5F"/>
                <w:sz w:val="16"/>
                <w:szCs w:val="20"/>
                <w:lang w:eastAsia="en-GB"/>
              </w:rPr>
              <w:t>;(0) set AMR reg</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get the data passed from C</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LDDW.D1                 *A6,</w:t>
            </w:r>
            <w:r w:rsidRPr="00CA2C76">
              <w:rPr>
                <w:rFonts w:ascii="Courier New" w:hAnsi="Courier New" w:cs="Courier New"/>
                <w:b/>
                <w:bCs/>
                <w:i/>
                <w:iCs/>
                <w:color w:val="000080"/>
                <w:sz w:val="16"/>
                <w:szCs w:val="20"/>
                <w:lang w:eastAsia="en-GB"/>
              </w:rPr>
              <w:t>A11:</w:t>
            </w:r>
            <w:r w:rsidRPr="00CA2C76">
              <w:rPr>
                <w:rFonts w:ascii="Courier New" w:hAnsi="Courier New" w:cs="Courier New"/>
                <w:color w:val="000000"/>
                <w:sz w:val="16"/>
                <w:szCs w:val="20"/>
                <w:lang w:eastAsia="en-GB"/>
              </w:rPr>
              <w:t xml:space="preserve">A10 </w:t>
            </w:r>
            <w:r w:rsidRPr="00CA2C76">
              <w:rPr>
                <w:rFonts w:ascii="Courier New" w:hAnsi="Courier New" w:cs="Courier New"/>
                <w:color w:val="3F7F5F"/>
                <w:sz w:val="16"/>
                <w:szCs w:val="20"/>
                <w:lang w:eastAsia="en-GB"/>
              </w:rPr>
              <w:t xml:space="preserve">;(4) Get the 32 bit data for read_samp put it in A11:A10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LDW.D1   </w:t>
            </w:r>
            <w:r w:rsidR="00587299">
              <w:rPr>
                <w:rFonts w:ascii="Courier New" w:hAnsi="Courier New" w:cs="Courier New"/>
                <w:color w:val="000000"/>
                <w:sz w:val="16"/>
                <w:szCs w:val="20"/>
                <w:lang w:eastAsia="en-GB"/>
              </w:rPr>
              <w:t>               *A4,A5</w:t>
            </w:r>
            <w:r w:rsidRPr="00CA2C76">
              <w:rPr>
                <w:rFonts w:ascii="Courier New" w:hAnsi="Courier New" w:cs="Courier New"/>
                <w:color w:val="3F7F5F"/>
                <w:sz w:val="16"/>
                <w:szCs w:val="20"/>
                <w:lang w:eastAsia="en-GB"/>
              </w:rPr>
              <w:t>;(</w:t>
            </w:r>
            <w:r w:rsidRPr="00587299">
              <w:rPr>
                <w:rFonts w:ascii="Courier New" w:hAnsi="Courier New" w:cs="Courier New"/>
                <w:color w:val="3F7F5F"/>
                <w:sz w:val="14"/>
                <w:szCs w:val="20"/>
                <w:lang w:eastAsia="en-GB"/>
              </w:rPr>
              <w:t>4) Get the address of the circ_ptr, dereference then place in A5</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 xml:space="preserve">4                               </w:t>
            </w:r>
            <w:r w:rsidRPr="00CA2C76">
              <w:rPr>
                <w:rFonts w:ascii="Courier New" w:hAnsi="Courier New" w:cs="Courier New"/>
                <w:color w:val="3F7F5F"/>
                <w:sz w:val="16"/>
                <w:szCs w:val="20"/>
                <w:lang w:eastAsia="en-GB"/>
              </w:rPr>
              <w:t>; A5 now holds address pointing into delay_circ</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STW.D1                  A11,*--A5   </w:t>
            </w:r>
            <w:r w:rsidRPr="00CA2C76">
              <w:rPr>
                <w:rFonts w:ascii="Courier New" w:hAnsi="Courier New" w:cs="Courier New"/>
                <w:color w:val="3F7F5F"/>
                <w:sz w:val="16"/>
                <w:szCs w:val="20"/>
                <w:lang w:eastAsia="en-GB"/>
              </w:rPr>
              <w:t>;(0) Store new input sample (MSB) to delay_circ array</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STW.D1                  A10,*--A5   </w:t>
            </w:r>
            <w:r w:rsidRPr="00CA2C76">
              <w:rPr>
                <w:rFonts w:ascii="Courier New" w:hAnsi="Courier New" w:cs="Courier New"/>
                <w:color w:val="3F7F5F"/>
                <w:sz w:val="16"/>
                <w:szCs w:val="20"/>
                <w:lang w:eastAsia="en-GB"/>
              </w:rPr>
              <w:t xml:space="preserve">;(0) Store new input sample (LSB) to delay_circ array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STW.D1   </w:t>
            </w:r>
            <w:r w:rsidR="00587299">
              <w:rPr>
                <w:rFonts w:ascii="Courier New" w:hAnsi="Courier New" w:cs="Courier New"/>
                <w:color w:val="000000"/>
                <w:sz w:val="16"/>
                <w:szCs w:val="20"/>
                <w:lang w:eastAsia="en-GB"/>
              </w:rPr>
              <w:t xml:space="preserve">               A5,*A4 </w:t>
            </w:r>
            <w:r w:rsidRPr="00CA2C76">
              <w:rPr>
                <w:rFonts w:ascii="Courier New" w:hAnsi="Courier New" w:cs="Courier New"/>
                <w:color w:val="3F7F5F"/>
                <w:sz w:val="16"/>
                <w:szCs w:val="20"/>
                <w:lang w:eastAsia="en-GB"/>
              </w:rPr>
              <w:t>;(0) write back the decremented pointer to circ_ptr</w:t>
            </w:r>
            <w:r w:rsidR="00587299">
              <w:rPr>
                <w:rFonts w:ascii="Courier New" w:hAnsi="Courier New" w:cs="Courier New"/>
                <w:color w:val="3F7F5F"/>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w:t>
            </w:r>
            <w:r w:rsidR="00587299">
              <w:rPr>
                <w:rFonts w:ascii="Courier New" w:hAnsi="Courier New" w:cs="Courier New"/>
                <w:color w:val="000000"/>
                <w:sz w:val="16"/>
                <w:szCs w:val="20"/>
                <w:lang w:eastAsia="en-GB"/>
              </w:rPr>
              <w:t>                    </w:t>
            </w:r>
            <w:r w:rsidRPr="00CA2C76">
              <w:rPr>
                <w:rFonts w:ascii="Courier New" w:hAnsi="Courier New" w:cs="Courier New"/>
                <w:color w:val="3F7F5F"/>
                <w:sz w:val="16"/>
                <w:szCs w:val="20"/>
                <w:lang w:eastAsia="en-GB"/>
              </w:rPr>
              <w:t>; this points to the end of the MSB of where the next sample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w:t>
            </w:r>
            <w:r w:rsidR="00587299">
              <w:rPr>
                <w:rFonts w:ascii="Courier New" w:hAnsi="Courier New" w:cs="Courier New"/>
                <w:color w:val="000000"/>
                <w:sz w:val="16"/>
                <w:szCs w:val="20"/>
                <w:lang w:eastAsia="en-GB"/>
              </w:rPr>
              <w:t>                    </w:t>
            </w:r>
            <w:r w:rsidRPr="00CA2C76">
              <w:rPr>
                <w:rFonts w:ascii="Courier New" w:hAnsi="Courier New" w:cs="Courier New"/>
                <w:color w:val="3F7F5F"/>
                <w:sz w:val="16"/>
                <w:szCs w:val="20"/>
                <w:lang w:eastAsia="en-GB"/>
              </w:rPr>
              <w:t xml:space="preserve">; will be stored on the next call to this function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ZERO.S1                 A14               </w:t>
            </w:r>
            <w:r w:rsidRPr="00CA2C76">
              <w:rPr>
                <w:rFonts w:ascii="Courier New" w:hAnsi="Courier New" w:cs="Courier New"/>
                <w:color w:val="3F7F5F"/>
                <w:sz w:val="16"/>
                <w:szCs w:val="20"/>
                <w:lang w:eastAsia="en-GB"/>
              </w:rPr>
              <w:t>;(0) zero accumulator LSB</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ZERO.S1                 A15               </w:t>
            </w:r>
            <w:r w:rsidRPr="00CA2C76">
              <w:rPr>
                <w:rFonts w:ascii="Courier New" w:hAnsi="Courier New" w:cs="Courier New"/>
                <w:color w:val="3F7F5F"/>
                <w:sz w:val="16"/>
                <w:szCs w:val="20"/>
                <w:lang w:eastAsia="en-GB"/>
              </w:rPr>
              <w:t>;(0) zero accumulator MSB</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MV.S2X                A8, B0      </w:t>
            </w:r>
            <w:r w:rsidRPr="00CA2C76">
              <w:rPr>
                <w:rFonts w:ascii="Courier New" w:hAnsi="Courier New" w:cs="Courier New"/>
                <w:color w:val="3F7F5F"/>
                <w:sz w:val="16"/>
                <w:szCs w:val="20"/>
                <w:lang w:eastAsia="en-GB"/>
              </w:rPr>
              <w:t xml:space="preserve">;(0) move parameter (numCoefs) passed from C into b0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loop begin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LDDW              *B4++, </w:t>
            </w:r>
            <w:r w:rsidRPr="00CA2C76">
              <w:rPr>
                <w:rFonts w:ascii="Courier New" w:hAnsi="Courier New" w:cs="Courier New"/>
                <w:b/>
                <w:bCs/>
                <w:i/>
                <w:iCs/>
                <w:color w:val="000080"/>
                <w:sz w:val="16"/>
                <w:szCs w:val="20"/>
                <w:lang w:eastAsia="en-GB"/>
              </w:rPr>
              <w:t>B11:</w:t>
            </w:r>
            <w:r w:rsidRPr="00CA2C76">
              <w:rPr>
                <w:rFonts w:ascii="Courier New" w:hAnsi="Courier New" w:cs="Courier New"/>
                <w:color w:val="000000"/>
                <w:sz w:val="16"/>
                <w:szCs w:val="20"/>
                <w:lang w:eastAsia="en-GB"/>
              </w:rPr>
              <w:t>B10</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SUB </w:t>
            </w:r>
            <w:r w:rsidRPr="00CA2C76">
              <w:rPr>
                <w:rFonts w:ascii="Courier New" w:hAnsi="Courier New" w:cs="Courier New"/>
                <w:color w:val="000000"/>
                <w:sz w:val="16"/>
                <w:szCs w:val="20"/>
                <w:lang w:eastAsia="en-GB"/>
              </w:rPr>
              <w:t xml:space="preserve">              B0,1,B0                 </w:t>
            </w:r>
            <w:r w:rsidRPr="00CA2C76">
              <w:rPr>
                <w:rFonts w:ascii="Courier New" w:hAnsi="Courier New" w:cs="Courier New"/>
                <w:color w:val="3F7F5F"/>
                <w:sz w:val="16"/>
                <w:szCs w:val="20"/>
                <w:lang w:eastAsia="en-GB"/>
              </w:rPr>
              <w:t>; (0) b0 - 1 -&gt; b0</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3</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b/>
                <w:bCs/>
                <w:i/>
                <w:iCs/>
                <w:color w:val="000080"/>
                <w:sz w:val="16"/>
                <w:szCs w:val="20"/>
                <w:lang w:eastAsia="en-GB"/>
              </w:rPr>
              <w:t>loop:</w:t>
            </w: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 INSERT YOUR MAC CODE HERE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[B0] B.S2                  loop              </w:t>
            </w:r>
            <w:r w:rsidRPr="00CA2C76">
              <w:rPr>
                <w:rFonts w:ascii="Courier New" w:hAnsi="Courier New" w:cs="Courier New"/>
                <w:color w:val="3F7F5F"/>
                <w:sz w:val="16"/>
                <w:szCs w:val="20"/>
                <w:lang w:eastAsia="en-GB"/>
              </w:rPr>
              <w:t>; (5) loop back if b0 is not zero</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LDDW              *B4++,</w:t>
            </w:r>
            <w:r w:rsidRPr="00CA2C76">
              <w:rPr>
                <w:rFonts w:ascii="Courier New" w:hAnsi="Courier New" w:cs="Courier New"/>
                <w:b/>
                <w:bCs/>
                <w:i/>
                <w:iCs/>
                <w:color w:val="000080"/>
                <w:sz w:val="16"/>
                <w:szCs w:val="20"/>
                <w:lang w:eastAsia="en-GB"/>
              </w:rPr>
              <w:t>B11:</w:t>
            </w:r>
            <w:r w:rsidRPr="00CA2C76">
              <w:rPr>
                <w:rFonts w:ascii="Courier New" w:hAnsi="Courier New" w:cs="Courier New"/>
                <w:color w:val="000000"/>
                <w:sz w:val="16"/>
                <w:szCs w:val="20"/>
                <w:lang w:eastAsia="en-GB"/>
              </w:rPr>
              <w:t xml:space="preserve">B10     </w:t>
            </w:r>
            <w:r w:rsidRPr="00CA2C76">
              <w:rPr>
                <w:rFonts w:ascii="Courier New" w:hAnsi="Courier New" w:cs="Courier New"/>
                <w:color w:val="3F7F5F"/>
                <w:sz w:val="16"/>
                <w:szCs w:val="20"/>
                <w:lang w:eastAsia="en-GB"/>
              </w:rPr>
              <w:t>;load new B value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MPYDP             </w:t>
            </w:r>
            <w:r w:rsidRPr="00CA2C76">
              <w:rPr>
                <w:rFonts w:ascii="Courier New" w:hAnsi="Courier New" w:cs="Courier New"/>
                <w:b/>
                <w:bCs/>
                <w:i/>
                <w:iCs/>
                <w:color w:val="000080"/>
                <w:sz w:val="16"/>
                <w:szCs w:val="20"/>
                <w:lang w:eastAsia="en-GB"/>
              </w:rPr>
              <w:t>B11:</w:t>
            </w:r>
            <w:r w:rsidRPr="00CA2C76">
              <w:rPr>
                <w:rFonts w:ascii="Courier New" w:hAnsi="Courier New" w:cs="Courier New"/>
                <w:color w:val="000000"/>
                <w:sz w:val="16"/>
                <w:szCs w:val="20"/>
                <w:lang w:eastAsia="en-GB"/>
              </w:rPr>
              <w:t>B10,</w:t>
            </w:r>
            <w:r w:rsidRPr="00CA2C76">
              <w:rPr>
                <w:rFonts w:ascii="Courier New" w:hAnsi="Courier New" w:cs="Courier New"/>
                <w:b/>
                <w:bCs/>
                <w:i/>
                <w:iCs/>
                <w:color w:val="000080"/>
                <w:sz w:val="16"/>
                <w:szCs w:val="20"/>
                <w:lang w:eastAsia="en-GB"/>
              </w:rPr>
              <w:t>A11:</w:t>
            </w:r>
            <w:r w:rsidRPr="00CA2C76">
              <w:rPr>
                <w:rFonts w:ascii="Courier New" w:hAnsi="Courier New" w:cs="Courier New"/>
                <w:color w:val="000000"/>
                <w:sz w:val="16"/>
                <w:szCs w:val="20"/>
                <w:lang w:eastAsia="en-GB"/>
              </w:rPr>
              <w:t>A10,</w:t>
            </w:r>
            <w:r w:rsidRPr="00CA2C76">
              <w:rPr>
                <w:rFonts w:ascii="Courier New" w:hAnsi="Courier New" w:cs="Courier New"/>
                <w:b/>
                <w:bCs/>
                <w:i/>
                <w:iCs/>
                <w:color w:val="000080"/>
                <w:sz w:val="16"/>
                <w:szCs w:val="20"/>
                <w:lang w:eastAsia="en-GB"/>
              </w:rPr>
              <w:t>A1:</w:t>
            </w:r>
            <w:r w:rsidR="00CA2C76">
              <w:rPr>
                <w:rFonts w:ascii="Courier New" w:hAnsi="Courier New" w:cs="Courier New"/>
                <w:color w:val="000000"/>
                <w:sz w:val="16"/>
                <w:szCs w:val="20"/>
                <w:lang w:eastAsia="en-GB"/>
              </w:rPr>
              <w:t xml:space="preserve">A0 </w:t>
            </w:r>
            <w:r w:rsidRPr="00CA2C76">
              <w:rPr>
                <w:rFonts w:ascii="Courier New" w:hAnsi="Courier New" w:cs="Courier New"/>
                <w:color w:val="3F7F5F"/>
                <w:sz w:val="12"/>
                <w:szCs w:val="20"/>
                <w:lang w:eastAsia="en-GB"/>
              </w:rPr>
              <w:t>;multiply b value with value in circular buffer and store in result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ADDDP             </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A14,</w:t>
            </w:r>
            <w:r w:rsidRPr="00CA2C76">
              <w:rPr>
                <w:rFonts w:ascii="Courier New" w:hAnsi="Courier New" w:cs="Courier New"/>
                <w:b/>
                <w:bCs/>
                <w:i/>
                <w:iCs/>
                <w:color w:val="000080"/>
                <w:sz w:val="16"/>
                <w:szCs w:val="20"/>
                <w:lang w:eastAsia="en-GB"/>
              </w:rPr>
              <w:t>A1:</w:t>
            </w:r>
            <w:r w:rsidRPr="00CA2C76">
              <w:rPr>
                <w:rFonts w:ascii="Courier New" w:hAnsi="Courier New" w:cs="Courier New"/>
                <w:color w:val="000000"/>
                <w:sz w:val="16"/>
                <w:szCs w:val="20"/>
                <w:lang w:eastAsia="en-GB"/>
              </w:rPr>
              <w:t>A0,</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 xml:space="preserve">A14   </w:t>
            </w:r>
            <w:r w:rsidRPr="00CA2C76">
              <w:rPr>
                <w:rFonts w:ascii="Courier New" w:hAnsi="Courier New" w:cs="Courier New"/>
                <w:color w:val="3F7F5F"/>
                <w:sz w:val="16"/>
                <w:szCs w:val="20"/>
                <w:lang w:eastAsia="en-GB"/>
              </w:rPr>
              <w:t>;add result to accumulate result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SUB </w:t>
            </w:r>
            <w:r w:rsidRPr="00CA2C76">
              <w:rPr>
                <w:rFonts w:ascii="Courier New" w:hAnsi="Courier New" w:cs="Courier New"/>
                <w:color w:val="000000"/>
                <w:sz w:val="16"/>
                <w:szCs w:val="20"/>
                <w:lang w:eastAsia="en-GB"/>
              </w:rPr>
              <w:t xml:space="preserve">                  B0,1,B0                 </w:t>
            </w:r>
            <w:r w:rsidRPr="00CA2C76">
              <w:rPr>
                <w:rFonts w:ascii="Courier New" w:hAnsi="Courier New" w:cs="Courier New"/>
                <w:color w:val="3F7F5F"/>
                <w:sz w:val="16"/>
                <w:szCs w:val="20"/>
                <w:lang w:eastAsia="en-GB"/>
              </w:rPr>
              <w:t>; (0) b0 - 1 -&gt; b0</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LDDW              *++A5,</w:t>
            </w:r>
            <w:r w:rsidRPr="00CA2C76">
              <w:rPr>
                <w:rFonts w:ascii="Courier New" w:hAnsi="Courier New" w:cs="Courier New"/>
                <w:b/>
                <w:bCs/>
                <w:i/>
                <w:iCs/>
                <w:color w:val="000080"/>
                <w:sz w:val="16"/>
                <w:szCs w:val="20"/>
                <w:lang w:eastAsia="en-GB"/>
              </w:rPr>
              <w:t>A11:</w:t>
            </w:r>
            <w:r w:rsidRPr="00CA2C76">
              <w:rPr>
                <w:rFonts w:ascii="Courier New" w:hAnsi="Courier New" w:cs="Courier New"/>
                <w:color w:val="000000"/>
                <w:sz w:val="16"/>
                <w:szCs w:val="20"/>
                <w:lang w:eastAsia="en-GB"/>
              </w:rPr>
              <w:t xml:space="preserve">A10                 </w:t>
            </w:r>
            <w:r w:rsidRPr="00CA2C76">
              <w:rPr>
                <w:rFonts w:ascii="Courier New" w:hAnsi="Courier New" w:cs="Courier New"/>
                <w:color w:val="3F7F5F"/>
                <w:sz w:val="16"/>
                <w:szCs w:val="20"/>
                <w:lang w:eastAsia="en-GB"/>
              </w:rPr>
              <w:t>;load new value from circular buffer in memory</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5</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ADDDP </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A14,</w:t>
            </w:r>
            <w:r w:rsidRPr="00CA2C76">
              <w:rPr>
                <w:rFonts w:ascii="Courier New" w:hAnsi="Courier New" w:cs="Courier New"/>
                <w:b/>
                <w:bCs/>
                <w:i/>
                <w:iCs/>
                <w:color w:val="000080"/>
                <w:sz w:val="16"/>
                <w:szCs w:val="20"/>
                <w:lang w:eastAsia="en-GB"/>
              </w:rPr>
              <w:t>A1:</w:t>
            </w:r>
            <w:r w:rsidRPr="00CA2C76">
              <w:rPr>
                <w:rFonts w:ascii="Courier New" w:hAnsi="Courier New" w:cs="Courier New"/>
                <w:color w:val="000000"/>
                <w:sz w:val="16"/>
                <w:szCs w:val="20"/>
                <w:lang w:eastAsia="en-GB"/>
              </w:rPr>
              <w:t>A0,</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A14</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5</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ADDDP </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A14,</w:t>
            </w:r>
            <w:r w:rsidRPr="00CA2C76">
              <w:rPr>
                <w:rFonts w:ascii="Courier New" w:hAnsi="Courier New" w:cs="Courier New"/>
                <w:b/>
                <w:bCs/>
                <w:i/>
                <w:iCs/>
                <w:color w:val="000080"/>
                <w:sz w:val="16"/>
                <w:szCs w:val="20"/>
                <w:lang w:eastAsia="en-GB"/>
              </w:rPr>
              <w:t>A1:</w:t>
            </w:r>
            <w:r w:rsidRPr="00CA2C76">
              <w:rPr>
                <w:rFonts w:ascii="Courier New" w:hAnsi="Courier New" w:cs="Courier New"/>
                <w:color w:val="000000"/>
                <w:sz w:val="16"/>
                <w:szCs w:val="20"/>
                <w:lang w:eastAsia="en-GB"/>
              </w:rPr>
              <w:t>A0,</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A14</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5</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MAC must use 64 bit IEEE double floating point data obtained from arrays defined in C</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manage loop</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[B0] B.S2                 loop              ; (5) loop back if b0 is not zero</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NOP                  5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loop end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send the result of MAC back to C</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STW.D2                  A14,*B6           </w:t>
            </w:r>
            <w:r w:rsidRPr="00CA2C76">
              <w:rPr>
                <w:rFonts w:ascii="Courier New" w:hAnsi="Courier New" w:cs="Courier New"/>
                <w:color w:val="3F7F5F"/>
                <w:sz w:val="16"/>
                <w:szCs w:val="20"/>
                <w:lang w:eastAsia="en-GB"/>
              </w:rPr>
              <w:t xml:space="preserve">;(0) Write accumulator (LSB) into filtered_samp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STW.D2                  A15,*+B6[1] </w:t>
            </w:r>
            <w:r w:rsidRPr="00CA2C76">
              <w:rPr>
                <w:rFonts w:ascii="Courier New" w:hAnsi="Courier New" w:cs="Courier New"/>
                <w:color w:val="3F7F5F"/>
                <w:sz w:val="16"/>
                <w:szCs w:val="20"/>
                <w:lang w:eastAsia="en-GB"/>
              </w:rPr>
              <w:t xml:space="preserve">;(0) Write accumulator (MSB) into filtered_samp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restore previous buffering mode</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MVC.S2                  B13,AMR           </w:t>
            </w:r>
            <w:r w:rsidRPr="00CA2C76">
              <w:rPr>
                <w:rFonts w:ascii="Courier New" w:hAnsi="Courier New" w:cs="Courier New"/>
                <w:color w:val="3F7F5F"/>
                <w:sz w:val="16"/>
                <w:szCs w:val="20"/>
                <w:lang w:eastAsia="en-GB"/>
              </w:rPr>
              <w:t>;(0) restore  AMR reg to previous contents</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return to C code</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b/>
                <w:bCs/>
                <w:i/>
                <w:iCs/>
                <w:color w:val="000080"/>
                <w:sz w:val="16"/>
                <w:szCs w:val="20"/>
                <w:lang w:eastAsia="en-GB"/>
              </w:rPr>
              <w:t>lend:</w:t>
            </w:r>
            <w:r w:rsidRPr="00CA2C76">
              <w:rPr>
                <w:rFonts w:ascii="Courier New" w:hAnsi="Courier New" w:cs="Courier New"/>
                <w:color w:val="000000"/>
                <w:sz w:val="16"/>
                <w:szCs w:val="20"/>
                <w:lang w:eastAsia="en-GB"/>
              </w:rPr>
              <w:t xml:space="preserve">   B.S2                  B3                </w:t>
            </w:r>
            <w:r w:rsidRPr="00CA2C76">
              <w:rPr>
                <w:rFonts w:ascii="Courier New" w:hAnsi="Courier New" w:cs="Courier New"/>
                <w:color w:val="3F7F5F"/>
                <w:sz w:val="16"/>
                <w:szCs w:val="20"/>
                <w:lang w:eastAsia="en-GB"/>
              </w:rPr>
              <w:t>; (5) branch to b3 (register b3 holds the return address)</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 xml:space="preserve">                  5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w:t>
            </w:r>
            <w:r w:rsidRPr="00CA2C76">
              <w:rPr>
                <w:rFonts w:ascii="Courier New" w:hAnsi="Courier New" w:cs="Courier New"/>
                <w:b/>
                <w:bCs/>
                <w:color w:val="7F0055"/>
                <w:sz w:val="16"/>
                <w:szCs w:val="20"/>
                <w:lang w:eastAsia="en-GB"/>
              </w:rPr>
              <w:t>.end</w:t>
            </w:r>
          </w:p>
          <w:p w:rsidR="00F028BA" w:rsidRPr="00CA2C76" w:rsidRDefault="00F028BA" w:rsidP="00F028BA">
            <w:pPr>
              <w:autoSpaceDE w:val="0"/>
              <w:autoSpaceDN w:val="0"/>
              <w:adjustRightInd w:val="0"/>
              <w:rPr>
                <w:rFonts w:ascii="Courier New" w:hAnsi="Courier New" w:cs="Courier New"/>
                <w:sz w:val="16"/>
                <w:szCs w:val="20"/>
              </w:rPr>
            </w:pPr>
          </w:p>
        </w:tc>
      </w:tr>
    </w:tbl>
    <w:p w:rsidR="00F028BA" w:rsidRDefault="00F028BA"/>
    <w:sectPr w:rsidR="00F028BA" w:rsidSect="006F1892">
      <w:pgSz w:w="11906" w:h="16838"/>
      <w:pgMar w:top="1276" w:right="1440" w:bottom="709" w:left="1440" w:header="708" w:footer="2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D5B" w:rsidRDefault="00210D5B" w:rsidP="00C621D8">
      <w:pPr>
        <w:spacing w:after="0" w:line="240" w:lineRule="auto"/>
      </w:pPr>
      <w:r>
        <w:separator/>
      </w:r>
    </w:p>
  </w:endnote>
  <w:endnote w:type="continuationSeparator" w:id="0">
    <w:p w:rsidR="00210D5B" w:rsidRDefault="00210D5B" w:rsidP="00C62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0000000000000000000"/>
    <w:charset w:val="00"/>
    <w:family w:val="modern"/>
    <w:notTrueType/>
    <w:pitch w:val="variable"/>
    <w:sig w:usb0="E10002FF" w:usb1="5201E1EB" w:usb2="00000004" w:usb3="00000000" w:csb0="0000019F" w:csb1="00000000"/>
  </w:font>
  <w:font w:name="Tahoma">
    <w:panose1 w:val="020B0604030504040204"/>
    <w:charset w:val="00"/>
    <w:family w:val="swiss"/>
    <w:pitch w:val="variable"/>
    <w:sig w:usb0="E1002EFF" w:usb1="C000605B" w:usb2="00000029" w:usb3="00000000" w:csb0="000101FF" w:csb1="00000000"/>
  </w:font>
  <w:font w:name="CMU Concrete">
    <w:panose1 w:val="00000000000000000000"/>
    <w:charset w:val="00"/>
    <w:family w:val="modern"/>
    <w:notTrueType/>
    <w:pitch w:val="variable"/>
    <w:sig w:usb0="E10002FF" w:usb1="5201E1EB" w:usb2="00000004" w:usb3="00000000" w:csb0="0000011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MU Typewriter Text">
    <w:panose1 w:val="00000000000000000000"/>
    <w:charset w:val="00"/>
    <w:family w:val="modern"/>
    <w:notTrueType/>
    <w:pitch w:val="fixed"/>
    <w:sig w:usb0="E10002FF" w:usb1="5201E9EB" w:usb2="00000004" w:usb3="00000000" w:csb0="000001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937202"/>
      <w:docPartObj>
        <w:docPartGallery w:val="Page Numbers (Bottom of Page)"/>
        <w:docPartUnique/>
      </w:docPartObj>
    </w:sdtPr>
    <w:sdtEndPr>
      <w:rPr>
        <w:noProof/>
      </w:rPr>
    </w:sdtEndPr>
    <w:sdtContent>
      <w:p w:rsidR="00210D5B" w:rsidRDefault="00210D5B">
        <w:pPr>
          <w:pStyle w:val="Footer"/>
          <w:jc w:val="center"/>
        </w:pPr>
        <w:r>
          <w:fldChar w:fldCharType="begin"/>
        </w:r>
        <w:r>
          <w:instrText xml:space="preserve"> PAGE   \* MERGEFORMAT </w:instrText>
        </w:r>
        <w:r>
          <w:fldChar w:fldCharType="separate"/>
        </w:r>
        <w:r w:rsidR="00FD058E">
          <w:rPr>
            <w:noProof/>
          </w:rPr>
          <w:t>19</w:t>
        </w:r>
        <w:r>
          <w:rPr>
            <w:noProof/>
          </w:rPr>
          <w:fldChar w:fldCharType="end"/>
        </w:r>
      </w:p>
    </w:sdtContent>
  </w:sdt>
  <w:p w:rsidR="00210D5B" w:rsidRDefault="00210D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D5B" w:rsidRDefault="00210D5B" w:rsidP="00C621D8">
      <w:pPr>
        <w:spacing w:after="0" w:line="240" w:lineRule="auto"/>
      </w:pPr>
      <w:r>
        <w:separator/>
      </w:r>
    </w:p>
  </w:footnote>
  <w:footnote w:type="continuationSeparator" w:id="0">
    <w:p w:rsidR="00210D5B" w:rsidRDefault="00210D5B" w:rsidP="00C621D8">
      <w:pPr>
        <w:spacing w:after="0" w:line="240" w:lineRule="auto"/>
      </w:pPr>
      <w:r>
        <w:continuationSeparator/>
      </w:r>
    </w:p>
  </w:footnote>
  <w:footnote w:id="1">
    <w:p w:rsidR="00210D5B" w:rsidRDefault="00210D5B">
      <w:pPr>
        <w:pStyle w:val="FootnoteText"/>
      </w:pPr>
      <w:r>
        <w:rPr>
          <w:rStyle w:val="FootnoteReference"/>
        </w:rPr>
        <w:footnoteRef/>
      </w:r>
      <w:r>
        <w:t xml:space="preserve"> The DSK6713 operates at 225Mhz, thus allowing up to 1800 million instructions per second (225M*8=1800M). </w:t>
      </w:r>
      <w:hyperlink r:id="rId1" w:history="1">
        <w:r w:rsidRPr="002C38B4">
          <w:rPr>
            <w:rStyle w:val="Hyperlink"/>
          </w:rPr>
          <w:t>http://www.ti.com/tool/tmdsdsk6713</w:t>
        </w:r>
      </w:hyperlink>
      <w:r>
        <w:br/>
        <w:t>450 is the rounding up of 441 cycles of the level 2 optimisation of 441 cycles for the double memory circular buffer.</w:t>
      </w:r>
    </w:p>
  </w:footnote>
  <w:footnote w:id="2">
    <w:p w:rsidR="00210D5B" w:rsidRDefault="00210D5B" w:rsidP="009354A4">
      <w:pPr>
        <w:pStyle w:val="FootnoteText"/>
      </w:pPr>
      <w:r>
        <w:rPr>
          <w:rStyle w:val="FootnoteReference"/>
        </w:rPr>
        <w:footnoteRef/>
      </w:r>
      <w:r>
        <w:t xml:space="preserve"> We are using 20log(value) as we are reading an input voltage</w:t>
      </w:r>
    </w:p>
  </w:footnote>
  <w:footnote w:id="3">
    <w:p w:rsidR="00210D5B" w:rsidRDefault="00210D5B">
      <w:pPr>
        <w:pStyle w:val="FootnoteText"/>
      </w:pPr>
      <w:r>
        <w:rPr>
          <w:rStyle w:val="FootnoteReference"/>
        </w:rPr>
        <w:footnoteRef/>
      </w:r>
      <w:r>
        <w:t xml:space="preserve"> </w:t>
      </w:r>
      <w:r w:rsidRPr="00596496">
        <w:t>Blauert, J.; Laws, P. (May 1978), "Group Delay Distortions in Electroacoustical Systems", </w:t>
      </w:r>
      <w:r w:rsidRPr="00596496">
        <w:rPr>
          <w:i/>
          <w:iCs/>
        </w:rPr>
        <w:t>Journal of the Acoustical Society of America</w:t>
      </w:r>
      <w:r w:rsidRPr="00596496">
        <w:t> </w:t>
      </w:r>
      <w:r w:rsidRPr="00596496">
        <w:rPr>
          <w:b/>
          <w:bCs/>
        </w:rPr>
        <w:t>63</w:t>
      </w:r>
      <w:r w:rsidRPr="00596496">
        <w:t> (5): 1478–1483</w:t>
      </w:r>
      <w:r>
        <w:br/>
        <w:t>This article requires that the group delay for systems be less than 3.2 to 1.5 ms for frequencies ranging from 500hz to 4kHz, respectively.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0D5B" w:rsidRDefault="00210D5B" w:rsidP="00821367">
    <w:pPr>
      <w:pStyle w:val="Header"/>
      <w:jc w:val="right"/>
    </w:pPr>
    <w:r>
      <w:t xml:space="preserve">RTDSP Lab 4 – FIR Filter Design </w:t>
    </w:r>
    <w:r>
      <w:ptab w:relativeTo="margin" w:alignment="center" w:leader="none"/>
    </w:r>
    <w:r>
      <w:tab/>
    </w:r>
    <w:r>
      <w:t>Sebastian Grubb (sg3510) &amp; Loek Janssen (lfj10)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2E1D26"/>
    <w:multiLevelType w:val="hybridMultilevel"/>
    <w:tmpl w:val="D8C23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D2D"/>
    <w:rsid w:val="000037AE"/>
    <w:rsid w:val="0001135F"/>
    <w:rsid w:val="000113AA"/>
    <w:rsid w:val="00026170"/>
    <w:rsid w:val="00027199"/>
    <w:rsid w:val="00054242"/>
    <w:rsid w:val="00055E87"/>
    <w:rsid w:val="000578DF"/>
    <w:rsid w:val="00065D0A"/>
    <w:rsid w:val="00071202"/>
    <w:rsid w:val="00082074"/>
    <w:rsid w:val="00087D3C"/>
    <w:rsid w:val="0009079B"/>
    <w:rsid w:val="00093C0F"/>
    <w:rsid w:val="00095196"/>
    <w:rsid w:val="00095B7A"/>
    <w:rsid w:val="00095FC7"/>
    <w:rsid w:val="000A3DB4"/>
    <w:rsid w:val="000A5D3D"/>
    <w:rsid w:val="000A767D"/>
    <w:rsid w:val="000A76EC"/>
    <w:rsid w:val="000C10A4"/>
    <w:rsid w:val="000E510A"/>
    <w:rsid w:val="000E61FD"/>
    <w:rsid w:val="000F3F62"/>
    <w:rsid w:val="000F5C1F"/>
    <w:rsid w:val="000F67B2"/>
    <w:rsid w:val="000F71DB"/>
    <w:rsid w:val="00106BDD"/>
    <w:rsid w:val="001139A8"/>
    <w:rsid w:val="00116C6B"/>
    <w:rsid w:val="00117F20"/>
    <w:rsid w:val="00126C32"/>
    <w:rsid w:val="001377AA"/>
    <w:rsid w:val="00150330"/>
    <w:rsid w:val="0016172B"/>
    <w:rsid w:val="001619DB"/>
    <w:rsid w:val="0016288D"/>
    <w:rsid w:val="001B4DBA"/>
    <w:rsid w:val="001B5D78"/>
    <w:rsid w:val="001C10C8"/>
    <w:rsid w:val="001C4539"/>
    <w:rsid w:val="001C4FEC"/>
    <w:rsid w:val="001C556C"/>
    <w:rsid w:val="001C5856"/>
    <w:rsid w:val="001C6ADA"/>
    <w:rsid w:val="001D7FB4"/>
    <w:rsid w:val="001E2534"/>
    <w:rsid w:val="001E5578"/>
    <w:rsid w:val="001F1DF4"/>
    <w:rsid w:val="002003D5"/>
    <w:rsid w:val="00203134"/>
    <w:rsid w:val="002070BB"/>
    <w:rsid w:val="00210249"/>
    <w:rsid w:val="00210D5B"/>
    <w:rsid w:val="00212FF3"/>
    <w:rsid w:val="002142BE"/>
    <w:rsid w:val="00225B6D"/>
    <w:rsid w:val="0022712A"/>
    <w:rsid w:val="00246E00"/>
    <w:rsid w:val="0026300F"/>
    <w:rsid w:val="002843A7"/>
    <w:rsid w:val="00296E0E"/>
    <w:rsid w:val="002A1DC3"/>
    <w:rsid w:val="002B1034"/>
    <w:rsid w:val="002C2674"/>
    <w:rsid w:val="002F4D14"/>
    <w:rsid w:val="002F6958"/>
    <w:rsid w:val="0031580F"/>
    <w:rsid w:val="00341E72"/>
    <w:rsid w:val="00342270"/>
    <w:rsid w:val="00345FB4"/>
    <w:rsid w:val="00356175"/>
    <w:rsid w:val="00360E1E"/>
    <w:rsid w:val="00361AAA"/>
    <w:rsid w:val="00362483"/>
    <w:rsid w:val="00365755"/>
    <w:rsid w:val="00365D1E"/>
    <w:rsid w:val="0036792A"/>
    <w:rsid w:val="00375C8E"/>
    <w:rsid w:val="00375EE3"/>
    <w:rsid w:val="00387FD3"/>
    <w:rsid w:val="00390916"/>
    <w:rsid w:val="003A30C3"/>
    <w:rsid w:val="003B6E43"/>
    <w:rsid w:val="003B6FFB"/>
    <w:rsid w:val="003C2C3A"/>
    <w:rsid w:val="003D26CD"/>
    <w:rsid w:val="003D29E2"/>
    <w:rsid w:val="003D7D0C"/>
    <w:rsid w:val="003E163F"/>
    <w:rsid w:val="003E2A55"/>
    <w:rsid w:val="003F19A9"/>
    <w:rsid w:val="003F47C9"/>
    <w:rsid w:val="004009F6"/>
    <w:rsid w:val="00403918"/>
    <w:rsid w:val="004049EA"/>
    <w:rsid w:val="00412EBF"/>
    <w:rsid w:val="00426F26"/>
    <w:rsid w:val="00432D2F"/>
    <w:rsid w:val="0043517A"/>
    <w:rsid w:val="004402FE"/>
    <w:rsid w:val="004465C2"/>
    <w:rsid w:val="0046120D"/>
    <w:rsid w:val="00466D85"/>
    <w:rsid w:val="0047123E"/>
    <w:rsid w:val="0047361F"/>
    <w:rsid w:val="00481450"/>
    <w:rsid w:val="004854C5"/>
    <w:rsid w:val="004927A5"/>
    <w:rsid w:val="004927F2"/>
    <w:rsid w:val="0049580F"/>
    <w:rsid w:val="004A1F47"/>
    <w:rsid w:val="004B5B04"/>
    <w:rsid w:val="004C164F"/>
    <w:rsid w:val="004C1D00"/>
    <w:rsid w:val="004D5C8B"/>
    <w:rsid w:val="004E041C"/>
    <w:rsid w:val="004E2D63"/>
    <w:rsid w:val="004E40F3"/>
    <w:rsid w:val="004F34DE"/>
    <w:rsid w:val="00504108"/>
    <w:rsid w:val="0050772E"/>
    <w:rsid w:val="00507A3B"/>
    <w:rsid w:val="00507F30"/>
    <w:rsid w:val="005160A7"/>
    <w:rsid w:val="00537E61"/>
    <w:rsid w:val="00544C41"/>
    <w:rsid w:val="00547FB5"/>
    <w:rsid w:val="00580AE8"/>
    <w:rsid w:val="00587299"/>
    <w:rsid w:val="00596496"/>
    <w:rsid w:val="00597DDF"/>
    <w:rsid w:val="005B0AD5"/>
    <w:rsid w:val="005B488A"/>
    <w:rsid w:val="005B7055"/>
    <w:rsid w:val="005D248C"/>
    <w:rsid w:val="005E052B"/>
    <w:rsid w:val="005F3CC4"/>
    <w:rsid w:val="00612E21"/>
    <w:rsid w:val="00616139"/>
    <w:rsid w:val="00617416"/>
    <w:rsid w:val="00627C6C"/>
    <w:rsid w:val="006311BF"/>
    <w:rsid w:val="00635531"/>
    <w:rsid w:val="0064616C"/>
    <w:rsid w:val="00650E21"/>
    <w:rsid w:val="006566DF"/>
    <w:rsid w:val="00670A93"/>
    <w:rsid w:val="00674029"/>
    <w:rsid w:val="00675727"/>
    <w:rsid w:val="00676531"/>
    <w:rsid w:val="00676DFC"/>
    <w:rsid w:val="006A0476"/>
    <w:rsid w:val="006C120C"/>
    <w:rsid w:val="006C4C2C"/>
    <w:rsid w:val="006D6651"/>
    <w:rsid w:val="006D7E16"/>
    <w:rsid w:val="006E77FE"/>
    <w:rsid w:val="006F1892"/>
    <w:rsid w:val="006F2CF8"/>
    <w:rsid w:val="006F6D53"/>
    <w:rsid w:val="006F7B45"/>
    <w:rsid w:val="00702E1A"/>
    <w:rsid w:val="0071710B"/>
    <w:rsid w:val="00717C35"/>
    <w:rsid w:val="00726A61"/>
    <w:rsid w:val="00733998"/>
    <w:rsid w:val="0074472E"/>
    <w:rsid w:val="00751A4D"/>
    <w:rsid w:val="00751BA9"/>
    <w:rsid w:val="00752463"/>
    <w:rsid w:val="00753597"/>
    <w:rsid w:val="00753AB0"/>
    <w:rsid w:val="00755A2C"/>
    <w:rsid w:val="0075677E"/>
    <w:rsid w:val="00763CD3"/>
    <w:rsid w:val="0076576B"/>
    <w:rsid w:val="00767B99"/>
    <w:rsid w:val="00776FDE"/>
    <w:rsid w:val="0078105B"/>
    <w:rsid w:val="007818FC"/>
    <w:rsid w:val="007819A4"/>
    <w:rsid w:val="00783716"/>
    <w:rsid w:val="007A4AC8"/>
    <w:rsid w:val="007B4F5B"/>
    <w:rsid w:val="007B7433"/>
    <w:rsid w:val="007D2AAA"/>
    <w:rsid w:val="007D46B1"/>
    <w:rsid w:val="007D5B84"/>
    <w:rsid w:val="007E0A70"/>
    <w:rsid w:val="007F714F"/>
    <w:rsid w:val="00814037"/>
    <w:rsid w:val="00821367"/>
    <w:rsid w:val="00825042"/>
    <w:rsid w:val="00830DB1"/>
    <w:rsid w:val="0083423D"/>
    <w:rsid w:val="00845B26"/>
    <w:rsid w:val="00850748"/>
    <w:rsid w:val="00855062"/>
    <w:rsid w:val="00861625"/>
    <w:rsid w:val="00867A57"/>
    <w:rsid w:val="008709B3"/>
    <w:rsid w:val="0087524E"/>
    <w:rsid w:val="008824B5"/>
    <w:rsid w:val="0088374A"/>
    <w:rsid w:val="00890B62"/>
    <w:rsid w:val="008A3267"/>
    <w:rsid w:val="008A48FA"/>
    <w:rsid w:val="008B0D87"/>
    <w:rsid w:val="008B12C7"/>
    <w:rsid w:val="008B5589"/>
    <w:rsid w:val="008B5D99"/>
    <w:rsid w:val="008C5243"/>
    <w:rsid w:val="008D13B1"/>
    <w:rsid w:val="008D2D6C"/>
    <w:rsid w:val="008D3C74"/>
    <w:rsid w:val="008E3710"/>
    <w:rsid w:val="008E59C2"/>
    <w:rsid w:val="009054B7"/>
    <w:rsid w:val="0090646C"/>
    <w:rsid w:val="00911C73"/>
    <w:rsid w:val="0092417D"/>
    <w:rsid w:val="009267D2"/>
    <w:rsid w:val="009354A4"/>
    <w:rsid w:val="00950197"/>
    <w:rsid w:val="00970C98"/>
    <w:rsid w:val="00977656"/>
    <w:rsid w:val="009826B1"/>
    <w:rsid w:val="00991939"/>
    <w:rsid w:val="0099485A"/>
    <w:rsid w:val="0099634E"/>
    <w:rsid w:val="009A1CFB"/>
    <w:rsid w:val="009A5045"/>
    <w:rsid w:val="009C3D88"/>
    <w:rsid w:val="009E5A35"/>
    <w:rsid w:val="009E7C02"/>
    <w:rsid w:val="009F0B48"/>
    <w:rsid w:val="009F4F16"/>
    <w:rsid w:val="009F7605"/>
    <w:rsid w:val="00A17DEF"/>
    <w:rsid w:val="00A227B7"/>
    <w:rsid w:val="00A22B6B"/>
    <w:rsid w:val="00A3539C"/>
    <w:rsid w:val="00A35D0B"/>
    <w:rsid w:val="00A4453C"/>
    <w:rsid w:val="00A848AC"/>
    <w:rsid w:val="00A86AFF"/>
    <w:rsid w:val="00A90AE4"/>
    <w:rsid w:val="00AB340A"/>
    <w:rsid w:val="00AD3B24"/>
    <w:rsid w:val="00AE4C28"/>
    <w:rsid w:val="00AE5F4B"/>
    <w:rsid w:val="00AF138F"/>
    <w:rsid w:val="00AF669B"/>
    <w:rsid w:val="00B0326A"/>
    <w:rsid w:val="00B13213"/>
    <w:rsid w:val="00B24E28"/>
    <w:rsid w:val="00B2540C"/>
    <w:rsid w:val="00B31EEA"/>
    <w:rsid w:val="00B633B9"/>
    <w:rsid w:val="00B8137B"/>
    <w:rsid w:val="00B835C1"/>
    <w:rsid w:val="00BA346D"/>
    <w:rsid w:val="00BA4797"/>
    <w:rsid w:val="00BA5CD7"/>
    <w:rsid w:val="00BA76EB"/>
    <w:rsid w:val="00BB44F8"/>
    <w:rsid w:val="00BC13BC"/>
    <w:rsid w:val="00BC5C3C"/>
    <w:rsid w:val="00BD47FE"/>
    <w:rsid w:val="00BD572E"/>
    <w:rsid w:val="00BE243C"/>
    <w:rsid w:val="00BE2729"/>
    <w:rsid w:val="00BE78F7"/>
    <w:rsid w:val="00C050DC"/>
    <w:rsid w:val="00C11337"/>
    <w:rsid w:val="00C158EF"/>
    <w:rsid w:val="00C313F6"/>
    <w:rsid w:val="00C360A8"/>
    <w:rsid w:val="00C44603"/>
    <w:rsid w:val="00C620EB"/>
    <w:rsid w:val="00C621D8"/>
    <w:rsid w:val="00C72D10"/>
    <w:rsid w:val="00C824DA"/>
    <w:rsid w:val="00C8613C"/>
    <w:rsid w:val="00C95E99"/>
    <w:rsid w:val="00C975AF"/>
    <w:rsid w:val="00CA2C76"/>
    <w:rsid w:val="00CA6F13"/>
    <w:rsid w:val="00CB62A8"/>
    <w:rsid w:val="00CB7E93"/>
    <w:rsid w:val="00CC761F"/>
    <w:rsid w:val="00CD3507"/>
    <w:rsid w:val="00CF7F71"/>
    <w:rsid w:val="00D013BA"/>
    <w:rsid w:val="00D01EBF"/>
    <w:rsid w:val="00D12D6B"/>
    <w:rsid w:val="00D16A72"/>
    <w:rsid w:val="00D36023"/>
    <w:rsid w:val="00D36A59"/>
    <w:rsid w:val="00D37B6B"/>
    <w:rsid w:val="00D46188"/>
    <w:rsid w:val="00D62B25"/>
    <w:rsid w:val="00D77344"/>
    <w:rsid w:val="00D800F3"/>
    <w:rsid w:val="00DA2372"/>
    <w:rsid w:val="00DB0C5F"/>
    <w:rsid w:val="00DB605C"/>
    <w:rsid w:val="00DC0985"/>
    <w:rsid w:val="00DD0A50"/>
    <w:rsid w:val="00DD3158"/>
    <w:rsid w:val="00DE24CF"/>
    <w:rsid w:val="00DE7B23"/>
    <w:rsid w:val="00E010E2"/>
    <w:rsid w:val="00E02013"/>
    <w:rsid w:val="00E038A5"/>
    <w:rsid w:val="00E073F1"/>
    <w:rsid w:val="00E10AB9"/>
    <w:rsid w:val="00E24FC5"/>
    <w:rsid w:val="00E45CB5"/>
    <w:rsid w:val="00E5357D"/>
    <w:rsid w:val="00E555FB"/>
    <w:rsid w:val="00E626B2"/>
    <w:rsid w:val="00E70EB4"/>
    <w:rsid w:val="00E721BA"/>
    <w:rsid w:val="00E74A64"/>
    <w:rsid w:val="00E76138"/>
    <w:rsid w:val="00E82184"/>
    <w:rsid w:val="00E857A8"/>
    <w:rsid w:val="00EB1B5B"/>
    <w:rsid w:val="00EC4013"/>
    <w:rsid w:val="00EC5072"/>
    <w:rsid w:val="00ED25CB"/>
    <w:rsid w:val="00ED4827"/>
    <w:rsid w:val="00ED56E1"/>
    <w:rsid w:val="00EE13E0"/>
    <w:rsid w:val="00EE358B"/>
    <w:rsid w:val="00EF6EC8"/>
    <w:rsid w:val="00F028BA"/>
    <w:rsid w:val="00F11351"/>
    <w:rsid w:val="00F1476B"/>
    <w:rsid w:val="00F1697D"/>
    <w:rsid w:val="00F2311E"/>
    <w:rsid w:val="00F30A55"/>
    <w:rsid w:val="00F3105D"/>
    <w:rsid w:val="00F520CB"/>
    <w:rsid w:val="00F53B9C"/>
    <w:rsid w:val="00F76601"/>
    <w:rsid w:val="00F772A9"/>
    <w:rsid w:val="00F805AB"/>
    <w:rsid w:val="00F85974"/>
    <w:rsid w:val="00F85BA8"/>
    <w:rsid w:val="00F868D9"/>
    <w:rsid w:val="00F95181"/>
    <w:rsid w:val="00F966F3"/>
    <w:rsid w:val="00F97359"/>
    <w:rsid w:val="00FA4681"/>
    <w:rsid w:val="00FA5593"/>
    <w:rsid w:val="00FB76A3"/>
    <w:rsid w:val="00FC331D"/>
    <w:rsid w:val="00FC5B15"/>
    <w:rsid w:val="00FC75CC"/>
    <w:rsid w:val="00FD058E"/>
    <w:rsid w:val="00FD0C94"/>
    <w:rsid w:val="00FD3708"/>
    <w:rsid w:val="00FE2CAD"/>
    <w:rsid w:val="00FE604B"/>
    <w:rsid w:val="00FE697F"/>
    <w:rsid w:val="00FF3D2D"/>
    <w:rsid w:val="00FF6F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AE8"/>
  </w:style>
  <w:style w:type="paragraph" w:styleId="Heading1">
    <w:name w:val="heading 1"/>
    <w:basedOn w:val="Normal"/>
    <w:next w:val="Normal"/>
    <w:link w:val="Heading1Char"/>
    <w:uiPriority w:val="9"/>
    <w:qFormat/>
    <w:rsid w:val="00F868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21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3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D2D"/>
    <w:rPr>
      <w:rFonts w:ascii="Tahoma" w:hAnsi="Tahoma" w:cs="Tahoma"/>
      <w:sz w:val="16"/>
      <w:szCs w:val="16"/>
    </w:rPr>
  </w:style>
  <w:style w:type="table" w:styleId="TableGrid">
    <w:name w:val="Table Grid"/>
    <w:basedOn w:val="TableNormal"/>
    <w:uiPriority w:val="59"/>
    <w:rsid w:val="00F02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868D9"/>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C621D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21D8"/>
    <w:rPr>
      <w:sz w:val="20"/>
      <w:szCs w:val="20"/>
    </w:rPr>
  </w:style>
  <w:style w:type="character" w:styleId="EndnoteReference">
    <w:name w:val="endnote reference"/>
    <w:basedOn w:val="DefaultParagraphFont"/>
    <w:uiPriority w:val="99"/>
    <w:semiHidden/>
    <w:unhideWhenUsed/>
    <w:rsid w:val="00C621D8"/>
    <w:rPr>
      <w:vertAlign w:val="superscript"/>
    </w:rPr>
  </w:style>
  <w:style w:type="character" w:customStyle="1" w:styleId="Heading2Char">
    <w:name w:val="Heading 2 Char"/>
    <w:basedOn w:val="DefaultParagraphFont"/>
    <w:link w:val="Heading2"/>
    <w:uiPriority w:val="9"/>
    <w:semiHidden/>
    <w:rsid w:val="00C621D8"/>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BE2729"/>
    <w:rPr>
      <w:color w:val="808080"/>
    </w:rPr>
  </w:style>
  <w:style w:type="table" w:styleId="LightList">
    <w:name w:val="Light List"/>
    <w:basedOn w:val="TableNormal"/>
    <w:uiPriority w:val="61"/>
    <w:rsid w:val="00627C6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4">
    <w:name w:val="Light Shading Accent 4"/>
    <w:basedOn w:val="TableNormal"/>
    <w:uiPriority w:val="60"/>
    <w:rsid w:val="00627C6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627C6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1">
    <w:name w:val="Light List Accent 1"/>
    <w:basedOn w:val="TableNormal"/>
    <w:uiPriority w:val="61"/>
    <w:rsid w:val="00627C6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116C6B"/>
    <w:pPr>
      <w:outlineLvl w:val="9"/>
    </w:pPr>
    <w:rPr>
      <w:lang w:val="en-US" w:eastAsia="ja-JP"/>
    </w:rPr>
  </w:style>
  <w:style w:type="paragraph" w:styleId="TOC1">
    <w:name w:val="toc 1"/>
    <w:basedOn w:val="Normal"/>
    <w:next w:val="Normal"/>
    <w:autoRedefine/>
    <w:uiPriority w:val="39"/>
    <w:unhideWhenUsed/>
    <w:rsid w:val="00116C6B"/>
    <w:pPr>
      <w:spacing w:after="100"/>
    </w:pPr>
  </w:style>
  <w:style w:type="paragraph" w:styleId="TOC2">
    <w:name w:val="toc 2"/>
    <w:basedOn w:val="Normal"/>
    <w:next w:val="Normal"/>
    <w:autoRedefine/>
    <w:uiPriority w:val="39"/>
    <w:unhideWhenUsed/>
    <w:rsid w:val="00116C6B"/>
    <w:pPr>
      <w:spacing w:after="100"/>
      <w:ind w:left="220"/>
    </w:pPr>
  </w:style>
  <w:style w:type="character" w:styleId="Hyperlink">
    <w:name w:val="Hyperlink"/>
    <w:basedOn w:val="DefaultParagraphFont"/>
    <w:uiPriority w:val="99"/>
    <w:unhideWhenUsed/>
    <w:rsid w:val="00116C6B"/>
    <w:rPr>
      <w:color w:val="0000FF" w:themeColor="hyperlink"/>
      <w:u w:val="single"/>
    </w:rPr>
  </w:style>
  <w:style w:type="table" w:styleId="MediumList2-Accent5">
    <w:name w:val="Medium List 2 Accent 5"/>
    <w:basedOn w:val="TableNormal"/>
    <w:uiPriority w:val="66"/>
    <w:rsid w:val="0002617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547F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7FB5"/>
    <w:rPr>
      <w:sz w:val="20"/>
      <w:szCs w:val="20"/>
    </w:rPr>
  </w:style>
  <w:style w:type="character" w:styleId="FootnoteReference">
    <w:name w:val="footnote reference"/>
    <w:basedOn w:val="DefaultParagraphFont"/>
    <w:uiPriority w:val="99"/>
    <w:semiHidden/>
    <w:unhideWhenUsed/>
    <w:rsid w:val="00547FB5"/>
    <w:rPr>
      <w:vertAlign w:val="superscript"/>
    </w:rPr>
  </w:style>
  <w:style w:type="paragraph" w:styleId="Header">
    <w:name w:val="header"/>
    <w:basedOn w:val="Normal"/>
    <w:link w:val="HeaderChar"/>
    <w:uiPriority w:val="99"/>
    <w:unhideWhenUsed/>
    <w:rsid w:val="00776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FDE"/>
  </w:style>
  <w:style w:type="paragraph" w:styleId="Footer">
    <w:name w:val="footer"/>
    <w:basedOn w:val="Normal"/>
    <w:link w:val="FooterChar"/>
    <w:uiPriority w:val="99"/>
    <w:unhideWhenUsed/>
    <w:rsid w:val="00776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FDE"/>
  </w:style>
  <w:style w:type="paragraph" w:styleId="ListParagraph">
    <w:name w:val="List Paragraph"/>
    <w:basedOn w:val="Normal"/>
    <w:uiPriority w:val="34"/>
    <w:qFormat/>
    <w:rsid w:val="0046120D"/>
    <w:pPr>
      <w:ind w:left="720"/>
      <w:contextualSpacing/>
    </w:pPr>
  </w:style>
  <w:style w:type="table" w:styleId="MediumShading2-Accent2">
    <w:name w:val="Medium Shading 2 Accent 2"/>
    <w:basedOn w:val="TableNormal"/>
    <w:uiPriority w:val="64"/>
    <w:rsid w:val="008E371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1"/>
    <w:qFormat/>
    <w:rsid w:val="002142BE"/>
    <w:pPr>
      <w:spacing w:after="0" w:line="240" w:lineRule="auto"/>
    </w:pPr>
  </w:style>
  <w:style w:type="paragraph" w:customStyle="1" w:styleId="Default">
    <w:name w:val="Default"/>
    <w:rsid w:val="00D16A72"/>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AE8"/>
  </w:style>
  <w:style w:type="paragraph" w:styleId="Heading1">
    <w:name w:val="heading 1"/>
    <w:basedOn w:val="Normal"/>
    <w:next w:val="Normal"/>
    <w:link w:val="Heading1Char"/>
    <w:uiPriority w:val="9"/>
    <w:qFormat/>
    <w:rsid w:val="00F868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21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3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D2D"/>
    <w:rPr>
      <w:rFonts w:ascii="Tahoma" w:hAnsi="Tahoma" w:cs="Tahoma"/>
      <w:sz w:val="16"/>
      <w:szCs w:val="16"/>
    </w:rPr>
  </w:style>
  <w:style w:type="table" w:styleId="TableGrid">
    <w:name w:val="Table Grid"/>
    <w:basedOn w:val="TableNormal"/>
    <w:uiPriority w:val="59"/>
    <w:rsid w:val="00F02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868D9"/>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C621D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21D8"/>
    <w:rPr>
      <w:sz w:val="20"/>
      <w:szCs w:val="20"/>
    </w:rPr>
  </w:style>
  <w:style w:type="character" w:styleId="EndnoteReference">
    <w:name w:val="endnote reference"/>
    <w:basedOn w:val="DefaultParagraphFont"/>
    <w:uiPriority w:val="99"/>
    <w:semiHidden/>
    <w:unhideWhenUsed/>
    <w:rsid w:val="00C621D8"/>
    <w:rPr>
      <w:vertAlign w:val="superscript"/>
    </w:rPr>
  </w:style>
  <w:style w:type="character" w:customStyle="1" w:styleId="Heading2Char">
    <w:name w:val="Heading 2 Char"/>
    <w:basedOn w:val="DefaultParagraphFont"/>
    <w:link w:val="Heading2"/>
    <w:uiPriority w:val="9"/>
    <w:semiHidden/>
    <w:rsid w:val="00C621D8"/>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BE2729"/>
    <w:rPr>
      <w:color w:val="808080"/>
    </w:rPr>
  </w:style>
  <w:style w:type="table" w:styleId="LightList">
    <w:name w:val="Light List"/>
    <w:basedOn w:val="TableNormal"/>
    <w:uiPriority w:val="61"/>
    <w:rsid w:val="00627C6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4">
    <w:name w:val="Light Shading Accent 4"/>
    <w:basedOn w:val="TableNormal"/>
    <w:uiPriority w:val="60"/>
    <w:rsid w:val="00627C6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627C6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1">
    <w:name w:val="Light List Accent 1"/>
    <w:basedOn w:val="TableNormal"/>
    <w:uiPriority w:val="61"/>
    <w:rsid w:val="00627C6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116C6B"/>
    <w:pPr>
      <w:outlineLvl w:val="9"/>
    </w:pPr>
    <w:rPr>
      <w:lang w:val="en-US" w:eastAsia="ja-JP"/>
    </w:rPr>
  </w:style>
  <w:style w:type="paragraph" w:styleId="TOC1">
    <w:name w:val="toc 1"/>
    <w:basedOn w:val="Normal"/>
    <w:next w:val="Normal"/>
    <w:autoRedefine/>
    <w:uiPriority w:val="39"/>
    <w:unhideWhenUsed/>
    <w:rsid w:val="00116C6B"/>
    <w:pPr>
      <w:spacing w:after="100"/>
    </w:pPr>
  </w:style>
  <w:style w:type="paragraph" w:styleId="TOC2">
    <w:name w:val="toc 2"/>
    <w:basedOn w:val="Normal"/>
    <w:next w:val="Normal"/>
    <w:autoRedefine/>
    <w:uiPriority w:val="39"/>
    <w:unhideWhenUsed/>
    <w:rsid w:val="00116C6B"/>
    <w:pPr>
      <w:spacing w:after="100"/>
      <w:ind w:left="220"/>
    </w:pPr>
  </w:style>
  <w:style w:type="character" w:styleId="Hyperlink">
    <w:name w:val="Hyperlink"/>
    <w:basedOn w:val="DefaultParagraphFont"/>
    <w:uiPriority w:val="99"/>
    <w:unhideWhenUsed/>
    <w:rsid w:val="00116C6B"/>
    <w:rPr>
      <w:color w:val="0000FF" w:themeColor="hyperlink"/>
      <w:u w:val="single"/>
    </w:rPr>
  </w:style>
  <w:style w:type="table" w:styleId="MediumList2-Accent5">
    <w:name w:val="Medium List 2 Accent 5"/>
    <w:basedOn w:val="TableNormal"/>
    <w:uiPriority w:val="66"/>
    <w:rsid w:val="0002617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547F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7FB5"/>
    <w:rPr>
      <w:sz w:val="20"/>
      <w:szCs w:val="20"/>
    </w:rPr>
  </w:style>
  <w:style w:type="character" w:styleId="FootnoteReference">
    <w:name w:val="footnote reference"/>
    <w:basedOn w:val="DefaultParagraphFont"/>
    <w:uiPriority w:val="99"/>
    <w:semiHidden/>
    <w:unhideWhenUsed/>
    <w:rsid w:val="00547FB5"/>
    <w:rPr>
      <w:vertAlign w:val="superscript"/>
    </w:rPr>
  </w:style>
  <w:style w:type="paragraph" w:styleId="Header">
    <w:name w:val="header"/>
    <w:basedOn w:val="Normal"/>
    <w:link w:val="HeaderChar"/>
    <w:uiPriority w:val="99"/>
    <w:unhideWhenUsed/>
    <w:rsid w:val="00776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FDE"/>
  </w:style>
  <w:style w:type="paragraph" w:styleId="Footer">
    <w:name w:val="footer"/>
    <w:basedOn w:val="Normal"/>
    <w:link w:val="FooterChar"/>
    <w:uiPriority w:val="99"/>
    <w:unhideWhenUsed/>
    <w:rsid w:val="00776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FDE"/>
  </w:style>
  <w:style w:type="paragraph" w:styleId="ListParagraph">
    <w:name w:val="List Paragraph"/>
    <w:basedOn w:val="Normal"/>
    <w:uiPriority w:val="34"/>
    <w:qFormat/>
    <w:rsid w:val="0046120D"/>
    <w:pPr>
      <w:ind w:left="720"/>
      <w:contextualSpacing/>
    </w:pPr>
  </w:style>
  <w:style w:type="table" w:styleId="MediumShading2-Accent2">
    <w:name w:val="Medium Shading 2 Accent 2"/>
    <w:basedOn w:val="TableNormal"/>
    <w:uiPriority w:val="64"/>
    <w:rsid w:val="008E371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1"/>
    <w:qFormat/>
    <w:rsid w:val="002142BE"/>
    <w:pPr>
      <w:spacing w:after="0" w:line="240" w:lineRule="auto"/>
    </w:pPr>
  </w:style>
  <w:style w:type="paragraph" w:customStyle="1" w:styleId="Default">
    <w:name w:val="Default"/>
    <w:rsid w:val="00D16A7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250466">
      <w:bodyDiv w:val="1"/>
      <w:marLeft w:val="0"/>
      <w:marRight w:val="0"/>
      <w:marTop w:val="0"/>
      <w:marBottom w:val="0"/>
      <w:divBdr>
        <w:top w:val="none" w:sz="0" w:space="0" w:color="auto"/>
        <w:left w:val="none" w:sz="0" w:space="0" w:color="auto"/>
        <w:bottom w:val="none" w:sz="0" w:space="0" w:color="auto"/>
        <w:right w:val="none" w:sz="0" w:space="0" w:color="auto"/>
      </w:divBdr>
    </w:div>
    <w:div w:id="523056032">
      <w:bodyDiv w:val="1"/>
      <w:marLeft w:val="0"/>
      <w:marRight w:val="0"/>
      <w:marTop w:val="0"/>
      <w:marBottom w:val="0"/>
      <w:divBdr>
        <w:top w:val="none" w:sz="0" w:space="0" w:color="auto"/>
        <w:left w:val="none" w:sz="0" w:space="0" w:color="auto"/>
        <w:bottom w:val="none" w:sz="0" w:space="0" w:color="auto"/>
        <w:right w:val="none" w:sz="0" w:space="0" w:color="auto"/>
      </w:divBdr>
    </w:div>
    <w:div w:id="592471256">
      <w:bodyDiv w:val="1"/>
      <w:marLeft w:val="0"/>
      <w:marRight w:val="0"/>
      <w:marTop w:val="0"/>
      <w:marBottom w:val="0"/>
      <w:divBdr>
        <w:top w:val="none" w:sz="0" w:space="0" w:color="auto"/>
        <w:left w:val="none" w:sz="0" w:space="0" w:color="auto"/>
        <w:bottom w:val="none" w:sz="0" w:space="0" w:color="auto"/>
        <w:right w:val="none" w:sz="0" w:space="0" w:color="auto"/>
      </w:divBdr>
    </w:div>
    <w:div w:id="797605228">
      <w:bodyDiv w:val="1"/>
      <w:marLeft w:val="0"/>
      <w:marRight w:val="0"/>
      <w:marTop w:val="0"/>
      <w:marBottom w:val="0"/>
      <w:divBdr>
        <w:top w:val="none" w:sz="0" w:space="0" w:color="auto"/>
        <w:left w:val="none" w:sz="0" w:space="0" w:color="auto"/>
        <w:bottom w:val="none" w:sz="0" w:space="0" w:color="auto"/>
        <w:right w:val="none" w:sz="0" w:space="0" w:color="auto"/>
      </w:divBdr>
    </w:div>
    <w:div w:id="1047682513">
      <w:bodyDiv w:val="1"/>
      <w:marLeft w:val="0"/>
      <w:marRight w:val="0"/>
      <w:marTop w:val="0"/>
      <w:marBottom w:val="0"/>
      <w:divBdr>
        <w:top w:val="none" w:sz="0" w:space="0" w:color="auto"/>
        <w:left w:val="none" w:sz="0" w:space="0" w:color="auto"/>
        <w:bottom w:val="none" w:sz="0" w:space="0" w:color="auto"/>
        <w:right w:val="none" w:sz="0" w:space="0" w:color="auto"/>
      </w:divBdr>
    </w:div>
    <w:div w:id="1156336104">
      <w:bodyDiv w:val="1"/>
      <w:marLeft w:val="0"/>
      <w:marRight w:val="0"/>
      <w:marTop w:val="0"/>
      <w:marBottom w:val="0"/>
      <w:divBdr>
        <w:top w:val="none" w:sz="0" w:space="0" w:color="auto"/>
        <w:left w:val="none" w:sz="0" w:space="0" w:color="auto"/>
        <w:bottom w:val="none" w:sz="0" w:space="0" w:color="auto"/>
        <w:right w:val="none" w:sz="0" w:space="0" w:color="auto"/>
      </w:divBdr>
    </w:div>
    <w:div w:id="1609702677">
      <w:bodyDiv w:val="1"/>
      <w:marLeft w:val="0"/>
      <w:marRight w:val="0"/>
      <w:marTop w:val="0"/>
      <w:marBottom w:val="0"/>
      <w:divBdr>
        <w:top w:val="none" w:sz="0" w:space="0" w:color="auto"/>
        <w:left w:val="none" w:sz="0" w:space="0" w:color="auto"/>
        <w:bottom w:val="none" w:sz="0" w:space="0" w:color="auto"/>
        <w:right w:val="none" w:sz="0" w:space="0" w:color="auto"/>
      </w:divBdr>
    </w:div>
    <w:div w:id="1615479580">
      <w:bodyDiv w:val="1"/>
      <w:marLeft w:val="0"/>
      <w:marRight w:val="0"/>
      <w:marTop w:val="0"/>
      <w:marBottom w:val="0"/>
      <w:divBdr>
        <w:top w:val="none" w:sz="0" w:space="0" w:color="auto"/>
        <w:left w:val="none" w:sz="0" w:space="0" w:color="auto"/>
        <w:bottom w:val="none" w:sz="0" w:space="0" w:color="auto"/>
        <w:right w:val="none" w:sz="0" w:space="0" w:color="auto"/>
      </w:divBdr>
    </w:div>
    <w:div w:id="1648624722">
      <w:bodyDiv w:val="1"/>
      <w:marLeft w:val="0"/>
      <w:marRight w:val="0"/>
      <w:marTop w:val="0"/>
      <w:marBottom w:val="0"/>
      <w:divBdr>
        <w:top w:val="none" w:sz="0" w:space="0" w:color="auto"/>
        <w:left w:val="none" w:sz="0" w:space="0" w:color="auto"/>
        <w:bottom w:val="none" w:sz="0" w:space="0" w:color="auto"/>
        <w:right w:val="none" w:sz="0" w:space="0" w:color="auto"/>
      </w:divBdr>
    </w:div>
    <w:div w:id="192715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chart" Target="charts/chart4.xml"/><Relationship Id="rId26" Type="http://schemas.openxmlformats.org/officeDocument/2006/relationships/image" Target="media/image12.jp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chart" Target="charts/chart6.xm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6.jpeg"/><Relationship Id="rId25" Type="http://schemas.openxmlformats.org/officeDocument/2006/relationships/image" Target="media/image11.jpg"/><Relationship Id="rId33" Type="http://schemas.openxmlformats.org/officeDocument/2006/relationships/image" Target="media/image18.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5.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jpg"/><Relationship Id="rId32" Type="http://schemas.openxmlformats.org/officeDocument/2006/relationships/image" Target="media/image17.jp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chart" Target="charts/chart7.xml"/><Relationship Id="rId36" Type="http://schemas.openxmlformats.org/officeDocument/2006/relationships/chart" Target="charts/chart8.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ti.com/tool/tmdsdsk6713"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E:\ALL0014\F0014CH1.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ALL0016\F0016CH1.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fj10\AppData\Local\Microsoft\Windows\Temporary%20Internet%20Files\Content.Outlook\GND6VL9S\matlab%20compared.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fj10\AppData\Local\Microsoft\Windows\Temporary%20Internet%20Files\Content.Outlook\GND6VL9S\matlab%20compared.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fj10\AppData\Local\Microsoft\Windows\Temporary%20Internet%20Files\Content.Outlook\GND6VL9S\Seb.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lfj10\AppData\Local\Microsoft\Windows\Temporary%20Internet%20Files\Content.Outlook\GND6VL9S\Seb.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cat>
            <c:numRef>
              <c:f>F0014CH1!$D$1:$D$2497</c:f>
              <c:numCache>
                <c:formatCode>0.0</c:formatCode>
                <c:ptCount val="2497"/>
                <c:pt idx="0">
                  <c:v>5.999999999999929E-3</c:v>
                </c:pt>
                <c:pt idx="1">
                  <c:v>8.0000000000001945E-3</c:v>
                </c:pt>
                <c:pt idx="2">
                  <c:v>1.0000000000000026E-2</c:v>
                </c:pt>
                <c:pt idx="3">
                  <c:v>1.1999999999999858E-2</c:v>
                </c:pt>
                <c:pt idx="4">
                  <c:v>1.4000000000000123E-2</c:v>
                </c:pt>
                <c:pt idx="5">
                  <c:v>1.5999999999999955E-2</c:v>
                </c:pt>
                <c:pt idx="6">
                  <c:v>1.8000000000000221E-2</c:v>
                </c:pt>
                <c:pt idx="7">
                  <c:v>2.0000000000000052E-2</c:v>
                </c:pt>
                <c:pt idx="8">
                  <c:v>2.1999999999999884E-2</c:v>
                </c:pt>
                <c:pt idx="9">
                  <c:v>2.400000000000015E-2</c:v>
                </c:pt>
                <c:pt idx="10">
                  <c:v>2.5999999999999981E-2</c:v>
                </c:pt>
                <c:pt idx="11">
                  <c:v>2.8000000000000247E-2</c:v>
                </c:pt>
                <c:pt idx="12">
                  <c:v>3.0000000000000079E-2</c:v>
                </c:pt>
                <c:pt idx="13">
                  <c:v>3.199999999999991E-2</c:v>
                </c:pt>
                <c:pt idx="14">
                  <c:v>3.4000000000000176E-2</c:v>
                </c:pt>
                <c:pt idx="15">
                  <c:v>3.6000000000000004E-2</c:v>
                </c:pt>
                <c:pt idx="16">
                  <c:v>3.7999999999999839E-2</c:v>
                </c:pt>
                <c:pt idx="17">
                  <c:v>4.0000000000000105E-2</c:v>
                </c:pt>
                <c:pt idx="18">
                  <c:v>4.199999999999994E-2</c:v>
                </c:pt>
                <c:pt idx="19">
                  <c:v>4.4000000000000206E-2</c:v>
                </c:pt>
                <c:pt idx="20">
                  <c:v>4.6000000000000034E-2</c:v>
                </c:pt>
                <c:pt idx="21">
                  <c:v>4.7999999999999862E-2</c:v>
                </c:pt>
                <c:pt idx="22">
                  <c:v>5.0000000000000128E-2</c:v>
                </c:pt>
                <c:pt idx="23">
                  <c:v>5.1999999999999963E-2</c:v>
                </c:pt>
                <c:pt idx="24">
                  <c:v>5.4000000000000228E-2</c:v>
                </c:pt>
                <c:pt idx="25">
                  <c:v>5.6000000000000064E-2</c:v>
                </c:pt>
                <c:pt idx="26">
                  <c:v>5.7999999999999892E-2</c:v>
                </c:pt>
                <c:pt idx="27">
                  <c:v>6.0000000000000157E-2</c:v>
                </c:pt>
                <c:pt idx="28">
                  <c:v>6.1999999999999986E-2</c:v>
                </c:pt>
                <c:pt idx="29">
                  <c:v>6.4000000000000251E-2</c:v>
                </c:pt>
                <c:pt idx="30">
                  <c:v>6.6000000000000086E-2</c:v>
                </c:pt>
                <c:pt idx="31">
                  <c:v>6.7999999999999922E-2</c:v>
                </c:pt>
                <c:pt idx="32">
                  <c:v>7.0000000000000187E-2</c:v>
                </c:pt>
                <c:pt idx="33">
                  <c:v>7.2000000000000008E-2</c:v>
                </c:pt>
                <c:pt idx="34">
                  <c:v>7.3999999999999844E-2</c:v>
                </c:pt>
                <c:pt idx="35">
                  <c:v>7.6000000000000109E-2</c:v>
                </c:pt>
                <c:pt idx="36">
                  <c:v>7.7999999999999944E-2</c:v>
                </c:pt>
                <c:pt idx="37">
                  <c:v>8.000000000000021E-2</c:v>
                </c:pt>
                <c:pt idx="38">
                  <c:v>8.2000000000000045E-2</c:v>
                </c:pt>
                <c:pt idx="39">
                  <c:v>8.399999999999988E-2</c:v>
                </c:pt>
                <c:pt idx="40">
                  <c:v>8.6000000000000132E-2</c:v>
                </c:pt>
                <c:pt idx="41">
                  <c:v>8.7999999999999967E-2</c:v>
                </c:pt>
                <c:pt idx="42">
                  <c:v>9.0000000000000233E-2</c:v>
                </c:pt>
                <c:pt idx="43">
                  <c:v>9.2000000000000068E-2</c:v>
                </c:pt>
                <c:pt idx="44">
                  <c:v>9.3999999999999903E-2</c:v>
                </c:pt>
                <c:pt idx="45">
                  <c:v>9.6000000000000169E-2</c:v>
                </c:pt>
                <c:pt idx="46">
                  <c:v>9.8000000000000004E-2</c:v>
                </c:pt>
                <c:pt idx="47">
                  <c:v>0.10000000000000026</c:v>
                </c:pt>
                <c:pt idx="48">
                  <c:v>0.10200000000000009</c:v>
                </c:pt>
                <c:pt idx="49">
                  <c:v>0.10399999999999993</c:v>
                </c:pt>
                <c:pt idx="50">
                  <c:v>0.10600000000000019</c:v>
                </c:pt>
                <c:pt idx="51">
                  <c:v>0.10800000000000003</c:v>
                </c:pt>
                <c:pt idx="52">
                  <c:v>0.10999999999999985</c:v>
                </c:pt>
                <c:pt idx="53">
                  <c:v>0.11200000000000013</c:v>
                </c:pt>
                <c:pt idx="54">
                  <c:v>0.11399999999999995</c:v>
                </c:pt>
                <c:pt idx="55">
                  <c:v>0.11600000000000021</c:v>
                </c:pt>
                <c:pt idx="56">
                  <c:v>0.11800000000000005</c:v>
                </c:pt>
                <c:pt idx="57">
                  <c:v>0.11999999999999988</c:v>
                </c:pt>
                <c:pt idx="58">
                  <c:v>0.12200000000000015</c:v>
                </c:pt>
                <c:pt idx="59">
                  <c:v>0.12399999999999997</c:v>
                </c:pt>
                <c:pt idx="60">
                  <c:v>0.12600000000000025</c:v>
                </c:pt>
                <c:pt idx="61">
                  <c:v>0.12800000000000009</c:v>
                </c:pt>
                <c:pt idx="62">
                  <c:v>0.12999999999999989</c:v>
                </c:pt>
                <c:pt idx="63">
                  <c:v>0.13200000000000017</c:v>
                </c:pt>
                <c:pt idx="64">
                  <c:v>0.13400000000000001</c:v>
                </c:pt>
                <c:pt idx="65">
                  <c:v>0.13599999999999984</c:v>
                </c:pt>
                <c:pt idx="66">
                  <c:v>0.13800000000000009</c:v>
                </c:pt>
                <c:pt idx="67">
                  <c:v>0.13999999999999993</c:v>
                </c:pt>
                <c:pt idx="68">
                  <c:v>0.14200000000000021</c:v>
                </c:pt>
                <c:pt idx="69">
                  <c:v>0.14400000000000002</c:v>
                </c:pt>
                <c:pt idx="70">
                  <c:v>0.14599999999999985</c:v>
                </c:pt>
                <c:pt idx="71">
                  <c:v>0.14800000000000013</c:v>
                </c:pt>
                <c:pt idx="72">
                  <c:v>0.14999999999999997</c:v>
                </c:pt>
                <c:pt idx="73">
                  <c:v>0.15200000000000022</c:v>
                </c:pt>
                <c:pt idx="74">
                  <c:v>0.15400000000000005</c:v>
                </c:pt>
                <c:pt idx="75">
                  <c:v>0.15599999999999989</c:v>
                </c:pt>
                <c:pt idx="76">
                  <c:v>0.15800000000000014</c:v>
                </c:pt>
                <c:pt idx="77">
                  <c:v>0.15999999999999998</c:v>
                </c:pt>
                <c:pt idx="78">
                  <c:v>0.16200000000000025</c:v>
                </c:pt>
                <c:pt idx="79">
                  <c:v>0.16400000000000009</c:v>
                </c:pt>
                <c:pt idx="80">
                  <c:v>0.16599999999999993</c:v>
                </c:pt>
                <c:pt idx="81">
                  <c:v>0.16800000000000018</c:v>
                </c:pt>
                <c:pt idx="82">
                  <c:v>0.17</c:v>
                </c:pt>
                <c:pt idx="83">
                  <c:v>0.17199999999999985</c:v>
                </c:pt>
                <c:pt idx="84">
                  <c:v>0.1740000000000001</c:v>
                </c:pt>
                <c:pt idx="85">
                  <c:v>0.17599999999999993</c:v>
                </c:pt>
                <c:pt idx="86">
                  <c:v>0.17800000000000021</c:v>
                </c:pt>
                <c:pt idx="87">
                  <c:v>0.18000000000000005</c:v>
                </c:pt>
                <c:pt idx="88">
                  <c:v>0.18199999999999988</c:v>
                </c:pt>
                <c:pt idx="89">
                  <c:v>0.18400000000000014</c:v>
                </c:pt>
                <c:pt idx="90">
                  <c:v>0.18599999999999997</c:v>
                </c:pt>
                <c:pt idx="91">
                  <c:v>0.18800000000000022</c:v>
                </c:pt>
                <c:pt idx="92">
                  <c:v>0.19000000000000006</c:v>
                </c:pt>
                <c:pt idx="93">
                  <c:v>0.19199999999999989</c:v>
                </c:pt>
                <c:pt idx="94">
                  <c:v>0.19400000000000017</c:v>
                </c:pt>
                <c:pt idx="95">
                  <c:v>0.19600000000000001</c:v>
                </c:pt>
                <c:pt idx="96">
                  <c:v>0.19800000000000026</c:v>
                </c:pt>
                <c:pt idx="97">
                  <c:v>0.20000000000000009</c:v>
                </c:pt>
                <c:pt idx="98">
                  <c:v>0.20199999999999993</c:v>
                </c:pt>
                <c:pt idx="99">
                  <c:v>0.20400000000000018</c:v>
                </c:pt>
                <c:pt idx="100">
                  <c:v>0.20600000000000002</c:v>
                </c:pt>
                <c:pt idx="101">
                  <c:v>0.20799999999999985</c:v>
                </c:pt>
                <c:pt idx="102">
                  <c:v>0.21000000000000013</c:v>
                </c:pt>
                <c:pt idx="103">
                  <c:v>0.21199999999999994</c:v>
                </c:pt>
                <c:pt idx="104">
                  <c:v>0.21400000000000022</c:v>
                </c:pt>
                <c:pt idx="105">
                  <c:v>0.21600000000000005</c:v>
                </c:pt>
                <c:pt idx="106">
                  <c:v>0.21799999999999989</c:v>
                </c:pt>
                <c:pt idx="107">
                  <c:v>0.22000000000000014</c:v>
                </c:pt>
                <c:pt idx="108">
                  <c:v>0.22199999999999998</c:v>
                </c:pt>
                <c:pt idx="109">
                  <c:v>0.22400000000000025</c:v>
                </c:pt>
                <c:pt idx="110">
                  <c:v>0.22600000000000006</c:v>
                </c:pt>
                <c:pt idx="111">
                  <c:v>0.2279999999999999</c:v>
                </c:pt>
                <c:pt idx="112">
                  <c:v>0.23000000000000018</c:v>
                </c:pt>
                <c:pt idx="113">
                  <c:v>0.23200000000000001</c:v>
                </c:pt>
                <c:pt idx="114">
                  <c:v>0.23400000000000026</c:v>
                </c:pt>
                <c:pt idx="115">
                  <c:v>0.2360000000000001</c:v>
                </c:pt>
                <c:pt idx="116">
                  <c:v>0.23799999999999993</c:v>
                </c:pt>
                <c:pt idx="117">
                  <c:v>0.24000000000000019</c:v>
                </c:pt>
                <c:pt idx="118">
                  <c:v>0.24200000000000002</c:v>
                </c:pt>
                <c:pt idx="119">
                  <c:v>0.24399999999999986</c:v>
                </c:pt>
                <c:pt idx="120">
                  <c:v>0.24600000000000014</c:v>
                </c:pt>
                <c:pt idx="121">
                  <c:v>0.24799999999999994</c:v>
                </c:pt>
                <c:pt idx="122">
                  <c:v>0.25000000000000022</c:v>
                </c:pt>
                <c:pt idx="123">
                  <c:v>0.25200000000000006</c:v>
                </c:pt>
                <c:pt idx="124">
                  <c:v>0.25399999999999989</c:v>
                </c:pt>
                <c:pt idx="125">
                  <c:v>0.25600000000000017</c:v>
                </c:pt>
                <c:pt idx="126">
                  <c:v>0.25800000000000001</c:v>
                </c:pt>
                <c:pt idx="127">
                  <c:v>0.26000000000000023</c:v>
                </c:pt>
                <c:pt idx="128">
                  <c:v>0.26200000000000007</c:v>
                </c:pt>
                <c:pt idx="129">
                  <c:v>0.2639999999999999</c:v>
                </c:pt>
                <c:pt idx="130">
                  <c:v>0.26600000000000018</c:v>
                </c:pt>
                <c:pt idx="131">
                  <c:v>0.26800000000000002</c:v>
                </c:pt>
                <c:pt idx="132">
                  <c:v>0.26999999999999985</c:v>
                </c:pt>
                <c:pt idx="133">
                  <c:v>0.27200000000000013</c:v>
                </c:pt>
                <c:pt idx="134">
                  <c:v>0.27399999999999991</c:v>
                </c:pt>
                <c:pt idx="135">
                  <c:v>0.27600000000000019</c:v>
                </c:pt>
                <c:pt idx="136">
                  <c:v>0.27800000000000002</c:v>
                </c:pt>
                <c:pt idx="137">
                  <c:v>0.27999999999999986</c:v>
                </c:pt>
                <c:pt idx="138">
                  <c:v>0.28200000000000014</c:v>
                </c:pt>
                <c:pt idx="139">
                  <c:v>0.28399999999999997</c:v>
                </c:pt>
                <c:pt idx="140">
                  <c:v>0.28600000000000025</c:v>
                </c:pt>
                <c:pt idx="141">
                  <c:v>0.28800000000000003</c:v>
                </c:pt>
                <c:pt idx="142">
                  <c:v>0.28999999999999987</c:v>
                </c:pt>
                <c:pt idx="143">
                  <c:v>0.29200000000000015</c:v>
                </c:pt>
                <c:pt idx="144">
                  <c:v>0.29399999999999998</c:v>
                </c:pt>
                <c:pt idx="145">
                  <c:v>0.29600000000000026</c:v>
                </c:pt>
                <c:pt idx="146">
                  <c:v>0.2980000000000001</c:v>
                </c:pt>
                <c:pt idx="147">
                  <c:v>0.29999999999999993</c:v>
                </c:pt>
                <c:pt idx="148">
                  <c:v>0.30200000000000016</c:v>
                </c:pt>
                <c:pt idx="149">
                  <c:v>0.30399999999999999</c:v>
                </c:pt>
                <c:pt idx="150">
                  <c:v>0.30599999999999983</c:v>
                </c:pt>
                <c:pt idx="151">
                  <c:v>0.30800000000000011</c:v>
                </c:pt>
                <c:pt idx="152">
                  <c:v>0.30999999999999994</c:v>
                </c:pt>
                <c:pt idx="153">
                  <c:v>0.31200000000000022</c:v>
                </c:pt>
                <c:pt idx="154">
                  <c:v>0.31400000000000006</c:v>
                </c:pt>
                <c:pt idx="155">
                  <c:v>0.31599999999999989</c:v>
                </c:pt>
                <c:pt idx="156">
                  <c:v>0.31800000000000012</c:v>
                </c:pt>
                <c:pt idx="157">
                  <c:v>0.31999999999999995</c:v>
                </c:pt>
                <c:pt idx="158">
                  <c:v>0.32200000000000023</c:v>
                </c:pt>
                <c:pt idx="159">
                  <c:v>0.32400000000000007</c:v>
                </c:pt>
                <c:pt idx="160">
                  <c:v>0.3259999999999999</c:v>
                </c:pt>
                <c:pt idx="161">
                  <c:v>0.32800000000000018</c:v>
                </c:pt>
                <c:pt idx="162">
                  <c:v>0.33</c:v>
                </c:pt>
                <c:pt idx="163">
                  <c:v>0.33200000000000024</c:v>
                </c:pt>
                <c:pt idx="164">
                  <c:v>0.33400000000000007</c:v>
                </c:pt>
                <c:pt idx="165">
                  <c:v>0.33599999999999991</c:v>
                </c:pt>
                <c:pt idx="166">
                  <c:v>0.33800000000000019</c:v>
                </c:pt>
                <c:pt idx="167">
                  <c:v>0.34</c:v>
                </c:pt>
                <c:pt idx="168">
                  <c:v>0.34199999999999986</c:v>
                </c:pt>
                <c:pt idx="169">
                  <c:v>0.34400000000000014</c:v>
                </c:pt>
                <c:pt idx="170">
                  <c:v>0.34599999999999997</c:v>
                </c:pt>
                <c:pt idx="171">
                  <c:v>0.3480000000000002</c:v>
                </c:pt>
                <c:pt idx="172">
                  <c:v>0.35000000000000003</c:v>
                </c:pt>
                <c:pt idx="173">
                  <c:v>0.35199999999999987</c:v>
                </c:pt>
                <c:pt idx="174">
                  <c:v>0.35400000000000015</c:v>
                </c:pt>
                <c:pt idx="175">
                  <c:v>0.35599999999999998</c:v>
                </c:pt>
                <c:pt idx="176">
                  <c:v>0.35800000000000026</c:v>
                </c:pt>
                <c:pt idx="177">
                  <c:v>0.3600000000000001</c:v>
                </c:pt>
                <c:pt idx="178">
                  <c:v>0.36199999999999993</c:v>
                </c:pt>
                <c:pt idx="179">
                  <c:v>0.36400000000000016</c:v>
                </c:pt>
                <c:pt idx="180">
                  <c:v>0.36599999999999999</c:v>
                </c:pt>
                <c:pt idx="181">
                  <c:v>0.36799999999999983</c:v>
                </c:pt>
                <c:pt idx="182">
                  <c:v>0.37000000000000011</c:v>
                </c:pt>
                <c:pt idx="183">
                  <c:v>0.37199999999999994</c:v>
                </c:pt>
                <c:pt idx="184">
                  <c:v>0.37400000000000022</c:v>
                </c:pt>
                <c:pt idx="185">
                  <c:v>0.37600000000000006</c:v>
                </c:pt>
                <c:pt idx="186">
                  <c:v>0.37799999999999989</c:v>
                </c:pt>
                <c:pt idx="187">
                  <c:v>0.38000000000000012</c:v>
                </c:pt>
                <c:pt idx="188">
                  <c:v>0.38199999999999995</c:v>
                </c:pt>
                <c:pt idx="189">
                  <c:v>0.38400000000000023</c:v>
                </c:pt>
                <c:pt idx="190">
                  <c:v>0.38600000000000007</c:v>
                </c:pt>
                <c:pt idx="191">
                  <c:v>0.3879999999999999</c:v>
                </c:pt>
                <c:pt idx="192">
                  <c:v>0.39000000000000018</c:v>
                </c:pt>
                <c:pt idx="193">
                  <c:v>0.39200000000000002</c:v>
                </c:pt>
                <c:pt idx="194">
                  <c:v>0.39400000000000024</c:v>
                </c:pt>
                <c:pt idx="195">
                  <c:v>0.39600000000000007</c:v>
                </c:pt>
                <c:pt idx="196">
                  <c:v>0.39799999999999991</c:v>
                </c:pt>
                <c:pt idx="197">
                  <c:v>0.40000000000000019</c:v>
                </c:pt>
                <c:pt idx="198">
                  <c:v>0.40200000000000002</c:v>
                </c:pt>
                <c:pt idx="199">
                  <c:v>0.40399999999999986</c:v>
                </c:pt>
                <c:pt idx="200">
                  <c:v>0.40600000000000014</c:v>
                </c:pt>
                <c:pt idx="201">
                  <c:v>0.40799999999999992</c:v>
                </c:pt>
                <c:pt idx="202">
                  <c:v>0.4100000000000002</c:v>
                </c:pt>
                <c:pt idx="203">
                  <c:v>0.41200000000000003</c:v>
                </c:pt>
                <c:pt idx="204">
                  <c:v>0.41399999999999987</c:v>
                </c:pt>
                <c:pt idx="205">
                  <c:v>0.41600000000000015</c:v>
                </c:pt>
                <c:pt idx="206">
                  <c:v>0.41799999999999998</c:v>
                </c:pt>
                <c:pt idx="207">
                  <c:v>0.42000000000000026</c:v>
                </c:pt>
                <c:pt idx="208">
                  <c:v>0.42200000000000004</c:v>
                </c:pt>
                <c:pt idx="209">
                  <c:v>0.42399999999999988</c:v>
                </c:pt>
                <c:pt idx="210">
                  <c:v>0.42600000000000016</c:v>
                </c:pt>
                <c:pt idx="211">
                  <c:v>0.42799999999999999</c:v>
                </c:pt>
                <c:pt idx="212">
                  <c:v>0.43000000000000027</c:v>
                </c:pt>
                <c:pt idx="213">
                  <c:v>0.43200000000000011</c:v>
                </c:pt>
                <c:pt idx="214">
                  <c:v>0.43399999999999994</c:v>
                </c:pt>
                <c:pt idx="215">
                  <c:v>0.43600000000000017</c:v>
                </c:pt>
                <c:pt idx="216">
                  <c:v>0.438</c:v>
                </c:pt>
                <c:pt idx="217">
                  <c:v>0.43999999999999984</c:v>
                </c:pt>
                <c:pt idx="218">
                  <c:v>0.44200000000000012</c:v>
                </c:pt>
                <c:pt idx="219">
                  <c:v>0.44399999999999995</c:v>
                </c:pt>
                <c:pt idx="220">
                  <c:v>0.44600000000000023</c:v>
                </c:pt>
                <c:pt idx="221">
                  <c:v>0.44800000000000006</c:v>
                </c:pt>
                <c:pt idx="222">
                  <c:v>0.4499999999999999</c:v>
                </c:pt>
                <c:pt idx="223">
                  <c:v>0.45200000000000012</c:v>
                </c:pt>
                <c:pt idx="224">
                  <c:v>0.45399999999999996</c:v>
                </c:pt>
                <c:pt idx="225">
                  <c:v>0.45600000000000024</c:v>
                </c:pt>
                <c:pt idx="226">
                  <c:v>0.45800000000000007</c:v>
                </c:pt>
                <c:pt idx="227">
                  <c:v>0.45999999999999991</c:v>
                </c:pt>
                <c:pt idx="228">
                  <c:v>0.46200000000000019</c:v>
                </c:pt>
                <c:pt idx="229">
                  <c:v>0.46400000000000002</c:v>
                </c:pt>
                <c:pt idx="230">
                  <c:v>0.46600000000000025</c:v>
                </c:pt>
                <c:pt idx="231">
                  <c:v>0.46800000000000008</c:v>
                </c:pt>
                <c:pt idx="232">
                  <c:v>0.46999999999999992</c:v>
                </c:pt>
                <c:pt idx="233">
                  <c:v>0.4720000000000002</c:v>
                </c:pt>
                <c:pt idx="234">
                  <c:v>0.47400000000000003</c:v>
                </c:pt>
                <c:pt idx="235">
                  <c:v>0.47599999999999987</c:v>
                </c:pt>
                <c:pt idx="236">
                  <c:v>0.47800000000000015</c:v>
                </c:pt>
                <c:pt idx="237">
                  <c:v>0.48</c:v>
                </c:pt>
                <c:pt idx="238">
                  <c:v>0.48200000000000021</c:v>
                </c:pt>
                <c:pt idx="239">
                  <c:v>0.48400000000000004</c:v>
                </c:pt>
                <c:pt idx="240">
                  <c:v>0.48599999999999988</c:v>
                </c:pt>
                <c:pt idx="241">
                  <c:v>0.48800000000000016</c:v>
                </c:pt>
                <c:pt idx="242">
                  <c:v>0.49</c:v>
                </c:pt>
                <c:pt idx="243">
                  <c:v>0.49200000000000027</c:v>
                </c:pt>
                <c:pt idx="244">
                  <c:v>0.49400000000000011</c:v>
                </c:pt>
                <c:pt idx="245">
                  <c:v>0.49599999999999989</c:v>
                </c:pt>
                <c:pt idx="246">
                  <c:v>0.49800000000000016</c:v>
                </c:pt>
                <c:pt idx="247">
                  <c:v>0.5</c:v>
                </c:pt>
                <c:pt idx="248">
                  <c:v>0.50199999999999989</c:v>
                </c:pt>
                <c:pt idx="249">
                  <c:v>0.50400000000000011</c:v>
                </c:pt>
                <c:pt idx="250">
                  <c:v>0.50599999999999989</c:v>
                </c:pt>
                <c:pt idx="251">
                  <c:v>0.50800000000000023</c:v>
                </c:pt>
                <c:pt idx="252">
                  <c:v>0.51</c:v>
                </c:pt>
                <c:pt idx="253">
                  <c:v>0.5119999999999999</c:v>
                </c:pt>
                <c:pt idx="254">
                  <c:v>0.51400000000000012</c:v>
                </c:pt>
                <c:pt idx="255">
                  <c:v>0.51600000000000001</c:v>
                </c:pt>
                <c:pt idx="256">
                  <c:v>0.51800000000000024</c:v>
                </c:pt>
                <c:pt idx="257">
                  <c:v>0.52</c:v>
                </c:pt>
                <c:pt idx="258">
                  <c:v>0.52199999999999991</c:v>
                </c:pt>
                <c:pt idx="259">
                  <c:v>0.52400000000000013</c:v>
                </c:pt>
                <c:pt idx="260">
                  <c:v>0.52600000000000002</c:v>
                </c:pt>
                <c:pt idx="261">
                  <c:v>0.52800000000000025</c:v>
                </c:pt>
                <c:pt idx="262">
                  <c:v>0.53000000000000014</c:v>
                </c:pt>
                <c:pt idx="263">
                  <c:v>0.53199999999999992</c:v>
                </c:pt>
                <c:pt idx="264">
                  <c:v>0.53400000000000014</c:v>
                </c:pt>
                <c:pt idx="265">
                  <c:v>0.53600000000000003</c:v>
                </c:pt>
                <c:pt idx="266">
                  <c:v>0.53799999999999981</c:v>
                </c:pt>
                <c:pt idx="267">
                  <c:v>0.54000000000000015</c:v>
                </c:pt>
                <c:pt idx="268">
                  <c:v>0.54199999999999993</c:v>
                </c:pt>
                <c:pt idx="269">
                  <c:v>0.54400000000000026</c:v>
                </c:pt>
                <c:pt idx="270">
                  <c:v>0.54600000000000004</c:v>
                </c:pt>
                <c:pt idx="271">
                  <c:v>0.54800000000000004</c:v>
                </c:pt>
                <c:pt idx="272">
                  <c:v>0.55000000000000016</c:v>
                </c:pt>
                <c:pt idx="273">
                  <c:v>0.55199999999999994</c:v>
                </c:pt>
                <c:pt idx="274">
                  <c:v>0.55400000000000005</c:v>
                </c:pt>
                <c:pt idx="275">
                  <c:v>0.55600000000000005</c:v>
                </c:pt>
                <c:pt idx="276">
                  <c:v>0.55800000000000016</c:v>
                </c:pt>
                <c:pt idx="277">
                  <c:v>0.55999999999999994</c:v>
                </c:pt>
                <c:pt idx="278">
                  <c:v>0.56200000000000006</c:v>
                </c:pt>
                <c:pt idx="279">
                  <c:v>0.56400000000000006</c:v>
                </c:pt>
                <c:pt idx="280">
                  <c:v>0.56600000000000006</c:v>
                </c:pt>
                <c:pt idx="281">
                  <c:v>0.56800000000000017</c:v>
                </c:pt>
                <c:pt idx="282">
                  <c:v>0.56999999999999995</c:v>
                </c:pt>
                <c:pt idx="283">
                  <c:v>0.57200000000000006</c:v>
                </c:pt>
                <c:pt idx="284">
                  <c:v>0.57400000000000007</c:v>
                </c:pt>
                <c:pt idx="285">
                  <c:v>0.57600000000000007</c:v>
                </c:pt>
                <c:pt idx="286">
                  <c:v>0.57799999999999996</c:v>
                </c:pt>
                <c:pt idx="287">
                  <c:v>0.57999999999999996</c:v>
                </c:pt>
                <c:pt idx="288">
                  <c:v>0.58200000000000007</c:v>
                </c:pt>
                <c:pt idx="289">
                  <c:v>0.58400000000000007</c:v>
                </c:pt>
                <c:pt idx="290">
                  <c:v>0.58600000000000019</c:v>
                </c:pt>
                <c:pt idx="291">
                  <c:v>0.58799999999999997</c:v>
                </c:pt>
                <c:pt idx="292">
                  <c:v>0.59000000000000008</c:v>
                </c:pt>
                <c:pt idx="293">
                  <c:v>0.59200000000000008</c:v>
                </c:pt>
                <c:pt idx="294">
                  <c:v>0.59400000000000008</c:v>
                </c:pt>
                <c:pt idx="295">
                  <c:v>0.59599999999999997</c:v>
                </c:pt>
                <c:pt idx="296">
                  <c:v>0.59799999999999998</c:v>
                </c:pt>
                <c:pt idx="297">
                  <c:v>0.60000000000000009</c:v>
                </c:pt>
                <c:pt idx="298">
                  <c:v>0.60200000000000009</c:v>
                </c:pt>
                <c:pt idx="299">
                  <c:v>0.6040000000000002</c:v>
                </c:pt>
                <c:pt idx="300">
                  <c:v>0.60599999999999998</c:v>
                </c:pt>
                <c:pt idx="301">
                  <c:v>0.60799999999999998</c:v>
                </c:pt>
                <c:pt idx="302">
                  <c:v>0.6100000000000001</c:v>
                </c:pt>
                <c:pt idx="303">
                  <c:v>0.6120000000000001</c:v>
                </c:pt>
                <c:pt idx="304">
                  <c:v>0.61399999999999999</c:v>
                </c:pt>
                <c:pt idx="305">
                  <c:v>0.61599999999999999</c:v>
                </c:pt>
                <c:pt idx="306">
                  <c:v>0.6180000000000001</c:v>
                </c:pt>
                <c:pt idx="307">
                  <c:v>0.62000000000000011</c:v>
                </c:pt>
                <c:pt idx="308">
                  <c:v>0.62200000000000011</c:v>
                </c:pt>
                <c:pt idx="309">
                  <c:v>0.624</c:v>
                </c:pt>
                <c:pt idx="310">
                  <c:v>0.626</c:v>
                </c:pt>
                <c:pt idx="311">
                  <c:v>0.62800000000000011</c:v>
                </c:pt>
                <c:pt idx="312">
                  <c:v>0.63000000000000012</c:v>
                </c:pt>
                <c:pt idx="313">
                  <c:v>0.63200000000000001</c:v>
                </c:pt>
                <c:pt idx="314">
                  <c:v>0.63400000000000001</c:v>
                </c:pt>
                <c:pt idx="315">
                  <c:v>0.63600000000000001</c:v>
                </c:pt>
                <c:pt idx="316">
                  <c:v>0.63800000000000012</c:v>
                </c:pt>
                <c:pt idx="317">
                  <c:v>0.6399999999999999</c:v>
                </c:pt>
                <c:pt idx="318">
                  <c:v>0.64200000000000002</c:v>
                </c:pt>
                <c:pt idx="319">
                  <c:v>0.64400000000000002</c:v>
                </c:pt>
                <c:pt idx="320">
                  <c:v>0.64600000000000013</c:v>
                </c:pt>
                <c:pt idx="321">
                  <c:v>0.64800000000000013</c:v>
                </c:pt>
                <c:pt idx="322">
                  <c:v>0.65</c:v>
                </c:pt>
                <c:pt idx="323">
                  <c:v>0.65200000000000002</c:v>
                </c:pt>
                <c:pt idx="324">
                  <c:v>0.65400000000000003</c:v>
                </c:pt>
                <c:pt idx="325">
                  <c:v>0.65600000000000014</c:v>
                </c:pt>
                <c:pt idx="326">
                  <c:v>0.65799999999999992</c:v>
                </c:pt>
                <c:pt idx="327">
                  <c:v>0.66</c:v>
                </c:pt>
                <c:pt idx="328">
                  <c:v>0.66200000000000003</c:v>
                </c:pt>
                <c:pt idx="329">
                  <c:v>0.66400000000000015</c:v>
                </c:pt>
                <c:pt idx="330">
                  <c:v>0.66600000000000015</c:v>
                </c:pt>
                <c:pt idx="331">
                  <c:v>0.66799999999999993</c:v>
                </c:pt>
                <c:pt idx="332">
                  <c:v>0.67</c:v>
                </c:pt>
                <c:pt idx="333">
                  <c:v>0.67200000000000004</c:v>
                </c:pt>
                <c:pt idx="334">
                  <c:v>0.67400000000000015</c:v>
                </c:pt>
                <c:pt idx="335">
                  <c:v>0.67599999999999993</c:v>
                </c:pt>
                <c:pt idx="336">
                  <c:v>0.67800000000000005</c:v>
                </c:pt>
                <c:pt idx="337">
                  <c:v>0.68</c:v>
                </c:pt>
                <c:pt idx="338">
                  <c:v>0.68200000000000005</c:v>
                </c:pt>
                <c:pt idx="339">
                  <c:v>0.68400000000000016</c:v>
                </c:pt>
                <c:pt idx="340">
                  <c:v>0.68599999999999994</c:v>
                </c:pt>
                <c:pt idx="341">
                  <c:v>0.68800000000000006</c:v>
                </c:pt>
                <c:pt idx="342">
                  <c:v>0.69000000000000006</c:v>
                </c:pt>
                <c:pt idx="343">
                  <c:v>0.69200000000000017</c:v>
                </c:pt>
                <c:pt idx="344">
                  <c:v>0.69399999999999995</c:v>
                </c:pt>
                <c:pt idx="345">
                  <c:v>0.69599999999999995</c:v>
                </c:pt>
                <c:pt idx="346">
                  <c:v>0.69800000000000006</c:v>
                </c:pt>
                <c:pt idx="347">
                  <c:v>0.70000000000000007</c:v>
                </c:pt>
                <c:pt idx="348">
                  <c:v>0.70200000000000018</c:v>
                </c:pt>
                <c:pt idx="349">
                  <c:v>0.70399999999999996</c:v>
                </c:pt>
                <c:pt idx="350">
                  <c:v>0.70600000000000007</c:v>
                </c:pt>
                <c:pt idx="351">
                  <c:v>0.70800000000000007</c:v>
                </c:pt>
                <c:pt idx="352">
                  <c:v>0.71000000000000008</c:v>
                </c:pt>
                <c:pt idx="353">
                  <c:v>0.71199999999999997</c:v>
                </c:pt>
                <c:pt idx="354">
                  <c:v>0.71399999999999997</c:v>
                </c:pt>
                <c:pt idx="355">
                  <c:v>0.71600000000000008</c:v>
                </c:pt>
                <c:pt idx="356">
                  <c:v>0.71800000000000008</c:v>
                </c:pt>
                <c:pt idx="357">
                  <c:v>0.7200000000000002</c:v>
                </c:pt>
                <c:pt idx="358">
                  <c:v>0.72199999999999998</c:v>
                </c:pt>
                <c:pt idx="359">
                  <c:v>0.72400000000000009</c:v>
                </c:pt>
                <c:pt idx="360">
                  <c:v>0.72600000000000009</c:v>
                </c:pt>
                <c:pt idx="361">
                  <c:v>0.72800000000000009</c:v>
                </c:pt>
                <c:pt idx="362">
                  <c:v>0.73</c:v>
                </c:pt>
                <c:pt idx="363">
                  <c:v>0.73199999999999998</c:v>
                </c:pt>
                <c:pt idx="364">
                  <c:v>0.7340000000000001</c:v>
                </c:pt>
                <c:pt idx="365">
                  <c:v>0.7360000000000001</c:v>
                </c:pt>
                <c:pt idx="366">
                  <c:v>0.73800000000000021</c:v>
                </c:pt>
                <c:pt idx="367">
                  <c:v>0.74</c:v>
                </c:pt>
                <c:pt idx="368">
                  <c:v>0.74199999999999999</c:v>
                </c:pt>
                <c:pt idx="369">
                  <c:v>0.74400000000000011</c:v>
                </c:pt>
                <c:pt idx="370">
                  <c:v>0.74600000000000011</c:v>
                </c:pt>
                <c:pt idx="371">
                  <c:v>0.748</c:v>
                </c:pt>
                <c:pt idx="372">
                  <c:v>0.75</c:v>
                </c:pt>
                <c:pt idx="373">
                  <c:v>0.75200000000000011</c:v>
                </c:pt>
                <c:pt idx="374">
                  <c:v>0.75400000000000011</c:v>
                </c:pt>
                <c:pt idx="375">
                  <c:v>0.75599999999999989</c:v>
                </c:pt>
                <c:pt idx="376">
                  <c:v>0.75800000000000001</c:v>
                </c:pt>
                <c:pt idx="377">
                  <c:v>0.76</c:v>
                </c:pt>
                <c:pt idx="378">
                  <c:v>0.76200000000000012</c:v>
                </c:pt>
                <c:pt idx="379">
                  <c:v>0.76400000000000012</c:v>
                </c:pt>
                <c:pt idx="380">
                  <c:v>0.76600000000000001</c:v>
                </c:pt>
                <c:pt idx="381">
                  <c:v>0.76800000000000002</c:v>
                </c:pt>
                <c:pt idx="382">
                  <c:v>0.77</c:v>
                </c:pt>
                <c:pt idx="383">
                  <c:v>0.77200000000000013</c:v>
                </c:pt>
                <c:pt idx="384">
                  <c:v>0.77399999999999991</c:v>
                </c:pt>
                <c:pt idx="385">
                  <c:v>0.77600000000000002</c:v>
                </c:pt>
                <c:pt idx="386">
                  <c:v>0.77800000000000002</c:v>
                </c:pt>
                <c:pt idx="387">
                  <c:v>0.78000000000000014</c:v>
                </c:pt>
                <c:pt idx="388">
                  <c:v>0.78200000000000014</c:v>
                </c:pt>
                <c:pt idx="389">
                  <c:v>0.78400000000000003</c:v>
                </c:pt>
                <c:pt idx="390">
                  <c:v>0.78600000000000003</c:v>
                </c:pt>
                <c:pt idx="391">
                  <c:v>0.78800000000000003</c:v>
                </c:pt>
                <c:pt idx="392">
                  <c:v>0.79000000000000015</c:v>
                </c:pt>
                <c:pt idx="393">
                  <c:v>0.79199999999999993</c:v>
                </c:pt>
                <c:pt idx="394">
                  <c:v>0.79400000000000004</c:v>
                </c:pt>
                <c:pt idx="395">
                  <c:v>0.79600000000000004</c:v>
                </c:pt>
                <c:pt idx="396">
                  <c:v>0.79800000000000004</c:v>
                </c:pt>
                <c:pt idx="397">
                  <c:v>0.80000000000000016</c:v>
                </c:pt>
                <c:pt idx="398">
                  <c:v>0.80199999999999994</c:v>
                </c:pt>
                <c:pt idx="399">
                  <c:v>0.80400000000000005</c:v>
                </c:pt>
                <c:pt idx="400">
                  <c:v>0.80600000000000005</c:v>
                </c:pt>
                <c:pt idx="401">
                  <c:v>0.80800000000000016</c:v>
                </c:pt>
                <c:pt idx="402">
                  <c:v>0.80999999999999994</c:v>
                </c:pt>
                <c:pt idx="403">
                  <c:v>0.81200000000000006</c:v>
                </c:pt>
                <c:pt idx="404">
                  <c:v>0.81400000000000006</c:v>
                </c:pt>
                <c:pt idx="405">
                  <c:v>0.81600000000000006</c:v>
                </c:pt>
                <c:pt idx="406">
                  <c:v>0.81800000000000017</c:v>
                </c:pt>
                <c:pt idx="407">
                  <c:v>0.82</c:v>
                </c:pt>
                <c:pt idx="408">
                  <c:v>0.82200000000000006</c:v>
                </c:pt>
                <c:pt idx="409">
                  <c:v>0.82400000000000007</c:v>
                </c:pt>
                <c:pt idx="410">
                  <c:v>0.82600000000000018</c:v>
                </c:pt>
                <c:pt idx="411">
                  <c:v>0.82799999999999996</c:v>
                </c:pt>
                <c:pt idx="412">
                  <c:v>0.83</c:v>
                </c:pt>
                <c:pt idx="413">
                  <c:v>0.83200000000000007</c:v>
                </c:pt>
                <c:pt idx="414">
                  <c:v>0.83400000000000007</c:v>
                </c:pt>
                <c:pt idx="415">
                  <c:v>0.83600000000000019</c:v>
                </c:pt>
                <c:pt idx="416">
                  <c:v>0.83799999999999997</c:v>
                </c:pt>
                <c:pt idx="417">
                  <c:v>0.84000000000000008</c:v>
                </c:pt>
                <c:pt idx="418">
                  <c:v>0.84200000000000008</c:v>
                </c:pt>
                <c:pt idx="419">
                  <c:v>0.84400000000000008</c:v>
                </c:pt>
                <c:pt idx="420">
                  <c:v>0.84599999999999997</c:v>
                </c:pt>
                <c:pt idx="421">
                  <c:v>0.84799999999999998</c:v>
                </c:pt>
                <c:pt idx="422">
                  <c:v>0.85000000000000009</c:v>
                </c:pt>
                <c:pt idx="423">
                  <c:v>0.85200000000000009</c:v>
                </c:pt>
                <c:pt idx="424">
                  <c:v>0.8540000000000002</c:v>
                </c:pt>
                <c:pt idx="425">
                  <c:v>0.85599999999999998</c:v>
                </c:pt>
                <c:pt idx="426">
                  <c:v>0.85799999999999998</c:v>
                </c:pt>
                <c:pt idx="427">
                  <c:v>0.8600000000000001</c:v>
                </c:pt>
                <c:pt idx="428">
                  <c:v>0.8620000000000001</c:v>
                </c:pt>
                <c:pt idx="429">
                  <c:v>0.86399999999999999</c:v>
                </c:pt>
                <c:pt idx="430">
                  <c:v>0.86599999999999999</c:v>
                </c:pt>
                <c:pt idx="431">
                  <c:v>0.8680000000000001</c:v>
                </c:pt>
                <c:pt idx="432">
                  <c:v>0.87000000000000011</c:v>
                </c:pt>
                <c:pt idx="433">
                  <c:v>0.872</c:v>
                </c:pt>
                <c:pt idx="434">
                  <c:v>0.874</c:v>
                </c:pt>
                <c:pt idx="435">
                  <c:v>0.876</c:v>
                </c:pt>
                <c:pt idx="436">
                  <c:v>0.87800000000000011</c:v>
                </c:pt>
                <c:pt idx="437">
                  <c:v>0.88000000000000012</c:v>
                </c:pt>
                <c:pt idx="438">
                  <c:v>0.88200000000000001</c:v>
                </c:pt>
                <c:pt idx="439">
                  <c:v>0.88400000000000001</c:v>
                </c:pt>
                <c:pt idx="440">
                  <c:v>0.88600000000000012</c:v>
                </c:pt>
                <c:pt idx="441">
                  <c:v>0.88800000000000012</c:v>
                </c:pt>
                <c:pt idx="442">
                  <c:v>0.8899999999999999</c:v>
                </c:pt>
                <c:pt idx="443">
                  <c:v>0.89200000000000002</c:v>
                </c:pt>
                <c:pt idx="444">
                  <c:v>0.89400000000000002</c:v>
                </c:pt>
                <c:pt idx="445">
                  <c:v>0.89600000000000013</c:v>
                </c:pt>
                <c:pt idx="446">
                  <c:v>0.89800000000000013</c:v>
                </c:pt>
                <c:pt idx="447">
                  <c:v>0.9</c:v>
                </c:pt>
                <c:pt idx="448">
                  <c:v>0.90200000000000002</c:v>
                </c:pt>
                <c:pt idx="449">
                  <c:v>0.90400000000000003</c:v>
                </c:pt>
                <c:pt idx="450">
                  <c:v>0.90600000000000014</c:v>
                </c:pt>
                <c:pt idx="451">
                  <c:v>0.90799999999999992</c:v>
                </c:pt>
                <c:pt idx="452">
                  <c:v>0.91</c:v>
                </c:pt>
                <c:pt idx="453">
                  <c:v>0.91200000000000003</c:v>
                </c:pt>
                <c:pt idx="454">
                  <c:v>0.91400000000000015</c:v>
                </c:pt>
                <c:pt idx="455">
                  <c:v>0.91600000000000015</c:v>
                </c:pt>
                <c:pt idx="456">
                  <c:v>0.91799999999999993</c:v>
                </c:pt>
                <c:pt idx="457">
                  <c:v>0.92</c:v>
                </c:pt>
                <c:pt idx="458">
                  <c:v>0.92200000000000004</c:v>
                </c:pt>
                <c:pt idx="459">
                  <c:v>0.92400000000000015</c:v>
                </c:pt>
                <c:pt idx="460">
                  <c:v>0.92599999999999993</c:v>
                </c:pt>
                <c:pt idx="461">
                  <c:v>0.92800000000000005</c:v>
                </c:pt>
                <c:pt idx="462">
                  <c:v>0.93</c:v>
                </c:pt>
                <c:pt idx="463">
                  <c:v>0.93200000000000005</c:v>
                </c:pt>
                <c:pt idx="464">
                  <c:v>0.93400000000000016</c:v>
                </c:pt>
                <c:pt idx="465">
                  <c:v>0.93599999999999994</c:v>
                </c:pt>
                <c:pt idx="466">
                  <c:v>0.93800000000000006</c:v>
                </c:pt>
                <c:pt idx="467">
                  <c:v>0.94000000000000006</c:v>
                </c:pt>
                <c:pt idx="468">
                  <c:v>0.94200000000000017</c:v>
                </c:pt>
                <c:pt idx="469">
                  <c:v>0.94399999999999995</c:v>
                </c:pt>
                <c:pt idx="470">
                  <c:v>0.94600000000000006</c:v>
                </c:pt>
                <c:pt idx="471">
                  <c:v>0.94800000000000006</c:v>
                </c:pt>
                <c:pt idx="472">
                  <c:v>0.95000000000000007</c:v>
                </c:pt>
                <c:pt idx="473">
                  <c:v>0.95200000000000018</c:v>
                </c:pt>
                <c:pt idx="474">
                  <c:v>0.95399999999999996</c:v>
                </c:pt>
                <c:pt idx="475">
                  <c:v>0.95600000000000007</c:v>
                </c:pt>
                <c:pt idx="476">
                  <c:v>0.95800000000000007</c:v>
                </c:pt>
                <c:pt idx="477">
                  <c:v>0.96000000000000019</c:v>
                </c:pt>
                <c:pt idx="478">
                  <c:v>0.96199999999999997</c:v>
                </c:pt>
                <c:pt idx="479">
                  <c:v>0.96399999999999997</c:v>
                </c:pt>
                <c:pt idx="480">
                  <c:v>0.96600000000000008</c:v>
                </c:pt>
                <c:pt idx="481">
                  <c:v>0.96800000000000008</c:v>
                </c:pt>
                <c:pt idx="482">
                  <c:v>0.9700000000000002</c:v>
                </c:pt>
                <c:pt idx="483">
                  <c:v>0.97199999999999998</c:v>
                </c:pt>
                <c:pt idx="484">
                  <c:v>0.97400000000000009</c:v>
                </c:pt>
                <c:pt idx="485">
                  <c:v>0.97600000000000009</c:v>
                </c:pt>
                <c:pt idx="486">
                  <c:v>0.97800000000000009</c:v>
                </c:pt>
                <c:pt idx="487">
                  <c:v>0.98</c:v>
                </c:pt>
                <c:pt idx="488">
                  <c:v>0.98199999999999998</c:v>
                </c:pt>
                <c:pt idx="489">
                  <c:v>0.9840000000000001</c:v>
                </c:pt>
                <c:pt idx="490">
                  <c:v>0.9860000000000001</c:v>
                </c:pt>
                <c:pt idx="491">
                  <c:v>0.98799999999999999</c:v>
                </c:pt>
                <c:pt idx="492">
                  <c:v>0.99</c:v>
                </c:pt>
                <c:pt idx="493">
                  <c:v>0.99199999999999999</c:v>
                </c:pt>
                <c:pt idx="494">
                  <c:v>0.99400000000000011</c:v>
                </c:pt>
                <c:pt idx="495">
                  <c:v>0.99600000000000011</c:v>
                </c:pt>
                <c:pt idx="496">
                  <c:v>0.998</c:v>
                </c:pt>
                <c:pt idx="497">
                  <c:v>1</c:v>
                </c:pt>
                <c:pt idx="498">
                  <c:v>1.002</c:v>
                </c:pt>
                <c:pt idx="499">
                  <c:v>1.0040000000000002</c:v>
                </c:pt>
                <c:pt idx="500">
                  <c:v>1.006</c:v>
                </c:pt>
                <c:pt idx="501">
                  <c:v>1.008</c:v>
                </c:pt>
                <c:pt idx="502">
                  <c:v>1.01</c:v>
                </c:pt>
                <c:pt idx="503">
                  <c:v>1.012</c:v>
                </c:pt>
                <c:pt idx="504">
                  <c:v>1.0140000000000002</c:v>
                </c:pt>
                <c:pt idx="505">
                  <c:v>1.016</c:v>
                </c:pt>
                <c:pt idx="506">
                  <c:v>1.018</c:v>
                </c:pt>
                <c:pt idx="507">
                  <c:v>1.02</c:v>
                </c:pt>
                <c:pt idx="508">
                  <c:v>1.022</c:v>
                </c:pt>
                <c:pt idx="509">
                  <c:v>1.024</c:v>
                </c:pt>
                <c:pt idx="510">
                  <c:v>1.026</c:v>
                </c:pt>
                <c:pt idx="511">
                  <c:v>1.028</c:v>
                </c:pt>
                <c:pt idx="512">
                  <c:v>1.03</c:v>
                </c:pt>
                <c:pt idx="513">
                  <c:v>1.0320000000000003</c:v>
                </c:pt>
                <c:pt idx="514">
                  <c:v>1.034</c:v>
                </c:pt>
                <c:pt idx="515">
                  <c:v>1.036</c:v>
                </c:pt>
                <c:pt idx="516">
                  <c:v>1.038</c:v>
                </c:pt>
                <c:pt idx="517">
                  <c:v>1.04</c:v>
                </c:pt>
                <c:pt idx="518">
                  <c:v>1.042</c:v>
                </c:pt>
                <c:pt idx="519">
                  <c:v>1.044</c:v>
                </c:pt>
                <c:pt idx="520">
                  <c:v>1.046</c:v>
                </c:pt>
                <c:pt idx="521">
                  <c:v>1.048</c:v>
                </c:pt>
                <c:pt idx="522">
                  <c:v>1.05</c:v>
                </c:pt>
                <c:pt idx="523">
                  <c:v>1.052</c:v>
                </c:pt>
                <c:pt idx="524">
                  <c:v>1.054</c:v>
                </c:pt>
                <c:pt idx="525">
                  <c:v>1.056</c:v>
                </c:pt>
                <c:pt idx="526">
                  <c:v>1.0580000000000001</c:v>
                </c:pt>
                <c:pt idx="527">
                  <c:v>1.06</c:v>
                </c:pt>
                <c:pt idx="528">
                  <c:v>1.0620000000000001</c:v>
                </c:pt>
                <c:pt idx="529">
                  <c:v>1.0640000000000001</c:v>
                </c:pt>
                <c:pt idx="530">
                  <c:v>1.0660000000000001</c:v>
                </c:pt>
                <c:pt idx="531">
                  <c:v>1.0680000000000001</c:v>
                </c:pt>
                <c:pt idx="532">
                  <c:v>1.07</c:v>
                </c:pt>
                <c:pt idx="533">
                  <c:v>1.0720000000000001</c:v>
                </c:pt>
                <c:pt idx="534">
                  <c:v>1.0740000000000001</c:v>
                </c:pt>
                <c:pt idx="535">
                  <c:v>1.0760000000000001</c:v>
                </c:pt>
                <c:pt idx="536">
                  <c:v>1.0780000000000001</c:v>
                </c:pt>
                <c:pt idx="537">
                  <c:v>1.08</c:v>
                </c:pt>
                <c:pt idx="538">
                  <c:v>1.0820000000000001</c:v>
                </c:pt>
                <c:pt idx="539">
                  <c:v>1.0840000000000001</c:v>
                </c:pt>
                <c:pt idx="540">
                  <c:v>1.0860000000000001</c:v>
                </c:pt>
                <c:pt idx="541">
                  <c:v>1.0880000000000001</c:v>
                </c:pt>
                <c:pt idx="542">
                  <c:v>1.0900000000000001</c:v>
                </c:pt>
                <c:pt idx="543">
                  <c:v>1.0920000000000001</c:v>
                </c:pt>
                <c:pt idx="544">
                  <c:v>1.0940000000000001</c:v>
                </c:pt>
                <c:pt idx="545">
                  <c:v>1.0959999999999999</c:v>
                </c:pt>
                <c:pt idx="546">
                  <c:v>1.0980000000000001</c:v>
                </c:pt>
                <c:pt idx="547">
                  <c:v>1.1000000000000001</c:v>
                </c:pt>
                <c:pt idx="548">
                  <c:v>1.1020000000000001</c:v>
                </c:pt>
                <c:pt idx="549">
                  <c:v>1.1039999999999999</c:v>
                </c:pt>
                <c:pt idx="550">
                  <c:v>1.1060000000000001</c:v>
                </c:pt>
                <c:pt idx="551">
                  <c:v>1.1080000000000001</c:v>
                </c:pt>
                <c:pt idx="552">
                  <c:v>1.1100000000000001</c:v>
                </c:pt>
                <c:pt idx="553">
                  <c:v>1.1120000000000001</c:v>
                </c:pt>
                <c:pt idx="554">
                  <c:v>1.1139999999999999</c:v>
                </c:pt>
                <c:pt idx="555">
                  <c:v>1.1160000000000001</c:v>
                </c:pt>
                <c:pt idx="556">
                  <c:v>1.1180000000000001</c:v>
                </c:pt>
                <c:pt idx="557">
                  <c:v>1.1200000000000001</c:v>
                </c:pt>
                <c:pt idx="558">
                  <c:v>1.1219999999999999</c:v>
                </c:pt>
                <c:pt idx="559">
                  <c:v>1.1240000000000001</c:v>
                </c:pt>
                <c:pt idx="560">
                  <c:v>1.1260000000000001</c:v>
                </c:pt>
                <c:pt idx="561">
                  <c:v>1.1280000000000001</c:v>
                </c:pt>
                <c:pt idx="562">
                  <c:v>1.1300000000000001</c:v>
                </c:pt>
                <c:pt idx="563">
                  <c:v>1.1319999999999999</c:v>
                </c:pt>
                <c:pt idx="564">
                  <c:v>1.1340000000000001</c:v>
                </c:pt>
                <c:pt idx="565">
                  <c:v>1.1360000000000001</c:v>
                </c:pt>
                <c:pt idx="566">
                  <c:v>1.1380000000000001</c:v>
                </c:pt>
                <c:pt idx="567">
                  <c:v>1.1399999999999999</c:v>
                </c:pt>
                <c:pt idx="568">
                  <c:v>1.1419999999999999</c:v>
                </c:pt>
                <c:pt idx="569">
                  <c:v>1.1440000000000001</c:v>
                </c:pt>
                <c:pt idx="570">
                  <c:v>1.1460000000000001</c:v>
                </c:pt>
                <c:pt idx="571">
                  <c:v>1.1480000000000001</c:v>
                </c:pt>
                <c:pt idx="572">
                  <c:v>1.1499999999999999</c:v>
                </c:pt>
                <c:pt idx="573">
                  <c:v>1.1520000000000001</c:v>
                </c:pt>
                <c:pt idx="574">
                  <c:v>1.1540000000000001</c:v>
                </c:pt>
                <c:pt idx="575">
                  <c:v>1.1560000000000001</c:v>
                </c:pt>
                <c:pt idx="576">
                  <c:v>1.1579999999999999</c:v>
                </c:pt>
                <c:pt idx="577">
                  <c:v>1.1599999999999999</c:v>
                </c:pt>
                <c:pt idx="578">
                  <c:v>1.1620000000000001</c:v>
                </c:pt>
                <c:pt idx="579">
                  <c:v>1.1640000000000001</c:v>
                </c:pt>
                <c:pt idx="580">
                  <c:v>1.1660000000000001</c:v>
                </c:pt>
                <c:pt idx="581">
                  <c:v>1.1679999999999999</c:v>
                </c:pt>
                <c:pt idx="582">
                  <c:v>1.17</c:v>
                </c:pt>
                <c:pt idx="583">
                  <c:v>1.1720000000000002</c:v>
                </c:pt>
                <c:pt idx="584">
                  <c:v>1.1740000000000002</c:v>
                </c:pt>
                <c:pt idx="585">
                  <c:v>1.1759999999999999</c:v>
                </c:pt>
                <c:pt idx="586">
                  <c:v>1.1779999999999999</c:v>
                </c:pt>
                <c:pt idx="587">
                  <c:v>1.1800000000000002</c:v>
                </c:pt>
                <c:pt idx="588">
                  <c:v>1.1820000000000002</c:v>
                </c:pt>
                <c:pt idx="589">
                  <c:v>1.1840000000000002</c:v>
                </c:pt>
                <c:pt idx="590">
                  <c:v>1.1859999999999999</c:v>
                </c:pt>
                <c:pt idx="591">
                  <c:v>1.1879999999999999</c:v>
                </c:pt>
                <c:pt idx="592">
                  <c:v>1.1900000000000002</c:v>
                </c:pt>
                <c:pt idx="593">
                  <c:v>1.1920000000000002</c:v>
                </c:pt>
                <c:pt idx="594">
                  <c:v>1.194</c:v>
                </c:pt>
                <c:pt idx="595">
                  <c:v>1.196</c:v>
                </c:pt>
                <c:pt idx="596">
                  <c:v>1.198</c:v>
                </c:pt>
                <c:pt idx="597">
                  <c:v>1.2000000000000002</c:v>
                </c:pt>
                <c:pt idx="598">
                  <c:v>1.2020000000000002</c:v>
                </c:pt>
                <c:pt idx="599">
                  <c:v>1.204</c:v>
                </c:pt>
                <c:pt idx="600">
                  <c:v>1.206</c:v>
                </c:pt>
                <c:pt idx="601">
                  <c:v>1.2080000000000002</c:v>
                </c:pt>
                <c:pt idx="602">
                  <c:v>1.2100000000000002</c:v>
                </c:pt>
                <c:pt idx="603">
                  <c:v>1.212</c:v>
                </c:pt>
                <c:pt idx="604">
                  <c:v>1.214</c:v>
                </c:pt>
                <c:pt idx="605">
                  <c:v>1.216</c:v>
                </c:pt>
                <c:pt idx="606">
                  <c:v>1.2180000000000002</c:v>
                </c:pt>
                <c:pt idx="607">
                  <c:v>1.22</c:v>
                </c:pt>
                <c:pt idx="608">
                  <c:v>1.222</c:v>
                </c:pt>
                <c:pt idx="609">
                  <c:v>1.224</c:v>
                </c:pt>
                <c:pt idx="610">
                  <c:v>1.2260000000000002</c:v>
                </c:pt>
                <c:pt idx="611">
                  <c:v>1.2280000000000002</c:v>
                </c:pt>
                <c:pt idx="612">
                  <c:v>1.23</c:v>
                </c:pt>
                <c:pt idx="613">
                  <c:v>1.232</c:v>
                </c:pt>
                <c:pt idx="614">
                  <c:v>1.234</c:v>
                </c:pt>
                <c:pt idx="615">
                  <c:v>1.2360000000000002</c:v>
                </c:pt>
                <c:pt idx="616">
                  <c:v>1.238</c:v>
                </c:pt>
                <c:pt idx="617">
                  <c:v>1.24</c:v>
                </c:pt>
                <c:pt idx="618">
                  <c:v>1.242</c:v>
                </c:pt>
                <c:pt idx="619">
                  <c:v>1.244</c:v>
                </c:pt>
                <c:pt idx="620">
                  <c:v>1.2460000000000002</c:v>
                </c:pt>
                <c:pt idx="621">
                  <c:v>1.248</c:v>
                </c:pt>
                <c:pt idx="622">
                  <c:v>1.25</c:v>
                </c:pt>
                <c:pt idx="623">
                  <c:v>1.252</c:v>
                </c:pt>
                <c:pt idx="624">
                  <c:v>1.2540000000000002</c:v>
                </c:pt>
                <c:pt idx="625">
                  <c:v>1.256</c:v>
                </c:pt>
                <c:pt idx="626">
                  <c:v>1.258</c:v>
                </c:pt>
                <c:pt idx="627">
                  <c:v>1.26</c:v>
                </c:pt>
                <c:pt idx="628">
                  <c:v>1.262</c:v>
                </c:pt>
                <c:pt idx="629">
                  <c:v>1.2640000000000002</c:v>
                </c:pt>
                <c:pt idx="630">
                  <c:v>1.266</c:v>
                </c:pt>
                <c:pt idx="631">
                  <c:v>1.268</c:v>
                </c:pt>
                <c:pt idx="632">
                  <c:v>1.27</c:v>
                </c:pt>
                <c:pt idx="633">
                  <c:v>1.272</c:v>
                </c:pt>
                <c:pt idx="634">
                  <c:v>1.274</c:v>
                </c:pt>
                <c:pt idx="635">
                  <c:v>1.276</c:v>
                </c:pt>
                <c:pt idx="636">
                  <c:v>1.278</c:v>
                </c:pt>
                <c:pt idx="637">
                  <c:v>1.28</c:v>
                </c:pt>
                <c:pt idx="638">
                  <c:v>1.2820000000000003</c:v>
                </c:pt>
                <c:pt idx="639">
                  <c:v>1.284</c:v>
                </c:pt>
                <c:pt idx="640">
                  <c:v>1.286</c:v>
                </c:pt>
                <c:pt idx="641">
                  <c:v>1.288</c:v>
                </c:pt>
                <c:pt idx="642">
                  <c:v>1.29</c:v>
                </c:pt>
                <c:pt idx="643">
                  <c:v>1.292</c:v>
                </c:pt>
                <c:pt idx="644">
                  <c:v>1.294</c:v>
                </c:pt>
                <c:pt idx="645">
                  <c:v>1.296</c:v>
                </c:pt>
                <c:pt idx="646">
                  <c:v>1.298</c:v>
                </c:pt>
                <c:pt idx="647">
                  <c:v>1.3000000000000003</c:v>
                </c:pt>
                <c:pt idx="648">
                  <c:v>1.302</c:v>
                </c:pt>
                <c:pt idx="649">
                  <c:v>1.304</c:v>
                </c:pt>
                <c:pt idx="650">
                  <c:v>1.306</c:v>
                </c:pt>
                <c:pt idx="651">
                  <c:v>1.3080000000000001</c:v>
                </c:pt>
                <c:pt idx="652">
                  <c:v>1.31</c:v>
                </c:pt>
                <c:pt idx="653">
                  <c:v>1.3120000000000001</c:v>
                </c:pt>
                <c:pt idx="654">
                  <c:v>1.3140000000000001</c:v>
                </c:pt>
                <c:pt idx="655">
                  <c:v>1.3160000000000001</c:v>
                </c:pt>
                <c:pt idx="656">
                  <c:v>1.3179999999999998</c:v>
                </c:pt>
                <c:pt idx="657">
                  <c:v>1.32</c:v>
                </c:pt>
                <c:pt idx="658">
                  <c:v>1.3220000000000001</c:v>
                </c:pt>
                <c:pt idx="659">
                  <c:v>1.3240000000000001</c:v>
                </c:pt>
                <c:pt idx="660">
                  <c:v>1.3260000000000001</c:v>
                </c:pt>
                <c:pt idx="661">
                  <c:v>1.3280000000000001</c:v>
                </c:pt>
                <c:pt idx="662">
                  <c:v>1.33</c:v>
                </c:pt>
                <c:pt idx="663">
                  <c:v>1.3320000000000001</c:v>
                </c:pt>
                <c:pt idx="664">
                  <c:v>1.3340000000000001</c:v>
                </c:pt>
                <c:pt idx="665">
                  <c:v>1.3359999999999999</c:v>
                </c:pt>
                <c:pt idx="666">
                  <c:v>1.3380000000000001</c:v>
                </c:pt>
                <c:pt idx="667">
                  <c:v>1.34</c:v>
                </c:pt>
                <c:pt idx="668">
                  <c:v>1.3420000000000001</c:v>
                </c:pt>
                <c:pt idx="669">
                  <c:v>1.3440000000000001</c:v>
                </c:pt>
                <c:pt idx="670">
                  <c:v>1.3460000000000001</c:v>
                </c:pt>
                <c:pt idx="671">
                  <c:v>1.3480000000000001</c:v>
                </c:pt>
                <c:pt idx="672">
                  <c:v>1.35</c:v>
                </c:pt>
                <c:pt idx="673">
                  <c:v>1.3520000000000001</c:v>
                </c:pt>
                <c:pt idx="674">
                  <c:v>1.3539999999999999</c:v>
                </c:pt>
                <c:pt idx="675">
                  <c:v>1.3560000000000001</c:v>
                </c:pt>
                <c:pt idx="676">
                  <c:v>1.3580000000000001</c:v>
                </c:pt>
                <c:pt idx="677">
                  <c:v>1.36</c:v>
                </c:pt>
                <c:pt idx="678">
                  <c:v>1.3620000000000001</c:v>
                </c:pt>
                <c:pt idx="679">
                  <c:v>1.3639999999999999</c:v>
                </c:pt>
                <c:pt idx="680">
                  <c:v>1.3660000000000001</c:v>
                </c:pt>
                <c:pt idx="681">
                  <c:v>1.3680000000000001</c:v>
                </c:pt>
                <c:pt idx="682">
                  <c:v>1.37</c:v>
                </c:pt>
                <c:pt idx="683">
                  <c:v>1.3719999999999999</c:v>
                </c:pt>
                <c:pt idx="684">
                  <c:v>1.3740000000000001</c:v>
                </c:pt>
                <c:pt idx="685">
                  <c:v>1.3760000000000001</c:v>
                </c:pt>
                <c:pt idx="686">
                  <c:v>1.3780000000000001</c:v>
                </c:pt>
                <c:pt idx="687">
                  <c:v>1.3800000000000001</c:v>
                </c:pt>
                <c:pt idx="688">
                  <c:v>1.3819999999999999</c:v>
                </c:pt>
                <c:pt idx="689">
                  <c:v>1.3840000000000001</c:v>
                </c:pt>
                <c:pt idx="690">
                  <c:v>1.3860000000000001</c:v>
                </c:pt>
                <c:pt idx="691">
                  <c:v>1.3880000000000001</c:v>
                </c:pt>
                <c:pt idx="692">
                  <c:v>1.39</c:v>
                </c:pt>
                <c:pt idx="693">
                  <c:v>1.3919999999999999</c:v>
                </c:pt>
                <c:pt idx="694">
                  <c:v>1.3940000000000001</c:v>
                </c:pt>
                <c:pt idx="695">
                  <c:v>1.3960000000000001</c:v>
                </c:pt>
                <c:pt idx="696">
                  <c:v>1.3980000000000001</c:v>
                </c:pt>
                <c:pt idx="697">
                  <c:v>1.4</c:v>
                </c:pt>
                <c:pt idx="698">
                  <c:v>1.4020000000000001</c:v>
                </c:pt>
                <c:pt idx="699">
                  <c:v>1.4040000000000001</c:v>
                </c:pt>
                <c:pt idx="700">
                  <c:v>1.4060000000000001</c:v>
                </c:pt>
                <c:pt idx="701">
                  <c:v>1.4079999999999999</c:v>
                </c:pt>
                <c:pt idx="702">
                  <c:v>1.41</c:v>
                </c:pt>
                <c:pt idx="703">
                  <c:v>1.4120000000000001</c:v>
                </c:pt>
                <c:pt idx="704">
                  <c:v>1.4140000000000001</c:v>
                </c:pt>
                <c:pt idx="705">
                  <c:v>1.4160000000000001</c:v>
                </c:pt>
                <c:pt idx="706">
                  <c:v>1.4179999999999999</c:v>
                </c:pt>
                <c:pt idx="707">
                  <c:v>1.42</c:v>
                </c:pt>
                <c:pt idx="708">
                  <c:v>1.4220000000000002</c:v>
                </c:pt>
                <c:pt idx="709">
                  <c:v>1.4240000000000002</c:v>
                </c:pt>
                <c:pt idx="710">
                  <c:v>1.4259999999999999</c:v>
                </c:pt>
                <c:pt idx="711">
                  <c:v>1.4279999999999999</c:v>
                </c:pt>
                <c:pt idx="712">
                  <c:v>1.4300000000000002</c:v>
                </c:pt>
                <c:pt idx="713">
                  <c:v>1.4320000000000002</c:v>
                </c:pt>
                <c:pt idx="714">
                  <c:v>1.4339999999999999</c:v>
                </c:pt>
                <c:pt idx="715">
                  <c:v>1.4359999999999999</c:v>
                </c:pt>
                <c:pt idx="716">
                  <c:v>1.4379999999999999</c:v>
                </c:pt>
                <c:pt idx="717">
                  <c:v>1.4400000000000002</c:v>
                </c:pt>
                <c:pt idx="718">
                  <c:v>1.4420000000000002</c:v>
                </c:pt>
                <c:pt idx="719">
                  <c:v>1.444</c:v>
                </c:pt>
                <c:pt idx="720">
                  <c:v>1.446</c:v>
                </c:pt>
                <c:pt idx="721">
                  <c:v>1.4480000000000002</c:v>
                </c:pt>
                <c:pt idx="722">
                  <c:v>1.4500000000000002</c:v>
                </c:pt>
                <c:pt idx="723">
                  <c:v>1.452</c:v>
                </c:pt>
                <c:pt idx="724">
                  <c:v>1.454</c:v>
                </c:pt>
                <c:pt idx="725">
                  <c:v>1.456</c:v>
                </c:pt>
                <c:pt idx="726">
                  <c:v>1.4580000000000002</c:v>
                </c:pt>
                <c:pt idx="727">
                  <c:v>1.4600000000000002</c:v>
                </c:pt>
                <c:pt idx="728">
                  <c:v>1.462</c:v>
                </c:pt>
                <c:pt idx="729">
                  <c:v>1.464</c:v>
                </c:pt>
                <c:pt idx="730">
                  <c:v>1.466</c:v>
                </c:pt>
                <c:pt idx="731">
                  <c:v>1.4680000000000002</c:v>
                </c:pt>
                <c:pt idx="732">
                  <c:v>1.47</c:v>
                </c:pt>
                <c:pt idx="733">
                  <c:v>1.472</c:v>
                </c:pt>
                <c:pt idx="734">
                  <c:v>1.474</c:v>
                </c:pt>
                <c:pt idx="735">
                  <c:v>1.4760000000000002</c:v>
                </c:pt>
                <c:pt idx="736">
                  <c:v>1.4780000000000002</c:v>
                </c:pt>
                <c:pt idx="737">
                  <c:v>1.48</c:v>
                </c:pt>
                <c:pt idx="738">
                  <c:v>1.482</c:v>
                </c:pt>
                <c:pt idx="739">
                  <c:v>1.484</c:v>
                </c:pt>
                <c:pt idx="740">
                  <c:v>1.4860000000000002</c:v>
                </c:pt>
                <c:pt idx="741">
                  <c:v>1.488</c:v>
                </c:pt>
                <c:pt idx="742">
                  <c:v>1.49</c:v>
                </c:pt>
                <c:pt idx="743">
                  <c:v>1.492</c:v>
                </c:pt>
                <c:pt idx="744">
                  <c:v>1.494</c:v>
                </c:pt>
                <c:pt idx="745">
                  <c:v>1.4960000000000002</c:v>
                </c:pt>
                <c:pt idx="746">
                  <c:v>1.498</c:v>
                </c:pt>
                <c:pt idx="747">
                  <c:v>1.5</c:v>
                </c:pt>
                <c:pt idx="748">
                  <c:v>1.502</c:v>
                </c:pt>
                <c:pt idx="749">
                  <c:v>1.5040000000000002</c:v>
                </c:pt>
                <c:pt idx="750">
                  <c:v>1.506</c:v>
                </c:pt>
                <c:pt idx="751">
                  <c:v>1.508</c:v>
                </c:pt>
                <c:pt idx="752">
                  <c:v>1.51</c:v>
                </c:pt>
                <c:pt idx="753">
                  <c:v>1.512</c:v>
                </c:pt>
                <c:pt idx="754">
                  <c:v>1.5140000000000002</c:v>
                </c:pt>
                <c:pt idx="755">
                  <c:v>1.516</c:v>
                </c:pt>
                <c:pt idx="756">
                  <c:v>1.518</c:v>
                </c:pt>
                <c:pt idx="757">
                  <c:v>1.52</c:v>
                </c:pt>
                <c:pt idx="758">
                  <c:v>1.5220000000000002</c:v>
                </c:pt>
                <c:pt idx="759">
                  <c:v>1.5240000000000002</c:v>
                </c:pt>
                <c:pt idx="760">
                  <c:v>1.526</c:v>
                </c:pt>
                <c:pt idx="761">
                  <c:v>1.528</c:v>
                </c:pt>
                <c:pt idx="762">
                  <c:v>1.53</c:v>
                </c:pt>
                <c:pt idx="763">
                  <c:v>1.532</c:v>
                </c:pt>
                <c:pt idx="764">
                  <c:v>1.5340000000000003</c:v>
                </c:pt>
                <c:pt idx="765">
                  <c:v>1.536</c:v>
                </c:pt>
                <c:pt idx="766">
                  <c:v>1.538</c:v>
                </c:pt>
                <c:pt idx="767">
                  <c:v>1.54</c:v>
                </c:pt>
                <c:pt idx="768">
                  <c:v>1.542</c:v>
                </c:pt>
                <c:pt idx="769">
                  <c:v>1.544</c:v>
                </c:pt>
                <c:pt idx="770">
                  <c:v>1.546</c:v>
                </c:pt>
                <c:pt idx="771">
                  <c:v>1.5479999999999998</c:v>
                </c:pt>
                <c:pt idx="772">
                  <c:v>1.5500000000000003</c:v>
                </c:pt>
                <c:pt idx="773">
                  <c:v>1.552</c:v>
                </c:pt>
                <c:pt idx="774">
                  <c:v>1.554</c:v>
                </c:pt>
                <c:pt idx="775">
                  <c:v>1.556</c:v>
                </c:pt>
                <c:pt idx="776">
                  <c:v>1.5579999999999998</c:v>
                </c:pt>
                <c:pt idx="777">
                  <c:v>1.5600000000000003</c:v>
                </c:pt>
                <c:pt idx="778">
                  <c:v>1.5620000000000001</c:v>
                </c:pt>
                <c:pt idx="779">
                  <c:v>1.5640000000000001</c:v>
                </c:pt>
                <c:pt idx="780">
                  <c:v>1.5660000000000001</c:v>
                </c:pt>
                <c:pt idx="781">
                  <c:v>1.5680000000000001</c:v>
                </c:pt>
                <c:pt idx="782">
                  <c:v>1.57</c:v>
                </c:pt>
                <c:pt idx="783">
                  <c:v>1.5720000000000001</c:v>
                </c:pt>
                <c:pt idx="784">
                  <c:v>1.5740000000000001</c:v>
                </c:pt>
                <c:pt idx="785">
                  <c:v>1.5760000000000001</c:v>
                </c:pt>
                <c:pt idx="786">
                  <c:v>1.5780000000000001</c:v>
                </c:pt>
                <c:pt idx="787">
                  <c:v>1.58</c:v>
                </c:pt>
                <c:pt idx="788">
                  <c:v>1.5820000000000001</c:v>
                </c:pt>
                <c:pt idx="789">
                  <c:v>1.5839999999999999</c:v>
                </c:pt>
                <c:pt idx="790">
                  <c:v>1.5860000000000001</c:v>
                </c:pt>
                <c:pt idx="791">
                  <c:v>1.5880000000000001</c:v>
                </c:pt>
                <c:pt idx="792">
                  <c:v>1.59</c:v>
                </c:pt>
                <c:pt idx="793">
                  <c:v>1.5920000000000001</c:v>
                </c:pt>
                <c:pt idx="794">
                  <c:v>1.5939999999999999</c:v>
                </c:pt>
                <c:pt idx="795">
                  <c:v>1.5960000000000001</c:v>
                </c:pt>
                <c:pt idx="796">
                  <c:v>1.5980000000000001</c:v>
                </c:pt>
                <c:pt idx="797">
                  <c:v>1.6</c:v>
                </c:pt>
                <c:pt idx="798">
                  <c:v>1.6020000000000001</c:v>
                </c:pt>
                <c:pt idx="799">
                  <c:v>1.6039999999999999</c:v>
                </c:pt>
                <c:pt idx="800">
                  <c:v>1.6060000000000001</c:v>
                </c:pt>
                <c:pt idx="801">
                  <c:v>1.6080000000000001</c:v>
                </c:pt>
                <c:pt idx="802">
                  <c:v>1.61</c:v>
                </c:pt>
                <c:pt idx="803">
                  <c:v>1.6120000000000001</c:v>
                </c:pt>
                <c:pt idx="804">
                  <c:v>1.6139999999999999</c:v>
                </c:pt>
                <c:pt idx="805">
                  <c:v>1.6160000000000001</c:v>
                </c:pt>
                <c:pt idx="806">
                  <c:v>1.6180000000000001</c:v>
                </c:pt>
                <c:pt idx="807">
                  <c:v>1.6199999999999999</c:v>
                </c:pt>
                <c:pt idx="808">
                  <c:v>1.6220000000000001</c:v>
                </c:pt>
                <c:pt idx="809">
                  <c:v>1.6240000000000001</c:v>
                </c:pt>
                <c:pt idx="810">
                  <c:v>1.6260000000000001</c:v>
                </c:pt>
                <c:pt idx="811">
                  <c:v>1.6280000000000001</c:v>
                </c:pt>
                <c:pt idx="812">
                  <c:v>1.63</c:v>
                </c:pt>
                <c:pt idx="813">
                  <c:v>1.6320000000000001</c:v>
                </c:pt>
                <c:pt idx="814">
                  <c:v>1.6340000000000001</c:v>
                </c:pt>
                <c:pt idx="815">
                  <c:v>1.6360000000000001</c:v>
                </c:pt>
                <c:pt idx="816">
                  <c:v>1.6380000000000001</c:v>
                </c:pt>
                <c:pt idx="817">
                  <c:v>1.64</c:v>
                </c:pt>
                <c:pt idx="818">
                  <c:v>1.6419999999999999</c:v>
                </c:pt>
                <c:pt idx="819">
                  <c:v>1.6440000000000001</c:v>
                </c:pt>
                <c:pt idx="820">
                  <c:v>1.6459999999999999</c:v>
                </c:pt>
                <c:pt idx="821">
                  <c:v>1.6480000000000001</c:v>
                </c:pt>
                <c:pt idx="822">
                  <c:v>1.65</c:v>
                </c:pt>
                <c:pt idx="823">
                  <c:v>1.6520000000000001</c:v>
                </c:pt>
                <c:pt idx="824">
                  <c:v>1.6540000000000001</c:v>
                </c:pt>
                <c:pt idx="825">
                  <c:v>1.6559999999999999</c:v>
                </c:pt>
                <c:pt idx="826">
                  <c:v>1.6580000000000001</c:v>
                </c:pt>
                <c:pt idx="827">
                  <c:v>1.66</c:v>
                </c:pt>
                <c:pt idx="828">
                  <c:v>1.6620000000000001</c:v>
                </c:pt>
                <c:pt idx="829">
                  <c:v>1.6640000000000001</c:v>
                </c:pt>
                <c:pt idx="830">
                  <c:v>1.6659999999999999</c:v>
                </c:pt>
                <c:pt idx="831">
                  <c:v>1.6680000000000001</c:v>
                </c:pt>
                <c:pt idx="832">
                  <c:v>1.6700000000000002</c:v>
                </c:pt>
                <c:pt idx="833">
                  <c:v>1.6720000000000002</c:v>
                </c:pt>
                <c:pt idx="834">
                  <c:v>1.6740000000000002</c:v>
                </c:pt>
                <c:pt idx="835">
                  <c:v>1.6759999999999999</c:v>
                </c:pt>
                <c:pt idx="836">
                  <c:v>1.6779999999999999</c:v>
                </c:pt>
                <c:pt idx="837">
                  <c:v>1.6800000000000002</c:v>
                </c:pt>
                <c:pt idx="838">
                  <c:v>1.6819999999999999</c:v>
                </c:pt>
                <c:pt idx="839">
                  <c:v>1.6840000000000002</c:v>
                </c:pt>
                <c:pt idx="840">
                  <c:v>1.6859999999999999</c:v>
                </c:pt>
                <c:pt idx="841">
                  <c:v>1.6879999999999999</c:v>
                </c:pt>
                <c:pt idx="842">
                  <c:v>1.6900000000000002</c:v>
                </c:pt>
                <c:pt idx="843">
                  <c:v>1.6919999999999999</c:v>
                </c:pt>
                <c:pt idx="844">
                  <c:v>1.6940000000000002</c:v>
                </c:pt>
                <c:pt idx="845">
                  <c:v>1.696</c:v>
                </c:pt>
                <c:pt idx="846">
                  <c:v>1.6980000000000002</c:v>
                </c:pt>
                <c:pt idx="847">
                  <c:v>1.7000000000000002</c:v>
                </c:pt>
                <c:pt idx="848">
                  <c:v>1.702</c:v>
                </c:pt>
                <c:pt idx="849">
                  <c:v>1.704</c:v>
                </c:pt>
                <c:pt idx="850">
                  <c:v>1.706</c:v>
                </c:pt>
                <c:pt idx="851">
                  <c:v>1.7080000000000002</c:v>
                </c:pt>
                <c:pt idx="852">
                  <c:v>1.7100000000000002</c:v>
                </c:pt>
                <c:pt idx="853">
                  <c:v>1.712</c:v>
                </c:pt>
                <c:pt idx="854">
                  <c:v>1.714</c:v>
                </c:pt>
                <c:pt idx="855">
                  <c:v>1.716</c:v>
                </c:pt>
                <c:pt idx="856">
                  <c:v>1.718</c:v>
                </c:pt>
                <c:pt idx="857">
                  <c:v>1.7200000000000002</c:v>
                </c:pt>
                <c:pt idx="858">
                  <c:v>1.722</c:v>
                </c:pt>
                <c:pt idx="859">
                  <c:v>1.724</c:v>
                </c:pt>
                <c:pt idx="860">
                  <c:v>1.7260000000000002</c:v>
                </c:pt>
                <c:pt idx="861">
                  <c:v>1.728</c:v>
                </c:pt>
                <c:pt idx="862">
                  <c:v>1.7300000000000002</c:v>
                </c:pt>
                <c:pt idx="863">
                  <c:v>1.732</c:v>
                </c:pt>
                <c:pt idx="864">
                  <c:v>1.734</c:v>
                </c:pt>
                <c:pt idx="865">
                  <c:v>1.7360000000000002</c:v>
                </c:pt>
                <c:pt idx="866">
                  <c:v>1.738</c:v>
                </c:pt>
                <c:pt idx="867">
                  <c:v>1.74</c:v>
                </c:pt>
                <c:pt idx="868">
                  <c:v>1.742</c:v>
                </c:pt>
                <c:pt idx="869">
                  <c:v>1.744</c:v>
                </c:pt>
                <c:pt idx="870">
                  <c:v>1.7460000000000002</c:v>
                </c:pt>
                <c:pt idx="871">
                  <c:v>1.748</c:v>
                </c:pt>
                <c:pt idx="872">
                  <c:v>1.75</c:v>
                </c:pt>
                <c:pt idx="873">
                  <c:v>1.752</c:v>
                </c:pt>
                <c:pt idx="874">
                  <c:v>1.754</c:v>
                </c:pt>
                <c:pt idx="875">
                  <c:v>1.7560000000000002</c:v>
                </c:pt>
                <c:pt idx="876">
                  <c:v>1.758</c:v>
                </c:pt>
                <c:pt idx="877">
                  <c:v>1.76</c:v>
                </c:pt>
                <c:pt idx="878">
                  <c:v>1.762</c:v>
                </c:pt>
                <c:pt idx="879">
                  <c:v>1.764</c:v>
                </c:pt>
                <c:pt idx="880">
                  <c:v>1.7660000000000002</c:v>
                </c:pt>
                <c:pt idx="881">
                  <c:v>1.768</c:v>
                </c:pt>
                <c:pt idx="882">
                  <c:v>1.77</c:v>
                </c:pt>
                <c:pt idx="883">
                  <c:v>1.7720000000000002</c:v>
                </c:pt>
                <c:pt idx="884">
                  <c:v>1.774</c:v>
                </c:pt>
                <c:pt idx="885">
                  <c:v>1.776</c:v>
                </c:pt>
                <c:pt idx="886">
                  <c:v>1.778</c:v>
                </c:pt>
                <c:pt idx="887">
                  <c:v>1.7799999999999998</c:v>
                </c:pt>
                <c:pt idx="888">
                  <c:v>1.7820000000000003</c:v>
                </c:pt>
                <c:pt idx="889">
                  <c:v>1.784</c:v>
                </c:pt>
                <c:pt idx="890">
                  <c:v>1.786</c:v>
                </c:pt>
                <c:pt idx="891">
                  <c:v>1.788</c:v>
                </c:pt>
                <c:pt idx="892">
                  <c:v>1.79</c:v>
                </c:pt>
                <c:pt idx="893">
                  <c:v>1.7920000000000003</c:v>
                </c:pt>
                <c:pt idx="894">
                  <c:v>1.794</c:v>
                </c:pt>
                <c:pt idx="895">
                  <c:v>1.796</c:v>
                </c:pt>
                <c:pt idx="896">
                  <c:v>1.798</c:v>
                </c:pt>
                <c:pt idx="897">
                  <c:v>1.8</c:v>
                </c:pt>
                <c:pt idx="898">
                  <c:v>1.802</c:v>
                </c:pt>
                <c:pt idx="899">
                  <c:v>1.804</c:v>
                </c:pt>
                <c:pt idx="900">
                  <c:v>1.806</c:v>
                </c:pt>
                <c:pt idx="901">
                  <c:v>1.8080000000000001</c:v>
                </c:pt>
                <c:pt idx="902">
                  <c:v>1.81</c:v>
                </c:pt>
                <c:pt idx="903">
                  <c:v>1.8120000000000001</c:v>
                </c:pt>
                <c:pt idx="904">
                  <c:v>1.8140000000000001</c:v>
                </c:pt>
                <c:pt idx="905">
                  <c:v>1.8159999999999998</c:v>
                </c:pt>
                <c:pt idx="906">
                  <c:v>1.8180000000000001</c:v>
                </c:pt>
                <c:pt idx="907">
                  <c:v>1.82</c:v>
                </c:pt>
                <c:pt idx="908">
                  <c:v>1.8220000000000001</c:v>
                </c:pt>
                <c:pt idx="909">
                  <c:v>1.8240000000000001</c:v>
                </c:pt>
                <c:pt idx="910">
                  <c:v>1.8259999999999998</c:v>
                </c:pt>
                <c:pt idx="911">
                  <c:v>1.8280000000000003</c:v>
                </c:pt>
                <c:pt idx="912">
                  <c:v>1.83</c:v>
                </c:pt>
                <c:pt idx="913">
                  <c:v>1.8320000000000001</c:v>
                </c:pt>
                <c:pt idx="914">
                  <c:v>1.8340000000000001</c:v>
                </c:pt>
                <c:pt idx="915">
                  <c:v>1.8359999999999999</c:v>
                </c:pt>
                <c:pt idx="916">
                  <c:v>1.8380000000000001</c:v>
                </c:pt>
                <c:pt idx="917">
                  <c:v>1.84</c:v>
                </c:pt>
                <c:pt idx="918">
                  <c:v>1.8420000000000001</c:v>
                </c:pt>
                <c:pt idx="919">
                  <c:v>1.8440000000000001</c:v>
                </c:pt>
                <c:pt idx="920">
                  <c:v>1.8460000000000001</c:v>
                </c:pt>
                <c:pt idx="921">
                  <c:v>1.8480000000000001</c:v>
                </c:pt>
                <c:pt idx="922">
                  <c:v>1.85</c:v>
                </c:pt>
                <c:pt idx="923">
                  <c:v>1.8519999999999999</c:v>
                </c:pt>
                <c:pt idx="924">
                  <c:v>1.8540000000000001</c:v>
                </c:pt>
                <c:pt idx="925">
                  <c:v>1.8560000000000001</c:v>
                </c:pt>
                <c:pt idx="926">
                  <c:v>1.8580000000000001</c:v>
                </c:pt>
                <c:pt idx="927">
                  <c:v>1.86</c:v>
                </c:pt>
                <c:pt idx="928">
                  <c:v>1.8619999999999999</c:v>
                </c:pt>
                <c:pt idx="929">
                  <c:v>1.8640000000000001</c:v>
                </c:pt>
                <c:pt idx="930">
                  <c:v>1.8660000000000001</c:v>
                </c:pt>
                <c:pt idx="931">
                  <c:v>1.8680000000000001</c:v>
                </c:pt>
                <c:pt idx="932">
                  <c:v>1.87</c:v>
                </c:pt>
                <c:pt idx="933">
                  <c:v>1.8719999999999999</c:v>
                </c:pt>
                <c:pt idx="934">
                  <c:v>1.8740000000000001</c:v>
                </c:pt>
                <c:pt idx="935">
                  <c:v>1.8760000000000001</c:v>
                </c:pt>
                <c:pt idx="936">
                  <c:v>1.8779999999999999</c:v>
                </c:pt>
                <c:pt idx="937">
                  <c:v>1.8800000000000001</c:v>
                </c:pt>
                <c:pt idx="938">
                  <c:v>1.8819999999999999</c:v>
                </c:pt>
                <c:pt idx="939">
                  <c:v>1.8840000000000001</c:v>
                </c:pt>
                <c:pt idx="940">
                  <c:v>1.8860000000000001</c:v>
                </c:pt>
                <c:pt idx="941">
                  <c:v>1.8879999999999999</c:v>
                </c:pt>
                <c:pt idx="942">
                  <c:v>1.8900000000000001</c:v>
                </c:pt>
                <c:pt idx="943">
                  <c:v>1.8920000000000001</c:v>
                </c:pt>
                <c:pt idx="944">
                  <c:v>1.8940000000000001</c:v>
                </c:pt>
                <c:pt idx="945">
                  <c:v>1.8960000000000001</c:v>
                </c:pt>
                <c:pt idx="946">
                  <c:v>1.8979999999999999</c:v>
                </c:pt>
                <c:pt idx="947">
                  <c:v>1.9000000000000001</c:v>
                </c:pt>
                <c:pt idx="948">
                  <c:v>1.9020000000000001</c:v>
                </c:pt>
                <c:pt idx="949">
                  <c:v>1.9040000000000001</c:v>
                </c:pt>
                <c:pt idx="950">
                  <c:v>1.9060000000000001</c:v>
                </c:pt>
                <c:pt idx="951">
                  <c:v>1.9079999999999999</c:v>
                </c:pt>
                <c:pt idx="952">
                  <c:v>1.91</c:v>
                </c:pt>
                <c:pt idx="953">
                  <c:v>1.9120000000000001</c:v>
                </c:pt>
                <c:pt idx="954">
                  <c:v>1.9139999999999999</c:v>
                </c:pt>
                <c:pt idx="955">
                  <c:v>1.9160000000000001</c:v>
                </c:pt>
                <c:pt idx="956">
                  <c:v>1.9179999999999999</c:v>
                </c:pt>
                <c:pt idx="957">
                  <c:v>1.9200000000000002</c:v>
                </c:pt>
                <c:pt idx="958">
                  <c:v>1.9220000000000002</c:v>
                </c:pt>
                <c:pt idx="959">
                  <c:v>1.9239999999999999</c:v>
                </c:pt>
                <c:pt idx="960">
                  <c:v>1.9260000000000002</c:v>
                </c:pt>
                <c:pt idx="961">
                  <c:v>1.9279999999999999</c:v>
                </c:pt>
                <c:pt idx="962">
                  <c:v>1.9300000000000002</c:v>
                </c:pt>
                <c:pt idx="963">
                  <c:v>1.9320000000000002</c:v>
                </c:pt>
                <c:pt idx="964">
                  <c:v>1.9339999999999999</c:v>
                </c:pt>
                <c:pt idx="965">
                  <c:v>1.9359999999999999</c:v>
                </c:pt>
                <c:pt idx="966">
                  <c:v>1.9379999999999999</c:v>
                </c:pt>
                <c:pt idx="967">
                  <c:v>1.9400000000000002</c:v>
                </c:pt>
                <c:pt idx="968">
                  <c:v>1.9420000000000002</c:v>
                </c:pt>
                <c:pt idx="969">
                  <c:v>1.944</c:v>
                </c:pt>
                <c:pt idx="970">
                  <c:v>1.946</c:v>
                </c:pt>
                <c:pt idx="971">
                  <c:v>1.9480000000000002</c:v>
                </c:pt>
                <c:pt idx="972">
                  <c:v>1.95</c:v>
                </c:pt>
                <c:pt idx="973">
                  <c:v>1.9520000000000002</c:v>
                </c:pt>
                <c:pt idx="974">
                  <c:v>1.954</c:v>
                </c:pt>
                <c:pt idx="975">
                  <c:v>1.9560000000000002</c:v>
                </c:pt>
                <c:pt idx="976">
                  <c:v>1.9580000000000002</c:v>
                </c:pt>
                <c:pt idx="977">
                  <c:v>1.96</c:v>
                </c:pt>
                <c:pt idx="978">
                  <c:v>1.9620000000000002</c:v>
                </c:pt>
                <c:pt idx="979">
                  <c:v>1.964</c:v>
                </c:pt>
                <c:pt idx="980">
                  <c:v>1.966</c:v>
                </c:pt>
                <c:pt idx="981">
                  <c:v>1.9680000000000002</c:v>
                </c:pt>
                <c:pt idx="982">
                  <c:v>1.97</c:v>
                </c:pt>
                <c:pt idx="983">
                  <c:v>1.9719999999999998</c:v>
                </c:pt>
                <c:pt idx="984">
                  <c:v>1.974</c:v>
                </c:pt>
                <c:pt idx="985">
                  <c:v>1.976</c:v>
                </c:pt>
                <c:pt idx="986">
                  <c:v>1.9780000000000002</c:v>
                </c:pt>
                <c:pt idx="987">
                  <c:v>1.98</c:v>
                </c:pt>
                <c:pt idx="988">
                  <c:v>1.9820000000000002</c:v>
                </c:pt>
                <c:pt idx="989">
                  <c:v>1.984</c:v>
                </c:pt>
                <c:pt idx="990">
                  <c:v>1.986</c:v>
                </c:pt>
                <c:pt idx="991">
                  <c:v>1.9880000000000002</c:v>
                </c:pt>
                <c:pt idx="992">
                  <c:v>1.99</c:v>
                </c:pt>
                <c:pt idx="993">
                  <c:v>1.9919999999999998</c:v>
                </c:pt>
                <c:pt idx="994">
                  <c:v>1.9940000000000002</c:v>
                </c:pt>
                <c:pt idx="995">
                  <c:v>1.996</c:v>
                </c:pt>
                <c:pt idx="996">
                  <c:v>1.9980000000000002</c:v>
                </c:pt>
                <c:pt idx="997">
                  <c:v>2</c:v>
                </c:pt>
                <c:pt idx="998">
                  <c:v>2.0020000000000002</c:v>
                </c:pt>
                <c:pt idx="999">
                  <c:v>2.004</c:v>
                </c:pt>
                <c:pt idx="1000">
                  <c:v>2.0059999999999998</c:v>
                </c:pt>
                <c:pt idx="1001">
                  <c:v>2.0080000000000005</c:v>
                </c:pt>
                <c:pt idx="1002">
                  <c:v>2.0100000000000002</c:v>
                </c:pt>
                <c:pt idx="1003">
                  <c:v>2.012</c:v>
                </c:pt>
                <c:pt idx="1004">
                  <c:v>2.0140000000000002</c:v>
                </c:pt>
                <c:pt idx="1005">
                  <c:v>2.016</c:v>
                </c:pt>
                <c:pt idx="1006">
                  <c:v>2.0179999999999998</c:v>
                </c:pt>
                <c:pt idx="1007">
                  <c:v>2.02</c:v>
                </c:pt>
                <c:pt idx="1008">
                  <c:v>2.0219999999999998</c:v>
                </c:pt>
                <c:pt idx="1009">
                  <c:v>2.024</c:v>
                </c:pt>
                <c:pt idx="1010">
                  <c:v>2.0259999999999998</c:v>
                </c:pt>
                <c:pt idx="1011">
                  <c:v>2.0280000000000005</c:v>
                </c:pt>
                <c:pt idx="1012">
                  <c:v>2.0300000000000002</c:v>
                </c:pt>
                <c:pt idx="1013">
                  <c:v>2.032</c:v>
                </c:pt>
                <c:pt idx="1014">
                  <c:v>2.0340000000000003</c:v>
                </c:pt>
                <c:pt idx="1015">
                  <c:v>2.036</c:v>
                </c:pt>
                <c:pt idx="1016">
                  <c:v>2.0379999999999998</c:v>
                </c:pt>
                <c:pt idx="1017">
                  <c:v>2.04</c:v>
                </c:pt>
                <c:pt idx="1018">
                  <c:v>2.0419999999999998</c:v>
                </c:pt>
                <c:pt idx="1019">
                  <c:v>2.0439999999999996</c:v>
                </c:pt>
                <c:pt idx="1020">
                  <c:v>2.0460000000000003</c:v>
                </c:pt>
                <c:pt idx="1021">
                  <c:v>2.048</c:v>
                </c:pt>
                <c:pt idx="1022">
                  <c:v>2.0500000000000003</c:v>
                </c:pt>
                <c:pt idx="1023">
                  <c:v>2.052</c:v>
                </c:pt>
                <c:pt idx="1024">
                  <c:v>2.0540000000000003</c:v>
                </c:pt>
                <c:pt idx="1025">
                  <c:v>2.056</c:v>
                </c:pt>
                <c:pt idx="1026">
                  <c:v>2.0579999999999998</c:v>
                </c:pt>
                <c:pt idx="1027">
                  <c:v>2.06</c:v>
                </c:pt>
                <c:pt idx="1028">
                  <c:v>2.0619999999999998</c:v>
                </c:pt>
                <c:pt idx="1029">
                  <c:v>2.0640000000000001</c:v>
                </c:pt>
                <c:pt idx="1030">
                  <c:v>2.0660000000000003</c:v>
                </c:pt>
                <c:pt idx="1031">
                  <c:v>2.0680000000000001</c:v>
                </c:pt>
                <c:pt idx="1032">
                  <c:v>2.0700000000000003</c:v>
                </c:pt>
                <c:pt idx="1033">
                  <c:v>2.0720000000000001</c:v>
                </c:pt>
                <c:pt idx="1034">
                  <c:v>2.0739999999999998</c:v>
                </c:pt>
                <c:pt idx="1035">
                  <c:v>2.0760000000000001</c:v>
                </c:pt>
                <c:pt idx="1036">
                  <c:v>2.0779999999999998</c:v>
                </c:pt>
                <c:pt idx="1037">
                  <c:v>2.08</c:v>
                </c:pt>
                <c:pt idx="1038">
                  <c:v>2.0820000000000003</c:v>
                </c:pt>
                <c:pt idx="1039">
                  <c:v>2.0840000000000001</c:v>
                </c:pt>
                <c:pt idx="1040">
                  <c:v>2.0860000000000003</c:v>
                </c:pt>
                <c:pt idx="1041">
                  <c:v>2.0880000000000001</c:v>
                </c:pt>
                <c:pt idx="1042">
                  <c:v>2.09</c:v>
                </c:pt>
                <c:pt idx="1043">
                  <c:v>2.0920000000000001</c:v>
                </c:pt>
                <c:pt idx="1044">
                  <c:v>2.0939999999999999</c:v>
                </c:pt>
                <c:pt idx="1045">
                  <c:v>2.0960000000000001</c:v>
                </c:pt>
                <c:pt idx="1046">
                  <c:v>2.0979999999999999</c:v>
                </c:pt>
                <c:pt idx="1047">
                  <c:v>2.1</c:v>
                </c:pt>
                <c:pt idx="1048">
                  <c:v>2.1020000000000003</c:v>
                </c:pt>
                <c:pt idx="1049">
                  <c:v>2.1040000000000001</c:v>
                </c:pt>
                <c:pt idx="1050">
                  <c:v>2.1060000000000003</c:v>
                </c:pt>
                <c:pt idx="1051">
                  <c:v>2.1080000000000001</c:v>
                </c:pt>
                <c:pt idx="1052">
                  <c:v>2.11</c:v>
                </c:pt>
                <c:pt idx="1053">
                  <c:v>2.1120000000000001</c:v>
                </c:pt>
                <c:pt idx="1054">
                  <c:v>2.1139999999999999</c:v>
                </c:pt>
                <c:pt idx="1055">
                  <c:v>2.1159999999999997</c:v>
                </c:pt>
                <c:pt idx="1056">
                  <c:v>2.1179999999999999</c:v>
                </c:pt>
                <c:pt idx="1057">
                  <c:v>2.12</c:v>
                </c:pt>
                <c:pt idx="1058">
                  <c:v>2.1220000000000003</c:v>
                </c:pt>
                <c:pt idx="1059">
                  <c:v>2.1240000000000001</c:v>
                </c:pt>
                <c:pt idx="1060">
                  <c:v>2.1260000000000003</c:v>
                </c:pt>
                <c:pt idx="1061">
                  <c:v>2.1280000000000001</c:v>
                </c:pt>
                <c:pt idx="1062">
                  <c:v>2.13</c:v>
                </c:pt>
                <c:pt idx="1063">
                  <c:v>2.1320000000000001</c:v>
                </c:pt>
                <c:pt idx="1064">
                  <c:v>2.1339999999999999</c:v>
                </c:pt>
                <c:pt idx="1065">
                  <c:v>2.1359999999999997</c:v>
                </c:pt>
                <c:pt idx="1066">
                  <c:v>2.1380000000000003</c:v>
                </c:pt>
                <c:pt idx="1067">
                  <c:v>2.14</c:v>
                </c:pt>
                <c:pt idx="1068">
                  <c:v>2.1420000000000003</c:v>
                </c:pt>
                <c:pt idx="1069">
                  <c:v>2.1440000000000001</c:v>
                </c:pt>
                <c:pt idx="1070">
                  <c:v>2.1459999999999999</c:v>
                </c:pt>
                <c:pt idx="1071">
                  <c:v>2.1480000000000001</c:v>
                </c:pt>
                <c:pt idx="1072">
                  <c:v>2.15</c:v>
                </c:pt>
                <c:pt idx="1073">
                  <c:v>2.1520000000000001</c:v>
                </c:pt>
                <c:pt idx="1074">
                  <c:v>2.1539999999999999</c:v>
                </c:pt>
                <c:pt idx="1075">
                  <c:v>2.1560000000000001</c:v>
                </c:pt>
                <c:pt idx="1076">
                  <c:v>2.1580000000000004</c:v>
                </c:pt>
                <c:pt idx="1077">
                  <c:v>2.16</c:v>
                </c:pt>
                <c:pt idx="1078">
                  <c:v>2.1619999999999999</c:v>
                </c:pt>
                <c:pt idx="1079">
                  <c:v>2.1640000000000001</c:v>
                </c:pt>
                <c:pt idx="1080">
                  <c:v>2.1659999999999999</c:v>
                </c:pt>
                <c:pt idx="1081">
                  <c:v>2.1680000000000001</c:v>
                </c:pt>
                <c:pt idx="1082">
                  <c:v>2.17</c:v>
                </c:pt>
                <c:pt idx="1083">
                  <c:v>2.1719999999999997</c:v>
                </c:pt>
                <c:pt idx="1084">
                  <c:v>2.1739999999999999</c:v>
                </c:pt>
                <c:pt idx="1085">
                  <c:v>2.1760000000000002</c:v>
                </c:pt>
                <c:pt idx="1086">
                  <c:v>2.1780000000000004</c:v>
                </c:pt>
                <c:pt idx="1087">
                  <c:v>2.1800000000000002</c:v>
                </c:pt>
                <c:pt idx="1088">
                  <c:v>2.1819999999999999</c:v>
                </c:pt>
                <c:pt idx="1089">
                  <c:v>2.1840000000000002</c:v>
                </c:pt>
                <c:pt idx="1090">
                  <c:v>2.1859999999999999</c:v>
                </c:pt>
                <c:pt idx="1091">
                  <c:v>2.1879999999999997</c:v>
                </c:pt>
                <c:pt idx="1092">
                  <c:v>2.19</c:v>
                </c:pt>
                <c:pt idx="1093">
                  <c:v>2.1919999999999997</c:v>
                </c:pt>
                <c:pt idx="1094">
                  <c:v>2.1940000000000004</c:v>
                </c:pt>
                <c:pt idx="1095">
                  <c:v>2.1960000000000002</c:v>
                </c:pt>
                <c:pt idx="1096">
                  <c:v>2.198</c:v>
                </c:pt>
                <c:pt idx="1097">
                  <c:v>2.2000000000000002</c:v>
                </c:pt>
                <c:pt idx="1098">
                  <c:v>2.202</c:v>
                </c:pt>
                <c:pt idx="1099">
                  <c:v>2.2040000000000002</c:v>
                </c:pt>
                <c:pt idx="1100">
                  <c:v>2.206</c:v>
                </c:pt>
                <c:pt idx="1101">
                  <c:v>2.2079999999999997</c:v>
                </c:pt>
                <c:pt idx="1102">
                  <c:v>2.21</c:v>
                </c:pt>
                <c:pt idx="1103">
                  <c:v>2.2120000000000002</c:v>
                </c:pt>
                <c:pt idx="1104">
                  <c:v>2.214</c:v>
                </c:pt>
                <c:pt idx="1105">
                  <c:v>2.2160000000000002</c:v>
                </c:pt>
                <c:pt idx="1106">
                  <c:v>2.218</c:v>
                </c:pt>
                <c:pt idx="1107">
                  <c:v>2.2200000000000002</c:v>
                </c:pt>
                <c:pt idx="1108">
                  <c:v>2.222</c:v>
                </c:pt>
                <c:pt idx="1109">
                  <c:v>2.2240000000000002</c:v>
                </c:pt>
                <c:pt idx="1110">
                  <c:v>2.226</c:v>
                </c:pt>
                <c:pt idx="1111">
                  <c:v>2.2279999999999998</c:v>
                </c:pt>
                <c:pt idx="1112">
                  <c:v>2.2300000000000004</c:v>
                </c:pt>
                <c:pt idx="1113">
                  <c:v>2.2320000000000002</c:v>
                </c:pt>
                <c:pt idx="1114">
                  <c:v>2.234</c:v>
                </c:pt>
                <c:pt idx="1115">
                  <c:v>2.2360000000000002</c:v>
                </c:pt>
                <c:pt idx="1116">
                  <c:v>2.238</c:v>
                </c:pt>
                <c:pt idx="1117">
                  <c:v>2.2400000000000002</c:v>
                </c:pt>
                <c:pt idx="1118">
                  <c:v>2.242</c:v>
                </c:pt>
                <c:pt idx="1119">
                  <c:v>2.2439999999999998</c:v>
                </c:pt>
                <c:pt idx="1120">
                  <c:v>2.246</c:v>
                </c:pt>
                <c:pt idx="1121">
                  <c:v>2.2480000000000002</c:v>
                </c:pt>
                <c:pt idx="1122">
                  <c:v>2.2500000000000004</c:v>
                </c:pt>
                <c:pt idx="1123">
                  <c:v>2.2520000000000002</c:v>
                </c:pt>
                <c:pt idx="1124">
                  <c:v>2.254</c:v>
                </c:pt>
                <c:pt idx="1125">
                  <c:v>2.2560000000000002</c:v>
                </c:pt>
                <c:pt idx="1126">
                  <c:v>2.258</c:v>
                </c:pt>
                <c:pt idx="1127">
                  <c:v>2.2599999999999998</c:v>
                </c:pt>
                <c:pt idx="1128">
                  <c:v>2.262</c:v>
                </c:pt>
                <c:pt idx="1129">
                  <c:v>2.2639999999999998</c:v>
                </c:pt>
                <c:pt idx="1130">
                  <c:v>2.266</c:v>
                </c:pt>
                <c:pt idx="1131">
                  <c:v>2.2680000000000002</c:v>
                </c:pt>
                <c:pt idx="1132">
                  <c:v>2.27</c:v>
                </c:pt>
                <c:pt idx="1133">
                  <c:v>2.2720000000000002</c:v>
                </c:pt>
                <c:pt idx="1134">
                  <c:v>2.274</c:v>
                </c:pt>
                <c:pt idx="1135">
                  <c:v>2.2760000000000002</c:v>
                </c:pt>
                <c:pt idx="1136">
                  <c:v>2.278</c:v>
                </c:pt>
                <c:pt idx="1137">
                  <c:v>2.2799999999999998</c:v>
                </c:pt>
                <c:pt idx="1138">
                  <c:v>2.282</c:v>
                </c:pt>
                <c:pt idx="1139">
                  <c:v>2.2839999999999998</c:v>
                </c:pt>
                <c:pt idx="1140">
                  <c:v>2.286</c:v>
                </c:pt>
                <c:pt idx="1141">
                  <c:v>2.2880000000000003</c:v>
                </c:pt>
                <c:pt idx="1142">
                  <c:v>2.29</c:v>
                </c:pt>
                <c:pt idx="1143">
                  <c:v>2.2920000000000003</c:v>
                </c:pt>
                <c:pt idx="1144">
                  <c:v>2.294</c:v>
                </c:pt>
                <c:pt idx="1145">
                  <c:v>2.2959999999999998</c:v>
                </c:pt>
                <c:pt idx="1146">
                  <c:v>2.298</c:v>
                </c:pt>
                <c:pt idx="1147">
                  <c:v>2.2999999999999998</c:v>
                </c:pt>
                <c:pt idx="1148">
                  <c:v>2.302</c:v>
                </c:pt>
                <c:pt idx="1149">
                  <c:v>2.3040000000000003</c:v>
                </c:pt>
                <c:pt idx="1150">
                  <c:v>2.306</c:v>
                </c:pt>
                <c:pt idx="1151">
                  <c:v>2.3080000000000003</c:v>
                </c:pt>
                <c:pt idx="1152">
                  <c:v>2.31</c:v>
                </c:pt>
                <c:pt idx="1153">
                  <c:v>2.3120000000000003</c:v>
                </c:pt>
                <c:pt idx="1154">
                  <c:v>2.3140000000000001</c:v>
                </c:pt>
                <c:pt idx="1155">
                  <c:v>2.3159999999999998</c:v>
                </c:pt>
                <c:pt idx="1156">
                  <c:v>2.3180000000000001</c:v>
                </c:pt>
                <c:pt idx="1157">
                  <c:v>2.3199999999999998</c:v>
                </c:pt>
                <c:pt idx="1158">
                  <c:v>2.3220000000000001</c:v>
                </c:pt>
                <c:pt idx="1159">
                  <c:v>2.3240000000000003</c:v>
                </c:pt>
                <c:pt idx="1160">
                  <c:v>2.3260000000000001</c:v>
                </c:pt>
                <c:pt idx="1161">
                  <c:v>2.3280000000000003</c:v>
                </c:pt>
                <c:pt idx="1162">
                  <c:v>2.33</c:v>
                </c:pt>
                <c:pt idx="1163">
                  <c:v>2.3319999999999999</c:v>
                </c:pt>
                <c:pt idx="1164">
                  <c:v>2.3340000000000001</c:v>
                </c:pt>
                <c:pt idx="1165">
                  <c:v>2.3359999999999999</c:v>
                </c:pt>
                <c:pt idx="1166">
                  <c:v>2.3380000000000001</c:v>
                </c:pt>
                <c:pt idx="1167">
                  <c:v>2.34</c:v>
                </c:pt>
                <c:pt idx="1168">
                  <c:v>2.3420000000000001</c:v>
                </c:pt>
                <c:pt idx="1169">
                  <c:v>2.3440000000000003</c:v>
                </c:pt>
                <c:pt idx="1170">
                  <c:v>2.3460000000000001</c:v>
                </c:pt>
                <c:pt idx="1171">
                  <c:v>2.3480000000000003</c:v>
                </c:pt>
                <c:pt idx="1172">
                  <c:v>2.35</c:v>
                </c:pt>
                <c:pt idx="1173">
                  <c:v>2.3519999999999999</c:v>
                </c:pt>
                <c:pt idx="1174">
                  <c:v>2.3540000000000001</c:v>
                </c:pt>
                <c:pt idx="1175">
                  <c:v>2.3559999999999999</c:v>
                </c:pt>
                <c:pt idx="1176">
                  <c:v>2.3579999999999997</c:v>
                </c:pt>
                <c:pt idx="1177">
                  <c:v>2.3600000000000003</c:v>
                </c:pt>
                <c:pt idx="1178">
                  <c:v>2.3620000000000001</c:v>
                </c:pt>
                <c:pt idx="1179">
                  <c:v>2.3640000000000003</c:v>
                </c:pt>
                <c:pt idx="1180">
                  <c:v>2.3660000000000001</c:v>
                </c:pt>
                <c:pt idx="1181">
                  <c:v>2.3679999999999999</c:v>
                </c:pt>
                <c:pt idx="1182">
                  <c:v>2.37</c:v>
                </c:pt>
                <c:pt idx="1183">
                  <c:v>2.3719999999999999</c:v>
                </c:pt>
                <c:pt idx="1184">
                  <c:v>2.3740000000000001</c:v>
                </c:pt>
                <c:pt idx="1185">
                  <c:v>2.3759999999999999</c:v>
                </c:pt>
                <c:pt idx="1186">
                  <c:v>2.3780000000000001</c:v>
                </c:pt>
                <c:pt idx="1187">
                  <c:v>2.3800000000000003</c:v>
                </c:pt>
                <c:pt idx="1188">
                  <c:v>2.3820000000000001</c:v>
                </c:pt>
                <c:pt idx="1189">
                  <c:v>2.3839999999999999</c:v>
                </c:pt>
                <c:pt idx="1190">
                  <c:v>2.3860000000000001</c:v>
                </c:pt>
                <c:pt idx="1191">
                  <c:v>2.3879999999999999</c:v>
                </c:pt>
                <c:pt idx="1192">
                  <c:v>2.39</c:v>
                </c:pt>
                <c:pt idx="1193">
                  <c:v>2.3919999999999999</c:v>
                </c:pt>
                <c:pt idx="1194">
                  <c:v>2.3939999999999997</c:v>
                </c:pt>
                <c:pt idx="1195">
                  <c:v>2.3959999999999999</c:v>
                </c:pt>
                <c:pt idx="1196">
                  <c:v>2.3980000000000001</c:v>
                </c:pt>
                <c:pt idx="1197">
                  <c:v>2.4000000000000004</c:v>
                </c:pt>
                <c:pt idx="1198">
                  <c:v>2.4020000000000001</c:v>
                </c:pt>
                <c:pt idx="1199">
                  <c:v>2.4039999999999999</c:v>
                </c:pt>
                <c:pt idx="1200">
                  <c:v>2.4060000000000001</c:v>
                </c:pt>
                <c:pt idx="1201">
                  <c:v>2.4079999999999999</c:v>
                </c:pt>
                <c:pt idx="1202">
                  <c:v>2.41</c:v>
                </c:pt>
                <c:pt idx="1203">
                  <c:v>2.4119999999999999</c:v>
                </c:pt>
                <c:pt idx="1204">
                  <c:v>2.4139999999999997</c:v>
                </c:pt>
                <c:pt idx="1205">
                  <c:v>2.4160000000000004</c:v>
                </c:pt>
                <c:pt idx="1206">
                  <c:v>2.4180000000000001</c:v>
                </c:pt>
                <c:pt idx="1207">
                  <c:v>2.42</c:v>
                </c:pt>
                <c:pt idx="1208">
                  <c:v>2.4220000000000002</c:v>
                </c:pt>
                <c:pt idx="1209">
                  <c:v>2.4239999999999999</c:v>
                </c:pt>
                <c:pt idx="1210">
                  <c:v>2.4260000000000002</c:v>
                </c:pt>
                <c:pt idx="1211">
                  <c:v>2.4279999999999999</c:v>
                </c:pt>
                <c:pt idx="1212">
                  <c:v>2.4299999999999997</c:v>
                </c:pt>
                <c:pt idx="1213">
                  <c:v>2.4319999999999999</c:v>
                </c:pt>
                <c:pt idx="1214">
                  <c:v>2.4340000000000002</c:v>
                </c:pt>
                <c:pt idx="1215">
                  <c:v>2.4360000000000004</c:v>
                </c:pt>
                <c:pt idx="1216">
                  <c:v>2.4380000000000002</c:v>
                </c:pt>
                <c:pt idx="1217">
                  <c:v>2.44</c:v>
                </c:pt>
                <c:pt idx="1218">
                  <c:v>2.4420000000000002</c:v>
                </c:pt>
                <c:pt idx="1219">
                  <c:v>2.444</c:v>
                </c:pt>
                <c:pt idx="1220">
                  <c:v>2.4460000000000002</c:v>
                </c:pt>
                <c:pt idx="1221">
                  <c:v>2.448</c:v>
                </c:pt>
                <c:pt idx="1222">
                  <c:v>2.4499999999999997</c:v>
                </c:pt>
                <c:pt idx="1223">
                  <c:v>2.4520000000000004</c:v>
                </c:pt>
                <c:pt idx="1224">
                  <c:v>2.4540000000000002</c:v>
                </c:pt>
                <c:pt idx="1225">
                  <c:v>2.456</c:v>
                </c:pt>
                <c:pt idx="1226">
                  <c:v>2.4580000000000002</c:v>
                </c:pt>
                <c:pt idx="1227">
                  <c:v>2.46</c:v>
                </c:pt>
                <c:pt idx="1228">
                  <c:v>2.4620000000000002</c:v>
                </c:pt>
                <c:pt idx="1229">
                  <c:v>2.464</c:v>
                </c:pt>
                <c:pt idx="1230">
                  <c:v>2.4659999999999997</c:v>
                </c:pt>
                <c:pt idx="1231">
                  <c:v>2.468</c:v>
                </c:pt>
                <c:pt idx="1232">
                  <c:v>2.4699999999999998</c:v>
                </c:pt>
                <c:pt idx="1233">
                  <c:v>2.4720000000000004</c:v>
                </c:pt>
                <c:pt idx="1234">
                  <c:v>2.4740000000000002</c:v>
                </c:pt>
                <c:pt idx="1235">
                  <c:v>2.476</c:v>
                </c:pt>
                <c:pt idx="1236">
                  <c:v>2.4780000000000002</c:v>
                </c:pt>
                <c:pt idx="1237">
                  <c:v>2.48</c:v>
                </c:pt>
                <c:pt idx="1238">
                  <c:v>2.4820000000000002</c:v>
                </c:pt>
                <c:pt idx="1239">
                  <c:v>2.484</c:v>
                </c:pt>
                <c:pt idx="1240">
                  <c:v>2.4859999999999998</c:v>
                </c:pt>
                <c:pt idx="1241">
                  <c:v>2.488</c:v>
                </c:pt>
                <c:pt idx="1242">
                  <c:v>2.4900000000000002</c:v>
                </c:pt>
                <c:pt idx="1243">
                  <c:v>2.492</c:v>
                </c:pt>
                <c:pt idx="1244">
                  <c:v>2.4940000000000002</c:v>
                </c:pt>
                <c:pt idx="1245">
                  <c:v>2.496</c:v>
                </c:pt>
                <c:pt idx="1246">
                  <c:v>2.4980000000000002</c:v>
                </c:pt>
                <c:pt idx="1247">
                  <c:v>2.5</c:v>
                </c:pt>
                <c:pt idx="1248">
                  <c:v>2.5019999999999998</c:v>
                </c:pt>
                <c:pt idx="1249">
                  <c:v>2.504</c:v>
                </c:pt>
                <c:pt idx="1250">
                  <c:v>2.5059999999999998</c:v>
                </c:pt>
                <c:pt idx="1251">
                  <c:v>2.5080000000000005</c:v>
                </c:pt>
                <c:pt idx="1252">
                  <c:v>2.5100000000000002</c:v>
                </c:pt>
                <c:pt idx="1253">
                  <c:v>2.512</c:v>
                </c:pt>
                <c:pt idx="1254">
                  <c:v>2.5140000000000002</c:v>
                </c:pt>
                <c:pt idx="1255">
                  <c:v>2.516</c:v>
                </c:pt>
                <c:pt idx="1256">
                  <c:v>2.5179999999999998</c:v>
                </c:pt>
                <c:pt idx="1257">
                  <c:v>2.52</c:v>
                </c:pt>
                <c:pt idx="1258">
                  <c:v>2.5219999999999998</c:v>
                </c:pt>
                <c:pt idx="1259">
                  <c:v>2.524</c:v>
                </c:pt>
                <c:pt idx="1260">
                  <c:v>2.5260000000000002</c:v>
                </c:pt>
                <c:pt idx="1261">
                  <c:v>2.528</c:v>
                </c:pt>
                <c:pt idx="1262">
                  <c:v>2.5300000000000002</c:v>
                </c:pt>
                <c:pt idx="1263">
                  <c:v>2.532</c:v>
                </c:pt>
                <c:pt idx="1264">
                  <c:v>2.5340000000000003</c:v>
                </c:pt>
                <c:pt idx="1265">
                  <c:v>2.536</c:v>
                </c:pt>
                <c:pt idx="1266">
                  <c:v>2.5379999999999998</c:v>
                </c:pt>
                <c:pt idx="1267">
                  <c:v>2.54</c:v>
                </c:pt>
                <c:pt idx="1268">
                  <c:v>2.5419999999999998</c:v>
                </c:pt>
                <c:pt idx="1269">
                  <c:v>2.544</c:v>
                </c:pt>
                <c:pt idx="1270">
                  <c:v>2.5460000000000003</c:v>
                </c:pt>
                <c:pt idx="1271">
                  <c:v>2.548</c:v>
                </c:pt>
                <c:pt idx="1272">
                  <c:v>2.5500000000000003</c:v>
                </c:pt>
                <c:pt idx="1273">
                  <c:v>2.552</c:v>
                </c:pt>
                <c:pt idx="1274">
                  <c:v>2.5539999999999998</c:v>
                </c:pt>
                <c:pt idx="1275">
                  <c:v>2.556</c:v>
                </c:pt>
                <c:pt idx="1276">
                  <c:v>2.5579999999999998</c:v>
                </c:pt>
                <c:pt idx="1277">
                  <c:v>2.56</c:v>
                </c:pt>
                <c:pt idx="1278">
                  <c:v>2.5619999999999998</c:v>
                </c:pt>
                <c:pt idx="1279">
                  <c:v>2.5640000000000001</c:v>
                </c:pt>
                <c:pt idx="1280">
                  <c:v>2.5660000000000003</c:v>
                </c:pt>
                <c:pt idx="1281">
                  <c:v>2.5680000000000001</c:v>
                </c:pt>
                <c:pt idx="1282">
                  <c:v>2.5700000000000003</c:v>
                </c:pt>
                <c:pt idx="1283">
                  <c:v>2.5720000000000001</c:v>
                </c:pt>
                <c:pt idx="1284">
                  <c:v>2.5739999999999998</c:v>
                </c:pt>
                <c:pt idx="1285">
                  <c:v>2.5760000000000001</c:v>
                </c:pt>
                <c:pt idx="1286">
                  <c:v>2.5779999999999998</c:v>
                </c:pt>
                <c:pt idx="1287">
                  <c:v>2.58</c:v>
                </c:pt>
                <c:pt idx="1288">
                  <c:v>2.5820000000000003</c:v>
                </c:pt>
                <c:pt idx="1289">
                  <c:v>2.5840000000000001</c:v>
                </c:pt>
                <c:pt idx="1290">
                  <c:v>2.5860000000000003</c:v>
                </c:pt>
                <c:pt idx="1291">
                  <c:v>2.5880000000000001</c:v>
                </c:pt>
                <c:pt idx="1292">
                  <c:v>2.59</c:v>
                </c:pt>
                <c:pt idx="1293">
                  <c:v>2.5920000000000001</c:v>
                </c:pt>
                <c:pt idx="1294">
                  <c:v>2.5939999999999999</c:v>
                </c:pt>
                <c:pt idx="1295">
                  <c:v>2.5960000000000001</c:v>
                </c:pt>
                <c:pt idx="1296">
                  <c:v>2.5979999999999999</c:v>
                </c:pt>
                <c:pt idx="1297">
                  <c:v>2.6</c:v>
                </c:pt>
                <c:pt idx="1298">
                  <c:v>2.6020000000000003</c:v>
                </c:pt>
                <c:pt idx="1299">
                  <c:v>2.6040000000000001</c:v>
                </c:pt>
                <c:pt idx="1300">
                  <c:v>2.6060000000000003</c:v>
                </c:pt>
                <c:pt idx="1301">
                  <c:v>2.6080000000000001</c:v>
                </c:pt>
                <c:pt idx="1302">
                  <c:v>2.61</c:v>
                </c:pt>
                <c:pt idx="1303">
                  <c:v>2.6120000000000001</c:v>
                </c:pt>
                <c:pt idx="1304">
                  <c:v>2.6139999999999999</c:v>
                </c:pt>
                <c:pt idx="1305">
                  <c:v>2.6160000000000001</c:v>
                </c:pt>
                <c:pt idx="1306">
                  <c:v>2.6179999999999999</c:v>
                </c:pt>
                <c:pt idx="1307">
                  <c:v>2.62</c:v>
                </c:pt>
                <c:pt idx="1308">
                  <c:v>2.6220000000000003</c:v>
                </c:pt>
                <c:pt idx="1309">
                  <c:v>2.6240000000000001</c:v>
                </c:pt>
                <c:pt idx="1310">
                  <c:v>2.6259999999999999</c:v>
                </c:pt>
                <c:pt idx="1311">
                  <c:v>2.6280000000000001</c:v>
                </c:pt>
                <c:pt idx="1312">
                  <c:v>2.63</c:v>
                </c:pt>
                <c:pt idx="1313">
                  <c:v>2.6320000000000001</c:v>
                </c:pt>
                <c:pt idx="1314">
                  <c:v>2.6339999999999999</c:v>
                </c:pt>
                <c:pt idx="1315">
                  <c:v>2.6359999999999997</c:v>
                </c:pt>
                <c:pt idx="1316">
                  <c:v>2.6380000000000003</c:v>
                </c:pt>
                <c:pt idx="1317">
                  <c:v>2.64</c:v>
                </c:pt>
                <c:pt idx="1318">
                  <c:v>2.6420000000000003</c:v>
                </c:pt>
                <c:pt idx="1319">
                  <c:v>2.6440000000000001</c:v>
                </c:pt>
                <c:pt idx="1320">
                  <c:v>2.6459999999999999</c:v>
                </c:pt>
                <c:pt idx="1321">
                  <c:v>2.6480000000000001</c:v>
                </c:pt>
                <c:pt idx="1322">
                  <c:v>2.65</c:v>
                </c:pt>
                <c:pt idx="1323">
                  <c:v>2.6519999999999997</c:v>
                </c:pt>
                <c:pt idx="1324">
                  <c:v>2.6539999999999999</c:v>
                </c:pt>
                <c:pt idx="1325">
                  <c:v>2.6560000000000001</c:v>
                </c:pt>
                <c:pt idx="1326">
                  <c:v>2.6580000000000004</c:v>
                </c:pt>
                <c:pt idx="1327">
                  <c:v>2.66</c:v>
                </c:pt>
                <c:pt idx="1328">
                  <c:v>2.6619999999999999</c:v>
                </c:pt>
                <c:pt idx="1329">
                  <c:v>2.6640000000000001</c:v>
                </c:pt>
                <c:pt idx="1330">
                  <c:v>2.6659999999999999</c:v>
                </c:pt>
                <c:pt idx="1331">
                  <c:v>2.6680000000000001</c:v>
                </c:pt>
                <c:pt idx="1332">
                  <c:v>2.67</c:v>
                </c:pt>
                <c:pt idx="1333">
                  <c:v>2.6719999999999997</c:v>
                </c:pt>
                <c:pt idx="1334">
                  <c:v>2.6740000000000004</c:v>
                </c:pt>
                <c:pt idx="1335">
                  <c:v>2.6760000000000002</c:v>
                </c:pt>
                <c:pt idx="1336">
                  <c:v>2.6779999999999999</c:v>
                </c:pt>
                <c:pt idx="1337">
                  <c:v>2.68</c:v>
                </c:pt>
                <c:pt idx="1338">
                  <c:v>2.6819999999999999</c:v>
                </c:pt>
                <c:pt idx="1339">
                  <c:v>2.6840000000000002</c:v>
                </c:pt>
                <c:pt idx="1340">
                  <c:v>2.6859999999999999</c:v>
                </c:pt>
                <c:pt idx="1341">
                  <c:v>2.6879999999999997</c:v>
                </c:pt>
                <c:pt idx="1342">
                  <c:v>2.69</c:v>
                </c:pt>
                <c:pt idx="1343">
                  <c:v>2.6920000000000002</c:v>
                </c:pt>
                <c:pt idx="1344">
                  <c:v>2.6940000000000004</c:v>
                </c:pt>
                <c:pt idx="1345">
                  <c:v>2.6960000000000002</c:v>
                </c:pt>
                <c:pt idx="1346">
                  <c:v>2.698</c:v>
                </c:pt>
                <c:pt idx="1347">
                  <c:v>2.7</c:v>
                </c:pt>
                <c:pt idx="1348">
                  <c:v>2.702</c:v>
                </c:pt>
                <c:pt idx="1349">
                  <c:v>2.7040000000000002</c:v>
                </c:pt>
                <c:pt idx="1350">
                  <c:v>2.706</c:v>
                </c:pt>
                <c:pt idx="1351">
                  <c:v>2.7079999999999997</c:v>
                </c:pt>
                <c:pt idx="1352">
                  <c:v>2.71</c:v>
                </c:pt>
                <c:pt idx="1353">
                  <c:v>2.7120000000000002</c:v>
                </c:pt>
                <c:pt idx="1354">
                  <c:v>2.7140000000000004</c:v>
                </c:pt>
                <c:pt idx="1355">
                  <c:v>2.7160000000000002</c:v>
                </c:pt>
                <c:pt idx="1356">
                  <c:v>2.718</c:v>
                </c:pt>
                <c:pt idx="1357">
                  <c:v>2.72</c:v>
                </c:pt>
                <c:pt idx="1358">
                  <c:v>2.722</c:v>
                </c:pt>
                <c:pt idx="1359">
                  <c:v>2.7239999999999998</c:v>
                </c:pt>
                <c:pt idx="1360">
                  <c:v>2.726</c:v>
                </c:pt>
                <c:pt idx="1361">
                  <c:v>2.7279999999999998</c:v>
                </c:pt>
                <c:pt idx="1362">
                  <c:v>2.7300000000000004</c:v>
                </c:pt>
                <c:pt idx="1363">
                  <c:v>2.7320000000000002</c:v>
                </c:pt>
                <c:pt idx="1364">
                  <c:v>2.734</c:v>
                </c:pt>
                <c:pt idx="1365">
                  <c:v>2.7360000000000002</c:v>
                </c:pt>
                <c:pt idx="1366">
                  <c:v>2.738</c:v>
                </c:pt>
                <c:pt idx="1367">
                  <c:v>2.74</c:v>
                </c:pt>
                <c:pt idx="1368">
                  <c:v>2.742</c:v>
                </c:pt>
                <c:pt idx="1369">
                  <c:v>2.7439999999999998</c:v>
                </c:pt>
                <c:pt idx="1370">
                  <c:v>2.746</c:v>
                </c:pt>
                <c:pt idx="1371">
                  <c:v>2.7480000000000002</c:v>
                </c:pt>
                <c:pt idx="1372">
                  <c:v>2.75</c:v>
                </c:pt>
                <c:pt idx="1373">
                  <c:v>2.7520000000000002</c:v>
                </c:pt>
                <c:pt idx="1374">
                  <c:v>2.754</c:v>
                </c:pt>
                <c:pt idx="1375">
                  <c:v>2.7560000000000002</c:v>
                </c:pt>
                <c:pt idx="1376">
                  <c:v>2.758</c:v>
                </c:pt>
                <c:pt idx="1377">
                  <c:v>2.76</c:v>
                </c:pt>
                <c:pt idx="1378">
                  <c:v>2.762</c:v>
                </c:pt>
                <c:pt idx="1379">
                  <c:v>2.7639999999999998</c:v>
                </c:pt>
                <c:pt idx="1380">
                  <c:v>2.766</c:v>
                </c:pt>
                <c:pt idx="1381">
                  <c:v>2.7680000000000002</c:v>
                </c:pt>
                <c:pt idx="1382">
                  <c:v>2.77</c:v>
                </c:pt>
                <c:pt idx="1383">
                  <c:v>2.7720000000000002</c:v>
                </c:pt>
                <c:pt idx="1384">
                  <c:v>2.774</c:v>
                </c:pt>
                <c:pt idx="1385">
                  <c:v>2.7759999999999998</c:v>
                </c:pt>
                <c:pt idx="1386">
                  <c:v>2.778</c:v>
                </c:pt>
                <c:pt idx="1387">
                  <c:v>2.78</c:v>
                </c:pt>
                <c:pt idx="1388">
                  <c:v>2.782</c:v>
                </c:pt>
                <c:pt idx="1389">
                  <c:v>2.7839999999999998</c:v>
                </c:pt>
                <c:pt idx="1390">
                  <c:v>2.7860000000000005</c:v>
                </c:pt>
                <c:pt idx="1391">
                  <c:v>2.7880000000000003</c:v>
                </c:pt>
                <c:pt idx="1392">
                  <c:v>2.79</c:v>
                </c:pt>
                <c:pt idx="1393">
                  <c:v>2.7920000000000003</c:v>
                </c:pt>
                <c:pt idx="1394">
                  <c:v>2.794</c:v>
                </c:pt>
                <c:pt idx="1395">
                  <c:v>2.7959999999999998</c:v>
                </c:pt>
                <c:pt idx="1396">
                  <c:v>2.798</c:v>
                </c:pt>
                <c:pt idx="1397">
                  <c:v>2.8</c:v>
                </c:pt>
                <c:pt idx="1398">
                  <c:v>2.802</c:v>
                </c:pt>
                <c:pt idx="1399">
                  <c:v>2.8040000000000003</c:v>
                </c:pt>
                <c:pt idx="1400">
                  <c:v>2.806</c:v>
                </c:pt>
                <c:pt idx="1401">
                  <c:v>2.8080000000000003</c:v>
                </c:pt>
                <c:pt idx="1402">
                  <c:v>2.81</c:v>
                </c:pt>
                <c:pt idx="1403">
                  <c:v>2.8120000000000003</c:v>
                </c:pt>
                <c:pt idx="1404">
                  <c:v>2.8140000000000001</c:v>
                </c:pt>
                <c:pt idx="1405">
                  <c:v>2.8159999999999998</c:v>
                </c:pt>
                <c:pt idx="1406">
                  <c:v>2.8180000000000001</c:v>
                </c:pt>
                <c:pt idx="1407">
                  <c:v>2.82</c:v>
                </c:pt>
                <c:pt idx="1408">
                  <c:v>2.8220000000000001</c:v>
                </c:pt>
                <c:pt idx="1409">
                  <c:v>2.8240000000000003</c:v>
                </c:pt>
                <c:pt idx="1410">
                  <c:v>2.8260000000000001</c:v>
                </c:pt>
                <c:pt idx="1411">
                  <c:v>2.8280000000000003</c:v>
                </c:pt>
                <c:pt idx="1412">
                  <c:v>2.83</c:v>
                </c:pt>
                <c:pt idx="1413">
                  <c:v>2.8319999999999999</c:v>
                </c:pt>
                <c:pt idx="1414">
                  <c:v>2.8340000000000001</c:v>
                </c:pt>
                <c:pt idx="1415">
                  <c:v>2.8359999999999999</c:v>
                </c:pt>
                <c:pt idx="1416">
                  <c:v>2.8380000000000001</c:v>
                </c:pt>
                <c:pt idx="1417">
                  <c:v>2.84</c:v>
                </c:pt>
                <c:pt idx="1418">
                  <c:v>2.8420000000000001</c:v>
                </c:pt>
                <c:pt idx="1419">
                  <c:v>2.8440000000000003</c:v>
                </c:pt>
                <c:pt idx="1420">
                  <c:v>2.8460000000000001</c:v>
                </c:pt>
                <c:pt idx="1421">
                  <c:v>2.8479999999999999</c:v>
                </c:pt>
                <c:pt idx="1422">
                  <c:v>2.85</c:v>
                </c:pt>
                <c:pt idx="1423">
                  <c:v>2.8519999999999999</c:v>
                </c:pt>
                <c:pt idx="1424">
                  <c:v>2.8540000000000001</c:v>
                </c:pt>
                <c:pt idx="1425">
                  <c:v>2.8559999999999999</c:v>
                </c:pt>
                <c:pt idx="1426">
                  <c:v>2.8579999999999997</c:v>
                </c:pt>
                <c:pt idx="1427">
                  <c:v>2.8600000000000003</c:v>
                </c:pt>
                <c:pt idx="1428">
                  <c:v>2.8620000000000001</c:v>
                </c:pt>
                <c:pt idx="1429">
                  <c:v>2.8640000000000003</c:v>
                </c:pt>
                <c:pt idx="1430">
                  <c:v>2.8660000000000001</c:v>
                </c:pt>
                <c:pt idx="1431">
                  <c:v>2.8679999999999999</c:v>
                </c:pt>
                <c:pt idx="1432">
                  <c:v>2.87</c:v>
                </c:pt>
                <c:pt idx="1433">
                  <c:v>2.8719999999999999</c:v>
                </c:pt>
                <c:pt idx="1434">
                  <c:v>2.8739999999999997</c:v>
                </c:pt>
                <c:pt idx="1435">
                  <c:v>2.8759999999999999</c:v>
                </c:pt>
                <c:pt idx="1436">
                  <c:v>2.8780000000000001</c:v>
                </c:pt>
                <c:pt idx="1437">
                  <c:v>2.8800000000000003</c:v>
                </c:pt>
                <c:pt idx="1438">
                  <c:v>2.8820000000000001</c:v>
                </c:pt>
                <c:pt idx="1439">
                  <c:v>2.8840000000000003</c:v>
                </c:pt>
                <c:pt idx="1440">
                  <c:v>2.8860000000000001</c:v>
                </c:pt>
                <c:pt idx="1441">
                  <c:v>2.8879999999999999</c:v>
                </c:pt>
                <c:pt idx="1442">
                  <c:v>2.89</c:v>
                </c:pt>
                <c:pt idx="1443">
                  <c:v>2.8919999999999999</c:v>
                </c:pt>
                <c:pt idx="1444">
                  <c:v>2.8939999999999997</c:v>
                </c:pt>
                <c:pt idx="1445">
                  <c:v>2.8960000000000004</c:v>
                </c:pt>
                <c:pt idx="1446">
                  <c:v>2.8980000000000001</c:v>
                </c:pt>
                <c:pt idx="1447">
                  <c:v>2.9000000000000004</c:v>
                </c:pt>
                <c:pt idx="1448">
                  <c:v>2.9020000000000001</c:v>
                </c:pt>
                <c:pt idx="1449">
                  <c:v>2.9039999999999999</c:v>
                </c:pt>
                <c:pt idx="1450">
                  <c:v>2.9060000000000001</c:v>
                </c:pt>
                <c:pt idx="1451">
                  <c:v>2.9079999999999999</c:v>
                </c:pt>
                <c:pt idx="1452">
                  <c:v>2.91</c:v>
                </c:pt>
                <c:pt idx="1453">
                  <c:v>2.9119999999999999</c:v>
                </c:pt>
                <c:pt idx="1454">
                  <c:v>2.9139999999999997</c:v>
                </c:pt>
                <c:pt idx="1455">
                  <c:v>2.9160000000000004</c:v>
                </c:pt>
                <c:pt idx="1456">
                  <c:v>2.9180000000000001</c:v>
                </c:pt>
                <c:pt idx="1457">
                  <c:v>2.92</c:v>
                </c:pt>
                <c:pt idx="1458">
                  <c:v>2.9220000000000002</c:v>
                </c:pt>
                <c:pt idx="1459">
                  <c:v>2.9239999999999999</c:v>
                </c:pt>
                <c:pt idx="1460">
                  <c:v>2.9260000000000002</c:v>
                </c:pt>
                <c:pt idx="1461">
                  <c:v>2.9279999999999999</c:v>
                </c:pt>
                <c:pt idx="1462">
                  <c:v>2.9299999999999997</c:v>
                </c:pt>
                <c:pt idx="1463">
                  <c:v>2.9319999999999999</c:v>
                </c:pt>
                <c:pt idx="1464">
                  <c:v>2.9340000000000002</c:v>
                </c:pt>
                <c:pt idx="1465">
                  <c:v>2.9360000000000004</c:v>
                </c:pt>
                <c:pt idx="1466">
                  <c:v>2.9380000000000002</c:v>
                </c:pt>
                <c:pt idx="1467">
                  <c:v>2.94</c:v>
                </c:pt>
                <c:pt idx="1468">
                  <c:v>2.9420000000000002</c:v>
                </c:pt>
                <c:pt idx="1469">
                  <c:v>2.944</c:v>
                </c:pt>
                <c:pt idx="1470">
                  <c:v>2.9459999999999997</c:v>
                </c:pt>
                <c:pt idx="1471">
                  <c:v>2.948</c:v>
                </c:pt>
                <c:pt idx="1472">
                  <c:v>2.9499999999999997</c:v>
                </c:pt>
                <c:pt idx="1473">
                  <c:v>2.9520000000000004</c:v>
                </c:pt>
                <c:pt idx="1474">
                  <c:v>2.9540000000000002</c:v>
                </c:pt>
                <c:pt idx="1475">
                  <c:v>2.9560000000000004</c:v>
                </c:pt>
                <c:pt idx="1476">
                  <c:v>2.9580000000000002</c:v>
                </c:pt>
                <c:pt idx="1477">
                  <c:v>2.96</c:v>
                </c:pt>
                <c:pt idx="1478">
                  <c:v>2.9620000000000002</c:v>
                </c:pt>
                <c:pt idx="1479">
                  <c:v>2.964</c:v>
                </c:pt>
                <c:pt idx="1480">
                  <c:v>2.9659999999999997</c:v>
                </c:pt>
                <c:pt idx="1481">
                  <c:v>2.968</c:v>
                </c:pt>
                <c:pt idx="1482">
                  <c:v>2.97</c:v>
                </c:pt>
                <c:pt idx="1483">
                  <c:v>2.972</c:v>
                </c:pt>
                <c:pt idx="1484">
                  <c:v>2.9740000000000002</c:v>
                </c:pt>
                <c:pt idx="1485">
                  <c:v>2.976</c:v>
                </c:pt>
                <c:pt idx="1486">
                  <c:v>2.9780000000000002</c:v>
                </c:pt>
                <c:pt idx="1487">
                  <c:v>2.98</c:v>
                </c:pt>
                <c:pt idx="1488">
                  <c:v>2.9820000000000002</c:v>
                </c:pt>
                <c:pt idx="1489">
                  <c:v>2.984</c:v>
                </c:pt>
                <c:pt idx="1490">
                  <c:v>2.9859999999999998</c:v>
                </c:pt>
                <c:pt idx="1491">
                  <c:v>2.988</c:v>
                </c:pt>
                <c:pt idx="1492">
                  <c:v>2.99</c:v>
                </c:pt>
                <c:pt idx="1493">
                  <c:v>2.992</c:v>
                </c:pt>
                <c:pt idx="1494">
                  <c:v>2.9940000000000002</c:v>
                </c:pt>
                <c:pt idx="1495">
                  <c:v>2.996</c:v>
                </c:pt>
                <c:pt idx="1496">
                  <c:v>2.9979999999999998</c:v>
                </c:pt>
                <c:pt idx="1497">
                  <c:v>3</c:v>
                </c:pt>
                <c:pt idx="1498">
                  <c:v>3.0019999999999998</c:v>
                </c:pt>
                <c:pt idx="1499">
                  <c:v>3.004</c:v>
                </c:pt>
                <c:pt idx="1500">
                  <c:v>3.0059999999999998</c:v>
                </c:pt>
                <c:pt idx="1501">
                  <c:v>3.0080000000000005</c:v>
                </c:pt>
                <c:pt idx="1502">
                  <c:v>3.0100000000000002</c:v>
                </c:pt>
                <c:pt idx="1503">
                  <c:v>3.012</c:v>
                </c:pt>
                <c:pt idx="1504">
                  <c:v>3.0140000000000002</c:v>
                </c:pt>
                <c:pt idx="1505">
                  <c:v>3.016</c:v>
                </c:pt>
                <c:pt idx="1506">
                  <c:v>3.0179999999999998</c:v>
                </c:pt>
                <c:pt idx="1507">
                  <c:v>3.02</c:v>
                </c:pt>
                <c:pt idx="1508">
                  <c:v>3.0219999999999998</c:v>
                </c:pt>
                <c:pt idx="1509">
                  <c:v>3.024</c:v>
                </c:pt>
                <c:pt idx="1510">
                  <c:v>3.0260000000000002</c:v>
                </c:pt>
                <c:pt idx="1511">
                  <c:v>3.0280000000000005</c:v>
                </c:pt>
                <c:pt idx="1512">
                  <c:v>3.0300000000000002</c:v>
                </c:pt>
                <c:pt idx="1513">
                  <c:v>3.032</c:v>
                </c:pt>
                <c:pt idx="1514">
                  <c:v>3.0340000000000003</c:v>
                </c:pt>
                <c:pt idx="1515">
                  <c:v>3.036</c:v>
                </c:pt>
                <c:pt idx="1516">
                  <c:v>3.0379999999999998</c:v>
                </c:pt>
                <c:pt idx="1517">
                  <c:v>3.04</c:v>
                </c:pt>
                <c:pt idx="1518">
                  <c:v>3.0419999999999998</c:v>
                </c:pt>
                <c:pt idx="1519">
                  <c:v>3.044</c:v>
                </c:pt>
                <c:pt idx="1520">
                  <c:v>3.0460000000000003</c:v>
                </c:pt>
                <c:pt idx="1521">
                  <c:v>3.048</c:v>
                </c:pt>
                <c:pt idx="1522">
                  <c:v>3.0500000000000003</c:v>
                </c:pt>
                <c:pt idx="1523">
                  <c:v>3.052</c:v>
                </c:pt>
                <c:pt idx="1524">
                  <c:v>3.0540000000000003</c:v>
                </c:pt>
                <c:pt idx="1525">
                  <c:v>3.056</c:v>
                </c:pt>
                <c:pt idx="1526">
                  <c:v>3.0579999999999998</c:v>
                </c:pt>
                <c:pt idx="1527">
                  <c:v>3.06</c:v>
                </c:pt>
                <c:pt idx="1528">
                  <c:v>3.0619999999999998</c:v>
                </c:pt>
                <c:pt idx="1529">
                  <c:v>3.0640000000000001</c:v>
                </c:pt>
                <c:pt idx="1530">
                  <c:v>3.0660000000000003</c:v>
                </c:pt>
                <c:pt idx="1531">
                  <c:v>3.0680000000000001</c:v>
                </c:pt>
                <c:pt idx="1532">
                  <c:v>3.07</c:v>
                </c:pt>
                <c:pt idx="1533">
                  <c:v>3.0720000000000001</c:v>
                </c:pt>
                <c:pt idx="1534">
                  <c:v>3.0739999999999998</c:v>
                </c:pt>
                <c:pt idx="1535">
                  <c:v>3.0760000000000001</c:v>
                </c:pt>
                <c:pt idx="1536">
                  <c:v>3.0779999999999998</c:v>
                </c:pt>
                <c:pt idx="1537">
                  <c:v>3.08</c:v>
                </c:pt>
                <c:pt idx="1538">
                  <c:v>3.0820000000000003</c:v>
                </c:pt>
                <c:pt idx="1539">
                  <c:v>3.0840000000000001</c:v>
                </c:pt>
                <c:pt idx="1540">
                  <c:v>3.0860000000000003</c:v>
                </c:pt>
                <c:pt idx="1541">
                  <c:v>3.0880000000000001</c:v>
                </c:pt>
                <c:pt idx="1542">
                  <c:v>3.09</c:v>
                </c:pt>
                <c:pt idx="1543">
                  <c:v>3.0920000000000001</c:v>
                </c:pt>
                <c:pt idx="1544">
                  <c:v>3.0939999999999999</c:v>
                </c:pt>
                <c:pt idx="1545">
                  <c:v>3.0959999999999996</c:v>
                </c:pt>
                <c:pt idx="1546">
                  <c:v>3.0979999999999999</c:v>
                </c:pt>
                <c:pt idx="1547">
                  <c:v>3.1</c:v>
                </c:pt>
                <c:pt idx="1548">
                  <c:v>3.1020000000000003</c:v>
                </c:pt>
                <c:pt idx="1549">
                  <c:v>3.1040000000000001</c:v>
                </c:pt>
                <c:pt idx="1550">
                  <c:v>3.1060000000000003</c:v>
                </c:pt>
                <c:pt idx="1551">
                  <c:v>3.1080000000000001</c:v>
                </c:pt>
                <c:pt idx="1552">
                  <c:v>3.11</c:v>
                </c:pt>
                <c:pt idx="1553">
                  <c:v>3.1120000000000001</c:v>
                </c:pt>
                <c:pt idx="1554">
                  <c:v>3.1139999999999999</c:v>
                </c:pt>
                <c:pt idx="1555">
                  <c:v>3.1159999999999997</c:v>
                </c:pt>
                <c:pt idx="1556">
                  <c:v>3.1180000000000003</c:v>
                </c:pt>
                <c:pt idx="1557">
                  <c:v>3.12</c:v>
                </c:pt>
                <c:pt idx="1558">
                  <c:v>3.1220000000000003</c:v>
                </c:pt>
                <c:pt idx="1559">
                  <c:v>3.1240000000000001</c:v>
                </c:pt>
                <c:pt idx="1560">
                  <c:v>3.1260000000000003</c:v>
                </c:pt>
                <c:pt idx="1561">
                  <c:v>3.1280000000000001</c:v>
                </c:pt>
                <c:pt idx="1562">
                  <c:v>3.13</c:v>
                </c:pt>
                <c:pt idx="1563">
                  <c:v>3.1320000000000001</c:v>
                </c:pt>
                <c:pt idx="1564">
                  <c:v>3.1339999999999999</c:v>
                </c:pt>
                <c:pt idx="1565">
                  <c:v>3.1360000000000001</c:v>
                </c:pt>
                <c:pt idx="1566">
                  <c:v>3.1380000000000003</c:v>
                </c:pt>
                <c:pt idx="1567">
                  <c:v>3.14</c:v>
                </c:pt>
                <c:pt idx="1568">
                  <c:v>3.1419999999999999</c:v>
                </c:pt>
                <c:pt idx="1569">
                  <c:v>3.1440000000000001</c:v>
                </c:pt>
                <c:pt idx="1570">
                  <c:v>3.1459999999999999</c:v>
                </c:pt>
                <c:pt idx="1571">
                  <c:v>3.1480000000000001</c:v>
                </c:pt>
                <c:pt idx="1572">
                  <c:v>3.15</c:v>
                </c:pt>
                <c:pt idx="1573">
                  <c:v>3.1520000000000001</c:v>
                </c:pt>
                <c:pt idx="1574">
                  <c:v>3.1539999999999999</c:v>
                </c:pt>
                <c:pt idx="1575">
                  <c:v>3.1560000000000001</c:v>
                </c:pt>
                <c:pt idx="1576">
                  <c:v>3.1580000000000004</c:v>
                </c:pt>
                <c:pt idx="1577">
                  <c:v>3.16</c:v>
                </c:pt>
                <c:pt idx="1578">
                  <c:v>3.1619999999999999</c:v>
                </c:pt>
                <c:pt idx="1579">
                  <c:v>3.1640000000000001</c:v>
                </c:pt>
                <c:pt idx="1580">
                  <c:v>3.1659999999999999</c:v>
                </c:pt>
                <c:pt idx="1581">
                  <c:v>3.1679999999999997</c:v>
                </c:pt>
                <c:pt idx="1582">
                  <c:v>3.17</c:v>
                </c:pt>
                <c:pt idx="1583">
                  <c:v>3.1719999999999997</c:v>
                </c:pt>
                <c:pt idx="1584">
                  <c:v>3.1740000000000004</c:v>
                </c:pt>
                <c:pt idx="1585">
                  <c:v>3.1760000000000002</c:v>
                </c:pt>
                <c:pt idx="1586">
                  <c:v>3.1780000000000004</c:v>
                </c:pt>
                <c:pt idx="1587">
                  <c:v>3.18</c:v>
                </c:pt>
                <c:pt idx="1588">
                  <c:v>3.1819999999999999</c:v>
                </c:pt>
                <c:pt idx="1589">
                  <c:v>3.1840000000000002</c:v>
                </c:pt>
                <c:pt idx="1590">
                  <c:v>3.1859999999999999</c:v>
                </c:pt>
                <c:pt idx="1591">
                  <c:v>3.1879999999999997</c:v>
                </c:pt>
                <c:pt idx="1592">
                  <c:v>3.19</c:v>
                </c:pt>
                <c:pt idx="1593">
                  <c:v>3.1920000000000002</c:v>
                </c:pt>
                <c:pt idx="1594">
                  <c:v>3.194</c:v>
                </c:pt>
                <c:pt idx="1595">
                  <c:v>3.1960000000000002</c:v>
                </c:pt>
                <c:pt idx="1596">
                  <c:v>3.1980000000000004</c:v>
                </c:pt>
                <c:pt idx="1597">
                  <c:v>3.2</c:v>
                </c:pt>
                <c:pt idx="1598">
                  <c:v>3.202</c:v>
                </c:pt>
                <c:pt idx="1599">
                  <c:v>3.2040000000000002</c:v>
                </c:pt>
                <c:pt idx="1600">
                  <c:v>3.206</c:v>
                </c:pt>
                <c:pt idx="1601">
                  <c:v>3.2079999999999997</c:v>
                </c:pt>
                <c:pt idx="1602">
                  <c:v>3.21</c:v>
                </c:pt>
                <c:pt idx="1603">
                  <c:v>3.2120000000000002</c:v>
                </c:pt>
                <c:pt idx="1604">
                  <c:v>3.214</c:v>
                </c:pt>
                <c:pt idx="1605">
                  <c:v>3.2160000000000002</c:v>
                </c:pt>
                <c:pt idx="1606">
                  <c:v>3.218</c:v>
                </c:pt>
                <c:pt idx="1607">
                  <c:v>3.22</c:v>
                </c:pt>
                <c:pt idx="1608">
                  <c:v>3.222</c:v>
                </c:pt>
                <c:pt idx="1609">
                  <c:v>3.2240000000000002</c:v>
                </c:pt>
                <c:pt idx="1610">
                  <c:v>3.226</c:v>
                </c:pt>
                <c:pt idx="1611">
                  <c:v>3.2279999999999998</c:v>
                </c:pt>
                <c:pt idx="1612">
                  <c:v>3.2300000000000004</c:v>
                </c:pt>
                <c:pt idx="1613">
                  <c:v>3.2320000000000002</c:v>
                </c:pt>
                <c:pt idx="1614">
                  <c:v>3.234</c:v>
                </c:pt>
                <c:pt idx="1615">
                  <c:v>3.2360000000000002</c:v>
                </c:pt>
                <c:pt idx="1616">
                  <c:v>3.238</c:v>
                </c:pt>
                <c:pt idx="1617">
                  <c:v>3.2399999999999998</c:v>
                </c:pt>
                <c:pt idx="1618">
                  <c:v>3.242</c:v>
                </c:pt>
                <c:pt idx="1619">
                  <c:v>3.2439999999999998</c:v>
                </c:pt>
                <c:pt idx="1620">
                  <c:v>3.246</c:v>
                </c:pt>
                <c:pt idx="1621">
                  <c:v>3.2480000000000002</c:v>
                </c:pt>
                <c:pt idx="1622">
                  <c:v>3.2500000000000004</c:v>
                </c:pt>
                <c:pt idx="1623">
                  <c:v>3.2520000000000002</c:v>
                </c:pt>
                <c:pt idx="1624">
                  <c:v>3.254</c:v>
                </c:pt>
                <c:pt idx="1625">
                  <c:v>3.2560000000000002</c:v>
                </c:pt>
                <c:pt idx="1626">
                  <c:v>3.258</c:v>
                </c:pt>
                <c:pt idx="1627">
                  <c:v>3.26</c:v>
                </c:pt>
                <c:pt idx="1628">
                  <c:v>3.262</c:v>
                </c:pt>
                <c:pt idx="1629">
                  <c:v>3.2639999999999998</c:v>
                </c:pt>
                <c:pt idx="1630">
                  <c:v>3.266</c:v>
                </c:pt>
                <c:pt idx="1631">
                  <c:v>3.2680000000000002</c:v>
                </c:pt>
                <c:pt idx="1632">
                  <c:v>3.27</c:v>
                </c:pt>
                <c:pt idx="1633">
                  <c:v>3.2720000000000002</c:v>
                </c:pt>
                <c:pt idx="1634">
                  <c:v>3.274</c:v>
                </c:pt>
                <c:pt idx="1635">
                  <c:v>3.2760000000000002</c:v>
                </c:pt>
                <c:pt idx="1636">
                  <c:v>3.278</c:v>
                </c:pt>
                <c:pt idx="1637">
                  <c:v>3.28</c:v>
                </c:pt>
                <c:pt idx="1638">
                  <c:v>3.282</c:v>
                </c:pt>
                <c:pt idx="1639">
                  <c:v>3.2839999999999998</c:v>
                </c:pt>
                <c:pt idx="1640">
                  <c:v>3.286</c:v>
                </c:pt>
                <c:pt idx="1641">
                  <c:v>3.2880000000000003</c:v>
                </c:pt>
                <c:pt idx="1642">
                  <c:v>3.29</c:v>
                </c:pt>
                <c:pt idx="1643">
                  <c:v>3.2919999999999998</c:v>
                </c:pt>
                <c:pt idx="1644">
                  <c:v>3.294</c:v>
                </c:pt>
                <c:pt idx="1645">
                  <c:v>3.2960000000000003</c:v>
                </c:pt>
                <c:pt idx="1646">
                  <c:v>3.298</c:v>
                </c:pt>
                <c:pt idx="1647">
                  <c:v>3.3</c:v>
                </c:pt>
                <c:pt idx="1648">
                  <c:v>3.302</c:v>
                </c:pt>
                <c:pt idx="1649">
                  <c:v>3.3040000000000003</c:v>
                </c:pt>
                <c:pt idx="1650">
                  <c:v>3.306</c:v>
                </c:pt>
                <c:pt idx="1651">
                  <c:v>3.3080000000000003</c:v>
                </c:pt>
                <c:pt idx="1652">
                  <c:v>3.31</c:v>
                </c:pt>
                <c:pt idx="1653">
                  <c:v>3.3119999999999998</c:v>
                </c:pt>
                <c:pt idx="1654">
                  <c:v>3.3140000000000001</c:v>
                </c:pt>
                <c:pt idx="1655">
                  <c:v>3.3159999999999998</c:v>
                </c:pt>
                <c:pt idx="1656">
                  <c:v>3.3180000000000001</c:v>
                </c:pt>
                <c:pt idx="1657">
                  <c:v>3.32</c:v>
                </c:pt>
                <c:pt idx="1658">
                  <c:v>3.3220000000000005</c:v>
                </c:pt>
                <c:pt idx="1659">
                  <c:v>3.3240000000000003</c:v>
                </c:pt>
                <c:pt idx="1660">
                  <c:v>3.3260000000000001</c:v>
                </c:pt>
                <c:pt idx="1661">
                  <c:v>3.3280000000000003</c:v>
                </c:pt>
                <c:pt idx="1662">
                  <c:v>3.33</c:v>
                </c:pt>
                <c:pt idx="1663">
                  <c:v>3.3319999999999999</c:v>
                </c:pt>
                <c:pt idx="1664">
                  <c:v>3.3340000000000001</c:v>
                </c:pt>
                <c:pt idx="1665">
                  <c:v>3.3359999999999999</c:v>
                </c:pt>
                <c:pt idx="1666">
                  <c:v>3.3379999999999996</c:v>
                </c:pt>
                <c:pt idx="1667">
                  <c:v>3.3400000000000003</c:v>
                </c:pt>
                <c:pt idx="1668">
                  <c:v>3.3420000000000001</c:v>
                </c:pt>
                <c:pt idx="1669">
                  <c:v>3.3440000000000003</c:v>
                </c:pt>
                <c:pt idx="1670">
                  <c:v>3.3460000000000001</c:v>
                </c:pt>
                <c:pt idx="1671">
                  <c:v>3.3480000000000003</c:v>
                </c:pt>
                <c:pt idx="1672">
                  <c:v>3.35</c:v>
                </c:pt>
                <c:pt idx="1673">
                  <c:v>3.3519999999999999</c:v>
                </c:pt>
                <c:pt idx="1674">
                  <c:v>3.3540000000000001</c:v>
                </c:pt>
                <c:pt idx="1675">
                  <c:v>3.3559999999999999</c:v>
                </c:pt>
                <c:pt idx="1676">
                  <c:v>3.3579999999999997</c:v>
                </c:pt>
                <c:pt idx="1677">
                  <c:v>3.3600000000000003</c:v>
                </c:pt>
                <c:pt idx="1678">
                  <c:v>3.3620000000000001</c:v>
                </c:pt>
                <c:pt idx="1679">
                  <c:v>3.3639999999999999</c:v>
                </c:pt>
                <c:pt idx="1680">
                  <c:v>3.3660000000000001</c:v>
                </c:pt>
                <c:pt idx="1681">
                  <c:v>3.3679999999999999</c:v>
                </c:pt>
                <c:pt idx="1682">
                  <c:v>3.37</c:v>
                </c:pt>
                <c:pt idx="1683">
                  <c:v>3.3719999999999999</c:v>
                </c:pt>
                <c:pt idx="1684">
                  <c:v>3.3740000000000001</c:v>
                </c:pt>
                <c:pt idx="1685">
                  <c:v>3.3759999999999999</c:v>
                </c:pt>
                <c:pt idx="1686">
                  <c:v>3.3780000000000001</c:v>
                </c:pt>
                <c:pt idx="1687">
                  <c:v>3.3800000000000003</c:v>
                </c:pt>
                <c:pt idx="1688">
                  <c:v>3.3820000000000001</c:v>
                </c:pt>
                <c:pt idx="1689">
                  <c:v>3.3839999999999999</c:v>
                </c:pt>
                <c:pt idx="1690">
                  <c:v>3.3860000000000001</c:v>
                </c:pt>
                <c:pt idx="1691">
                  <c:v>3.3879999999999999</c:v>
                </c:pt>
                <c:pt idx="1692">
                  <c:v>3.3899999999999997</c:v>
                </c:pt>
                <c:pt idx="1693">
                  <c:v>3.3919999999999999</c:v>
                </c:pt>
                <c:pt idx="1694">
                  <c:v>3.3940000000000001</c:v>
                </c:pt>
                <c:pt idx="1695">
                  <c:v>3.3960000000000004</c:v>
                </c:pt>
                <c:pt idx="1696">
                  <c:v>3.3980000000000001</c:v>
                </c:pt>
                <c:pt idx="1697">
                  <c:v>3.4000000000000004</c:v>
                </c:pt>
                <c:pt idx="1698">
                  <c:v>3.4020000000000001</c:v>
                </c:pt>
                <c:pt idx="1699">
                  <c:v>3.4039999999999999</c:v>
                </c:pt>
                <c:pt idx="1700">
                  <c:v>3.4060000000000001</c:v>
                </c:pt>
                <c:pt idx="1701">
                  <c:v>3.4079999999999999</c:v>
                </c:pt>
                <c:pt idx="1702">
                  <c:v>3.4099999999999997</c:v>
                </c:pt>
                <c:pt idx="1703">
                  <c:v>3.4119999999999999</c:v>
                </c:pt>
                <c:pt idx="1704">
                  <c:v>3.4140000000000001</c:v>
                </c:pt>
                <c:pt idx="1705">
                  <c:v>3.4160000000000004</c:v>
                </c:pt>
                <c:pt idx="1706">
                  <c:v>3.4180000000000001</c:v>
                </c:pt>
                <c:pt idx="1707">
                  <c:v>3.4200000000000004</c:v>
                </c:pt>
                <c:pt idx="1708">
                  <c:v>3.4220000000000002</c:v>
                </c:pt>
                <c:pt idx="1709">
                  <c:v>3.4239999999999999</c:v>
                </c:pt>
                <c:pt idx="1710">
                  <c:v>3.4260000000000002</c:v>
                </c:pt>
                <c:pt idx="1711">
                  <c:v>3.4279999999999999</c:v>
                </c:pt>
                <c:pt idx="1712">
                  <c:v>3.4299999999999997</c:v>
                </c:pt>
                <c:pt idx="1713">
                  <c:v>3.4319999999999999</c:v>
                </c:pt>
                <c:pt idx="1714">
                  <c:v>3.4340000000000002</c:v>
                </c:pt>
                <c:pt idx="1715">
                  <c:v>3.4359999999999999</c:v>
                </c:pt>
                <c:pt idx="1716">
                  <c:v>3.4380000000000002</c:v>
                </c:pt>
                <c:pt idx="1717">
                  <c:v>3.44</c:v>
                </c:pt>
                <c:pt idx="1718">
                  <c:v>3.4420000000000002</c:v>
                </c:pt>
                <c:pt idx="1719">
                  <c:v>3.444</c:v>
                </c:pt>
                <c:pt idx="1720">
                  <c:v>3.4460000000000002</c:v>
                </c:pt>
                <c:pt idx="1721">
                  <c:v>3.448</c:v>
                </c:pt>
                <c:pt idx="1722">
                  <c:v>3.4499999999999997</c:v>
                </c:pt>
                <c:pt idx="1723">
                  <c:v>3.4520000000000004</c:v>
                </c:pt>
                <c:pt idx="1724">
                  <c:v>3.4540000000000002</c:v>
                </c:pt>
                <c:pt idx="1725">
                  <c:v>3.456</c:v>
                </c:pt>
                <c:pt idx="1726">
                  <c:v>3.4580000000000002</c:v>
                </c:pt>
                <c:pt idx="1727">
                  <c:v>3.46</c:v>
                </c:pt>
                <c:pt idx="1728">
                  <c:v>3.4619999999999997</c:v>
                </c:pt>
                <c:pt idx="1729">
                  <c:v>3.464</c:v>
                </c:pt>
                <c:pt idx="1730">
                  <c:v>3.4659999999999997</c:v>
                </c:pt>
                <c:pt idx="1731">
                  <c:v>3.468</c:v>
                </c:pt>
                <c:pt idx="1732">
                  <c:v>3.47</c:v>
                </c:pt>
                <c:pt idx="1733">
                  <c:v>3.4720000000000004</c:v>
                </c:pt>
                <c:pt idx="1734">
                  <c:v>3.4740000000000002</c:v>
                </c:pt>
                <c:pt idx="1735">
                  <c:v>3.476</c:v>
                </c:pt>
                <c:pt idx="1736">
                  <c:v>3.4780000000000002</c:v>
                </c:pt>
                <c:pt idx="1737">
                  <c:v>3.48</c:v>
                </c:pt>
                <c:pt idx="1738">
                  <c:v>3.4819999999999998</c:v>
                </c:pt>
                <c:pt idx="1739">
                  <c:v>3.484</c:v>
                </c:pt>
                <c:pt idx="1740">
                  <c:v>3.4859999999999998</c:v>
                </c:pt>
                <c:pt idx="1741">
                  <c:v>3.488</c:v>
                </c:pt>
                <c:pt idx="1742">
                  <c:v>3.49</c:v>
                </c:pt>
                <c:pt idx="1743">
                  <c:v>3.4920000000000004</c:v>
                </c:pt>
                <c:pt idx="1744">
                  <c:v>3.4940000000000002</c:v>
                </c:pt>
                <c:pt idx="1745">
                  <c:v>3.496</c:v>
                </c:pt>
                <c:pt idx="1746">
                  <c:v>3.4980000000000002</c:v>
                </c:pt>
                <c:pt idx="1747">
                  <c:v>3.5</c:v>
                </c:pt>
                <c:pt idx="1748">
                  <c:v>3.5019999999999998</c:v>
                </c:pt>
                <c:pt idx="1749">
                  <c:v>3.504</c:v>
                </c:pt>
                <c:pt idx="1750">
                  <c:v>3.5059999999999998</c:v>
                </c:pt>
                <c:pt idx="1751">
                  <c:v>3.508</c:v>
                </c:pt>
                <c:pt idx="1752">
                  <c:v>3.5100000000000002</c:v>
                </c:pt>
                <c:pt idx="1753">
                  <c:v>3.5120000000000005</c:v>
                </c:pt>
                <c:pt idx="1754">
                  <c:v>3.5139999999999998</c:v>
                </c:pt>
                <c:pt idx="1755">
                  <c:v>3.516</c:v>
                </c:pt>
                <c:pt idx="1756">
                  <c:v>3.5180000000000002</c:v>
                </c:pt>
                <c:pt idx="1757">
                  <c:v>3.52</c:v>
                </c:pt>
                <c:pt idx="1758">
                  <c:v>3.5219999999999998</c:v>
                </c:pt>
                <c:pt idx="1759">
                  <c:v>3.524</c:v>
                </c:pt>
                <c:pt idx="1760">
                  <c:v>3.5260000000000002</c:v>
                </c:pt>
                <c:pt idx="1761">
                  <c:v>3.528</c:v>
                </c:pt>
                <c:pt idx="1762">
                  <c:v>3.5300000000000002</c:v>
                </c:pt>
                <c:pt idx="1763">
                  <c:v>3.532</c:v>
                </c:pt>
                <c:pt idx="1764">
                  <c:v>3.5339999999999998</c:v>
                </c:pt>
                <c:pt idx="1765">
                  <c:v>3.536</c:v>
                </c:pt>
                <c:pt idx="1766">
                  <c:v>3.5380000000000003</c:v>
                </c:pt>
                <c:pt idx="1767">
                  <c:v>3.5399999999999996</c:v>
                </c:pt>
                <c:pt idx="1768">
                  <c:v>3.5419999999999998</c:v>
                </c:pt>
                <c:pt idx="1769">
                  <c:v>3.5440000000000005</c:v>
                </c:pt>
                <c:pt idx="1770">
                  <c:v>3.5460000000000003</c:v>
                </c:pt>
                <c:pt idx="1771">
                  <c:v>3.548</c:v>
                </c:pt>
                <c:pt idx="1772">
                  <c:v>3.5500000000000003</c:v>
                </c:pt>
                <c:pt idx="1773">
                  <c:v>3.552</c:v>
                </c:pt>
                <c:pt idx="1774">
                  <c:v>3.5539999999999998</c:v>
                </c:pt>
                <c:pt idx="1775">
                  <c:v>3.556</c:v>
                </c:pt>
                <c:pt idx="1776">
                  <c:v>3.5579999999999998</c:v>
                </c:pt>
                <c:pt idx="1777">
                  <c:v>3.5599999999999996</c:v>
                </c:pt>
                <c:pt idx="1778">
                  <c:v>3.5620000000000003</c:v>
                </c:pt>
                <c:pt idx="1779">
                  <c:v>3.5640000000000005</c:v>
                </c:pt>
                <c:pt idx="1780">
                  <c:v>3.5660000000000003</c:v>
                </c:pt>
                <c:pt idx="1781">
                  <c:v>3.5680000000000001</c:v>
                </c:pt>
                <c:pt idx="1782">
                  <c:v>3.5700000000000003</c:v>
                </c:pt>
                <c:pt idx="1783">
                  <c:v>3.5720000000000001</c:v>
                </c:pt>
                <c:pt idx="1784">
                  <c:v>3.5739999999999998</c:v>
                </c:pt>
                <c:pt idx="1785">
                  <c:v>3.5760000000000001</c:v>
                </c:pt>
                <c:pt idx="1786">
                  <c:v>3.5779999999999998</c:v>
                </c:pt>
                <c:pt idx="1787">
                  <c:v>3.58</c:v>
                </c:pt>
                <c:pt idx="1788">
                  <c:v>3.5820000000000003</c:v>
                </c:pt>
                <c:pt idx="1789">
                  <c:v>3.5840000000000001</c:v>
                </c:pt>
                <c:pt idx="1790">
                  <c:v>3.5859999999999999</c:v>
                </c:pt>
                <c:pt idx="1791">
                  <c:v>3.5880000000000001</c:v>
                </c:pt>
                <c:pt idx="1792">
                  <c:v>3.5900000000000003</c:v>
                </c:pt>
                <c:pt idx="1793">
                  <c:v>3.5920000000000001</c:v>
                </c:pt>
                <c:pt idx="1794">
                  <c:v>3.5939999999999999</c:v>
                </c:pt>
                <c:pt idx="1795">
                  <c:v>3.5960000000000001</c:v>
                </c:pt>
                <c:pt idx="1796">
                  <c:v>3.5979999999999999</c:v>
                </c:pt>
                <c:pt idx="1797">
                  <c:v>3.6</c:v>
                </c:pt>
                <c:pt idx="1798">
                  <c:v>3.6020000000000003</c:v>
                </c:pt>
                <c:pt idx="1799">
                  <c:v>3.6040000000000001</c:v>
                </c:pt>
                <c:pt idx="1800">
                  <c:v>3.6059999999999999</c:v>
                </c:pt>
                <c:pt idx="1801">
                  <c:v>3.6080000000000001</c:v>
                </c:pt>
                <c:pt idx="1802">
                  <c:v>3.6100000000000003</c:v>
                </c:pt>
                <c:pt idx="1803">
                  <c:v>3.6119999999999997</c:v>
                </c:pt>
                <c:pt idx="1804">
                  <c:v>3.6139999999999999</c:v>
                </c:pt>
                <c:pt idx="1805">
                  <c:v>3.6160000000000001</c:v>
                </c:pt>
                <c:pt idx="1806">
                  <c:v>3.6180000000000003</c:v>
                </c:pt>
                <c:pt idx="1807">
                  <c:v>3.62</c:v>
                </c:pt>
                <c:pt idx="1808">
                  <c:v>3.6220000000000003</c:v>
                </c:pt>
                <c:pt idx="1809">
                  <c:v>3.6240000000000001</c:v>
                </c:pt>
                <c:pt idx="1810">
                  <c:v>3.6259999999999999</c:v>
                </c:pt>
                <c:pt idx="1811">
                  <c:v>3.6280000000000001</c:v>
                </c:pt>
                <c:pt idx="1812">
                  <c:v>3.63</c:v>
                </c:pt>
                <c:pt idx="1813">
                  <c:v>3.6319999999999997</c:v>
                </c:pt>
                <c:pt idx="1814">
                  <c:v>3.6339999999999999</c:v>
                </c:pt>
                <c:pt idx="1815">
                  <c:v>3.6360000000000001</c:v>
                </c:pt>
                <c:pt idx="1816">
                  <c:v>3.6379999999999999</c:v>
                </c:pt>
                <c:pt idx="1817">
                  <c:v>3.64</c:v>
                </c:pt>
                <c:pt idx="1818">
                  <c:v>3.6420000000000003</c:v>
                </c:pt>
                <c:pt idx="1819">
                  <c:v>3.6440000000000001</c:v>
                </c:pt>
                <c:pt idx="1820">
                  <c:v>3.6459999999999999</c:v>
                </c:pt>
                <c:pt idx="1821">
                  <c:v>3.6480000000000001</c:v>
                </c:pt>
                <c:pt idx="1822">
                  <c:v>3.65</c:v>
                </c:pt>
                <c:pt idx="1823">
                  <c:v>3.6519999999999997</c:v>
                </c:pt>
                <c:pt idx="1824">
                  <c:v>3.6539999999999999</c:v>
                </c:pt>
                <c:pt idx="1825">
                  <c:v>3.6560000000000001</c:v>
                </c:pt>
                <c:pt idx="1826">
                  <c:v>3.6579999999999999</c:v>
                </c:pt>
                <c:pt idx="1827">
                  <c:v>3.66</c:v>
                </c:pt>
                <c:pt idx="1828">
                  <c:v>3.6620000000000004</c:v>
                </c:pt>
                <c:pt idx="1829">
                  <c:v>3.6640000000000001</c:v>
                </c:pt>
                <c:pt idx="1830">
                  <c:v>3.6659999999999999</c:v>
                </c:pt>
                <c:pt idx="1831">
                  <c:v>3.6680000000000001</c:v>
                </c:pt>
                <c:pt idx="1832">
                  <c:v>3.67</c:v>
                </c:pt>
                <c:pt idx="1833">
                  <c:v>3.6719999999999997</c:v>
                </c:pt>
                <c:pt idx="1834">
                  <c:v>3.6740000000000004</c:v>
                </c:pt>
                <c:pt idx="1835">
                  <c:v>3.6760000000000002</c:v>
                </c:pt>
                <c:pt idx="1836">
                  <c:v>3.6779999999999999</c:v>
                </c:pt>
                <c:pt idx="1837">
                  <c:v>3.68</c:v>
                </c:pt>
                <c:pt idx="1838">
                  <c:v>3.6820000000000004</c:v>
                </c:pt>
                <c:pt idx="1839">
                  <c:v>3.6839999999999997</c:v>
                </c:pt>
                <c:pt idx="1840">
                  <c:v>3.6859999999999999</c:v>
                </c:pt>
                <c:pt idx="1841">
                  <c:v>3.6880000000000002</c:v>
                </c:pt>
                <c:pt idx="1842">
                  <c:v>3.69</c:v>
                </c:pt>
                <c:pt idx="1843">
                  <c:v>3.6920000000000002</c:v>
                </c:pt>
                <c:pt idx="1844">
                  <c:v>3.6940000000000004</c:v>
                </c:pt>
                <c:pt idx="1845">
                  <c:v>3.6960000000000002</c:v>
                </c:pt>
                <c:pt idx="1846">
                  <c:v>3.698</c:v>
                </c:pt>
                <c:pt idx="1847">
                  <c:v>3.7</c:v>
                </c:pt>
                <c:pt idx="1848">
                  <c:v>3.702</c:v>
                </c:pt>
                <c:pt idx="1849">
                  <c:v>3.7039999999999997</c:v>
                </c:pt>
                <c:pt idx="1850">
                  <c:v>3.706</c:v>
                </c:pt>
                <c:pt idx="1851">
                  <c:v>3.7080000000000002</c:v>
                </c:pt>
                <c:pt idx="1852">
                  <c:v>3.71</c:v>
                </c:pt>
                <c:pt idx="1853">
                  <c:v>3.7120000000000002</c:v>
                </c:pt>
                <c:pt idx="1854">
                  <c:v>3.7140000000000004</c:v>
                </c:pt>
                <c:pt idx="1855">
                  <c:v>3.7160000000000002</c:v>
                </c:pt>
                <c:pt idx="1856">
                  <c:v>3.718</c:v>
                </c:pt>
                <c:pt idx="1857">
                  <c:v>3.72</c:v>
                </c:pt>
                <c:pt idx="1858">
                  <c:v>3.722</c:v>
                </c:pt>
                <c:pt idx="1859">
                  <c:v>3.7239999999999998</c:v>
                </c:pt>
                <c:pt idx="1860">
                  <c:v>3.726</c:v>
                </c:pt>
                <c:pt idx="1861">
                  <c:v>3.7279999999999998</c:v>
                </c:pt>
                <c:pt idx="1862">
                  <c:v>3.73</c:v>
                </c:pt>
                <c:pt idx="1863">
                  <c:v>3.7320000000000002</c:v>
                </c:pt>
                <c:pt idx="1864">
                  <c:v>3.7340000000000004</c:v>
                </c:pt>
                <c:pt idx="1865">
                  <c:v>3.7359999999999998</c:v>
                </c:pt>
                <c:pt idx="1866">
                  <c:v>3.738</c:v>
                </c:pt>
                <c:pt idx="1867">
                  <c:v>3.74</c:v>
                </c:pt>
                <c:pt idx="1868">
                  <c:v>3.742</c:v>
                </c:pt>
                <c:pt idx="1869">
                  <c:v>3.7439999999999998</c:v>
                </c:pt>
                <c:pt idx="1870">
                  <c:v>3.746</c:v>
                </c:pt>
                <c:pt idx="1871">
                  <c:v>3.7480000000000002</c:v>
                </c:pt>
                <c:pt idx="1872">
                  <c:v>3.75</c:v>
                </c:pt>
                <c:pt idx="1873">
                  <c:v>3.7520000000000002</c:v>
                </c:pt>
                <c:pt idx="1874">
                  <c:v>3.754</c:v>
                </c:pt>
                <c:pt idx="1875">
                  <c:v>3.7559999999999998</c:v>
                </c:pt>
                <c:pt idx="1876">
                  <c:v>3.758</c:v>
                </c:pt>
                <c:pt idx="1877">
                  <c:v>3.7600000000000002</c:v>
                </c:pt>
                <c:pt idx="1878">
                  <c:v>3.762</c:v>
                </c:pt>
                <c:pt idx="1879">
                  <c:v>3.7639999999999998</c:v>
                </c:pt>
                <c:pt idx="1880">
                  <c:v>3.7660000000000005</c:v>
                </c:pt>
                <c:pt idx="1881">
                  <c:v>3.7680000000000002</c:v>
                </c:pt>
                <c:pt idx="1882">
                  <c:v>3.77</c:v>
                </c:pt>
                <c:pt idx="1883">
                  <c:v>3.7720000000000002</c:v>
                </c:pt>
                <c:pt idx="1884">
                  <c:v>3.774</c:v>
                </c:pt>
                <c:pt idx="1885">
                  <c:v>3.7759999999999998</c:v>
                </c:pt>
                <c:pt idx="1886">
                  <c:v>3.778</c:v>
                </c:pt>
                <c:pt idx="1887">
                  <c:v>3.7800000000000002</c:v>
                </c:pt>
                <c:pt idx="1888">
                  <c:v>3.7819999999999996</c:v>
                </c:pt>
                <c:pt idx="1889">
                  <c:v>3.7840000000000003</c:v>
                </c:pt>
                <c:pt idx="1890">
                  <c:v>3.7860000000000005</c:v>
                </c:pt>
                <c:pt idx="1891">
                  <c:v>3.7880000000000003</c:v>
                </c:pt>
                <c:pt idx="1892">
                  <c:v>3.79</c:v>
                </c:pt>
                <c:pt idx="1893">
                  <c:v>3.7920000000000003</c:v>
                </c:pt>
                <c:pt idx="1894">
                  <c:v>3.794</c:v>
                </c:pt>
                <c:pt idx="1895">
                  <c:v>3.7959999999999998</c:v>
                </c:pt>
                <c:pt idx="1896">
                  <c:v>3.798</c:v>
                </c:pt>
                <c:pt idx="1897">
                  <c:v>3.8</c:v>
                </c:pt>
                <c:pt idx="1898">
                  <c:v>3.8019999999999996</c:v>
                </c:pt>
                <c:pt idx="1899">
                  <c:v>3.8040000000000003</c:v>
                </c:pt>
                <c:pt idx="1900">
                  <c:v>3.8060000000000005</c:v>
                </c:pt>
                <c:pt idx="1901">
                  <c:v>3.8079999999999998</c:v>
                </c:pt>
                <c:pt idx="1902">
                  <c:v>3.81</c:v>
                </c:pt>
                <c:pt idx="1903">
                  <c:v>3.8120000000000003</c:v>
                </c:pt>
                <c:pt idx="1904">
                  <c:v>3.8140000000000001</c:v>
                </c:pt>
                <c:pt idx="1905">
                  <c:v>3.8159999999999998</c:v>
                </c:pt>
                <c:pt idx="1906">
                  <c:v>3.8180000000000001</c:v>
                </c:pt>
                <c:pt idx="1907">
                  <c:v>3.82</c:v>
                </c:pt>
                <c:pt idx="1908">
                  <c:v>3.8220000000000001</c:v>
                </c:pt>
                <c:pt idx="1909">
                  <c:v>3.8240000000000003</c:v>
                </c:pt>
                <c:pt idx="1910">
                  <c:v>3.8260000000000001</c:v>
                </c:pt>
                <c:pt idx="1911">
                  <c:v>3.8279999999999998</c:v>
                </c:pt>
                <c:pt idx="1912">
                  <c:v>3.83</c:v>
                </c:pt>
                <c:pt idx="1913">
                  <c:v>3.8320000000000003</c:v>
                </c:pt>
                <c:pt idx="1914">
                  <c:v>3.8339999999999996</c:v>
                </c:pt>
                <c:pt idx="1915">
                  <c:v>3.8359999999999999</c:v>
                </c:pt>
                <c:pt idx="1916">
                  <c:v>3.8380000000000001</c:v>
                </c:pt>
                <c:pt idx="1917">
                  <c:v>3.8400000000000003</c:v>
                </c:pt>
                <c:pt idx="1918">
                  <c:v>3.8420000000000001</c:v>
                </c:pt>
                <c:pt idx="1919">
                  <c:v>3.8440000000000003</c:v>
                </c:pt>
                <c:pt idx="1920">
                  <c:v>3.8460000000000001</c:v>
                </c:pt>
                <c:pt idx="1921">
                  <c:v>3.8479999999999999</c:v>
                </c:pt>
                <c:pt idx="1922">
                  <c:v>3.85</c:v>
                </c:pt>
                <c:pt idx="1923">
                  <c:v>3.8519999999999999</c:v>
                </c:pt>
                <c:pt idx="1924">
                  <c:v>3.8539999999999996</c:v>
                </c:pt>
                <c:pt idx="1925">
                  <c:v>3.8559999999999999</c:v>
                </c:pt>
                <c:pt idx="1926">
                  <c:v>3.8580000000000005</c:v>
                </c:pt>
                <c:pt idx="1927">
                  <c:v>3.8600000000000003</c:v>
                </c:pt>
                <c:pt idx="1928">
                  <c:v>3.8620000000000001</c:v>
                </c:pt>
                <c:pt idx="1929">
                  <c:v>3.8640000000000003</c:v>
                </c:pt>
                <c:pt idx="1930">
                  <c:v>3.8660000000000001</c:v>
                </c:pt>
                <c:pt idx="1931">
                  <c:v>3.8679999999999999</c:v>
                </c:pt>
                <c:pt idx="1932">
                  <c:v>3.87</c:v>
                </c:pt>
                <c:pt idx="1933">
                  <c:v>3.8719999999999999</c:v>
                </c:pt>
                <c:pt idx="1934">
                  <c:v>3.8739999999999997</c:v>
                </c:pt>
                <c:pt idx="1935">
                  <c:v>3.8759999999999999</c:v>
                </c:pt>
                <c:pt idx="1936">
                  <c:v>3.8780000000000006</c:v>
                </c:pt>
                <c:pt idx="1937">
                  <c:v>3.88</c:v>
                </c:pt>
                <c:pt idx="1938">
                  <c:v>3.8820000000000001</c:v>
                </c:pt>
                <c:pt idx="1939">
                  <c:v>3.8840000000000003</c:v>
                </c:pt>
                <c:pt idx="1940">
                  <c:v>3.8860000000000001</c:v>
                </c:pt>
                <c:pt idx="1941">
                  <c:v>3.8879999999999999</c:v>
                </c:pt>
                <c:pt idx="1942">
                  <c:v>3.89</c:v>
                </c:pt>
                <c:pt idx="1943">
                  <c:v>3.8919999999999999</c:v>
                </c:pt>
                <c:pt idx="1944">
                  <c:v>3.8939999999999997</c:v>
                </c:pt>
                <c:pt idx="1945">
                  <c:v>3.8960000000000004</c:v>
                </c:pt>
                <c:pt idx="1946">
                  <c:v>3.8980000000000001</c:v>
                </c:pt>
                <c:pt idx="1947">
                  <c:v>3.9</c:v>
                </c:pt>
                <c:pt idx="1948">
                  <c:v>3.9020000000000001</c:v>
                </c:pt>
                <c:pt idx="1949">
                  <c:v>3.9040000000000004</c:v>
                </c:pt>
                <c:pt idx="1950">
                  <c:v>3.9059999999999997</c:v>
                </c:pt>
                <c:pt idx="1951">
                  <c:v>3.9079999999999999</c:v>
                </c:pt>
                <c:pt idx="1952">
                  <c:v>3.91</c:v>
                </c:pt>
                <c:pt idx="1953">
                  <c:v>3.9120000000000004</c:v>
                </c:pt>
                <c:pt idx="1954">
                  <c:v>3.9140000000000001</c:v>
                </c:pt>
                <c:pt idx="1955">
                  <c:v>3.9160000000000004</c:v>
                </c:pt>
                <c:pt idx="1956">
                  <c:v>3.9179999999999997</c:v>
                </c:pt>
                <c:pt idx="1957">
                  <c:v>3.92</c:v>
                </c:pt>
                <c:pt idx="1958">
                  <c:v>3.9220000000000002</c:v>
                </c:pt>
                <c:pt idx="1959">
                  <c:v>3.9240000000000004</c:v>
                </c:pt>
                <c:pt idx="1960">
                  <c:v>3.9259999999999997</c:v>
                </c:pt>
                <c:pt idx="1961">
                  <c:v>3.9279999999999999</c:v>
                </c:pt>
                <c:pt idx="1962">
                  <c:v>3.93</c:v>
                </c:pt>
                <c:pt idx="1963">
                  <c:v>3.9319999999999999</c:v>
                </c:pt>
                <c:pt idx="1964">
                  <c:v>3.9340000000000002</c:v>
                </c:pt>
                <c:pt idx="1965">
                  <c:v>3.9360000000000004</c:v>
                </c:pt>
                <c:pt idx="1966">
                  <c:v>3.9380000000000006</c:v>
                </c:pt>
                <c:pt idx="1967">
                  <c:v>3.94</c:v>
                </c:pt>
                <c:pt idx="1968">
                  <c:v>3.9420000000000002</c:v>
                </c:pt>
                <c:pt idx="1969">
                  <c:v>3.9439999999999995</c:v>
                </c:pt>
                <c:pt idx="1970">
                  <c:v>3.9459999999999997</c:v>
                </c:pt>
                <c:pt idx="1971">
                  <c:v>3.948</c:v>
                </c:pt>
                <c:pt idx="1972">
                  <c:v>3.95</c:v>
                </c:pt>
                <c:pt idx="1973">
                  <c:v>3.952</c:v>
                </c:pt>
                <c:pt idx="1974">
                  <c:v>3.9540000000000002</c:v>
                </c:pt>
                <c:pt idx="1975">
                  <c:v>3.9560000000000004</c:v>
                </c:pt>
                <c:pt idx="1976">
                  <c:v>3.9579999999999997</c:v>
                </c:pt>
                <c:pt idx="1977">
                  <c:v>3.96</c:v>
                </c:pt>
                <c:pt idx="1978">
                  <c:v>3.9620000000000002</c:v>
                </c:pt>
                <c:pt idx="1979">
                  <c:v>3.9640000000000004</c:v>
                </c:pt>
                <c:pt idx="1980">
                  <c:v>3.9659999999999997</c:v>
                </c:pt>
                <c:pt idx="1981">
                  <c:v>3.968</c:v>
                </c:pt>
                <c:pt idx="1982">
                  <c:v>3.9699999999999998</c:v>
                </c:pt>
                <c:pt idx="1983">
                  <c:v>3.972</c:v>
                </c:pt>
                <c:pt idx="1984">
                  <c:v>3.9740000000000002</c:v>
                </c:pt>
                <c:pt idx="1985">
                  <c:v>3.9760000000000004</c:v>
                </c:pt>
                <c:pt idx="1986">
                  <c:v>3.9779999999999998</c:v>
                </c:pt>
                <c:pt idx="1987">
                  <c:v>3.98</c:v>
                </c:pt>
                <c:pt idx="1988">
                  <c:v>3.9820000000000002</c:v>
                </c:pt>
                <c:pt idx="1989">
                  <c:v>3.9839999999999995</c:v>
                </c:pt>
                <c:pt idx="1990">
                  <c:v>3.9859999999999998</c:v>
                </c:pt>
                <c:pt idx="1991">
                  <c:v>3.9880000000000004</c:v>
                </c:pt>
                <c:pt idx="1992">
                  <c:v>3.9900000000000007</c:v>
                </c:pt>
                <c:pt idx="1993">
                  <c:v>3.992</c:v>
                </c:pt>
                <c:pt idx="1994">
                  <c:v>3.9940000000000002</c:v>
                </c:pt>
                <c:pt idx="1995">
                  <c:v>3.9959999999999996</c:v>
                </c:pt>
                <c:pt idx="1996">
                  <c:v>3.9979999999999998</c:v>
                </c:pt>
                <c:pt idx="1997">
                  <c:v>4</c:v>
                </c:pt>
                <c:pt idx="1998">
                  <c:v>4.0020000000000007</c:v>
                </c:pt>
                <c:pt idx="1999">
                  <c:v>4.0039999999999996</c:v>
                </c:pt>
                <c:pt idx="2000">
                  <c:v>4.0060000000000002</c:v>
                </c:pt>
                <c:pt idx="2001">
                  <c:v>4.008</c:v>
                </c:pt>
                <c:pt idx="2002">
                  <c:v>4.01</c:v>
                </c:pt>
                <c:pt idx="2003">
                  <c:v>4.0119999999999996</c:v>
                </c:pt>
                <c:pt idx="2004">
                  <c:v>4.0140000000000002</c:v>
                </c:pt>
                <c:pt idx="2005">
                  <c:v>4.0160000000000009</c:v>
                </c:pt>
                <c:pt idx="2006">
                  <c:v>4.0179999999999998</c:v>
                </c:pt>
                <c:pt idx="2007">
                  <c:v>4.0200000000000005</c:v>
                </c:pt>
                <c:pt idx="2008">
                  <c:v>4.0219999999999994</c:v>
                </c:pt>
                <c:pt idx="2009">
                  <c:v>4.024</c:v>
                </c:pt>
                <c:pt idx="2010">
                  <c:v>4.0259999999999998</c:v>
                </c:pt>
                <c:pt idx="2011">
                  <c:v>4.0280000000000005</c:v>
                </c:pt>
                <c:pt idx="2012">
                  <c:v>4.0299999999999994</c:v>
                </c:pt>
                <c:pt idx="2013">
                  <c:v>4.032</c:v>
                </c:pt>
                <c:pt idx="2014">
                  <c:v>4.0340000000000007</c:v>
                </c:pt>
                <c:pt idx="2015">
                  <c:v>4.0359999999999996</c:v>
                </c:pt>
                <c:pt idx="2016">
                  <c:v>4.0380000000000003</c:v>
                </c:pt>
                <c:pt idx="2017">
                  <c:v>4.04</c:v>
                </c:pt>
                <c:pt idx="2018">
                  <c:v>4.0420000000000007</c:v>
                </c:pt>
                <c:pt idx="2019">
                  <c:v>4.0439999999999996</c:v>
                </c:pt>
                <c:pt idx="2020">
                  <c:v>4.0460000000000003</c:v>
                </c:pt>
                <c:pt idx="2021">
                  <c:v>4.0479999999999992</c:v>
                </c:pt>
                <c:pt idx="2022">
                  <c:v>4.05</c:v>
                </c:pt>
                <c:pt idx="2023">
                  <c:v>4.0519999999999996</c:v>
                </c:pt>
                <c:pt idx="2024">
                  <c:v>4.0540000000000003</c:v>
                </c:pt>
                <c:pt idx="2025">
                  <c:v>4.0560000000000009</c:v>
                </c:pt>
                <c:pt idx="2026">
                  <c:v>4.0579999999999998</c:v>
                </c:pt>
                <c:pt idx="2027">
                  <c:v>4.0600000000000005</c:v>
                </c:pt>
                <c:pt idx="2028">
                  <c:v>4.0619999999999994</c:v>
                </c:pt>
                <c:pt idx="2029">
                  <c:v>4.0640000000000001</c:v>
                </c:pt>
                <c:pt idx="2030">
                  <c:v>4.0659999999999998</c:v>
                </c:pt>
                <c:pt idx="2031">
                  <c:v>4.0680000000000005</c:v>
                </c:pt>
                <c:pt idx="2032">
                  <c:v>4.0699999999999994</c:v>
                </c:pt>
                <c:pt idx="2033">
                  <c:v>4.0720000000000001</c:v>
                </c:pt>
                <c:pt idx="2034">
                  <c:v>4.0740000000000007</c:v>
                </c:pt>
                <c:pt idx="2035">
                  <c:v>4.0759999999999996</c:v>
                </c:pt>
                <c:pt idx="2036">
                  <c:v>4.0780000000000003</c:v>
                </c:pt>
                <c:pt idx="2037">
                  <c:v>4.08</c:v>
                </c:pt>
                <c:pt idx="2038">
                  <c:v>4.0820000000000007</c:v>
                </c:pt>
                <c:pt idx="2039">
                  <c:v>4.0839999999999996</c:v>
                </c:pt>
                <c:pt idx="2040">
                  <c:v>4.0860000000000003</c:v>
                </c:pt>
                <c:pt idx="2041">
                  <c:v>4.0879999999999992</c:v>
                </c:pt>
                <c:pt idx="2042">
                  <c:v>4.09</c:v>
                </c:pt>
                <c:pt idx="2043">
                  <c:v>4.0920000000000005</c:v>
                </c:pt>
                <c:pt idx="2044">
                  <c:v>4.0940000000000003</c:v>
                </c:pt>
                <c:pt idx="2045">
                  <c:v>4.0960000000000001</c:v>
                </c:pt>
                <c:pt idx="2046">
                  <c:v>4.0979999999999999</c:v>
                </c:pt>
                <c:pt idx="2047">
                  <c:v>4.1000000000000005</c:v>
                </c:pt>
                <c:pt idx="2048">
                  <c:v>4.1019999999999994</c:v>
                </c:pt>
                <c:pt idx="2049">
                  <c:v>4.1040000000000001</c:v>
                </c:pt>
                <c:pt idx="2050">
                  <c:v>4.1059999999999999</c:v>
                </c:pt>
                <c:pt idx="2051">
                  <c:v>4.1080000000000005</c:v>
                </c:pt>
                <c:pt idx="2052">
                  <c:v>4.1100000000000003</c:v>
                </c:pt>
                <c:pt idx="2053">
                  <c:v>4.1120000000000001</c:v>
                </c:pt>
                <c:pt idx="2054">
                  <c:v>4.1139999999999999</c:v>
                </c:pt>
                <c:pt idx="2055">
                  <c:v>4.1159999999999997</c:v>
                </c:pt>
                <c:pt idx="2056">
                  <c:v>4.1180000000000003</c:v>
                </c:pt>
                <c:pt idx="2057">
                  <c:v>4.12</c:v>
                </c:pt>
                <c:pt idx="2058">
                  <c:v>4.1219999999999999</c:v>
                </c:pt>
                <c:pt idx="2059">
                  <c:v>4.1239999999999997</c:v>
                </c:pt>
                <c:pt idx="2060">
                  <c:v>4.1260000000000003</c:v>
                </c:pt>
                <c:pt idx="2061">
                  <c:v>4.1280000000000001</c:v>
                </c:pt>
                <c:pt idx="2062">
                  <c:v>4.13</c:v>
                </c:pt>
                <c:pt idx="2063">
                  <c:v>4.1320000000000006</c:v>
                </c:pt>
                <c:pt idx="2064">
                  <c:v>4.1340000000000003</c:v>
                </c:pt>
                <c:pt idx="2065">
                  <c:v>4.1360000000000001</c:v>
                </c:pt>
                <c:pt idx="2066">
                  <c:v>4.1379999999999999</c:v>
                </c:pt>
                <c:pt idx="2067">
                  <c:v>4.1399999999999997</c:v>
                </c:pt>
                <c:pt idx="2068">
                  <c:v>4.1419999999999995</c:v>
                </c:pt>
                <c:pt idx="2069">
                  <c:v>4.1440000000000001</c:v>
                </c:pt>
                <c:pt idx="2070">
                  <c:v>4.1460000000000008</c:v>
                </c:pt>
                <c:pt idx="2071">
                  <c:v>4.1479999999999997</c:v>
                </c:pt>
                <c:pt idx="2072">
                  <c:v>4.1500000000000004</c:v>
                </c:pt>
                <c:pt idx="2073">
                  <c:v>4.1520000000000001</c:v>
                </c:pt>
                <c:pt idx="2074">
                  <c:v>4.1539999999999999</c:v>
                </c:pt>
                <c:pt idx="2075">
                  <c:v>4.1559999999999997</c:v>
                </c:pt>
                <c:pt idx="2076">
                  <c:v>4.1580000000000004</c:v>
                </c:pt>
                <c:pt idx="2077">
                  <c:v>4.16</c:v>
                </c:pt>
                <c:pt idx="2078">
                  <c:v>4.1619999999999999</c:v>
                </c:pt>
                <c:pt idx="2079">
                  <c:v>4.1640000000000006</c:v>
                </c:pt>
                <c:pt idx="2080">
                  <c:v>4.1659999999999995</c:v>
                </c:pt>
                <c:pt idx="2081">
                  <c:v>4.1680000000000001</c:v>
                </c:pt>
                <c:pt idx="2082">
                  <c:v>4.17</c:v>
                </c:pt>
                <c:pt idx="2083">
                  <c:v>4.1720000000000006</c:v>
                </c:pt>
                <c:pt idx="2084">
                  <c:v>4.1739999999999995</c:v>
                </c:pt>
                <c:pt idx="2085">
                  <c:v>4.1760000000000002</c:v>
                </c:pt>
                <c:pt idx="2086">
                  <c:v>4.1779999999999999</c:v>
                </c:pt>
                <c:pt idx="2087">
                  <c:v>4.18</c:v>
                </c:pt>
                <c:pt idx="2088">
                  <c:v>4.1820000000000004</c:v>
                </c:pt>
                <c:pt idx="2089">
                  <c:v>4.1840000000000002</c:v>
                </c:pt>
                <c:pt idx="2090">
                  <c:v>4.1860000000000008</c:v>
                </c:pt>
                <c:pt idx="2091">
                  <c:v>4.1879999999999997</c:v>
                </c:pt>
                <c:pt idx="2092">
                  <c:v>4.1900000000000004</c:v>
                </c:pt>
                <c:pt idx="2093">
                  <c:v>4.1919999999999993</c:v>
                </c:pt>
                <c:pt idx="2094">
                  <c:v>4.194</c:v>
                </c:pt>
                <c:pt idx="2095">
                  <c:v>4.1959999999999997</c:v>
                </c:pt>
                <c:pt idx="2096">
                  <c:v>4.1980000000000004</c:v>
                </c:pt>
                <c:pt idx="2097">
                  <c:v>4.2</c:v>
                </c:pt>
                <c:pt idx="2098">
                  <c:v>4.202</c:v>
                </c:pt>
                <c:pt idx="2099">
                  <c:v>4.2040000000000006</c:v>
                </c:pt>
                <c:pt idx="2100">
                  <c:v>4.2059999999999995</c:v>
                </c:pt>
                <c:pt idx="2101">
                  <c:v>4.2080000000000002</c:v>
                </c:pt>
                <c:pt idx="2102">
                  <c:v>4.21</c:v>
                </c:pt>
                <c:pt idx="2103">
                  <c:v>4.2120000000000006</c:v>
                </c:pt>
                <c:pt idx="2104">
                  <c:v>4.2139999999999995</c:v>
                </c:pt>
                <c:pt idx="2105">
                  <c:v>4.2160000000000002</c:v>
                </c:pt>
                <c:pt idx="2106">
                  <c:v>4.218</c:v>
                </c:pt>
                <c:pt idx="2107">
                  <c:v>4.22</c:v>
                </c:pt>
                <c:pt idx="2108">
                  <c:v>4.2220000000000004</c:v>
                </c:pt>
                <c:pt idx="2109">
                  <c:v>4.2240000000000002</c:v>
                </c:pt>
                <c:pt idx="2110">
                  <c:v>4.2260000000000009</c:v>
                </c:pt>
                <c:pt idx="2111">
                  <c:v>4.2279999999999998</c:v>
                </c:pt>
                <c:pt idx="2112">
                  <c:v>4.2300000000000004</c:v>
                </c:pt>
                <c:pt idx="2113">
                  <c:v>4.2319999999999993</c:v>
                </c:pt>
                <c:pt idx="2114">
                  <c:v>4.234</c:v>
                </c:pt>
                <c:pt idx="2115">
                  <c:v>4.2359999999999998</c:v>
                </c:pt>
                <c:pt idx="2116">
                  <c:v>4.2380000000000004</c:v>
                </c:pt>
                <c:pt idx="2117">
                  <c:v>4.24</c:v>
                </c:pt>
                <c:pt idx="2118">
                  <c:v>4.242</c:v>
                </c:pt>
                <c:pt idx="2119">
                  <c:v>4.2440000000000007</c:v>
                </c:pt>
                <c:pt idx="2120">
                  <c:v>4.2459999999999996</c:v>
                </c:pt>
                <c:pt idx="2121">
                  <c:v>4.2480000000000002</c:v>
                </c:pt>
                <c:pt idx="2122">
                  <c:v>4.25</c:v>
                </c:pt>
                <c:pt idx="2123">
                  <c:v>4.2520000000000007</c:v>
                </c:pt>
                <c:pt idx="2124">
                  <c:v>4.2539999999999996</c:v>
                </c:pt>
                <c:pt idx="2125">
                  <c:v>4.2560000000000002</c:v>
                </c:pt>
                <c:pt idx="2126">
                  <c:v>4.258</c:v>
                </c:pt>
                <c:pt idx="2127">
                  <c:v>4.26</c:v>
                </c:pt>
                <c:pt idx="2128">
                  <c:v>4.2620000000000005</c:v>
                </c:pt>
                <c:pt idx="2129">
                  <c:v>4.2640000000000002</c:v>
                </c:pt>
                <c:pt idx="2130">
                  <c:v>4.266</c:v>
                </c:pt>
                <c:pt idx="2131">
                  <c:v>4.2679999999999998</c:v>
                </c:pt>
                <c:pt idx="2132">
                  <c:v>4.2700000000000005</c:v>
                </c:pt>
                <c:pt idx="2133">
                  <c:v>4.2719999999999994</c:v>
                </c:pt>
                <c:pt idx="2134">
                  <c:v>4.274</c:v>
                </c:pt>
                <c:pt idx="2135">
                  <c:v>4.2760000000000007</c:v>
                </c:pt>
                <c:pt idx="2136">
                  <c:v>4.2780000000000005</c:v>
                </c:pt>
                <c:pt idx="2137">
                  <c:v>4.28</c:v>
                </c:pt>
                <c:pt idx="2138">
                  <c:v>4.282</c:v>
                </c:pt>
                <c:pt idx="2139">
                  <c:v>4.2839999999999998</c:v>
                </c:pt>
                <c:pt idx="2140">
                  <c:v>4.2859999999999996</c:v>
                </c:pt>
                <c:pt idx="2141">
                  <c:v>4.2880000000000003</c:v>
                </c:pt>
                <c:pt idx="2142">
                  <c:v>4.29</c:v>
                </c:pt>
                <c:pt idx="2143">
                  <c:v>4.2919999999999998</c:v>
                </c:pt>
                <c:pt idx="2144">
                  <c:v>4.2940000000000005</c:v>
                </c:pt>
                <c:pt idx="2145">
                  <c:v>4.2960000000000003</c:v>
                </c:pt>
                <c:pt idx="2146">
                  <c:v>4.298</c:v>
                </c:pt>
                <c:pt idx="2147">
                  <c:v>4.3</c:v>
                </c:pt>
                <c:pt idx="2148">
                  <c:v>4.3020000000000005</c:v>
                </c:pt>
                <c:pt idx="2149">
                  <c:v>4.3040000000000003</c:v>
                </c:pt>
                <c:pt idx="2150">
                  <c:v>4.306</c:v>
                </c:pt>
                <c:pt idx="2151">
                  <c:v>4.3079999999999998</c:v>
                </c:pt>
                <c:pt idx="2152">
                  <c:v>4.3099999999999996</c:v>
                </c:pt>
                <c:pt idx="2153">
                  <c:v>4.3120000000000003</c:v>
                </c:pt>
                <c:pt idx="2154">
                  <c:v>4.3140000000000001</c:v>
                </c:pt>
                <c:pt idx="2155">
                  <c:v>4.3160000000000007</c:v>
                </c:pt>
                <c:pt idx="2156">
                  <c:v>4.3179999999999996</c:v>
                </c:pt>
                <c:pt idx="2157">
                  <c:v>4.32</c:v>
                </c:pt>
                <c:pt idx="2158">
                  <c:v>4.3220000000000001</c:v>
                </c:pt>
                <c:pt idx="2159">
                  <c:v>4.3239999999999998</c:v>
                </c:pt>
                <c:pt idx="2160">
                  <c:v>4.3259999999999996</c:v>
                </c:pt>
                <c:pt idx="2161">
                  <c:v>4.3280000000000003</c:v>
                </c:pt>
                <c:pt idx="2162">
                  <c:v>4.33</c:v>
                </c:pt>
                <c:pt idx="2163">
                  <c:v>4.3319999999999999</c:v>
                </c:pt>
                <c:pt idx="2164">
                  <c:v>4.3340000000000005</c:v>
                </c:pt>
                <c:pt idx="2165">
                  <c:v>4.3359999999999994</c:v>
                </c:pt>
                <c:pt idx="2166">
                  <c:v>4.3380000000000001</c:v>
                </c:pt>
                <c:pt idx="2167">
                  <c:v>4.34</c:v>
                </c:pt>
                <c:pt idx="2168">
                  <c:v>4.3420000000000005</c:v>
                </c:pt>
                <c:pt idx="2169">
                  <c:v>4.3439999999999994</c:v>
                </c:pt>
                <c:pt idx="2170">
                  <c:v>4.3460000000000001</c:v>
                </c:pt>
                <c:pt idx="2171">
                  <c:v>4.3479999999999999</c:v>
                </c:pt>
                <c:pt idx="2172">
                  <c:v>4.3499999999999996</c:v>
                </c:pt>
                <c:pt idx="2173">
                  <c:v>4.3520000000000003</c:v>
                </c:pt>
                <c:pt idx="2174">
                  <c:v>4.3540000000000001</c:v>
                </c:pt>
                <c:pt idx="2175">
                  <c:v>4.3560000000000008</c:v>
                </c:pt>
                <c:pt idx="2176">
                  <c:v>4.3579999999999997</c:v>
                </c:pt>
                <c:pt idx="2177">
                  <c:v>4.3600000000000003</c:v>
                </c:pt>
                <c:pt idx="2178">
                  <c:v>4.3619999999999992</c:v>
                </c:pt>
                <c:pt idx="2179">
                  <c:v>4.3639999999999999</c:v>
                </c:pt>
                <c:pt idx="2180">
                  <c:v>4.3659999999999997</c:v>
                </c:pt>
                <c:pt idx="2181">
                  <c:v>4.3680000000000003</c:v>
                </c:pt>
                <c:pt idx="2182">
                  <c:v>4.37</c:v>
                </c:pt>
                <c:pt idx="2183">
                  <c:v>4.3719999999999999</c:v>
                </c:pt>
                <c:pt idx="2184">
                  <c:v>4.3740000000000006</c:v>
                </c:pt>
                <c:pt idx="2185">
                  <c:v>4.3759999999999994</c:v>
                </c:pt>
                <c:pt idx="2186">
                  <c:v>4.3780000000000001</c:v>
                </c:pt>
                <c:pt idx="2187">
                  <c:v>4.38</c:v>
                </c:pt>
                <c:pt idx="2188">
                  <c:v>4.3820000000000006</c:v>
                </c:pt>
                <c:pt idx="2189">
                  <c:v>4.3839999999999995</c:v>
                </c:pt>
                <c:pt idx="2190">
                  <c:v>4.3860000000000001</c:v>
                </c:pt>
                <c:pt idx="2191">
                  <c:v>4.3879999999999999</c:v>
                </c:pt>
                <c:pt idx="2192">
                  <c:v>4.3899999999999997</c:v>
                </c:pt>
                <c:pt idx="2193">
                  <c:v>4.3920000000000003</c:v>
                </c:pt>
                <c:pt idx="2194">
                  <c:v>4.3940000000000001</c:v>
                </c:pt>
                <c:pt idx="2195">
                  <c:v>4.3959999999999999</c:v>
                </c:pt>
                <c:pt idx="2196">
                  <c:v>4.3979999999999997</c:v>
                </c:pt>
                <c:pt idx="2197">
                  <c:v>4.4000000000000004</c:v>
                </c:pt>
                <c:pt idx="2198">
                  <c:v>4.4019999999999992</c:v>
                </c:pt>
                <c:pt idx="2199">
                  <c:v>4.4039999999999999</c:v>
                </c:pt>
                <c:pt idx="2200">
                  <c:v>4.4060000000000006</c:v>
                </c:pt>
                <c:pt idx="2201">
                  <c:v>4.4080000000000004</c:v>
                </c:pt>
                <c:pt idx="2202">
                  <c:v>4.41</c:v>
                </c:pt>
                <c:pt idx="2203">
                  <c:v>4.4119999999999999</c:v>
                </c:pt>
                <c:pt idx="2204">
                  <c:v>4.4139999999999997</c:v>
                </c:pt>
                <c:pt idx="2205">
                  <c:v>4.4159999999999995</c:v>
                </c:pt>
                <c:pt idx="2206">
                  <c:v>4.4180000000000001</c:v>
                </c:pt>
                <c:pt idx="2207">
                  <c:v>4.42</c:v>
                </c:pt>
                <c:pt idx="2208">
                  <c:v>4.4220000000000006</c:v>
                </c:pt>
                <c:pt idx="2209">
                  <c:v>4.4240000000000004</c:v>
                </c:pt>
                <c:pt idx="2210">
                  <c:v>4.4260000000000002</c:v>
                </c:pt>
                <c:pt idx="2211">
                  <c:v>4.4279999999999999</c:v>
                </c:pt>
                <c:pt idx="2212">
                  <c:v>4.43</c:v>
                </c:pt>
                <c:pt idx="2213">
                  <c:v>4.4320000000000004</c:v>
                </c:pt>
                <c:pt idx="2214">
                  <c:v>4.4340000000000002</c:v>
                </c:pt>
                <c:pt idx="2215">
                  <c:v>4.4359999999999999</c:v>
                </c:pt>
                <c:pt idx="2216">
                  <c:v>4.4379999999999997</c:v>
                </c:pt>
                <c:pt idx="2217">
                  <c:v>4.4400000000000004</c:v>
                </c:pt>
                <c:pt idx="2218">
                  <c:v>4.4420000000000002</c:v>
                </c:pt>
                <c:pt idx="2219">
                  <c:v>4.444</c:v>
                </c:pt>
                <c:pt idx="2220">
                  <c:v>4.4460000000000006</c:v>
                </c:pt>
                <c:pt idx="2221">
                  <c:v>4.4480000000000004</c:v>
                </c:pt>
                <c:pt idx="2222">
                  <c:v>4.45</c:v>
                </c:pt>
                <c:pt idx="2223">
                  <c:v>4.452</c:v>
                </c:pt>
                <c:pt idx="2224">
                  <c:v>4.4539999999999997</c:v>
                </c:pt>
                <c:pt idx="2225">
                  <c:v>4.4559999999999995</c:v>
                </c:pt>
                <c:pt idx="2226">
                  <c:v>4.4580000000000002</c:v>
                </c:pt>
                <c:pt idx="2227">
                  <c:v>4.4600000000000009</c:v>
                </c:pt>
                <c:pt idx="2228">
                  <c:v>4.4620000000000006</c:v>
                </c:pt>
                <c:pt idx="2229">
                  <c:v>4.4640000000000004</c:v>
                </c:pt>
                <c:pt idx="2230">
                  <c:v>4.4659999999999993</c:v>
                </c:pt>
                <c:pt idx="2231">
                  <c:v>4.468</c:v>
                </c:pt>
                <c:pt idx="2232">
                  <c:v>4.47</c:v>
                </c:pt>
                <c:pt idx="2233">
                  <c:v>4.4720000000000004</c:v>
                </c:pt>
                <c:pt idx="2234">
                  <c:v>4.4740000000000002</c:v>
                </c:pt>
                <c:pt idx="2235">
                  <c:v>4.476</c:v>
                </c:pt>
                <c:pt idx="2236">
                  <c:v>4.4780000000000006</c:v>
                </c:pt>
                <c:pt idx="2237">
                  <c:v>4.4799999999999995</c:v>
                </c:pt>
                <c:pt idx="2238">
                  <c:v>4.4820000000000002</c:v>
                </c:pt>
                <c:pt idx="2239">
                  <c:v>4.484</c:v>
                </c:pt>
                <c:pt idx="2240">
                  <c:v>4.4860000000000007</c:v>
                </c:pt>
                <c:pt idx="2241">
                  <c:v>4.4880000000000004</c:v>
                </c:pt>
                <c:pt idx="2242">
                  <c:v>4.49</c:v>
                </c:pt>
                <c:pt idx="2243">
                  <c:v>4.4919999999999991</c:v>
                </c:pt>
                <c:pt idx="2244">
                  <c:v>4.4939999999999998</c:v>
                </c:pt>
                <c:pt idx="2245">
                  <c:v>4.4960000000000004</c:v>
                </c:pt>
                <c:pt idx="2246">
                  <c:v>4.4980000000000002</c:v>
                </c:pt>
                <c:pt idx="2247">
                  <c:v>4.5000000000000009</c:v>
                </c:pt>
                <c:pt idx="2248">
                  <c:v>4.5019999999999998</c:v>
                </c:pt>
                <c:pt idx="2249">
                  <c:v>4.5040000000000004</c:v>
                </c:pt>
                <c:pt idx="2250">
                  <c:v>4.5059999999999993</c:v>
                </c:pt>
                <c:pt idx="2251">
                  <c:v>4.508</c:v>
                </c:pt>
                <c:pt idx="2252">
                  <c:v>4.51</c:v>
                </c:pt>
                <c:pt idx="2253">
                  <c:v>4.5120000000000005</c:v>
                </c:pt>
                <c:pt idx="2254">
                  <c:v>4.5140000000000002</c:v>
                </c:pt>
                <c:pt idx="2255">
                  <c:v>4.516</c:v>
                </c:pt>
                <c:pt idx="2256">
                  <c:v>4.5179999999999998</c:v>
                </c:pt>
                <c:pt idx="2257">
                  <c:v>4.5199999999999996</c:v>
                </c:pt>
                <c:pt idx="2258">
                  <c:v>4.5220000000000002</c:v>
                </c:pt>
                <c:pt idx="2259">
                  <c:v>4.524</c:v>
                </c:pt>
                <c:pt idx="2260">
                  <c:v>4.5260000000000007</c:v>
                </c:pt>
                <c:pt idx="2261">
                  <c:v>4.5279999999999996</c:v>
                </c:pt>
                <c:pt idx="2262">
                  <c:v>4.53</c:v>
                </c:pt>
                <c:pt idx="2263">
                  <c:v>4.5319999999999991</c:v>
                </c:pt>
                <c:pt idx="2264">
                  <c:v>4.5339999999999998</c:v>
                </c:pt>
                <c:pt idx="2265">
                  <c:v>4.5360000000000005</c:v>
                </c:pt>
                <c:pt idx="2266">
                  <c:v>4.5380000000000003</c:v>
                </c:pt>
                <c:pt idx="2267">
                  <c:v>4.5400000000000009</c:v>
                </c:pt>
                <c:pt idx="2268">
                  <c:v>4.5419999999999998</c:v>
                </c:pt>
                <c:pt idx="2269">
                  <c:v>4.5439999999999996</c:v>
                </c:pt>
                <c:pt idx="2270">
                  <c:v>4.5459999999999994</c:v>
                </c:pt>
                <c:pt idx="2271">
                  <c:v>4.548</c:v>
                </c:pt>
                <c:pt idx="2272">
                  <c:v>4.55</c:v>
                </c:pt>
                <c:pt idx="2273">
                  <c:v>4.5520000000000005</c:v>
                </c:pt>
                <c:pt idx="2274">
                  <c:v>4.5540000000000003</c:v>
                </c:pt>
                <c:pt idx="2275">
                  <c:v>4.556</c:v>
                </c:pt>
                <c:pt idx="2276">
                  <c:v>4.5579999999999998</c:v>
                </c:pt>
                <c:pt idx="2277">
                  <c:v>4.5599999999999996</c:v>
                </c:pt>
                <c:pt idx="2278">
                  <c:v>4.5620000000000003</c:v>
                </c:pt>
                <c:pt idx="2279">
                  <c:v>4.5640000000000001</c:v>
                </c:pt>
                <c:pt idx="2280">
                  <c:v>4.5660000000000007</c:v>
                </c:pt>
                <c:pt idx="2281">
                  <c:v>4.5679999999999996</c:v>
                </c:pt>
                <c:pt idx="2282">
                  <c:v>4.5699999999999994</c:v>
                </c:pt>
                <c:pt idx="2283">
                  <c:v>4.5720000000000001</c:v>
                </c:pt>
                <c:pt idx="2284">
                  <c:v>4.5739999999999998</c:v>
                </c:pt>
                <c:pt idx="2285">
                  <c:v>4.5760000000000005</c:v>
                </c:pt>
                <c:pt idx="2286">
                  <c:v>4.5780000000000003</c:v>
                </c:pt>
                <c:pt idx="2287">
                  <c:v>4.58</c:v>
                </c:pt>
                <c:pt idx="2288">
                  <c:v>4.5819999999999999</c:v>
                </c:pt>
                <c:pt idx="2289">
                  <c:v>4.5839999999999996</c:v>
                </c:pt>
                <c:pt idx="2290">
                  <c:v>4.5859999999999994</c:v>
                </c:pt>
                <c:pt idx="2291">
                  <c:v>4.5880000000000001</c:v>
                </c:pt>
                <c:pt idx="2292">
                  <c:v>4.5900000000000007</c:v>
                </c:pt>
                <c:pt idx="2293">
                  <c:v>4.5920000000000005</c:v>
                </c:pt>
                <c:pt idx="2294">
                  <c:v>4.5940000000000003</c:v>
                </c:pt>
                <c:pt idx="2295">
                  <c:v>4.5960000000000001</c:v>
                </c:pt>
                <c:pt idx="2296">
                  <c:v>4.5979999999999999</c:v>
                </c:pt>
                <c:pt idx="2297">
                  <c:v>4.5999999999999996</c:v>
                </c:pt>
                <c:pt idx="2298">
                  <c:v>4.6020000000000003</c:v>
                </c:pt>
                <c:pt idx="2299">
                  <c:v>4.6040000000000001</c:v>
                </c:pt>
                <c:pt idx="2300">
                  <c:v>4.6059999999999999</c:v>
                </c:pt>
                <c:pt idx="2301">
                  <c:v>4.6080000000000005</c:v>
                </c:pt>
                <c:pt idx="2302">
                  <c:v>4.6099999999999994</c:v>
                </c:pt>
                <c:pt idx="2303">
                  <c:v>4.6120000000000001</c:v>
                </c:pt>
                <c:pt idx="2304">
                  <c:v>4.6139999999999999</c:v>
                </c:pt>
                <c:pt idx="2305">
                  <c:v>4.6160000000000005</c:v>
                </c:pt>
                <c:pt idx="2306">
                  <c:v>4.6180000000000003</c:v>
                </c:pt>
                <c:pt idx="2307">
                  <c:v>4.62</c:v>
                </c:pt>
                <c:pt idx="2308">
                  <c:v>4.6219999999999999</c:v>
                </c:pt>
                <c:pt idx="2309">
                  <c:v>4.6239999999999997</c:v>
                </c:pt>
                <c:pt idx="2310">
                  <c:v>4.6260000000000003</c:v>
                </c:pt>
                <c:pt idx="2311">
                  <c:v>4.6280000000000001</c:v>
                </c:pt>
                <c:pt idx="2312">
                  <c:v>4.6300000000000008</c:v>
                </c:pt>
                <c:pt idx="2313">
                  <c:v>4.6320000000000006</c:v>
                </c:pt>
                <c:pt idx="2314">
                  <c:v>4.6340000000000003</c:v>
                </c:pt>
                <c:pt idx="2315">
                  <c:v>4.6359999999999992</c:v>
                </c:pt>
                <c:pt idx="2316">
                  <c:v>4.6379999999999999</c:v>
                </c:pt>
                <c:pt idx="2317">
                  <c:v>4.6399999999999997</c:v>
                </c:pt>
                <c:pt idx="2318">
                  <c:v>4.6420000000000003</c:v>
                </c:pt>
                <c:pt idx="2319">
                  <c:v>4.6440000000000001</c:v>
                </c:pt>
                <c:pt idx="2320">
                  <c:v>4.6459999999999999</c:v>
                </c:pt>
                <c:pt idx="2321">
                  <c:v>4.6480000000000006</c:v>
                </c:pt>
                <c:pt idx="2322">
                  <c:v>4.6499999999999995</c:v>
                </c:pt>
                <c:pt idx="2323">
                  <c:v>4.6520000000000001</c:v>
                </c:pt>
                <c:pt idx="2324">
                  <c:v>4.6539999999999999</c:v>
                </c:pt>
                <c:pt idx="2325">
                  <c:v>4.6560000000000006</c:v>
                </c:pt>
                <c:pt idx="2326">
                  <c:v>4.6580000000000004</c:v>
                </c:pt>
                <c:pt idx="2327">
                  <c:v>4.66</c:v>
                </c:pt>
                <c:pt idx="2328">
                  <c:v>4.661999999999999</c:v>
                </c:pt>
                <c:pt idx="2329">
                  <c:v>4.6639999999999997</c:v>
                </c:pt>
                <c:pt idx="2330">
                  <c:v>4.6660000000000004</c:v>
                </c:pt>
                <c:pt idx="2331">
                  <c:v>4.6680000000000001</c:v>
                </c:pt>
                <c:pt idx="2332">
                  <c:v>4.6700000000000008</c:v>
                </c:pt>
                <c:pt idx="2333">
                  <c:v>4.6719999999999997</c:v>
                </c:pt>
                <c:pt idx="2334">
                  <c:v>4.6740000000000004</c:v>
                </c:pt>
                <c:pt idx="2335">
                  <c:v>4.6759999999999993</c:v>
                </c:pt>
                <c:pt idx="2336">
                  <c:v>4.6779999999999999</c:v>
                </c:pt>
                <c:pt idx="2337">
                  <c:v>4.68</c:v>
                </c:pt>
                <c:pt idx="2338">
                  <c:v>4.6820000000000004</c:v>
                </c:pt>
                <c:pt idx="2339">
                  <c:v>4.6840000000000011</c:v>
                </c:pt>
                <c:pt idx="2340">
                  <c:v>4.6859999999999999</c:v>
                </c:pt>
                <c:pt idx="2341">
                  <c:v>4.6879999999999997</c:v>
                </c:pt>
                <c:pt idx="2342">
                  <c:v>4.6899999999999995</c:v>
                </c:pt>
                <c:pt idx="2343">
                  <c:v>4.6920000000000002</c:v>
                </c:pt>
                <c:pt idx="2344">
                  <c:v>4.694</c:v>
                </c:pt>
                <c:pt idx="2345">
                  <c:v>4.6960000000000006</c:v>
                </c:pt>
                <c:pt idx="2346">
                  <c:v>4.6979999999999995</c:v>
                </c:pt>
                <c:pt idx="2347">
                  <c:v>4.7</c:v>
                </c:pt>
                <c:pt idx="2348">
                  <c:v>4.702</c:v>
                </c:pt>
                <c:pt idx="2349">
                  <c:v>4.7039999999999997</c:v>
                </c:pt>
                <c:pt idx="2350">
                  <c:v>4.7060000000000004</c:v>
                </c:pt>
                <c:pt idx="2351">
                  <c:v>4.7080000000000002</c:v>
                </c:pt>
                <c:pt idx="2352">
                  <c:v>4.7100000000000009</c:v>
                </c:pt>
                <c:pt idx="2353">
                  <c:v>4.7119999999999997</c:v>
                </c:pt>
                <c:pt idx="2354">
                  <c:v>4.7139999999999995</c:v>
                </c:pt>
                <c:pt idx="2355">
                  <c:v>4.7159999999999993</c:v>
                </c:pt>
                <c:pt idx="2356">
                  <c:v>4.718</c:v>
                </c:pt>
                <c:pt idx="2357">
                  <c:v>4.7200000000000006</c:v>
                </c:pt>
                <c:pt idx="2358">
                  <c:v>4.7220000000000004</c:v>
                </c:pt>
                <c:pt idx="2359">
                  <c:v>4.7240000000000002</c:v>
                </c:pt>
                <c:pt idx="2360">
                  <c:v>4.726</c:v>
                </c:pt>
                <c:pt idx="2361">
                  <c:v>4.7279999999999998</c:v>
                </c:pt>
                <c:pt idx="2362">
                  <c:v>4.7299999999999995</c:v>
                </c:pt>
                <c:pt idx="2363">
                  <c:v>4.7320000000000002</c:v>
                </c:pt>
                <c:pt idx="2364">
                  <c:v>4.734</c:v>
                </c:pt>
                <c:pt idx="2365">
                  <c:v>4.7360000000000007</c:v>
                </c:pt>
                <c:pt idx="2366">
                  <c:v>4.7380000000000004</c:v>
                </c:pt>
                <c:pt idx="2367">
                  <c:v>4.7399999999999993</c:v>
                </c:pt>
                <c:pt idx="2368">
                  <c:v>4.742</c:v>
                </c:pt>
                <c:pt idx="2369">
                  <c:v>4.7439999999999998</c:v>
                </c:pt>
                <c:pt idx="2370">
                  <c:v>4.7460000000000004</c:v>
                </c:pt>
                <c:pt idx="2371">
                  <c:v>4.7480000000000002</c:v>
                </c:pt>
                <c:pt idx="2372">
                  <c:v>4.75</c:v>
                </c:pt>
                <c:pt idx="2373">
                  <c:v>4.7519999999999998</c:v>
                </c:pt>
                <c:pt idx="2374">
                  <c:v>4.7539999999999996</c:v>
                </c:pt>
                <c:pt idx="2375">
                  <c:v>4.7560000000000002</c:v>
                </c:pt>
                <c:pt idx="2376">
                  <c:v>4.758</c:v>
                </c:pt>
                <c:pt idx="2377">
                  <c:v>4.7600000000000007</c:v>
                </c:pt>
                <c:pt idx="2378">
                  <c:v>4.7620000000000005</c:v>
                </c:pt>
                <c:pt idx="2379">
                  <c:v>4.7640000000000002</c:v>
                </c:pt>
                <c:pt idx="2380">
                  <c:v>4.7659999999999991</c:v>
                </c:pt>
                <c:pt idx="2381">
                  <c:v>4.7679999999999998</c:v>
                </c:pt>
                <c:pt idx="2382">
                  <c:v>4.7699999999999996</c:v>
                </c:pt>
                <c:pt idx="2383">
                  <c:v>4.7720000000000002</c:v>
                </c:pt>
                <c:pt idx="2384">
                  <c:v>4.7740000000000009</c:v>
                </c:pt>
                <c:pt idx="2385">
                  <c:v>4.7759999999999998</c:v>
                </c:pt>
                <c:pt idx="2386">
                  <c:v>4.7780000000000005</c:v>
                </c:pt>
                <c:pt idx="2387">
                  <c:v>4.7799999999999994</c:v>
                </c:pt>
                <c:pt idx="2388">
                  <c:v>4.782</c:v>
                </c:pt>
                <c:pt idx="2389">
                  <c:v>4.7839999999999998</c:v>
                </c:pt>
                <c:pt idx="2390">
                  <c:v>4.7860000000000005</c:v>
                </c:pt>
                <c:pt idx="2391">
                  <c:v>4.7880000000000003</c:v>
                </c:pt>
                <c:pt idx="2392">
                  <c:v>4.79</c:v>
                </c:pt>
                <c:pt idx="2393">
                  <c:v>4.7919999999999998</c:v>
                </c:pt>
                <c:pt idx="2394">
                  <c:v>4.7939999999999996</c:v>
                </c:pt>
                <c:pt idx="2395">
                  <c:v>4.7960000000000003</c:v>
                </c:pt>
                <c:pt idx="2396">
                  <c:v>4.798</c:v>
                </c:pt>
                <c:pt idx="2397">
                  <c:v>4.8000000000000007</c:v>
                </c:pt>
                <c:pt idx="2398">
                  <c:v>4.8019999999999996</c:v>
                </c:pt>
                <c:pt idx="2399">
                  <c:v>4.8040000000000003</c:v>
                </c:pt>
                <c:pt idx="2400">
                  <c:v>4.8059999999999992</c:v>
                </c:pt>
                <c:pt idx="2401">
                  <c:v>4.8079999999999998</c:v>
                </c:pt>
                <c:pt idx="2402">
                  <c:v>4.8099999999999996</c:v>
                </c:pt>
                <c:pt idx="2403">
                  <c:v>4.8120000000000003</c:v>
                </c:pt>
                <c:pt idx="2404">
                  <c:v>4.8140000000000009</c:v>
                </c:pt>
                <c:pt idx="2405">
                  <c:v>4.8159999999999998</c:v>
                </c:pt>
                <c:pt idx="2406">
                  <c:v>4.8180000000000005</c:v>
                </c:pt>
                <c:pt idx="2407">
                  <c:v>4.8199999999999994</c:v>
                </c:pt>
                <c:pt idx="2408">
                  <c:v>4.8220000000000001</c:v>
                </c:pt>
                <c:pt idx="2409">
                  <c:v>4.8239999999999998</c:v>
                </c:pt>
                <c:pt idx="2410">
                  <c:v>4.8260000000000005</c:v>
                </c:pt>
                <c:pt idx="2411">
                  <c:v>4.8280000000000003</c:v>
                </c:pt>
                <c:pt idx="2412">
                  <c:v>4.83</c:v>
                </c:pt>
                <c:pt idx="2413">
                  <c:v>4.8319999999999999</c:v>
                </c:pt>
                <c:pt idx="2414">
                  <c:v>4.8339999999999996</c:v>
                </c:pt>
                <c:pt idx="2415">
                  <c:v>4.8360000000000003</c:v>
                </c:pt>
                <c:pt idx="2416">
                  <c:v>4.8380000000000001</c:v>
                </c:pt>
                <c:pt idx="2417">
                  <c:v>4.8400000000000007</c:v>
                </c:pt>
                <c:pt idx="2418">
                  <c:v>4.8419999999999996</c:v>
                </c:pt>
                <c:pt idx="2419">
                  <c:v>4.8440000000000003</c:v>
                </c:pt>
                <c:pt idx="2420">
                  <c:v>4.8459999999999992</c:v>
                </c:pt>
                <c:pt idx="2421">
                  <c:v>4.8479999999999999</c:v>
                </c:pt>
                <c:pt idx="2422">
                  <c:v>4.8500000000000005</c:v>
                </c:pt>
                <c:pt idx="2423">
                  <c:v>4.8520000000000003</c:v>
                </c:pt>
                <c:pt idx="2424">
                  <c:v>4.854000000000001</c:v>
                </c:pt>
                <c:pt idx="2425">
                  <c:v>4.8559999999999999</c:v>
                </c:pt>
                <c:pt idx="2426">
                  <c:v>4.8579999999999997</c:v>
                </c:pt>
                <c:pt idx="2427">
                  <c:v>4.8599999999999994</c:v>
                </c:pt>
                <c:pt idx="2428">
                  <c:v>4.8620000000000001</c:v>
                </c:pt>
                <c:pt idx="2429">
                  <c:v>4.8639999999999999</c:v>
                </c:pt>
                <c:pt idx="2430">
                  <c:v>4.8660000000000005</c:v>
                </c:pt>
                <c:pt idx="2431">
                  <c:v>4.8680000000000003</c:v>
                </c:pt>
                <c:pt idx="2432">
                  <c:v>4.87</c:v>
                </c:pt>
                <c:pt idx="2433">
                  <c:v>4.8719999999999999</c:v>
                </c:pt>
                <c:pt idx="2434">
                  <c:v>4.8739999999999997</c:v>
                </c:pt>
                <c:pt idx="2435">
                  <c:v>4.8760000000000003</c:v>
                </c:pt>
                <c:pt idx="2436">
                  <c:v>4.8780000000000001</c:v>
                </c:pt>
                <c:pt idx="2437">
                  <c:v>4.8800000000000008</c:v>
                </c:pt>
                <c:pt idx="2438">
                  <c:v>4.8819999999999997</c:v>
                </c:pt>
                <c:pt idx="2439">
                  <c:v>4.8839999999999995</c:v>
                </c:pt>
                <c:pt idx="2440">
                  <c:v>4.8860000000000001</c:v>
                </c:pt>
                <c:pt idx="2441">
                  <c:v>4.8879999999999999</c:v>
                </c:pt>
                <c:pt idx="2442">
                  <c:v>4.8900000000000006</c:v>
                </c:pt>
                <c:pt idx="2443">
                  <c:v>4.8920000000000003</c:v>
                </c:pt>
                <c:pt idx="2444">
                  <c:v>4.8940000000000001</c:v>
                </c:pt>
                <c:pt idx="2445">
                  <c:v>4.8959999999999999</c:v>
                </c:pt>
                <c:pt idx="2446">
                  <c:v>4.8979999999999997</c:v>
                </c:pt>
                <c:pt idx="2447">
                  <c:v>4.8999999999999995</c:v>
                </c:pt>
                <c:pt idx="2448">
                  <c:v>4.9020000000000001</c:v>
                </c:pt>
                <c:pt idx="2449">
                  <c:v>4.9040000000000008</c:v>
                </c:pt>
                <c:pt idx="2450">
                  <c:v>4.9060000000000006</c:v>
                </c:pt>
                <c:pt idx="2451">
                  <c:v>4.9080000000000004</c:v>
                </c:pt>
                <c:pt idx="2452">
                  <c:v>4.9099999999999993</c:v>
                </c:pt>
                <c:pt idx="2453">
                  <c:v>4.9119999999999999</c:v>
                </c:pt>
                <c:pt idx="2454">
                  <c:v>4.9139999999999997</c:v>
                </c:pt>
                <c:pt idx="2455">
                  <c:v>4.9160000000000004</c:v>
                </c:pt>
                <c:pt idx="2456">
                  <c:v>4.9180000000000001</c:v>
                </c:pt>
                <c:pt idx="2457">
                  <c:v>4.92</c:v>
                </c:pt>
                <c:pt idx="2458">
                  <c:v>4.9220000000000006</c:v>
                </c:pt>
                <c:pt idx="2459">
                  <c:v>4.9239999999999995</c:v>
                </c:pt>
                <c:pt idx="2460">
                  <c:v>4.9260000000000002</c:v>
                </c:pt>
                <c:pt idx="2461">
                  <c:v>4.9279999999999999</c:v>
                </c:pt>
                <c:pt idx="2462">
                  <c:v>4.9300000000000006</c:v>
                </c:pt>
                <c:pt idx="2463">
                  <c:v>4.9320000000000004</c:v>
                </c:pt>
                <c:pt idx="2464">
                  <c:v>4.9340000000000002</c:v>
                </c:pt>
                <c:pt idx="2465">
                  <c:v>4.9359999999999991</c:v>
                </c:pt>
                <c:pt idx="2466">
                  <c:v>4.9379999999999997</c:v>
                </c:pt>
                <c:pt idx="2467">
                  <c:v>4.9399999999999995</c:v>
                </c:pt>
                <c:pt idx="2468">
                  <c:v>4.9420000000000002</c:v>
                </c:pt>
                <c:pt idx="2469">
                  <c:v>4.9440000000000008</c:v>
                </c:pt>
                <c:pt idx="2470">
                  <c:v>4.9459999999999997</c:v>
                </c:pt>
                <c:pt idx="2471">
                  <c:v>4.9480000000000004</c:v>
                </c:pt>
                <c:pt idx="2472">
                  <c:v>4.9499999999999993</c:v>
                </c:pt>
                <c:pt idx="2473">
                  <c:v>4.952</c:v>
                </c:pt>
                <c:pt idx="2474">
                  <c:v>4.9539999999999997</c:v>
                </c:pt>
                <c:pt idx="2475">
                  <c:v>4.9560000000000004</c:v>
                </c:pt>
                <c:pt idx="2476">
                  <c:v>4.9580000000000002</c:v>
                </c:pt>
                <c:pt idx="2477">
                  <c:v>4.96</c:v>
                </c:pt>
                <c:pt idx="2478">
                  <c:v>4.9620000000000006</c:v>
                </c:pt>
                <c:pt idx="2479">
                  <c:v>4.9639999999999995</c:v>
                </c:pt>
                <c:pt idx="2480">
                  <c:v>4.9660000000000002</c:v>
                </c:pt>
                <c:pt idx="2481">
                  <c:v>4.968</c:v>
                </c:pt>
                <c:pt idx="2482">
                  <c:v>4.9700000000000006</c:v>
                </c:pt>
                <c:pt idx="2483">
                  <c:v>4.9719999999999995</c:v>
                </c:pt>
                <c:pt idx="2484">
                  <c:v>4.9740000000000002</c:v>
                </c:pt>
                <c:pt idx="2485">
                  <c:v>4.9759999999999991</c:v>
                </c:pt>
                <c:pt idx="2486">
                  <c:v>4.9779999999999998</c:v>
                </c:pt>
                <c:pt idx="2487">
                  <c:v>4.9800000000000004</c:v>
                </c:pt>
                <c:pt idx="2488">
                  <c:v>4.9820000000000002</c:v>
                </c:pt>
                <c:pt idx="2489">
                  <c:v>4.9840000000000009</c:v>
                </c:pt>
                <c:pt idx="2490">
                  <c:v>4.9859999999999998</c:v>
                </c:pt>
                <c:pt idx="2491">
                  <c:v>4.9880000000000004</c:v>
                </c:pt>
                <c:pt idx="2492">
                  <c:v>4.9899999999999993</c:v>
                </c:pt>
                <c:pt idx="2493">
                  <c:v>4.992</c:v>
                </c:pt>
                <c:pt idx="2494">
                  <c:v>4.9939999999999998</c:v>
                </c:pt>
                <c:pt idx="2495">
                  <c:v>4.9960000000000004</c:v>
                </c:pt>
                <c:pt idx="2496">
                  <c:v>4.9980000000000002</c:v>
                </c:pt>
              </c:numCache>
            </c:numRef>
          </c:cat>
          <c:val>
            <c:numRef>
              <c:f>F0014CH1!$E$1:$E$2500</c:f>
              <c:numCache>
                <c:formatCode>General</c:formatCode>
                <c:ptCount val="2500"/>
                <c:pt idx="0">
                  <c:v>0.04</c:v>
                </c:pt>
                <c:pt idx="1">
                  <c:v>0.12</c:v>
                </c:pt>
                <c:pt idx="2">
                  <c:v>0.12</c:v>
                </c:pt>
                <c:pt idx="3">
                  <c:v>0.28000000000000003</c:v>
                </c:pt>
                <c:pt idx="4">
                  <c:v>0.32</c:v>
                </c:pt>
                <c:pt idx="5">
                  <c:v>0.32</c:v>
                </c:pt>
                <c:pt idx="6">
                  <c:v>0.28000000000000003</c:v>
                </c:pt>
                <c:pt idx="7">
                  <c:v>0.24</c:v>
                </c:pt>
                <c:pt idx="8">
                  <c:v>0.28000000000000003</c:v>
                </c:pt>
                <c:pt idx="9">
                  <c:v>0.44</c:v>
                </c:pt>
                <c:pt idx="10">
                  <c:v>0.44</c:v>
                </c:pt>
                <c:pt idx="11">
                  <c:v>0.52</c:v>
                </c:pt>
                <c:pt idx="12">
                  <c:v>0.44</c:v>
                </c:pt>
                <c:pt idx="13">
                  <c:v>0.48</c:v>
                </c:pt>
                <c:pt idx="14">
                  <c:v>0.48</c:v>
                </c:pt>
                <c:pt idx="15">
                  <c:v>0.64</c:v>
                </c:pt>
                <c:pt idx="16">
                  <c:v>0.68</c:v>
                </c:pt>
                <c:pt idx="17">
                  <c:v>0.64</c:v>
                </c:pt>
                <c:pt idx="18">
                  <c:v>0.64</c:v>
                </c:pt>
                <c:pt idx="19">
                  <c:v>0.64</c:v>
                </c:pt>
                <c:pt idx="20">
                  <c:v>0.68</c:v>
                </c:pt>
                <c:pt idx="21">
                  <c:v>0.8</c:v>
                </c:pt>
                <c:pt idx="22">
                  <c:v>0.88</c:v>
                </c:pt>
                <c:pt idx="23">
                  <c:v>0.84</c:v>
                </c:pt>
                <c:pt idx="24">
                  <c:v>0.84</c:v>
                </c:pt>
                <c:pt idx="25">
                  <c:v>0.84</c:v>
                </c:pt>
                <c:pt idx="26">
                  <c:v>0.84</c:v>
                </c:pt>
                <c:pt idx="27">
                  <c:v>0.88</c:v>
                </c:pt>
                <c:pt idx="28">
                  <c:v>1</c:v>
                </c:pt>
                <c:pt idx="29">
                  <c:v>1.04</c:v>
                </c:pt>
                <c:pt idx="30">
                  <c:v>1.04</c:v>
                </c:pt>
                <c:pt idx="31">
                  <c:v>1</c:v>
                </c:pt>
                <c:pt idx="32">
                  <c:v>1</c:v>
                </c:pt>
                <c:pt idx="33">
                  <c:v>1</c:v>
                </c:pt>
                <c:pt idx="34">
                  <c:v>1.1599999999999999</c:v>
                </c:pt>
                <c:pt idx="35">
                  <c:v>1.2</c:v>
                </c:pt>
                <c:pt idx="36">
                  <c:v>1.2</c:v>
                </c:pt>
                <c:pt idx="37">
                  <c:v>1.2</c:v>
                </c:pt>
                <c:pt idx="38">
                  <c:v>1.2</c:v>
                </c:pt>
                <c:pt idx="39">
                  <c:v>1.1599999999999999</c:v>
                </c:pt>
                <c:pt idx="40">
                  <c:v>1.36</c:v>
                </c:pt>
                <c:pt idx="41">
                  <c:v>1.4</c:v>
                </c:pt>
                <c:pt idx="42">
                  <c:v>1.4</c:v>
                </c:pt>
                <c:pt idx="43">
                  <c:v>1.36</c:v>
                </c:pt>
                <c:pt idx="44">
                  <c:v>1.36</c:v>
                </c:pt>
                <c:pt idx="45">
                  <c:v>1.36</c:v>
                </c:pt>
                <c:pt idx="46">
                  <c:v>1.48</c:v>
                </c:pt>
                <c:pt idx="47">
                  <c:v>1.48</c:v>
                </c:pt>
                <c:pt idx="48">
                  <c:v>1.48</c:v>
                </c:pt>
                <c:pt idx="49">
                  <c:v>1.52</c:v>
                </c:pt>
                <c:pt idx="50">
                  <c:v>1.52</c:v>
                </c:pt>
                <c:pt idx="51">
                  <c:v>1.48</c:v>
                </c:pt>
                <c:pt idx="52">
                  <c:v>1.56</c:v>
                </c:pt>
                <c:pt idx="53">
                  <c:v>1.64</c:v>
                </c:pt>
                <c:pt idx="54">
                  <c:v>1.64</c:v>
                </c:pt>
                <c:pt idx="55">
                  <c:v>1.64</c:v>
                </c:pt>
                <c:pt idx="56">
                  <c:v>1.64</c:v>
                </c:pt>
                <c:pt idx="57">
                  <c:v>1.64</c:v>
                </c:pt>
                <c:pt idx="58">
                  <c:v>1.68</c:v>
                </c:pt>
                <c:pt idx="59">
                  <c:v>1.76</c:v>
                </c:pt>
                <c:pt idx="60">
                  <c:v>1.72</c:v>
                </c:pt>
                <c:pt idx="61">
                  <c:v>1.76</c:v>
                </c:pt>
                <c:pt idx="62">
                  <c:v>1.76</c:v>
                </c:pt>
                <c:pt idx="63">
                  <c:v>1.76</c:v>
                </c:pt>
                <c:pt idx="64">
                  <c:v>1.76</c:v>
                </c:pt>
                <c:pt idx="65">
                  <c:v>1.84</c:v>
                </c:pt>
                <c:pt idx="66">
                  <c:v>1.84</c:v>
                </c:pt>
                <c:pt idx="67">
                  <c:v>1.88</c:v>
                </c:pt>
                <c:pt idx="68">
                  <c:v>1.88</c:v>
                </c:pt>
                <c:pt idx="69">
                  <c:v>1.84</c:v>
                </c:pt>
                <c:pt idx="70">
                  <c:v>1.88</c:v>
                </c:pt>
                <c:pt idx="71">
                  <c:v>1.92</c:v>
                </c:pt>
                <c:pt idx="72">
                  <c:v>1.96</c:v>
                </c:pt>
                <c:pt idx="73">
                  <c:v>1.92</c:v>
                </c:pt>
                <c:pt idx="74">
                  <c:v>1.92</c:v>
                </c:pt>
                <c:pt idx="75">
                  <c:v>1.88</c:v>
                </c:pt>
                <c:pt idx="76">
                  <c:v>1.92</c:v>
                </c:pt>
                <c:pt idx="77">
                  <c:v>1.96</c:v>
                </c:pt>
                <c:pt idx="78">
                  <c:v>2</c:v>
                </c:pt>
                <c:pt idx="79">
                  <c:v>2</c:v>
                </c:pt>
                <c:pt idx="80">
                  <c:v>2.04</c:v>
                </c:pt>
                <c:pt idx="81">
                  <c:v>2.04</c:v>
                </c:pt>
                <c:pt idx="82">
                  <c:v>2.04</c:v>
                </c:pt>
                <c:pt idx="83">
                  <c:v>2</c:v>
                </c:pt>
                <c:pt idx="84">
                  <c:v>2.08</c:v>
                </c:pt>
                <c:pt idx="85">
                  <c:v>2.04</c:v>
                </c:pt>
                <c:pt idx="86">
                  <c:v>2.08</c:v>
                </c:pt>
                <c:pt idx="87">
                  <c:v>2.04</c:v>
                </c:pt>
                <c:pt idx="88">
                  <c:v>2.04</c:v>
                </c:pt>
                <c:pt idx="89">
                  <c:v>2.04</c:v>
                </c:pt>
                <c:pt idx="90">
                  <c:v>2.08</c:v>
                </c:pt>
                <c:pt idx="91">
                  <c:v>2.08</c:v>
                </c:pt>
                <c:pt idx="92">
                  <c:v>2.12</c:v>
                </c:pt>
                <c:pt idx="93">
                  <c:v>2.08</c:v>
                </c:pt>
                <c:pt idx="94">
                  <c:v>2.08</c:v>
                </c:pt>
                <c:pt idx="95">
                  <c:v>2.12</c:v>
                </c:pt>
                <c:pt idx="96">
                  <c:v>2.12</c:v>
                </c:pt>
                <c:pt idx="97">
                  <c:v>2.08</c:v>
                </c:pt>
                <c:pt idx="98">
                  <c:v>2.12</c:v>
                </c:pt>
                <c:pt idx="99">
                  <c:v>2.08</c:v>
                </c:pt>
                <c:pt idx="100">
                  <c:v>2.12</c:v>
                </c:pt>
                <c:pt idx="101">
                  <c:v>2.16</c:v>
                </c:pt>
                <c:pt idx="102">
                  <c:v>2.12</c:v>
                </c:pt>
                <c:pt idx="103">
                  <c:v>2.04</c:v>
                </c:pt>
                <c:pt idx="104">
                  <c:v>2.12</c:v>
                </c:pt>
                <c:pt idx="105">
                  <c:v>2.08</c:v>
                </c:pt>
                <c:pt idx="106">
                  <c:v>2.12</c:v>
                </c:pt>
                <c:pt idx="107">
                  <c:v>2.16</c:v>
                </c:pt>
                <c:pt idx="108">
                  <c:v>2.12</c:v>
                </c:pt>
                <c:pt idx="109">
                  <c:v>2.12</c:v>
                </c:pt>
                <c:pt idx="110">
                  <c:v>2.08</c:v>
                </c:pt>
                <c:pt idx="111">
                  <c:v>2.08</c:v>
                </c:pt>
                <c:pt idx="112">
                  <c:v>2.12</c:v>
                </c:pt>
                <c:pt idx="113">
                  <c:v>2.08</c:v>
                </c:pt>
                <c:pt idx="114">
                  <c:v>2.08</c:v>
                </c:pt>
                <c:pt idx="115">
                  <c:v>2.08</c:v>
                </c:pt>
                <c:pt idx="116">
                  <c:v>2.08</c:v>
                </c:pt>
                <c:pt idx="117">
                  <c:v>2</c:v>
                </c:pt>
                <c:pt idx="118">
                  <c:v>2.04</c:v>
                </c:pt>
                <c:pt idx="119">
                  <c:v>2.08</c:v>
                </c:pt>
                <c:pt idx="120">
                  <c:v>2.04</c:v>
                </c:pt>
                <c:pt idx="121">
                  <c:v>2</c:v>
                </c:pt>
                <c:pt idx="122">
                  <c:v>1.96</c:v>
                </c:pt>
                <c:pt idx="123">
                  <c:v>1.96</c:v>
                </c:pt>
                <c:pt idx="124">
                  <c:v>2</c:v>
                </c:pt>
                <c:pt idx="125">
                  <c:v>1.96</c:v>
                </c:pt>
                <c:pt idx="126">
                  <c:v>2</c:v>
                </c:pt>
                <c:pt idx="127">
                  <c:v>1.96</c:v>
                </c:pt>
                <c:pt idx="128">
                  <c:v>1.92</c:v>
                </c:pt>
                <c:pt idx="129">
                  <c:v>1.92</c:v>
                </c:pt>
                <c:pt idx="130">
                  <c:v>1.88</c:v>
                </c:pt>
                <c:pt idx="131">
                  <c:v>1.88</c:v>
                </c:pt>
                <c:pt idx="132">
                  <c:v>1.88</c:v>
                </c:pt>
                <c:pt idx="133">
                  <c:v>1.92</c:v>
                </c:pt>
                <c:pt idx="134">
                  <c:v>1.8</c:v>
                </c:pt>
                <c:pt idx="135">
                  <c:v>1.8</c:v>
                </c:pt>
                <c:pt idx="136">
                  <c:v>1.8</c:v>
                </c:pt>
                <c:pt idx="137">
                  <c:v>1.76</c:v>
                </c:pt>
                <c:pt idx="138">
                  <c:v>1.84</c:v>
                </c:pt>
                <c:pt idx="139">
                  <c:v>1.8</c:v>
                </c:pt>
                <c:pt idx="140">
                  <c:v>1.72</c:v>
                </c:pt>
                <c:pt idx="141">
                  <c:v>1.68</c:v>
                </c:pt>
                <c:pt idx="142">
                  <c:v>1.68</c:v>
                </c:pt>
                <c:pt idx="143">
                  <c:v>1.68</c:v>
                </c:pt>
                <c:pt idx="144">
                  <c:v>1.68</c:v>
                </c:pt>
                <c:pt idx="145">
                  <c:v>1.68</c:v>
                </c:pt>
                <c:pt idx="146">
                  <c:v>1.6</c:v>
                </c:pt>
                <c:pt idx="147">
                  <c:v>1.56</c:v>
                </c:pt>
                <c:pt idx="148">
                  <c:v>1.6</c:v>
                </c:pt>
                <c:pt idx="149">
                  <c:v>1.56</c:v>
                </c:pt>
                <c:pt idx="150">
                  <c:v>1.56</c:v>
                </c:pt>
                <c:pt idx="151">
                  <c:v>1.56</c:v>
                </c:pt>
                <c:pt idx="152">
                  <c:v>1.56</c:v>
                </c:pt>
                <c:pt idx="153">
                  <c:v>1.44</c:v>
                </c:pt>
                <c:pt idx="154">
                  <c:v>1.48</c:v>
                </c:pt>
                <c:pt idx="155">
                  <c:v>1.44</c:v>
                </c:pt>
                <c:pt idx="156">
                  <c:v>1.44</c:v>
                </c:pt>
                <c:pt idx="157">
                  <c:v>1.44</c:v>
                </c:pt>
                <c:pt idx="158">
                  <c:v>1.4</c:v>
                </c:pt>
                <c:pt idx="159">
                  <c:v>1.32</c:v>
                </c:pt>
                <c:pt idx="160">
                  <c:v>1.28</c:v>
                </c:pt>
                <c:pt idx="161">
                  <c:v>1.32</c:v>
                </c:pt>
                <c:pt idx="162">
                  <c:v>1.28</c:v>
                </c:pt>
                <c:pt idx="163">
                  <c:v>1.28</c:v>
                </c:pt>
                <c:pt idx="164">
                  <c:v>1.28</c:v>
                </c:pt>
                <c:pt idx="165">
                  <c:v>1.1599999999999999</c:v>
                </c:pt>
                <c:pt idx="166">
                  <c:v>1.1599999999999999</c:v>
                </c:pt>
                <c:pt idx="167">
                  <c:v>1.1200000000000001</c:v>
                </c:pt>
                <c:pt idx="168">
                  <c:v>1.08</c:v>
                </c:pt>
                <c:pt idx="169">
                  <c:v>1.1200000000000001</c:v>
                </c:pt>
                <c:pt idx="170">
                  <c:v>1.08</c:v>
                </c:pt>
                <c:pt idx="171">
                  <c:v>1.04</c:v>
                </c:pt>
                <c:pt idx="172">
                  <c:v>0.96</c:v>
                </c:pt>
                <c:pt idx="173">
                  <c:v>0.92</c:v>
                </c:pt>
                <c:pt idx="174">
                  <c:v>0.92</c:v>
                </c:pt>
                <c:pt idx="175">
                  <c:v>0.96</c:v>
                </c:pt>
                <c:pt idx="176">
                  <c:v>0.96</c:v>
                </c:pt>
                <c:pt idx="177">
                  <c:v>0.88</c:v>
                </c:pt>
                <c:pt idx="178">
                  <c:v>0.8</c:v>
                </c:pt>
                <c:pt idx="179">
                  <c:v>0.76</c:v>
                </c:pt>
                <c:pt idx="180">
                  <c:v>0.76</c:v>
                </c:pt>
                <c:pt idx="181">
                  <c:v>0.76</c:v>
                </c:pt>
                <c:pt idx="182">
                  <c:v>0.76</c:v>
                </c:pt>
                <c:pt idx="183">
                  <c:v>0.76</c:v>
                </c:pt>
                <c:pt idx="184">
                  <c:v>0.6</c:v>
                </c:pt>
                <c:pt idx="185">
                  <c:v>0.56000000000000005</c:v>
                </c:pt>
                <c:pt idx="186">
                  <c:v>0.56000000000000005</c:v>
                </c:pt>
                <c:pt idx="187">
                  <c:v>0.56000000000000005</c:v>
                </c:pt>
                <c:pt idx="188">
                  <c:v>0.56000000000000005</c:v>
                </c:pt>
                <c:pt idx="189">
                  <c:v>0.56000000000000005</c:v>
                </c:pt>
                <c:pt idx="190">
                  <c:v>0.4</c:v>
                </c:pt>
                <c:pt idx="191">
                  <c:v>0.4</c:v>
                </c:pt>
                <c:pt idx="192">
                  <c:v>0.4</c:v>
                </c:pt>
                <c:pt idx="193">
                  <c:v>0.4</c:v>
                </c:pt>
                <c:pt idx="194">
                  <c:v>0.36</c:v>
                </c:pt>
                <c:pt idx="195">
                  <c:v>0.4</c:v>
                </c:pt>
                <c:pt idx="196">
                  <c:v>0.24</c:v>
                </c:pt>
                <c:pt idx="197">
                  <c:v>0.16</c:v>
                </c:pt>
                <c:pt idx="198">
                  <c:v>0.2</c:v>
                </c:pt>
                <c:pt idx="199">
                  <c:v>0.2</c:v>
                </c:pt>
                <c:pt idx="200">
                  <c:v>0.16</c:v>
                </c:pt>
                <c:pt idx="201">
                  <c:v>0.2</c:v>
                </c:pt>
                <c:pt idx="202">
                  <c:v>0.12</c:v>
                </c:pt>
                <c:pt idx="203">
                  <c:v>0</c:v>
                </c:pt>
                <c:pt idx="204">
                  <c:v>0</c:v>
                </c:pt>
                <c:pt idx="205">
                  <c:v>-0.04</c:v>
                </c:pt>
                <c:pt idx="206">
                  <c:v>0</c:v>
                </c:pt>
                <c:pt idx="207">
                  <c:v>0</c:v>
                </c:pt>
                <c:pt idx="208">
                  <c:v>0</c:v>
                </c:pt>
                <c:pt idx="209">
                  <c:v>-0.2</c:v>
                </c:pt>
                <c:pt idx="210">
                  <c:v>-0.2</c:v>
                </c:pt>
                <c:pt idx="211">
                  <c:v>-0.2</c:v>
                </c:pt>
                <c:pt idx="212">
                  <c:v>-0.2</c:v>
                </c:pt>
                <c:pt idx="213">
                  <c:v>-0.2</c:v>
                </c:pt>
                <c:pt idx="214">
                  <c:v>-0.24</c:v>
                </c:pt>
                <c:pt idx="215">
                  <c:v>-0.4</c:v>
                </c:pt>
                <c:pt idx="216">
                  <c:v>-0.4</c:v>
                </c:pt>
                <c:pt idx="217">
                  <c:v>-0.4</c:v>
                </c:pt>
                <c:pt idx="218">
                  <c:v>-0.4</c:v>
                </c:pt>
                <c:pt idx="219">
                  <c:v>-0.4</c:v>
                </c:pt>
                <c:pt idx="220">
                  <c:v>-0.4</c:v>
                </c:pt>
                <c:pt idx="221">
                  <c:v>-0.56000000000000005</c:v>
                </c:pt>
                <c:pt idx="222">
                  <c:v>-0.6</c:v>
                </c:pt>
                <c:pt idx="223">
                  <c:v>-0.6</c:v>
                </c:pt>
                <c:pt idx="224">
                  <c:v>-0.6</c:v>
                </c:pt>
                <c:pt idx="225">
                  <c:v>-0.56000000000000005</c:v>
                </c:pt>
                <c:pt idx="226">
                  <c:v>-0.6</c:v>
                </c:pt>
                <c:pt idx="227">
                  <c:v>-0.64</c:v>
                </c:pt>
                <c:pt idx="228">
                  <c:v>-0.8</c:v>
                </c:pt>
                <c:pt idx="229">
                  <c:v>-0.8</c:v>
                </c:pt>
                <c:pt idx="230">
                  <c:v>-0.8</c:v>
                </c:pt>
                <c:pt idx="231">
                  <c:v>-0.8</c:v>
                </c:pt>
                <c:pt idx="232">
                  <c:v>-0.8</c:v>
                </c:pt>
                <c:pt idx="233">
                  <c:v>-0.84</c:v>
                </c:pt>
                <c:pt idx="234">
                  <c:v>-0.96</c:v>
                </c:pt>
                <c:pt idx="235">
                  <c:v>-0.96</c:v>
                </c:pt>
                <c:pt idx="236">
                  <c:v>-0.96</c:v>
                </c:pt>
                <c:pt idx="237">
                  <c:v>-0.96</c:v>
                </c:pt>
                <c:pt idx="238">
                  <c:v>-0.96</c:v>
                </c:pt>
                <c:pt idx="239">
                  <c:v>-0.96</c:v>
                </c:pt>
                <c:pt idx="240">
                  <c:v>-1.1200000000000001</c:v>
                </c:pt>
                <c:pt idx="241">
                  <c:v>-1.1200000000000001</c:v>
                </c:pt>
                <c:pt idx="242">
                  <c:v>-1.1200000000000001</c:v>
                </c:pt>
                <c:pt idx="243">
                  <c:v>-1.1599999999999999</c:v>
                </c:pt>
                <c:pt idx="244">
                  <c:v>-1.1599999999999999</c:v>
                </c:pt>
                <c:pt idx="245">
                  <c:v>-1.1599999999999999</c:v>
                </c:pt>
                <c:pt idx="246">
                  <c:v>-1.28</c:v>
                </c:pt>
                <c:pt idx="247">
                  <c:v>-1.32</c:v>
                </c:pt>
                <c:pt idx="248">
                  <c:v>-1.32</c:v>
                </c:pt>
                <c:pt idx="249">
                  <c:v>-1.32</c:v>
                </c:pt>
                <c:pt idx="250">
                  <c:v>-1.32</c:v>
                </c:pt>
                <c:pt idx="251">
                  <c:v>-1.32</c:v>
                </c:pt>
                <c:pt idx="252">
                  <c:v>-1.36</c:v>
                </c:pt>
                <c:pt idx="253">
                  <c:v>-1.44</c:v>
                </c:pt>
                <c:pt idx="254">
                  <c:v>-1.44</c:v>
                </c:pt>
                <c:pt idx="255">
                  <c:v>-1.44</c:v>
                </c:pt>
                <c:pt idx="256">
                  <c:v>-1.48</c:v>
                </c:pt>
                <c:pt idx="257">
                  <c:v>-1.44</c:v>
                </c:pt>
                <c:pt idx="258">
                  <c:v>-1.44</c:v>
                </c:pt>
                <c:pt idx="259">
                  <c:v>-1.56</c:v>
                </c:pt>
                <c:pt idx="260">
                  <c:v>-1.6</c:v>
                </c:pt>
                <c:pt idx="261">
                  <c:v>-1.6</c:v>
                </c:pt>
                <c:pt idx="262">
                  <c:v>-1.6</c:v>
                </c:pt>
                <c:pt idx="263">
                  <c:v>-1.6</c:v>
                </c:pt>
                <c:pt idx="264">
                  <c:v>-1.64</c:v>
                </c:pt>
                <c:pt idx="265">
                  <c:v>-1.72</c:v>
                </c:pt>
                <c:pt idx="266">
                  <c:v>-1.72</c:v>
                </c:pt>
                <c:pt idx="267">
                  <c:v>-1.72</c:v>
                </c:pt>
                <c:pt idx="268">
                  <c:v>-1.72</c:v>
                </c:pt>
                <c:pt idx="269">
                  <c:v>-1.72</c:v>
                </c:pt>
                <c:pt idx="270">
                  <c:v>-1.72</c:v>
                </c:pt>
                <c:pt idx="271">
                  <c:v>-1.8</c:v>
                </c:pt>
                <c:pt idx="272">
                  <c:v>-1.8</c:v>
                </c:pt>
                <c:pt idx="273">
                  <c:v>-1.84</c:v>
                </c:pt>
                <c:pt idx="274">
                  <c:v>-1.84</c:v>
                </c:pt>
                <c:pt idx="275">
                  <c:v>-1.84</c:v>
                </c:pt>
                <c:pt idx="276">
                  <c:v>-1.84</c:v>
                </c:pt>
                <c:pt idx="277">
                  <c:v>-1.84</c:v>
                </c:pt>
                <c:pt idx="278">
                  <c:v>-1.92</c:v>
                </c:pt>
                <c:pt idx="279">
                  <c:v>-1.88</c:v>
                </c:pt>
                <c:pt idx="280">
                  <c:v>-1.92</c:v>
                </c:pt>
                <c:pt idx="281">
                  <c:v>-1.92</c:v>
                </c:pt>
                <c:pt idx="282">
                  <c:v>-1.92</c:v>
                </c:pt>
                <c:pt idx="283">
                  <c:v>-1.92</c:v>
                </c:pt>
                <c:pt idx="284">
                  <c:v>-2</c:v>
                </c:pt>
                <c:pt idx="285">
                  <c:v>-2.04</c:v>
                </c:pt>
                <c:pt idx="286">
                  <c:v>-2</c:v>
                </c:pt>
                <c:pt idx="287">
                  <c:v>-2</c:v>
                </c:pt>
                <c:pt idx="288">
                  <c:v>-2.04</c:v>
                </c:pt>
                <c:pt idx="289">
                  <c:v>-2</c:v>
                </c:pt>
                <c:pt idx="290">
                  <c:v>-2.04</c:v>
                </c:pt>
                <c:pt idx="291">
                  <c:v>-2.04</c:v>
                </c:pt>
                <c:pt idx="292">
                  <c:v>-2.04</c:v>
                </c:pt>
                <c:pt idx="293">
                  <c:v>-2.04</c:v>
                </c:pt>
                <c:pt idx="294">
                  <c:v>-2.04</c:v>
                </c:pt>
                <c:pt idx="295">
                  <c:v>-2.04</c:v>
                </c:pt>
                <c:pt idx="296">
                  <c:v>-2.08</c:v>
                </c:pt>
                <c:pt idx="297">
                  <c:v>-2.08</c:v>
                </c:pt>
                <c:pt idx="298">
                  <c:v>-2.04</c:v>
                </c:pt>
                <c:pt idx="299">
                  <c:v>-2.08</c:v>
                </c:pt>
                <c:pt idx="300">
                  <c:v>-2.12</c:v>
                </c:pt>
                <c:pt idx="301">
                  <c:v>-2.12</c:v>
                </c:pt>
                <c:pt idx="302">
                  <c:v>-2.08</c:v>
                </c:pt>
                <c:pt idx="303">
                  <c:v>-2.08</c:v>
                </c:pt>
                <c:pt idx="304">
                  <c:v>-2.12</c:v>
                </c:pt>
                <c:pt idx="305">
                  <c:v>-2.12</c:v>
                </c:pt>
                <c:pt idx="306">
                  <c:v>-2.12</c:v>
                </c:pt>
                <c:pt idx="307">
                  <c:v>-2.16</c:v>
                </c:pt>
                <c:pt idx="308">
                  <c:v>-2.12</c:v>
                </c:pt>
                <c:pt idx="309">
                  <c:v>-2.16</c:v>
                </c:pt>
                <c:pt idx="310">
                  <c:v>-2.08</c:v>
                </c:pt>
                <c:pt idx="311">
                  <c:v>-2.12</c:v>
                </c:pt>
                <c:pt idx="312">
                  <c:v>-2.08</c:v>
                </c:pt>
                <c:pt idx="313">
                  <c:v>-2.08</c:v>
                </c:pt>
                <c:pt idx="314">
                  <c:v>-2.08</c:v>
                </c:pt>
                <c:pt idx="315">
                  <c:v>-2.12</c:v>
                </c:pt>
                <c:pt idx="316">
                  <c:v>-2.08</c:v>
                </c:pt>
                <c:pt idx="317">
                  <c:v>-2.12</c:v>
                </c:pt>
                <c:pt idx="318">
                  <c:v>-2.08</c:v>
                </c:pt>
                <c:pt idx="319">
                  <c:v>-2.08</c:v>
                </c:pt>
                <c:pt idx="320">
                  <c:v>-2.12</c:v>
                </c:pt>
                <c:pt idx="321">
                  <c:v>-2.04</c:v>
                </c:pt>
                <c:pt idx="322">
                  <c:v>-2.04</c:v>
                </c:pt>
                <c:pt idx="323">
                  <c:v>-2.04</c:v>
                </c:pt>
                <c:pt idx="324">
                  <c:v>-2.08</c:v>
                </c:pt>
                <c:pt idx="325">
                  <c:v>-2.04</c:v>
                </c:pt>
                <c:pt idx="326">
                  <c:v>-2.04</c:v>
                </c:pt>
                <c:pt idx="327">
                  <c:v>-2.04</c:v>
                </c:pt>
                <c:pt idx="328">
                  <c:v>-2.04</c:v>
                </c:pt>
                <c:pt idx="329">
                  <c:v>-2.04</c:v>
                </c:pt>
                <c:pt idx="330">
                  <c:v>-2</c:v>
                </c:pt>
                <c:pt idx="331">
                  <c:v>-2</c:v>
                </c:pt>
                <c:pt idx="332">
                  <c:v>-2</c:v>
                </c:pt>
                <c:pt idx="333">
                  <c:v>-2.04</c:v>
                </c:pt>
                <c:pt idx="334">
                  <c:v>-1.92</c:v>
                </c:pt>
                <c:pt idx="335">
                  <c:v>-1.96</c:v>
                </c:pt>
                <c:pt idx="336">
                  <c:v>-1.92</c:v>
                </c:pt>
                <c:pt idx="337">
                  <c:v>-1.92</c:v>
                </c:pt>
                <c:pt idx="338">
                  <c:v>-1.96</c:v>
                </c:pt>
                <c:pt idx="339">
                  <c:v>-1.92</c:v>
                </c:pt>
                <c:pt idx="340">
                  <c:v>-1.88</c:v>
                </c:pt>
                <c:pt idx="341">
                  <c:v>-1.84</c:v>
                </c:pt>
                <c:pt idx="342">
                  <c:v>-1.88</c:v>
                </c:pt>
                <c:pt idx="343">
                  <c:v>-1.84</c:v>
                </c:pt>
                <c:pt idx="344">
                  <c:v>-1.88</c:v>
                </c:pt>
                <c:pt idx="345">
                  <c:v>-1.84</c:v>
                </c:pt>
                <c:pt idx="346">
                  <c:v>-1.76</c:v>
                </c:pt>
                <c:pt idx="347">
                  <c:v>-1.76</c:v>
                </c:pt>
                <c:pt idx="348">
                  <c:v>-1.72</c:v>
                </c:pt>
                <c:pt idx="349">
                  <c:v>-1.76</c:v>
                </c:pt>
                <c:pt idx="350">
                  <c:v>-1.72</c:v>
                </c:pt>
                <c:pt idx="351">
                  <c:v>-1.72</c:v>
                </c:pt>
                <c:pt idx="352">
                  <c:v>-1.72</c:v>
                </c:pt>
                <c:pt idx="353">
                  <c:v>-1.64</c:v>
                </c:pt>
                <c:pt idx="354">
                  <c:v>-1.64</c:v>
                </c:pt>
                <c:pt idx="355">
                  <c:v>-1.6</c:v>
                </c:pt>
                <c:pt idx="356">
                  <c:v>-1.6</c:v>
                </c:pt>
                <c:pt idx="357">
                  <c:v>-1.64</c:v>
                </c:pt>
                <c:pt idx="358">
                  <c:v>-1.6</c:v>
                </c:pt>
                <c:pt idx="359">
                  <c:v>-1.52</c:v>
                </c:pt>
                <c:pt idx="360">
                  <c:v>-1.48</c:v>
                </c:pt>
                <c:pt idx="361">
                  <c:v>-1.48</c:v>
                </c:pt>
                <c:pt idx="362">
                  <c:v>-1.48</c:v>
                </c:pt>
                <c:pt idx="363">
                  <c:v>-1.44</c:v>
                </c:pt>
                <c:pt idx="364">
                  <c:v>-1.48</c:v>
                </c:pt>
                <c:pt idx="365">
                  <c:v>-1.36</c:v>
                </c:pt>
                <c:pt idx="366">
                  <c:v>-1.32</c:v>
                </c:pt>
                <c:pt idx="367">
                  <c:v>-1.36</c:v>
                </c:pt>
                <c:pt idx="368">
                  <c:v>-1.32</c:v>
                </c:pt>
                <c:pt idx="369">
                  <c:v>-1.32</c:v>
                </c:pt>
                <c:pt idx="370">
                  <c:v>-1.36</c:v>
                </c:pt>
                <c:pt idx="371">
                  <c:v>-1.24</c:v>
                </c:pt>
                <c:pt idx="372">
                  <c:v>-1.2</c:v>
                </c:pt>
                <c:pt idx="373">
                  <c:v>-1.2</c:v>
                </c:pt>
                <c:pt idx="374">
                  <c:v>-1.1599999999999999</c:v>
                </c:pt>
                <c:pt idx="375">
                  <c:v>-1.1599999999999999</c:v>
                </c:pt>
                <c:pt idx="376">
                  <c:v>-1.1599999999999999</c:v>
                </c:pt>
                <c:pt idx="377">
                  <c:v>-1.1200000000000001</c:v>
                </c:pt>
                <c:pt idx="378">
                  <c:v>-1.04</c:v>
                </c:pt>
                <c:pt idx="379">
                  <c:v>-0.96</c:v>
                </c:pt>
                <c:pt idx="380">
                  <c:v>-1</c:v>
                </c:pt>
                <c:pt idx="381">
                  <c:v>-1.04</c:v>
                </c:pt>
                <c:pt idx="382">
                  <c:v>-1</c:v>
                </c:pt>
                <c:pt idx="383">
                  <c:v>-1</c:v>
                </c:pt>
                <c:pt idx="384">
                  <c:v>-0.88</c:v>
                </c:pt>
                <c:pt idx="385">
                  <c:v>-0.8</c:v>
                </c:pt>
                <c:pt idx="386">
                  <c:v>-0.8</c:v>
                </c:pt>
                <c:pt idx="387">
                  <c:v>-0.84</c:v>
                </c:pt>
                <c:pt idx="388">
                  <c:v>-0.88</c:v>
                </c:pt>
                <c:pt idx="389">
                  <c:v>-0.8</c:v>
                </c:pt>
                <c:pt idx="390">
                  <c:v>-0.68</c:v>
                </c:pt>
                <c:pt idx="391">
                  <c:v>-0.64</c:v>
                </c:pt>
                <c:pt idx="392">
                  <c:v>-0.64</c:v>
                </c:pt>
                <c:pt idx="393">
                  <c:v>-0.64</c:v>
                </c:pt>
                <c:pt idx="394">
                  <c:v>-0.64</c:v>
                </c:pt>
                <c:pt idx="395">
                  <c:v>-0.64</c:v>
                </c:pt>
                <c:pt idx="396">
                  <c:v>-0.52</c:v>
                </c:pt>
                <c:pt idx="397">
                  <c:v>-0.44</c:v>
                </c:pt>
                <c:pt idx="398">
                  <c:v>-0.48</c:v>
                </c:pt>
                <c:pt idx="399">
                  <c:v>-0.48</c:v>
                </c:pt>
                <c:pt idx="400">
                  <c:v>-0.4</c:v>
                </c:pt>
                <c:pt idx="401">
                  <c:v>-0.48</c:v>
                </c:pt>
                <c:pt idx="402">
                  <c:v>-0.44</c:v>
                </c:pt>
                <c:pt idx="403">
                  <c:v>-0.24</c:v>
                </c:pt>
                <c:pt idx="404">
                  <c:v>-0.28000000000000003</c:v>
                </c:pt>
                <c:pt idx="405">
                  <c:v>-0.28000000000000003</c:v>
                </c:pt>
                <c:pt idx="406">
                  <c:v>-0.24</c:v>
                </c:pt>
                <c:pt idx="407">
                  <c:v>-0.24</c:v>
                </c:pt>
                <c:pt idx="408">
                  <c:v>-0.28000000000000003</c:v>
                </c:pt>
                <c:pt idx="409">
                  <c:v>-0.08</c:v>
                </c:pt>
                <c:pt idx="410">
                  <c:v>-0.08</c:v>
                </c:pt>
                <c:pt idx="411">
                  <c:v>-0.08</c:v>
                </c:pt>
                <c:pt idx="412">
                  <c:v>-0.04</c:v>
                </c:pt>
                <c:pt idx="413">
                  <c:v>-0.08</c:v>
                </c:pt>
                <c:pt idx="414">
                  <c:v>0</c:v>
                </c:pt>
                <c:pt idx="415">
                  <c:v>0.12</c:v>
                </c:pt>
                <c:pt idx="416">
                  <c:v>0.16</c:v>
                </c:pt>
                <c:pt idx="417">
                  <c:v>0.16</c:v>
                </c:pt>
                <c:pt idx="418">
                  <c:v>0.16</c:v>
                </c:pt>
                <c:pt idx="419">
                  <c:v>0.12</c:v>
                </c:pt>
                <c:pt idx="420">
                  <c:v>0.16</c:v>
                </c:pt>
                <c:pt idx="421">
                  <c:v>0.32</c:v>
                </c:pt>
                <c:pt idx="422">
                  <c:v>0.36</c:v>
                </c:pt>
                <c:pt idx="423">
                  <c:v>0.32</c:v>
                </c:pt>
                <c:pt idx="424">
                  <c:v>0.32</c:v>
                </c:pt>
                <c:pt idx="425">
                  <c:v>0.36</c:v>
                </c:pt>
                <c:pt idx="426">
                  <c:v>0.32</c:v>
                </c:pt>
                <c:pt idx="427">
                  <c:v>0.4</c:v>
                </c:pt>
                <c:pt idx="428">
                  <c:v>0.56000000000000005</c:v>
                </c:pt>
                <c:pt idx="429">
                  <c:v>0.56000000000000005</c:v>
                </c:pt>
                <c:pt idx="430">
                  <c:v>0.52</c:v>
                </c:pt>
                <c:pt idx="431">
                  <c:v>0.52</c:v>
                </c:pt>
                <c:pt idx="432">
                  <c:v>0.56000000000000005</c:v>
                </c:pt>
                <c:pt idx="433">
                  <c:v>0.52</c:v>
                </c:pt>
                <c:pt idx="434">
                  <c:v>0.72</c:v>
                </c:pt>
                <c:pt idx="435">
                  <c:v>0.72</c:v>
                </c:pt>
                <c:pt idx="436">
                  <c:v>0.76</c:v>
                </c:pt>
                <c:pt idx="437">
                  <c:v>0.72</c:v>
                </c:pt>
                <c:pt idx="438">
                  <c:v>0.76</c:v>
                </c:pt>
                <c:pt idx="439">
                  <c:v>0.76</c:v>
                </c:pt>
                <c:pt idx="440">
                  <c:v>0.88</c:v>
                </c:pt>
                <c:pt idx="441">
                  <c:v>0.88</c:v>
                </c:pt>
                <c:pt idx="442">
                  <c:v>0.88</c:v>
                </c:pt>
                <c:pt idx="443">
                  <c:v>0.92</c:v>
                </c:pt>
                <c:pt idx="444">
                  <c:v>0.92</c:v>
                </c:pt>
                <c:pt idx="445">
                  <c:v>0.92</c:v>
                </c:pt>
                <c:pt idx="446">
                  <c:v>1</c:v>
                </c:pt>
                <c:pt idx="447">
                  <c:v>1.1200000000000001</c:v>
                </c:pt>
                <c:pt idx="448">
                  <c:v>1.08</c:v>
                </c:pt>
                <c:pt idx="449">
                  <c:v>1.08</c:v>
                </c:pt>
                <c:pt idx="450">
                  <c:v>1.08</c:v>
                </c:pt>
                <c:pt idx="451">
                  <c:v>1.08</c:v>
                </c:pt>
                <c:pt idx="452">
                  <c:v>1.1200000000000001</c:v>
                </c:pt>
                <c:pt idx="453">
                  <c:v>1.28</c:v>
                </c:pt>
                <c:pt idx="454">
                  <c:v>1.24</c:v>
                </c:pt>
                <c:pt idx="455">
                  <c:v>1.28</c:v>
                </c:pt>
                <c:pt idx="456">
                  <c:v>1.28</c:v>
                </c:pt>
                <c:pt idx="457">
                  <c:v>1.28</c:v>
                </c:pt>
                <c:pt idx="458">
                  <c:v>1.28</c:v>
                </c:pt>
                <c:pt idx="459">
                  <c:v>1.44</c:v>
                </c:pt>
                <c:pt idx="460">
                  <c:v>1.4</c:v>
                </c:pt>
                <c:pt idx="461">
                  <c:v>1.4</c:v>
                </c:pt>
                <c:pt idx="462">
                  <c:v>1.4</c:v>
                </c:pt>
                <c:pt idx="463">
                  <c:v>1.4</c:v>
                </c:pt>
                <c:pt idx="464">
                  <c:v>1.44</c:v>
                </c:pt>
                <c:pt idx="465">
                  <c:v>1.52</c:v>
                </c:pt>
                <c:pt idx="466">
                  <c:v>1.52</c:v>
                </c:pt>
                <c:pt idx="467">
                  <c:v>1.56</c:v>
                </c:pt>
                <c:pt idx="468">
                  <c:v>1.52</c:v>
                </c:pt>
                <c:pt idx="469">
                  <c:v>1.52</c:v>
                </c:pt>
                <c:pt idx="470">
                  <c:v>1.56</c:v>
                </c:pt>
                <c:pt idx="471">
                  <c:v>1.64</c:v>
                </c:pt>
                <c:pt idx="472">
                  <c:v>1.68</c:v>
                </c:pt>
                <c:pt idx="473">
                  <c:v>1.68</c:v>
                </c:pt>
                <c:pt idx="474">
                  <c:v>1.68</c:v>
                </c:pt>
                <c:pt idx="475">
                  <c:v>1.64</c:v>
                </c:pt>
                <c:pt idx="476">
                  <c:v>1.68</c:v>
                </c:pt>
                <c:pt idx="477">
                  <c:v>1.72</c:v>
                </c:pt>
                <c:pt idx="478">
                  <c:v>1.8</c:v>
                </c:pt>
                <c:pt idx="479">
                  <c:v>1.76</c:v>
                </c:pt>
                <c:pt idx="480">
                  <c:v>1.8</c:v>
                </c:pt>
                <c:pt idx="481">
                  <c:v>1.8</c:v>
                </c:pt>
                <c:pt idx="482">
                  <c:v>1.8</c:v>
                </c:pt>
                <c:pt idx="483">
                  <c:v>1.8</c:v>
                </c:pt>
                <c:pt idx="484">
                  <c:v>1.88</c:v>
                </c:pt>
                <c:pt idx="485">
                  <c:v>1.88</c:v>
                </c:pt>
                <c:pt idx="486">
                  <c:v>1.88</c:v>
                </c:pt>
                <c:pt idx="487">
                  <c:v>1.88</c:v>
                </c:pt>
                <c:pt idx="488">
                  <c:v>1.84</c:v>
                </c:pt>
                <c:pt idx="489">
                  <c:v>1.88</c:v>
                </c:pt>
                <c:pt idx="490">
                  <c:v>1.92</c:v>
                </c:pt>
                <c:pt idx="491">
                  <c:v>2</c:v>
                </c:pt>
                <c:pt idx="492">
                  <c:v>2</c:v>
                </c:pt>
                <c:pt idx="493">
                  <c:v>1.96</c:v>
                </c:pt>
                <c:pt idx="494">
                  <c:v>1.96</c:v>
                </c:pt>
                <c:pt idx="495">
                  <c:v>2</c:v>
                </c:pt>
                <c:pt idx="496">
                  <c:v>2</c:v>
                </c:pt>
                <c:pt idx="497">
                  <c:v>2.04</c:v>
                </c:pt>
                <c:pt idx="498">
                  <c:v>2</c:v>
                </c:pt>
                <c:pt idx="499">
                  <c:v>2.04</c:v>
                </c:pt>
                <c:pt idx="500">
                  <c:v>2.04</c:v>
                </c:pt>
                <c:pt idx="501">
                  <c:v>2</c:v>
                </c:pt>
                <c:pt idx="502">
                  <c:v>2.04</c:v>
                </c:pt>
                <c:pt idx="503">
                  <c:v>2.08</c:v>
                </c:pt>
                <c:pt idx="504">
                  <c:v>2.08</c:v>
                </c:pt>
                <c:pt idx="505">
                  <c:v>2.08</c:v>
                </c:pt>
                <c:pt idx="506">
                  <c:v>2.08</c:v>
                </c:pt>
                <c:pt idx="507">
                  <c:v>2.08</c:v>
                </c:pt>
                <c:pt idx="508">
                  <c:v>2.08</c:v>
                </c:pt>
                <c:pt idx="509">
                  <c:v>2.08</c:v>
                </c:pt>
                <c:pt idx="510">
                  <c:v>2.08</c:v>
                </c:pt>
                <c:pt idx="511">
                  <c:v>2.08</c:v>
                </c:pt>
                <c:pt idx="512">
                  <c:v>2.08</c:v>
                </c:pt>
                <c:pt idx="513">
                  <c:v>2.08</c:v>
                </c:pt>
                <c:pt idx="514">
                  <c:v>2.08</c:v>
                </c:pt>
                <c:pt idx="515">
                  <c:v>2.08</c:v>
                </c:pt>
                <c:pt idx="516">
                  <c:v>2.08</c:v>
                </c:pt>
                <c:pt idx="517">
                  <c:v>2.12</c:v>
                </c:pt>
                <c:pt idx="518">
                  <c:v>2.12</c:v>
                </c:pt>
                <c:pt idx="519">
                  <c:v>2.12</c:v>
                </c:pt>
                <c:pt idx="520">
                  <c:v>2.08</c:v>
                </c:pt>
                <c:pt idx="521">
                  <c:v>2.12</c:v>
                </c:pt>
                <c:pt idx="522">
                  <c:v>2.08</c:v>
                </c:pt>
                <c:pt idx="523">
                  <c:v>2.08</c:v>
                </c:pt>
                <c:pt idx="524">
                  <c:v>2.08</c:v>
                </c:pt>
                <c:pt idx="525">
                  <c:v>2.08</c:v>
                </c:pt>
                <c:pt idx="526">
                  <c:v>2.08</c:v>
                </c:pt>
                <c:pt idx="527">
                  <c:v>2.12</c:v>
                </c:pt>
                <c:pt idx="528">
                  <c:v>2.04</c:v>
                </c:pt>
                <c:pt idx="529">
                  <c:v>2.08</c:v>
                </c:pt>
                <c:pt idx="530">
                  <c:v>2.08</c:v>
                </c:pt>
                <c:pt idx="531">
                  <c:v>2.08</c:v>
                </c:pt>
                <c:pt idx="532">
                  <c:v>2.08</c:v>
                </c:pt>
                <c:pt idx="533">
                  <c:v>2.04</c:v>
                </c:pt>
                <c:pt idx="534">
                  <c:v>2.04</c:v>
                </c:pt>
                <c:pt idx="535">
                  <c:v>2</c:v>
                </c:pt>
                <c:pt idx="536">
                  <c:v>2.04</c:v>
                </c:pt>
                <c:pt idx="537">
                  <c:v>2</c:v>
                </c:pt>
                <c:pt idx="538">
                  <c:v>2.04</c:v>
                </c:pt>
                <c:pt idx="539">
                  <c:v>2.04</c:v>
                </c:pt>
                <c:pt idx="540">
                  <c:v>2</c:v>
                </c:pt>
                <c:pt idx="541">
                  <c:v>1.96</c:v>
                </c:pt>
                <c:pt idx="542">
                  <c:v>1.92</c:v>
                </c:pt>
                <c:pt idx="543">
                  <c:v>1.96</c:v>
                </c:pt>
                <c:pt idx="544">
                  <c:v>2</c:v>
                </c:pt>
                <c:pt idx="545">
                  <c:v>1.96</c:v>
                </c:pt>
                <c:pt idx="546">
                  <c:v>1.88</c:v>
                </c:pt>
                <c:pt idx="547">
                  <c:v>1.84</c:v>
                </c:pt>
                <c:pt idx="548">
                  <c:v>1.84</c:v>
                </c:pt>
                <c:pt idx="549">
                  <c:v>1.88</c:v>
                </c:pt>
                <c:pt idx="550">
                  <c:v>1.84</c:v>
                </c:pt>
                <c:pt idx="551">
                  <c:v>1.84</c:v>
                </c:pt>
                <c:pt idx="552">
                  <c:v>1.88</c:v>
                </c:pt>
                <c:pt idx="553">
                  <c:v>1.76</c:v>
                </c:pt>
                <c:pt idx="554">
                  <c:v>1.8</c:v>
                </c:pt>
                <c:pt idx="555">
                  <c:v>1.8</c:v>
                </c:pt>
                <c:pt idx="556">
                  <c:v>1.8</c:v>
                </c:pt>
                <c:pt idx="557">
                  <c:v>1.8</c:v>
                </c:pt>
                <c:pt idx="558">
                  <c:v>1.76</c:v>
                </c:pt>
                <c:pt idx="559">
                  <c:v>1.68</c:v>
                </c:pt>
                <c:pt idx="560">
                  <c:v>1.64</c:v>
                </c:pt>
                <c:pt idx="561">
                  <c:v>1.64</c:v>
                </c:pt>
                <c:pt idx="562">
                  <c:v>1.68</c:v>
                </c:pt>
                <c:pt idx="563">
                  <c:v>1.68</c:v>
                </c:pt>
                <c:pt idx="564">
                  <c:v>1.68</c:v>
                </c:pt>
                <c:pt idx="565">
                  <c:v>1.52</c:v>
                </c:pt>
                <c:pt idx="566">
                  <c:v>1.52</c:v>
                </c:pt>
                <c:pt idx="567">
                  <c:v>1.56</c:v>
                </c:pt>
                <c:pt idx="568">
                  <c:v>1.56</c:v>
                </c:pt>
                <c:pt idx="569">
                  <c:v>1.52</c:v>
                </c:pt>
                <c:pt idx="570">
                  <c:v>1.52</c:v>
                </c:pt>
                <c:pt idx="571">
                  <c:v>1.48</c:v>
                </c:pt>
                <c:pt idx="572">
                  <c:v>1.4</c:v>
                </c:pt>
                <c:pt idx="573">
                  <c:v>1.4</c:v>
                </c:pt>
                <c:pt idx="574">
                  <c:v>1.4</c:v>
                </c:pt>
                <c:pt idx="575">
                  <c:v>1.4</c:v>
                </c:pt>
                <c:pt idx="576">
                  <c:v>1.36</c:v>
                </c:pt>
                <c:pt idx="577">
                  <c:v>1.36</c:v>
                </c:pt>
                <c:pt idx="578">
                  <c:v>1.2</c:v>
                </c:pt>
                <c:pt idx="579">
                  <c:v>1.24</c:v>
                </c:pt>
                <c:pt idx="580">
                  <c:v>1.2</c:v>
                </c:pt>
                <c:pt idx="581">
                  <c:v>1.2</c:v>
                </c:pt>
                <c:pt idx="582">
                  <c:v>1.24</c:v>
                </c:pt>
                <c:pt idx="583">
                  <c:v>1.2</c:v>
                </c:pt>
                <c:pt idx="584">
                  <c:v>1.08</c:v>
                </c:pt>
                <c:pt idx="585">
                  <c:v>1.08</c:v>
                </c:pt>
                <c:pt idx="586">
                  <c:v>1.08</c:v>
                </c:pt>
                <c:pt idx="587">
                  <c:v>1</c:v>
                </c:pt>
                <c:pt idx="588">
                  <c:v>1.04</c:v>
                </c:pt>
                <c:pt idx="589">
                  <c:v>1.04</c:v>
                </c:pt>
                <c:pt idx="590">
                  <c:v>0.96</c:v>
                </c:pt>
                <c:pt idx="591">
                  <c:v>0.92</c:v>
                </c:pt>
                <c:pt idx="592">
                  <c:v>0.92</c:v>
                </c:pt>
                <c:pt idx="593">
                  <c:v>0.88</c:v>
                </c:pt>
                <c:pt idx="594">
                  <c:v>0.88</c:v>
                </c:pt>
                <c:pt idx="595">
                  <c:v>0.92</c:v>
                </c:pt>
                <c:pt idx="596">
                  <c:v>0.76</c:v>
                </c:pt>
                <c:pt idx="597">
                  <c:v>0.72</c:v>
                </c:pt>
                <c:pt idx="598">
                  <c:v>0.68</c:v>
                </c:pt>
                <c:pt idx="599">
                  <c:v>0.68</c:v>
                </c:pt>
                <c:pt idx="600">
                  <c:v>0.72</c:v>
                </c:pt>
                <c:pt idx="601">
                  <c:v>0.68</c:v>
                </c:pt>
                <c:pt idx="602">
                  <c:v>0.64</c:v>
                </c:pt>
                <c:pt idx="603">
                  <c:v>0.52</c:v>
                </c:pt>
                <c:pt idx="604">
                  <c:v>0.48</c:v>
                </c:pt>
                <c:pt idx="605">
                  <c:v>0.48</c:v>
                </c:pt>
                <c:pt idx="606">
                  <c:v>0.52</c:v>
                </c:pt>
                <c:pt idx="607">
                  <c:v>0.52</c:v>
                </c:pt>
                <c:pt idx="608">
                  <c:v>0.48</c:v>
                </c:pt>
                <c:pt idx="609">
                  <c:v>0.32</c:v>
                </c:pt>
                <c:pt idx="610">
                  <c:v>0.36</c:v>
                </c:pt>
                <c:pt idx="611">
                  <c:v>0.32</c:v>
                </c:pt>
                <c:pt idx="612">
                  <c:v>0.32</c:v>
                </c:pt>
                <c:pt idx="613">
                  <c:v>0.28000000000000003</c:v>
                </c:pt>
                <c:pt idx="614">
                  <c:v>0.28000000000000003</c:v>
                </c:pt>
                <c:pt idx="615">
                  <c:v>0.16</c:v>
                </c:pt>
                <c:pt idx="616">
                  <c:v>0.12</c:v>
                </c:pt>
                <c:pt idx="617">
                  <c:v>0.12</c:v>
                </c:pt>
                <c:pt idx="618">
                  <c:v>0.12</c:v>
                </c:pt>
                <c:pt idx="619">
                  <c:v>0.12</c:v>
                </c:pt>
                <c:pt idx="620">
                  <c:v>0.12</c:v>
                </c:pt>
                <c:pt idx="621">
                  <c:v>0</c:v>
                </c:pt>
                <c:pt idx="622">
                  <c:v>-0.08</c:v>
                </c:pt>
                <c:pt idx="623">
                  <c:v>-0.08</c:v>
                </c:pt>
                <c:pt idx="624">
                  <c:v>-0.08</c:v>
                </c:pt>
                <c:pt idx="625">
                  <c:v>-0.08</c:v>
                </c:pt>
                <c:pt idx="626">
                  <c:v>-0.08</c:v>
                </c:pt>
                <c:pt idx="627">
                  <c:v>-0.16</c:v>
                </c:pt>
                <c:pt idx="628">
                  <c:v>-0.24</c:v>
                </c:pt>
                <c:pt idx="629">
                  <c:v>-0.28000000000000003</c:v>
                </c:pt>
                <c:pt idx="630">
                  <c:v>-0.28000000000000003</c:v>
                </c:pt>
                <c:pt idx="631">
                  <c:v>-0.28000000000000003</c:v>
                </c:pt>
                <c:pt idx="632">
                  <c:v>-0.28000000000000003</c:v>
                </c:pt>
                <c:pt idx="633">
                  <c:v>-0.28000000000000003</c:v>
                </c:pt>
                <c:pt idx="634">
                  <c:v>-0.44</c:v>
                </c:pt>
                <c:pt idx="635">
                  <c:v>-0.48</c:v>
                </c:pt>
                <c:pt idx="636">
                  <c:v>-0.48</c:v>
                </c:pt>
                <c:pt idx="637">
                  <c:v>-0.48</c:v>
                </c:pt>
                <c:pt idx="638">
                  <c:v>-0.44</c:v>
                </c:pt>
                <c:pt idx="639">
                  <c:v>-0.52</c:v>
                </c:pt>
                <c:pt idx="640">
                  <c:v>-0.64</c:v>
                </c:pt>
                <c:pt idx="641">
                  <c:v>-0.68</c:v>
                </c:pt>
                <c:pt idx="642">
                  <c:v>-0.68</c:v>
                </c:pt>
                <c:pt idx="643">
                  <c:v>-0.68</c:v>
                </c:pt>
                <c:pt idx="644">
                  <c:v>-0.68</c:v>
                </c:pt>
                <c:pt idx="645">
                  <c:v>-0.64</c:v>
                </c:pt>
                <c:pt idx="646">
                  <c:v>-0.76</c:v>
                </c:pt>
                <c:pt idx="647">
                  <c:v>-0.84</c:v>
                </c:pt>
                <c:pt idx="648">
                  <c:v>-0.88</c:v>
                </c:pt>
                <c:pt idx="649">
                  <c:v>-0.84</c:v>
                </c:pt>
                <c:pt idx="650">
                  <c:v>-0.88</c:v>
                </c:pt>
                <c:pt idx="651">
                  <c:v>-0.88</c:v>
                </c:pt>
                <c:pt idx="652">
                  <c:v>-0.88</c:v>
                </c:pt>
                <c:pt idx="653">
                  <c:v>-1.04</c:v>
                </c:pt>
                <c:pt idx="654">
                  <c:v>-1.04</c:v>
                </c:pt>
                <c:pt idx="655">
                  <c:v>-1.04</c:v>
                </c:pt>
                <c:pt idx="656">
                  <c:v>-1.04</c:v>
                </c:pt>
                <c:pt idx="657">
                  <c:v>-1</c:v>
                </c:pt>
                <c:pt idx="658">
                  <c:v>-1.04</c:v>
                </c:pt>
                <c:pt idx="659">
                  <c:v>-1.1599999999999999</c:v>
                </c:pt>
                <c:pt idx="660">
                  <c:v>-1.2</c:v>
                </c:pt>
                <c:pt idx="661">
                  <c:v>-1.2</c:v>
                </c:pt>
                <c:pt idx="662">
                  <c:v>-1.1599999999999999</c:v>
                </c:pt>
                <c:pt idx="663">
                  <c:v>-1.2</c:v>
                </c:pt>
                <c:pt idx="664">
                  <c:v>-1.24</c:v>
                </c:pt>
                <c:pt idx="665">
                  <c:v>-1.32</c:v>
                </c:pt>
                <c:pt idx="666">
                  <c:v>-1.32</c:v>
                </c:pt>
                <c:pt idx="667">
                  <c:v>-1.32</c:v>
                </c:pt>
                <c:pt idx="668">
                  <c:v>-1.4</c:v>
                </c:pt>
                <c:pt idx="669">
                  <c:v>-1.32</c:v>
                </c:pt>
                <c:pt idx="670">
                  <c:v>-1.32</c:v>
                </c:pt>
                <c:pt idx="671">
                  <c:v>-1.44</c:v>
                </c:pt>
                <c:pt idx="672">
                  <c:v>-1.44</c:v>
                </c:pt>
                <c:pt idx="673">
                  <c:v>-1.52</c:v>
                </c:pt>
                <c:pt idx="674">
                  <c:v>-1.48</c:v>
                </c:pt>
                <c:pt idx="675">
                  <c:v>-1.48</c:v>
                </c:pt>
                <c:pt idx="676">
                  <c:v>-1.44</c:v>
                </c:pt>
                <c:pt idx="677">
                  <c:v>-1.52</c:v>
                </c:pt>
                <c:pt idx="678">
                  <c:v>-1.64</c:v>
                </c:pt>
                <c:pt idx="679">
                  <c:v>-1.64</c:v>
                </c:pt>
                <c:pt idx="680">
                  <c:v>-1.68</c:v>
                </c:pt>
                <c:pt idx="681">
                  <c:v>-1.64</c:v>
                </c:pt>
                <c:pt idx="682">
                  <c:v>-1.68</c:v>
                </c:pt>
                <c:pt idx="683">
                  <c:v>-1.64</c:v>
                </c:pt>
                <c:pt idx="684">
                  <c:v>-1.72</c:v>
                </c:pt>
                <c:pt idx="685">
                  <c:v>-1.72</c:v>
                </c:pt>
                <c:pt idx="686">
                  <c:v>-1.72</c:v>
                </c:pt>
                <c:pt idx="687">
                  <c:v>-1.76</c:v>
                </c:pt>
                <c:pt idx="688">
                  <c:v>-1.72</c:v>
                </c:pt>
                <c:pt idx="689">
                  <c:v>-1.76</c:v>
                </c:pt>
                <c:pt idx="690">
                  <c:v>-1.88</c:v>
                </c:pt>
                <c:pt idx="691">
                  <c:v>-1.84</c:v>
                </c:pt>
                <c:pt idx="692">
                  <c:v>-1.88</c:v>
                </c:pt>
                <c:pt idx="693">
                  <c:v>-1.88</c:v>
                </c:pt>
                <c:pt idx="694">
                  <c:v>-1.88</c:v>
                </c:pt>
                <c:pt idx="695">
                  <c:v>-1.84</c:v>
                </c:pt>
                <c:pt idx="696">
                  <c:v>-1.92</c:v>
                </c:pt>
                <c:pt idx="697">
                  <c:v>-1.96</c:v>
                </c:pt>
                <c:pt idx="698">
                  <c:v>-1.96</c:v>
                </c:pt>
                <c:pt idx="699">
                  <c:v>-2</c:v>
                </c:pt>
                <c:pt idx="700">
                  <c:v>-1.92</c:v>
                </c:pt>
                <c:pt idx="701">
                  <c:v>-1.96</c:v>
                </c:pt>
                <c:pt idx="702">
                  <c:v>-2</c:v>
                </c:pt>
                <c:pt idx="703">
                  <c:v>-2.04</c:v>
                </c:pt>
                <c:pt idx="704">
                  <c:v>-2.04</c:v>
                </c:pt>
                <c:pt idx="705">
                  <c:v>-2.04</c:v>
                </c:pt>
                <c:pt idx="706">
                  <c:v>-2.04</c:v>
                </c:pt>
                <c:pt idx="707">
                  <c:v>-2.04</c:v>
                </c:pt>
                <c:pt idx="708">
                  <c:v>-2.04</c:v>
                </c:pt>
                <c:pt idx="709">
                  <c:v>-2.04</c:v>
                </c:pt>
                <c:pt idx="710">
                  <c:v>-2.04</c:v>
                </c:pt>
                <c:pt idx="711">
                  <c:v>-2.08</c:v>
                </c:pt>
                <c:pt idx="712">
                  <c:v>-2.04</c:v>
                </c:pt>
                <c:pt idx="713">
                  <c:v>-2.04</c:v>
                </c:pt>
                <c:pt idx="714">
                  <c:v>-2.04</c:v>
                </c:pt>
                <c:pt idx="715">
                  <c:v>-2.08</c:v>
                </c:pt>
                <c:pt idx="716">
                  <c:v>-2.08</c:v>
                </c:pt>
                <c:pt idx="717">
                  <c:v>-2.08</c:v>
                </c:pt>
                <c:pt idx="718">
                  <c:v>-2.08</c:v>
                </c:pt>
                <c:pt idx="719">
                  <c:v>-2.08</c:v>
                </c:pt>
                <c:pt idx="720">
                  <c:v>-2.08</c:v>
                </c:pt>
                <c:pt idx="721">
                  <c:v>-2.12</c:v>
                </c:pt>
                <c:pt idx="722">
                  <c:v>-2.08</c:v>
                </c:pt>
                <c:pt idx="723">
                  <c:v>-2.08</c:v>
                </c:pt>
                <c:pt idx="724">
                  <c:v>-2.12</c:v>
                </c:pt>
                <c:pt idx="725">
                  <c:v>-2.16</c:v>
                </c:pt>
                <c:pt idx="726">
                  <c:v>-2.08</c:v>
                </c:pt>
                <c:pt idx="727">
                  <c:v>-2.12</c:v>
                </c:pt>
                <c:pt idx="728">
                  <c:v>-2.08</c:v>
                </c:pt>
                <c:pt idx="729">
                  <c:v>-2.12</c:v>
                </c:pt>
                <c:pt idx="730">
                  <c:v>-2.12</c:v>
                </c:pt>
                <c:pt idx="731">
                  <c:v>-2.12</c:v>
                </c:pt>
                <c:pt idx="732">
                  <c:v>-2.12</c:v>
                </c:pt>
                <c:pt idx="733">
                  <c:v>-2.08</c:v>
                </c:pt>
                <c:pt idx="734">
                  <c:v>-2.08</c:v>
                </c:pt>
                <c:pt idx="735">
                  <c:v>-2.12</c:v>
                </c:pt>
                <c:pt idx="736">
                  <c:v>-2.08</c:v>
                </c:pt>
                <c:pt idx="737">
                  <c:v>-2.12</c:v>
                </c:pt>
                <c:pt idx="738">
                  <c:v>-2.08</c:v>
                </c:pt>
                <c:pt idx="739">
                  <c:v>-2.08</c:v>
                </c:pt>
                <c:pt idx="740">
                  <c:v>-2.04</c:v>
                </c:pt>
                <c:pt idx="741">
                  <c:v>-2.04</c:v>
                </c:pt>
                <c:pt idx="742">
                  <c:v>-2.04</c:v>
                </c:pt>
                <c:pt idx="743">
                  <c:v>-2.04</c:v>
                </c:pt>
                <c:pt idx="744">
                  <c:v>-2.04</c:v>
                </c:pt>
                <c:pt idx="745">
                  <c:v>-2.04</c:v>
                </c:pt>
                <c:pt idx="746">
                  <c:v>-2</c:v>
                </c:pt>
                <c:pt idx="747">
                  <c:v>-2</c:v>
                </c:pt>
                <c:pt idx="748">
                  <c:v>-2</c:v>
                </c:pt>
                <c:pt idx="749">
                  <c:v>-1.96</c:v>
                </c:pt>
                <c:pt idx="750">
                  <c:v>-2.04</c:v>
                </c:pt>
                <c:pt idx="751">
                  <c:v>-2</c:v>
                </c:pt>
                <c:pt idx="752">
                  <c:v>-1.92</c:v>
                </c:pt>
                <c:pt idx="753">
                  <c:v>-1.92</c:v>
                </c:pt>
                <c:pt idx="754">
                  <c:v>-1.92</c:v>
                </c:pt>
                <c:pt idx="755">
                  <c:v>-1.92</c:v>
                </c:pt>
                <c:pt idx="756">
                  <c:v>-1.92</c:v>
                </c:pt>
                <c:pt idx="757">
                  <c:v>-1.92</c:v>
                </c:pt>
                <c:pt idx="758">
                  <c:v>-1.92</c:v>
                </c:pt>
                <c:pt idx="759">
                  <c:v>-1.84</c:v>
                </c:pt>
                <c:pt idx="760">
                  <c:v>-1.8</c:v>
                </c:pt>
                <c:pt idx="761">
                  <c:v>-1.8</c:v>
                </c:pt>
                <c:pt idx="762">
                  <c:v>-1.8</c:v>
                </c:pt>
                <c:pt idx="763">
                  <c:v>-1.76</c:v>
                </c:pt>
                <c:pt idx="764">
                  <c:v>-1.8</c:v>
                </c:pt>
                <c:pt idx="765">
                  <c:v>-1.76</c:v>
                </c:pt>
                <c:pt idx="766">
                  <c:v>-1.72</c:v>
                </c:pt>
                <c:pt idx="767">
                  <c:v>-1.72</c:v>
                </c:pt>
                <c:pt idx="768">
                  <c:v>-1.68</c:v>
                </c:pt>
                <c:pt idx="769">
                  <c:v>-1.72</c:v>
                </c:pt>
                <c:pt idx="770">
                  <c:v>-1.68</c:v>
                </c:pt>
                <c:pt idx="771">
                  <c:v>-1.64</c:v>
                </c:pt>
                <c:pt idx="772">
                  <c:v>-1.56</c:v>
                </c:pt>
                <c:pt idx="773">
                  <c:v>-1.6</c:v>
                </c:pt>
                <c:pt idx="774">
                  <c:v>-1.6</c:v>
                </c:pt>
                <c:pt idx="775">
                  <c:v>-1.56</c:v>
                </c:pt>
                <c:pt idx="776">
                  <c:v>-1.6</c:v>
                </c:pt>
                <c:pt idx="777">
                  <c:v>-1.52</c:v>
                </c:pt>
                <c:pt idx="778">
                  <c:v>-1.44</c:v>
                </c:pt>
                <c:pt idx="779">
                  <c:v>-1.44</c:v>
                </c:pt>
                <c:pt idx="780">
                  <c:v>-1.4</c:v>
                </c:pt>
                <c:pt idx="781">
                  <c:v>-1.4</c:v>
                </c:pt>
                <c:pt idx="782">
                  <c:v>-1.4</c:v>
                </c:pt>
                <c:pt idx="783">
                  <c:v>-1.44</c:v>
                </c:pt>
                <c:pt idx="784">
                  <c:v>-1.32</c:v>
                </c:pt>
                <c:pt idx="785">
                  <c:v>-1.28</c:v>
                </c:pt>
                <c:pt idx="786">
                  <c:v>-1.28</c:v>
                </c:pt>
                <c:pt idx="787">
                  <c:v>-1.28</c:v>
                </c:pt>
                <c:pt idx="788">
                  <c:v>-1.28</c:v>
                </c:pt>
                <c:pt idx="789">
                  <c:v>-1.28</c:v>
                </c:pt>
                <c:pt idx="790">
                  <c:v>-1.1599999999999999</c:v>
                </c:pt>
                <c:pt idx="791">
                  <c:v>-1.1200000000000001</c:v>
                </c:pt>
                <c:pt idx="792">
                  <c:v>-1.08</c:v>
                </c:pt>
                <c:pt idx="793">
                  <c:v>-1.1200000000000001</c:v>
                </c:pt>
                <c:pt idx="794">
                  <c:v>-1.1200000000000001</c:v>
                </c:pt>
                <c:pt idx="795">
                  <c:v>-1.1200000000000001</c:v>
                </c:pt>
                <c:pt idx="796">
                  <c:v>-1</c:v>
                </c:pt>
                <c:pt idx="797">
                  <c:v>-0.96</c:v>
                </c:pt>
                <c:pt idx="798">
                  <c:v>-0.96</c:v>
                </c:pt>
                <c:pt idx="799">
                  <c:v>-0.96</c:v>
                </c:pt>
                <c:pt idx="800">
                  <c:v>-0.96</c:v>
                </c:pt>
                <c:pt idx="801">
                  <c:v>-0.96</c:v>
                </c:pt>
                <c:pt idx="802">
                  <c:v>-0.92</c:v>
                </c:pt>
                <c:pt idx="803">
                  <c:v>-0.8</c:v>
                </c:pt>
                <c:pt idx="804">
                  <c:v>-0.76</c:v>
                </c:pt>
                <c:pt idx="805">
                  <c:v>-0.8</c:v>
                </c:pt>
                <c:pt idx="806">
                  <c:v>-0.76</c:v>
                </c:pt>
                <c:pt idx="807">
                  <c:v>-0.8</c:v>
                </c:pt>
                <c:pt idx="808">
                  <c:v>-0.76</c:v>
                </c:pt>
                <c:pt idx="809">
                  <c:v>-0.6</c:v>
                </c:pt>
                <c:pt idx="810">
                  <c:v>-0.6</c:v>
                </c:pt>
                <c:pt idx="811">
                  <c:v>-0.6</c:v>
                </c:pt>
                <c:pt idx="812">
                  <c:v>-0.56000000000000005</c:v>
                </c:pt>
                <c:pt idx="813">
                  <c:v>-0.6</c:v>
                </c:pt>
                <c:pt idx="814">
                  <c:v>-0.6</c:v>
                </c:pt>
                <c:pt idx="815">
                  <c:v>-0.4</c:v>
                </c:pt>
                <c:pt idx="816">
                  <c:v>-0.4</c:v>
                </c:pt>
                <c:pt idx="817">
                  <c:v>-0.4</c:v>
                </c:pt>
                <c:pt idx="818">
                  <c:v>-0.4</c:v>
                </c:pt>
                <c:pt idx="819">
                  <c:v>-0.4</c:v>
                </c:pt>
                <c:pt idx="820">
                  <c:v>-0.4</c:v>
                </c:pt>
                <c:pt idx="821">
                  <c:v>-0.28000000000000003</c:v>
                </c:pt>
                <c:pt idx="822">
                  <c:v>-0.2</c:v>
                </c:pt>
                <c:pt idx="823">
                  <c:v>-0.16</c:v>
                </c:pt>
                <c:pt idx="824">
                  <c:v>-0.2</c:v>
                </c:pt>
                <c:pt idx="825">
                  <c:v>-0.16</c:v>
                </c:pt>
                <c:pt idx="826">
                  <c:v>-0.16</c:v>
                </c:pt>
                <c:pt idx="827">
                  <c:v>-0.12</c:v>
                </c:pt>
                <c:pt idx="828">
                  <c:v>0.04</c:v>
                </c:pt>
                <c:pt idx="829">
                  <c:v>0.04</c:v>
                </c:pt>
                <c:pt idx="830">
                  <c:v>0.04</c:v>
                </c:pt>
                <c:pt idx="831">
                  <c:v>0.04</c:v>
                </c:pt>
                <c:pt idx="832">
                  <c:v>0.04</c:v>
                </c:pt>
                <c:pt idx="833">
                  <c:v>0.04</c:v>
                </c:pt>
                <c:pt idx="834">
                  <c:v>0.16</c:v>
                </c:pt>
                <c:pt idx="835">
                  <c:v>0.2</c:v>
                </c:pt>
                <c:pt idx="836">
                  <c:v>0.2</c:v>
                </c:pt>
                <c:pt idx="837">
                  <c:v>0.24</c:v>
                </c:pt>
                <c:pt idx="838">
                  <c:v>0.2</c:v>
                </c:pt>
                <c:pt idx="839">
                  <c:v>0.2</c:v>
                </c:pt>
                <c:pt idx="840">
                  <c:v>0.36</c:v>
                </c:pt>
                <c:pt idx="841">
                  <c:v>0.4</c:v>
                </c:pt>
                <c:pt idx="842">
                  <c:v>0.44</c:v>
                </c:pt>
                <c:pt idx="843">
                  <c:v>0.4</c:v>
                </c:pt>
                <c:pt idx="844">
                  <c:v>0.4</c:v>
                </c:pt>
                <c:pt idx="845">
                  <c:v>0.44</c:v>
                </c:pt>
                <c:pt idx="846">
                  <c:v>0.48</c:v>
                </c:pt>
                <c:pt idx="847">
                  <c:v>0.6</c:v>
                </c:pt>
                <c:pt idx="848">
                  <c:v>0.6</c:v>
                </c:pt>
                <c:pt idx="849">
                  <c:v>0.6</c:v>
                </c:pt>
                <c:pt idx="850">
                  <c:v>0.6</c:v>
                </c:pt>
                <c:pt idx="851">
                  <c:v>0.6</c:v>
                </c:pt>
                <c:pt idx="852">
                  <c:v>0.64</c:v>
                </c:pt>
                <c:pt idx="853">
                  <c:v>0.8</c:v>
                </c:pt>
                <c:pt idx="854">
                  <c:v>0.76</c:v>
                </c:pt>
                <c:pt idx="855">
                  <c:v>0.8</c:v>
                </c:pt>
                <c:pt idx="856">
                  <c:v>0.8</c:v>
                </c:pt>
                <c:pt idx="857">
                  <c:v>0.76</c:v>
                </c:pt>
                <c:pt idx="858">
                  <c:v>0.76</c:v>
                </c:pt>
                <c:pt idx="859">
                  <c:v>0.96</c:v>
                </c:pt>
                <c:pt idx="860">
                  <c:v>0.96</c:v>
                </c:pt>
                <c:pt idx="861">
                  <c:v>0.96</c:v>
                </c:pt>
                <c:pt idx="862">
                  <c:v>0.96</c:v>
                </c:pt>
                <c:pt idx="863">
                  <c:v>0.96</c:v>
                </c:pt>
                <c:pt idx="864">
                  <c:v>0.96</c:v>
                </c:pt>
                <c:pt idx="865">
                  <c:v>1.08</c:v>
                </c:pt>
                <c:pt idx="866">
                  <c:v>1.1200000000000001</c:v>
                </c:pt>
                <c:pt idx="867">
                  <c:v>1.1200000000000001</c:v>
                </c:pt>
                <c:pt idx="868">
                  <c:v>1.1599999999999999</c:v>
                </c:pt>
                <c:pt idx="869">
                  <c:v>1.1599999999999999</c:v>
                </c:pt>
                <c:pt idx="870">
                  <c:v>1.1200000000000001</c:v>
                </c:pt>
                <c:pt idx="871">
                  <c:v>1.2</c:v>
                </c:pt>
                <c:pt idx="872">
                  <c:v>1.28</c:v>
                </c:pt>
                <c:pt idx="873">
                  <c:v>1.28</c:v>
                </c:pt>
                <c:pt idx="874">
                  <c:v>1.28</c:v>
                </c:pt>
                <c:pt idx="875">
                  <c:v>1.28</c:v>
                </c:pt>
                <c:pt idx="876">
                  <c:v>1.32</c:v>
                </c:pt>
                <c:pt idx="877">
                  <c:v>1.36</c:v>
                </c:pt>
                <c:pt idx="878">
                  <c:v>1.48</c:v>
                </c:pt>
                <c:pt idx="879">
                  <c:v>1.44</c:v>
                </c:pt>
                <c:pt idx="880">
                  <c:v>1.48</c:v>
                </c:pt>
                <c:pt idx="881">
                  <c:v>1.48</c:v>
                </c:pt>
                <c:pt idx="882">
                  <c:v>1.48</c:v>
                </c:pt>
                <c:pt idx="883">
                  <c:v>1.48</c:v>
                </c:pt>
                <c:pt idx="884">
                  <c:v>1.56</c:v>
                </c:pt>
                <c:pt idx="885">
                  <c:v>1.6</c:v>
                </c:pt>
                <c:pt idx="886">
                  <c:v>1.6</c:v>
                </c:pt>
                <c:pt idx="887">
                  <c:v>1.56</c:v>
                </c:pt>
                <c:pt idx="888">
                  <c:v>1.64</c:v>
                </c:pt>
                <c:pt idx="889">
                  <c:v>1.56</c:v>
                </c:pt>
                <c:pt idx="890">
                  <c:v>1.72</c:v>
                </c:pt>
                <c:pt idx="891">
                  <c:v>1.68</c:v>
                </c:pt>
                <c:pt idx="892">
                  <c:v>1.72</c:v>
                </c:pt>
                <c:pt idx="893">
                  <c:v>1.72</c:v>
                </c:pt>
                <c:pt idx="894">
                  <c:v>1.76</c:v>
                </c:pt>
                <c:pt idx="895">
                  <c:v>1.72</c:v>
                </c:pt>
                <c:pt idx="896">
                  <c:v>1.76</c:v>
                </c:pt>
                <c:pt idx="897">
                  <c:v>1.84</c:v>
                </c:pt>
                <c:pt idx="898">
                  <c:v>1.8</c:v>
                </c:pt>
                <c:pt idx="899">
                  <c:v>1.8</c:v>
                </c:pt>
                <c:pt idx="900">
                  <c:v>1.84</c:v>
                </c:pt>
                <c:pt idx="901">
                  <c:v>1.84</c:v>
                </c:pt>
                <c:pt idx="902">
                  <c:v>1.84</c:v>
                </c:pt>
                <c:pt idx="903">
                  <c:v>1.92</c:v>
                </c:pt>
                <c:pt idx="904">
                  <c:v>1.92</c:v>
                </c:pt>
                <c:pt idx="905">
                  <c:v>1.92</c:v>
                </c:pt>
                <c:pt idx="906">
                  <c:v>1.92</c:v>
                </c:pt>
                <c:pt idx="907">
                  <c:v>1.88</c:v>
                </c:pt>
                <c:pt idx="908">
                  <c:v>1.92</c:v>
                </c:pt>
                <c:pt idx="909">
                  <c:v>1.96</c:v>
                </c:pt>
                <c:pt idx="910">
                  <c:v>2</c:v>
                </c:pt>
                <c:pt idx="911">
                  <c:v>2</c:v>
                </c:pt>
                <c:pt idx="912">
                  <c:v>1.96</c:v>
                </c:pt>
                <c:pt idx="913">
                  <c:v>1.96</c:v>
                </c:pt>
                <c:pt idx="914">
                  <c:v>1.96</c:v>
                </c:pt>
                <c:pt idx="915">
                  <c:v>2.04</c:v>
                </c:pt>
                <c:pt idx="916">
                  <c:v>2.04</c:v>
                </c:pt>
                <c:pt idx="917">
                  <c:v>2.08</c:v>
                </c:pt>
                <c:pt idx="918">
                  <c:v>2.08</c:v>
                </c:pt>
                <c:pt idx="919">
                  <c:v>2.04</c:v>
                </c:pt>
                <c:pt idx="920">
                  <c:v>2.08</c:v>
                </c:pt>
                <c:pt idx="921">
                  <c:v>2.04</c:v>
                </c:pt>
                <c:pt idx="922">
                  <c:v>2.08</c:v>
                </c:pt>
                <c:pt idx="923">
                  <c:v>2.08</c:v>
                </c:pt>
                <c:pt idx="924">
                  <c:v>2.08</c:v>
                </c:pt>
                <c:pt idx="925">
                  <c:v>2.08</c:v>
                </c:pt>
                <c:pt idx="926">
                  <c:v>2.08</c:v>
                </c:pt>
                <c:pt idx="927">
                  <c:v>2.08</c:v>
                </c:pt>
                <c:pt idx="928">
                  <c:v>2.08</c:v>
                </c:pt>
                <c:pt idx="929">
                  <c:v>2.08</c:v>
                </c:pt>
                <c:pt idx="930">
                  <c:v>2.12</c:v>
                </c:pt>
                <c:pt idx="931">
                  <c:v>2.12</c:v>
                </c:pt>
                <c:pt idx="932">
                  <c:v>2.08</c:v>
                </c:pt>
                <c:pt idx="933">
                  <c:v>2.08</c:v>
                </c:pt>
                <c:pt idx="934">
                  <c:v>2.08</c:v>
                </c:pt>
                <c:pt idx="935">
                  <c:v>2.08</c:v>
                </c:pt>
                <c:pt idx="936">
                  <c:v>2.12</c:v>
                </c:pt>
                <c:pt idx="937">
                  <c:v>2.12</c:v>
                </c:pt>
                <c:pt idx="938">
                  <c:v>2.12</c:v>
                </c:pt>
                <c:pt idx="939">
                  <c:v>2.08</c:v>
                </c:pt>
                <c:pt idx="940">
                  <c:v>2.12</c:v>
                </c:pt>
                <c:pt idx="941">
                  <c:v>2.12</c:v>
                </c:pt>
                <c:pt idx="942">
                  <c:v>2.12</c:v>
                </c:pt>
                <c:pt idx="943">
                  <c:v>2.08</c:v>
                </c:pt>
                <c:pt idx="944">
                  <c:v>2.08</c:v>
                </c:pt>
                <c:pt idx="945">
                  <c:v>2.08</c:v>
                </c:pt>
                <c:pt idx="946">
                  <c:v>2.08</c:v>
                </c:pt>
                <c:pt idx="947">
                  <c:v>2.04</c:v>
                </c:pt>
                <c:pt idx="948">
                  <c:v>2.08</c:v>
                </c:pt>
                <c:pt idx="949">
                  <c:v>2.04</c:v>
                </c:pt>
                <c:pt idx="950">
                  <c:v>2.08</c:v>
                </c:pt>
                <c:pt idx="951">
                  <c:v>2.04</c:v>
                </c:pt>
                <c:pt idx="952">
                  <c:v>2.04</c:v>
                </c:pt>
                <c:pt idx="953">
                  <c:v>2</c:v>
                </c:pt>
                <c:pt idx="954">
                  <c:v>1.96</c:v>
                </c:pt>
                <c:pt idx="955">
                  <c:v>2</c:v>
                </c:pt>
                <c:pt idx="956">
                  <c:v>2.04</c:v>
                </c:pt>
                <c:pt idx="957">
                  <c:v>2.04</c:v>
                </c:pt>
                <c:pt idx="958">
                  <c:v>2</c:v>
                </c:pt>
                <c:pt idx="959">
                  <c:v>1.92</c:v>
                </c:pt>
                <c:pt idx="960">
                  <c:v>1.96</c:v>
                </c:pt>
                <c:pt idx="961">
                  <c:v>1.92</c:v>
                </c:pt>
                <c:pt idx="962">
                  <c:v>1.92</c:v>
                </c:pt>
                <c:pt idx="963">
                  <c:v>1.88</c:v>
                </c:pt>
                <c:pt idx="964">
                  <c:v>1.92</c:v>
                </c:pt>
                <c:pt idx="965">
                  <c:v>1.88</c:v>
                </c:pt>
                <c:pt idx="966">
                  <c:v>1.84</c:v>
                </c:pt>
                <c:pt idx="967">
                  <c:v>1.84</c:v>
                </c:pt>
                <c:pt idx="968">
                  <c:v>1.88</c:v>
                </c:pt>
                <c:pt idx="969">
                  <c:v>1.84</c:v>
                </c:pt>
                <c:pt idx="970">
                  <c:v>1.84</c:v>
                </c:pt>
                <c:pt idx="971">
                  <c:v>1.76</c:v>
                </c:pt>
                <c:pt idx="972">
                  <c:v>1.76</c:v>
                </c:pt>
                <c:pt idx="973">
                  <c:v>1.72</c:v>
                </c:pt>
                <c:pt idx="974">
                  <c:v>1.72</c:v>
                </c:pt>
                <c:pt idx="975">
                  <c:v>1.76</c:v>
                </c:pt>
                <c:pt idx="976">
                  <c:v>1.76</c:v>
                </c:pt>
                <c:pt idx="977">
                  <c:v>1.72</c:v>
                </c:pt>
                <c:pt idx="978">
                  <c:v>1.68</c:v>
                </c:pt>
                <c:pt idx="979">
                  <c:v>1.6</c:v>
                </c:pt>
                <c:pt idx="980">
                  <c:v>1.64</c:v>
                </c:pt>
                <c:pt idx="981">
                  <c:v>1.6</c:v>
                </c:pt>
                <c:pt idx="982">
                  <c:v>1.6</c:v>
                </c:pt>
                <c:pt idx="983">
                  <c:v>1.6</c:v>
                </c:pt>
                <c:pt idx="984">
                  <c:v>1.48</c:v>
                </c:pt>
                <c:pt idx="985">
                  <c:v>1.48</c:v>
                </c:pt>
                <c:pt idx="986">
                  <c:v>1.48</c:v>
                </c:pt>
                <c:pt idx="987">
                  <c:v>1.48</c:v>
                </c:pt>
                <c:pt idx="988">
                  <c:v>1.48</c:v>
                </c:pt>
                <c:pt idx="989">
                  <c:v>1.48</c:v>
                </c:pt>
                <c:pt idx="990">
                  <c:v>1.4</c:v>
                </c:pt>
                <c:pt idx="991">
                  <c:v>1.36</c:v>
                </c:pt>
                <c:pt idx="992">
                  <c:v>1.36</c:v>
                </c:pt>
                <c:pt idx="993">
                  <c:v>1.36</c:v>
                </c:pt>
                <c:pt idx="994">
                  <c:v>1.32</c:v>
                </c:pt>
                <c:pt idx="995">
                  <c:v>1.36</c:v>
                </c:pt>
                <c:pt idx="996">
                  <c:v>1.24</c:v>
                </c:pt>
                <c:pt idx="997">
                  <c:v>1.1599999999999999</c:v>
                </c:pt>
                <c:pt idx="998">
                  <c:v>1.1599999999999999</c:v>
                </c:pt>
                <c:pt idx="999">
                  <c:v>1.1599999999999999</c:v>
                </c:pt>
                <c:pt idx="1000">
                  <c:v>1.2</c:v>
                </c:pt>
                <c:pt idx="1001">
                  <c:v>1.1599999999999999</c:v>
                </c:pt>
                <c:pt idx="1002">
                  <c:v>1.1599999999999999</c:v>
                </c:pt>
                <c:pt idx="1003">
                  <c:v>1</c:v>
                </c:pt>
                <c:pt idx="1004">
                  <c:v>1</c:v>
                </c:pt>
                <c:pt idx="1005">
                  <c:v>1</c:v>
                </c:pt>
                <c:pt idx="1006">
                  <c:v>1</c:v>
                </c:pt>
                <c:pt idx="1007">
                  <c:v>1</c:v>
                </c:pt>
                <c:pt idx="1008">
                  <c:v>1</c:v>
                </c:pt>
                <c:pt idx="1009">
                  <c:v>0.8</c:v>
                </c:pt>
                <c:pt idx="1010">
                  <c:v>0.84</c:v>
                </c:pt>
                <c:pt idx="1011">
                  <c:v>0.8</c:v>
                </c:pt>
                <c:pt idx="1012">
                  <c:v>0.84</c:v>
                </c:pt>
                <c:pt idx="1013">
                  <c:v>0.84</c:v>
                </c:pt>
                <c:pt idx="1014">
                  <c:v>0.8</c:v>
                </c:pt>
                <c:pt idx="1015">
                  <c:v>0.64</c:v>
                </c:pt>
                <c:pt idx="1016">
                  <c:v>0.64</c:v>
                </c:pt>
                <c:pt idx="1017">
                  <c:v>0.64</c:v>
                </c:pt>
                <c:pt idx="1018">
                  <c:v>0.64</c:v>
                </c:pt>
                <c:pt idx="1019">
                  <c:v>0.64</c:v>
                </c:pt>
                <c:pt idx="1020">
                  <c:v>0.6</c:v>
                </c:pt>
                <c:pt idx="1021">
                  <c:v>0.52</c:v>
                </c:pt>
                <c:pt idx="1022">
                  <c:v>0.44</c:v>
                </c:pt>
                <c:pt idx="1023">
                  <c:v>0.44</c:v>
                </c:pt>
                <c:pt idx="1024">
                  <c:v>0.44</c:v>
                </c:pt>
                <c:pt idx="1025">
                  <c:v>0.44</c:v>
                </c:pt>
                <c:pt idx="1026">
                  <c:v>0.44</c:v>
                </c:pt>
                <c:pt idx="1027">
                  <c:v>0.4</c:v>
                </c:pt>
                <c:pt idx="1028">
                  <c:v>0.24</c:v>
                </c:pt>
                <c:pt idx="1029">
                  <c:v>0.28000000000000003</c:v>
                </c:pt>
                <c:pt idx="1030">
                  <c:v>0.24</c:v>
                </c:pt>
                <c:pt idx="1031">
                  <c:v>0.28000000000000003</c:v>
                </c:pt>
                <c:pt idx="1032">
                  <c:v>0.24</c:v>
                </c:pt>
                <c:pt idx="1033">
                  <c:v>0.24</c:v>
                </c:pt>
                <c:pt idx="1034">
                  <c:v>0.12</c:v>
                </c:pt>
                <c:pt idx="1035">
                  <c:v>0.04</c:v>
                </c:pt>
                <c:pt idx="1036">
                  <c:v>0.04</c:v>
                </c:pt>
                <c:pt idx="1037">
                  <c:v>0.04</c:v>
                </c:pt>
                <c:pt idx="1038">
                  <c:v>0.04</c:v>
                </c:pt>
                <c:pt idx="1039">
                  <c:v>0.04</c:v>
                </c:pt>
                <c:pt idx="1040">
                  <c:v>-0.12</c:v>
                </c:pt>
                <c:pt idx="1041">
                  <c:v>-0.16</c:v>
                </c:pt>
                <c:pt idx="1042">
                  <c:v>-0.16</c:v>
                </c:pt>
                <c:pt idx="1043">
                  <c:v>-0.2</c:v>
                </c:pt>
                <c:pt idx="1044">
                  <c:v>-0.16</c:v>
                </c:pt>
                <c:pt idx="1045">
                  <c:v>-0.16</c:v>
                </c:pt>
                <c:pt idx="1046">
                  <c:v>-0.24</c:v>
                </c:pt>
                <c:pt idx="1047">
                  <c:v>-0.32</c:v>
                </c:pt>
                <c:pt idx="1048">
                  <c:v>-0.36</c:v>
                </c:pt>
                <c:pt idx="1049">
                  <c:v>-0.32</c:v>
                </c:pt>
                <c:pt idx="1050">
                  <c:v>-0.36</c:v>
                </c:pt>
                <c:pt idx="1051">
                  <c:v>-0.36</c:v>
                </c:pt>
                <c:pt idx="1052">
                  <c:v>-0.4</c:v>
                </c:pt>
                <c:pt idx="1053">
                  <c:v>-0.56000000000000005</c:v>
                </c:pt>
                <c:pt idx="1054">
                  <c:v>-0.56000000000000005</c:v>
                </c:pt>
                <c:pt idx="1055">
                  <c:v>-0.52</c:v>
                </c:pt>
                <c:pt idx="1056">
                  <c:v>-0.52</c:v>
                </c:pt>
                <c:pt idx="1057">
                  <c:v>-0.52</c:v>
                </c:pt>
                <c:pt idx="1058">
                  <c:v>-0.56000000000000005</c:v>
                </c:pt>
                <c:pt idx="1059">
                  <c:v>-0.68</c:v>
                </c:pt>
                <c:pt idx="1060">
                  <c:v>-0.72</c:v>
                </c:pt>
                <c:pt idx="1061">
                  <c:v>-0.76</c:v>
                </c:pt>
                <c:pt idx="1062">
                  <c:v>-0.72</c:v>
                </c:pt>
                <c:pt idx="1063">
                  <c:v>-0.76</c:v>
                </c:pt>
                <c:pt idx="1064">
                  <c:v>-0.76</c:v>
                </c:pt>
                <c:pt idx="1065">
                  <c:v>-0.88</c:v>
                </c:pt>
                <c:pt idx="1066">
                  <c:v>-0.96</c:v>
                </c:pt>
                <c:pt idx="1067">
                  <c:v>-0.92</c:v>
                </c:pt>
                <c:pt idx="1068">
                  <c:v>-0.92</c:v>
                </c:pt>
                <c:pt idx="1069">
                  <c:v>-0.92</c:v>
                </c:pt>
                <c:pt idx="1070">
                  <c:v>-0.92</c:v>
                </c:pt>
                <c:pt idx="1071">
                  <c:v>-1.04</c:v>
                </c:pt>
                <c:pt idx="1072">
                  <c:v>-1.1200000000000001</c:v>
                </c:pt>
                <c:pt idx="1073">
                  <c:v>-1.08</c:v>
                </c:pt>
                <c:pt idx="1074">
                  <c:v>-1.08</c:v>
                </c:pt>
                <c:pt idx="1075">
                  <c:v>-1.08</c:v>
                </c:pt>
                <c:pt idx="1076">
                  <c:v>-1.08</c:v>
                </c:pt>
                <c:pt idx="1077">
                  <c:v>-1.08</c:v>
                </c:pt>
                <c:pt idx="1078">
                  <c:v>-1.28</c:v>
                </c:pt>
                <c:pt idx="1079">
                  <c:v>-1.24</c:v>
                </c:pt>
                <c:pt idx="1080">
                  <c:v>-1.24</c:v>
                </c:pt>
                <c:pt idx="1081">
                  <c:v>-1.28</c:v>
                </c:pt>
                <c:pt idx="1082">
                  <c:v>-1.24</c:v>
                </c:pt>
                <c:pt idx="1083">
                  <c:v>-1.28</c:v>
                </c:pt>
                <c:pt idx="1084">
                  <c:v>-1.36</c:v>
                </c:pt>
                <c:pt idx="1085">
                  <c:v>-1.36</c:v>
                </c:pt>
                <c:pt idx="1086">
                  <c:v>-1.4</c:v>
                </c:pt>
                <c:pt idx="1087">
                  <c:v>-1.4</c:v>
                </c:pt>
                <c:pt idx="1088">
                  <c:v>-1.4</c:v>
                </c:pt>
                <c:pt idx="1089">
                  <c:v>-1.4</c:v>
                </c:pt>
                <c:pt idx="1090">
                  <c:v>-1.52</c:v>
                </c:pt>
                <c:pt idx="1091">
                  <c:v>-1.52</c:v>
                </c:pt>
                <c:pt idx="1092">
                  <c:v>-1.56</c:v>
                </c:pt>
                <c:pt idx="1093">
                  <c:v>-1.52</c:v>
                </c:pt>
                <c:pt idx="1094">
                  <c:v>-1.56</c:v>
                </c:pt>
                <c:pt idx="1095">
                  <c:v>-1.52</c:v>
                </c:pt>
                <c:pt idx="1096">
                  <c:v>-1.64</c:v>
                </c:pt>
                <c:pt idx="1097">
                  <c:v>-1.68</c:v>
                </c:pt>
                <c:pt idx="1098">
                  <c:v>-1.68</c:v>
                </c:pt>
                <c:pt idx="1099">
                  <c:v>-1.68</c:v>
                </c:pt>
                <c:pt idx="1100">
                  <c:v>-1.64</c:v>
                </c:pt>
                <c:pt idx="1101">
                  <c:v>-1.64</c:v>
                </c:pt>
                <c:pt idx="1102">
                  <c:v>-1.68</c:v>
                </c:pt>
                <c:pt idx="1103">
                  <c:v>-1.8</c:v>
                </c:pt>
                <c:pt idx="1104">
                  <c:v>-1.8</c:v>
                </c:pt>
                <c:pt idx="1105">
                  <c:v>-1.8</c:v>
                </c:pt>
                <c:pt idx="1106">
                  <c:v>-1.8</c:v>
                </c:pt>
                <c:pt idx="1107">
                  <c:v>-1.8</c:v>
                </c:pt>
                <c:pt idx="1108">
                  <c:v>-1.84</c:v>
                </c:pt>
                <c:pt idx="1109">
                  <c:v>-1.88</c:v>
                </c:pt>
                <c:pt idx="1110">
                  <c:v>-1.92</c:v>
                </c:pt>
                <c:pt idx="1111">
                  <c:v>-1.88</c:v>
                </c:pt>
                <c:pt idx="1112">
                  <c:v>-1.88</c:v>
                </c:pt>
                <c:pt idx="1113">
                  <c:v>-1.92</c:v>
                </c:pt>
                <c:pt idx="1114">
                  <c:v>-1.88</c:v>
                </c:pt>
                <c:pt idx="1115">
                  <c:v>-1.96</c:v>
                </c:pt>
                <c:pt idx="1116">
                  <c:v>-2</c:v>
                </c:pt>
                <c:pt idx="1117">
                  <c:v>-2</c:v>
                </c:pt>
                <c:pt idx="1118">
                  <c:v>-2</c:v>
                </c:pt>
                <c:pt idx="1119">
                  <c:v>-1.96</c:v>
                </c:pt>
                <c:pt idx="1120">
                  <c:v>-1.96</c:v>
                </c:pt>
                <c:pt idx="1121">
                  <c:v>-2.04</c:v>
                </c:pt>
                <c:pt idx="1122">
                  <c:v>-2.04</c:v>
                </c:pt>
                <c:pt idx="1123">
                  <c:v>-2.04</c:v>
                </c:pt>
                <c:pt idx="1124">
                  <c:v>-2.04</c:v>
                </c:pt>
                <c:pt idx="1125">
                  <c:v>-2.04</c:v>
                </c:pt>
                <c:pt idx="1126">
                  <c:v>-2</c:v>
                </c:pt>
                <c:pt idx="1127">
                  <c:v>-2.04</c:v>
                </c:pt>
                <c:pt idx="1128">
                  <c:v>-2.08</c:v>
                </c:pt>
                <c:pt idx="1129">
                  <c:v>-2.08</c:v>
                </c:pt>
                <c:pt idx="1130">
                  <c:v>-2.08</c:v>
                </c:pt>
                <c:pt idx="1131">
                  <c:v>-2.08</c:v>
                </c:pt>
                <c:pt idx="1132">
                  <c:v>-2.08</c:v>
                </c:pt>
                <c:pt idx="1133">
                  <c:v>-2.08</c:v>
                </c:pt>
                <c:pt idx="1134">
                  <c:v>-2.08</c:v>
                </c:pt>
                <c:pt idx="1135">
                  <c:v>-2.08</c:v>
                </c:pt>
                <c:pt idx="1136">
                  <c:v>-2.12</c:v>
                </c:pt>
                <c:pt idx="1137">
                  <c:v>-2.12</c:v>
                </c:pt>
                <c:pt idx="1138">
                  <c:v>-2.04</c:v>
                </c:pt>
                <c:pt idx="1139">
                  <c:v>-2.12</c:v>
                </c:pt>
                <c:pt idx="1140">
                  <c:v>-2.08</c:v>
                </c:pt>
                <c:pt idx="1141">
                  <c:v>-2.12</c:v>
                </c:pt>
                <c:pt idx="1142">
                  <c:v>-2.12</c:v>
                </c:pt>
                <c:pt idx="1143">
                  <c:v>-2.16</c:v>
                </c:pt>
                <c:pt idx="1144">
                  <c:v>-2.08</c:v>
                </c:pt>
                <c:pt idx="1145">
                  <c:v>-2.12</c:v>
                </c:pt>
                <c:pt idx="1146">
                  <c:v>-2.12</c:v>
                </c:pt>
                <c:pt idx="1147">
                  <c:v>-2.08</c:v>
                </c:pt>
                <c:pt idx="1148">
                  <c:v>-2.08</c:v>
                </c:pt>
                <c:pt idx="1149">
                  <c:v>-2.12</c:v>
                </c:pt>
                <c:pt idx="1150">
                  <c:v>-2.08</c:v>
                </c:pt>
                <c:pt idx="1151">
                  <c:v>-2.12</c:v>
                </c:pt>
                <c:pt idx="1152">
                  <c:v>-2.08</c:v>
                </c:pt>
                <c:pt idx="1153">
                  <c:v>-2.08</c:v>
                </c:pt>
                <c:pt idx="1154">
                  <c:v>-2.08</c:v>
                </c:pt>
                <c:pt idx="1155">
                  <c:v>-2.04</c:v>
                </c:pt>
                <c:pt idx="1156">
                  <c:v>-2.08</c:v>
                </c:pt>
                <c:pt idx="1157">
                  <c:v>-2.08</c:v>
                </c:pt>
                <c:pt idx="1158">
                  <c:v>-2.04</c:v>
                </c:pt>
                <c:pt idx="1159">
                  <c:v>-2.04</c:v>
                </c:pt>
                <c:pt idx="1160">
                  <c:v>-2.04</c:v>
                </c:pt>
                <c:pt idx="1161">
                  <c:v>-2.04</c:v>
                </c:pt>
                <c:pt idx="1162">
                  <c:v>-2</c:v>
                </c:pt>
                <c:pt idx="1163">
                  <c:v>-2.04</c:v>
                </c:pt>
                <c:pt idx="1164">
                  <c:v>-2.04</c:v>
                </c:pt>
                <c:pt idx="1165">
                  <c:v>-1.96</c:v>
                </c:pt>
                <c:pt idx="1166">
                  <c:v>-1.96</c:v>
                </c:pt>
                <c:pt idx="1167">
                  <c:v>-1.92</c:v>
                </c:pt>
                <c:pt idx="1168">
                  <c:v>-2</c:v>
                </c:pt>
                <c:pt idx="1169">
                  <c:v>-1.96</c:v>
                </c:pt>
                <c:pt idx="1170">
                  <c:v>-2</c:v>
                </c:pt>
                <c:pt idx="1171">
                  <c:v>-1.92</c:v>
                </c:pt>
                <c:pt idx="1172">
                  <c:v>-1.84</c:v>
                </c:pt>
                <c:pt idx="1173">
                  <c:v>-1.88</c:v>
                </c:pt>
                <c:pt idx="1174">
                  <c:v>-1.88</c:v>
                </c:pt>
                <c:pt idx="1175">
                  <c:v>-1.88</c:v>
                </c:pt>
                <c:pt idx="1176">
                  <c:v>-1.84</c:v>
                </c:pt>
                <c:pt idx="1177">
                  <c:v>-1.84</c:v>
                </c:pt>
                <c:pt idx="1178">
                  <c:v>-1.76</c:v>
                </c:pt>
                <c:pt idx="1179">
                  <c:v>-1.84</c:v>
                </c:pt>
                <c:pt idx="1180">
                  <c:v>-1.8</c:v>
                </c:pt>
                <c:pt idx="1181">
                  <c:v>-1.76</c:v>
                </c:pt>
                <c:pt idx="1182">
                  <c:v>-1.76</c:v>
                </c:pt>
                <c:pt idx="1183">
                  <c:v>-1.8</c:v>
                </c:pt>
                <c:pt idx="1184">
                  <c:v>-1.64</c:v>
                </c:pt>
                <c:pt idx="1185">
                  <c:v>-1.64</c:v>
                </c:pt>
                <c:pt idx="1186">
                  <c:v>-1.64</c:v>
                </c:pt>
                <c:pt idx="1187">
                  <c:v>-1.64</c:v>
                </c:pt>
                <c:pt idx="1188">
                  <c:v>-1.64</c:v>
                </c:pt>
                <c:pt idx="1189">
                  <c:v>-1.68</c:v>
                </c:pt>
                <c:pt idx="1190">
                  <c:v>-1.56</c:v>
                </c:pt>
                <c:pt idx="1191">
                  <c:v>-1.52</c:v>
                </c:pt>
                <c:pt idx="1192">
                  <c:v>-1.52</c:v>
                </c:pt>
                <c:pt idx="1193">
                  <c:v>-1.52</c:v>
                </c:pt>
                <c:pt idx="1194">
                  <c:v>-1.52</c:v>
                </c:pt>
                <c:pt idx="1195">
                  <c:v>-1.52</c:v>
                </c:pt>
                <c:pt idx="1196">
                  <c:v>-1.48</c:v>
                </c:pt>
                <c:pt idx="1197">
                  <c:v>-1.4</c:v>
                </c:pt>
                <c:pt idx="1198">
                  <c:v>-1.32</c:v>
                </c:pt>
                <c:pt idx="1199">
                  <c:v>-1.32</c:v>
                </c:pt>
                <c:pt idx="1200">
                  <c:v>-1.36</c:v>
                </c:pt>
                <c:pt idx="1201">
                  <c:v>-1.32</c:v>
                </c:pt>
                <c:pt idx="1202">
                  <c:v>-1.32</c:v>
                </c:pt>
                <c:pt idx="1203">
                  <c:v>-1.28</c:v>
                </c:pt>
                <c:pt idx="1204">
                  <c:v>-1.24</c:v>
                </c:pt>
                <c:pt idx="1205">
                  <c:v>-1.24</c:v>
                </c:pt>
                <c:pt idx="1206">
                  <c:v>-1.2</c:v>
                </c:pt>
                <c:pt idx="1207">
                  <c:v>-1.24</c:v>
                </c:pt>
                <c:pt idx="1208">
                  <c:v>-1.2</c:v>
                </c:pt>
                <c:pt idx="1209">
                  <c:v>-1.08</c:v>
                </c:pt>
                <c:pt idx="1210">
                  <c:v>-1</c:v>
                </c:pt>
                <c:pt idx="1211">
                  <c:v>-1.04</c:v>
                </c:pt>
                <c:pt idx="1212">
                  <c:v>-1.08</c:v>
                </c:pt>
                <c:pt idx="1213">
                  <c:v>-1.04</c:v>
                </c:pt>
                <c:pt idx="1214">
                  <c:v>-1.08</c:v>
                </c:pt>
                <c:pt idx="1215">
                  <c:v>-0.96</c:v>
                </c:pt>
                <c:pt idx="1216">
                  <c:v>-0.88</c:v>
                </c:pt>
                <c:pt idx="1217">
                  <c:v>-0.92</c:v>
                </c:pt>
                <c:pt idx="1218">
                  <c:v>-0.92</c:v>
                </c:pt>
                <c:pt idx="1219">
                  <c:v>-0.88</c:v>
                </c:pt>
                <c:pt idx="1220">
                  <c:v>-0.84</c:v>
                </c:pt>
                <c:pt idx="1221">
                  <c:v>-0.8</c:v>
                </c:pt>
                <c:pt idx="1222">
                  <c:v>-0.68</c:v>
                </c:pt>
                <c:pt idx="1223">
                  <c:v>-0.68</c:v>
                </c:pt>
                <c:pt idx="1224">
                  <c:v>-0.68</c:v>
                </c:pt>
                <c:pt idx="1225">
                  <c:v>-0.72</c:v>
                </c:pt>
                <c:pt idx="1226">
                  <c:v>-0.68</c:v>
                </c:pt>
                <c:pt idx="1227">
                  <c:v>-0.68</c:v>
                </c:pt>
                <c:pt idx="1228">
                  <c:v>-0.52</c:v>
                </c:pt>
                <c:pt idx="1229">
                  <c:v>-0.52</c:v>
                </c:pt>
                <c:pt idx="1230">
                  <c:v>-0.52</c:v>
                </c:pt>
                <c:pt idx="1231">
                  <c:v>-0.48</c:v>
                </c:pt>
                <c:pt idx="1232">
                  <c:v>-0.52</c:v>
                </c:pt>
                <c:pt idx="1233">
                  <c:v>-0.52</c:v>
                </c:pt>
                <c:pt idx="1234">
                  <c:v>-0.36</c:v>
                </c:pt>
                <c:pt idx="1235">
                  <c:v>-0.32</c:v>
                </c:pt>
                <c:pt idx="1236">
                  <c:v>-0.32</c:v>
                </c:pt>
                <c:pt idx="1237">
                  <c:v>-0.32</c:v>
                </c:pt>
                <c:pt idx="1238">
                  <c:v>-0.32</c:v>
                </c:pt>
                <c:pt idx="1239">
                  <c:v>-0.32</c:v>
                </c:pt>
                <c:pt idx="1240">
                  <c:v>-0.2</c:v>
                </c:pt>
                <c:pt idx="1241">
                  <c:v>-0.12</c:v>
                </c:pt>
                <c:pt idx="1242">
                  <c:v>-0.08</c:v>
                </c:pt>
                <c:pt idx="1243">
                  <c:v>-0.08</c:v>
                </c:pt>
                <c:pt idx="1244">
                  <c:v>-0.12</c:v>
                </c:pt>
                <c:pt idx="1245">
                  <c:v>-0.12</c:v>
                </c:pt>
                <c:pt idx="1246">
                  <c:v>0</c:v>
                </c:pt>
                <c:pt idx="1247">
                  <c:v>0.12</c:v>
                </c:pt>
                <c:pt idx="1248">
                  <c:v>0.08</c:v>
                </c:pt>
                <c:pt idx="1249">
                  <c:v>0.12</c:v>
                </c:pt>
                <c:pt idx="1250">
                  <c:v>0.08</c:v>
                </c:pt>
                <c:pt idx="1251">
                  <c:v>0.12</c:v>
                </c:pt>
                <c:pt idx="1252">
                  <c:v>0.16</c:v>
                </c:pt>
                <c:pt idx="1253">
                  <c:v>0.28000000000000003</c:v>
                </c:pt>
                <c:pt idx="1254">
                  <c:v>0.28000000000000003</c:v>
                </c:pt>
                <c:pt idx="1255">
                  <c:v>0.28000000000000003</c:v>
                </c:pt>
                <c:pt idx="1256">
                  <c:v>0.28000000000000003</c:v>
                </c:pt>
                <c:pt idx="1257">
                  <c:v>0.32</c:v>
                </c:pt>
                <c:pt idx="1258">
                  <c:v>0.28000000000000003</c:v>
                </c:pt>
                <c:pt idx="1259">
                  <c:v>0.48</c:v>
                </c:pt>
                <c:pt idx="1260">
                  <c:v>0.44</c:v>
                </c:pt>
                <c:pt idx="1261">
                  <c:v>0.48</c:v>
                </c:pt>
                <c:pt idx="1262">
                  <c:v>0.44</c:v>
                </c:pt>
                <c:pt idx="1263">
                  <c:v>0.48</c:v>
                </c:pt>
                <c:pt idx="1264">
                  <c:v>0.44</c:v>
                </c:pt>
                <c:pt idx="1265">
                  <c:v>0.68</c:v>
                </c:pt>
                <c:pt idx="1266">
                  <c:v>0.68</c:v>
                </c:pt>
                <c:pt idx="1267">
                  <c:v>0.68</c:v>
                </c:pt>
                <c:pt idx="1268">
                  <c:v>0.72</c:v>
                </c:pt>
                <c:pt idx="1269">
                  <c:v>0.68</c:v>
                </c:pt>
                <c:pt idx="1270">
                  <c:v>0.68</c:v>
                </c:pt>
                <c:pt idx="1271">
                  <c:v>0.8</c:v>
                </c:pt>
                <c:pt idx="1272">
                  <c:v>0.84</c:v>
                </c:pt>
                <c:pt idx="1273">
                  <c:v>0.8</c:v>
                </c:pt>
                <c:pt idx="1274">
                  <c:v>0.84</c:v>
                </c:pt>
                <c:pt idx="1275">
                  <c:v>0.84</c:v>
                </c:pt>
                <c:pt idx="1276">
                  <c:v>0.84</c:v>
                </c:pt>
                <c:pt idx="1277">
                  <c:v>0.84</c:v>
                </c:pt>
                <c:pt idx="1278">
                  <c:v>0.96</c:v>
                </c:pt>
                <c:pt idx="1279">
                  <c:v>1.04</c:v>
                </c:pt>
                <c:pt idx="1280">
                  <c:v>1.04</c:v>
                </c:pt>
                <c:pt idx="1281">
                  <c:v>1.04</c:v>
                </c:pt>
                <c:pt idx="1282">
                  <c:v>1.04</c:v>
                </c:pt>
                <c:pt idx="1283">
                  <c:v>1</c:v>
                </c:pt>
                <c:pt idx="1284">
                  <c:v>1.1599999999999999</c:v>
                </c:pt>
                <c:pt idx="1285">
                  <c:v>1.2</c:v>
                </c:pt>
                <c:pt idx="1286">
                  <c:v>1.1599999999999999</c:v>
                </c:pt>
                <c:pt idx="1287">
                  <c:v>1.24</c:v>
                </c:pt>
                <c:pt idx="1288">
                  <c:v>1.1599999999999999</c:v>
                </c:pt>
                <c:pt idx="1289">
                  <c:v>1.2</c:v>
                </c:pt>
                <c:pt idx="1290">
                  <c:v>1.36</c:v>
                </c:pt>
                <c:pt idx="1291">
                  <c:v>1.36</c:v>
                </c:pt>
                <c:pt idx="1292">
                  <c:v>1.4</c:v>
                </c:pt>
                <c:pt idx="1293">
                  <c:v>1.36</c:v>
                </c:pt>
                <c:pt idx="1294">
                  <c:v>1.4</c:v>
                </c:pt>
                <c:pt idx="1295">
                  <c:v>1.4</c:v>
                </c:pt>
                <c:pt idx="1296">
                  <c:v>1.48</c:v>
                </c:pt>
                <c:pt idx="1297">
                  <c:v>1.48</c:v>
                </c:pt>
                <c:pt idx="1298">
                  <c:v>1.52</c:v>
                </c:pt>
                <c:pt idx="1299">
                  <c:v>1.48</c:v>
                </c:pt>
                <c:pt idx="1300">
                  <c:v>1.52</c:v>
                </c:pt>
                <c:pt idx="1301">
                  <c:v>1.48</c:v>
                </c:pt>
                <c:pt idx="1302">
                  <c:v>1.52</c:v>
                </c:pt>
                <c:pt idx="1303">
                  <c:v>1.68</c:v>
                </c:pt>
                <c:pt idx="1304">
                  <c:v>1.68</c:v>
                </c:pt>
                <c:pt idx="1305">
                  <c:v>1.6</c:v>
                </c:pt>
                <c:pt idx="1306">
                  <c:v>1.6</c:v>
                </c:pt>
                <c:pt idx="1307">
                  <c:v>1.64</c:v>
                </c:pt>
                <c:pt idx="1308">
                  <c:v>1.64</c:v>
                </c:pt>
                <c:pt idx="1309">
                  <c:v>1.76</c:v>
                </c:pt>
                <c:pt idx="1310">
                  <c:v>1.72</c:v>
                </c:pt>
                <c:pt idx="1311">
                  <c:v>1.8</c:v>
                </c:pt>
                <c:pt idx="1312">
                  <c:v>1.76</c:v>
                </c:pt>
                <c:pt idx="1313">
                  <c:v>1.76</c:v>
                </c:pt>
                <c:pt idx="1314">
                  <c:v>1.76</c:v>
                </c:pt>
                <c:pt idx="1315">
                  <c:v>1.8</c:v>
                </c:pt>
                <c:pt idx="1316">
                  <c:v>1.88</c:v>
                </c:pt>
                <c:pt idx="1317">
                  <c:v>1.84</c:v>
                </c:pt>
                <c:pt idx="1318">
                  <c:v>1.84</c:v>
                </c:pt>
                <c:pt idx="1319">
                  <c:v>1.84</c:v>
                </c:pt>
                <c:pt idx="1320">
                  <c:v>1.84</c:v>
                </c:pt>
                <c:pt idx="1321">
                  <c:v>1.92</c:v>
                </c:pt>
                <c:pt idx="1322">
                  <c:v>1.96</c:v>
                </c:pt>
                <c:pt idx="1323">
                  <c:v>1.92</c:v>
                </c:pt>
                <c:pt idx="1324">
                  <c:v>1.92</c:v>
                </c:pt>
                <c:pt idx="1325">
                  <c:v>1.92</c:v>
                </c:pt>
                <c:pt idx="1326">
                  <c:v>1.96</c:v>
                </c:pt>
                <c:pt idx="1327">
                  <c:v>2</c:v>
                </c:pt>
                <c:pt idx="1328">
                  <c:v>2</c:v>
                </c:pt>
                <c:pt idx="1329">
                  <c:v>2.04</c:v>
                </c:pt>
                <c:pt idx="1330">
                  <c:v>2</c:v>
                </c:pt>
                <c:pt idx="1331">
                  <c:v>2.04</c:v>
                </c:pt>
                <c:pt idx="1332">
                  <c:v>2.04</c:v>
                </c:pt>
                <c:pt idx="1333">
                  <c:v>2</c:v>
                </c:pt>
                <c:pt idx="1334">
                  <c:v>2.04</c:v>
                </c:pt>
                <c:pt idx="1335">
                  <c:v>2.08</c:v>
                </c:pt>
                <c:pt idx="1336">
                  <c:v>2.04</c:v>
                </c:pt>
                <c:pt idx="1337">
                  <c:v>2.04</c:v>
                </c:pt>
                <c:pt idx="1338">
                  <c:v>2.04</c:v>
                </c:pt>
                <c:pt idx="1339">
                  <c:v>2.08</c:v>
                </c:pt>
                <c:pt idx="1340">
                  <c:v>2.08</c:v>
                </c:pt>
                <c:pt idx="1341">
                  <c:v>2.12</c:v>
                </c:pt>
                <c:pt idx="1342">
                  <c:v>2.12</c:v>
                </c:pt>
                <c:pt idx="1343">
                  <c:v>2.08</c:v>
                </c:pt>
                <c:pt idx="1344">
                  <c:v>2.08</c:v>
                </c:pt>
                <c:pt idx="1345">
                  <c:v>2.08</c:v>
                </c:pt>
                <c:pt idx="1346">
                  <c:v>2.12</c:v>
                </c:pt>
                <c:pt idx="1347">
                  <c:v>2.12</c:v>
                </c:pt>
                <c:pt idx="1348">
                  <c:v>2.08</c:v>
                </c:pt>
                <c:pt idx="1349">
                  <c:v>2.12</c:v>
                </c:pt>
                <c:pt idx="1350">
                  <c:v>2.12</c:v>
                </c:pt>
                <c:pt idx="1351">
                  <c:v>2.12</c:v>
                </c:pt>
                <c:pt idx="1352">
                  <c:v>2.08</c:v>
                </c:pt>
                <c:pt idx="1353">
                  <c:v>2.12</c:v>
                </c:pt>
                <c:pt idx="1354">
                  <c:v>2.12</c:v>
                </c:pt>
                <c:pt idx="1355">
                  <c:v>2.08</c:v>
                </c:pt>
                <c:pt idx="1356">
                  <c:v>2.08</c:v>
                </c:pt>
                <c:pt idx="1357">
                  <c:v>2.12</c:v>
                </c:pt>
                <c:pt idx="1358">
                  <c:v>2.12</c:v>
                </c:pt>
                <c:pt idx="1359">
                  <c:v>2.08</c:v>
                </c:pt>
                <c:pt idx="1360">
                  <c:v>2.08</c:v>
                </c:pt>
                <c:pt idx="1361">
                  <c:v>2.08</c:v>
                </c:pt>
                <c:pt idx="1362">
                  <c:v>2.08</c:v>
                </c:pt>
                <c:pt idx="1363">
                  <c:v>2.08</c:v>
                </c:pt>
                <c:pt idx="1364">
                  <c:v>2.08</c:v>
                </c:pt>
                <c:pt idx="1365">
                  <c:v>2.08</c:v>
                </c:pt>
                <c:pt idx="1366">
                  <c:v>2.08</c:v>
                </c:pt>
                <c:pt idx="1367">
                  <c:v>2.04</c:v>
                </c:pt>
                <c:pt idx="1368">
                  <c:v>2.04</c:v>
                </c:pt>
                <c:pt idx="1369">
                  <c:v>2.04</c:v>
                </c:pt>
                <c:pt idx="1370">
                  <c:v>2.08</c:v>
                </c:pt>
                <c:pt idx="1371">
                  <c:v>2</c:v>
                </c:pt>
                <c:pt idx="1372">
                  <c:v>1.92</c:v>
                </c:pt>
                <c:pt idx="1373">
                  <c:v>1.96</c:v>
                </c:pt>
                <c:pt idx="1374">
                  <c:v>2</c:v>
                </c:pt>
                <c:pt idx="1375">
                  <c:v>2</c:v>
                </c:pt>
                <c:pt idx="1376">
                  <c:v>1.96</c:v>
                </c:pt>
                <c:pt idx="1377">
                  <c:v>2</c:v>
                </c:pt>
                <c:pt idx="1378">
                  <c:v>1.88</c:v>
                </c:pt>
                <c:pt idx="1379">
                  <c:v>1.92</c:v>
                </c:pt>
                <c:pt idx="1380">
                  <c:v>1.88</c:v>
                </c:pt>
                <c:pt idx="1381">
                  <c:v>1.88</c:v>
                </c:pt>
                <c:pt idx="1382">
                  <c:v>1.96</c:v>
                </c:pt>
                <c:pt idx="1383">
                  <c:v>1.88</c:v>
                </c:pt>
                <c:pt idx="1384">
                  <c:v>1.8</c:v>
                </c:pt>
                <c:pt idx="1385">
                  <c:v>1.8</c:v>
                </c:pt>
                <c:pt idx="1386">
                  <c:v>1.8</c:v>
                </c:pt>
                <c:pt idx="1387">
                  <c:v>1.8</c:v>
                </c:pt>
                <c:pt idx="1388">
                  <c:v>1.8</c:v>
                </c:pt>
                <c:pt idx="1389">
                  <c:v>1.8</c:v>
                </c:pt>
                <c:pt idx="1390">
                  <c:v>1.72</c:v>
                </c:pt>
                <c:pt idx="1391">
                  <c:v>1.72</c:v>
                </c:pt>
                <c:pt idx="1392">
                  <c:v>1.68</c:v>
                </c:pt>
                <c:pt idx="1393">
                  <c:v>1.72</c:v>
                </c:pt>
                <c:pt idx="1394">
                  <c:v>1.68</c:v>
                </c:pt>
                <c:pt idx="1395">
                  <c:v>1.68</c:v>
                </c:pt>
                <c:pt idx="1396">
                  <c:v>1.64</c:v>
                </c:pt>
                <c:pt idx="1397">
                  <c:v>1.56</c:v>
                </c:pt>
                <c:pt idx="1398">
                  <c:v>1.6</c:v>
                </c:pt>
                <c:pt idx="1399">
                  <c:v>1.56</c:v>
                </c:pt>
                <c:pt idx="1400">
                  <c:v>1.56</c:v>
                </c:pt>
                <c:pt idx="1401">
                  <c:v>1.56</c:v>
                </c:pt>
                <c:pt idx="1402">
                  <c:v>1.56</c:v>
                </c:pt>
                <c:pt idx="1403">
                  <c:v>1.44</c:v>
                </c:pt>
                <c:pt idx="1404">
                  <c:v>1.48</c:v>
                </c:pt>
                <c:pt idx="1405">
                  <c:v>1.48</c:v>
                </c:pt>
                <c:pt idx="1406">
                  <c:v>1.48</c:v>
                </c:pt>
                <c:pt idx="1407">
                  <c:v>1.48</c:v>
                </c:pt>
                <c:pt idx="1408">
                  <c:v>1.48</c:v>
                </c:pt>
                <c:pt idx="1409">
                  <c:v>1.32</c:v>
                </c:pt>
                <c:pt idx="1410">
                  <c:v>1.28</c:v>
                </c:pt>
                <c:pt idx="1411">
                  <c:v>1.28</c:v>
                </c:pt>
                <c:pt idx="1412">
                  <c:v>1.28</c:v>
                </c:pt>
                <c:pt idx="1413">
                  <c:v>1.24</c:v>
                </c:pt>
                <c:pt idx="1414">
                  <c:v>1.28</c:v>
                </c:pt>
                <c:pt idx="1415">
                  <c:v>1.1599999999999999</c:v>
                </c:pt>
                <c:pt idx="1416">
                  <c:v>1.1599999999999999</c:v>
                </c:pt>
                <c:pt idx="1417">
                  <c:v>1.1599999999999999</c:v>
                </c:pt>
                <c:pt idx="1418">
                  <c:v>1.08</c:v>
                </c:pt>
                <c:pt idx="1419">
                  <c:v>1.1599999999999999</c:v>
                </c:pt>
                <c:pt idx="1420">
                  <c:v>1.1200000000000001</c:v>
                </c:pt>
                <c:pt idx="1421">
                  <c:v>1</c:v>
                </c:pt>
                <c:pt idx="1422">
                  <c:v>0.92</c:v>
                </c:pt>
                <c:pt idx="1423">
                  <c:v>0.96</c:v>
                </c:pt>
                <c:pt idx="1424">
                  <c:v>0.96</c:v>
                </c:pt>
                <c:pt idx="1425">
                  <c:v>0.96</c:v>
                </c:pt>
                <c:pt idx="1426">
                  <c:v>0.96</c:v>
                </c:pt>
                <c:pt idx="1427">
                  <c:v>0.88</c:v>
                </c:pt>
                <c:pt idx="1428">
                  <c:v>0.76</c:v>
                </c:pt>
                <c:pt idx="1429">
                  <c:v>0.76</c:v>
                </c:pt>
                <c:pt idx="1430">
                  <c:v>0.76</c:v>
                </c:pt>
                <c:pt idx="1431">
                  <c:v>0.8</c:v>
                </c:pt>
                <c:pt idx="1432">
                  <c:v>0.8</c:v>
                </c:pt>
                <c:pt idx="1433">
                  <c:v>0.76</c:v>
                </c:pt>
                <c:pt idx="1434">
                  <c:v>0.56000000000000005</c:v>
                </c:pt>
                <c:pt idx="1435">
                  <c:v>0.56000000000000005</c:v>
                </c:pt>
                <c:pt idx="1436">
                  <c:v>0.6</c:v>
                </c:pt>
                <c:pt idx="1437">
                  <c:v>0.6</c:v>
                </c:pt>
                <c:pt idx="1438">
                  <c:v>0.56000000000000005</c:v>
                </c:pt>
                <c:pt idx="1439">
                  <c:v>0.56000000000000005</c:v>
                </c:pt>
                <c:pt idx="1440">
                  <c:v>0.44</c:v>
                </c:pt>
                <c:pt idx="1441">
                  <c:v>0.4</c:v>
                </c:pt>
                <c:pt idx="1442">
                  <c:v>0.4</c:v>
                </c:pt>
                <c:pt idx="1443">
                  <c:v>0.44</c:v>
                </c:pt>
                <c:pt idx="1444">
                  <c:v>0.4</c:v>
                </c:pt>
                <c:pt idx="1445">
                  <c:v>0.36</c:v>
                </c:pt>
                <c:pt idx="1446">
                  <c:v>0.24</c:v>
                </c:pt>
                <c:pt idx="1447">
                  <c:v>0.2</c:v>
                </c:pt>
                <c:pt idx="1448">
                  <c:v>0.2</c:v>
                </c:pt>
                <c:pt idx="1449">
                  <c:v>0.12</c:v>
                </c:pt>
                <c:pt idx="1450">
                  <c:v>0.2</c:v>
                </c:pt>
                <c:pt idx="1451">
                  <c:v>0.16</c:v>
                </c:pt>
                <c:pt idx="1452">
                  <c:v>0.12</c:v>
                </c:pt>
                <c:pt idx="1453">
                  <c:v>0</c:v>
                </c:pt>
                <c:pt idx="1454">
                  <c:v>0</c:v>
                </c:pt>
                <c:pt idx="1455">
                  <c:v>0</c:v>
                </c:pt>
                <c:pt idx="1456">
                  <c:v>0</c:v>
                </c:pt>
                <c:pt idx="1457">
                  <c:v>-0.04</c:v>
                </c:pt>
                <c:pt idx="1458">
                  <c:v>0</c:v>
                </c:pt>
                <c:pt idx="1459">
                  <c:v>-0.2</c:v>
                </c:pt>
                <c:pt idx="1460">
                  <c:v>-0.2</c:v>
                </c:pt>
                <c:pt idx="1461">
                  <c:v>-0.2</c:v>
                </c:pt>
                <c:pt idx="1462">
                  <c:v>-0.24</c:v>
                </c:pt>
                <c:pt idx="1463">
                  <c:v>-0.2</c:v>
                </c:pt>
                <c:pt idx="1464">
                  <c:v>-0.2</c:v>
                </c:pt>
                <c:pt idx="1465">
                  <c:v>-0.4</c:v>
                </c:pt>
                <c:pt idx="1466">
                  <c:v>-0.4</c:v>
                </c:pt>
                <c:pt idx="1467">
                  <c:v>-0.36</c:v>
                </c:pt>
                <c:pt idx="1468">
                  <c:v>-0.4</c:v>
                </c:pt>
                <c:pt idx="1469">
                  <c:v>-0.4</c:v>
                </c:pt>
                <c:pt idx="1470">
                  <c:v>-0.4</c:v>
                </c:pt>
                <c:pt idx="1471">
                  <c:v>-0.52</c:v>
                </c:pt>
                <c:pt idx="1472">
                  <c:v>-0.6</c:v>
                </c:pt>
                <c:pt idx="1473">
                  <c:v>-0.6</c:v>
                </c:pt>
                <c:pt idx="1474">
                  <c:v>-0.6</c:v>
                </c:pt>
                <c:pt idx="1475">
                  <c:v>-0.6</c:v>
                </c:pt>
                <c:pt idx="1476">
                  <c:v>-0.6</c:v>
                </c:pt>
                <c:pt idx="1477">
                  <c:v>-0.64</c:v>
                </c:pt>
                <c:pt idx="1478">
                  <c:v>-0.76</c:v>
                </c:pt>
                <c:pt idx="1479">
                  <c:v>-0.8</c:v>
                </c:pt>
                <c:pt idx="1480">
                  <c:v>-0.8</c:v>
                </c:pt>
                <c:pt idx="1481">
                  <c:v>-0.8</c:v>
                </c:pt>
                <c:pt idx="1482">
                  <c:v>-0.8</c:v>
                </c:pt>
                <c:pt idx="1483">
                  <c:v>-0.8</c:v>
                </c:pt>
                <c:pt idx="1484">
                  <c:v>-0.96</c:v>
                </c:pt>
                <c:pt idx="1485">
                  <c:v>-0.96</c:v>
                </c:pt>
                <c:pt idx="1486">
                  <c:v>-1</c:v>
                </c:pt>
                <c:pt idx="1487">
                  <c:v>-0.96</c:v>
                </c:pt>
                <c:pt idx="1488">
                  <c:v>-1</c:v>
                </c:pt>
                <c:pt idx="1489">
                  <c:v>-0.96</c:v>
                </c:pt>
                <c:pt idx="1490">
                  <c:v>-1.1200000000000001</c:v>
                </c:pt>
                <c:pt idx="1491">
                  <c:v>-1.1200000000000001</c:v>
                </c:pt>
                <c:pt idx="1492">
                  <c:v>-1.2</c:v>
                </c:pt>
                <c:pt idx="1493">
                  <c:v>-1.1599999999999999</c:v>
                </c:pt>
                <c:pt idx="1494">
                  <c:v>-1.2</c:v>
                </c:pt>
                <c:pt idx="1495">
                  <c:v>-1.1599999999999999</c:v>
                </c:pt>
                <c:pt idx="1496">
                  <c:v>-1.2</c:v>
                </c:pt>
                <c:pt idx="1497">
                  <c:v>-1.32</c:v>
                </c:pt>
                <c:pt idx="1498">
                  <c:v>-1.28</c:v>
                </c:pt>
                <c:pt idx="1499">
                  <c:v>-1.28</c:v>
                </c:pt>
                <c:pt idx="1500">
                  <c:v>-1.32</c:v>
                </c:pt>
                <c:pt idx="1501">
                  <c:v>-1.32</c:v>
                </c:pt>
                <c:pt idx="1502">
                  <c:v>-1.32</c:v>
                </c:pt>
                <c:pt idx="1503">
                  <c:v>-1.44</c:v>
                </c:pt>
                <c:pt idx="1504">
                  <c:v>-1.44</c:v>
                </c:pt>
                <c:pt idx="1505">
                  <c:v>-1.44</c:v>
                </c:pt>
                <c:pt idx="1506">
                  <c:v>-1.44</c:v>
                </c:pt>
                <c:pt idx="1507">
                  <c:v>-1.44</c:v>
                </c:pt>
                <c:pt idx="1508">
                  <c:v>-1.44</c:v>
                </c:pt>
                <c:pt idx="1509">
                  <c:v>-1.56</c:v>
                </c:pt>
                <c:pt idx="1510">
                  <c:v>-1.6</c:v>
                </c:pt>
                <c:pt idx="1511">
                  <c:v>-1.6</c:v>
                </c:pt>
                <c:pt idx="1512">
                  <c:v>-1.6</c:v>
                </c:pt>
                <c:pt idx="1513">
                  <c:v>-1.6</c:v>
                </c:pt>
                <c:pt idx="1514">
                  <c:v>-1.6</c:v>
                </c:pt>
                <c:pt idx="1515">
                  <c:v>-1.68</c:v>
                </c:pt>
                <c:pt idx="1516">
                  <c:v>-1.72</c:v>
                </c:pt>
                <c:pt idx="1517">
                  <c:v>-1.72</c:v>
                </c:pt>
                <c:pt idx="1518">
                  <c:v>-1.68</c:v>
                </c:pt>
                <c:pt idx="1519">
                  <c:v>-1.72</c:v>
                </c:pt>
                <c:pt idx="1520">
                  <c:v>-1.72</c:v>
                </c:pt>
                <c:pt idx="1521">
                  <c:v>-1.72</c:v>
                </c:pt>
                <c:pt idx="1522">
                  <c:v>-1.84</c:v>
                </c:pt>
                <c:pt idx="1523">
                  <c:v>-1.84</c:v>
                </c:pt>
                <c:pt idx="1524">
                  <c:v>-1.84</c:v>
                </c:pt>
                <c:pt idx="1525">
                  <c:v>-1.8</c:v>
                </c:pt>
                <c:pt idx="1526">
                  <c:v>-1.84</c:v>
                </c:pt>
                <c:pt idx="1527">
                  <c:v>-1.88</c:v>
                </c:pt>
                <c:pt idx="1528">
                  <c:v>-1.88</c:v>
                </c:pt>
                <c:pt idx="1529">
                  <c:v>-1.92</c:v>
                </c:pt>
                <c:pt idx="1530">
                  <c:v>-1.92</c:v>
                </c:pt>
                <c:pt idx="1531">
                  <c:v>-1.96</c:v>
                </c:pt>
                <c:pt idx="1532">
                  <c:v>-1.92</c:v>
                </c:pt>
                <c:pt idx="1533">
                  <c:v>-1.92</c:v>
                </c:pt>
                <c:pt idx="1534">
                  <c:v>-2</c:v>
                </c:pt>
                <c:pt idx="1535">
                  <c:v>-2</c:v>
                </c:pt>
                <c:pt idx="1536">
                  <c:v>-2</c:v>
                </c:pt>
                <c:pt idx="1537">
                  <c:v>-2</c:v>
                </c:pt>
                <c:pt idx="1538">
                  <c:v>-2</c:v>
                </c:pt>
                <c:pt idx="1539">
                  <c:v>-2</c:v>
                </c:pt>
                <c:pt idx="1540">
                  <c:v>-2.08</c:v>
                </c:pt>
                <c:pt idx="1541">
                  <c:v>-2.04</c:v>
                </c:pt>
                <c:pt idx="1542">
                  <c:v>-2.04</c:v>
                </c:pt>
                <c:pt idx="1543">
                  <c:v>-2.08</c:v>
                </c:pt>
                <c:pt idx="1544">
                  <c:v>-2.04</c:v>
                </c:pt>
                <c:pt idx="1545">
                  <c:v>-2.04</c:v>
                </c:pt>
                <c:pt idx="1546">
                  <c:v>-2.04</c:v>
                </c:pt>
                <c:pt idx="1547">
                  <c:v>-2.04</c:v>
                </c:pt>
                <c:pt idx="1548">
                  <c:v>-2.08</c:v>
                </c:pt>
                <c:pt idx="1549">
                  <c:v>-2.08</c:v>
                </c:pt>
                <c:pt idx="1550">
                  <c:v>-2.08</c:v>
                </c:pt>
                <c:pt idx="1551">
                  <c:v>-2.08</c:v>
                </c:pt>
                <c:pt idx="1552">
                  <c:v>-2.08</c:v>
                </c:pt>
                <c:pt idx="1553">
                  <c:v>-2.16</c:v>
                </c:pt>
                <c:pt idx="1554">
                  <c:v>-2.08</c:v>
                </c:pt>
                <c:pt idx="1555">
                  <c:v>-2.16</c:v>
                </c:pt>
                <c:pt idx="1556">
                  <c:v>-2.08</c:v>
                </c:pt>
                <c:pt idx="1557">
                  <c:v>-2.08</c:v>
                </c:pt>
                <c:pt idx="1558">
                  <c:v>-2.12</c:v>
                </c:pt>
                <c:pt idx="1559">
                  <c:v>-2.12</c:v>
                </c:pt>
                <c:pt idx="1560">
                  <c:v>-2.12</c:v>
                </c:pt>
                <c:pt idx="1561">
                  <c:v>-2.08</c:v>
                </c:pt>
                <c:pt idx="1562">
                  <c:v>-2.12</c:v>
                </c:pt>
                <c:pt idx="1563">
                  <c:v>-2.08</c:v>
                </c:pt>
                <c:pt idx="1564">
                  <c:v>-2.08</c:v>
                </c:pt>
                <c:pt idx="1565">
                  <c:v>-2.12</c:v>
                </c:pt>
                <c:pt idx="1566">
                  <c:v>-2.12</c:v>
                </c:pt>
                <c:pt idx="1567">
                  <c:v>-2.12</c:v>
                </c:pt>
                <c:pt idx="1568">
                  <c:v>-2.08</c:v>
                </c:pt>
                <c:pt idx="1569">
                  <c:v>-2.08</c:v>
                </c:pt>
                <c:pt idx="1570">
                  <c:v>-2.04</c:v>
                </c:pt>
                <c:pt idx="1571">
                  <c:v>-2.08</c:v>
                </c:pt>
                <c:pt idx="1572">
                  <c:v>-2.04</c:v>
                </c:pt>
                <c:pt idx="1573">
                  <c:v>-2.04</c:v>
                </c:pt>
                <c:pt idx="1574">
                  <c:v>-2.04</c:v>
                </c:pt>
                <c:pt idx="1575">
                  <c:v>-2.04</c:v>
                </c:pt>
                <c:pt idx="1576">
                  <c:v>-2.04</c:v>
                </c:pt>
                <c:pt idx="1577">
                  <c:v>-2.04</c:v>
                </c:pt>
                <c:pt idx="1578">
                  <c:v>-2.04</c:v>
                </c:pt>
                <c:pt idx="1579">
                  <c:v>-2.04</c:v>
                </c:pt>
                <c:pt idx="1580">
                  <c:v>-2.04</c:v>
                </c:pt>
                <c:pt idx="1581">
                  <c:v>-2.04</c:v>
                </c:pt>
                <c:pt idx="1582">
                  <c:v>-2</c:v>
                </c:pt>
                <c:pt idx="1583">
                  <c:v>-2</c:v>
                </c:pt>
                <c:pt idx="1584">
                  <c:v>-1.96</c:v>
                </c:pt>
                <c:pt idx="1585">
                  <c:v>-1.92</c:v>
                </c:pt>
                <c:pt idx="1586">
                  <c:v>-1.92</c:v>
                </c:pt>
                <c:pt idx="1587">
                  <c:v>-1.92</c:v>
                </c:pt>
                <c:pt idx="1588">
                  <c:v>-1.92</c:v>
                </c:pt>
                <c:pt idx="1589">
                  <c:v>-1.92</c:v>
                </c:pt>
                <c:pt idx="1590">
                  <c:v>-1.88</c:v>
                </c:pt>
                <c:pt idx="1591">
                  <c:v>-1.88</c:v>
                </c:pt>
                <c:pt idx="1592">
                  <c:v>-1.88</c:v>
                </c:pt>
                <c:pt idx="1593">
                  <c:v>-1.84</c:v>
                </c:pt>
                <c:pt idx="1594">
                  <c:v>-1.84</c:v>
                </c:pt>
                <c:pt idx="1595">
                  <c:v>-1.84</c:v>
                </c:pt>
                <c:pt idx="1596">
                  <c:v>-1.8</c:v>
                </c:pt>
                <c:pt idx="1597">
                  <c:v>-1.72</c:v>
                </c:pt>
                <c:pt idx="1598">
                  <c:v>-1.76</c:v>
                </c:pt>
                <c:pt idx="1599">
                  <c:v>-1.76</c:v>
                </c:pt>
                <c:pt idx="1600">
                  <c:v>-1.76</c:v>
                </c:pt>
                <c:pt idx="1601">
                  <c:v>-1.76</c:v>
                </c:pt>
                <c:pt idx="1602">
                  <c:v>-1.72</c:v>
                </c:pt>
                <c:pt idx="1603">
                  <c:v>-1.6</c:v>
                </c:pt>
                <c:pt idx="1604">
                  <c:v>-1.64</c:v>
                </c:pt>
                <c:pt idx="1605">
                  <c:v>-1.6</c:v>
                </c:pt>
                <c:pt idx="1606">
                  <c:v>-1.64</c:v>
                </c:pt>
                <c:pt idx="1607">
                  <c:v>-1.64</c:v>
                </c:pt>
                <c:pt idx="1608">
                  <c:v>-1.6</c:v>
                </c:pt>
                <c:pt idx="1609">
                  <c:v>-1.52</c:v>
                </c:pt>
                <c:pt idx="1610">
                  <c:v>-1.48</c:v>
                </c:pt>
                <c:pt idx="1611">
                  <c:v>-1.44</c:v>
                </c:pt>
                <c:pt idx="1612">
                  <c:v>-1.44</c:v>
                </c:pt>
                <c:pt idx="1613">
                  <c:v>-1.48</c:v>
                </c:pt>
                <c:pt idx="1614">
                  <c:v>-1.48</c:v>
                </c:pt>
                <c:pt idx="1615">
                  <c:v>-1.36</c:v>
                </c:pt>
                <c:pt idx="1616">
                  <c:v>-1.32</c:v>
                </c:pt>
                <c:pt idx="1617">
                  <c:v>-1.32</c:v>
                </c:pt>
                <c:pt idx="1618">
                  <c:v>-1.32</c:v>
                </c:pt>
                <c:pt idx="1619">
                  <c:v>-1.36</c:v>
                </c:pt>
                <c:pt idx="1620">
                  <c:v>-1.32</c:v>
                </c:pt>
                <c:pt idx="1621">
                  <c:v>-1.24</c:v>
                </c:pt>
                <c:pt idx="1622">
                  <c:v>-1.2</c:v>
                </c:pt>
                <c:pt idx="1623">
                  <c:v>-1.1599999999999999</c:v>
                </c:pt>
                <c:pt idx="1624">
                  <c:v>-1.1599999999999999</c:v>
                </c:pt>
                <c:pt idx="1625">
                  <c:v>-1.1599999999999999</c:v>
                </c:pt>
                <c:pt idx="1626">
                  <c:v>-1.2</c:v>
                </c:pt>
                <c:pt idx="1627">
                  <c:v>-1.1599999999999999</c:v>
                </c:pt>
                <c:pt idx="1628">
                  <c:v>-1</c:v>
                </c:pt>
                <c:pt idx="1629">
                  <c:v>-1</c:v>
                </c:pt>
                <c:pt idx="1630">
                  <c:v>-1</c:v>
                </c:pt>
                <c:pt idx="1631">
                  <c:v>-1</c:v>
                </c:pt>
                <c:pt idx="1632">
                  <c:v>-0.96</c:v>
                </c:pt>
                <c:pt idx="1633">
                  <c:v>-1</c:v>
                </c:pt>
                <c:pt idx="1634">
                  <c:v>-0.84</c:v>
                </c:pt>
                <c:pt idx="1635">
                  <c:v>-0.84</c:v>
                </c:pt>
                <c:pt idx="1636">
                  <c:v>-0.84</c:v>
                </c:pt>
                <c:pt idx="1637">
                  <c:v>-0.84</c:v>
                </c:pt>
                <c:pt idx="1638">
                  <c:v>-0.8</c:v>
                </c:pt>
                <c:pt idx="1639">
                  <c:v>-0.8</c:v>
                </c:pt>
                <c:pt idx="1640">
                  <c:v>-0.68</c:v>
                </c:pt>
                <c:pt idx="1641">
                  <c:v>-0.64</c:v>
                </c:pt>
                <c:pt idx="1642">
                  <c:v>-0.64</c:v>
                </c:pt>
                <c:pt idx="1643">
                  <c:v>-0.64</c:v>
                </c:pt>
                <c:pt idx="1644">
                  <c:v>-0.64</c:v>
                </c:pt>
                <c:pt idx="1645">
                  <c:v>-0.64</c:v>
                </c:pt>
                <c:pt idx="1646">
                  <c:v>-0.56000000000000005</c:v>
                </c:pt>
                <c:pt idx="1647">
                  <c:v>-0.44</c:v>
                </c:pt>
                <c:pt idx="1648">
                  <c:v>-0.48</c:v>
                </c:pt>
                <c:pt idx="1649">
                  <c:v>-0.44</c:v>
                </c:pt>
                <c:pt idx="1650">
                  <c:v>-0.44</c:v>
                </c:pt>
                <c:pt idx="1651">
                  <c:v>-0.44</c:v>
                </c:pt>
                <c:pt idx="1652">
                  <c:v>-0.4</c:v>
                </c:pt>
                <c:pt idx="1653">
                  <c:v>-0.28000000000000003</c:v>
                </c:pt>
                <c:pt idx="1654">
                  <c:v>-0.24</c:v>
                </c:pt>
                <c:pt idx="1655">
                  <c:v>-0.28000000000000003</c:v>
                </c:pt>
                <c:pt idx="1656">
                  <c:v>-0.24</c:v>
                </c:pt>
                <c:pt idx="1657">
                  <c:v>-0.24</c:v>
                </c:pt>
                <c:pt idx="1658">
                  <c:v>-0.24</c:v>
                </c:pt>
                <c:pt idx="1659">
                  <c:v>-0.08</c:v>
                </c:pt>
                <c:pt idx="1660">
                  <c:v>-0.08</c:v>
                </c:pt>
                <c:pt idx="1661">
                  <c:v>-0.04</c:v>
                </c:pt>
                <c:pt idx="1662">
                  <c:v>-0.04</c:v>
                </c:pt>
                <c:pt idx="1663">
                  <c:v>-0.08</c:v>
                </c:pt>
                <c:pt idx="1664">
                  <c:v>-0.04</c:v>
                </c:pt>
                <c:pt idx="1665">
                  <c:v>0.12</c:v>
                </c:pt>
                <c:pt idx="1666">
                  <c:v>0.12</c:v>
                </c:pt>
                <c:pt idx="1667">
                  <c:v>0.16</c:v>
                </c:pt>
                <c:pt idx="1668">
                  <c:v>0.12</c:v>
                </c:pt>
                <c:pt idx="1669">
                  <c:v>0.12</c:v>
                </c:pt>
                <c:pt idx="1670">
                  <c:v>0.16</c:v>
                </c:pt>
                <c:pt idx="1671">
                  <c:v>0.24</c:v>
                </c:pt>
                <c:pt idx="1672">
                  <c:v>0.36</c:v>
                </c:pt>
                <c:pt idx="1673">
                  <c:v>0.36</c:v>
                </c:pt>
                <c:pt idx="1674">
                  <c:v>0.36</c:v>
                </c:pt>
                <c:pt idx="1675">
                  <c:v>0.32</c:v>
                </c:pt>
                <c:pt idx="1676">
                  <c:v>0.32</c:v>
                </c:pt>
                <c:pt idx="1677">
                  <c:v>0.4</c:v>
                </c:pt>
                <c:pt idx="1678">
                  <c:v>0.52</c:v>
                </c:pt>
                <c:pt idx="1679">
                  <c:v>0.56000000000000005</c:v>
                </c:pt>
                <c:pt idx="1680">
                  <c:v>0.56000000000000005</c:v>
                </c:pt>
                <c:pt idx="1681">
                  <c:v>0.52</c:v>
                </c:pt>
                <c:pt idx="1682">
                  <c:v>0.56000000000000005</c:v>
                </c:pt>
                <c:pt idx="1683">
                  <c:v>0.52</c:v>
                </c:pt>
                <c:pt idx="1684">
                  <c:v>0.72</c:v>
                </c:pt>
                <c:pt idx="1685">
                  <c:v>0.68</c:v>
                </c:pt>
                <c:pt idx="1686">
                  <c:v>0.76</c:v>
                </c:pt>
                <c:pt idx="1687">
                  <c:v>0.76</c:v>
                </c:pt>
                <c:pt idx="1688">
                  <c:v>0.76</c:v>
                </c:pt>
                <c:pt idx="1689">
                  <c:v>0.76</c:v>
                </c:pt>
                <c:pt idx="1690">
                  <c:v>0.88</c:v>
                </c:pt>
                <c:pt idx="1691">
                  <c:v>0.96</c:v>
                </c:pt>
                <c:pt idx="1692">
                  <c:v>0.88</c:v>
                </c:pt>
                <c:pt idx="1693">
                  <c:v>0.92</c:v>
                </c:pt>
                <c:pt idx="1694">
                  <c:v>0.92</c:v>
                </c:pt>
                <c:pt idx="1695">
                  <c:v>0.88</c:v>
                </c:pt>
                <c:pt idx="1696">
                  <c:v>1.04</c:v>
                </c:pt>
                <c:pt idx="1697">
                  <c:v>1.08</c:v>
                </c:pt>
                <c:pt idx="1698">
                  <c:v>1.08</c:v>
                </c:pt>
                <c:pt idx="1699">
                  <c:v>1.08</c:v>
                </c:pt>
                <c:pt idx="1700">
                  <c:v>1.08</c:v>
                </c:pt>
                <c:pt idx="1701">
                  <c:v>1.04</c:v>
                </c:pt>
                <c:pt idx="1702">
                  <c:v>1.1200000000000001</c:v>
                </c:pt>
                <c:pt idx="1703">
                  <c:v>1.24</c:v>
                </c:pt>
                <c:pt idx="1704">
                  <c:v>1.24</c:v>
                </c:pt>
                <c:pt idx="1705">
                  <c:v>1.28</c:v>
                </c:pt>
                <c:pt idx="1706">
                  <c:v>1.24</c:v>
                </c:pt>
                <c:pt idx="1707">
                  <c:v>1.32</c:v>
                </c:pt>
                <c:pt idx="1708">
                  <c:v>1.28</c:v>
                </c:pt>
                <c:pt idx="1709">
                  <c:v>1.4</c:v>
                </c:pt>
                <c:pt idx="1710">
                  <c:v>1.44</c:v>
                </c:pt>
                <c:pt idx="1711">
                  <c:v>1.44</c:v>
                </c:pt>
                <c:pt idx="1712">
                  <c:v>1.4</c:v>
                </c:pt>
                <c:pt idx="1713">
                  <c:v>1.44</c:v>
                </c:pt>
                <c:pt idx="1714">
                  <c:v>1.4</c:v>
                </c:pt>
                <c:pt idx="1715">
                  <c:v>1.48</c:v>
                </c:pt>
                <c:pt idx="1716">
                  <c:v>1.56</c:v>
                </c:pt>
                <c:pt idx="1717">
                  <c:v>1.56</c:v>
                </c:pt>
                <c:pt idx="1718">
                  <c:v>1.52</c:v>
                </c:pt>
                <c:pt idx="1719">
                  <c:v>1.56</c:v>
                </c:pt>
                <c:pt idx="1720">
                  <c:v>1.56</c:v>
                </c:pt>
                <c:pt idx="1721">
                  <c:v>1.6</c:v>
                </c:pt>
                <c:pt idx="1722">
                  <c:v>1.68</c:v>
                </c:pt>
                <c:pt idx="1723">
                  <c:v>1.68</c:v>
                </c:pt>
                <c:pt idx="1724">
                  <c:v>1.68</c:v>
                </c:pt>
                <c:pt idx="1725">
                  <c:v>1.64</c:v>
                </c:pt>
                <c:pt idx="1726">
                  <c:v>1.68</c:v>
                </c:pt>
                <c:pt idx="1727">
                  <c:v>1.68</c:v>
                </c:pt>
                <c:pt idx="1728">
                  <c:v>1.8</c:v>
                </c:pt>
                <c:pt idx="1729">
                  <c:v>1.8</c:v>
                </c:pt>
                <c:pt idx="1730">
                  <c:v>1.8</c:v>
                </c:pt>
                <c:pt idx="1731">
                  <c:v>1.8</c:v>
                </c:pt>
                <c:pt idx="1732">
                  <c:v>1.76</c:v>
                </c:pt>
                <c:pt idx="1733">
                  <c:v>1.8</c:v>
                </c:pt>
                <c:pt idx="1734">
                  <c:v>1.88</c:v>
                </c:pt>
                <c:pt idx="1735">
                  <c:v>1.88</c:v>
                </c:pt>
                <c:pt idx="1736">
                  <c:v>1.88</c:v>
                </c:pt>
                <c:pt idx="1737">
                  <c:v>1.88</c:v>
                </c:pt>
                <c:pt idx="1738">
                  <c:v>1.88</c:v>
                </c:pt>
                <c:pt idx="1739">
                  <c:v>1.88</c:v>
                </c:pt>
                <c:pt idx="1740">
                  <c:v>1.96</c:v>
                </c:pt>
                <c:pt idx="1741">
                  <c:v>1.96</c:v>
                </c:pt>
                <c:pt idx="1742">
                  <c:v>1.96</c:v>
                </c:pt>
                <c:pt idx="1743">
                  <c:v>2</c:v>
                </c:pt>
                <c:pt idx="1744">
                  <c:v>1.96</c:v>
                </c:pt>
                <c:pt idx="1745">
                  <c:v>2</c:v>
                </c:pt>
                <c:pt idx="1746">
                  <c:v>2</c:v>
                </c:pt>
                <c:pt idx="1747">
                  <c:v>2.04</c:v>
                </c:pt>
                <c:pt idx="1748">
                  <c:v>2.04</c:v>
                </c:pt>
                <c:pt idx="1749">
                  <c:v>2.04</c:v>
                </c:pt>
                <c:pt idx="1750">
                  <c:v>2</c:v>
                </c:pt>
                <c:pt idx="1751">
                  <c:v>2</c:v>
                </c:pt>
                <c:pt idx="1752">
                  <c:v>2.04</c:v>
                </c:pt>
                <c:pt idx="1753">
                  <c:v>2.08</c:v>
                </c:pt>
                <c:pt idx="1754">
                  <c:v>2.08</c:v>
                </c:pt>
                <c:pt idx="1755">
                  <c:v>2.04</c:v>
                </c:pt>
                <c:pt idx="1756">
                  <c:v>2.08</c:v>
                </c:pt>
                <c:pt idx="1757">
                  <c:v>2.08</c:v>
                </c:pt>
                <c:pt idx="1758">
                  <c:v>2.08</c:v>
                </c:pt>
                <c:pt idx="1759">
                  <c:v>2.12</c:v>
                </c:pt>
                <c:pt idx="1760">
                  <c:v>2.12</c:v>
                </c:pt>
                <c:pt idx="1761">
                  <c:v>2.08</c:v>
                </c:pt>
                <c:pt idx="1762">
                  <c:v>2.08</c:v>
                </c:pt>
                <c:pt idx="1763">
                  <c:v>2.08</c:v>
                </c:pt>
                <c:pt idx="1764">
                  <c:v>2.08</c:v>
                </c:pt>
                <c:pt idx="1765">
                  <c:v>2.12</c:v>
                </c:pt>
                <c:pt idx="1766">
                  <c:v>2.12</c:v>
                </c:pt>
                <c:pt idx="1767">
                  <c:v>2.12</c:v>
                </c:pt>
                <c:pt idx="1768">
                  <c:v>2.16</c:v>
                </c:pt>
                <c:pt idx="1769">
                  <c:v>2.08</c:v>
                </c:pt>
                <c:pt idx="1770">
                  <c:v>2.12</c:v>
                </c:pt>
                <c:pt idx="1771">
                  <c:v>2.12</c:v>
                </c:pt>
                <c:pt idx="1772">
                  <c:v>2.08</c:v>
                </c:pt>
                <c:pt idx="1773">
                  <c:v>2.12</c:v>
                </c:pt>
                <c:pt idx="1774">
                  <c:v>2.08</c:v>
                </c:pt>
                <c:pt idx="1775">
                  <c:v>2.08</c:v>
                </c:pt>
                <c:pt idx="1776">
                  <c:v>2.08</c:v>
                </c:pt>
                <c:pt idx="1777">
                  <c:v>2.12</c:v>
                </c:pt>
                <c:pt idx="1778">
                  <c:v>2.04</c:v>
                </c:pt>
                <c:pt idx="1779">
                  <c:v>2.04</c:v>
                </c:pt>
                <c:pt idx="1780">
                  <c:v>2.08</c:v>
                </c:pt>
                <c:pt idx="1781">
                  <c:v>2.08</c:v>
                </c:pt>
                <c:pt idx="1782">
                  <c:v>2.08</c:v>
                </c:pt>
                <c:pt idx="1783">
                  <c:v>2.04</c:v>
                </c:pt>
                <c:pt idx="1784">
                  <c:v>2</c:v>
                </c:pt>
                <c:pt idx="1785">
                  <c:v>2.04</c:v>
                </c:pt>
                <c:pt idx="1786">
                  <c:v>2</c:v>
                </c:pt>
                <c:pt idx="1787">
                  <c:v>2.04</c:v>
                </c:pt>
                <c:pt idx="1788">
                  <c:v>2.04</c:v>
                </c:pt>
                <c:pt idx="1789">
                  <c:v>2.04</c:v>
                </c:pt>
                <c:pt idx="1790">
                  <c:v>1.96</c:v>
                </c:pt>
                <c:pt idx="1791">
                  <c:v>2</c:v>
                </c:pt>
                <c:pt idx="1792">
                  <c:v>1.96</c:v>
                </c:pt>
                <c:pt idx="1793">
                  <c:v>1.92</c:v>
                </c:pt>
                <c:pt idx="1794">
                  <c:v>1.96</c:v>
                </c:pt>
                <c:pt idx="1795">
                  <c:v>1.96</c:v>
                </c:pt>
                <c:pt idx="1796">
                  <c:v>1.92</c:v>
                </c:pt>
                <c:pt idx="1797">
                  <c:v>1.88</c:v>
                </c:pt>
                <c:pt idx="1798">
                  <c:v>1.88</c:v>
                </c:pt>
                <c:pt idx="1799">
                  <c:v>1.88</c:v>
                </c:pt>
                <c:pt idx="1800">
                  <c:v>1.88</c:v>
                </c:pt>
                <c:pt idx="1801">
                  <c:v>1.84</c:v>
                </c:pt>
                <c:pt idx="1802">
                  <c:v>1.84</c:v>
                </c:pt>
                <c:pt idx="1803">
                  <c:v>1.8</c:v>
                </c:pt>
                <c:pt idx="1804">
                  <c:v>1.8</c:v>
                </c:pt>
                <c:pt idx="1805">
                  <c:v>1.8</c:v>
                </c:pt>
                <c:pt idx="1806">
                  <c:v>1.76</c:v>
                </c:pt>
                <c:pt idx="1807">
                  <c:v>1.8</c:v>
                </c:pt>
                <c:pt idx="1808">
                  <c:v>1.76</c:v>
                </c:pt>
                <c:pt idx="1809">
                  <c:v>1.68</c:v>
                </c:pt>
                <c:pt idx="1810">
                  <c:v>1.68</c:v>
                </c:pt>
                <c:pt idx="1811">
                  <c:v>1.64</c:v>
                </c:pt>
                <c:pt idx="1812">
                  <c:v>1.6</c:v>
                </c:pt>
                <c:pt idx="1813">
                  <c:v>1.68</c:v>
                </c:pt>
                <c:pt idx="1814">
                  <c:v>1.68</c:v>
                </c:pt>
                <c:pt idx="1815">
                  <c:v>1.56</c:v>
                </c:pt>
                <c:pt idx="1816">
                  <c:v>1.52</c:v>
                </c:pt>
                <c:pt idx="1817">
                  <c:v>1.52</c:v>
                </c:pt>
                <c:pt idx="1818">
                  <c:v>1.56</c:v>
                </c:pt>
                <c:pt idx="1819">
                  <c:v>1.56</c:v>
                </c:pt>
                <c:pt idx="1820">
                  <c:v>1.56</c:v>
                </c:pt>
                <c:pt idx="1821">
                  <c:v>1.44</c:v>
                </c:pt>
                <c:pt idx="1822">
                  <c:v>1.4</c:v>
                </c:pt>
                <c:pt idx="1823">
                  <c:v>1.4</c:v>
                </c:pt>
                <c:pt idx="1824">
                  <c:v>1.4</c:v>
                </c:pt>
                <c:pt idx="1825">
                  <c:v>1.4</c:v>
                </c:pt>
                <c:pt idx="1826">
                  <c:v>1.36</c:v>
                </c:pt>
                <c:pt idx="1827">
                  <c:v>1.36</c:v>
                </c:pt>
                <c:pt idx="1828">
                  <c:v>1.24</c:v>
                </c:pt>
                <c:pt idx="1829">
                  <c:v>1.24</c:v>
                </c:pt>
                <c:pt idx="1830">
                  <c:v>1.28</c:v>
                </c:pt>
                <c:pt idx="1831">
                  <c:v>1.24</c:v>
                </c:pt>
                <c:pt idx="1832">
                  <c:v>1.24</c:v>
                </c:pt>
                <c:pt idx="1833">
                  <c:v>1.24</c:v>
                </c:pt>
                <c:pt idx="1834">
                  <c:v>1.08</c:v>
                </c:pt>
                <c:pt idx="1835">
                  <c:v>1.08</c:v>
                </c:pt>
                <c:pt idx="1836">
                  <c:v>1.08</c:v>
                </c:pt>
                <c:pt idx="1837">
                  <c:v>1.08</c:v>
                </c:pt>
                <c:pt idx="1838">
                  <c:v>1.04</c:v>
                </c:pt>
                <c:pt idx="1839">
                  <c:v>1.08</c:v>
                </c:pt>
                <c:pt idx="1840">
                  <c:v>0.96</c:v>
                </c:pt>
                <c:pt idx="1841">
                  <c:v>0.88</c:v>
                </c:pt>
                <c:pt idx="1842">
                  <c:v>0.88</c:v>
                </c:pt>
                <c:pt idx="1843">
                  <c:v>0.88</c:v>
                </c:pt>
                <c:pt idx="1844">
                  <c:v>0.92</c:v>
                </c:pt>
                <c:pt idx="1845">
                  <c:v>0.88</c:v>
                </c:pt>
                <c:pt idx="1846">
                  <c:v>0.76</c:v>
                </c:pt>
                <c:pt idx="1847">
                  <c:v>0.76</c:v>
                </c:pt>
                <c:pt idx="1848">
                  <c:v>0.68</c:v>
                </c:pt>
                <c:pt idx="1849">
                  <c:v>0.68</c:v>
                </c:pt>
                <c:pt idx="1850">
                  <c:v>0.76</c:v>
                </c:pt>
                <c:pt idx="1851">
                  <c:v>0.72</c:v>
                </c:pt>
                <c:pt idx="1852">
                  <c:v>0.64</c:v>
                </c:pt>
                <c:pt idx="1853">
                  <c:v>0.52</c:v>
                </c:pt>
                <c:pt idx="1854">
                  <c:v>0.48</c:v>
                </c:pt>
                <c:pt idx="1855">
                  <c:v>0.52</c:v>
                </c:pt>
                <c:pt idx="1856">
                  <c:v>0.52</c:v>
                </c:pt>
                <c:pt idx="1857">
                  <c:v>0.52</c:v>
                </c:pt>
                <c:pt idx="1858">
                  <c:v>0.48</c:v>
                </c:pt>
                <c:pt idx="1859">
                  <c:v>0.32</c:v>
                </c:pt>
                <c:pt idx="1860">
                  <c:v>0.32</c:v>
                </c:pt>
                <c:pt idx="1861">
                  <c:v>0.36</c:v>
                </c:pt>
                <c:pt idx="1862">
                  <c:v>0.32</c:v>
                </c:pt>
                <c:pt idx="1863">
                  <c:v>0.32</c:v>
                </c:pt>
                <c:pt idx="1864">
                  <c:v>0.32</c:v>
                </c:pt>
                <c:pt idx="1865">
                  <c:v>0.16</c:v>
                </c:pt>
                <c:pt idx="1866">
                  <c:v>0.12</c:v>
                </c:pt>
                <c:pt idx="1867">
                  <c:v>0.12</c:v>
                </c:pt>
                <c:pt idx="1868">
                  <c:v>0.12</c:v>
                </c:pt>
                <c:pt idx="1869">
                  <c:v>0.12</c:v>
                </c:pt>
                <c:pt idx="1870">
                  <c:v>0.12</c:v>
                </c:pt>
                <c:pt idx="1871">
                  <c:v>0.04</c:v>
                </c:pt>
                <c:pt idx="1872">
                  <c:v>-0.04</c:v>
                </c:pt>
                <c:pt idx="1873">
                  <c:v>-0.08</c:v>
                </c:pt>
                <c:pt idx="1874">
                  <c:v>-0.08</c:v>
                </c:pt>
                <c:pt idx="1875">
                  <c:v>-0.04</c:v>
                </c:pt>
                <c:pt idx="1876">
                  <c:v>-0.12</c:v>
                </c:pt>
                <c:pt idx="1877">
                  <c:v>-0.12</c:v>
                </c:pt>
                <c:pt idx="1878">
                  <c:v>-0.28000000000000003</c:v>
                </c:pt>
                <c:pt idx="1879">
                  <c:v>-0.24</c:v>
                </c:pt>
                <c:pt idx="1880">
                  <c:v>-0.28000000000000003</c:v>
                </c:pt>
                <c:pt idx="1881">
                  <c:v>-0.24</c:v>
                </c:pt>
                <c:pt idx="1882">
                  <c:v>-0.28000000000000003</c:v>
                </c:pt>
                <c:pt idx="1883">
                  <c:v>-0.28000000000000003</c:v>
                </c:pt>
                <c:pt idx="1884">
                  <c:v>-0.44</c:v>
                </c:pt>
                <c:pt idx="1885">
                  <c:v>-0.44</c:v>
                </c:pt>
                <c:pt idx="1886">
                  <c:v>-0.48</c:v>
                </c:pt>
                <c:pt idx="1887">
                  <c:v>-0.52</c:v>
                </c:pt>
                <c:pt idx="1888">
                  <c:v>-0.52</c:v>
                </c:pt>
                <c:pt idx="1889">
                  <c:v>-0.48</c:v>
                </c:pt>
                <c:pt idx="1890">
                  <c:v>-0.64</c:v>
                </c:pt>
                <c:pt idx="1891">
                  <c:v>-0.64</c:v>
                </c:pt>
                <c:pt idx="1892">
                  <c:v>-0.64</c:v>
                </c:pt>
                <c:pt idx="1893">
                  <c:v>-0.68</c:v>
                </c:pt>
                <c:pt idx="1894">
                  <c:v>-0.68</c:v>
                </c:pt>
                <c:pt idx="1895">
                  <c:v>-0.68</c:v>
                </c:pt>
                <c:pt idx="1896">
                  <c:v>-0.76</c:v>
                </c:pt>
                <c:pt idx="1897">
                  <c:v>-0.88</c:v>
                </c:pt>
                <c:pt idx="1898">
                  <c:v>-0.84</c:v>
                </c:pt>
                <c:pt idx="1899">
                  <c:v>-0.88</c:v>
                </c:pt>
                <c:pt idx="1900">
                  <c:v>-0.84</c:v>
                </c:pt>
                <c:pt idx="1901">
                  <c:v>-0.84</c:v>
                </c:pt>
                <c:pt idx="1902">
                  <c:v>-0.88</c:v>
                </c:pt>
                <c:pt idx="1903">
                  <c:v>-1.04</c:v>
                </c:pt>
                <c:pt idx="1904">
                  <c:v>-1</c:v>
                </c:pt>
                <c:pt idx="1905">
                  <c:v>-1</c:v>
                </c:pt>
                <c:pt idx="1906">
                  <c:v>-1.04</c:v>
                </c:pt>
                <c:pt idx="1907">
                  <c:v>-1</c:v>
                </c:pt>
                <c:pt idx="1908">
                  <c:v>-1.04</c:v>
                </c:pt>
                <c:pt idx="1909">
                  <c:v>-1.1599999999999999</c:v>
                </c:pt>
                <c:pt idx="1910">
                  <c:v>-1.2</c:v>
                </c:pt>
                <c:pt idx="1911">
                  <c:v>-1.2</c:v>
                </c:pt>
                <c:pt idx="1912">
                  <c:v>-1.2</c:v>
                </c:pt>
                <c:pt idx="1913">
                  <c:v>-1.2</c:v>
                </c:pt>
                <c:pt idx="1914">
                  <c:v>-1.2</c:v>
                </c:pt>
                <c:pt idx="1915">
                  <c:v>-1.32</c:v>
                </c:pt>
                <c:pt idx="1916">
                  <c:v>-1.32</c:v>
                </c:pt>
                <c:pt idx="1917">
                  <c:v>-1.36</c:v>
                </c:pt>
                <c:pt idx="1918">
                  <c:v>-1.36</c:v>
                </c:pt>
                <c:pt idx="1919">
                  <c:v>-1.4</c:v>
                </c:pt>
                <c:pt idx="1920">
                  <c:v>-1.36</c:v>
                </c:pt>
                <c:pt idx="1921">
                  <c:v>-1.44</c:v>
                </c:pt>
                <c:pt idx="1922">
                  <c:v>-1.52</c:v>
                </c:pt>
                <c:pt idx="1923">
                  <c:v>-1.52</c:v>
                </c:pt>
                <c:pt idx="1924">
                  <c:v>-1.48</c:v>
                </c:pt>
                <c:pt idx="1925">
                  <c:v>-1.48</c:v>
                </c:pt>
                <c:pt idx="1926">
                  <c:v>-1.52</c:v>
                </c:pt>
                <c:pt idx="1927">
                  <c:v>-1.56</c:v>
                </c:pt>
                <c:pt idx="1928">
                  <c:v>-1.64</c:v>
                </c:pt>
                <c:pt idx="1929">
                  <c:v>-1.64</c:v>
                </c:pt>
                <c:pt idx="1930">
                  <c:v>-1.68</c:v>
                </c:pt>
                <c:pt idx="1931">
                  <c:v>-1.6</c:v>
                </c:pt>
                <c:pt idx="1932">
                  <c:v>-1.64</c:v>
                </c:pt>
                <c:pt idx="1933">
                  <c:v>-1.64</c:v>
                </c:pt>
                <c:pt idx="1934">
                  <c:v>-1.76</c:v>
                </c:pt>
                <c:pt idx="1935">
                  <c:v>-1.72</c:v>
                </c:pt>
                <c:pt idx="1936">
                  <c:v>-1.76</c:v>
                </c:pt>
                <c:pt idx="1937">
                  <c:v>-1.76</c:v>
                </c:pt>
                <c:pt idx="1938">
                  <c:v>-1.76</c:v>
                </c:pt>
                <c:pt idx="1939">
                  <c:v>-1.72</c:v>
                </c:pt>
                <c:pt idx="1940">
                  <c:v>-1.84</c:v>
                </c:pt>
                <c:pt idx="1941">
                  <c:v>-1.88</c:v>
                </c:pt>
                <c:pt idx="1942">
                  <c:v>-1.88</c:v>
                </c:pt>
                <c:pt idx="1943">
                  <c:v>-1.88</c:v>
                </c:pt>
                <c:pt idx="1944">
                  <c:v>-1.84</c:v>
                </c:pt>
                <c:pt idx="1945">
                  <c:v>-1.88</c:v>
                </c:pt>
                <c:pt idx="1946">
                  <c:v>-1.88</c:v>
                </c:pt>
                <c:pt idx="1947">
                  <c:v>-1.96</c:v>
                </c:pt>
                <c:pt idx="1948">
                  <c:v>-1.96</c:v>
                </c:pt>
                <c:pt idx="1949">
                  <c:v>-1.92</c:v>
                </c:pt>
                <c:pt idx="1950">
                  <c:v>-1.92</c:v>
                </c:pt>
                <c:pt idx="1951">
                  <c:v>-1.96</c:v>
                </c:pt>
                <c:pt idx="1952">
                  <c:v>-1.96</c:v>
                </c:pt>
                <c:pt idx="1953">
                  <c:v>-2</c:v>
                </c:pt>
                <c:pt idx="1954">
                  <c:v>-2.04</c:v>
                </c:pt>
                <c:pt idx="1955">
                  <c:v>-2</c:v>
                </c:pt>
                <c:pt idx="1956">
                  <c:v>-2.04</c:v>
                </c:pt>
                <c:pt idx="1957">
                  <c:v>-2.04</c:v>
                </c:pt>
                <c:pt idx="1958">
                  <c:v>-2.04</c:v>
                </c:pt>
                <c:pt idx="1959">
                  <c:v>-2.04</c:v>
                </c:pt>
                <c:pt idx="1960">
                  <c:v>-2.04</c:v>
                </c:pt>
                <c:pt idx="1961">
                  <c:v>-2.04</c:v>
                </c:pt>
                <c:pt idx="1962">
                  <c:v>-2.04</c:v>
                </c:pt>
                <c:pt idx="1963">
                  <c:v>-2.08</c:v>
                </c:pt>
                <c:pt idx="1964">
                  <c:v>-2.04</c:v>
                </c:pt>
                <c:pt idx="1965">
                  <c:v>-2.04</c:v>
                </c:pt>
                <c:pt idx="1966">
                  <c:v>-2.08</c:v>
                </c:pt>
                <c:pt idx="1967">
                  <c:v>-2.08</c:v>
                </c:pt>
                <c:pt idx="1968">
                  <c:v>-2.08</c:v>
                </c:pt>
                <c:pt idx="1969">
                  <c:v>-2.08</c:v>
                </c:pt>
                <c:pt idx="1970">
                  <c:v>-2.12</c:v>
                </c:pt>
                <c:pt idx="1971">
                  <c:v>-2.08</c:v>
                </c:pt>
                <c:pt idx="1972">
                  <c:v>-2.12</c:v>
                </c:pt>
                <c:pt idx="1973">
                  <c:v>-2.12</c:v>
                </c:pt>
                <c:pt idx="1974">
                  <c:v>-2.08</c:v>
                </c:pt>
                <c:pt idx="1975">
                  <c:v>-2.12</c:v>
                </c:pt>
                <c:pt idx="1976">
                  <c:v>-2.08</c:v>
                </c:pt>
                <c:pt idx="1977">
                  <c:v>-2.12</c:v>
                </c:pt>
                <c:pt idx="1978">
                  <c:v>-2.12</c:v>
                </c:pt>
                <c:pt idx="1979">
                  <c:v>-2.12</c:v>
                </c:pt>
                <c:pt idx="1980">
                  <c:v>-2.12</c:v>
                </c:pt>
                <c:pt idx="1981">
                  <c:v>-2.12</c:v>
                </c:pt>
                <c:pt idx="1982">
                  <c:v>-2.08</c:v>
                </c:pt>
                <c:pt idx="1983">
                  <c:v>-2.12</c:v>
                </c:pt>
                <c:pt idx="1984">
                  <c:v>-2.04</c:v>
                </c:pt>
                <c:pt idx="1985">
                  <c:v>-2.08</c:v>
                </c:pt>
                <c:pt idx="1986">
                  <c:v>-2.08</c:v>
                </c:pt>
                <c:pt idx="1987">
                  <c:v>-2.04</c:v>
                </c:pt>
                <c:pt idx="1988">
                  <c:v>-2.04</c:v>
                </c:pt>
                <c:pt idx="1989">
                  <c:v>-2.08</c:v>
                </c:pt>
                <c:pt idx="1990">
                  <c:v>-2.04</c:v>
                </c:pt>
                <c:pt idx="1991">
                  <c:v>-2.04</c:v>
                </c:pt>
                <c:pt idx="1992">
                  <c:v>-2</c:v>
                </c:pt>
                <c:pt idx="1993">
                  <c:v>-2.04</c:v>
                </c:pt>
                <c:pt idx="1994">
                  <c:v>-2.04</c:v>
                </c:pt>
                <c:pt idx="1995">
                  <c:v>-2.08</c:v>
                </c:pt>
                <c:pt idx="1996">
                  <c:v>-2.04</c:v>
                </c:pt>
                <c:pt idx="1997">
                  <c:v>-2.04</c:v>
                </c:pt>
                <c:pt idx="1998">
                  <c:v>-2</c:v>
                </c:pt>
                <c:pt idx="1999">
                  <c:v>-2</c:v>
                </c:pt>
                <c:pt idx="2000">
                  <c:v>-2</c:v>
                </c:pt>
                <c:pt idx="2001">
                  <c:v>-1.96</c:v>
                </c:pt>
                <c:pt idx="2002">
                  <c:v>-1.96</c:v>
                </c:pt>
                <c:pt idx="2003">
                  <c:v>-1.92</c:v>
                </c:pt>
                <c:pt idx="2004">
                  <c:v>-1.88</c:v>
                </c:pt>
                <c:pt idx="2005">
                  <c:v>-1.92</c:v>
                </c:pt>
                <c:pt idx="2006">
                  <c:v>-1.92</c:v>
                </c:pt>
                <c:pt idx="2007">
                  <c:v>-1.92</c:v>
                </c:pt>
                <c:pt idx="2008">
                  <c:v>-1.92</c:v>
                </c:pt>
                <c:pt idx="2009">
                  <c:v>-1.84</c:v>
                </c:pt>
                <c:pt idx="2010">
                  <c:v>-1.84</c:v>
                </c:pt>
                <c:pt idx="2011">
                  <c:v>-1.84</c:v>
                </c:pt>
                <c:pt idx="2012">
                  <c:v>-1.8</c:v>
                </c:pt>
                <c:pt idx="2013">
                  <c:v>-1.8</c:v>
                </c:pt>
                <c:pt idx="2014">
                  <c:v>-1.76</c:v>
                </c:pt>
                <c:pt idx="2015">
                  <c:v>-1.72</c:v>
                </c:pt>
                <c:pt idx="2016">
                  <c:v>-1.72</c:v>
                </c:pt>
                <c:pt idx="2017">
                  <c:v>-1.72</c:v>
                </c:pt>
                <c:pt idx="2018">
                  <c:v>-1.68</c:v>
                </c:pt>
                <c:pt idx="2019">
                  <c:v>-1.72</c:v>
                </c:pt>
                <c:pt idx="2020">
                  <c:v>-1.68</c:v>
                </c:pt>
                <c:pt idx="2021">
                  <c:v>-1.64</c:v>
                </c:pt>
                <c:pt idx="2022">
                  <c:v>-1.56</c:v>
                </c:pt>
                <c:pt idx="2023">
                  <c:v>-1.56</c:v>
                </c:pt>
                <c:pt idx="2024">
                  <c:v>-1.56</c:v>
                </c:pt>
                <c:pt idx="2025">
                  <c:v>-1.56</c:v>
                </c:pt>
                <c:pt idx="2026">
                  <c:v>-1.56</c:v>
                </c:pt>
                <c:pt idx="2027">
                  <c:v>-1.56</c:v>
                </c:pt>
                <c:pt idx="2028">
                  <c:v>-1.48</c:v>
                </c:pt>
                <c:pt idx="2029">
                  <c:v>-1.44</c:v>
                </c:pt>
                <c:pt idx="2030">
                  <c:v>-1.44</c:v>
                </c:pt>
                <c:pt idx="2031">
                  <c:v>-1.44</c:v>
                </c:pt>
                <c:pt idx="2032">
                  <c:v>-1.4</c:v>
                </c:pt>
                <c:pt idx="2033">
                  <c:v>-1.44</c:v>
                </c:pt>
                <c:pt idx="2034">
                  <c:v>-1.32</c:v>
                </c:pt>
                <c:pt idx="2035">
                  <c:v>-1.32</c:v>
                </c:pt>
                <c:pt idx="2036">
                  <c:v>-1.28</c:v>
                </c:pt>
                <c:pt idx="2037">
                  <c:v>-1.28</c:v>
                </c:pt>
                <c:pt idx="2038">
                  <c:v>-1.32</c:v>
                </c:pt>
                <c:pt idx="2039">
                  <c:v>-1.28</c:v>
                </c:pt>
                <c:pt idx="2040">
                  <c:v>-1.1599999999999999</c:v>
                </c:pt>
                <c:pt idx="2041">
                  <c:v>-1.1200000000000001</c:v>
                </c:pt>
                <c:pt idx="2042">
                  <c:v>-1.1200000000000001</c:v>
                </c:pt>
                <c:pt idx="2043">
                  <c:v>-1.1200000000000001</c:v>
                </c:pt>
                <c:pt idx="2044">
                  <c:v>-1.1200000000000001</c:v>
                </c:pt>
                <c:pt idx="2045">
                  <c:v>-1.1200000000000001</c:v>
                </c:pt>
                <c:pt idx="2046">
                  <c:v>-1</c:v>
                </c:pt>
                <c:pt idx="2047">
                  <c:v>-0.96</c:v>
                </c:pt>
                <c:pt idx="2048">
                  <c:v>-0.96</c:v>
                </c:pt>
                <c:pt idx="2049">
                  <c:v>-0.96</c:v>
                </c:pt>
                <c:pt idx="2050">
                  <c:v>-0.92</c:v>
                </c:pt>
                <c:pt idx="2051">
                  <c:v>-0.96</c:v>
                </c:pt>
                <c:pt idx="2052">
                  <c:v>-0.88</c:v>
                </c:pt>
                <c:pt idx="2053">
                  <c:v>-0.8</c:v>
                </c:pt>
                <c:pt idx="2054">
                  <c:v>-0.72</c:v>
                </c:pt>
                <c:pt idx="2055">
                  <c:v>-0.76</c:v>
                </c:pt>
                <c:pt idx="2056">
                  <c:v>-0.8</c:v>
                </c:pt>
                <c:pt idx="2057">
                  <c:v>-0.76</c:v>
                </c:pt>
                <c:pt idx="2058">
                  <c:v>-0.8</c:v>
                </c:pt>
                <c:pt idx="2059">
                  <c:v>-0.6</c:v>
                </c:pt>
                <c:pt idx="2060">
                  <c:v>-0.6</c:v>
                </c:pt>
                <c:pt idx="2061">
                  <c:v>-0.56000000000000005</c:v>
                </c:pt>
                <c:pt idx="2062">
                  <c:v>-0.6</c:v>
                </c:pt>
                <c:pt idx="2063">
                  <c:v>-0.6</c:v>
                </c:pt>
                <c:pt idx="2064">
                  <c:v>-0.6</c:v>
                </c:pt>
                <c:pt idx="2065">
                  <c:v>-0.48</c:v>
                </c:pt>
                <c:pt idx="2066">
                  <c:v>-0.4</c:v>
                </c:pt>
                <c:pt idx="2067">
                  <c:v>-0.36</c:v>
                </c:pt>
                <c:pt idx="2068">
                  <c:v>-0.4</c:v>
                </c:pt>
                <c:pt idx="2069">
                  <c:v>-0.4</c:v>
                </c:pt>
                <c:pt idx="2070">
                  <c:v>-0.4</c:v>
                </c:pt>
                <c:pt idx="2071">
                  <c:v>-0.28000000000000003</c:v>
                </c:pt>
                <c:pt idx="2072">
                  <c:v>-0.2</c:v>
                </c:pt>
                <c:pt idx="2073">
                  <c:v>-0.16</c:v>
                </c:pt>
                <c:pt idx="2074">
                  <c:v>-0.2</c:v>
                </c:pt>
                <c:pt idx="2075">
                  <c:v>-0.2</c:v>
                </c:pt>
                <c:pt idx="2076">
                  <c:v>-0.16</c:v>
                </c:pt>
                <c:pt idx="2077">
                  <c:v>-0.08</c:v>
                </c:pt>
                <c:pt idx="2078">
                  <c:v>0.04</c:v>
                </c:pt>
                <c:pt idx="2079">
                  <c:v>0.04</c:v>
                </c:pt>
                <c:pt idx="2080">
                  <c:v>0.04</c:v>
                </c:pt>
                <c:pt idx="2081">
                  <c:v>0.04</c:v>
                </c:pt>
                <c:pt idx="2082">
                  <c:v>0.04</c:v>
                </c:pt>
                <c:pt idx="2083">
                  <c:v>0.04</c:v>
                </c:pt>
                <c:pt idx="2084">
                  <c:v>0.16</c:v>
                </c:pt>
                <c:pt idx="2085">
                  <c:v>0.16</c:v>
                </c:pt>
                <c:pt idx="2086">
                  <c:v>0.2</c:v>
                </c:pt>
                <c:pt idx="2087">
                  <c:v>0.2</c:v>
                </c:pt>
                <c:pt idx="2088">
                  <c:v>0.24</c:v>
                </c:pt>
                <c:pt idx="2089">
                  <c:v>0.2</c:v>
                </c:pt>
                <c:pt idx="2090">
                  <c:v>0.36</c:v>
                </c:pt>
                <c:pt idx="2091">
                  <c:v>0.4</c:v>
                </c:pt>
                <c:pt idx="2092">
                  <c:v>0.4</c:v>
                </c:pt>
                <c:pt idx="2093">
                  <c:v>0.36</c:v>
                </c:pt>
                <c:pt idx="2094">
                  <c:v>0.4</c:v>
                </c:pt>
                <c:pt idx="2095">
                  <c:v>0.4</c:v>
                </c:pt>
                <c:pt idx="2096">
                  <c:v>0.52</c:v>
                </c:pt>
                <c:pt idx="2097">
                  <c:v>0.6</c:v>
                </c:pt>
                <c:pt idx="2098">
                  <c:v>0.6</c:v>
                </c:pt>
                <c:pt idx="2099">
                  <c:v>0.64</c:v>
                </c:pt>
                <c:pt idx="2100">
                  <c:v>0.6</c:v>
                </c:pt>
                <c:pt idx="2101">
                  <c:v>0.6</c:v>
                </c:pt>
                <c:pt idx="2102">
                  <c:v>0.64</c:v>
                </c:pt>
                <c:pt idx="2103">
                  <c:v>0.76</c:v>
                </c:pt>
                <c:pt idx="2104">
                  <c:v>0.8</c:v>
                </c:pt>
                <c:pt idx="2105">
                  <c:v>0.76</c:v>
                </c:pt>
                <c:pt idx="2106">
                  <c:v>0.8</c:v>
                </c:pt>
                <c:pt idx="2107">
                  <c:v>0.8</c:v>
                </c:pt>
                <c:pt idx="2108">
                  <c:v>0.8</c:v>
                </c:pt>
                <c:pt idx="2109">
                  <c:v>0.92</c:v>
                </c:pt>
                <c:pt idx="2110">
                  <c:v>0.96</c:v>
                </c:pt>
                <c:pt idx="2111">
                  <c:v>1</c:v>
                </c:pt>
                <c:pt idx="2112">
                  <c:v>1.04</c:v>
                </c:pt>
                <c:pt idx="2113">
                  <c:v>0.96</c:v>
                </c:pt>
                <c:pt idx="2114">
                  <c:v>0.96</c:v>
                </c:pt>
                <c:pt idx="2115">
                  <c:v>1.1599999999999999</c:v>
                </c:pt>
                <c:pt idx="2116">
                  <c:v>1.1200000000000001</c:v>
                </c:pt>
                <c:pt idx="2117">
                  <c:v>1.1599999999999999</c:v>
                </c:pt>
                <c:pt idx="2118">
                  <c:v>1.1599999999999999</c:v>
                </c:pt>
                <c:pt idx="2119">
                  <c:v>1.1599999999999999</c:v>
                </c:pt>
                <c:pt idx="2120">
                  <c:v>1.1599999999999999</c:v>
                </c:pt>
                <c:pt idx="2121">
                  <c:v>1.24</c:v>
                </c:pt>
                <c:pt idx="2122">
                  <c:v>1.28</c:v>
                </c:pt>
                <c:pt idx="2123">
                  <c:v>1.28</c:v>
                </c:pt>
                <c:pt idx="2124">
                  <c:v>1.32</c:v>
                </c:pt>
                <c:pt idx="2125">
                  <c:v>1.32</c:v>
                </c:pt>
                <c:pt idx="2126">
                  <c:v>1.32</c:v>
                </c:pt>
                <c:pt idx="2127">
                  <c:v>1.36</c:v>
                </c:pt>
                <c:pt idx="2128">
                  <c:v>1.48</c:v>
                </c:pt>
                <c:pt idx="2129">
                  <c:v>1.48</c:v>
                </c:pt>
                <c:pt idx="2130">
                  <c:v>1.48</c:v>
                </c:pt>
                <c:pt idx="2131">
                  <c:v>1.48</c:v>
                </c:pt>
                <c:pt idx="2132">
                  <c:v>1.48</c:v>
                </c:pt>
                <c:pt idx="2133">
                  <c:v>1.48</c:v>
                </c:pt>
                <c:pt idx="2134">
                  <c:v>1.56</c:v>
                </c:pt>
                <c:pt idx="2135">
                  <c:v>1.6</c:v>
                </c:pt>
                <c:pt idx="2136">
                  <c:v>1.6</c:v>
                </c:pt>
                <c:pt idx="2137">
                  <c:v>1.6</c:v>
                </c:pt>
                <c:pt idx="2138">
                  <c:v>1.6</c:v>
                </c:pt>
                <c:pt idx="2139">
                  <c:v>1.56</c:v>
                </c:pt>
                <c:pt idx="2140">
                  <c:v>1.72</c:v>
                </c:pt>
                <c:pt idx="2141">
                  <c:v>1.76</c:v>
                </c:pt>
                <c:pt idx="2142">
                  <c:v>1.68</c:v>
                </c:pt>
                <c:pt idx="2143">
                  <c:v>1.76</c:v>
                </c:pt>
                <c:pt idx="2144">
                  <c:v>1.72</c:v>
                </c:pt>
                <c:pt idx="2145">
                  <c:v>1.72</c:v>
                </c:pt>
                <c:pt idx="2146">
                  <c:v>1.8</c:v>
                </c:pt>
                <c:pt idx="2147">
                  <c:v>1.8</c:v>
                </c:pt>
                <c:pt idx="2148">
                  <c:v>1.84</c:v>
                </c:pt>
                <c:pt idx="2149">
                  <c:v>1.8</c:v>
                </c:pt>
                <c:pt idx="2150">
                  <c:v>1.8</c:v>
                </c:pt>
                <c:pt idx="2151">
                  <c:v>1.84</c:v>
                </c:pt>
                <c:pt idx="2152">
                  <c:v>1.84</c:v>
                </c:pt>
                <c:pt idx="2153">
                  <c:v>1.92</c:v>
                </c:pt>
                <c:pt idx="2154">
                  <c:v>1.92</c:v>
                </c:pt>
                <c:pt idx="2155">
                  <c:v>1.88</c:v>
                </c:pt>
                <c:pt idx="2156">
                  <c:v>1.96</c:v>
                </c:pt>
                <c:pt idx="2157">
                  <c:v>1.92</c:v>
                </c:pt>
                <c:pt idx="2158">
                  <c:v>1.92</c:v>
                </c:pt>
                <c:pt idx="2159">
                  <c:v>1.96</c:v>
                </c:pt>
                <c:pt idx="2160">
                  <c:v>2</c:v>
                </c:pt>
                <c:pt idx="2161">
                  <c:v>2</c:v>
                </c:pt>
                <c:pt idx="2162">
                  <c:v>1.96</c:v>
                </c:pt>
                <c:pt idx="2163">
                  <c:v>2</c:v>
                </c:pt>
                <c:pt idx="2164">
                  <c:v>2</c:v>
                </c:pt>
                <c:pt idx="2165">
                  <c:v>2.04</c:v>
                </c:pt>
                <c:pt idx="2166">
                  <c:v>2.04</c:v>
                </c:pt>
                <c:pt idx="2167">
                  <c:v>2.08</c:v>
                </c:pt>
                <c:pt idx="2168">
                  <c:v>2.08</c:v>
                </c:pt>
                <c:pt idx="2169">
                  <c:v>2.04</c:v>
                </c:pt>
                <c:pt idx="2170">
                  <c:v>2.04</c:v>
                </c:pt>
                <c:pt idx="2171">
                  <c:v>2.08</c:v>
                </c:pt>
                <c:pt idx="2172">
                  <c:v>2.08</c:v>
                </c:pt>
                <c:pt idx="2173">
                  <c:v>2.08</c:v>
                </c:pt>
                <c:pt idx="2174">
                  <c:v>2.08</c:v>
                </c:pt>
                <c:pt idx="2175">
                  <c:v>2.08</c:v>
                </c:pt>
                <c:pt idx="2176">
                  <c:v>2.12</c:v>
                </c:pt>
                <c:pt idx="2177">
                  <c:v>2.08</c:v>
                </c:pt>
                <c:pt idx="2178">
                  <c:v>2.08</c:v>
                </c:pt>
                <c:pt idx="2179">
                  <c:v>2.08</c:v>
                </c:pt>
                <c:pt idx="2180">
                  <c:v>2.08</c:v>
                </c:pt>
                <c:pt idx="2181">
                  <c:v>2.08</c:v>
                </c:pt>
                <c:pt idx="2182">
                  <c:v>2.12</c:v>
                </c:pt>
                <c:pt idx="2183">
                  <c:v>2.08</c:v>
                </c:pt>
                <c:pt idx="2184">
                  <c:v>2.12</c:v>
                </c:pt>
                <c:pt idx="2185">
                  <c:v>2.08</c:v>
                </c:pt>
                <c:pt idx="2186">
                  <c:v>2.12</c:v>
                </c:pt>
                <c:pt idx="2187">
                  <c:v>2.08</c:v>
                </c:pt>
                <c:pt idx="2188">
                  <c:v>2.08</c:v>
                </c:pt>
                <c:pt idx="2189">
                  <c:v>2.08</c:v>
                </c:pt>
                <c:pt idx="2190">
                  <c:v>2.12</c:v>
                </c:pt>
                <c:pt idx="2191">
                  <c:v>2.12</c:v>
                </c:pt>
                <c:pt idx="2192">
                  <c:v>2.08</c:v>
                </c:pt>
                <c:pt idx="2193">
                  <c:v>2.08</c:v>
                </c:pt>
                <c:pt idx="2194">
                  <c:v>2.08</c:v>
                </c:pt>
                <c:pt idx="2195">
                  <c:v>2.08</c:v>
                </c:pt>
                <c:pt idx="2196">
                  <c:v>2.08</c:v>
                </c:pt>
                <c:pt idx="2197">
                  <c:v>2.04</c:v>
                </c:pt>
                <c:pt idx="2198">
                  <c:v>2.04</c:v>
                </c:pt>
                <c:pt idx="2199">
                  <c:v>2.04</c:v>
                </c:pt>
                <c:pt idx="2200">
                  <c:v>2.04</c:v>
                </c:pt>
                <c:pt idx="2201">
                  <c:v>2.04</c:v>
                </c:pt>
                <c:pt idx="2202">
                  <c:v>2.04</c:v>
                </c:pt>
                <c:pt idx="2203">
                  <c:v>2</c:v>
                </c:pt>
                <c:pt idx="2204">
                  <c:v>2</c:v>
                </c:pt>
                <c:pt idx="2205">
                  <c:v>2</c:v>
                </c:pt>
                <c:pt idx="2206">
                  <c:v>2</c:v>
                </c:pt>
                <c:pt idx="2207">
                  <c:v>2</c:v>
                </c:pt>
                <c:pt idx="2208">
                  <c:v>2</c:v>
                </c:pt>
                <c:pt idx="2209">
                  <c:v>1.92</c:v>
                </c:pt>
                <c:pt idx="2210">
                  <c:v>1.88</c:v>
                </c:pt>
                <c:pt idx="2211">
                  <c:v>1.92</c:v>
                </c:pt>
                <c:pt idx="2212">
                  <c:v>1.96</c:v>
                </c:pt>
                <c:pt idx="2213">
                  <c:v>1.88</c:v>
                </c:pt>
                <c:pt idx="2214">
                  <c:v>1.92</c:v>
                </c:pt>
                <c:pt idx="2215">
                  <c:v>1.84</c:v>
                </c:pt>
                <c:pt idx="2216">
                  <c:v>1.84</c:v>
                </c:pt>
                <c:pt idx="2217">
                  <c:v>1.88</c:v>
                </c:pt>
                <c:pt idx="2218">
                  <c:v>1.84</c:v>
                </c:pt>
                <c:pt idx="2219">
                  <c:v>1.84</c:v>
                </c:pt>
                <c:pt idx="2220">
                  <c:v>1.84</c:v>
                </c:pt>
                <c:pt idx="2221">
                  <c:v>1.8</c:v>
                </c:pt>
                <c:pt idx="2222">
                  <c:v>1.76</c:v>
                </c:pt>
                <c:pt idx="2223">
                  <c:v>1.76</c:v>
                </c:pt>
                <c:pt idx="2224">
                  <c:v>1.8</c:v>
                </c:pt>
                <c:pt idx="2225">
                  <c:v>1.72</c:v>
                </c:pt>
                <c:pt idx="2226">
                  <c:v>1.76</c:v>
                </c:pt>
                <c:pt idx="2227">
                  <c:v>1.72</c:v>
                </c:pt>
                <c:pt idx="2228">
                  <c:v>1.6</c:v>
                </c:pt>
                <c:pt idx="2229">
                  <c:v>1.6</c:v>
                </c:pt>
                <c:pt idx="2230">
                  <c:v>1.6</c:v>
                </c:pt>
                <c:pt idx="2231">
                  <c:v>1.64</c:v>
                </c:pt>
                <c:pt idx="2232">
                  <c:v>1.6</c:v>
                </c:pt>
                <c:pt idx="2233">
                  <c:v>1.6</c:v>
                </c:pt>
                <c:pt idx="2234">
                  <c:v>1.48</c:v>
                </c:pt>
                <c:pt idx="2235">
                  <c:v>1.48</c:v>
                </c:pt>
                <c:pt idx="2236">
                  <c:v>1.48</c:v>
                </c:pt>
                <c:pt idx="2237">
                  <c:v>1.48</c:v>
                </c:pt>
                <c:pt idx="2238">
                  <c:v>1.48</c:v>
                </c:pt>
                <c:pt idx="2239">
                  <c:v>1.48</c:v>
                </c:pt>
                <c:pt idx="2240">
                  <c:v>1.4</c:v>
                </c:pt>
                <c:pt idx="2241">
                  <c:v>1.36</c:v>
                </c:pt>
                <c:pt idx="2242">
                  <c:v>1.36</c:v>
                </c:pt>
                <c:pt idx="2243">
                  <c:v>1.36</c:v>
                </c:pt>
                <c:pt idx="2244">
                  <c:v>1.36</c:v>
                </c:pt>
                <c:pt idx="2245">
                  <c:v>1.36</c:v>
                </c:pt>
                <c:pt idx="2246">
                  <c:v>1.28</c:v>
                </c:pt>
                <c:pt idx="2247">
                  <c:v>1.2</c:v>
                </c:pt>
                <c:pt idx="2248">
                  <c:v>1.1599999999999999</c:v>
                </c:pt>
                <c:pt idx="2249">
                  <c:v>1.1599999999999999</c:v>
                </c:pt>
                <c:pt idx="2250">
                  <c:v>1.1599999999999999</c:v>
                </c:pt>
                <c:pt idx="2251">
                  <c:v>1.1599999999999999</c:v>
                </c:pt>
                <c:pt idx="2252">
                  <c:v>1.1599999999999999</c:v>
                </c:pt>
                <c:pt idx="2253">
                  <c:v>1</c:v>
                </c:pt>
                <c:pt idx="2254">
                  <c:v>1</c:v>
                </c:pt>
                <c:pt idx="2255">
                  <c:v>1.04</c:v>
                </c:pt>
                <c:pt idx="2256">
                  <c:v>0.96</c:v>
                </c:pt>
                <c:pt idx="2257">
                  <c:v>1</c:v>
                </c:pt>
                <c:pt idx="2258">
                  <c:v>0.96</c:v>
                </c:pt>
                <c:pt idx="2259">
                  <c:v>0.84</c:v>
                </c:pt>
                <c:pt idx="2260">
                  <c:v>0.8</c:v>
                </c:pt>
                <c:pt idx="2261">
                  <c:v>0.8</c:v>
                </c:pt>
                <c:pt idx="2262">
                  <c:v>0.8</c:v>
                </c:pt>
                <c:pt idx="2263">
                  <c:v>0.84</c:v>
                </c:pt>
                <c:pt idx="2264">
                  <c:v>0.8</c:v>
                </c:pt>
                <c:pt idx="2265">
                  <c:v>0.68</c:v>
                </c:pt>
                <c:pt idx="2266">
                  <c:v>0.64</c:v>
                </c:pt>
                <c:pt idx="2267">
                  <c:v>0.64</c:v>
                </c:pt>
                <c:pt idx="2268">
                  <c:v>0.6</c:v>
                </c:pt>
                <c:pt idx="2269">
                  <c:v>0.64</c:v>
                </c:pt>
                <c:pt idx="2270">
                  <c:v>0.64</c:v>
                </c:pt>
                <c:pt idx="2271">
                  <c:v>0.52</c:v>
                </c:pt>
                <c:pt idx="2272">
                  <c:v>0.44</c:v>
                </c:pt>
                <c:pt idx="2273">
                  <c:v>0.44</c:v>
                </c:pt>
                <c:pt idx="2274">
                  <c:v>0.4</c:v>
                </c:pt>
                <c:pt idx="2275">
                  <c:v>0.44</c:v>
                </c:pt>
                <c:pt idx="2276">
                  <c:v>0.44</c:v>
                </c:pt>
                <c:pt idx="2277">
                  <c:v>0.36</c:v>
                </c:pt>
                <c:pt idx="2278">
                  <c:v>0.28000000000000003</c:v>
                </c:pt>
                <c:pt idx="2279">
                  <c:v>0.24</c:v>
                </c:pt>
                <c:pt idx="2280">
                  <c:v>0.24</c:v>
                </c:pt>
                <c:pt idx="2281">
                  <c:v>0.28000000000000003</c:v>
                </c:pt>
                <c:pt idx="2282">
                  <c:v>0.24</c:v>
                </c:pt>
                <c:pt idx="2283">
                  <c:v>0.24</c:v>
                </c:pt>
                <c:pt idx="2284">
                  <c:v>0.08</c:v>
                </c:pt>
                <c:pt idx="2285">
                  <c:v>0.08</c:v>
                </c:pt>
                <c:pt idx="2286">
                  <c:v>0.04</c:v>
                </c:pt>
                <c:pt idx="2287">
                  <c:v>0.04</c:v>
                </c:pt>
                <c:pt idx="2288">
                  <c:v>0.04</c:v>
                </c:pt>
                <c:pt idx="2289">
                  <c:v>0.04</c:v>
                </c:pt>
                <c:pt idx="2290">
                  <c:v>-0.08</c:v>
                </c:pt>
                <c:pt idx="2291">
                  <c:v>-0.16</c:v>
                </c:pt>
                <c:pt idx="2292">
                  <c:v>-0.16</c:v>
                </c:pt>
                <c:pt idx="2293">
                  <c:v>-0.16</c:v>
                </c:pt>
                <c:pt idx="2294">
                  <c:v>-0.16</c:v>
                </c:pt>
                <c:pt idx="2295">
                  <c:v>-0.16</c:v>
                </c:pt>
                <c:pt idx="2296">
                  <c:v>-0.28000000000000003</c:v>
                </c:pt>
                <c:pt idx="2297">
                  <c:v>-0.32</c:v>
                </c:pt>
                <c:pt idx="2298">
                  <c:v>-0.36</c:v>
                </c:pt>
                <c:pt idx="2299">
                  <c:v>-0.4</c:v>
                </c:pt>
                <c:pt idx="2300">
                  <c:v>-0.36</c:v>
                </c:pt>
                <c:pt idx="2301">
                  <c:v>-0.4</c:v>
                </c:pt>
                <c:pt idx="2302">
                  <c:v>-0.4</c:v>
                </c:pt>
                <c:pt idx="2303">
                  <c:v>-0.52</c:v>
                </c:pt>
                <c:pt idx="2304">
                  <c:v>-0.56000000000000005</c:v>
                </c:pt>
                <c:pt idx="2305">
                  <c:v>-0.56000000000000005</c:v>
                </c:pt>
                <c:pt idx="2306">
                  <c:v>-0.56000000000000005</c:v>
                </c:pt>
                <c:pt idx="2307">
                  <c:v>-0.52</c:v>
                </c:pt>
                <c:pt idx="2308">
                  <c:v>-0.56000000000000005</c:v>
                </c:pt>
                <c:pt idx="2309">
                  <c:v>-0.72</c:v>
                </c:pt>
                <c:pt idx="2310">
                  <c:v>-0.8</c:v>
                </c:pt>
                <c:pt idx="2311">
                  <c:v>-0.72</c:v>
                </c:pt>
                <c:pt idx="2312">
                  <c:v>-0.72</c:v>
                </c:pt>
                <c:pt idx="2313">
                  <c:v>-0.72</c:v>
                </c:pt>
                <c:pt idx="2314">
                  <c:v>-0.72</c:v>
                </c:pt>
                <c:pt idx="2315">
                  <c:v>-0.84</c:v>
                </c:pt>
                <c:pt idx="2316">
                  <c:v>-0.88</c:v>
                </c:pt>
                <c:pt idx="2317">
                  <c:v>-0.92</c:v>
                </c:pt>
                <c:pt idx="2318">
                  <c:v>-0.92</c:v>
                </c:pt>
                <c:pt idx="2319">
                  <c:v>-0.92</c:v>
                </c:pt>
                <c:pt idx="2320">
                  <c:v>-0.92</c:v>
                </c:pt>
                <c:pt idx="2321">
                  <c:v>-1</c:v>
                </c:pt>
                <c:pt idx="2322">
                  <c:v>-1.08</c:v>
                </c:pt>
                <c:pt idx="2323">
                  <c:v>-1.08</c:v>
                </c:pt>
                <c:pt idx="2324">
                  <c:v>-1.08</c:v>
                </c:pt>
                <c:pt idx="2325">
                  <c:v>-1.08</c:v>
                </c:pt>
                <c:pt idx="2326">
                  <c:v>-1.08</c:v>
                </c:pt>
                <c:pt idx="2327">
                  <c:v>-1.1599999999999999</c:v>
                </c:pt>
                <c:pt idx="2328">
                  <c:v>-1.28</c:v>
                </c:pt>
                <c:pt idx="2329">
                  <c:v>-1.28</c:v>
                </c:pt>
                <c:pt idx="2330">
                  <c:v>-1.24</c:v>
                </c:pt>
                <c:pt idx="2331">
                  <c:v>-1.28</c:v>
                </c:pt>
                <c:pt idx="2332">
                  <c:v>-1.32</c:v>
                </c:pt>
                <c:pt idx="2333">
                  <c:v>-1.24</c:v>
                </c:pt>
                <c:pt idx="2334">
                  <c:v>-1.4</c:v>
                </c:pt>
                <c:pt idx="2335">
                  <c:v>-1.4</c:v>
                </c:pt>
                <c:pt idx="2336">
                  <c:v>-1.4</c:v>
                </c:pt>
                <c:pt idx="2337">
                  <c:v>-1.4</c:v>
                </c:pt>
                <c:pt idx="2338">
                  <c:v>-1.44</c:v>
                </c:pt>
                <c:pt idx="2339">
                  <c:v>-1.4</c:v>
                </c:pt>
                <c:pt idx="2340">
                  <c:v>-1.52</c:v>
                </c:pt>
                <c:pt idx="2341">
                  <c:v>-1.52</c:v>
                </c:pt>
                <c:pt idx="2342">
                  <c:v>-1.52</c:v>
                </c:pt>
                <c:pt idx="2343">
                  <c:v>-1.56</c:v>
                </c:pt>
                <c:pt idx="2344">
                  <c:v>-1.52</c:v>
                </c:pt>
                <c:pt idx="2345">
                  <c:v>-1.56</c:v>
                </c:pt>
                <c:pt idx="2346">
                  <c:v>-1.64</c:v>
                </c:pt>
                <c:pt idx="2347">
                  <c:v>-1.64</c:v>
                </c:pt>
                <c:pt idx="2348">
                  <c:v>-1.68</c:v>
                </c:pt>
                <c:pt idx="2349">
                  <c:v>-1.68</c:v>
                </c:pt>
                <c:pt idx="2350">
                  <c:v>-1.68</c:v>
                </c:pt>
                <c:pt idx="2351">
                  <c:v>-1.68</c:v>
                </c:pt>
                <c:pt idx="2352">
                  <c:v>-1.72</c:v>
                </c:pt>
                <c:pt idx="2353">
                  <c:v>-1.84</c:v>
                </c:pt>
                <c:pt idx="2354">
                  <c:v>-1.8</c:v>
                </c:pt>
                <c:pt idx="2355">
                  <c:v>-1.8</c:v>
                </c:pt>
                <c:pt idx="2356">
                  <c:v>-1.76</c:v>
                </c:pt>
                <c:pt idx="2357">
                  <c:v>-1.8</c:v>
                </c:pt>
                <c:pt idx="2358">
                  <c:v>-1.84</c:v>
                </c:pt>
                <c:pt idx="2359">
                  <c:v>-1.92</c:v>
                </c:pt>
                <c:pt idx="2360">
                  <c:v>-1.92</c:v>
                </c:pt>
                <c:pt idx="2361">
                  <c:v>-1.92</c:v>
                </c:pt>
                <c:pt idx="2362">
                  <c:v>-1.92</c:v>
                </c:pt>
                <c:pt idx="2363">
                  <c:v>-1.88</c:v>
                </c:pt>
                <c:pt idx="2364">
                  <c:v>-1.88</c:v>
                </c:pt>
                <c:pt idx="2365">
                  <c:v>-1.96</c:v>
                </c:pt>
                <c:pt idx="2366">
                  <c:v>-1.96</c:v>
                </c:pt>
                <c:pt idx="2367">
                  <c:v>-2</c:v>
                </c:pt>
                <c:pt idx="2368">
                  <c:v>-1.96</c:v>
                </c:pt>
                <c:pt idx="2369">
                  <c:v>-1.96</c:v>
                </c:pt>
                <c:pt idx="2370">
                  <c:v>-1.96</c:v>
                </c:pt>
                <c:pt idx="2371">
                  <c:v>-2</c:v>
                </c:pt>
                <c:pt idx="2372">
                  <c:v>-2.04</c:v>
                </c:pt>
                <c:pt idx="2373">
                  <c:v>-2.04</c:v>
                </c:pt>
                <c:pt idx="2374">
                  <c:v>-2.04</c:v>
                </c:pt>
                <c:pt idx="2375">
                  <c:v>-2.04</c:v>
                </c:pt>
                <c:pt idx="2376">
                  <c:v>-2.04</c:v>
                </c:pt>
                <c:pt idx="2377">
                  <c:v>-2.04</c:v>
                </c:pt>
                <c:pt idx="2378">
                  <c:v>-2.12</c:v>
                </c:pt>
                <c:pt idx="2379">
                  <c:v>-2.08</c:v>
                </c:pt>
                <c:pt idx="2380">
                  <c:v>-2.08</c:v>
                </c:pt>
                <c:pt idx="2381">
                  <c:v>-2.12</c:v>
                </c:pt>
                <c:pt idx="2382">
                  <c:v>-2.08</c:v>
                </c:pt>
                <c:pt idx="2383">
                  <c:v>-2.08</c:v>
                </c:pt>
                <c:pt idx="2384">
                  <c:v>-2.08</c:v>
                </c:pt>
                <c:pt idx="2385">
                  <c:v>-2.12</c:v>
                </c:pt>
                <c:pt idx="2386">
                  <c:v>-2.12</c:v>
                </c:pt>
                <c:pt idx="2387">
                  <c:v>-2.12</c:v>
                </c:pt>
                <c:pt idx="2388">
                  <c:v>-2.08</c:v>
                </c:pt>
                <c:pt idx="2389">
                  <c:v>-2.08</c:v>
                </c:pt>
                <c:pt idx="2390">
                  <c:v>-2.12</c:v>
                </c:pt>
                <c:pt idx="2391">
                  <c:v>-2.12</c:v>
                </c:pt>
                <c:pt idx="2392">
                  <c:v>-2.12</c:v>
                </c:pt>
                <c:pt idx="2393">
                  <c:v>-2.12</c:v>
                </c:pt>
                <c:pt idx="2394">
                  <c:v>-2.12</c:v>
                </c:pt>
                <c:pt idx="2395">
                  <c:v>-2.12</c:v>
                </c:pt>
                <c:pt idx="2396">
                  <c:v>-2.08</c:v>
                </c:pt>
                <c:pt idx="2397">
                  <c:v>-2.08</c:v>
                </c:pt>
                <c:pt idx="2398">
                  <c:v>-2.08</c:v>
                </c:pt>
                <c:pt idx="2399">
                  <c:v>-2.12</c:v>
                </c:pt>
                <c:pt idx="2400">
                  <c:v>-2.08</c:v>
                </c:pt>
                <c:pt idx="2401">
                  <c:v>-2.12</c:v>
                </c:pt>
                <c:pt idx="2402">
                  <c:v>-2.12</c:v>
                </c:pt>
                <c:pt idx="2403">
                  <c:v>-2.12</c:v>
                </c:pt>
                <c:pt idx="2404">
                  <c:v>-2.08</c:v>
                </c:pt>
                <c:pt idx="2405">
                  <c:v>-2.08</c:v>
                </c:pt>
                <c:pt idx="2406">
                  <c:v>-2.04</c:v>
                </c:pt>
                <c:pt idx="2407">
                  <c:v>-2.04</c:v>
                </c:pt>
                <c:pt idx="2408">
                  <c:v>-2.08</c:v>
                </c:pt>
                <c:pt idx="2409">
                  <c:v>-2.04</c:v>
                </c:pt>
                <c:pt idx="2410">
                  <c:v>-2.04</c:v>
                </c:pt>
                <c:pt idx="2411">
                  <c:v>-2.04</c:v>
                </c:pt>
                <c:pt idx="2412">
                  <c:v>-2.04</c:v>
                </c:pt>
                <c:pt idx="2413">
                  <c:v>-2.04</c:v>
                </c:pt>
                <c:pt idx="2414">
                  <c:v>-2.04</c:v>
                </c:pt>
                <c:pt idx="2415">
                  <c:v>-2</c:v>
                </c:pt>
                <c:pt idx="2416">
                  <c:v>-1.92</c:v>
                </c:pt>
                <c:pt idx="2417">
                  <c:v>-1.96</c:v>
                </c:pt>
                <c:pt idx="2418">
                  <c:v>-1.96</c:v>
                </c:pt>
                <c:pt idx="2419">
                  <c:v>-1.96</c:v>
                </c:pt>
                <c:pt idx="2420">
                  <c:v>-1.92</c:v>
                </c:pt>
                <c:pt idx="2421">
                  <c:v>-1.92</c:v>
                </c:pt>
                <c:pt idx="2422">
                  <c:v>-1.92</c:v>
                </c:pt>
                <c:pt idx="2423">
                  <c:v>-1.88</c:v>
                </c:pt>
                <c:pt idx="2424">
                  <c:v>-1.88</c:v>
                </c:pt>
                <c:pt idx="2425">
                  <c:v>-1.88</c:v>
                </c:pt>
                <c:pt idx="2426">
                  <c:v>-1.84</c:v>
                </c:pt>
                <c:pt idx="2427">
                  <c:v>-1.84</c:v>
                </c:pt>
                <c:pt idx="2428">
                  <c:v>-1.8</c:v>
                </c:pt>
                <c:pt idx="2429">
                  <c:v>-1.76</c:v>
                </c:pt>
                <c:pt idx="2430">
                  <c:v>-1.8</c:v>
                </c:pt>
                <c:pt idx="2431">
                  <c:v>-1.8</c:v>
                </c:pt>
                <c:pt idx="2432">
                  <c:v>-1.76</c:v>
                </c:pt>
                <c:pt idx="2433">
                  <c:v>-1.8</c:v>
                </c:pt>
                <c:pt idx="2434">
                  <c:v>-1.64</c:v>
                </c:pt>
                <c:pt idx="2435">
                  <c:v>-1.64</c:v>
                </c:pt>
                <c:pt idx="2436">
                  <c:v>-1.64</c:v>
                </c:pt>
                <c:pt idx="2437">
                  <c:v>-1.64</c:v>
                </c:pt>
                <c:pt idx="2438">
                  <c:v>-1.68</c:v>
                </c:pt>
                <c:pt idx="2439">
                  <c:v>-1.64</c:v>
                </c:pt>
                <c:pt idx="2440">
                  <c:v>-1.52</c:v>
                </c:pt>
                <c:pt idx="2441">
                  <c:v>-1.56</c:v>
                </c:pt>
                <c:pt idx="2442">
                  <c:v>-1.56</c:v>
                </c:pt>
                <c:pt idx="2443">
                  <c:v>-1.52</c:v>
                </c:pt>
                <c:pt idx="2444">
                  <c:v>-1.52</c:v>
                </c:pt>
                <c:pt idx="2445">
                  <c:v>-1.52</c:v>
                </c:pt>
                <c:pt idx="2446">
                  <c:v>-1.48</c:v>
                </c:pt>
                <c:pt idx="2447">
                  <c:v>-1.4</c:v>
                </c:pt>
                <c:pt idx="2448">
                  <c:v>-1.4</c:v>
                </c:pt>
                <c:pt idx="2449">
                  <c:v>-1.36</c:v>
                </c:pt>
                <c:pt idx="2450">
                  <c:v>-1.36</c:v>
                </c:pt>
                <c:pt idx="2451">
                  <c:v>-1.4</c:v>
                </c:pt>
                <c:pt idx="2452">
                  <c:v>-1.32</c:v>
                </c:pt>
                <c:pt idx="2453">
                  <c:v>-1.24</c:v>
                </c:pt>
                <c:pt idx="2454">
                  <c:v>-1.2</c:v>
                </c:pt>
                <c:pt idx="2455">
                  <c:v>-1.24</c:v>
                </c:pt>
                <c:pt idx="2456">
                  <c:v>-1.24</c:v>
                </c:pt>
                <c:pt idx="2457">
                  <c:v>-1.28</c:v>
                </c:pt>
                <c:pt idx="2458">
                  <c:v>-1.24</c:v>
                </c:pt>
                <c:pt idx="2459">
                  <c:v>-1.1200000000000001</c:v>
                </c:pt>
                <c:pt idx="2460">
                  <c:v>-1.04</c:v>
                </c:pt>
                <c:pt idx="2461">
                  <c:v>-1.1200000000000001</c:v>
                </c:pt>
                <c:pt idx="2462">
                  <c:v>-1.04</c:v>
                </c:pt>
                <c:pt idx="2463">
                  <c:v>-1.08</c:v>
                </c:pt>
                <c:pt idx="2464">
                  <c:v>-1.08</c:v>
                </c:pt>
                <c:pt idx="2465">
                  <c:v>-0.92</c:v>
                </c:pt>
                <c:pt idx="2466">
                  <c:v>-0.92</c:v>
                </c:pt>
                <c:pt idx="2467">
                  <c:v>-0.88</c:v>
                </c:pt>
                <c:pt idx="2468">
                  <c:v>-0.88</c:v>
                </c:pt>
                <c:pt idx="2469">
                  <c:v>-0.92</c:v>
                </c:pt>
                <c:pt idx="2470">
                  <c:v>-0.88</c:v>
                </c:pt>
                <c:pt idx="2471">
                  <c:v>-0.76</c:v>
                </c:pt>
                <c:pt idx="2472">
                  <c:v>-0.68</c:v>
                </c:pt>
                <c:pt idx="2473">
                  <c:v>-0.68</c:v>
                </c:pt>
                <c:pt idx="2474">
                  <c:v>-0.72</c:v>
                </c:pt>
                <c:pt idx="2475">
                  <c:v>-0.68</c:v>
                </c:pt>
                <c:pt idx="2476">
                  <c:v>-0.72</c:v>
                </c:pt>
                <c:pt idx="2477">
                  <c:v>-0.64</c:v>
                </c:pt>
                <c:pt idx="2478">
                  <c:v>-0.48</c:v>
                </c:pt>
                <c:pt idx="2479">
                  <c:v>-0.48</c:v>
                </c:pt>
                <c:pt idx="2480">
                  <c:v>-0.52</c:v>
                </c:pt>
                <c:pt idx="2481">
                  <c:v>-0.52</c:v>
                </c:pt>
                <c:pt idx="2482">
                  <c:v>-0.52</c:v>
                </c:pt>
                <c:pt idx="2483">
                  <c:v>-0.52</c:v>
                </c:pt>
                <c:pt idx="2484">
                  <c:v>-0.32</c:v>
                </c:pt>
                <c:pt idx="2485">
                  <c:v>-0.28000000000000003</c:v>
                </c:pt>
                <c:pt idx="2486">
                  <c:v>-0.32</c:v>
                </c:pt>
                <c:pt idx="2487">
                  <c:v>-0.28000000000000003</c:v>
                </c:pt>
                <c:pt idx="2488">
                  <c:v>-0.36</c:v>
                </c:pt>
                <c:pt idx="2489">
                  <c:v>-0.32</c:v>
                </c:pt>
                <c:pt idx="2490">
                  <c:v>-0.2</c:v>
                </c:pt>
                <c:pt idx="2491">
                  <c:v>-0.08</c:v>
                </c:pt>
                <c:pt idx="2492">
                  <c:v>-0.12</c:v>
                </c:pt>
                <c:pt idx="2493">
                  <c:v>-0.12</c:v>
                </c:pt>
                <c:pt idx="2494">
                  <c:v>-0.08</c:v>
                </c:pt>
                <c:pt idx="2495">
                  <c:v>-0.08</c:v>
                </c:pt>
                <c:pt idx="2496">
                  <c:v>0</c:v>
                </c:pt>
                <c:pt idx="2497">
                  <c:v>0.08</c:v>
                </c:pt>
                <c:pt idx="2498">
                  <c:v>0.08</c:v>
                </c:pt>
                <c:pt idx="2499">
                  <c:v>0.08</c:v>
                </c:pt>
              </c:numCache>
            </c:numRef>
          </c:val>
          <c:smooth val="0"/>
        </c:ser>
        <c:dLbls>
          <c:showLegendKey val="0"/>
          <c:showVal val="0"/>
          <c:showCatName val="0"/>
          <c:showSerName val="0"/>
          <c:showPercent val="0"/>
          <c:showBubbleSize val="0"/>
        </c:dLbls>
        <c:marker val="1"/>
        <c:smooth val="0"/>
        <c:axId val="85820544"/>
        <c:axId val="85822464"/>
      </c:lineChart>
      <c:catAx>
        <c:axId val="85820544"/>
        <c:scaling>
          <c:orientation val="minMax"/>
        </c:scaling>
        <c:delete val="0"/>
        <c:axPos val="b"/>
        <c:title>
          <c:tx>
            <c:rich>
              <a:bodyPr/>
              <a:lstStyle/>
              <a:p>
                <a:pPr>
                  <a:defRPr/>
                </a:pPr>
                <a:r>
                  <a:rPr lang="en-US"/>
                  <a:t>Time (ms)</a:t>
                </a:r>
              </a:p>
            </c:rich>
          </c:tx>
          <c:layout/>
          <c:overlay val="0"/>
        </c:title>
        <c:numFmt formatCode="0.0" sourceLinked="1"/>
        <c:majorTickMark val="out"/>
        <c:minorTickMark val="none"/>
        <c:tickLblPos val="nextTo"/>
        <c:crossAx val="85822464"/>
        <c:crosses val="autoZero"/>
        <c:auto val="1"/>
        <c:lblAlgn val="ctr"/>
        <c:lblOffset val="100"/>
        <c:tickLblSkip val="250"/>
        <c:tickMarkSkip val="100"/>
        <c:noMultiLvlLbl val="0"/>
      </c:catAx>
      <c:valAx>
        <c:axId val="85822464"/>
        <c:scaling>
          <c:orientation val="minMax"/>
        </c:scaling>
        <c:delete val="0"/>
        <c:axPos val="l"/>
        <c:majorGridlines/>
        <c:title>
          <c:tx>
            <c:rich>
              <a:bodyPr rot="-5400000" vert="horz"/>
              <a:lstStyle/>
              <a:p>
                <a:pPr>
                  <a:defRPr/>
                </a:pPr>
                <a:r>
                  <a:rPr lang="en-US"/>
                  <a:t>Voltage (V)</a:t>
                </a:r>
              </a:p>
            </c:rich>
          </c:tx>
          <c:layout/>
          <c:overlay val="0"/>
        </c:title>
        <c:numFmt formatCode="General" sourceLinked="1"/>
        <c:majorTickMark val="out"/>
        <c:minorTickMark val="none"/>
        <c:tickLblPos val="nextTo"/>
        <c:crossAx val="8582054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cat>
            <c:numRef>
              <c:f>F0016CH1!$D$1:$D$2500</c:f>
              <c:numCache>
                <c:formatCode>0.0</c:formatCode>
                <c:ptCount val="2500"/>
                <c:pt idx="0">
                  <c:v>0</c:v>
                </c:pt>
                <c:pt idx="1">
                  <c:v>4.0000000000005309E-3</c:v>
                </c:pt>
                <c:pt idx="2">
                  <c:v>8.0000000000001945E-3</c:v>
                </c:pt>
                <c:pt idx="3">
                  <c:v>1.1999999999999858E-2</c:v>
                </c:pt>
                <c:pt idx="4">
                  <c:v>1.6000000000000389E-2</c:v>
                </c:pt>
                <c:pt idx="5">
                  <c:v>2.0000000000000052E-2</c:v>
                </c:pt>
                <c:pt idx="6">
                  <c:v>2.3999999999999716E-2</c:v>
                </c:pt>
                <c:pt idx="7">
                  <c:v>2.8000000000000247E-2</c:v>
                </c:pt>
                <c:pt idx="8">
                  <c:v>3.199999999999991E-2</c:v>
                </c:pt>
                <c:pt idx="9">
                  <c:v>3.6000000000000441E-2</c:v>
                </c:pt>
                <c:pt idx="10">
                  <c:v>4.0000000000000105E-2</c:v>
                </c:pt>
                <c:pt idx="11">
                  <c:v>4.3999999999999768E-2</c:v>
                </c:pt>
                <c:pt idx="12">
                  <c:v>4.8000000000000299E-2</c:v>
                </c:pt>
                <c:pt idx="13">
                  <c:v>5.1999999999999963E-2</c:v>
                </c:pt>
                <c:pt idx="14">
                  <c:v>5.6000000000000494E-2</c:v>
                </c:pt>
                <c:pt idx="15">
                  <c:v>6.0000000000000157E-2</c:v>
                </c:pt>
                <c:pt idx="16">
                  <c:v>6.3999999999999821E-2</c:v>
                </c:pt>
                <c:pt idx="17">
                  <c:v>6.8000000000000352E-2</c:v>
                </c:pt>
                <c:pt idx="18">
                  <c:v>7.2000000000000008E-2</c:v>
                </c:pt>
                <c:pt idx="19">
                  <c:v>7.5999999999999679E-2</c:v>
                </c:pt>
                <c:pt idx="20">
                  <c:v>8.000000000000021E-2</c:v>
                </c:pt>
                <c:pt idx="21">
                  <c:v>8.399999999999988E-2</c:v>
                </c:pt>
                <c:pt idx="22">
                  <c:v>8.8000000000000411E-2</c:v>
                </c:pt>
                <c:pt idx="23">
                  <c:v>9.2000000000000068E-2</c:v>
                </c:pt>
                <c:pt idx="24">
                  <c:v>9.5999999999999724E-2</c:v>
                </c:pt>
                <c:pt idx="25">
                  <c:v>0.10000000000000026</c:v>
                </c:pt>
                <c:pt idx="26">
                  <c:v>0.10399999999999993</c:v>
                </c:pt>
                <c:pt idx="27">
                  <c:v>0.10800000000000046</c:v>
                </c:pt>
                <c:pt idx="28">
                  <c:v>0.11200000000000013</c:v>
                </c:pt>
                <c:pt idx="29">
                  <c:v>0.11599999999999978</c:v>
                </c:pt>
                <c:pt idx="30">
                  <c:v>0.12000000000000031</c:v>
                </c:pt>
                <c:pt idx="31">
                  <c:v>0.12399999999999997</c:v>
                </c:pt>
                <c:pt idx="32">
                  <c:v>0.1280000000000005</c:v>
                </c:pt>
                <c:pt idx="33">
                  <c:v>0.13200000000000017</c:v>
                </c:pt>
                <c:pt idx="34">
                  <c:v>0.13599999999999984</c:v>
                </c:pt>
                <c:pt idx="35">
                  <c:v>0.14000000000000037</c:v>
                </c:pt>
                <c:pt idx="36">
                  <c:v>0.14400000000000002</c:v>
                </c:pt>
                <c:pt idx="37">
                  <c:v>0.14799999999999969</c:v>
                </c:pt>
                <c:pt idx="38">
                  <c:v>0.15200000000000022</c:v>
                </c:pt>
                <c:pt idx="39">
                  <c:v>0.15599999999999989</c:v>
                </c:pt>
                <c:pt idx="40">
                  <c:v>0.16000000000000042</c:v>
                </c:pt>
                <c:pt idx="41">
                  <c:v>0.16400000000000009</c:v>
                </c:pt>
                <c:pt idx="42">
                  <c:v>0.16799999999999976</c:v>
                </c:pt>
                <c:pt idx="43">
                  <c:v>0.17200000000000026</c:v>
                </c:pt>
                <c:pt idx="44">
                  <c:v>0.17599999999999993</c:v>
                </c:pt>
                <c:pt idx="45">
                  <c:v>0.18000000000000047</c:v>
                </c:pt>
                <c:pt idx="46">
                  <c:v>0.18400000000000014</c:v>
                </c:pt>
                <c:pt idx="47">
                  <c:v>0.18799999999999981</c:v>
                </c:pt>
                <c:pt idx="48">
                  <c:v>0.19200000000000034</c:v>
                </c:pt>
                <c:pt idx="49">
                  <c:v>0.19600000000000001</c:v>
                </c:pt>
                <c:pt idx="50">
                  <c:v>0.20000000000000051</c:v>
                </c:pt>
                <c:pt idx="51">
                  <c:v>0.20400000000000018</c:v>
                </c:pt>
                <c:pt idx="52">
                  <c:v>0.20799999999999985</c:v>
                </c:pt>
                <c:pt idx="53">
                  <c:v>0.21200000000000038</c:v>
                </c:pt>
                <c:pt idx="54">
                  <c:v>0.21600000000000005</c:v>
                </c:pt>
                <c:pt idx="55">
                  <c:v>0.2199999999999997</c:v>
                </c:pt>
                <c:pt idx="56">
                  <c:v>0.22400000000000025</c:v>
                </c:pt>
                <c:pt idx="57">
                  <c:v>0.2279999999999999</c:v>
                </c:pt>
                <c:pt idx="58">
                  <c:v>0.23200000000000043</c:v>
                </c:pt>
                <c:pt idx="59">
                  <c:v>0.2360000000000001</c:v>
                </c:pt>
                <c:pt idx="60">
                  <c:v>0.23999999999999977</c:v>
                </c:pt>
                <c:pt idx="61">
                  <c:v>0.2440000000000003</c:v>
                </c:pt>
                <c:pt idx="62">
                  <c:v>0.24799999999999994</c:v>
                </c:pt>
                <c:pt idx="63">
                  <c:v>0.2520000000000005</c:v>
                </c:pt>
                <c:pt idx="64">
                  <c:v>0.25600000000000017</c:v>
                </c:pt>
                <c:pt idx="65">
                  <c:v>0.25999999999999979</c:v>
                </c:pt>
                <c:pt idx="66">
                  <c:v>0.26400000000000035</c:v>
                </c:pt>
                <c:pt idx="67">
                  <c:v>0.26800000000000002</c:v>
                </c:pt>
                <c:pt idx="68">
                  <c:v>0.27199999999999969</c:v>
                </c:pt>
                <c:pt idx="69">
                  <c:v>0.27600000000000019</c:v>
                </c:pt>
                <c:pt idx="70">
                  <c:v>0.27999999999999986</c:v>
                </c:pt>
                <c:pt idx="71">
                  <c:v>0.28400000000000042</c:v>
                </c:pt>
                <c:pt idx="72">
                  <c:v>0.28800000000000003</c:v>
                </c:pt>
                <c:pt idx="73">
                  <c:v>0.2919999999999997</c:v>
                </c:pt>
                <c:pt idx="74">
                  <c:v>0.29600000000000026</c:v>
                </c:pt>
                <c:pt idx="75">
                  <c:v>0.29999999999999993</c:v>
                </c:pt>
                <c:pt idx="76">
                  <c:v>0.30400000000000044</c:v>
                </c:pt>
                <c:pt idx="77">
                  <c:v>0.30800000000000011</c:v>
                </c:pt>
                <c:pt idx="78">
                  <c:v>0.31199999999999978</c:v>
                </c:pt>
                <c:pt idx="79">
                  <c:v>0.31600000000000028</c:v>
                </c:pt>
                <c:pt idx="80">
                  <c:v>0.31999999999999995</c:v>
                </c:pt>
                <c:pt idx="81">
                  <c:v>0.32400000000000051</c:v>
                </c:pt>
                <c:pt idx="82">
                  <c:v>0.32800000000000018</c:v>
                </c:pt>
                <c:pt idx="83">
                  <c:v>0.33199999999999985</c:v>
                </c:pt>
                <c:pt idx="84">
                  <c:v>0.33600000000000035</c:v>
                </c:pt>
                <c:pt idx="85">
                  <c:v>0.34</c:v>
                </c:pt>
                <c:pt idx="86">
                  <c:v>0.34399999999999969</c:v>
                </c:pt>
                <c:pt idx="87">
                  <c:v>0.3480000000000002</c:v>
                </c:pt>
                <c:pt idx="88">
                  <c:v>0.35199999999999987</c:v>
                </c:pt>
                <c:pt idx="89">
                  <c:v>0.35600000000000043</c:v>
                </c:pt>
                <c:pt idx="90">
                  <c:v>0.3600000000000001</c:v>
                </c:pt>
                <c:pt idx="91">
                  <c:v>0.36399999999999977</c:v>
                </c:pt>
                <c:pt idx="92">
                  <c:v>0.36800000000000027</c:v>
                </c:pt>
                <c:pt idx="93">
                  <c:v>0.37199999999999994</c:v>
                </c:pt>
                <c:pt idx="94">
                  <c:v>0.37600000000000044</c:v>
                </c:pt>
                <c:pt idx="95">
                  <c:v>0.38000000000000012</c:v>
                </c:pt>
                <c:pt idx="96">
                  <c:v>0.38399999999999979</c:v>
                </c:pt>
                <c:pt idx="97">
                  <c:v>0.38800000000000034</c:v>
                </c:pt>
                <c:pt idx="98">
                  <c:v>0.39200000000000002</c:v>
                </c:pt>
                <c:pt idx="99">
                  <c:v>0.39600000000000052</c:v>
                </c:pt>
                <c:pt idx="100">
                  <c:v>0.40000000000000019</c:v>
                </c:pt>
                <c:pt idx="101">
                  <c:v>0.40399999999999986</c:v>
                </c:pt>
                <c:pt idx="102">
                  <c:v>0.40800000000000036</c:v>
                </c:pt>
                <c:pt idx="103">
                  <c:v>0.41200000000000003</c:v>
                </c:pt>
                <c:pt idx="104">
                  <c:v>0.4159999999999997</c:v>
                </c:pt>
                <c:pt idx="105">
                  <c:v>0.42000000000000026</c:v>
                </c:pt>
                <c:pt idx="106">
                  <c:v>0.42399999999999988</c:v>
                </c:pt>
                <c:pt idx="107">
                  <c:v>0.42800000000000044</c:v>
                </c:pt>
                <c:pt idx="108">
                  <c:v>0.43200000000000011</c:v>
                </c:pt>
                <c:pt idx="109">
                  <c:v>0.43599999999999978</c:v>
                </c:pt>
                <c:pt idx="110">
                  <c:v>0.44000000000000028</c:v>
                </c:pt>
                <c:pt idx="111">
                  <c:v>0.44399999999999995</c:v>
                </c:pt>
                <c:pt idx="112">
                  <c:v>0.44800000000000051</c:v>
                </c:pt>
                <c:pt idx="113">
                  <c:v>0.45200000000000012</c:v>
                </c:pt>
                <c:pt idx="114">
                  <c:v>0.45599999999999979</c:v>
                </c:pt>
                <c:pt idx="115">
                  <c:v>0.46000000000000035</c:v>
                </c:pt>
                <c:pt idx="116">
                  <c:v>0.46400000000000002</c:v>
                </c:pt>
                <c:pt idx="117">
                  <c:v>0.46800000000000053</c:v>
                </c:pt>
                <c:pt idx="118">
                  <c:v>0.4720000000000002</c:v>
                </c:pt>
                <c:pt idx="119">
                  <c:v>0.47599999999999987</c:v>
                </c:pt>
                <c:pt idx="120">
                  <c:v>0.48000000000000037</c:v>
                </c:pt>
                <c:pt idx="121">
                  <c:v>0.48400000000000004</c:v>
                </c:pt>
                <c:pt idx="122">
                  <c:v>0.48799999999999971</c:v>
                </c:pt>
                <c:pt idx="123">
                  <c:v>0.49200000000000027</c:v>
                </c:pt>
                <c:pt idx="124">
                  <c:v>0.49599999999999989</c:v>
                </c:pt>
                <c:pt idx="125">
                  <c:v>0.50000000000000044</c:v>
                </c:pt>
                <c:pt idx="126">
                  <c:v>0.50400000000000011</c:v>
                </c:pt>
                <c:pt idx="127">
                  <c:v>0.50799999999999979</c:v>
                </c:pt>
                <c:pt idx="128">
                  <c:v>0.51200000000000034</c:v>
                </c:pt>
                <c:pt idx="129">
                  <c:v>0.51600000000000001</c:v>
                </c:pt>
                <c:pt idx="130">
                  <c:v>0.52000000000000046</c:v>
                </c:pt>
                <c:pt idx="131">
                  <c:v>0.52400000000000013</c:v>
                </c:pt>
                <c:pt idx="132">
                  <c:v>0.5279999999999998</c:v>
                </c:pt>
                <c:pt idx="133">
                  <c:v>0.53200000000000036</c:v>
                </c:pt>
                <c:pt idx="134">
                  <c:v>0.53600000000000003</c:v>
                </c:pt>
                <c:pt idx="135">
                  <c:v>0.5399999999999997</c:v>
                </c:pt>
                <c:pt idx="136">
                  <c:v>0.54400000000000026</c:v>
                </c:pt>
                <c:pt idx="137">
                  <c:v>0.54799999999999982</c:v>
                </c:pt>
                <c:pt idx="138">
                  <c:v>0.55200000000000038</c:v>
                </c:pt>
                <c:pt idx="139">
                  <c:v>0.55600000000000005</c:v>
                </c:pt>
                <c:pt idx="140">
                  <c:v>0.55999999999999972</c:v>
                </c:pt>
                <c:pt idx="141">
                  <c:v>0.56400000000000028</c:v>
                </c:pt>
                <c:pt idx="142">
                  <c:v>0.56799999999999995</c:v>
                </c:pt>
                <c:pt idx="143">
                  <c:v>0.57200000000000051</c:v>
                </c:pt>
                <c:pt idx="144">
                  <c:v>0.57600000000000007</c:v>
                </c:pt>
                <c:pt idx="145">
                  <c:v>0.57999999999999974</c:v>
                </c:pt>
                <c:pt idx="146">
                  <c:v>0.5840000000000003</c:v>
                </c:pt>
                <c:pt idx="147">
                  <c:v>0.58799999999999997</c:v>
                </c:pt>
                <c:pt idx="148">
                  <c:v>0.59200000000000053</c:v>
                </c:pt>
                <c:pt idx="149">
                  <c:v>0.5960000000000002</c:v>
                </c:pt>
                <c:pt idx="150">
                  <c:v>0.59999999999999987</c:v>
                </c:pt>
                <c:pt idx="151">
                  <c:v>0.60400000000000031</c:v>
                </c:pt>
                <c:pt idx="152">
                  <c:v>0.60799999999999998</c:v>
                </c:pt>
                <c:pt idx="153">
                  <c:v>0.61199999999999966</c:v>
                </c:pt>
                <c:pt idx="154">
                  <c:v>0.61600000000000021</c:v>
                </c:pt>
                <c:pt idx="155">
                  <c:v>0.61999999999999988</c:v>
                </c:pt>
                <c:pt idx="156">
                  <c:v>0.62400000000000044</c:v>
                </c:pt>
                <c:pt idx="157">
                  <c:v>0.62800000000000011</c:v>
                </c:pt>
                <c:pt idx="158">
                  <c:v>0.63199999999999978</c:v>
                </c:pt>
                <c:pt idx="159">
                  <c:v>0.63600000000000023</c:v>
                </c:pt>
                <c:pt idx="160">
                  <c:v>0.6399999999999999</c:v>
                </c:pt>
                <c:pt idx="161">
                  <c:v>0.64400000000000046</c:v>
                </c:pt>
                <c:pt idx="162">
                  <c:v>0.64800000000000013</c:v>
                </c:pt>
                <c:pt idx="163">
                  <c:v>0.6519999999999998</c:v>
                </c:pt>
                <c:pt idx="164">
                  <c:v>0.65600000000000036</c:v>
                </c:pt>
                <c:pt idx="165">
                  <c:v>0.66</c:v>
                </c:pt>
                <c:pt idx="166">
                  <c:v>0.66400000000000048</c:v>
                </c:pt>
                <c:pt idx="167">
                  <c:v>0.66800000000000015</c:v>
                </c:pt>
                <c:pt idx="168">
                  <c:v>0.67199999999999982</c:v>
                </c:pt>
                <c:pt idx="169">
                  <c:v>0.67600000000000038</c:v>
                </c:pt>
                <c:pt idx="170">
                  <c:v>0.68</c:v>
                </c:pt>
                <c:pt idx="171">
                  <c:v>0.68399999999999972</c:v>
                </c:pt>
                <c:pt idx="172">
                  <c:v>0.68800000000000028</c:v>
                </c:pt>
                <c:pt idx="173">
                  <c:v>0.69199999999999995</c:v>
                </c:pt>
                <c:pt idx="174">
                  <c:v>0.6960000000000004</c:v>
                </c:pt>
                <c:pt idx="175">
                  <c:v>0.70000000000000007</c:v>
                </c:pt>
                <c:pt idx="176">
                  <c:v>0.70399999999999974</c:v>
                </c:pt>
                <c:pt idx="177">
                  <c:v>0.7080000000000003</c:v>
                </c:pt>
                <c:pt idx="178">
                  <c:v>0.71199999999999997</c:v>
                </c:pt>
                <c:pt idx="179">
                  <c:v>0.71600000000000052</c:v>
                </c:pt>
                <c:pt idx="180">
                  <c:v>0.7200000000000002</c:v>
                </c:pt>
                <c:pt idx="181">
                  <c:v>0.72399999999999987</c:v>
                </c:pt>
                <c:pt idx="182">
                  <c:v>0.72800000000000031</c:v>
                </c:pt>
                <c:pt idx="183">
                  <c:v>0.73199999999999998</c:v>
                </c:pt>
                <c:pt idx="184">
                  <c:v>0.73599999999999965</c:v>
                </c:pt>
                <c:pt idx="185">
                  <c:v>0.74000000000000021</c:v>
                </c:pt>
                <c:pt idx="186">
                  <c:v>0.74399999999999988</c:v>
                </c:pt>
                <c:pt idx="187">
                  <c:v>0.74800000000000044</c:v>
                </c:pt>
                <c:pt idx="188">
                  <c:v>0.75200000000000011</c:v>
                </c:pt>
                <c:pt idx="189">
                  <c:v>0.75599999999999978</c:v>
                </c:pt>
                <c:pt idx="190">
                  <c:v>0.76000000000000023</c:v>
                </c:pt>
                <c:pt idx="191">
                  <c:v>0.7639999999999999</c:v>
                </c:pt>
                <c:pt idx="192">
                  <c:v>0.76800000000000046</c:v>
                </c:pt>
                <c:pt idx="193">
                  <c:v>0.77200000000000013</c:v>
                </c:pt>
                <c:pt idx="194">
                  <c:v>0.7759999999999998</c:v>
                </c:pt>
                <c:pt idx="195">
                  <c:v>0.78000000000000036</c:v>
                </c:pt>
                <c:pt idx="196">
                  <c:v>0.78400000000000003</c:v>
                </c:pt>
                <c:pt idx="197">
                  <c:v>0.78800000000000048</c:v>
                </c:pt>
                <c:pt idx="198">
                  <c:v>0.79200000000000015</c:v>
                </c:pt>
                <c:pt idx="199">
                  <c:v>0.79599999999999982</c:v>
                </c:pt>
                <c:pt idx="200">
                  <c:v>0.80000000000000038</c:v>
                </c:pt>
                <c:pt idx="201">
                  <c:v>0.80400000000000005</c:v>
                </c:pt>
                <c:pt idx="202">
                  <c:v>0.80799999999999972</c:v>
                </c:pt>
                <c:pt idx="203">
                  <c:v>0.81200000000000028</c:v>
                </c:pt>
                <c:pt idx="204">
                  <c:v>0.81599999999999984</c:v>
                </c:pt>
                <c:pt idx="205">
                  <c:v>0.8200000000000004</c:v>
                </c:pt>
                <c:pt idx="206">
                  <c:v>0.82400000000000007</c:v>
                </c:pt>
                <c:pt idx="207">
                  <c:v>0.82799999999999974</c:v>
                </c:pt>
                <c:pt idx="208">
                  <c:v>0.83200000000000029</c:v>
                </c:pt>
                <c:pt idx="209">
                  <c:v>0.83599999999999997</c:v>
                </c:pt>
                <c:pt idx="210">
                  <c:v>0.84000000000000052</c:v>
                </c:pt>
                <c:pt idx="211">
                  <c:v>0.84400000000000008</c:v>
                </c:pt>
                <c:pt idx="212">
                  <c:v>0.84799999999999975</c:v>
                </c:pt>
                <c:pt idx="213">
                  <c:v>0.85200000000000031</c:v>
                </c:pt>
                <c:pt idx="214">
                  <c:v>0.85599999999999998</c:v>
                </c:pt>
                <c:pt idx="215">
                  <c:v>0.86000000000000054</c:v>
                </c:pt>
                <c:pt idx="216">
                  <c:v>0.86400000000000021</c:v>
                </c:pt>
                <c:pt idx="217">
                  <c:v>0.86799999999999988</c:v>
                </c:pt>
                <c:pt idx="218">
                  <c:v>0.87200000000000033</c:v>
                </c:pt>
                <c:pt idx="219">
                  <c:v>0.876</c:v>
                </c:pt>
                <c:pt idx="220">
                  <c:v>0.87999999999999967</c:v>
                </c:pt>
                <c:pt idx="221">
                  <c:v>0.88400000000000023</c:v>
                </c:pt>
                <c:pt idx="222">
                  <c:v>0.8879999999999999</c:v>
                </c:pt>
                <c:pt idx="223">
                  <c:v>0.89200000000000046</c:v>
                </c:pt>
                <c:pt idx="224">
                  <c:v>0.89600000000000013</c:v>
                </c:pt>
                <c:pt idx="225">
                  <c:v>0.8999999999999998</c:v>
                </c:pt>
                <c:pt idx="226">
                  <c:v>0.90400000000000025</c:v>
                </c:pt>
                <c:pt idx="227">
                  <c:v>0.90799999999999992</c:v>
                </c:pt>
                <c:pt idx="228">
                  <c:v>0.91200000000000048</c:v>
                </c:pt>
                <c:pt idx="229">
                  <c:v>0.91600000000000015</c:v>
                </c:pt>
                <c:pt idx="230">
                  <c:v>0.91999999999999982</c:v>
                </c:pt>
                <c:pt idx="231">
                  <c:v>0.92400000000000038</c:v>
                </c:pt>
                <c:pt idx="232">
                  <c:v>0.92800000000000005</c:v>
                </c:pt>
                <c:pt idx="233">
                  <c:v>0.93200000000000049</c:v>
                </c:pt>
                <c:pt idx="234">
                  <c:v>0.93600000000000017</c:v>
                </c:pt>
                <c:pt idx="235">
                  <c:v>0.93999999999999984</c:v>
                </c:pt>
                <c:pt idx="236">
                  <c:v>0.94400000000000039</c:v>
                </c:pt>
                <c:pt idx="237">
                  <c:v>0.94800000000000006</c:v>
                </c:pt>
                <c:pt idx="238">
                  <c:v>0.95199999999999974</c:v>
                </c:pt>
                <c:pt idx="239">
                  <c:v>0.95600000000000029</c:v>
                </c:pt>
                <c:pt idx="240">
                  <c:v>0.96</c:v>
                </c:pt>
                <c:pt idx="241">
                  <c:v>0.96400000000000041</c:v>
                </c:pt>
                <c:pt idx="242">
                  <c:v>0.96800000000000008</c:v>
                </c:pt>
                <c:pt idx="243">
                  <c:v>0.97199999999999975</c:v>
                </c:pt>
                <c:pt idx="244">
                  <c:v>0.97600000000000031</c:v>
                </c:pt>
                <c:pt idx="245">
                  <c:v>0.98</c:v>
                </c:pt>
                <c:pt idx="246">
                  <c:v>0.98400000000000054</c:v>
                </c:pt>
                <c:pt idx="247">
                  <c:v>0.98800000000000021</c:v>
                </c:pt>
                <c:pt idx="248">
                  <c:v>0.99199999999999977</c:v>
                </c:pt>
                <c:pt idx="249">
                  <c:v>0.99600000000000033</c:v>
                </c:pt>
                <c:pt idx="250">
                  <c:v>1</c:v>
                </c:pt>
                <c:pt idx="251">
                  <c:v>1.0039999999999998</c:v>
                </c:pt>
                <c:pt idx="252">
                  <c:v>1.0080000000000002</c:v>
                </c:pt>
                <c:pt idx="253">
                  <c:v>1.0119999999999998</c:v>
                </c:pt>
                <c:pt idx="254">
                  <c:v>1.0160000000000005</c:v>
                </c:pt>
                <c:pt idx="255">
                  <c:v>1.02</c:v>
                </c:pt>
                <c:pt idx="256">
                  <c:v>1.0239999999999998</c:v>
                </c:pt>
                <c:pt idx="257">
                  <c:v>1.0280000000000002</c:v>
                </c:pt>
                <c:pt idx="258">
                  <c:v>1.032</c:v>
                </c:pt>
                <c:pt idx="259">
                  <c:v>1.0360000000000005</c:v>
                </c:pt>
                <c:pt idx="260">
                  <c:v>1.04</c:v>
                </c:pt>
                <c:pt idx="261">
                  <c:v>1.0439999999999998</c:v>
                </c:pt>
                <c:pt idx="262">
                  <c:v>1.0480000000000003</c:v>
                </c:pt>
                <c:pt idx="263">
                  <c:v>1.052</c:v>
                </c:pt>
                <c:pt idx="264">
                  <c:v>1.0560000000000005</c:v>
                </c:pt>
                <c:pt idx="265">
                  <c:v>1.0600000000000003</c:v>
                </c:pt>
                <c:pt idx="266">
                  <c:v>1.0639999999999998</c:v>
                </c:pt>
                <c:pt idx="267">
                  <c:v>1.0680000000000003</c:v>
                </c:pt>
                <c:pt idx="268">
                  <c:v>1.0720000000000001</c:v>
                </c:pt>
                <c:pt idx="269">
                  <c:v>1.0759999999999996</c:v>
                </c:pt>
                <c:pt idx="270">
                  <c:v>1.0800000000000003</c:v>
                </c:pt>
                <c:pt idx="271">
                  <c:v>1.0839999999999999</c:v>
                </c:pt>
                <c:pt idx="272">
                  <c:v>1.0880000000000005</c:v>
                </c:pt>
                <c:pt idx="273">
                  <c:v>1.0920000000000001</c:v>
                </c:pt>
                <c:pt idx="274">
                  <c:v>1.0960000000000001</c:v>
                </c:pt>
                <c:pt idx="275">
                  <c:v>1.1000000000000003</c:v>
                </c:pt>
                <c:pt idx="276">
                  <c:v>1.1039999999999999</c:v>
                </c:pt>
                <c:pt idx="277">
                  <c:v>1.1080000000000001</c:v>
                </c:pt>
                <c:pt idx="278">
                  <c:v>1.1120000000000001</c:v>
                </c:pt>
                <c:pt idx="279">
                  <c:v>1.1160000000000003</c:v>
                </c:pt>
                <c:pt idx="280">
                  <c:v>1.1199999999999999</c:v>
                </c:pt>
                <c:pt idx="281">
                  <c:v>1.1240000000000001</c:v>
                </c:pt>
                <c:pt idx="282">
                  <c:v>1.1280000000000001</c:v>
                </c:pt>
                <c:pt idx="283">
                  <c:v>1.1320000000000001</c:v>
                </c:pt>
                <c:pt idx="284">
                  <c:v>1.1360000000000003</c:v>
                </c:pt>
                <c:pt idx="285">
                  <c:v>1.1399999999999999</c:v>
                </c:pt>
                <c:pt idx="286">
                  <c:v>1.1440000000000001</c:v>
                </c:pt>
                <c:pt idx="287">
                  <c:v>1.1480000000000001</c:v>
                </c:pt>
                <c:pt idx="288">
                  <c:v>1.1520000000000001</c:v>
                </c:pt>
                <c:pt idx="289">
                  <c:v>1.1559999999999999</c:v>
                </c:pt>
                <c:pt idx="290">
                  <c:v>1.1599999999999999</c:v>
                </c:pt>
                <c:pt idx="291">
                  <c:v>1.1640000000000001</c:v>
                </c:pt>
                <c:pt idx="292">
                  <c:v>1.1680000000000001</c:v>
                </c:pt>
                <c:pt idx="293">
                  <c:v>1.1720000000000004</c:v>
                </c:pt>
                <c:pt idx="294">
                  <c:v>1.1759999999999999</c:v>
                </c:pt>
                <c:pt idx="295">
                  <c:v>1.1800000000000002</c:v>
                </c:pt>
                <c:pt idx="296">
                  <c:v>1.1840000000000002</c:v>
                </c:pt>
                <c:pt idx="297">
                  <c:v>1.1880000000000002</c:v>
                </c:pt>
                <c:pt idx="298">
                  <c:v>1.1919999999999999</c:v>
                </c:pt>
                <c:pt idx="299">
                  <c:v>1.196</c:v>
                </c:pt>
                <c:pt idx="300">
                  <c:v>1.2000000000000002</c:v>
                </c:pt>
                <c:pt idx="301">
                  <c:v>1.2040000000000002</c:v>
                </c:pt>
                <c:pt idx="302">
                  <c:v>1.2080000000000004</c:v>
                </c:pt>
                <c:pt idx="303">
                  <c:v>1.212</c:v>
                </c:pt>
                <c:pt idx="304">
                  <c:v>1.216</c:v>
                </c:pt>
                <c:pt idx="305">
                  <c:v>1.2200000000000002</c:v>
                </c:pt>
                <c:pt idx="306">
                  <c:v>1.2240000000000002</c:v>
                </c:pt>
                <c:pt idx="307">
                  <c:v>1.228</c:v>
                </c:pt>
                <c:pt idx="308">
                  <c:v>1.232</c:v>
                </c:pt>
                <c:pt idx="309">
                  <c:v>1.2360000000000002</c:v>
                </c:pt>
                <c:pt idx="310">
                  <c:v>1.2400000000000002</c:v>
                </c:pt>
                <c:pt idx="311">
                  <c:v>1.2440000000000002</c:v>
                </c:pt>
                <c:pt idx="312">
                  <c:v>1.248</c:v>
                </c:pt>
                <c:pt idx="313">
                  <c:v>1.252</c:v>
                </c:pt>
                <c:pt idx="314">
                  <c:v>1.2560000000000002</c:v>
                </c:pt>
                <c:pt idx="315">
                  <c:v>1.2600000000000002</c:v>
                </c:pt>
                <c:pt idx="316">
                  <c:v>1.264</c:v>
                </c:pt>
                <c:pt idx="317">
                  <c:v>1.268</c:v>
                </c:pt>
                <c:pt idx="318">
                  <c:v>1.272</c:v>
                </c:pt>
                <c:pt idx="319">
                  <c:v>1.2760000000000002</c:v>
                </c:pt>
                <c:pt idx="320">
                  <c:v>1.2799999999999998</c:v>
                </c:pt>
                <c:pt idx="321">
                  <c:v>1.284</c:v>
                </c:pt>
                <c:pt idx="322">
                  <c:v>1.288</c:v>
                </c:pt>
                <c:pt idx="323">
                  <c:v>1.2920000000000003</c:v>
                </c:pt>
                <c:pt idx="324">
                  <c:v>1.2960000000000003</c:v>
                </c:pt>
                <c:pt idx="325">
                  <c:v>1.3</c:v>
                </c:pt>
                <c:pt idx="326">
                  <c:v>1.304</c:v>
                </c:pt>
                <c:pt idx="327">
                  <c:v>1.3080000000000001</c:v>
                </c:pt>
                <c:pt idx="328">
                  <c:v>1.3120000000000003</c:v>
                </c:pt>
                <c:pt idx="329">
                  <c:v>1.3159999999999998</c:v>
                </c:pt>
                <c:pt idx="330">
                  <c:v>1.32</c:v>
                </c:pt>
                <c:pt idx="331">
                  <c:v>1.3240000000000001</c:v>
                </c:pt>
                <c:pt idx="332">
                  <c:v>1.3280000000000003</c:v>
                </c:pt>
                <c:pt idx="333">
                  <c:v>1.3320000000000003</c:v>
                </c:pt>
                <c:pt idx="334">
                  <c:v>1.3359999999999999</c:v>
                </c:pt>
                <c:pt idx="335">
                  <c:v>1.34</c:v>
                </c:pt>
                <c:pt idx="336">
                  <c:v>1.3440000000000001</c:v>
                </c:pt>
                <c:pt idx="337">
                  <c:v>1.3480000000000003</c:v>
                </c:pt>
                <c:pt idx="338">
                  <c:v>1.3519999999999999</c:v>
                </c:pt>
                <c:pt idx="339">
                  <c:v>1.3560000000000001</c:v>
                </c:pt>
                <c:pt idx="340">
                  <c:v>1.36</c:v>
                </c:pt>
                <c:pt idx="341">
                  <c:v>1.3640000000000001</c:v>
                </c:pt>
                <c:pt idx="342">
                  <c:v>1.3680000000000003</c:v>
                </c:pt>
                <c:pt idx="343">
                  <c:v>1.3719999999999999</c:v>
                </c:pt>
                <c:pt idx="344">
                  <c:v>1.3760000000000001</c:v>
                </c:pt>
                <c:pt idx="345">
                  <c:v>1.3800000000000001</c:v>
                </c:pt>
                <c:pt idx="346">
                  <c:v>1.3840000000000003</c:v>
                </c:pt>
                <c:pt idx="347">
                  <c:v>1.3879999999999999</c:v>
                </c:pt>
                <c:pt idx="348">
                  <c:v>1.3919999999999999</c:v>
                </c:pt>
                <c:pt idx="349">
                  <c:v>1.3960000000000001</c:v>
                </c:pt>
                <c:pt idx="350">
                  <c:v>1.4000000000000001</c:v>
                </c:pt>
                <c:pt idx="351">
                  <c:v>1.4040000000000004</c:v>
                </c:pt>
                <c:pt idx="352">
                  <c:v>1.4079999999999999</c:v>
                </c:pt>
                <c:pt idx="353">
                  <c:v>1.4120000000000001</c:v>
                </c:pt>
                <c:pt idx="354">
                  <c:v>1.4160000000000001</c:v>
                </c:pt>
                <c:pt idx="355">
                  <c:v>1.4200000000000002</c:v>
                </c:pt>
                <c:pt idx="356">
                  <c:v>1.4239999999999999</c:v>
                </c:pt>
                <c:pt idx="357">
                  <c:v>1.4279999999999999</c:v>
                </c:pt>
                <c:pt idx="358">
                  <c:v>1.4320000000000002</c:v>
                </c:pt>
                <c:pt idx="359">
                  <c:v>1.4360000000000002</c:v>
                </c:pt>
                <c:pt idx="360">
                  <c:v>1.4400000000000004</c:v>
                </c:pt>
                <c:pt idx="361">
                  <c:v>1.444</c:v>
                </c:pt>
                <c:pt idx="362">
                  <c:v>1.4480000000000002</c:v>
                </c:pt>
                <c:pt idx="363">
                  <c:v>1.4520000000000002</c:v>
                </c:pt>
                <c:pt idx="364">
                  <c:v>1.4560000000000002</c:v>
                </c:pt>
                <c:pt idx="365">
                  <c:v>1.46</c:v>
                </c:pt>
                <c:pt idx="366">
                  <c:v>1.464</c:v>
                </c:pt>
                <c:pt idx="367">
                  <c:v>1.4680000000000002</c:v>
                </c:pt>
                <c:pt idx="368">
                  <c:v>1.4720000000000002</c:v>
                </c:pt>
                <c:pt idx="369">
                  <c:v>1.4760000000000004</c:v>
                </c:pt>
                <c:pt idx="370">
                  <c:v>1.48</c:v>
                </c:pt>
                <c:pt idx="371">
                  <c:v>1.484</c:v>
                </c:pt>
                <c:pt idx="372">
                  <c:v>1.4880000000000002</c:v>
                </c:pt>
                <c:pt idx="373">
                  <c:v>1.4920000000000002</c:v>
                </c:pt>
                <c:pt idx="374">
                  <c:v>1.496</c:v>
                </c:pt>
                <c:pt idx="375">
                  <c:v>1.5</c:v>
                </c:pt>
                <c:pt idx="376">
                  <c:v>1.5040000000000002</c:v>
                </c:pt>
                <c:pt idx="377">
                  <c:v>1.5080000000000002</c:v>
                </c:pt>
                <c:pt idx="378">
                  <c:v>1.5119999999999998</c:v>
                </c:pt>
                <c:pt idx="379">
                  <c:v>1.516</c:v>
                </c:pt>
                <c:pt idx="380">
                  <c:v>1.52</c:v>
                </c:pt>
                <c:pt idx="381">
                  <c:v>1.5240000000000002</c:v>
                </c:pt>
                <c:pt idx="382">
                  <c:v>1.5280000000000002</c:v>
                </c:pt>
                <c:pt idx="383">
                  <c:v>1.532</c:v>
                </c:pt>
                <c:pt idx="384">
                  <c:v>1.536</c:v>
                </c:pt>
                <c:pt idx="385">
                  <c:v>1.54</c:v>
                </c:pt>
                <c:pt idx="386">
                  <c:v>1.5440000000000003</c:v>
                </c:pt>
                <c:pt idx="387">
                  <c:v>1.5479999999999998</c:v>
                </c:pt>
                <c:pt idx="388">
                  <c:v>1.552</c:v>
                </c:pt>
                <c:pt idx="389">
                  <c:v>1.556</c:v>
                </c:pt>
                <c:pt idx="390">
                  <c:v>1.5600000000000003</c:v>
                </c:pt>
                <c:pt idx="391">
                  <c:v>1.5640000000000003</c:v>
                </c:pt>
                <c:pt idx="392">
                  <c:v>1.5680000000000001</c:v>
                </c:pt>
                <c:pt idx="393">
                  <c:v>1.5720000000000001</c:v>
                </c:pt>
                <c:pt idx="394">
                  <c:v>1.5760000000000001</c:v>
                </c:pt>
                <c:pt idx="395">
                  <c:v>1.5800000000000003</c:v>
                </c:pt>
                <c:pt idx="396">
                  <c:v>1.5839999999999999</c:v>
                </c:pt>
                <c:pt idx="397">
                  <c:v>1.5880000000000001</c:v>
                </c:pt>
                <c:pt idx="398">
                  <c:v>1.5920000000000001</c:v>
                </c:pt>
                <c:pt idx="399">
                  <c:v>1.5960000000000001</c:v>
                </c:pt>
                <c:pt idx="400">
                  <c:v>1.6000000000000003</c:v>
                </c:pt>
                <c:pt idx="401">
                  <c:v>1.6039999999999999</c:v>
                </c:pt>
                <c:pt idx="402">
                  <c:v>1.6080000000000001</c:v>
                </c:pt>
                <c:pt idx="403">
                  <c:v>1.6120000000000001</c:v>
                </c:pt>
                <c:pt idx="404">
                  <c:v>1.6160000000000003</c:v>
                </c:pt>
                <c:pt idx="405">
                  <c:v>1.6199999999999999</c:v>
                </c:pt>
                <c:pt idx="406">
                  <c:v>1.6240000000000001</c:v>
                </c:pt>
                <c:pt idx="407">
                  <c:v>1.6280000000000001</c:v>
                </c:pt>
                <c:pt idx="408">
                  <c:v>1.6320000000000001</c:v>
                </c:pt>
                <c:pt idx="409">
                  <c:v>1.6360000000000003</c:v>
                </c:pt>
                <c:pt idx="410">
                  <c:v>1.64</c:v>
                </c:pt>
                <c:pt idx="411">
                  <c:v>1.6440000000000001</c:v>
                </c:pt>
                <c:pt idx="412">
                  <c:v>1.6480000000000001</c:v>
                </c:pt>
                <c:pt idx="413">
                  <c:v>1.6520000000000004</c:v>
                </c:pt>
                <c:pt idx="414">
                  <c:v>1.6559999999999999</c:v>
                </c:pt>
                <c:pt idx="415">
                  <c:v>1.66</c:v>
                </c:pt>
                <c:pt idx="416">
                  <c:v>1.6640000000000001</c:v>
                </c:pt>
                <c:pt idx="417">
                  <c:v>1.6680000000000001</c:v>
                </c:pt>
                <c:pt idx="418">
                  <c:v>1.6720000000000004</c:v>
                </c:pt>
                <c:pt idx="419">
                  <c:v>1.6759999999999999</c:v>
                </c:pt>
                <c:pt idx="420">
                  <c:v>1.6800000000000002</c:v>
                </c:pt>
                <c:pt idx="421">
                  <c:v>1.6840000000000002</c:v>
                </c:pt>
                <c:pt idx="422">
                  <c:v>1.6880000000000002</c:v>
                </c:pt>
                <c:pt idx="423">
                  <c:v>1.6919999999999999</c:v>
                </c:pt>
                <c:pt idx="424">
                  <c:v>1.696</c:v>
                </c:pt>
                <c:pt idx="425">
                  <c:v>1.7000000000000002</c:v>
                </c:pt>
                <c:pt idx="426">
                  <c:v>1.7040000000000002</c:v>
                </c:pt>
                <c:pt idx="427">
                  <c:v>1.7080000000000004</c:v>
                </c:pt>
                <c:pt idx="428">
                  <c:v>1.712</c:v>
                </c:pt>
                <c:pt idx="429">
                  <c:v>1.716</c:v>
                </c:pt>
                <c:pt idx="430">
                  <c:v>1.7200000000000002</c:v>
                </c:pt>
                <c:pt idx="431">
                  <c:v>1.7240000000000002</c:v>
                </c:pt>
                <c:pt idx="432">
                  <c:v>1.728</c:v>
                </c:pt>
                <c:pt idx="433">
                  <c:v>1.732</c:v>
                </c:pt>
                <c:pt idx="434">
                  <c:v>1.7360000000000002</c:v>
                </c:pt>
                <c:pt idx="435">
                  <c:v>1.7400000000000002</c:v>
                </c:pt>
                <c:pt idx="436">
                  <c:v>1.744</c:v>
                </c:pt>
                <c:pt idx="437">
                  <c:v>1.748</c:v>
                </c:pt>
                <c:pt idx="438">
                  <c:v>1.752</c:v>
                </c:pt>
                <c:pt idx="439">
                  <c:v>1.7560000000000002</c:v>
                </c:pt>
                <c:pt idx="440">
                  <c:v>1.7600000000000002</c:v>
                </c:pt>
                <c:pt idx="441">
                  <c:v>1.764</c:v>
                </c:pt>
                <c:pt idx="442">
                  <c:v>1.768</c:v>
                </c:pt>
                <c:pt idx="443">
                  <c:v>1.7720000000000002</c:v>
                </c:pt>
                <c:pt idx="444">
                  <c:v>1.7760000000000002</c:v>
                </c:pt>
                <c:pt idx="445">
                  <c:v>1.7799999999999998</c:v>
                </c:pt>
                <c:pt idx="446">
                  <c:v>1.784</c:v>
                </c:pt>
                <c:pt idx="447">
                  <c:v>1.788</c:v>
                </c:pt>
                <c:pt idx="448">
                  <c:v>1.7920000000000003</c:v>
                </c:pt>
                <c:pt idx="449">
                  <c:v>1.7960000000000003</c:v>
                </c:pt>
                <c:pt idx="450">
                  <c:v>1.8</c:v>
                </c:pt>
                <c:pt idx="451">
                  <c:v>1.804</c:v>
                </c:pt>
                <c:pt idx="452">
                  <c:v>1.8080000000000001</c:v>
                </c:pt>
                <c:pt idx="453">
                  <c:v>1.8120000000000003</c:v>
                </c:pt>
                <c:pt idx="454">
                  <c:v>1.8159999999999998</c:v>
                </c:pt>
                <c:pt idx="455">
                  <c:v>1.82</c:v>
                </c:pt>
                <c:pt idx="456">
                  <c:v>1.8240000000000001</c:v>
                </c:pt>
                <c:pt idx="457">
                  <c:v>1.8280000000000003</c:v>
                </c:pt>
                <c:pt idx="458">
                  <c:v>1.8320000000000003</c:v>
                </c:pt>
                <c:pt idx="459">
                  <c:v>1.8359999999999999</c:v>
                </c:pt>
                <c:pt idx="460">
                  <c:v>1.84</c:v>
                </c:pt>
                <c:pt idx="461">
                  <c:v>1.8440000000000001</c:v>
                </c:pt>
                <c:pt idx="462">
                  <c:v>1.8480000000000003</c:v>
                </c:pt>
                <c:pt idx="463">
                  <c:v>1.8519999999999999</c:v>
                </c:pt>
                <c:pt idx="464">
                  <c:v>1.8560000000000001</c:v>
                </c:pt>
                <c:pt idx="465">
                  <c:v>1.86</c:v>
                </c:pt>
                <c:pt idx="466">
                  <c:v>1.8640000000000001</c:v>
                </c:pt>
                <c:pt idx="467">
                  <c:v>1.8680000000000003</c:v>
                </c:pt>
                <c:pt idx="468">
                  <c:v>1.8719999999999999</c:v>
                </c:pt>
                <c:pt idx="469">
                  <c:v>1.8760000000000001</c:v>
                </c:pt>
                <c:pt idx="470">
                  <c:v>1.8800000000000001</c:v>
                </c:pt>
                <c:pt idx="471">
                  <c:v>1.8840000000000003</c:v>
                </c:pt>
                <c:pt idx="472">
                  <c:v>1.8879999999999999</c:v>
                </c:pt>
                <c:pt idx="473">
                  <c:v>1.8920000000000001</c:v>
                </c:pt>
                <c:pt idx="474">
                  <c:v>1.8960000000000001</c:v>
                </c:pt>
                <c:pt idx="475">
                  <c:v>1.9000000000000001</c:v>
                </c:pt>
                <c:pt idx="476">
                  <c:v>1.9040000000000004</c:v>
                </c:pt>
                <c:pt idx="477">
                  <c:v>1.9079999999999999</c:v>
                </c:pt>
                <c:pt idx="478">
                  <c:v>1.9120000000000001</c:v>
                </c:pt>
                <c:pt idx="479">
                  <c:v>1.9160000000000001</c:v>
                </c:pt>
                <c:pt idx="480">
                  <c:v>1.9200000000000004</c:v>
                </c:pt>
                <c:pt idx="481">
                  <c:v>1.9239999999999999</c:v>
                </c:pt>
                <c:pt idx="482">
                  <c:v>1.9279999999999999</c:v>
                </c:pt>
                <c:pt idx="483">
                  <c:v>1.9320000000000002</c:v>
                </c:pt>
                <c:pt idx="484">
                  <c:v>1.9360000000000002</c:v>
                </c:pt>
                <c:pt idx="485">
                  <c:v>1.9400000000000004</c:v>
                </c:pt>
                <c:pt idx="486">
                  <c:v>1.944</c:v>
                </c:pt>
                <c:pt idx="487">
                  <c:v>1.9480000000000002</c:v>
                </c:pt>
                <c:pt idx="488">
                  <c:v>1.9520000000000002</c:v>
                </c:pt>
                <c:pt idx="489">
                  <c:v>1.9560000000000002</c:v>
                </c:pt>
                <c:pt idx="490">
                  <c:v>1.96</c:v>
                </c:pt>
                <c:pt idx="491">
                  <c:v>1.964</c:v>
                </c:pt>
                <c:pt idx="492">
                  <c:v>1.9680000000000002</c:v>
                </c:pt>
                <c:pt idx="493">
                  <c:v>1.9720000000000002</c:v>
                </c:pt>
                <c:pt idx="494">
                  <c:v>1.976</c:v>
                </c:pt>
                <c:pt idx="495">
                  <c:v>1.98</c:v>
                </c:pt>
                <c:pt idx="496">
                  <c:v>1.984</c:v>
                </c:pt>
                <c:pt idx="497">
                  <c:v>1.9880000000000002</c:v>
                </c:pt>
                <c:pt idx="498">
                  <c:v>1.9920000000000002</c:v>
                </c:pt>
                <c:pt idx="499">
                  <c:v>1.996</c:v>
                </c:pt>
                <c:pt idx="500">
                  <c:v>2</c:v>
                </c:pt>
                <c:pt idx="501">
                  <c:v>2.004</c:v>
                </c:pt>
                <c:pt idx="502">
                  <c:v>2.0080000000000005</c:v>
                </c:pt>
                <c:pt idx="503">
                  <c:v>2.012</c:v>
                </c:pt>
                <c:pt idx="504">
                  <c:v>2.016</c:v>
                </c:pt>
                <c:pt idx="505">
                  <c:v>2.02</c:v>
                </c:pt>
                <c:pt idx="506">
                  <c:v>2.024</c:v>
                </c:pt>
                <c:pt idx="507">
                  <c:v>2.0280000000000005</c:v>
                </c:pt>
                <c:pt idx="508">
                  <c:v>2.032</c:v>
                </c:pt>
                <c:pt idx="509">
                  <c:v>2.036</c:v>
                </c:pt>
                <c:pt idx="510">
                  <c:v>2.04</c:v>
                </c:pt>
                <c:pt idx="511">
                  <c:v>2.044</c:v>
                </c:pt>
                <c:pt idx="512">
                  <c:v>2.048</c:v>
                </c:pt>
                <c:pt idx="513">
                  <c:v>2.052</c:v>
                </c:pt>
                <c:pt idx="514">
                  <c:v>2.056</c:v>
                </c:pt>
                <c:pt idx="515">
                  <c:v>2.06</c:v>
                </c:pt>
                <c:pt idx="516">
                  <c:v>2.0640000000000005</c:v>
                </c:pt>
                <c:pt idx="517">
                  <c:v>2.0680000000000001</c:v>
                </c:pt>
                <c:pt idx="518">
                  <c:v>2.0720000000000001</c:v>
                </c:pt>
                <c:pt idx="519">
                  <c:v>2.0760000000000001</c:v>
                </c:pt>
                <c:pt idx="520">
                  <c:v>2.08</c:v>
                </c:pt>
                <c:pt idx="521">
                  <c:v>2.0840000000000001</c:v>
                </c:pt>
                <c:pt idx="522">
                  <c:v>2.0880000000000001</c:v>
                </c:pt>
                <c:pt idx="523">
                  <c:v>2.0920000000000001</c:v>
                </c:pt>
                <c:pt idx="524">
                  <c:v>2.0960000000000001</c:v>
                </c:pt>
                <c:pt idx="525">
                  <c:v>2.1</c:v>
                </c:pt>
                <c:pt idx="526">
                  <c:v>2.1040000000000001</c:v>
                </c:pt>
                <c:pt idx="527">
                  <c:v>2.1080000000000001</c:v>
                </c:pt>
                <c:pt idx="528">
                  <c:v>2.1120000000000001</c:v>
                </c:pt>
                <c:pt idx="529">
                  <c:v>2.1160000000000001</c:v>
                </c:pt>
                <c:pt idx="530">
                  <c:v>2.12</c:v>
                </c:pt>
                <c:pt idx="531">
                  <c:v>2.1240000000000001</c:v>
                </c:pt>
                <c:pt idx="532">
                  <c:v>2.1280000000000001</c:v>
                </c:pt>
                <c:pt idx="533">
                  <c:v>2.1320000000000001</c:v>
                </c:pt>
                <c:pt idx="534">
                  <c:v>2.1360000000000001</c:v>
                </c:pt>
                <c:pt idx="535">
                  <c:v>2.14</c:v>
                </c:pt>
                <c:pt idx="536">
                  <c:v>2.1440000000000001</c:v>
                </c:pt>
                <c:pt idx="537">
                  <c:v>2.1480000000000001</c:v>
                </c:pt>
                <c:pt idx="538">
                  <c:v>2.1520000000000001</c:v>
                </c:pt>
                <c:pt idx="539">
                  <c:v>2.1560000000000001</c:v>
                </c:pt>
                <c:pt idx="540">
                  <c:v>2.16</c:v>
                </c:pt>
                <c:pt idx="541">
                  <c:v>2.1640000000000001</c:v>
                </c:pt>
                <c:pt idx="542">
                  <c:v>2.1680000000000001</c:v>
                </c:pt>
                <c:pt idx="543">
                  <c:v>2.1720000000000002</c:v>
                </c:pt>
                <c:pt idx="544">
                  <c:v>2.1760000000000002</c:v>
                </c:pt>
                <c:pt idx="545">
                  <c:v>2.1800000000000002</c:v>
                </c:pt>
                <c:pt idx="546">
                  <c:v>2.1840000000000002</c:v>
                </c:pt>
                <c:pt idx="547">
                  <c:v>2.1880000000000002</c:v>
                </c:pt>
                <c:pt idx="548">
                  <c:v>2.1919999999999997</c:v>
                </c:pt>
                <c:pt idx="549">
                  <c:v>2.1960000000000002</c:v>
                </c:pt>
                <c:pt idx="550">
                  <c:v>2.2000000000000002</c:v>
                </c:pt>
                <c:pt idx="551">
                  <c:v>2.2040000000000002</c:v>
                </c:pt>
                <c:pt idx="552">
                  <c:v>2.2079999999999997</c:v>
                </c:pt>
                <c:pt idx="553">
                  <c:v>2.2120000000000002</c:v>
                </c:pt>
                <c:pt idx="554">
                  <c:v>2.2160000000000002</c:v>
                </c:pt>
                <c:pt idx="555">
                  <c:v>2.2200000000000002</c:v>
                </c:pt>
                <c:pt idx="556">
                  <c:v>2.2240000000000002</c:v>
                </c:pt>
                <c:pt idx="557">
                  <c:v>2.2279999999999998</c:v>
                </c:pt>
                <c:pt idx="558">
                  <c:v>2.2320000000000002</c:v>
                </c:pt>
                <c:pt idx="559">
                  <c:v>2.2360000000000002</c:v>
                </c:pt>
                <c:pt idx="560">
                  <c:v>2.2400000000000002</c:v>
                </c:pt>
                <c:pt idx="561">
                  <c:v>2.2439999999999998</c:v>
                </c:pt>
                <c:pt idx="562">
                  <c:v>2.2480000000000002</c:v>
                </c:pt>
                <c:pt idx="563">
                  <c:v>2.2520000000000002</c:v>
                </c:pt>
                <c:pt idx="564">
                  <c:v>2.2560000000000002</c:v>
                </c:pt>
                <c:pt idx="565">
                  <c:v>2.2600000000000002</c:v>
                </c:pt>
                <c:pt idx="566">
                  <c:v>2.2639999999999998</c:v>
                </c:pt>
                <c:pt idx="567">
                  <c:v>2.2680000000000002</c:v>
                </c:pt>
                <c:pt idx="568">
                  <c:v>2.2720000000000002</c:v>
                </c:pt>
                <c:pt idx="569">
                  <c:v>2.2760000000000002</c:v>
                </c:pt>
                <c:pt idx="570">
                  <c:v>2.2799999999999998</c:v>
                </c:pt>
                <c:pt idx="571">
                  <c:v>2.2839999999999998</c:v>
                </c:pt>
                <c:pt idx="572">
                  <c:v>2.2880000000000003</c:v>
                </c:pt>
                <c:pt idx="573">
                  <c:v>2.2920000000000003</c:v>
                </c:pt>
                <c:pt idx="574">
                  <c:v>2.2960000000000003</c:v>
                </c:pt>
                <c:pt idx="575">
                  <c:v>2.2999999999999998</c:v>
                </c:pt>
                <c:pt idx="576">
                  <c:v>2.3040000000000003</c:v>
                </c:pt>
                <c:pt idx="577">
                  <c:v>2.3080000000000003</c:v>
                </c:pt>
                <c:pt idx="578">
                  <c:v>2.3120000000000003</c:v>
                </c:pt>
                <c:pt idx="579">
                  <c:v>2.3159999999999998</c:v>
                </c:pt>
                <c:pt idx="580">
                  <c:v>2.3199999999999998</c:v>
                </c:pt>
                <c:pt idx="581">
                  <c:v>2.3240000000000003</c:v>
                </c:pt>
                <c:pt idx="582">
                  <c:v>2.3280000000000003</c:v>
                </c:pt>
                <c:pt idx="583">
                  <c:v>2.3320000000000003</c:v>
                </c:pt>
                <c:pt idx="584">
                  <c:v>2.3359999999999999</c:v>
                </c:pt>
                <c:pt idx="585">
                  <c:v>2.34</c:v>
                </c:pt>
                <c:pt idx="586">
                  <c:v>2.3440000000000003</c:v>
                </c:pt>
                <c:pt idx="587">
                  <c:v>2.3480000000000003</c:v>
                </c:pt>
                <c:pt idx="588">
                  <c:v>2.3519999999999999</c:v>
                </c:pt>
                <c:pt idx="589">
                  <c:v>2.3559999999999999</c:v>
                </c:pt>
                <c:pt idx="590">
                  <c:v>2.3600000000000003</c:v>
                </c:pt>
                <c:pt idx="591">
                  <c:v>2.3640000000000003</c:v>
                </c:pt>
                <c:pt idx="592">
                  <c:v>2.3680000000000003</c:v>
                </c:pt>
                <c:pt idx="593">
                  <c:v>2.3719999999999999</c:v>
                </c:pt>
                <c:pt idx="594">
                  <c:v>2.3759999999999999</c:v>
                </c:pt>
                <c:pt idx="595">
                  <c:v>2.3800000000000003</c:v>
                </c:pt>
                <c:pt idx="596">
                  <c:v>2.3840000000000003</c:v>
                </c:pt>
                <c:pt idx="597">
                  <c:v>2.3879999999999999</c:v>
                </c:pt>
                <c:pt idx="598">
                  <c:v>2.3919999999999999</c:v>
                </c:pt>
                <c:pt idx="599">
                  <c:v>2.3959999999999999</c:v>
                </c:pt>
                <c:pt idx="600">
                  <c:v>2.4000000000000004</c:v>
                </c:pt>
                <c:pt idx="601">
                  <c:v>2.4040000000000004</c:v>
                </c:pt>
                <c:pt idx="602">
                  <c:v>2.4079999999999999</c:v>
                </c:pt>
                <c:pt idx="603">
                  <c:v>2.4119999999999999</c:v>
                </c:pt>
                <c:pt idx="604">
                  <c:v>2.4160000000000004</c:v>
                </c:pt>
                <c:pt idx="605">
                  <c:v>2.4200000000000004</c:v>
                </c:pt>
                <c:pt idx="606">
                  <c:v>2.4239999999999999</c:v>
                </c:pt>
                <c:pt idx="607">
                  <c:v>2.4279999999999999</c:v>
                </c:pt>
                <c:pt idx="608">
                  <c:v>2.4319999999999999</c:v>
                </c:pt>
                <c:pt idx="609">
                  <c:v>2.4360000000000004</c:v>
                </c:pt>
                <c:pt idx="610">
                  <c:v>2.44</c:v>
                </c:pt>
                <c:pt idx="611">
                  <c:v>2.444</c:v>
                </c:pt>
                <c:pt idx="612">
                  <c:v>2.448</c:v>
                </c:pt>
                <c:pt idx="613">
                  <c:v>2.4520000000000004</c:v>
                </c:pt>
                <c:pt idx="614">
                  <c:v>2.4560000000000004</c:v>
                </c:pt>
                <c:pt idx="615">
                  <c:v>2.46</c:v>
                </c:pt>
                <c:pt idx="616">
                  <c:v>2.464</c:v>
                </c:pt>
                <c:pt idx="617">
                  <c:v>2.468</c:v>
                </c:pt>
                <c:pt idx="618">
                  <c:v>2.4720000000000004</c:v>
                </c:pt>
                <c:pt idx="619">
                  <c:v>2.476</c:v>
                </c:pt>
                <c:pt idx="620">
                  <c:v>2.48</c:v>
                </c:pt>
                <c:pt idx="621">
                  <c:v>2.484</c:v>
                </c:pt>
                <c:pt idx="622">
                  <c:v>2.488</c:v>
                </c:pt>
                <c:pt idx="623">
                  <c:v>2.4920000000000004</c:v>
                </c:pt>
                <c:pt idx="624">
                  <c:v>2.496</c:v>
                </c:pt>
                <c:pt idx="625">
                  <c:v>2.5</c:v>
                </c:pt>
                <c:pt idx="626">
                  <c:v>2.504</c:v>
                </c:pt>
                <c:pt idx="627">
                  <c:v>2.5080000000000005</c:v>
                </c:pt>
                <c:pt idx="628">
                  <c:v>2.512</c:v>
                </c:pt>
                <c:pt idx="629">
                  <c:v>2.516</c:v>
                </c:pt>
                <c:pt idx="630">
                  <c:v>2.52</c:v>
                </c:pt>
                <c:pt idx="631">
                  <c:v>2.524</c:v>
                </c:pt>
                <c:pt idx="632">
                  <c:v>2.5280000000000005</c:v>
                </c:pt>
                <c:pt idx="633">
                  <c:v>2.532</c:v>
                </c:pt>
                <c:pt idx="634">
                  <c:v>2.536</c:v>
                </c:pt>
                <c:pt idx="635">
                  <c:v>2.54</c:v>
                </c:pt>
                <c:pt idx="636">
                  <c:v>2.544</c:v>
                </c:pt>
                <c:pt idx="637">
                  <c:v>2.548</c:v>
                </c:pt>
                <c:pt idx="638">
                  <c:v>2.552</c:v>
                </c:pt>
                <c:pt idx="639">
                  <c:v>2.556</c:v>
                </c:pt>
                <c:pt idx="640">
                  <c:v>2.56</c:v>
                </c:pt>
                <c:pt idx="641">
                  <c:v>2.5640000000000005</c:v>
                </c:pt>
                <c:pt idx="642">
                  <c:v>2.5680000000000001</c:v>
                </c:pt>
                <c:pt idx="643">
                  <c:v>2.5720000000000001</c:v>
                </c:pt>
                <c:pt idx="644">
                  <c:v>2.5760000000000001</c:v>
                </c:pt>
                <c:pt idx="645">
                  <c:v>2.58</c:v>
                </c:pt>
                <c:pt idx="646">
                  <c:v>2.5840000000000001</c:v>
                </c:pt>
                <c:pt idx="647">
                  <c:v>2.5880000000000001</c:v>
                </c:pt>
                <c:pt idx="648">
                  <c:v>2.5920000000000001</c:v>
                </c:pt>
                <c:pt idx="649">
                  <c:v>2.5960000000000001</c:v>
                </c:pt>
                <c:pt idx="650">
                  <c:v>2.6000000000000005</c:v>
                </c:pt>
                <c:pt idx="651">
                  <c:v>2.6040000000000001</c:v>
                </c:pt>
                <c:pt idx="652">
                  <c:v>2.6080000000000001</c:v>
                </c:pt>
                <c:pt idx="653">
                  <c:v>2.6120000000000001</c:v>
                </c:pt>
                <c:pt idx="654">
                  <c:v>2.6160000000000001</c:v>
                </c:pt>
                <c:pt idx="655">
                  <c:v>2.62</c:v>
                </c:pt>
                <c:pt idx="656">
                  <c:v>2.6240000000000001</c:v>
                </c:pt>
                <c:pt idx="657">
                  <c:v>2.6280000000000001</c:v>
                </c:pt>
                <c:pt idx="658">
                  <c:v>2.6320000000000001</c:v>
                </c:pt>
                <c:pt idx="659">
                  <c:v>2.6359999999999997</c:v>
                </c:pt>
                <c:pt idx="660">
                  <c:v>2.64</c:v>
                </c:pt>
                <c:pt idx="661">
                  <c:v>2.6440000000000001</c:v>
                </c:pt>
                <c:pt idx="662">
                  <c:v>2.6480000000000001</c:v>
                </c:pt>
                <c:pt idx="663">
                  <c:v>2.6520000000000001</c:v>
                </c:pt>
                <c:pt idx="664">
                  <c:v>2.6560000000000001</c:v>
                </c:pt>
                <c:pt idx="665">
                  <c:v>2.66</c:v>
                </c:pt>
                <c:pt idx="666">
                  <c:v>2.6640000000000001</c:v>
                </c:pt>
                <c:pt idx="667">
                  <c:v>2.6680000000000001</c:v>
                </c:pt>
                <c:pt idx="668">
                  <c:v>2.6719999999999997</c:v>
                </c:pt>
                <c:pt idx="669">
                  <c:v>2.6760000000000002</c:v>
                </c:pt>
                <c:pt idx="670">
                  <c:v>2.68</c:v>
                </c:pt>
                <c:pt idx="671">
                  <c:v>2.6840000000000002</c:v>
                </c:pt>
                <c:pt idx="672">
                  <c:v>2.6880000000000002</c:v>
                </c:pt>
                <c:pt idx="673">
                  <c:v>2.6920000000000002</c:v>
                </c:pt>
                <c:pt idx="674">
                  <c:v>2.6960000000000002</c:v>
                </c:pt>
                <c:pt idx="675">
                  <c:v>2.7</c:v>
                </c:pt>
                <c:pt idx="676">
                  <c:v>2.7040000000000002</c:v>
                </c:pt>
                <c:pt idx="677">
                  <c:v>2.7079999999999997</c:v>
                </c:pt>
                <c:pt idx="678">
                  <c:v>2.7120000000000002</c:v>
                </c:pt>
                <c:pt idx="679">
                  <c:v>2.7160000000000002</c:v>
                </c:pt>
                <c:pt idx="680">
                  <c:v>2.72</c:v>
                </c:pt>
                <c:pt idx="681">
                  <c:v>2.7240000000000002</c:v>
                </c:pt>
                <c:pt idx="682">
                  <c:v>2.7279999999999998</c:v>
                </c:pt>
                <c:pt idx="683">
                  <c:v>2.7320000000000002</c:v>
                </c:pt>
                <c:pt idx="684">
                  <c:v>2.7360000000000002</c:v>
                </c:pt>
                <c:pt idx="685">
                  <c:v>2.74</c:v>
                </c:pt>
                <c:pt idx="686">
                  <c:v>2.7439999999999998</c:v>
                </c:pt>
                <c:pt idx="687">
                  <c:v>2.7480000000000002</c:v>
                </c:pt>
                <c:pt idx="688">
                  <c:v>2.7520000000000002</c:v>
                </c:pt>
                <c:pt idx="689">
                  <c:v>2.7560000000000002</c:v>
                </c:pt>
                <c:pt idx="690">
                  <c:v>2.7600000000000002</c:v>
                </c:pt>
                <c:pt idx="691">
                  <c:v>2.7639999999999998</c:v>
                </c:pt>
                <c:pt idx="692">
                  <c:v>2.7680000000000002</c:v>
                </c:pt>
                <c:pt idx="693">
                  <c:v>2.7720000000000002</c:v>
                </c:pt>
                <c:pt idx="694">
                  <c:v>2.7760000000000002</c:v>
                </c:pt>
                <c:pt idx="695">
                  <c:v>2.78</c:v>
                </c:pt>
                <c:pt idx="696">
                  <c:v>2.7839999999999998</c:v>
                </c:pt>
                <c:pt idx="697">
                  <c:v>2.7880000000000003</c:v>
                </c:pt>
                <c:pt idx="698">
                  <c:v>2.7920000000000003</c:v>
                </c:pt>
                <c:pt idx="699">
                  <c:v>2.7960000000000003</c:v>
                </c:pt>
                <c:pt idx="700">
                  <c:v>2.8</c:v>
                </c:pt>
                <c:pt idx="701">
                  <c:v>2.8040000000000003</c:v>
                </c:pt>
                <c:pt idx="702">
                  <c:v>2.8080000000000003</c:v>
                </c:pt>
                <c:pt idx="703">
                  <c:v>2.8120000000000003</c:v>
                </c:pt>
                <c:pt idx="704">
                  <c:v>2.8159999999999998</c:v>
                </c:pt>
                <c:pt idx="705">
                  <c:v>2.82</c:v>
                </c:pt>
                <c:pt idx="706">
                  <c:v>2.8240000000000003</c:v>
                </c:pt>
                <c:pt idx="707">
                  <c:v>2.8280000000000003</c:v>
                </c:pt>
                <c:pt idx="708">
                  <c:v>2.8320000000000003</c:v>
                </c:pt>
                <c:pt idx="709">
                  <c:v>2.8359999999999999</c:v>
                </c:pt>
                <c:pt idx="710">
                  <c:v>2.84</c:v>
                </c:pt>
                <c:pt idx="711">
                  <c:v>2.8440000000000003</c:v>
                </c:pt>
                <c:pt idx="712">
                  <c:v>2.8480000000000003</c:v>
                </c:pt>
                <c:pt idx="713">
                  <c:v>2.8519999999999999</c:v>
                </c:pt>
                <c:pt idx="714">
                  <c:v>2.8559999999999999</c:v>
                </c:pt>
                <c:pt idx="715">
                  <c:v>2.8600000000000003</c:v>
                </c:pt>
                <c:pt idx="716">
                  <c:v>2.8640000000000003</c:v>
                </c:pt>
                <c:pt idx="717">
                  <c:v>2.8679999999999999</c:v>
                </c:pt>
                <c:pt idx="718">
                  <c:v>2.8719999999999999</c:v>
                </c:pt>
                <c:pt idx="719">
                  <c:v>2.8759999999999999</c:v>
                </c:pt>
                <c:pt idx="720">
                  <c:v>2.8800000000000003</c:v>
                </c:pt>
                <c:pt idx="721">
                  <c:v>2.8840000000000003</c:v>
                </c:pt>
                <c:pt idx="722">
                  <c:v>2.8879999999999999</c:v>
                </c:pt>
                <c:pt idx="723">
                  <c:v>2.8919999999999999</c:v>
                </c:pt>
                <c:pt idx="724">
                  <c:v>2.8960000000000004</c:v>
                </c:pt>
                <c:pt idx="725">
                  <c:v>2.9000000000000004</c:v>
                </c:pt>
                <c:pt idx="726">
                  <c:v>2.9039999999999999</c:v>
                </c:pt>
                <c:pt idx="727">
                  <c:v>2.9079999999999999</c:v>
                </c:pt>
                <c:pt idx="728">
                  <c:v>2.9119999999999999</c:v>
                </c:pt>
                <c:pt idx="729">
                  <c:v>2.9160000000000004</c:v>
                </c:pt>
                <c:pt idx="730">
                  <c:v>2.9200000000000004</c:v>
                </c:pt>
                <c:pt idx="731">
                  <c:v>2.9239999999999999</c:v>
                </c:pt>
                <c:pt idx="732">
                  <c:v>2.9279999999999999</c:v>
                </c:pt>
                <c:pt idx="733">
                  <c:v>2.9319999999999999</c:v>
                </c:pt>
                <c:pt idx="734">
                  <c:v>2.9360000000000004</c:v>
                </c:pt>
                <c:pt idx="735">
                  <c:v>2.94</c:v>
                </c:pt>
                <c:pt idx="736">
                  <c:v>2.944</c:v>
                </c:pt>
                <c:pt idx="737">
                  <c:v>2.948</c:v>
                </c:pt>
                <c:pt idx="738">
                  <c:v>2.9520000000000004</c:v>
                </c:pt>
                <c:pt idx="739">
                  <c:v>2.9560000000000004</c:v>
                </c:pt>
                <c:pt idx="740">
                  <c:v>2.96</c:v>
                </c:pt>
                <c:pt idx="741">
                  <c:v>2.964</c:v>
                </c:pt>
                <c:pt idx="742">
                  <c:v>2.968</c:v>
                </c:pt>
                <c:pt idx="743">
                  <c:v>2.9720000000000004</c:v>
                </c:pt>
                <c:pt idx="744">
                  <c:v>2.976</c:v>
                </c:pt>
                <c:pt idx="745">
                  <c:v>2.98</c:v>
                </c:pt>
                <c:pt idx="746">
                  <c:v>2.984</c:v>
                </c:pt>
                <c:pt idx="747">
                  <c:v>2.988</c:v>
                </c:pt>
                <c:pt idx="748">
                  <c:v>2.9920000000000004</c:v>
                </c:pt>
                <c:pt idx="749">
                  <c:v>2.996</c:v>
                </c:pt>
                <c:pt idx="750">
                  <c:v>3</c:v>
                </c:pt>
                <c:pt idx="751">
                  <c:v>3.004</c:v>
                </c:pt>
                <c:pt idx="752">
                  <c:v>3.0080000000000005</c:v>
                </c:pt>
                <c:pt idx="753">
                  <c:v>3.012</c:v>
                </c:pt>
                <c:pt idx="754">
                  <c:v>3.016</c:v>
                </c:pt>
                <c:pt idx="755">
                  <c:v>3.02</c:v>
                </c:pt>
                <c:pt idx="756">
                  <c:v>3.024</c:v>
                </c:pt>
                <c:pt idx="757">
                  <c:v>3.0280000000000005</c:v>
                </c:pt>
                <c:pt idx="758">
                  <c:v>3.032</c:v>
                </c:pt>
                <c:pt idx="759">
                  <c:v>3.036</c:v>
                </c:pt>
                <c:pt idx="760">
                  <c:v>3.04</c:v>
                </c:pt>
                <c:pt idx="761">
                  <c:v>3.0440000000000005</c:v>
                </c:pt>
                <c:pt idx="762">
                  <c:v>3.0480000000000005</c:v>
                </c:pt>
                <c:pt idx="763">
                  <c:v>3.052</c:v>
                </c:pt>
                <c:pt idx="764">
                  <c:v>3.056</c:v>
                </c:pt>
                <c:pt idx="765">
                  <c:v>3.06</c:v>
                </c:pt>
                <c:pt idx="766">
                  <c:v>3.0640000000000001</c:v>
                </c:pt>
                <c:pt idx="767">
                  <c:v>3.0680000000000005</c:v>
                </c:pt>
                <c:pt idx="768">
                  <c:v>3.0720000000000001</c:v>
                </c:pt>
                <c:pt idx="769">
                  <c:v>3.0760000000000001</c:v>
                </c:pt>
                <c:pt idx="770">
                  <c:v>3.08</c:v>
                </c:pt>
                <c:pt idx="771">
                  <c:v>3.0840000000000001</c:v>
                </c:pt>
                <c:pt idx="772">
                  <c:v>3.0880000000000001</c:v>
                </c:pt>
                <c:pt idx="773">
                  <c:v>3.0920000000000001</c:v>
                </c:pt>
                <c:pt idx="774">
                  <c:v>3.0959999999999996</c:v>
                </c:pt>
                <c:pt idx="775">
                  <c:v>3.1000000000000005</c:v>
                </c:pt>
                <c:pt idx="776">
                  <c:v>3.1040000000000001</c:v>
                </c:pt>
                <c:pt idx="777">
                  <c:v>3.1080000000000001</c:v>
                </c:pt>
                <c:pt idx="778">
                  <c:v>3.1120000000000001</c:v>
                </c:pt>
                <c:pt idx="779">
                  <c:v>3.1159999999999997</c:v>
                </c:pt>
                <c:pt idx="780">
                  <c:v>3.1200000000000006</c:v>
                </c:pt>
                <c:pt idx="781">
                  <c:v>3.1240000000000001</c:v>
                </c:pt>
                <c:pt idx="782">
                  <c:v>3.1280000000000001</c:v>
                </c:pt>
                <c:pt idx="783">
                  <c:v>3.1320000000000001</c:v>
                </c:pt>
                <c:pt idx="784">
                  <c:v>3.1360000000000001</c:v>
                </c:pt>
                <c:pt idx="785">
                  <c:v>3.14</c:v>
                </c:pt>
                <c:pt idx="786">
                  <c:v>3.1440000000000001</c:v>
                </c:pt>
                <c:pt idx="787">
                  <c:v>3.1480000000000001</c:v>
                </c:pt>
                <c:pt idx="788">
                  <c:v>3.1520000000000001</c:v>
                </c:pt>
                <c:pt idx="789">
                  <c:v>3.1560000000000001</c:v>
                </c:pt>
                <c:pt idx="790">
                  <c:v>3.16</c:v>
                </c:pt>
                <c:pt idx="791">
                  <c:v>3.1640000000000001</c:v>
                </c:pt>
                <c:pt idx="792">
                  <c:v>3.1679999999999997</c:v>
                </c:pt>
                <c:pt idx="793">
                  <c:v>3.1720000000000002</c:v>
                </c:pt>
                <c:pt idx="794">
                  <c:v>3.1760000000000002</c:v>
                </c:pt>
                <c:pt idx="795">
                  <c:v>3.18</c:v>
                </c:pt>
                <c:pt idx="796">
                  <c:v>3.1840000000000002</c:v>
                </c:pt>
                <c:pt idx="797">
                  <c:v>3.1879999999999997</c:v>
                </c:pt>
                <c:pt idx="798">
                  <c:v>3.1920000000000002</c:v>
                </c:pt>
                <c:pt idx="799">
                  <c:v>3.1960000000000002</c:v>
                </c:pt>
                <c:pt idx="800">
                  <c:v>3.2</c:v>
                </c:pt>
                <c:pt idx="801">
                  <c:v>3.2040000000000002</c:v>
                </c:pt>
                <c:pt idx="802">
                  <c:v>3.2079999999999997</c:v>
                </c:pt>
                <c:pt idx="803">
                  <c:v>3.2120000000000002</c:v>
                </c:pt>
                <c:pt idx="804">
                  <c:v>3.2160000000000002</c:v>
                </c:pt>
                <c:pt idx="805">
                  <c:v>3.22</c:v>
                </c:pt>
                <c:pt idx="806">
                  <c:v>3.2240000000000002</c:v>
                </c:pt>
                <c:pt idx="807">
                  <c:v>3.2279999999999998</c:v>
                </c:pt>
                <c:pt idx="808">
                  <c:v>3.2320000000000002</c:v>
                </c:pt>
                <c:pt idx="809">
                  <c:v>3.2360000000000002</c:v>
                </c:pt>
                <c:pt idx="810">
                  <c:v>3.2399999999999998</c:v>
                </c:pt>
                <c:pt idx="811">
                  <c:v>3.2440000000000002</c:v>
                </c:pt>
                <c:pt idx="812">
                  <c:v>3.2480000000000002</c:v>
                </c:pt>
                <c:pt idx="813">
                  <c:v>3.2520000000000002</c:v>
                </c:pt>
                <c:pt idx="814">
                  <c:v>3.2560000000000002</c:v>
                </c:pt>
                <c:pt idx="815">
                  <c:v>3.26</c:v>
                </c:pt>
                <c:pt idx="816">
                  <c:v>3.2640000000000002</c:v>
                </c:pt>
                <c:pt idx="817">
                  <c:v>3.2680000000000002</c:v>
                </c:pt>
                <c:pt idx="818">
                  <c:v>3.2720000000000002</c:v>
                </c:pt>
                <c:pt idx="819">
                  <c:v>3.2760000000000002</c:v>
                </c:pt>
                <c:pt idx="820">
                  <c:v>3.28</c:v>
                </c:pt>
                <c:pt idx="821">
                  <c:v>3.2839999999999998</c:v>
                </c:pt>
                <c:pt idx="822">
                  <c:v>3.2880000000000003</c:v>
                </c:pt>
                <c:pt idx="823">
                  <c:v>3.2919999999999998</c:v>
                </c:pt>
                <c:pt idx="824">
                  <c:v>3.2960000000000003</c:v>
                </c:pt>
                <c:pt idx="825">
                  <c:v>3.3</c:v>
                </c:pt>
                <c:pt idx="826">
                  <c:v>3.3040000000000003</c:v>
                </c:pt>
                <c:pt idx="827">
                  <c:v>3.3080000000000003</c:v>
                </c:pt>
                <c:pt idx="828">
                  <c:v>3.3119999999999998</c:v>
                </c:pt>
                <c:pt idx="829">
                  <c:v>3.3160000000000003</c:v>
                </c:pt>
                <c:pt idx="830">
                  <c:v>3.32</c:v>
                </c:pt>
                <c:pt idx="831">
                  <c:v>3.3240000000000003</c:v>
                </c:pt>
                <c:pt idx="832">
                  <c:v>3.3280000000000003</c:v>
                </c:pt>
                <c:pt idx="833">
                  <c:v>3.3319999999999999</c:v>
                </c:pt>
                <c:pt idx="834">
                  <c:v>3.3360000000000003</c:v>
                </c:pt>
                <c:pt idx="835">
                  <c:v>3.3400000000000003</c:v>
                </c:pt>
                <c:pt idx="836">
                  <c:v>3.3440000000000003</c:v>
                </c:pt>
                <c:pt idx="837">
                  <c:v>3.3480000000000003</c:v>
                </c:pt>
                <c:pt idx="838">
                  <c:v>3.3519999999999999</c:v>
                </c:pt>
                <c:pt idx="839">
                  <c:v>3.3559999999999999</c:v>
                </c:pt>
                <c:pt idx="840">
                  <c:v>3.3600000000000003</c:v>
                </c:pt>
                <c:pt idx="841">
                  <c:v>3.3639999999999999</c:v>
                </c:pt>
                <c:pt idx="842">
                  <c:v>3.3680000000000003</c:v>
                </c:pt>
                <c:pt idx="843">
                  <c:v>3.3719999999999999</c:v>
                </c:pt>
                <c:pt idx="844">
                  <c:v>3.3759999999999999</c:v>
                </c:pt>
                <c:pt idx="845">
                  <c:v>3.3800000000000003</c:v>
                </c:pt>
                <c:pt idx="846">
                  <c:v>3.3839999999999999</c:v>
                </c:pt>
                <c:pt idx="847">
                  <c:v>3.3880000000000003</c:v>
                </c:pt>
                <c:pt idx="848">
                  <c:v>3.3919999999999999</c:v>
                </c:pt>
                <c:pt idx="849">
                  <c:v>3.3960000000000004</c:v>
                </c:pt>
                <c:pt idx="850">
                  <c:v>3.4000000000000004</c:v>
                </c:pt>
                <c:pt idx="851">
                  <c:v>3.4039999999999999</c:v>
                </c:pt>
                <c:pt idx="852">
                  <c:v>3.4079999999999999</c:v>
                </c:pt>
                <c:pt idx="853">
                  <c:v>3.4119999999999999</c:v>
                </c:pt>
                <c:pt idx="854">
                  <c:v>3.4160000000000004</c:v>
                </c:pt>
                <c:pt idx="855">
                  <c:v>3.4200000000000004</c:v>
                </c:pt>
                <c:pt idx="856">
                  <c:v>3.4239999999999999</c:v>
                </c:pt>
                <c:pt idx="857">
                  <c:v>3.4279999999999999</c:v>
                </c:pt>
                <c:pt idx="858">
                  <c:v>3.4319999999999999</c:v>
                </c:pt>
                <c:pt idx="859">
                  <c:v>3.4359999999999999</c:v>
                </c:pt>
                <c:pt idx="860">
                  <c:v>3.4400000000000004</c:v>
                </c:pt>
                <c:pt idx="861">
                  <c:v>3.444</c:v>
                </c:pt>
                <c:pt idx="862">
                  <c:v>3.448</c:v>
                </c:pt>
                <c:pt idx="863">
                  <c:v>3.4520000000000004</c:v>
                </c:pt>
                <c:pt idx="864">
                  <c:v>3.456</c:v>
                </c:pt>
                <c:pt idx="865">
                  <c:v>3.4600000000000004</c:v>
                </c:pt>
                <c:pt idx="866">
                  <c:v>3.464</c:v>
                </c:pt>
                <c:pt idx="867">
                  <c:v>3.468</c:v>
                </c:pt>
                <c:pt idx="868">
                  <c:v>3.4720000000000004</c:v>
                </c:pt>
                <c:pt idx="869">
                  <c:v>3.476</c:v>
                </c:pt>
                <c:pt idx="870">
                  <c:v>3.48</c:v>
                </c:pt>
                <c:pt idx="871">
                  <c:v>3.484</c:v>
                </c:pt>
                <c:pt idx="872">
                  <c:v>3.488</c:v>
                </c:pt>
                <c:pt idx="873">
                  <c:v>3.4920000000000004</c:v>
                </c:pt>
                <c:pt idx="874">
                  <c:v>3.496</c:v>
                </c:pt>
                <c:pt idx="875">
                  <c:v>3.5</c:v>
                </c:pt>
                <c:pt idx="876">
                  <c:v>3.504</c:v>
                </c:pt>
                <c:pt idx="877">
                  <c:v>3.508</c:v>
                </c:pt>
                <c:pt idx="878">
                  <c:v>3.5120000000000005</c:v>
                </c:pt>
                <c:pt idx="879">
                  <c:v>3.516</c:v>
                </c:pt>
                <c:pt idx="880">
                  <c:v>3.52</c:v>
                </c:pt>
                <c:pt idx="881">
                  <c:v>3.524</c:v>
                </c:pt>
                <c:pt idx="882">
                  <c:v>3.528</c:v>
                </c:pt>
                <c:pt idx="883">
                  <c:v>3.5320000000000005</c:v>
                </c:pt>
                <c:pt idx="884">
                  <c:v>3.536</c:v>
                </c:pt>
                <c:pt idx="885">
                  <c:v>3.54</c:v>
                </c:pt>
                <c:pt idx="886">
                  <c:v>3.5440000000000005</c:v>
                </c:pt>
                <c:pt idx="887">
                  <c:v>3.548</c:v>
                </c:pt>
                <c:pt idx="888">
                  <c:v>3.552</c:v>
                </c:pt>
                <c:pt idx="889">
                  <c:v>3.556</c:v>
                </c:pt>
                <c:pt idx="890">
                  <c:v>3.5599999999999996</c:v>
                </c:pt>
                <c:pt idx="891">
                  <c:v>3.5640000000000005</c:v>
                </c:pt>
                <c:pt idx="892">
                  <c:v>3.5680000000000001</c:v>
                </c:pt>
                <c:pt idx="893">
                  <c:v>3.5720000000000001</c:v>
                </c:pt>
                <c:pt idx="894">
                  <c:v>3.5760000000000001</c:v>
                </c:pt>
                <c:pt idx="895">
                  <c:v>3.58</c:v>
                </c:pt>
                <c:pt idx="896">
                  <c:v>3.5840000000000005</c:v>
                </c:pt>
                <c:pt idx="897">
                  <c:v>3.5880000000000001</c:v>
                </c:pt>
                <c:pt idx="898">
                  <c:v>3.5920000000000001</c:v>
                </c:pt>
                <c:pt idx="899">
                  <c:v>3.5960000000000001</c:v>
                </c:pt>
                <c:pt idx="900">
                  <c:v>3.6</c:v>
                </c:pt>
                <c:pt idx="901">
                  <c:v>3.6040000000000001</c:v>
                </c:pt>
                <c:pt idx="902">
                  <c:v>3.6080000000000001</c:v>
                </c:pt>
                <c:pt idx="903">
                  <c:v>3.6120000000000001</c:v>
                </c:pt>
                <c:pt idx="904">
                  <c:v>3.6160000000000001</c:v>
                </c:pt>
                <c:pt idx="905">
                  <c:v>3.62</c:v>
                </c:pt>
                <c:pt idx="906">
                  <c:v>3.6240000000000001</c:v>
                </c:pt>
                <c:pt idx="907">
                  <c:v>3.6280000000000001</c:v>
                </c:pt>
                <c:pt idx="908">
                  <c:v>3.6319999999999997</c:v>
                </c:pt>
                <c:pt idx="909">
                  <c:v>3.6360000000000001</c:v>
                </c:pt>
                <c:pt idx="910">
                  <c:v>3.64</c:v>
                </c:pt>
                <c:pt idx="911">
                  <c:v>3.6440000000000001</c:v>
                </c:pt>
                <c:pt idx="912">
                  <c:v>3.6480000000000001</c:v>
                </c:pt>
                <c:pt idx="913">
                  <c:v>3.6519999999999997</c:v>
                </c:pt>
                <c:pt idx="914">
                  <c:v>3.6560000000000006</c:v>
                </c:pt>
                <c:pt idx="915">
                  <c:v>3.66</c:v>
                </c:pt>
                <c:pt idx="916">
                  <c:v>3.6640000000000001</c:v>
                </c:pt>
                <c:pt idx="917">
                  <c:v>3.6680000000000001</c:v>
                </c:pt>
                <c:pt idx="918">
                  <c:v>3.6719999999999997</c:v>
                </c:pt>
                <c:pt idx="919">
                  <c:v>3.6760000000000002</c:v>
                </c:pt>
                <c:pt idx="920">
                  <c:v>3.68</c:v>
                </c:pt>
                <c:pt idx="921">
                  <c:v>3.6840000000000002</c:v>
                </c:pt>
                <c:pt idx="922">
                  <c:v>3.6880000000000002</c:v>
                </c:pt>
                <c:pt idx="923">
                  <c:v>3.6920000000000002</c:v>
                </c:pt>
                <c:pt idx="924">
                  <c:v>3.6960000000000002</c:v>
                </c:pt>
                <c:pt idx="925">
                  <c:v>3.7</c:v>
                </c:pt>
                <c:pt idx="926">
                  <c:v>3.7039999999999997</c:v>
                </c:pt>
                <c:pt idx="927">
                  <c:v>3.7080000000000002</c:v>
                </c:pt>
                <c:pt idx="928">
                  <c:v>3.7120000000000002</c:v>
                </c:pt>
                <c:pt idx="929">
                  <c:v>3.7160000000000002</c:v>
                </c:pt>
                <c:pt idx="930">
                  <c:v>3.72</c:v>
                </c:pt>
                <c:pt idx="931">
                  <c:v>3.7239999999999998</c:v>
                </c:pt>
                <c:pt idx="932">
                  <c:v>3.7280000000000002</c:v>
                </c:pt>
                <c:pt idx="933">
                  <c:v>3.7320000000000002</c:v>
                </c:pt>
                <c:pt idx="934">
                  <c:v>3.7360000000000002</c:v>
                </c:pt>
                <c:pt idx="935">
                  <c:v>3.74</c:v>
                </c:pt>
                <c:pt idx="936">
                  <c:v>3.7439999999999998</c:v>
                </c:pt>
                <c:pt idx="937">
                  <c:v>3.7480000000000002</c:v>
                </c:pt>
                <c:pt idx="938">
                  <c:v>3.7520000000000002</c:v>
                </c:pt>
                <c:pt idx="939">
                  <c:v>3.7559999999999998</c:v>
                </c:pt>
                <c:pt idx="940">
                  <c:v>3.7600000000000002</c:v>
                </c:pt>
                <c:pt idx="941">
                  <c:v>3.7639999999999998</c:v>
                </c:pt>
                <c:pt idx="942">
                  <c:v>3.7680000000000002</c:v>
                </c:pt>
                <c:pt idx="943">
                  <c:v>3.7720000000000002</c:v>
                </c:pt>
                <c:pt idx="944">
                  <c:v>3.7759999999999998</c:v>
                </c:pt>
                <c:pt idx="945">
                  <c:v>3.7800000000000002</c:v>
                </c:pt>
                <c:pt idx="946">
                  <c:v>3.7840000000000003</c:v>
                </c:pt>
                <c:pt idx="947">
                  <c:v>3.7880000000000003</c:v>
                </c:pt>
                <c:pt idx="948">
                  <c:v>3.7920000000000003</c:v>
                </c:pt>
                <c:pt idx="949">
                  <c:v>3.7959999999999998</c:v>
                </c:pt>
                <c:pt idx="950">
                  <c:v>3.8000000000000003</c:v>
                </c:pt>
                <c:pt idx="951">
                  <c:v>3.8040000000000003</c:v>
                </c:pt>
                <c:pt idx="952">
                  <c:v>3.8080000000000003</c:v>
                </c:pt>
                <c:pt idx="953">
                  <c:v>3.8120000000000003</c:v>
                </c:pt>
                <c:pt idx="954">
                  <c:v>3.8159999999999998</c:v>
                </c:pt>
                <c:pt idx="955">
                  <c:v>3.82</c:v>
                </c:pt>
                <c:pt idx="956">
                  <c:v>3.8240000000000003</c:v>
                </c:pt>
                <c:pt idx="957">
                  <c:v>3.8279999999999998</c:v>
                </c:pt>
                <c:pt idx="958">
                  <c:v>3.8320000000000003</c:v>
                </c:pt>
                <c:pt idx="959">
                  <c:v>3.8359999999999999</c:v>
                </c:pt>
                <c:pt idx="960">
                  <c:v>3.8400000000000003</c:v>
                </c:pt>
                <c:pt idx="961">
                  <c:v>3.8440000000000003</c:v>
                </c:pt>
                <c:pt idx="962">
                  <c:v>3.8479999999999999</c:v>
                </c:pt>
                <c:pt idx="963">
                  <c:v>3.8520000000000003</c:v>
                </c:pt>
                <c:pt idx="964">
                  <c:v>3.8559999999999999</c:v>
                </c:pt>
                <c:pt idx="965">
                  <c:v>3.8600000000000003</c:v>
                </c:pt>
                <c:pt idx="966">
                  <c:v>3.8640000000000003</c:v>
                </c:pt>
                <c:pt idx="967">
                  <c:v>3.8679999999999999</c:v>
                </c:pt>
                <c:pt idx="968">
                  <c:v>3.8719999999999999</c:v>
                </c:pt>
                <c:pt idx="969">
                  <c:v>3.8759999999999999</c:v>
                </c:pt>
                <c:pt idx="970">
                  <c:v>3.8800000000000003</c:v>
                </c:pt>
                <c:pt idx="971">
                  <c:v>3.8840000000000003</c:v>
                </c:pt>
                <c:pt idx="972">
                  <c:v>3.8879999999999999</c:v>
                </c:pt>
                <c:pt idx="973">
                  <c:v>3.8919999999999999</c:v>
                </c:pt>
                <c:pt idx="974">
                  <c:v>3.8960000000000004</c:v>
                </c:pt>
                <c:pt idx="975">
                  <c:v>3.9</c:v>
                </c:pt>
                <c:pt idx="976">
                  <c:v>3.9040000000000004</c:v>
                </c:pt>
                <c:pt idx="977">
                  <c:v>3.9079999999999999</c:v>
                </c:pt>
                <c:pt idx="978">
                  <c:v>3.9120000000000004</c:v>
                </c:pt>
                <c:pt idx="979">
                  <c:v>3.9160000000000004</c:v>
                </c:pt>
                <c:pt idx="980">
                  <c:v>3.92</c:v>
                </c:pt>
                <c:pt idx="981">
                  <c:v>3.9240000000000004</c:v>
                </c:pt>
                <c:pt idx="982">
                  <c:v>3.9279999999999999</c:v>
                </c:pt>
                <c:pt idx="983">
                  <c:v>3.9319999999999999</c:v>
                </c:pt>
                <c:pt idx="984">
                  <c:v>3.9360000000000004</c:v>
                </c:pt>
                <c:pt idx="985">
                  <c:v>3.94</c:v>
                </c:pt>
                <c:pt idx="986">
                  <c:v>3.9439999999999995</c:v>
                </c:pt>
                <c:pt idx="987">
                  <c:v>3.948</c:v>
                </c:pt>
                <c:pt idx="988">
                  <c:v>3.952</c:v>
                </c:pt>
                <c:pt idx="989">
                  <c:v>3.9560000000000004</c:v>
                </c:pt>
                <c:pt idx="990">
                  <c:v>3.96</c:v>
                </c:pt>
                <c:pt idx="991">
                  <c:v>3.9640000000000004</c:v>
                </c:pt>
                <c:pt idx="992">
                  <c:v>3.968</c:v>
                </c:pt>
                <c:pt idx="993">
                  <c:v>3.972</c:v>
                </c:pt>
                <c:pt idx="994">
                  <c:v>3.9760000000000004</c:v>
                </c:pt>
                <c:pt idx="995">
                  <c:v>3.98</c:v>
                </c:pt>
                <c:pt idx="996">
                  <c:v>3.9839999999999995</c:v>
                </c:pt>
                <c:pt idx="997">
                  <c:v>3.9880000000000004</c:v>
                </c:pt>
                <c:pt idx="998">
                  <c:v>3.992</c:v>
                </c:pt>
                <c:pt idx="999">
                  <c:v>3.9960000000000004</c:v>
                </c:pt>
                <c:pt idx="1000">
                  <c:v>4</c:v>
                </c:pt>
                <c:pt idx="1001">
                  <c:v>4.0040000000000004</c:v>
                </c:pt>
                <c:pt idx="1002">
                  <c:v>4.008</c:v>
                </c:pt>
                <c:pt idx="1003">
                  <c:v>4.0119999999999996</c:v>
                </c:pt>
                <c:pt idx="1004">
                  <c:v>4.0160000000000009</c:v>
                </c:pt>
                <c:pt idx="1005">
                  <c:v>4.0200000000000005</c:v>
                </c:pt>
                <c:pt idx="1006">
                  <c:v>4.024</c:v>
                </c:pt>
                <c:pt idx="1007">
                  <c:v>4.0280000000000005</c:v>
                </c:pt>
                <c:pt idx="1008">
                  <c:v>4.032</c:v>
                </c:pt>
                <c:pt idx="1009">
                  <c:v>4.0359999999999996</c:v>
                </c:pt>
                <c:pt idx="1010">
                  <c:v>4.04</c:v>
                </c:pt>
                <c:pt idx="1011">
                  <c:v>4.0439999999999996</c:v>
                </c:pt>
                <c:pt idx="1012">
                  <c:v>4.048</c:v>
                </c:pt>
                <c:pt idx="1013">
                  <c:v>4.0519999999999996</c:v>
                </c:pt>
                <c:pt idx="1014">
                  <c:v>4.0560000000000009</c:v>
                </c:pt>
                <c:pt idx="1015">
                  <c:v>4.0600000000000005</c:v>
                </c:pt>
                <c:pt idx="1016">
                  <c:v>4.0640000000000001</c:v>
                </c:pt>
                <c:pt idx="1017">
                  <c:v>4.0680000000000005</c:v>
                </c:pt>
                <c:pt idx="1018">
                  <c:v>4.0720000000000001</c:v>
                </c:pt>
                <c:pt idx="1019">
                  <c:v>4.0759999999999996</c:v>
                </c:pt>
                <c:pt idx="1020">
                  <c:v>4.08</c:v>
                </c:pt>
                <c:pt idx="1021">
                  <c:v>4.0839999999999996</c:v>
                </c:pt>
                <c:pt idx="1022">
                  <c:v>4.0879999999999992</c:v>
                </c:pt>
                <c:pt idx="1023">
                  <c:v>4.0920000000000005</c:v>
                </c:pt>
                <c:pt idx="1024">
                  <c:v>4.0960000000000001</c:v>
                </c:pt>
                <c:pt idx="1025">
                  <c:v>4.1000000000000005</c:v>
                </c:pt>
                <c:pt idx="1026">
                  <c:v>4.1040000000000001</c:v>
                </c:pt>
                <c:pt idx="1027">
                  <c:v>4.1080000000000005</c:v>
                </c:pt>
                <c:pt idx="1028">
                  <c:v>4.1120000000000001</c:v>
                </c:pt>
                <c:pt idx="1029">
                  <c:v>4.1159999999999997</c:v>
                </c:pt>
                <c:pt idx="1030">
                  <c:v>4.12</c:v>
                </c:pt>
                <c:pt idx="1031">
                  <c:v>4.1239999999999997</c:v>
                </c:pt>
                <c:pt idx="1032">
                  <c:v>4.1280000000000001</c:v>
                </c:pt>
                <c:pt idx="1033">
                  <c:v>4.1320000000000006</c:v>
                </c:pt>
                <c:pt idx="1034">
                  <c:v>4.1360000000000001</c:v>
                </c:pt>
                <c:pt idx="1035">
                  <c:v>4.1400000000000006</c:v>
                </c:pt>
                <c:pt idx="1036">
                  <c:v>4.1440000000000001</c:v>
                </c:pt>
                <c:pt idx="1037">
                  <c:v>4.1479999999999997</c:v>
                </c:pt>
                <c:pt idx="1038">
                  <c:v>4.1520000000000001</c:v>
                </c:pt>
                <c:pt idx="1039">
                  <c:v>4.1559999999999997</c:v>
                </c:pt>
                <c:pt idx="1040">
                  <c:v>4.16</c:v>
                </c:pt>
                <c:pt idx="1041">
                  <c:v>4.1640000000000006</c:v>
                </c:pt>
                <c:pt idx="1042">
                  <c:v>4.1680000000000001</c:v>
                </c:pt>
                <c:pt idx="1043">
                  <c:v>4.1720000000000006</c:v>
                </c:pt>
                <c:pt idx="1044">
                  <c:v>4.1760000000000002</c:v>
                </c:pt>
                <c:pt idx="1045">
                  <c:v>4.18</c:v>
                </c:pt>
                <c:pt idx="1046">
                  <c:v>4.1840000000000002</c:v>
                </c:pt>
                <c:pt idx="1047">
                  <c:v>4.1879999999999997</c:v>
                </c:pt>
                <c:pt idx="1048">
                  <c:v>4.1920000000000002</c:v>
                </c:pt>
                <c:pt idx="1049">
                  <c:v>4.1959999999999997</c:v>
                </c:pt>
                <c:pt idx="1050">
                  <c:v>4.2</c:v>
                </c:pt>
                <c:pt idx="1051">
                  <c:v>4.2040000000000006</c:v>
                </c:pt>
                <c:pt idx="1052">
                  <c:v>4.2080000000000002</c:v>
                </c:pt>
                <c:pt idx="1053">
                  <c:v>4.2120000000000006</c:v>
                </c:pt>
                <c:pt idx="1054">
                  <c:v>4.2160000000000002</c:v>
                </c:pt>
                <c:pt idx="1055">
                  <c:v>4.22</c:v>
                </c:pt>
                <c:pt idx="1056">
                  <c:v>4.2240000000000002</c:v>
                </c:pt>
                <c:pt idx="1057">
                  <c:v>4.2279999999999998</c:v>
                </c:pt>
                <c:pt idx="1058">
                  <c:v>4.2319999999999993</c:v>
                </c:pt>
                <c:pt idx="1059">
                  <c:v>4.2359999999999998</c:v>
                </c:pt>
                <c:pt idx="1060">
                  <c:v>4.24</c:v>
                </c:pt>
                <c:pt idx="1061">
                  <c:v>4.2440000000000007</c:v>
                </c:pt>
                <c:pt idx="1062">
                  <c:v>4.2480000000000002</c:v>
                </c:pt>
                <c:pt idx="1063">
                  <c:v>4.2520000000000007</c:v>
                </c:pt>
                <c:pt idx="1064">
                  <c:v>4.2560000000000002</c:v>
                </c:pt>
                <c:pt idx="1065">
                  <c:v>4.26</c:v>
                </c:pt>
                <c:pt idx="1066">
                  <c:v>4.2640000000000002</c:v>
                </c:pt>
                <c:pt idx="1067">
                  <c:v>4.2679999999999998</c:v>
                </c:pt>
                <c:pt idx="1068">
                  <c:v>4.2719999999999994</c:v>
                </c:pt>
                <c:pt idx="1069">
                  <c:v>4.2760000000000007</c:v>
                </c:pt>
                <c:pt idx="1070">
                  <c:v>4.28</c:v>
                </c:pt>
                <c:pt idx="1071">
                  <c:v>4.2840000000000007</c:v>
                </c:pt>
                <c:pt idx="1072">
                  <c:v>4.2880000000000003</c:v>
                </c:pt>
                <c:pt idx="1073">
                  <c:v>4.2919999999999998</c:v>
                </c:pt>
                <c:pt idx="1074">
                  <c:v>4.2960000000000003</c:v>
                </c:pt>
                <c:pt idx="1075">
                  <c:v>4.3</c:v>
                </c:pt>
                <c:pt idx="1076">
                  <c:v>4.3040000000000003</c:v>
                </c:pt>
                <c:pt idx="1077">
                  <c:v>4.3079999999999998</c:v>
                </c:pt>
                <c:pt idx="1078">
                  <c:v>4.3120000000000003</c:v>
                </c:pt>
                <c:pt idx="1079">
                  <c:v>4.3160000000000007</c:v>
                </c:pt>
                <c:pt idx="1080">
                  <c:v>4.32</c:v>
                </c:pt>
                <c:pt idx="1081">
                  <c:v>4.3239999999999998</c:v>
                </c:pt>
                <c:pt idx="1082">
                  <c:v>4.3280000000000003</c:v>
                </c:pt>
                <c:pt idx="1083">
                  <c:v>4.3319999999999999</c:v>
                </c:pt>
                <c:pt idx="1084">
                  <c:v>4.3360000000000003</c:v>
                </c:pt>
                <c:pt idx="1085">
                  <c:v>4.34</c:v>
                </c:pt>
                <c:pt idx="1086">
                  <c:v>4.3439999999999994</c:v>
                </c:pt>
                <c:pt idx="1087">
                  <c:v>4.3479999999999999</c:v>
                </c:pt>
                <c:pt idx="1088">
                  <c:v>4.3520000000000003</c:v>
                </c:pt>
                <c:pt idx="1089">
                  <c:v>4.3560000000000008</c:v>
                </c:pt>
                <c:pt idx="1090">
                  <c:v>4.3600000000000003</c:v>
                </c:pt>
                <c:pt idx="1091">
                  <c:v>4.3639999999999999</c:v>
                </c:pt>
                <c:pt idx="1092">
                  <c:v>4.3680000000000003</c:v>
                </c:pt>
                <c:pt idx="1093">
                  <c:v>4.3719999999999999</c:v>
                </c:pt>
                <c:pt idx="1094">
                  <c:v>4.3759999999999994</c:v>
                </c:pt>
                <c:pt idx="1095">
                  <c:v>4.38</c:v>
                </c:pt>
                <c:pt idx="1096">
                  <c:v>4.3839999999999995</c:v>
                </c:pt>
                <c:pt idx="1097">
                  <c:v>4.3880000000000008</c:v>
                </c:pt>
                <c:pt idx="1098">
                  <c:v>4.3920000000000003</c:v>
                </c:pt>
                <c:pt idx="1099">
                  <c:v>4.3959999999999999</c:v>
                </c:pt>
                <c:pt idx="1100">
                  <c:v>4.4000000000000004</c:v>
                </c:pt>
                <c:pt idx="1101">
                  <c:v>4.4039999999999999</c:v>
                </c:pt>
                <c:pt idx="1102">
                  <c:v>4.4080000000000004</c:v>
                </c:pt>
                <c:pt idx="1103">
                  <c:v>4.4119999999999999</c:v>
                </c:pt>
                <c:pt idx="1104">
                  <c:v>4.4159999999999995</c:v>
                </c:pt>
                <c:pt idx="1105">
                  <c:v>4.42</c:v>
                </c:pt>
                <c:pt idx="1106">
                  <c:v>4.4240000000000004</c:v>
                </c:pt>
                <c:pt idx="1107">
                  <c:v>4.4279999999999999</c:v>
                </c:pt>
                <c:pt idx="1108">
                  <c:v>4.4320000000000004</c:v>
                </c:pt>
                <c:pt idx="1109">
                  <c:v>4.4359999999999999</c:v>
                </c:pt>
                <c:pt idx="1110">
                  <c:v>4.4400000000000004</c:v>
                </c:pt>
                <c:pt idx="1111">
                  <c:v>4.444</c:v>
                </c:pt>
                <c:pt idx="1112">
                  <c:v>4.4480000000000004</c:v>
                </c:pt>
                <c:pt idx="1113">
                  <c:v>4.452</c:v>
                </c:pt>
                <c:pt idx="1114">
                  <c:v>4.4559999999999995</c:v>
                </c:pt>
                <c:pt idx="1115">
                  <c:v>4.4600000000000009</c:v>
                </c:pt>
                <c:pt idx="1116">
                  <c:v>4.4640000000000004</c:v>
                </c:pt>
                <c:pt idx="1117">
                  <c:v>4.468</c:v>
                </c:pt>
                <c:pt idx="1118">
                  <c:v>4.4720000000000004</c:v>
                </c:pt>
                <c:pt idx="1119">
                  <c:v>4.476</c:v>
                </c:pt>
                <c:pt idx="1120">
                  <c:v>4.4800000000000004</c:v>
                </c:pt>
                <c:pt idx="1121">
                  <c:v>4.484</c:v>
                </c:pt>
                <c:pt idx="1122">
                  <c:v>4.4879999999999995</c:v>
                </c:pt>
                <c:pt idx="1123">
                  <c:v>4.492</c:v>
                </c:pt>
                <c:pt idx="1124">
                  <c:v>4.4960000000000004</c:v>
                </c:pt>
                <c:pt idx="1125">
                  <c:v>4.5000000000000009</c:v>
                </c:pt>
                <c:pt idx="1126">
                  <c:v>4.5040000000000004</c:v>
                </c:pt>
                <c:pt idx="1127">
                  <c:v>4.508</c:v>
                </c:pt>
                <c:pt idx="1128">
                  <c:v>4.5120000000000005</c:v>
                </c:pt>
                <c:pt idx="1129">
                  <c:v>4.516</c:v>
                </c:pt>
                <c:pt idx="1130">
                  <c:v>4.5199999999999996</c:v>
                </c:pt>
                <c:pt idx="1131">
                  <c:v>4.524</c:v>
                </c:pt>
                <c:pt idx="1132">
                  <c:v>4.5279999999999996</c:v>
                </c:pt>
                <c:pt idx="1133">
                  <c:v>4.532</c:v>
                </c:pt>
                <c:pt idx="1134">
                  <c:v>4.5360000000000005</c:v>
                </c:pt>
                <c:pt idx="1135">
                  <c:v>4.54</c:v>
                </c:pt>
                <c:pt idx="1136">
                  <c:v>4.5440000000000005</c:v>
                </c:pt>
                <c:pt idx="1137">
                  <c:v>4.548</c:v>
                </c:pt>
                <c:pt idx="1138">
                  <c:v>4.5520000000000005</c:v>
                </c:pt>
                <c:pt idx="1139">
                  <c:v>4.556</c:v>
                </c:pt>
                <c:pt idx="1140">
                  <c:v>4.5599999999999996</c:v>
                </c:pt>
                <c:pt idx="1141">
                  <c:v>4.5640000000000001</c:v>
                </c:pt>
                <c:pt idx="1142">
                  <c:v>4.5679999999999996</c:v>
                </c:pt>
                <c:pt idx="1143">
                  <c:v>4.5720000000000001</c:v>
                </c:pt>
                <c:pt idx="1144">
                  <c:v>4.5760000000000005</c:v>
                </c:pt>
                <c:pt idx="1145">
                  <c:v>4.58</c:v>
                </c:pt>
                <c:pt idx="1146">
                  <c:v>4.5840000000000005</c:v>
                </c:pt>
                <c:pt idx="1147">
                  <c:v>4.5880000000000001</c:v>
                </c:pt>
                <c:pt idx="1148">
                  <c:v>4.5919999999999996</c:v>
                </c:pt>
                <c:pt idx="1149">
                  <c:v>4.5960000000000001</c:v>
                </c:pt>
                <c:pt idx="1150">
                  <c:v>4.5999999999999996</c:v>
                </c:pt>
                <c:pt idx="1151">
                  <c:v>4.6040000000000001</c:v>
                </c:pt>
                <c:pt idx="1152">
                  <c:v>4.6080000000000005</c:v>
                </c:pt>
                <c:pt idx="1153">
                  <c:v>4.6120000000000001</c:v>
                </c:pt>
                <c:pt idx="1154">
                  <c:v>4.6160000000000005</c:v>
                </c:pt>
                <c:pt idx="1155">
                  <c:v>4.62</c:v>
                </c:pt>
                <c:pt idx="1156">
                  <c:v>4.6240000000000006</c:v>
                </c:pt>
                <c:pt idx="1157">
                  <c:v>4.6280000000000001</c:v>
                </c:pt>
                <c:pt idx="1158">
                  <c:v>4.6319999999999997</c:v>
                </c:pt>
                <c:pt idx="1159">
                  <c:v>4.6360000000000001</c:v>
                </c:pt>
                <c:pt idx="1160">
                  <c:v>4.6399999999999997</c:v>
                </c:pt>
                <c:pt idx="1161">
                  <c:v>4.6440000000000001</c:v>
                </c:pt>
                <c:pt idx="1162">
                  <c:v>4.6480000000000006</c:v>
                </c:pt>
                <c:pt idx="1163">
                  <c:v>4.6520000000000001</c:v>
                </c:pt>
                <c:pt idx="1164">
                  <c:v>4.6560000000000006</c:v>
                </c:pt>
                <c:pt idx="1165">
                  <c:v>4.66</c:v>
                </c:pt>
                <c:pt idx="1166">
                  <c:v>4.6639999999999997</c:v>
                </c:pt>
                <c:pt idx="1167">
                  <c:v>4.6680000000000001</c:v>
                </c:pt>
                <c:pt idx="1168">
                  <c:v>4.6719999999999997</c:v>
                </c:pt>
                <c:pt idx="1169">
                  <c:v>4.6760000000000002</c:v>
                </c:pt>
                <c:pt idx="1170">
                  <c:v>4.68</c:v>
                </c:pt>
                <c:pt idx="1171">
                  <c:v>4.6840000000000002</c:v>
                </c:pt>
                <c:pt idx="1172">
                  <c:v>4.6880000000000006</c:v>
                </c:pt>
                <c:pt idx="1173">
                  <c:v>4.6920000000000002</c:v>
                </c:pt>
                <c:pt idx="1174">
                  <c:v>4.6960000000000006</c:v>
                </c:pt>
                <c:pt idx="1175">
                  <c:v>4.7</c:v>
                </c:pt>
                <c:pt idx="1176">
                  <c:v>4.7039999999999997</c:v>
                </c:pt>
                <c:pt idx="1177">
                  <c:v>4.7080000000000002</c:v>
                </c:pt>
                <c:pt idx="1178">
                  <c:v>4.7119999999999997</c:v>
                </c:pt>
                <c:pt idx="1179">
                  <c:v>4.7159999999999993</c:v>
                </c:pt>
                <c:pt idx="1180">
                  <c:v>4.7200000000000006</c:v>
                </c:pt>
                <c:pt idx="1181">
                  <c:v>4.7240000000000002</c:v>
                </c:pt>
                <c:pt idx="1182">
                  <c:v>4.7280000000000006</c:v>
                </c:pt>
                <c:pt idx="1183">
                  <c:v>4.7320000000000002</c:v>
                </c:pt>
                <c:pt idx="1184">
                  <c:v>4.7359999999999998</c:v>
                </c:pt>
                <c:pt idx="1185">
                  <c:v>4.74</c:v>
                </c:pt>
                <c:pt idx="1186">
                  <c:v>4.7439999999999998</c:v>
                </c:pt>
                <c:pt idx="1187">
                  <c:v>4.7480000000000002</c:v>
                </c:pt>
                <c:pt idx="1188">
                  <c:v>4.7519999999999998</c:v>
                </c:pt>
                <c:pt idx="1189">
                  <c:v>4.7560000000000002</c:v>
                </c:pt>
                <c:pt idx="1190">
                  <c:v>4.7600000000000007</c:v>
                </c:pt>
                <c:pt idx="1191">
                  <c:v>4.7640000000000002</c:v>
                </c:pt>
                <c:pt idx="1192">
                  <c:v>4.7679999999999998</c:v>
                </c:pt>
                <c:pt idx="1193">
                  <c:v>4.7720000000000002</c:v>
                </c:pt>
                <c:pt idx="1194">
                  <c:v>4.7759999999999998</c:v>
                </c:pt>
                <c:pt idx="1195">
                  <c:v>4.78</c:v>
                </c:pt>
                <c:pt idx="1196">
                  <c:v>4.7839999999999998</c:v>
                </c:pt>
                <c:pt idx="1197">
                  <c:v>4.7879999999999994</c:v>
                </c:pt>
                <c:pt idx="1198">
                  <c:v>4.7919999999999998</c:v>
                </c:pt>
                <c:pt idx="1199">
                  <c:v>4.7960000000000003</c:v>
                </c:pt>
                <c:pt idx="1200">
                  <c:v>4.8000000000000007</c:v>
                </c:pt>
                <c:pt idx="1201">
                  <c:v>4.8040000000000003</c:v>
                </c:pt>
                <c:pt idx="1202">
                  <c:v>4.8079999999999998</c:v>
                </c:pt>
                <c:pt idx="1203">
                  <c:v>4.8120000000000003</c:v>
                </c:pt>
                <c:pt idx="1204">
                  <c:v>4.8159999999999998</c:v>
                </c:pt>
                <c:pt idx="1205">
                  <c:v>4.82</c:v>
                </c:pt>
                <c:pt idx="1206">
                  <c:v>4.8239999999999998</c:v>
                </c:pt>
                <c:pt idx="1207">
                  <c:v>4.8279999999999994</c:v>
                </c:pt>
                <c:pt idx="1208">
                  <c:v>4.8320000000000007</c:v>
                </c:pt>
                <c:pt idx="1209">
                  <c:v>4.8360000000000003</c:v>
                </c:pt>
                <c:pt idx="1210">
                  <c:v>4.84</c:v>
                </c:pt>
                <c:pt idx="1211">
                  <c:v>4.8440000000000003</c:v>
                </c:pt>
                <c:pt idx="1212">
                  <c:v>4.8479999999999999</c:v>
                </c:pt>
                <c:pt idx="1213">
                  <c:v>4.8520000000000003</c:v>
                </c:pt>
                <c:pt idx="1214">
                  <c:v>4.8559999999999999</c:v>
                </c:pt>
                <c:pt idx="1215">
                  <c:v>4.8599999999999994</c:v>
                </c:pt>
                <c:pt idx="1216">
                  <c:v>4.8639999999999999</c:v>
                </c:pt>
                <c:pt idx="1217">
                  <c:v>4.8680000000000003</c:v>
                </c:pt>
                <c:pt idx="1218">
                  <c:v>4.8720000000000008</c:v>
                </c:pt>
                <c:pt idx="1219">
                  <c:v>4.8760000000000003</c:v>
                </c:pt>
                <c:pt idx="1220">
                  <c:v>4.88</c:v>
                </c:pt>
                <c:pt idx="1221">
                  <c:v>4.8840000000000003</c:v>
                </c:pt>
                <c:pt idx="1222">
                  <c:v>4.8879999999999999</c:v>
                </c:pt>
                <c:pt idx="1223">
                  <c:v>4.8920000000000003</c:v>
                </c:pt>
                <c:pt idx="1224">
                  <c:v>4.8959999999999999</c:v>
                </c:pt>
                <c:pt idx="1225">
                  <c:v>4.8999999999999995</c:v>
                </c:pt>
                <c:pt idx="1226">
                  <c:v>4.9040000000000008</c:v>
                </c:pt>
                <c:pt idx="1227">
                  <c:v>4.9080000000000004</c:v>
                </c:pt>
                <c:pt idx="1228">
                  <c:v>4.9119999999999999</c:v>
                </c:pt>
                <c:pt idx="1229">
                  <c:v>4.9160000000000004</c:v>
                </c:pt>
                <c:pt idx="1230">
                  <c:v>4.92</c:v>
                </c:pt>
                <c:pt idx="1231">
                  <c:v>4.9240000000000004</c:v>
                </c:pt>
                <c:pt idx="1232">
                  <c:v>4.9279999999999999</c:v>
                </c:pt>
                <c:pt idx="1233">
                  <c:v>4.9319999999999995</c:v>
                </c:pt>
                <c:pt idx="1234">
                  <c:v>4.9359999999999999</c:v>
                </c:pt>
                <c:pt idx="1235">
                  <c:v>4.9399999999999995</c:v>
                </c:pt>
                <c:pt idx="1236">
                  <c:v>4.9440000000000008</c:v>
                </c:pt>
                <c:pt idx="1237">
                  <c:v>4.9480000000000004</c:v>
                </c:pt>
                <c:pt idx="1238">
                  <c:v>4.952</c:v>
                </c:pt>
                <c:pt idx="1239">
                  <c:v>4.9560000000000004</c:v>
                </c:pt>
                <c:pt idx="1240">
                  <c:v>4.96</c:v>
                </c:pt>
                <c:pt idx="1241">
                  <c:v>4.9640000000000004</c:v>
                </c:pt>
                <c:pt idx="1242">
                  <c:v>4.968</c:v>
                </c:pt>
                <c:pt idx="1243">
                  <c:v>4.9719999999999995</c:v>
                </c:pt>
                <c:pt idx="1244">
                  <c:v>4.976</c:v>
                </c:pt>
                <c:pt idx="1245">
                  <c:v>4.9800000000000004</c:v>
                </c:pt>
                <c:pt idx="1246">
                  <c:v>4.984</c:v>
                </c:pt>
                <c:pt idx="1247">
                  <c:v>4.9880000000000004</c:v>
                </c:pt>
                <c:pt idx="1248">
                  <c:v>4.992</c:v>
                </c:pt>
                <c:pt idx="1249">
                  <c:v>4.9960000000000004</c:v>
                </c:pt>
                <c:pt idx="1250">
                  <c:v>5</c:v>
                </c:pt>
                <c:pt idx="1251">
                  <c:v>5.0039999999999996</c:v>
                </c:pt>
                <c:pt idx="1252">
                  <c:v>5.008</c:v>
                </c:pt>
                <c:pt idx="1253">
                  <c:v>5.0119999999999996</c:v>
                </c:pt>
                <c:pt idx="1254">
                  <c:v>5.0160000000000009</c:v>
                </c:pt>
                <c:pt idx="1255">
                  <c:v>5.0200000000000005</c:v>
                </c:pt>
                <c:pt idx="1256">
                  <c:v>5.024</c:v>
                </c:pt>
                <c:pt idx="1257">
                  <c:v>5.0280000000000005</c:v>
                </c:pt>
                <c:pt idx="1258">
                  <c:v>5.032</c:v>
                </c:pt>
                <c:pt idx="1259">
                  <c:v>5.0359999999999996</c:v>
                </c:pt>
                <c:pt idx="1260">
                  <c:v>5.04</c:v>
                </c:pt>
                <c:pt idx="1261">
                  <c:v>5.0439999999999996</c:v>
                </c:pt>
                <c:pt idx="1262">
                  <c:v>5.048</c:v>
                </c:pt>
                <c:pt idx="1263">
                  <c:v>5.0520000000000005</c:v>
                </c:pt>
                <c:pt idx="1264">
                  <c:v>5.056</c:v>
                </c:pt>
                <c:pt idx="1265">
                  <c:v>5.0600000000000005</c:v>
                </c:pt>
                <c:pt idx="1266">
                  <c:v>5.0640000000000001</c:v>
                </c:pt>
                <c:pt idx="1267">
                  <c:v>5.0680000000000005</c:v>
                </c:pt>
                <c:pt idx="1268">
                  <c:v>5.0720000000000001</c:v>
                </c:pt>
                <c:pt idx="1269">
                  <c:v>5.0759999999999996</c:v>
                </c:pt>
                <c:pt idx="1270">
                  <c:v>5.08</c:v>
                </c:pt>
                <c:pt idx="1271">
                  <c:v>5.0839999999999996</c:v>
                </c:pt>
                <c:pt idx="1272">
                  <c:v>5.0880000000000001</c:v>
                </c:pt>
                <c:pt idx="1273">
                  <c:v>5.0920000000000005</c:v>
                </c:pt>
                <c:pt idx="1274">
                  <c:v>5.0960000000000001</c:v>
                </c:pt>
                <c:pt idx="1275">
                  <c:v>5.1000000000000005</c:v>
                </c:pt>
                <c:pt idx="1276">
                  <c:v>5.1040000000000001</c:v>
                </c:pt>
                <c:pt idx="1277">
                  <c:v>5.1079999999999997</c:v>
                </c:pt>
                <c:pt idx="1278">
                  <c:v>5.1120000000000001</c:v>
                </c:pt>
                <c:pt idx="1279">
                  <c:v>5.1159999999999997</c:v>
                </c:pt>
                <c:pt idx="1280">
                  <c:v>5.12</c:v>
                </c:pt>
                <c:pt idx="1281">
                  <c:v>5.1239999999999997</c:v>
                </c:pt>
                <c:pt idx="1282">
                  <c:v>5.1280000000000001</c:v>
                </c:pt>
                <c:pt idx="1283">
                  <c:v>5.1320000000000006</c:v>
                </c:pt>
                <c:pt idx="1284">
                  <c:v>5.1360000000000001</c:v>
                </c:pt>
                <c:pt idx="1285">
                  <c:v>5.1400000000000006</c:v>
                </c:pt>
                <c:pt idx="1286">
                  <c:v>5.1440000000000001</c:v>
                </c:pt>
                <c:pt idx="1287">
                  <c:v>5.1479999999999997</c:v>
                </c:pt>
                <c:pt idx="1288">
                  <c:v>5.1520000000000001</c:v>
                </c:pt>
                <c:pt idx="1289">
                  <c:v>5.1559999999999997</c:v>
                </c:pt>
                <c:pt idx="1290">
                  <c:v>5.16</c:v>
                </c:pt>
                <c:pt idx="1291">
                  <c:v>5.1640000000000006</c:v>
                </c:pt>
                <c:pt idx="1292">
                  <c:v>5.1680000000000001</c:v>
                </c:pt>
                <c:pt idx="1293">
                  <c:v>5.1720000000000006</c:v>
                </c:pt>
                <c:pt idx="1294">
                  <c:v>5.1760000000000002</c:v>
                </c:pt>
                <c:pt idx="1295">
                  <c:v>5.18</c:v>
                </c:pt>
                <c:pt idx="1296">
                  <c:v>5.1840000000000002</c:v>
                </c:pt>
                <c:pt idx="1297">
                  <c:v>5.1879999999999997</c:v>
                </c:pt>
                <c:pt idx="1298">
                  <c:v>5.1920000000000002</c:v>
                </c:pt>
                <c:pt idx="1299">
                  <c:v>5.1959999999999997</c:v>
                </c:pt>
                <c:pt idx="1300">
                  <c:v>5.2</c:v>
                </c:pt>
                <c:pt idx="1301">
                  <c:v>5.2040000000000006</c:v>
                </c:pt>
                <c:pt idx="1302">
                  <c:v>5.2080000000000002</c:v>
                </c:pt>
                <c:pt idx="1303">
                  <c:v>5.2120000000000006</c:v>
                </c:pt>
                <c:pt idx="1304">
                  <c:v>5.2160000000000002</c:v>
                </c:pt>
                <c:pt idx="1305">
                  <c:v>5.22</c:v>
                </c:pt>
                <c:pt idx="1306">
                  <c:v>5.2240000000000002</c:v>
                </c:pt>
                <c:pt idx="1307">
                  <c:v>5.2279999999999998</c:v>
                </c:pt>
                <c:pt idx="1308">
                  <c:v>5.2320000000000002</c:v>
                </c:pt>
                <c:pt idx="1309">
                  <c:v>5.2359999999999998</c:v>
                </c:pt>
                <c:pt idx="1310">
                  <c:v>5.24</c:v>
                </c:pt>
                <c:pt idx="1311">
                  <c:v>5.2440000000000007</c:v>
                </c:pt>
                <c:pt idx="1312">
                  <c:v>5.2480000000000002</c:v>
                </c:pt>
                <c:pt idx="1313">
                  <c:v>5.2519999999999998</c:v>
                </c:pt>
                <c:pt idx="1314">
                  <c:v>5.2560000000000002</c:v>
                </c:pt>
                <c:pt idx="1315">
                  <c:v>5.26</c:v>
                </c:pt>
                <c:pt idx="1316">
                  <c:v>5.2640000000000002</c:v>
                </c:pt>
                <c:pt idx="1317">
                  <c:v>5.2679999999999998</c:v>
                </c:pt>
                <c:pt idx="1318">
                  <c:v>5.2719999999999994</c:v>
                </c:pt>
                <c:pt idx="1319">
                  <c:v>5.2760000000000007</c:v>
                </c:pt>
                <c:pt idx="1320">
                  <c:v>5.28</c:v>
                </c:pt>
                <c:pt idx="1321">
                  <c:v>5.2840000000000007</c:v>
                </c:pt>
                <c:pt idx="1322">
                  <c:v>5.2880000000000003</c:v>
                </c:pt>
                <c:pt idx="1323">
                  <c:v>5.2919999999999998</c:v>
                </c:pt>
                <c:pt idx="1324">
                  <c:v>5.2960000000000003</c:v>
                </c:pt>
                <c:pt idx="1325">
                  <c:v>5.3</c:v>
                </c:pt>
                <c:pt idx="1326">
                  <c:v>5.3039999999999994</c:v>
                </c:pt>
                <c:pt idx="1327">
                  <c:v>5.3079999999999998</c:v>
                </c:pt>
                <c:pt idx="1328">
                  <c:v>5.3120000000000003</c:v>
                </c:pt>
                <c:pt idx="1329">
                  <c:v>5.3160000000000007</c:v>
                </c:pt>
                <c:pt idx="1330">
                  <c:v>5.32</c:v>
                </c:pt>
                <c:pt idx="1331">
                  <c:v>5.3239999999999998</c:v>
                </c:pt>
                <c:pt idx="1332">
                  <c:v>5.3280000000000003</c:v>
                </c:pt>
                <c:pt idx="1333">
                  <c:v>5.3319999999999999</c:v>
                </c:pt>
                <c:pt idx="1334">
                  <c:v>5.3360000000000003</c:v>
                </c:pt>
                <c:pt idx="1335">
                  <c:v>5.34</c:v>
                </c:pt>
                <c:pt idx="1336">
                  <c:v>5.3439999999999994</c:v>
                </c:pt>
                <c:pt idx="1337">
                  <c:v>5.3480000000000008</c:v>
                </c:pt>
                <c:pt idx="1338">
                  <c:v>5.3520000000000003</c:v>
                </c:pt>
                <c:pt idx="1339">
                  <c:v>5.3559999999999999</c:v>
                </c:pt>
                <c:pt idx="1340">
                  <c:v>5.36</c:v>
                </c:pt>
                <c:pt idx="1341">
                  <c:v>5.3639999999999999</c:v>
                </c:pt>
                <c:pt idx="1342">
                  <c:v>5.3680000000000003</c:v>
                </c:pt>
                <c:pt idx="1343">
                  <c:v>5.3719999999999999</c:v>
                </c:pt>
                <c:pt idx="1344">
                  <c:v>5.3759999999999994</c:v>
                </c:pt>
                <c:pt idx="1345">
                  <c:v>5.38</c:v>
                </c:pt>
                <c:pt idx="1346">
                  <c:v>5.3840000000000003</c:v>
                </c:pt>
                <c:pt idx="1347">
                  <c:v>5.3880000000000008</c:v>
                </c:pt>
                <c:pt idx="1348">
                  <c:v>5.3920000000000003</c:v>
                </c:pt>
                <c:pt idx="1349">
                  <c:v>5.3959999999999999</c:v>
                </c:pt>
                <c:pt idx="1350">
                  <c:v>5.4</c:v>
                </c:pt>
                <c:pt idx="1351">
                  <c:v>5.4039999999999999</c:v>
                </c:pt>
                <c:pt idx="1352">
                  <c:v>5.4080000000000004</c:v>
                </c:pt>
                <c:pt idx="1353">
                  <c:v>5.4119999999999999</c:v>
                </c:pt>
                <c:pt idx="1354">
                  <c:v>5.4159999999999995</c:v>
                </c:pt>
                <c:pt idx="1355">
                  <c:v>5.42</c:v>
                </c:pt>
                <c:pt idx="1356">
                  <c:v>5.4240000000000004</c:v>
                </c:pt>
                <c:pt idx="1357">
                  <c:v>5.4280000000000008</c:v>
                </c:pt>
                <c:pt idx="1358">
                  <c:v>5.4320000000000004</c:v>
                </c:pt>
                <c:pt idx="1359">
                  <c:v>5.4359999999999999</c:v>
                </c:pt>
                <c:pt idx="1360">
                  <c:v>5.44</c:v>
                </c:pt>
                <c:pt idx="1361">
                  <c:v>5.444</c:v>
                </c:pt>
                <c:pt idx="1362">
                  <c:v>5.4479999999999995</c:v>
                </c:pt>
                <c:pt idx="1363">
                  <c:v>5.452</c:v>
                </c:pt>
                <c:pt idx="1364">
                  <c:v>5.4559999999999995</c:v>
                </c:pt>
                <c:pt idx="1365">
                  <c:v>5.4600000000000009</c:v>
                </c:pt>
                <c:pt idx="1366">
                  <c:v>5.4640000000000004</c:v>
                </c:pt>
                <c:pt idx="1367">
                  <c:v>5.468</c:v>
                </c:pt>
                <c:pt idx="1368">
                  <c:v>5.4720000000000004</c:v>
                </c:pt>
                <c:pt idx="1369">
                  <c:v>5.476</c:v>
                </c:pt>
                <c:pt idx="1370">
                  <c:v>5.48</c:v>
                </c:pt>
                <c:pt idx="1371">
                  <c:v>5.484</c:v>
                </c:pt>
                <c:pt idx="1372">
                  <c:v>5.4879999999999995</c:v>
                </c:pt>
                <c:pt idx="1373">
                  <c:v>5.492</c:v>
                </c:pt>
                <c:pt idx="1374">
                  <c:v>5.4960000000000004</c:v>
                </c:pt>
                <c:pt idx="1375">
                  <c:v>5.5</c:v>
                </c:pt>
                <c:pt idx="1376">
                  <c:v>5.5040000000000004</c:v>
                </c:pt>
                <c:pt idx="1377">
                  <c:v>5.508</c:v>
                </c:pt>
                <c:pt idx="1378">
                  <c:v>5.5120000000000005</c:v>
                </c:pt>
                <c:pt idx="1379">
                  <c:v>5.516</c:v>
                </c:pt>
                <c:pt idx="1380">
                  <c:v>5.52</c:v>
                </c:pt>
                <c:pt idx="1381">
                  <c:v>5.524</c:v>
                </c:pt>
                <c:pt idx="1382">
                  <c:v>5.5279999999999996</c:v>
                </c:pt>
                <c:pt idx="1383">
                  <c:v>5.532</c:v>
                </c:pt>
                <c:pt idx="1384">
                  <c:v>5.5360000000000005</c:v>
                </c:pt>
                <c:pt idx="1385">
                  <c:v>5.54</c:v>
                </c:pt>
                <c:pt idx="1386">
                  <c:v>5.5440000000000005</c:v>
                </c:pt>
                <c:pt idx="1387">
                  <c:v>5.548</c:v>
                </c:pt>
                <c:pt idx="1388">
                  <c:v>5.5519999999999996</c:v>
                </c:pt>
                <c:pt idx="1389">
                  <c:v>5.556</c:v>
                </c:pt>
                <c:pt idx="1390">
                  <c:v>5.56</c:v>
                </c:pt>
                <c:pt idx="1391">
                  <c:v>5.5640000000000001</c:v>
                </c:pt>
                <c:pt idx="1392">
                  <c:v>5.5679999999999996</c:v>
                </c:pt>
                <c:pt idx="1393">
                  <c:v>5.572000000000001</c:v>
                </c:pt>
                <c:pt idx="1394">
                  <c:v>5.5760000000000005</c:v>
                </c:pt>
                <c:pt idx="1395">
                  <c:v>5.58</c:v>
                </c:pt>
                <c:pt idx="1396">
                  <c:v>5.5840000000000005</c:v>
                </c:pt>
                <c:pt idx="1397">
                  <c:v>5.5880000000000001</c:v>
                </c:pt>
                <c:pt idx="1398">
                  <c:v>5.5919999999999996</c:v>
                </c:pt>
                <c:pt idx="1399">
                  <c:v>5.5960000000000001</c:v>
                </c:pt>
                <c:pt idx="1400">
                  <c:v>5.6</c:v>
                </c:pt>
                <c:pt idx="1401">
                  <c:v>5.6040000000000001</c:v>
                </c:pt>
                <c:pt idx="1402">
                  <c:v>5.6080000000000005</c:v>
                </c:pt>
                <c:pt idx="1403">
                  <c:v>5.6120000000000001</c:v>
                </c:pt>
                <c:pt idx="1404">
                  <c:v>5.6160000000000005</c:v>
                </c:pt>
                <c:pt idx="1405">
                  <c:v>5.62</c:v>
                </c:pt>
                <c:pt idx="1406">
                  <c:v>5.6240000000000006</c:v>
                </c:pt>
                <c:pt idx="1407">
                  <c:v>5.6280000000000001</c:v>
                </c:pt>
                <c:pt idx="1408">
                  <c:v>5.6319999999999997</c:v>
                </c:pt>
                <c:pt idx="1409">
                  <c:v>5.6360000000000001</c:v>
                </c:pt>
                <c:pt idx="1410">
                  <c:v>5.64</c:v>
                </c:pt>
                <c:pt idx="1411">
                  <c:v>5.6440000000000001</c:v>
                </c:pt>
                <c:pt idx="1412">
                  <c:v>5.6480000000000006</c:v>
                </c:pt>
                <c:pt idx="1413">
                  <c:v>5.6520000000000001</c:v>
                </c:pt>
                <c:pt idx="1414">
                  <c:v>5.6560000000000006</c:v>
                </c:pt>
                <c:pt idx="1415">
                  <c:v>5.66</c:v>
                </c:pt>
                <c:pt idx="1416">
                  <c:v>5.6639999999999997</c:v>
                </c:pt>
                <c:pt idx="1417">
                  <c:v>5.6680000000000001</c:v>
                </c:pt>
                <c:pt idx="1418">
                  <c:v>5.6719999999999997</c:v>
                </c:pt>
                <c:pt idx="1419">
                  <c:v>5.6760000000000002</c:v>
                </c:pt>
                <c:pt idx="1420">
                  <c:v>5.68</c:v>
                </c:pt>
                <c:pt idx="1421">
                  <c:v>5.6840000000000002</c:v>
                </c:pt>
                <c:pt idx="1422">
                  <c:v>5.6880000000000006</c:v>
                </c:pt>
                <c:pt idx="1423">
                  <c:v>5.6920000000000002</c:v>
                </c:pt>
                <c:pt idx="1424">
                  <c:v>5.6959999999999997</c:v>
                </c:pt>
                <c:pt idx="1425">
                  <c:v>5.7</c:v>
                </c:pt>
                <c:pt idx="1426">
                  <c:v>5.7039999999999997</c:v>
                </c:pt>
                <c:pt idx="1427">
                  <c:v>5.7080000000000002</c:v>
                </c:pt>
                <c:pt idx="1428">
                  <c:v>5.7119999999999997</c:v>
                </c:pt>
                <c:pt idx="1429">
                  <c:v>5.7159999999999993</c:v>
                </c:pt>
                <c:pt idx="1430">
                  <c:v>5.7200000000000006</c:v>
                </c:pt>
                <c:pt idx="1431">
                  <c:v>5.7240000000000002</c:v>
                </c:pt>
                <c:pt idx="1432">
                  <c:v>5.7280000000000006</c:v>
                </c:pt>
                <c:pt idx="1433">
                  <c:v>5.7320000000000002</c:v>
                </c:pt>
                <c:pt idx="1434">
                  <c:v>5.7359999999999998</c:v>
                </c:pt>
                <c:pt idx="1435">
                  <c:v>5.74</c:v>
                </c:pt>
                <c:pt idx="1436">
                  <c:v>5.7439999999999998</c:v>
                </c:pt>
                <c:pt idx="1437">
                  <c:v>5.7479999999999993</c:v>
                </c:pt>
                <c:pt idx="1438">
                  <c:v>5.7519999999999998</c:v>
                </c:pt>
                <c:pt idx="1439">
                  <c:v>5.7560000000000002</c:v>
                </c:pt>
                <c:pt idx="1440">
                  <c:v>5.7600000000000007</c:v>
                </c:pt>
                <c:pt idx="1441">
                  <c:v>5.7640000000000002</c:v>
                </c:pt>
                <c:pt idx="1442">
                  <c:v>5.7680000000000007</c:v>
                </c:pt>
                <c:pt idx="1443">
                  <c:v>5.7720000000000002</c:v>
                </c:pt>
                <c:pt idx="1444">
                  <c:v>5.7759999999999998</c:v>
                </c:pt>
                <c:pt idx="1445">
                  <c:v>5.78</c:v>
                </c:pt>
                <c:pt idx="1446">
                  <c:v>5.7839999999999998</c:v>
                </c:pt>
                <c:pt idx="1447">
                  <c:v>5.7879999999999994</c:v>
                </c:pt>
                <c:pt idx="1448">
                  <c:v>5.7920000000000007</c:v>
                </c:pt>
                <c:pt idx="1449">
                  <c:v>5.7960000000000003</c:v>
                </c:pt>
                <c:pt idx="1450">
                  <c:v>5.8000000000000007</c:v>
                </c:pt>
                <c:pt idx="1451">
                  <c:v>5.8040000000000003</c:v>
                </c:pt>
                <c:pt idx="1452">
                  <c:v>5.8079999999999998</c:v>
                </c:pt>
                <c:pt idx="1453">
                  <c:v>5.8120000000000003</c:v>
                </c:pt>
                <c:pt idx="1454">
                  <c:v>5.8159999999999998</c:v>
                </c:pt>
                <c:pt idx="1455">
                  <c:v>5.82</c:v>
                </c:pt>
                <c:pt idx="1456">
                  <c:v>5.8239999999999998</c:v>
                </c:pt>
                <c:pt idx="1457">
                  <c:v>5.8279999999999994</c:v>
                </c:pt>
                <c:pt idx="1458">
                  <c:v>5.8320000000000007</c:v>
                </c:pt>
                <c:pt idx="1459">
                  <c:v>5.8360000000000003</c:v>
                </c:pt>
                <c:pt idx="1460">
                  <c:v>5.84</c:v>
                </c:pt>
                <c:pt idx="1461">
                  <c:v>5.8440000000000003</c:v>
                </c:pt>
                <c:pt idx="1462">
                  <c:v>5.8479999999999999</c:v>
                </c:pt>
                <c:pt idx="1463">
                  <c:v>5.8520000000000003</c:v>
                </c:pt>
                <c:pt idx="1464">
                  <c:v>5.8559999999999999</c:v>
                </c:pt>
                <c:pt idx="1465">
                  <c:v>5.8599999999999994</c:v>
                </c:pt>
                <c:pt idx="1466">
                  <c:v>5.8639999999999999</c:v>
                </c:pt>
                <c:pt idx="1467">
                  <c:v>5.8680000000000003</c:v>
                </c:pt>
                <c:pt idx="1468">
                  <c:v>5.8720000000000008</c:v>
                </c:pt>
                <c:pt idx="1469">
                  <c:v>5.8760000000000003</c:v>
                </c:pt>
                <c:pt idx="1470">
                  <c:v>5.88</c:v>
                </c:pt>
                <c:pt idx="1471">
                  <c:v>5.8840000000000003</c:v>
                </c:pt>
                <c:pt idx="1472">
                  <c:v>5.8879999999999999</c:v>
                </c:pt>
                <c:pt idx="1473">
                  <c:v>5.8919999999999995</c:v>
                </c:pt>
                <c:pt idx="1474">
                  <c:v>5.8959999999999999</c:v>
                </c:pt>
                <c:pt idx="1475">
                  <c:v>5.8999999999999995</c:v>
                </c:pt>
                <c:pt idx="1476">
                  <c:v>5.9040000000000008</c:v>
                </c:pt>
                <c:pt idx="1477">
                  <c:v>5.9080000000000004</c:v>
                </c:pt>
                <c:pt idx="1478">
                  <c:v>5.9120000000000008</c:v>
                </c:pt>
                <c:pt idx="1479">
                  <c:v>5.9160000000000004</c:v>
                </c:pt>
                <c:pt idx="1480">
                  <c:v>5.92</c:v>
                </c:pt>
                <c:pt idx="1481">
                  <c:v>5.9240000000000004</c:v>
                </c:pt>
                <c:pt idx="1482">
                  <c:v>5.9279999999999999</c:v>
                </c:pt>
                <c:pt idx="1483">
                  <c:v>5.9319999999999995</c:v>
                </c:pt>
                <c:pt idx="1484">
                  <c:v>5.9359999999999999</c:v>
                </c:pt>
                <c:pt idx="1485">
                  <c:v>5.94</c:v>
                </c:pt>
                <c:pt idx="1486">
                  <c:v>5.944</c:v>
                </c:pt>
                <c:pt idx="1487">
                  <c:v>5.9480000000000004</c:v>
                </c:pt>
                <c:pt idx="1488">
                  <c:v>5.952</c:v>
                </c:pt>
                <c:pt idx="1489">
                  <c:v>5.9560000000000004</c:v>
                </c:pt>
                <c:pt idx="1490">
                  <c:v>5.96</c:v>
                </c:pt>
                <c:pt idx="1491">
                  <c:v>5.9640000000000004</c:v>
                </c:pt>
                <c:pt idx="1492">
                  <c:v>5.968</c:v>
                </c:pt>
                <c:pt idx="1493">
                  <c:v>5.9719999999999995</c:v>
                </c:pt>
                <c:pt idx="1494">
                  <c:v>5.976</c:v>
                </c:pt>
                <c:pt idx="1495">
                  <c:v>5.98</c:v>
                </c:pt>
                <c:pt idx="1496">
                  <c:v>5.984</c:v>
                </c:pt>
                <c:pt idx="1497">
                  <c:v>5.9880000000000004</c:v>
                </c:pt>
                <c:pt idx="1498">
                  <c:v>5.992</c:v>
                </c:pt>
                <c:pt idx="1499">
                  <c:v>5.9959999999999996</c:v>
                </c:pt>
                <c:pt idx="1500">
                  <c:v>6</c:v>
                </c:pt>
                <c:pt idx="1501">
                  <c:v>6.0039999999999996</c:v>
                </c:pt>
                <c:pt idx="1502">
                  <c:v>6.008</c:v>
                </c:pt>
                <c:pt idx="1503">
                  <c:v>6.0119999999999996</c:v>
                </c:pt>
                <c:pt idx="1504">
                  <c:v>6.0160000000000009</c:v>
                </c:pt>
                <c:pt idx="1505">
                  <c:v>6.0200000000000005</c:v>
                </c:pt>
                <c:pt idx="1506">
                  <c:v>6.024</c:v>
                </c:pt>
                <c:pt idx="1507">
                  <c:v>6.0280000000000005</c:v>
                </c:pt>
                <c:pt idx="1508">
                  <c:v>6.032</c:v>
                </c:pt>
                <c:pt idx="1509">
                  <c:v>6.0359999999999996</c:v>
                </c:pt>
                <c:pt idx="1510">
                  <c:v>6.04</c:v>
                </c:pt>
                <c:pt idx="1511">
                  <c:v>6.0439999999999996</c:v>
                </c:pt>
                <c:pt idx="1512">
                  <c:v>6.048</c:v>
                </c:pt>
                <c:pt idx="1513">
                  <c:v>6.0520000000000005</c:v>
                </c:pt>
                <c:pt idx="1514">
                  <c:v>6.0560000000000009</c:v>
                </c:pt>
                <c:pt idx="1515">
                  <c:v>6.0600000000000005</c:v>
                </c:pt>
                <c:pt idx="1516">
                  <c:v>6.0640000000000001</c:v>
                </c:pt>
                <c:pt idx="1517">
                  <c:v>6.0680000000000005</c:v>
                </c:pt>
                <c:pt idx="1518">
                  <c:v>6.0720000000000001</c:v>
                </c:pt>
                <c:pt idx="1519">
                  <c:v>6.0759999999999996</c:v>
                </c:pt>
                <c:pt idx="1520">
                  <c:v>6.08</c:v>
                </c:pt>
                <c:pt idx="1521">
                  <c:v>6.0839999999999996</c:v>
                </c:pt>
                <c:pt idx="1522">
                  <c:v>6.0880000000000001</c:v>
                </c:pt>
                <c:pt idx="1523">
                  <c:v>6.0920000000000005</c:v>
                </c:pt>
                <c:pt idx="1524">
                  <c:v>6.0960000000000001</c:v>
                </c:pt>
                <c:pt idx="1525">
                  <c:v>6.1000000000000005</c:v>
                </c:pt>
                <c:pt idx="1526">
                  <c:v>6.1040000000000001</c:v>
                </c:pt>
                <c:pt idx="1527">
                  <c:v>6.1080000000000005</c:v>
                </c:pt>
                <c:pt idx="1528">
                  <c:v>6.1120000000000001</c:v>
                </c:pt>
                <c:pt idx="1529">
                  <c:v>6.1159999999999997</c:v>
                </c:pt>
                <c:pt idx="1530">
                  <c:v>6.12</c:v>
                </c:pt>
                <c:pt idx="1531">
                  <c:v>6.1239999999999997</c:v>
                </c:pt>
                <c:pt idx="1532">
                  <c:v>6.1280000000000001</c:v>
                </c:pt>
                <c:pt idx="1533">
                  <c:v>6.1320000000000006</c:v>
                </c:pt>
                <c:pt idx="1534">
                  <c:v>6.1360000000000001</c:v>
                </c:pt>
                <c:pt idx="1535">
                  <c:v>6.14</c:v>
                </c:pt>
                <c:pt idx="1536">
                  <c:v>6.1440000000000001</c:v>
                </c:pt>
                <c:pt idx="1537">
                  <c:v>6.1479999999999997</c:v>
                </c:pt>
                <c:pt idx="1538">
                  <c:v>6.1520000000000001</c:v>
                </c:pt>
                <c:pt idx="1539">
                  <c:v>6.1559999999999997</c:v>
                </c:pt>
                <c:pt idx="1540">
                  <c:v>6.16</c:v>
                </c:pt>
                <c:pt idx="1541">
                  <c:v>6.1640000000000006</c:v>
                </c:pt>
                <c:pt idx="1542">
                  <c:v>6.1680000000000001</c:v>
                </c:pt>
                <c:pt idx="1543">
                  <c:v>6.1720000000000006</c:v>
                </c:pt>
                <c:pt idx="1544">
                  <c:v>6.1760000000000002</c:v>
                </c:pt>
                <c:pt idx="1545">
                  <c:v>6.18</c:v>
                </c:pt>
                <c:pt idx="1546">
                  <c:v>6.1840000000000002</c:v>
                </c:pt>
                <c:pt idx="1547">
                  <c:v>6.1879999999999997</c:v>
                </c:pt>
                <c:pt idx="1548">
                  <c:v>6.1919999999999993</c:v>
                </c:pt>
                <c:pt idx="1549">
                  <c:v>6.1959999999999997</c:v>
                </c:pt>
                <c:pt idx="1550">
                  <c:v>6.2</c:v>
                </c:pt>
                <c:pt idx="1551">
                  <c:v>6.2040000000000006</c:v>
                </c:pt>
                <c:pt idx="1552">
                  <c:v>6.2080000000000002</c:v>
                </c:pt>
                <c:pt idx="1553">
                  <c:v>6.2120000000000006</c:v>
                </c:pt>
                <c:pt idx="1554">
                  <c:v>6.2160000000000002</c:v>
                </c:pt>
                <c:pt idx="1555">
                  <c:v>6.22</c:v>
                </c:pt>
                <c:pt idx="1556">
                  <c:v>6.2240000000000002</c:v>
                </c:pt>
                <c:pt idx="1557">
                  <c:v>6.2279999999999998</c:v>
                </c:pt>
                <c:pt idx="1558">
                  <c:v>6.2319999999999993</c:v>
                </c:pt>
                <c:pt idx="1559">
                  <c:v>6.2360000000000007</c:v>
                </c:pt>
                <c:pt idx="1560">
                  <c:v>6.24</c:v>
                </c:pt>
                <c:pt idx="1561">
                  <c:v>6.2440000000000007</c:v>
                </c:pt>
                <c:pt idx="1562">
                  <c:v>6.2480000000000002</c:v>
                </c:pt>
                <c:pt idx="1563">
                  <c:v>6.2520000000000007</c:v>
                </c:pt>
                <c:pt idx="1564">
                  <c:v>6.2560000000000002</c:v>
                </c:pt>
                <c:pt idx="1565">
                  <c:v>6.26</c:v>
                </c:pt>
                <c:pt idx="1566">
                  <c:v>6.2640000000000002</c:v>
                </c:pt>
                <c:pt idx="1567">
                  <c:v>6.2679999999999998</c:v>
                </c:pt>
                <c:pt idx="1568">
                  <c:v>6.2720000000000002</c:v>
                </c:pt>
                <c:pt idx="1569">
                  <c:v>6.2760000000000007</c:v>
                </c:pt>
                <c:pt idx="1570">
                  <c:v>6.28</c:v>
                </c:pt>
                <c:pt idx="1571">
                  <c:v>6.2839999999999998</c:v>
                </c:pt>
                <c:pt idx="1572">
                  <c:v>6.2880000000000003</c:v>
                </c:pt>
                <c:pt idx="1573">
                  <c:v>6.2919999999999998</c:v>
                </c:pt>
                <c:pt idx="1574">
                  <c:v>6.2960000000000003</c:v>
                </c:pt>
                <c:pt idx="1575">
                  <c:v>6.3</c:v>
                </c:pt>
                <c:pt idx="1576">
                  <c:v>6.3040000000000003</c:v>
                </c:pt>
                <c:pt idx="1577">
                  <c:v>6.3079999999999998</c:v>
                </c:pt>
                <c:pt idx="1578">
                  <c:v>6.3120000000000003</c:v>
                </c:pt>
                <c:pt idx="1579">
                  <c:v>6.3160000000000007</c:v>
                </c:pt>
                <c:pt idx="1580">
                  <c:v>6.32</c:v>
                </c:pt>
                <c:pt idx="1581">
                  <c:v>6.3239999999999998</c:v>
                </c:pt>
                <c:pt idx="1582">
                  <c:v>6.3280000000000003</c:v>
                </c:pt>
                <c:pt idx="1583">
                  <c:v>6.3319999999999999</c:v>
                </c:pt>
                <c:pt idx="1584">
                  <c:v>6.3359999999999994</c:v>
                </c:pt>
                <c:pt idx="1585">
                  <c:v>6.34</c:v>
                </c:pt>
                <c:pt idx="1586">
                  <c:v>6.3439999999999994</c:v>
                </c:pt>
                <c:pt idx="1587">
                  <c:v>6.3480000000000008</c:v>
                </c:pt>
                <c:pt idx="1588">
                  <c:v>6.3520000000000003</c:v>
                </c:pt>
                <c:pt idx="1589">
                  <c:v>6.3560000000000008</c:v>
                </c:pt>
                <c:pt idx="1590">
                  <c:v>6.36</c:v>
                </c:pt>
                <c:pt idx="1591">
                  <c:v>6.3639999999999999</c:v>
                </c:pt>
                <c:pt idx="1592">
                  <c:v>6.3680000000000003</c:v>
                </c:pt>
                <c:pt idx="1593">
                  <c:v>6.3719999999999999</c:v>
                </c:pt>
                <c:pt idx="1594">
                  <c:v>6.3759999999999994</c:v>
                </c:pt>
                <c:pt idx="1595">
                  <c:v>6.38</c:v>
                </c:pt>
                <c:pt idx="1596">
                  <c:v>6.3840000000000003</c:v>
                </c:pt>
                <c:pt idx="1597">
                  <c:v>6.3879999999999999</c:v>
                </c:pt>
                <c:pt idx="1598">
                  <c:v>6.3920000000000003</c:v>
                </c:pt>
                <c:pt idx="1599">
                  <c:v>6.3960000000000008</c:v>
                </c:pt>
                <c:pt idx="1600">
                  <c:v>6.4</c:v>
                </c:pt>
                <c:pt idx="1601">
                  <c:v>6.4039999999999999</c:v>
                </c:pt>
                <c:pt idx="1602">
                  <c:v>6.4080000000000004</c:v>
                </c:pt>
                <c:pt idx="1603">
                  <c:v>6.4119999999999999</c:v>
                </c:pt>
                <c:pt idx="1604">
                  <c:v>6.4159999999999995</c:v>
                </c:pt>
                <c:pt idx="1605">
                  <c:v>6.42</c:v>
                </c:pt>
                <c:pt idx="1606">
                  <c:v>6.4240000000000004</c:v>
                </c:pt>
                <c:pt idx="1607">
                  <c:v>6.4279999999999999</c:v>
                </c:pt>
                <c:pt idx="1608">
                  <c:v>6.4320000000000004</c:v>
                </c:pt>
                <c:pt idx="1609">
                  <c:v>6.4359999999999999</c:v>
                </c:pt>
                <c:pt idx="1610">
                  <c:v>6.44</c:v>
                </c:pt>
                <c:pt idx="1611">
                  <c:v>6.444</c:v>
                </c:pt>
                <c:pt idx="1612">
                  <c:v>6.4480000000000004</c:v>
                </c:pt>
                <c:pt idx="1613">
                  <c:v>6.452</c:v>
                </c:pt>
                <c:pt idx="1614">
                  <c:v>6.4559999999999995</c:v>
                </c:pt>
                <c:pt idx="1615">
                  <c:v>6.4600000000000009</c:v>
                </c:pt>
                <c:pt idx="1616">
                  <c:v>6.4640000000000004</c:v>
                </c:pt>
                <c:pt idx="1617">
                  <c:v>6.468</c:v>
                </c:pt>
                <c:pt idx="1618">
                  <c:v>6.4720000000000004</c:v>
                </c:pt>
                <c:pt idx="1619">
                  <c:v>6.476</c:v>
                </c:pt>
                <c:pt idx="1620">
                  <c:v>6.4799999999999995</c:v>
                </c:pt>
                <c:pt idx="1621">
                  <c:v>6.484</c:v>
                </c:pt>
                <c:pt idx="1622">
                  <c:v>6.4879999999999995</c:v>
                </c:pt>
                <c:pt idx="1623">
                  <c:v>6.492</c:v>
                </c:pt>
                <c:pt idx="1624">
                  <c:v>6.4960000000000004</c:v>
                </c:pt>
                <c:pt idx="1625">
                  <c:v>6.5000000000000009</c:v>
                </c:pt>
                <c:pt idx="1626">
                  <c:v>6.5040000000000004</c:v>
                </c:pt>
                <c:pt idx="1627">
                  <c:v>6.508</c:v>
                </c:pt>
                <c:pt idx="1628">
                  <c:v>6.5120000000000005</c:v>
                </c:pt>
                <c:pt idx="1629">
                  <c:v>6.516</c:v>
                </c:pt>
                <c:pt idx="1630">
                  <c:v>6.52</c:v>
                </c:pt>
                <c:pt idx="1631">
                  <c:v>6.524</c:v>
                </c:pt>
                <c:pt idx="1632">
                  <c:v>6.5279999999999996</c:v>
                </c:pt>
                <c:pt idx="1633">
                  <c:v>6.532</c:v>
                </c:pt>
                <c:pt idx="1634">
                  <c:v>6.5360000000000005</c:v>
                </c:pt>
                <c:pt idx="1635">
                  <c:v>6.54</c:v>
                </c:pt>
                <c:pt idx="1636">
                  <c:v>6.5440000000000005</c:v>
                </c:pt>
                <c:pt idx="1637">
                  <c:v>6.548</c:v>
                </c:pt>
                <c:pt idx="1638">
                  <c:v>6.5520000000000005</c:v>
                </c:pt>
                <c:pt idx="1639">
                  <c:v>6.556</c:v>
                </c:pt>
                <c:pt idx="1640">
                  <c:v>6.56</c:v>
                </c:pt>
                <c:pt idx="1641">
                  <c:v>6.5640000000000001</c:v>
                </c:pt>
                <c:pt idx="1642">
                  <c:v>6.5679999999999996</c:v>
                </c:pt>
                <c:pt idx="1643">
                  <c:v>6.5720000000000001</c:v>
                </c:pt>
                <c:pt idx="1644">
                  <c:v>6.5760000000000005</c:v>
                </c:pt>
                <c:pt idx="1645">
                  <c:v>6.58</c:v>
                </c:pt>
                <c:pt idx="1646">
                  <c:v>6.5839999999999996</c:v>
                </c:pt>
                <c:pt idx="1647">
                  <c:v>6.5880000000000001</c:v>
                </c:pt>
                <c:pt idx="1648">
                  <c:v>6.5920000000000005</c:v>
                </c:pt>
                <c:pt idx="1649">
                  <c:v>6.5960000000000001</c:v>
                </c:pt>
                <c:pt idx="1650">
                  <c:v>6.6</c:v>
                </c:pt>
                <c:pt idx="1651">
                  <c:v>6.6040000000000001</c:v>
                </c:pt>
                <c:pt idx="1652">
                  <c:v>6.6080000000000005</c:v>
                </c:pt>
                <c:pt idx="1653">
                  <c:v>6.6120000000000001</c:v>
                </c:pt>
                <c:pt idx="1654">
                  <c:v>6.6160000000000005</c:v>
                </c:pt>
                <c:pt idx="1655">
                  <c:v>6.62</c:v>
                </c:pt>
                <c:pt idx="1656">
                  <c:v>6.6239999999999997</c:v>
                </c:pt>
                <c:pt idx="1657">
                  <c:v>6.6280000000000001</c:v>
                </c:pt>
                <c:pt idx="1658">
                  <c:v>6.6319999999999997</c:v>
                </c:pt>
                <c:pt idx="1659">
                  <c:v>6.6360000000000001</c:v>
                </c:pt>
                <c:pt idx="1660">
                  <c:v>6.64</c:v>
                </c:pt>
                <c:pt idx="1661">
                  <c:v>6.644000000000001</c:v>
                </c:pt>
                <c:pt idx="1662">
                  <c:v>6.6480000000000006</c:v>
                </c:pt>
                <c:pt idx="1663">
                  <c:v>6.6520000000000001</c:v>
                </c:pt>
                <c:pt idx="1664">
                  <c:v>6.6560000000000006</c:v>
                </c:pt>
                <c:pt idx="1665">
                  <c:v>6.66</c:v>
                </c:pt>
                <c:pt idx="1666">
                  <c:v>6.6639999999999997</c:v>
                </c:pt>
                <c:pt idx="1667">
                  <c:v>6.6680000000000001</c:v>
                </c:pt>
                <c:pt idx="1668">
                  <c:v>6.6719999999999997</c:v>
                </c:pt>
                <c:pt idx="1669">
                  <c:v>6.6759999999999993</c:v>
                </c:pt>
                <c:pt idx="1670">
                  <c:v>6.6800000000000006</c:v>
                </c:pt>
                <c:pt idx="1671">
                  <c:v>6.6840000000000002</c:v>
                </c:pt>
                <c:pt idx="1672">
                  <c:v>6.6880000000000006</c:v>
                </c:pt>
                <c:pt idx="1673">
                  <c:v>6.6920000000000002</c:v>
                </c:pt>
                <c:pt idx="1674">
                  <c:v>6.6960000000000006</c:v>
                </c:pt>
                <c:pt idx="1675">
                  <c:v>6.7</c:v>
                </c:pt>
                <c:pt idx="1676">
                  <c:v>6.7039999999999997</c:v>
                </c:pt>
                <c:pt idx="1677">
                  <c:v>6.7080000000000002</c:v>
                </c:pt>
                <c:pt idx="1678">
                  <c:v>6.7119999999999997</c:v>
                </c:pt>
                <c:pt idx="1679">
                  <c:v>6.7159999999999993</c:v>
                </c:pt>
                <c:pt idx="1680">
                  <c:v>6.7200000000000006</c:v>
                </c:pt>
                <c:pt idx="1681">
                  <c:v>6.7240000000000002</c:v>
                </c:pt>
                <c:pt idx="1682">
                  <c:v>6.7279999999999998</c:v>
                </c:pt>
                <c:pt idx="1683">
                  <c:v>6.7320000000000002</c:v>
                </c:pt>
                <c:pt idx="1684">
                  <c:v>6.7359999999999998</c:v>
                </c:pt>
                <c:pt idx="1685">
                  <c:v>6.74</c:v>
                </c:pt>
                <c:pt idx="1686">
                  <c:v>6.7439999999999998</c:v>
                </c:pt>
                <c:pt idx="1687">
                  <c:v>6.7480000000000002</c:v>
                </c:pt>
                <c:pt idx="1688">
                  <c:v>6.7519999999999998</c:v>
                </c:pt>
                <c:pt idx="1689">
                  <c:v>6.7560000000000002</c:v>
                </c:pt>
                <c:pt idx="1690">
                  <c:v>6.7600000000000007</c:v>
                </c:pt>
                <c:pt idx="1691">
                  <c:v>6.7640000000000002</c:v>
                </c:pt>
                <c:pt idx="1692">
                  <c:v>6.7679999999999998</c:v>
                </c:pt>
                <c:pt idx="1693">
                  <c:v>6.7720000000000002</c:v>
                </c:pt>
                <c:pt idx="1694">
                  <c:v>6.7759999999999998</c:v>
                </c:pt>
                <c:pt idx="1695">
                  <c:v>6.7799999999999994</c:v>
                </c:pt>
                <c:pt idx="1696">
                  <c:v>6.7839999999999998</c:v>
                </c:pt>
                <c:pt idx="1697">
                  <c:v>6.7880000000000003</c:v>
                </c:pt>
                <c:pt idx="1698">
                  <c:v>6.7920000000000007</c:v>
                </c:pt>
                <c:pt idx="1699">
                  <c:v>6.7960000000000003</c:v>
                </c:pt>
                <c:pt idx="1700">
                  <c:v>6.8000000000000007</c:v>
                </c:pt>
                <c:pt idx="1701">
                  <c:v>6.8040000000000003</c:v>
                </c:pt>
                <c:pt idx="1702">
                  <c:v>6.8079999999999998</c:v>
                </c:pt>
                <c:pt idx="1703">
                  <c:v>6.8120000000000003</c:v>
                </c:pt>
                <c:pt idx="1704">
                  <c:v>6.8159999999999998</c:v>
                </c:pt>
                <c:pt idx="1705">
                  <c:v>6.8199999999999994</c:v>
                </c:pt>
                <c:pt idx="1706">
                  <c:v>6.8239999999999998</c:v>
                </c:pt>
                <c:pt idx="1707">
                  <c:v>6.8280000000000003</c:v>
                </c:pt>
                <c:pt idx="1708">
                  <c:v>6.8320000000000007</c:v>
                </c:pt>
                <c:pt idx="1709">
                  <c:v>6.8360000000000003</c:v>
                </c:pt>
                <c:pt idx="1710">
                  <c:v>6.8400000000000007</c:v>
                </c:pt>
                <c:pt idx="1711">
                  <c:v>6.8440000000000003</c:v>
                </c:pt>
                <c:pt idx="1712">
                  <c:v>6.8479999999999999</c:v>
                </c:pt>
                <c:pt idx="1713">
                  <c:v>6.8520000000000003</c:v>
                </c:pt>
                <c:pt idx="1714">
                  <c:v>6.8559999999999999</c:v>
                </c:pt>
                <c:pt idx="1715">
                  <c:v>6.8599999999999994</c:v>
                </c:pt>
                <c:pt idx="1716">
                  <c:v>6.8639999999999999</c:v>
                </c:pt>
                <c:pt idx="1717">
                  <c:v>6.8680000000000003</c:v>
                </c:pt>
                <c:pt idx="1718">
                  <c:v>6.8719999999999999</c:v>
                </c:pt>
                <c:pt idx="1719">
                  <c:v>6.8760000000000003</c:v>
                </c:pt>
                <c:pt idx="1720">
                  <c:v>6.88</c:v>
                </c:pt>
                <c:pt idx="1721">
                  <c:v>6.8840000000000003</c:v>
                </c:pt>
                <c:pt idx="1722">
                  <c:v>6.8879999999999999</c:v>
                </c:pt>
                <c:pt idx="1723">
                  <c:v>6.8920000000000003</c:v>
                </c:pt>
                <c:pt idx="1724">
                  <c:v>6.8959999999999999</c:v>
                </c:pt>
                <c:pt idx="1725">
                  <c:v>6.8999999999999995</c:v>
                </c:pt>
                <c:pt idx="1726">
                  <c:v>6.9040000000000008</c:v>
                </c:pt>
                <c:pt idx="1727">
                  <c:v>6.9080000000000004</c:v>
                </c:pt>
                <c:pt idx="1728">
                  <c:v>6.9119999999999999</c:v>
                </c:pt>
                <c:pt idx="1729">
                  <c:v>6.9160000000000004</c:v>
                </c:pt>
                <c:pt idx="1730">
                  <c:v>6.92</c:v>
                </c:pt>
                <c:pt idx="1731">
                  <c:v>6.9239999999999995</c:v>
                </c:pt>
                <c:pt idx="1732">
                  <c:v>6.9279999999999999</c:v>
                </c:pt>
                <c:pt idx="1733">
                  <c:v>6.9319999999999995</c:v>
                </c:pt>
                <c:pt idx="1734">
                  <c:v>6.9359999999999999</c:v>
                </c:pt>
                <c:pt idx="1735">
                  <c:v>6.94</c:v>
                </c:pt>
                <c:pt idx="1736">
                  <c:v>6.9440000000000008</c:v>
                </c:pt>
                <c:pt idx="1737">
                  <c:v>6.9480000000000004</c:v>
                </c:pt>
                <c:pt idx="1738">
                  <c:v>6.952</c:v>
                </c:pt>
                <c:pt idx="1739">
                  <c:v>6.9560000000000004</c:v>
                </c:pt>
                <c:pt idx="1740">
                  <c:v>6.96</c:v>
                </c:pt>
                <c:pt idx="1741">
                  <c:v>6.9639999999999995</c:v>
                </c:pt>
                <c:pt idx="1742">
                  <c:v>6.968</c:v>
                </c:pt>
                <c:pt idx="1743">
                  <c:v>6.9719999999999995</c:v>
                </c:pt>
                <c:pt idx="1744">
                  <c:v>6.976</c:v>
                </c:pt>
                <c:pt idx="1745">
                  <c:v>6.98</c:v>
                </c:pt>
                <c:pt idx="1746">
                  <c:v>6.9840000000000009</c:v>
                </c:pt>
                <c:pt idx="1747">
                  <c:v>6.9880000000000004</c:v>
                </c:pt>
                <c:pt idx="1748">
                  <c:v>6.992</c:v>
                </c:pt>
                <c:pt idx="1749">
                  <c:v>6.9960000000000004</c:v>
                </c:pt>
                <c:pt idx="1750">
                  <c:v>7</c:v>
                </c:pt>
                <c:pt idx="1751">
                  <c:v>7.0039999999999996</c:v>
                </c:pt>
                <c:pt idx="1752">
                  <c:v>7.008</c:v>
                </c:pt>
                <c:pt idx="1753">
                  <c:v>7.0119999999999996</c:v>
                </c:pt>
                <c:pt idx="1754">
                  <c:v>7.016</c:v>
                </c:pt>
                <c:pt idx="1755">
                  <c:v>7.0200000000000005</c:v>
                </c:pt>
                <c:pt idx="1756">
                  <c:v>7.0240000000000009</c:v>
                </c:pt>
                <c:pt idx="1757">
                  <c:v>7.0279999999999996</c:v>
                </c:pt>
                <c:pt idx="1758">
                  <c:v>7.032</c:v>
                </c:pt>
                <c:pt idx="1759">
                  <c:v>7.0360000000000005</c:v>
                </c:pt>
                <c:pt idx="1760">
                  <c:v>7.04</c:v>
                </c:pt>
                <c:pt idx="1761">
                  <c:v>7.0439999999999996</c:v>
                </c:pt>
                <c:pt idx="1762">
                  <c:v>7.048</c:v>
                </c:pt>
                <c:pt idx="1763">
                  <c:v>7.0520000000000005</c:v>
                </c:pt>
                <c:pt idx="1764">
                  <c:v>7.056</c:v>
                </c:pt>
                <c:pt idx="1765">
                  <c:v>7.0600000000000005</c:v>
                </c:pt>
                <c:pt idx="1766">
                  <c:v>7.0640000000000001</c:v>
                </c:pt>
                <c:pt idx="1767">
                  <c:v>7.0679999999999996</c:v>
                </c:pt>
                <c:pt idx="1768">
                  <c:v>7.0720000000000001</c:v>
                </c:pt>
                <c:pt idx="1769">
                  <c:v>7.0760000000000005</c:v>
                </c:pt>
                <c:pt idx="1770">
                  <c:v>7.0799999999999992</c:v>
                </c:pt>
                <c:pt idx="1771">
                  <c:v>7.0839999999999996</c:v>
                </c:pt>
                <c:pt idx="1772">
                  <c:v>7.088000000000001</c:v>
                </c:pt>
                <c:pt idx="1773">
                  <c:v>7.0920000000000005</c:v>
                </c:pt>
                <c:pt idx="1774">
                  <c:v>7.0960000000000001</c:v>
                </c:pt>
                <c:pt idx="1775">
                  <c:v>7.1000000000000005</c:v>
                </c:pt>
                <c:pt idx="1776">
                  <c:v>7.1040000000000001</c:v>
                </c:pt>
                <c:pt idx="1777">
                  <c:v>7.1079999999999997</c:v>
                </c:pt>
                <c:pt idx="1778">
                  <c:v>7.1120000000000001</c:v>
                </c:pt>
                <c:pt idx="1779">
                  <c:v>7.1159999999999997</c:v>
                </c:pt>
                <c:pt idx="1780">
                  <c:v>7.1199999999999992</c:v>
                </c:pt>
                <c:pt idx="1781">
                  <c:v>7.1240000000000006</c:v>
                </c:pt>
                <c:pt idx="1782">
                  <c:v>7.128000000000001</c:v>
                </c:pt>
                <c:pt idx="1783">
                  <c:v>7.1320000000000006</c:v>
                </c:pt>
                <c:pt idx="1784">
                  <c:v>7.1360000000000001</c:v>
                </c:pt>
                <c:pt idx="1785">
                  <c:v>7.1400000000000006</c:v>
                </c:pt>
                <c:pt idx="1786">
                  <c:v>7.1440000000000001</c:v>
                </c:pt>
                <c:pt idx="1787">
                  <c:v>7.1479999999999997</c:v>
                </c:pt>
                <c:pt idx="1788">
                  <c:v>7.1520000000000001</c:v>
                </c:pt>
                <c:pt idx="1789">
                  <c:v>7.1559999999999997</c:v>
                </c:pt>
                <c:pt idx="1790">
                  <c:v>7.16</c:v>
                </c:pt>
                <c:pt idx="1791">
                  <c:v>7.1640000000000006</c:v>
                </c:pt>
                <c:pt idx="1792">
                  <c:v>7.1680000000000001</c:v>
                </c:pt>
                <c:pt idx="1793">
                  <c:v>7.1719999999999997</c:v>
                </c:pt>
                <c:pt idx="1794">
                  <c:v>7.1760000000000002</c:v>
                </c:pt>
                <c:pt idx="1795">
                  <c:v>7.1800000000000006</c:v>
                </c:pt>
                <c:pt idx="1796">
                  <c:v>7.1840000000000002</c:v>
                </c:pt>
                <c:pt idx="1797">
                  <c:v>7.1879999999999997</c:v>
                </c:pt>
                <c:pt idx="1798">
                  <c:v>7.1920000000000002</c:v>
                </c:pt>
                <c:pt idx="1799">
                  <c:v>7.1959999999999997</c:v>
                </c:pt>
                <c:pt idx="1800">
                  <c:v>7.2</c:v>
                </c:pt>
                <c:pt idx="1801">
                  <c:v>7.2040000000000006</c:v>
                </c:pt>
                <c:pt idx="1802">
                  <c:v>7.2080000000000002</c:v>
                </c:pt>
                <c:pt idx="1803">
                  <c:v>7.2119999999999997</c:v>
                </c:pt>
                <c:pt idx="1804">
                  <c:v>7.2160000000000002</c:v>
                </c:pt>
                <c:pt idx="1805">
                  <c:v>7.2200000000000006</c:v>
                </c:pt>
                <c:pt idx="1806">
                  <c:v>7.2239999999999993</c:v>
                </c:pt>
                <c:pt idx="1807">
                  <c:v>7.2279999999999998</c:v>
                </c:pt>
                <c:pt idx="1808">
                  <c:v>7.2320000000000002</c:v>
                </c:pt>
                <c:pt idx="1809">
                  <c:v>7.2360000000000007</c:v>
                </c:pt>
                <c:pt idx="1810">
                  <c:v>7.24</c:v>
                </c:pt>
                <c:pt idx="1811">
                  <c:v>7.2440000000000007</c:v>
                </c:pt>
                <c:pt idx="1812">
                  <c:v>7.2480000000000002</c:v>
                </c:pt>
                <c:pt idx="1813">
                  <c:v>7.2519999999999998</c:v>
                </c:pt>
                <c:pt idx="1814">
                  <c:v>7.2560000000000002</c:v>
                </c:pt>
                <c:pt idx="1815">
                  <c:v>7.26</c:v>
                </c:pt>
                <c:pt idx="1816">
                  <c:v>7.2639999999999993</c:v>
                </c:pt>
                <c:pt idx="1817">
                  <c:v>7.2679999999999998</c:v>
                </c:pt>
                <c:pt idx="1818">
                  <c:v>7.2720000000000002</c:v>
                </c:pt>
                <c:pt idx="1819">
                  <c:v>7.2759999999999998</c:v>
                </c:pt>
                <c:pt idx="1820">
                  <c:v>7.28</c:v>
                </c:pt>
                <c:pt idx="1821">
                  <c:v>7.2840000000000007</c:v>
                </c:pt>
                <c:pt idx="1822">
                  <c:v>7.2880000000000003</c:v>
                </c:pt>
                <c:pt idx="1823">
                  <c:v>7.2919999999999998</c:v>
                </c:pt>
                <c:pt idx="1824">
                  <c:v>7.2960000000000003</c:v>
                </c:pt>
                <c:pt idx="1825">
                  <c:v>7.3</c:v>
                </c:pt>
                <c:pt idx="1826">
                  <c:v>7.3039999999999994</c:v>
                </c:pt>
                <c:pt idx="1827">
                  <c:v>7.3079999999999998</c:v>
                </c:pt>
                <c:pt idx="1828">
                  <c:v>7.3120000000000003</c:v>
                </c:pt>
                <c:pt idx="1829">
                  <c:v>7.3159999999999998</c:v>
                </c:pt>
                <c:pt idx="1830">
                  <c:v>7.32</c:v>
                </c:pt>
                <c:pt idx="1831">
                  <c:v>7.3240000000000007</c:v>
                </c:pt>
                <c:pt idx="1832">
                  <c:v>7.3280000000000003</c:v>
                </c:pt>
                <c:pt idx="1833">
                  <c:v>7.3319999999999999</c:v>
                </c:pt>
                <c:pt idx="1834">
                  <c:v>7.3360000000000003</c:v>
                </c:pt>
                <c:pt idx="1835">
                  <c:v>7.34</c:v>
                </c:pt>
                <c:pt idx="1836">
                  <c:v>7.3439999999999994</c:v>
                </c:pt>
                <c:pt idx="1837">
                  <c:v>7.3480000000000008</c:v>
                </c:pt>
                <c:pt idx="1838">
                  <c:v>7.3520000000000003</c:v>
                </c:pt>
                <c:pt idx="1839">
                  <c:v>7.3559999999999999</c:v>
                </c:pt>
                <c:pt idx="1840">
                  <c:v>7.36</c:v>
                </c:pt>
                <c:pt idx="1841">
                  <c:v>7.3640000000000008</c:v>
                </c:pt>
                <c:pt idx="1842">
                  <c:v>7.3679999999999994</c:v>
                </c:pt>
                <c:pt idx="1843">
                  <c:v>7.3719999999999999</c:v>
                </c:pt>
                <c:pt idx="1844">
                  <c:v>7.3760000000000003</c:v>
                </c:pt>
                <c:pt idx="1845">
                  <c:v>7.38</c:v>
                </c:pt>
                <c:pt idx="1846">
                  <c:v>7.3840000000000003</c:v>
                </c:pt>
                <c:pt idx="1847">
                  <c:v>7.3880000000000008</c:v>
                </c:pt>
                <c:pt idx="1848">
                  <c:v>7.3920000000000003</c:v>
                </c:pt>
                <c:pt idx="1849">
                  <c:v>7.3959999999999999</c:v>
                </c:pt>
                <c:pt idx="1850">
                  <c:v>7.4</c:v>
                </c:pt>
                <c:pt idx="1851">
                  <c:v>7.4039999999999999</c:v>
                </c:pt>
                <c:pt idx="1852">
                  <c:v>7.4079999999999995</c:v>
                </c:pt>
                <c:pt idx="1853">
                  <c:v>7.4119999999999999</c:v>
                </c:pt>
                <c:pt idx="1854">
                  <c:v>7.4160000000000004</c:v>
                </c:pt>
                <c:pt idx="1855">
                  <c:v>7.42</c:v>
                </c:pt>
                <c:pt idx="1856">
                  <c:v>7.4240000000000004</c:v>
                </c:pt>
                <c:pt idx="1857">
                  <c:v>7.4280000000000008</c:v>
                </c:pt>
                <c:pt idx="1858">
                  <c:v>7.4320000000000004</c:v>
                </c:pt>
                <c:pt idx="1859">
                  <c:v>7.4359999999999999</c:v>
                </c:pt>
                <c:pt idx="1860">
                  <c:v>7.44</c:v>
                </c:pt>
                <c:pt idx="1861">
                  <c:v>7.444</c:v>
                </c:pt>
                <c:pt idx="1862">
                  <c:v>7.4479999999999995</c:v>
                </c:pt>
                <c:pt idx="1863">
                  <c:v>7.452</c:v>
                </c:pt>
                <c:pt idx="1864">
                  <c:v>7.4559999999999995</c:v>
                </c:pt>
                <c:pt idx="1865">
                  <c:v>7.46</c:v>
                </c:pt>
                <c:pt idx="1866">
                  <c:v>7.4640000000000004</c:v>
                </c:pt>
                <c:pt idx="1867">
                  <c:v>7.4680000000000009</c:v>
                </c:pt>
                <c:pt idx="1868">
                  <c:v>7.4719999999999995</c:v>
                </c:pt>
                <c:pt idx="1869">
                  <c:v>7.476</c:v>
                </c:pt>
                <c:pt idx="1870">
                  <c:v>7.48</c:v>
                </c:pt>
                <c:pt idx="1871">
                  <c:v>7.484</c:v>
                </c:pt>
                <c:pt idx="1872">
                  <c:v>7.4879999999999995</c:v>
                </c:pt>
                <c:pt idx="1873">
                  <c:v>7.492</c:v>
                </c:pt>
                <c:pt idx="1874">
                  <c:v>7.4960000000000004</c:v>
                </c:pt>
                <c:pt idx="1875">
                  <c:v>7.5</c:v>
                </c:pt>
                <c:pt idx="1876">
                  <c:v>7.5040000000000004</c:v>
                </c:pt>
                <c:pt idx="1877">
                  <c:v>7.508</c:v>
                </c:pt>
                <c:pt idx="1878">
                  <c:v>7.5119999999999996</c:v>
                </c:pt>
                <c:pt idx="1879">
                  <c:v>7.516</c:v>
                </c:pt>
                <c:pt idx="1880">
                  <c:v>7.5200000000000005</c:v>
                </c:pt>
                <c:pt idx="1881">
                  <c:v>7.524</c:v>
                </c:pt>
                <c:pt idx="1882">
                  <c:v>7.5279999999999996</c:v>
                </c:pt>
                <c:pt idx="1883">
                  <c:v>7.5320000000000009</c:v>
                </c:pt>
                <c:pt idx="1884">
                  <c:v>7.5360000000000005</c:v>
                </c:pt>
                <c:pt idx="1885">
                  <c:v>7.54</c:v>
                </c:pt>
                <c:pt idx="1886">
                  <c:v>7.5440000000000005</c:v>
                </c:pt>
                <c:pt idx="1887">
                  <c:v>7.548</c:v>
                </c:pt>
                <c:pt idx="1888">
                  <c:v>7.5519999999999996</c:v>
                </c:pt>
                <c:pt idx="1889">
                  <c:v>7.556</c:v>
                </c:pt>
                <c:pt idx="1890">
                  <c:v>7.5600000000000005</c:v>
                </c:pt>
                <c:pt idx="1891">
                  <c:v>7.5639999999999992</c:v>
                </c:pt>
                <c:pt idx="1892">
                  <c:v>7.5680000000000005</c:v>
                </c:pt>
                <c:pt idx="1893">
                  <c:v>7.572000000000001</c:v>
                </c:pt>
                <c:pt idx="1894">
                  <c:v>7.5760000000000005</c:v>
                </c:pt>
                <c:pt idx="1895">
                  <c:v>7.58</c:v>
                </c:pt>
                <c:pt idx="1896">
                  <c:v>7.5840000000000005</c:v>
                </c:pt>
                <c:pt idx="1897">
                  <c:v>7.5880000000000001</c:v>
                </c:pt>
                <c:pt idx="1898">
                  <c:v>7.5919999999999996</c:v>
                </c:pt>
                <c:pt idx="1899">
                  <c:v>7.5960000000000001</c:v>
                </c:pt>
                <c:pt idx="1900">
                  <c:v>7.6</c:v>
                </c:pt>
                <c:pt idx="1901">
                  <c:v>7.6039999999999992</c:v>
                </c:pt>
                <c:pt idx="1902">
                  <c:v>7.6080000000000005</c:v>
                </c:pt>
                <c:pt idx="1903">
                  <c:v>7.612000000000001</c:v>
                </c:pt>
                <c:pt idx="1904">
                  <c:v>7.6159999999999997</c:v>
                </c:pt>
                <c:pt idx="1905">
                  <c:v>7.62</c:v>
                </c:pt>
                <c:pt idx="1906">
                  <c:v>7.6240000000000006</c:v>
                </c:pt>
                <c:pt idx="1907">
                  <c:v>7.6280000000000001</c:v>
                </c:pt>
                <c:pt idx="1908">
                  <c:v>7.6319999999999997</c:v>
                </c:pt>
                <c:pt idx="1909">
                  <c:v>7.6360000000000001</c:v>
                </c:pt>
                <c:pt idx="1910">
                  <c:v>7.64</c:v>
                </c:pt>
                <c:pt idx="1911">
                  <c:v>7.6440000000000001</c:v>
                </c:pt>
                <c:pt idx="1912">
                  <c:v>7.6480000000000006</c:v>
                </c:pt>
                <c:pt idx="1913">
                  <c:v>7.6520000000000001</c:v>
                </c:pt>
                <c:pt idx="1914">
                  <c:v>7.6559999999999997</c:v>
                </c:pt>
                <c:pt idx="1915">
                  <c:v>7.66</c:v>
                </c:pt>
                <c:pt idx="1916">
                  <c:v>7.6640000000000006</c:v>
                </c:pt>
                <c:pt idx="1917">
                  <c:v>7.6679999999999993</c:v>
                </c:pt>
                <c:pt idx="1918">
                  <c:v>7.6719999999999997</c:v>
                </c:pt>
                <c:pt idx="1919">
                  <c:v>7.6760000000000002</c:v>
                </c:pt>
                <c:pt idx="1920">
                  <c:v>7.6800000000000006</c:v>
                </c:pt>
                <c:pt idx="1921">
                  <c:v>7.6840000000000002</c:v>
                </c:pt>
                <c:pt idx="1922">
                  <c:v>7.6880000000000006</c:v>
                </c:pt>
                <c:pt idx="1923">
                  <c:v>7.6920000000000002</c:v>
                </c:pt>
                <c:pt idx="1924">
                  <c:v>7.6959999999999997</c:v>
                </c:pt>
                <c:pt idx="1925">
                  <c:v>7.7</c:v>
                </c:pt>
                <c:pt idx="1926">
                  <c:v>7.7039999999999997</c:v>
                </c:pt>
                <c:pt idx="1927">
                  <c:v>7.7079999999999993</c:v>
                </c:pt>
                <c:pt idx="1928">
                  <c:v>7.7119999999999997</c:v>
                </c:pt>
                <c:pt idx="1929">
                  <c:v>7.7160000000000011</c:v>
                </c:pt>
                <c:pt idx="1930">
                  <c:v>7.7200000000000006</c:v>
                </c:pt>
                <c:pt idx="1931">
                  <c:v>7.7240000000000002</c:v>
                </c:pt>
                <c:pt idx="1932">
                  <c:v>7.7280000000000006</c:v>
                </c:pt>
                <c:pt idx="1933">
                  <c:v>7.7320000000000002</c:v>
                </c:pt>
                <c:pt idx="1934">
                  <c:v>7.7359999999999998</c:v>
                </c:pt>
                <c:pt idx="1935">
                  <c:v>7.74</c:v>
                </c:pt>
                <c:pt idx="1936">
                  <c:v>7.7439999999999998</c:v>
                </c:pt>
                <c:pt idx="1937">
                  <c:v>7.7479999999999993</c:v>
                </c:pt>
                <c:pt idx="1938">
                  <c:v>7.7519999999999998</c:v>
                </c:pt>
                <c:pt idx="1939">
                  <c:v>7.7560000000000011</c:v>
                </c:pt>
                <c:pt idx="1940">
                  <c:v>7.76</c:v>
                </c:pt>
                <c:pt idx="1941">
                  <c:v>7.7640000000000002</c:v>
                </c:pt>
                <c:pt idx="1942">
                  <c:v>7.7680000000000007</c:v>
                </c:pt>
                <c:pt idx="1943">
                  <c:v>7.7720000000000002</c:v>
                </c:pt>
                <c:pt idx="1944">
                  <c:v>7.7759999999999998</c:v>
                </c:pt>
                <c:pt idx="1945">
                  <c:v>7.78</c:v>
                </c:pt>
                <c:pt idx="1946">
                  <c:v>7.7839999999999998</c:v>
                </c:pt>
                <c:pt idx="1947">
                  <c:v>7.7879999999999994</c:v>
                </c:pt>
                <c:pt idx="1948">
                  <c:v>7.7920000000000007</c:v>
                </c:pt>
                <c:pt idx="1949">
                  <c:v>7.7960000000000003</c:v>
                </c:pt>
                <c:pt idx="1950">
                  <c:v>7.8</c:v>
                </c:pt>
                <c:pt idx="1951">
                  <c:v>7.8040000000000003</c:v>
                </c:pt>
                <c:pt idx="1952">
                  <c:v>7.8080000000000007</c:v>
                </c:pt>
                <c:pt idx="1953">
                  <c:v>7.8119999999999994</c:v>
                </c:pt>
                <c:pt idx="1954">
                  <c:v>7.8159999999999998</c:v>
                </c:pt>
                <c:pt idx="1955">
                  <c:v>7.82</c:v>
                </c:pt>
                <c:pt idx="1956">
                  <c:v>7.8240000000000007</c:v>
                </c:pt>
                <c:pt idx="1957">
                  <c:v>7.8280000000000003</c:v>
                </c:pt>
                <c:pt idx="1958">
                  <c:v>7.8320000000000007</c:v>
                </c:pt>
                <c:pt idx="1959">
                  <c:v>7.8359999999999994</c:v>
                </c:pt>
                <c:pt idx="1960">
                  <c:v>7.84</c:v>
                </c:pt>
                <c:pt idx="1961">
                  <c:v>7.8440000000000003</c:v>
                </c:pt>
                <c:pt idx="1962">
                  <c:v>7.8480000000000008</c:v>
                </c:pt>
                <c:pt idx="1963">
                  <c:v>7.8519999999999994</c:v>
                </c:pt>
                <c:pt idx="1964">
                  <c:v>7.8559999999999999</c:v>
                </c:pt>
                <c:pt idx="1965">
                  <c:v>7.86</c:v>
                </c:pt>
                <c:pt idx="1966">
                  <c:v>7.8639999999999999</c:v>
                </c:pt>
                <c:pt idx="1967">
                  <c:v>7.8680000000000003</c:v>
                </c:pt>
                <c:pt idx="1968">
                  <c:v>7.8720000000000008</c:v>
                </c:pt>
                <c:pt idx="1969">
                  <c:v>7.8760000000000012</c:v>
                </c:pt>
                <c:pt idx="1970">
                  <c:v>7.88</c:v>
                </c:pt>
                <c:pt idx="1971">
                  <c:v>7.8840000000000003</c:v>
                </c:pt>
                <c:pt idx="1972">
                  <c:v>7.887999999999999</c:v>
                </c:pt>
                <c:pt idx="1973">
                  <c:v>7.8919999999999995</c:v>
                </c:pt>
                <c:pt idx="1974">
                  <c:v>7.8959999999999999</c:v>
                </c:pt>
                <c:pt idx="1975">
                  <c:v>7.9</c:v>
                </c:pt>
                <c:pt idx="1976">
                  <c:v>7.9039999999999999</c:v>
                </c:pt>
                <c:pt idx="1977">
                  <c:v>7.9080000000000004</c:v>
                </c:pt>
                <c:pt idx="1978">
                  <c:v>7.9120000000000008</c:v>
                </c:pt>
                <c:pt idx="1979">
                  <c:v>7.9159999999999995</c:v>
                </c:pt>
                <c:pt idx="1980">
                  <c:v>7.92</c:v>
                </c:pt>
                <c:pt idx="1981">
                  <c:v>7.9240000000000004</c:v>
                </c:pt>
                <c:pt idx="1982">
                  <c:v>7.9280000000000008</c:v>
                </c:pt>
                <c:pt idx="1983">
                  <c:v>7.9319999999999995</c:v>
                </c:pt>
                <c:pt idx="1984">
                  <c:v>7.9359999999999999</c:v>
                </c:pt>
                <c:pt idx="1985">
                  <c:v>7.9399999999999995</c:v>
                </c:pt>
                <c:pt idx="1986">
                  <c:v>7.944</c:v>
                </c:pt>
                <c:pt idx="1987">
                  <c:v>7.9480000000000004</c:v>
                </c:pt>
                <c:pt idx="1988">
                  <c:v>7.9520000000000008</c:v>
                </c:pt>
                <c:pt idx="1989">
                  <c:v>7.9559999999999995</c:v>
                </c:pt>
                <c:pt idx="1990">
                  <c:v>7.96</c:v>
                </c:pt>
                <c:pt idx="1991">
                  <c:v>7.9640000000000004</c:v>
                </c:pt>
                <c:pt idx="1992">
                  <c:v>7.9679999999999991</c:v>
                </c:pt>
                <c:pt idx="1993">
                  <c:v>7.9719999999999995</c:v>
                </c:pt>
                <c:pt idx="1994">
                  <c:v>7.9760000000000009</c:v>
                </c:pt>
                <c:pt idx="1995">
                  <c:v>7.9800000000000013</c:v>
                </c:pt>
                <c:pt idx="1996">
                  <c:v>7.984</c:v>
                </c:pt>
                <c:pt idx="1997">
                  <c:v>7.9880000000000004</c:v>
                </c:pt>
                <c:pt idx="1998">
                  <c:v>7.9919999999999991</c:v>
                </c:pt>
                <c:pt idx="1999">
                  <c:v>7.9959999999999996</c:v>
                </c:pt>
                <c:pt idx="2000">
                  <c:v>8</c:v>
                </c:pt>
                <c:pt idx="2001">
                  <c:v>8.0040000000000013</c:v>
                </c:pt>
                <c:pt idx="2002">
                  <c:v>8.0079999999999991</c:v>
                </c:pt>
                <c:pt idx="2003">
                  <c:v>8.0120000000000005</c:v>
                </c:pt>
                <c:pt idx="2004">
                  <c:v>8.016</c:v>
                </c:pt>
                <c:pt idx="2005">
                  <c:v>8.02</c:v>
                </c:pt>
                <c:pt idx="2006">
                  <c:v>8.0239999999999991</c:v>
                </c:pt>
                <c:pt idx="2007">
                  <c:v>8.0280000000000005</c:v>
                </c:pt>
                <c:pt idx="2008">
                  <c:v>8.0320000000000018</c:v>
                </c:pt>
                <c:pt idx="2009">
                  <c:v>8.0359999999999996</c:v>
                </c:pt>
                <c:pt idx="2010">
                  <c:v>8.0400000000000009</c:v>
                </c:pt>
                <c:pt idx="2011">
                  <c:v>8.0439999999999987</c:v>
                </c:pt>
                <c:pt idx="2012">
                  <c:v>8.048</c:v>
                </c:pt>
                <c:pt idx="2013">
                  <c:v>8.0519999999999996</c:v>
                </c:pt>
                <c:pt idx="2014">
                  <c:v>8.0560000000000009</c:v>
                </c:pt>
                <c:pt idx="2015">
                  <c:v>8.0599999999999987</c:v>
                </c:pt>
                <c:pt idx="2016">
                  <c:v>8.0640000000000001</c:v>
                </c:pt>
                <c:pt idx="2017">
                  <c:v>8.0680000000000014</c:v>
                </c:pt>
                <c:pt idx="2018">
                  <c:v>8.0719999999999992</c:v>
                </c:pt>
                <c:pt idx="2019">
                  <c:v>8.0760000000000005</c:v>
                </c:pt>
                <c:pt idx="2020">
                  <c:v>8.08</c:v>
                </c:pt>
                <c:pt idx="2021">
                  <c:v>8.0840000000000014</c:v>
                </c:pt>
                <c:pt idx="2022">
                  <c:v>8.0879999999999992</c:v>
                </c:pt>
                <c:pt idx="2023">
                  <c:v>8.0920000000000005</c:v>
                </c:pt>
                <c:pt idx="2024">
                  <c:v>8.0959999999999983</c:v>
                </c:pt>
                <c:pt idx="2025">
                  <c:v>8.1</c:v>
                </c:pt>
                <c:pt idx="2026">
                  <c:v>8.1039999999999992</c:v>
                </c:pt>
                <c:pt idx="2027">
                  <c:v>8.1080000000000005</c:v>
                </c:pt>
                <c:pt idx="2028">
                  <c:v>8.1120000000000019</c:v>
                </c:pt>
                <c:pt idx="2029">
                  <c:v>8.1159999999999997</c:v>
                </c:pt>
                <c:pt idx="2030">
                  <c:v>8.120000000000001</c:v>
                </c:pt>
                <c:pt idx="2031">
                  <c:v>8.1239999999999988</c:v>
                </c:pt>
                <c:pt idx="2032">
                  <c:v>8.1280000000000001</c:v>
                </c:pt>
                <c:pt idx="2033">
                  <c:v>8.1319999999999997</c:v>
                </c:pt>
                <c:pt idx="2034">
                  <c:v>8.136000000000001</c:v>
                </c:pt>
                <c:pt idx="2035">
                  <c:v>8.1399999999999988</c:v>
                </c:pt>
                <c:pt idx="2036">
                  <c:v>8.1440000000000001</c:v>
                </c:pt>
                <c:pt idx="2037">
                  <c:v>8.1480000000000015</c:v>
                </c:pt>
                <c:pt idx="2038">
                  <c:v>8.1519999999999992</c:v>
                </c:pt>
                <c:pt idx="2039">
                  <c:v>8.1560000000000006</c:v>
                </c:pt>
                <c:pt idx="2040">
                  <c:v>8.16</c:v>
                </c:pt>
                <c:pt idx="2041">
                  <c:v>8.1640000000000015</c:v>
                </c:pt>
                <c:pt idx="2042">
                  <c:v>8.1679999999999993</c:v>
                </c:pt>
                <c:pt idx="2043">
                  <c:v>8.1720000000000006</c:v>
                </c:pt>
                <c:pt idx="2044">
                  <c:v>8.1759999999999984</c:v>
                </c:pt>
                <c:pt idx="2045">
                  <c:v>8.18</c:v>
                </c:pt>
                <c:pt idx="2046">
                  <c:v>8.1840000000000011</c:v>
                </c:pt>
                <c:pt idx="2047">
                  <c:v>8.1880000000000006</c:v>
                </c:pt>
                <c:pt idx="2048">
                  <c:v>8.1920000000000002</c:v>
                </c:pt>
                <c:pt idx="2049">
                  <c:v>8.1959999999999997</c:v>
                </c:pt>
                <c:pt idx="2050">
                  <c:v>8.2000000000000011</c:v>
                </c:pt>
                <c:pt idx="2051">
                  <c:v>8.2039999999999988</c:v>
                </c:pt>
                <c:pt idx="2052">
                  <c:v>8.2080000000000002</c:v>
                </c:pt>
                <c:pt idx="2053">
                  <c:v>8.2119999999999997</c:v>
                </c:pt>
                <c:pt idx="2054">
                  <c:v>8.2160000000000011</c:v>
                </c:pt>
                <c:pt idx="2055">
                  <c:v>8.2200000000000006</c:v>
                </c:pt>
                <c:pt idx="2056">
                  <c:v>8.2240000000000002</c:v>
                </c:pt>
                <c:pt idx="2057">
                  <c:v>8.2279999999999998</c:v>
                </c:pt>
                <c:pt idx="2058">
                  <c:v>8.2319999999999993</c:v>
                </c:pt>
                <c:pt idx="2059">
                  <c:v>8.2360000000000007</c:v>
                </c:pt>
                <c:pt idx="2060">
                  <c:v>8.24</c:v>
                </c:pt>
                <c:pt idx="2061">
                  <c:v>8.2439999999999998</c:v>
                </c:pt>
                <c:pt idx="2062">
                  <c:v>8.2479999999999993</c:v>
                </c:pt>
                <c:pt idx="2063">
                  <c:v>8.2520000000000007</c:v>
                </c:pt>
                <c:pt idx="2064">
                  <c:v>8.2560000000000002</c:v>
                </c:pt>
                <c:pt idx="2065">
                  <c:v>8.26</c:v>
                </c:pt>
                <c:pt idx="2066">
                  <c:v>8.2640000000000011</c:v>
                </c:pt>
                <c:pt idx="2067">
                  <c:v>8.2680000000000007</c:v>
                </c:pt>
                <c:pt idx="2068">
                  <c:v>8.2720000000000002</c:v>
                </c:pt>
                <c:pt idx="2069">
                  <c:v>8.2759999999999998</c:v>
                </c:pt>
                <c:pt idx="2070">
                  <c:v>8.2799999999999994</c:v>
                </c:pt>
                <c:pt idx="2071">
                  <c:v>8.2839999999999989</c:v>
                </c:pt>
                <c:pt idx="2072">
                  <c:v>8.2880000000000003</c:v>
                </c:pt>
                <c:pt idx="2073">
                  <c:v>8.2920000000000016</c:v>
                </c:pt>
                <c:pt idx="2074">
                  <c:v>8.2959999999999994</c:v>
                </c:pt>
                <c:pt idx="2075">
                  <c:v>8.3000000000000007</c:v>
                </c:pt>
                <c:pt idx="2076">
                  <c:v>8.3040000000000003</c:v>
                </c:pt>
                <c:pt idx="2077">
                  <c:v>8.3079999999999998</c:v>
                </c:pt>
                <c:pt idx="2078">
                  <c:v>8.3119999999999994</c:v>
                </c:pt>
                <c:pt idx="2079">
                  <c:v>8.3160000000000007</c:v>
                </c:pt>
                <c:pt idx="2080">
                  <c:v>8.32</c:v>
                </c:pt>
                <c:pt idx="2081">
                  <c:v>8.3239999999999998</c:v>
                </c:pt>
                <c:pt idx="2082">
                  <c:v>8.3280000000000012</c:v>
                </c:pt>
                <c:pt idx="2083">
                  <c:v>8.331999999999999</c:v>
                </c:pt>
                <c:pt idx="2084">
                  <c:v>8.3360000000000003</c:v>
                </c:pt>
                <c:pt idx="2085">
                  <c:v>8.34</c:v>
                </c:pt>
                <c:pt idx="2086">
                  <c:v>8.3440000000000012</c:v>
                </c:pt>
                <c:pt idx="2087">
                  <c:v>8.347999999999999</c:v>
                </c:pt>
                <c:pt idx="2088">
                  <c:v>8.3520000000000003</c:v>
                </c:pt>
                <c:pt idx="2089">
                  <c:v>8.3559999999999999</c:v>
                </c:pt>
                <c:pt idx="2090">
                  <c:v>8.36</c:v>
                </c:pt>
                <c:pt idx="2091">
                  <c:v>8.3640000000000008</c:v>
                </c:pt>
                <c:pt idx="2092">
                  <c:v>8.3680000000000003</c:v>
                </c:pt>
                <c:pt idx="2093">
                  <c:v>8.3720000000000017</c:v>
                </c:pt>
                <c:pt idx="2094">
                  <c:v>8.3759999999999994</c:v>
                </c:pt>
                <c:pt idx="2095">
                  <c:v>8.3800000000000008</c:v>
                </c:pt>
                <c:pt idx="2096">
                  <c:v>8.3839999999999986</c:v>
                </c:pt>
                <c:pt idx="2097">
                  <c:v>8.3879999999999999</c:v>
                </c:pt>
                <c:pt idx="2098">
                  <c:v>8.3919999999999995</c:v>
                </c:pt>
                <c:pt idx="2099">
                  <c:v>8.3960000000000008</c:v>
                </c:pt>
                <c:pt idx="2100">
                  <c:v>8.4</c:v>
                </c:pt>
                <c:pt idx="2101">
                  <c:v>8.4039999999999999</c:v>
                </c:pt>
                <c:pt idx="2102">
                  <c:v>8.4080000000000013</c:v>
                </c:pt>
                <c:pt idx="2103">
                  <c:v>8.411999999999999</c:v>
                </c:pt>
                <c:pt idx="2104">
                  <c:v>8.4160000000000004</c:v>
                </c:pt>
                <c:pt idx="2105">
                  <c:v>8.42</c:v>
                </c:pt>
                <c:pt idx="2106">
                  <c:v>8.4240000000000013</c:v>
                </c:pt>
                <c:pt idx="2107">
                  <c:v>8.427999999999999</c:v>
                </c:pt>
                <c:pt idx="2108">
                  <c:v>8.4320000000000004</c:v>
                </c:pt>
                <c:pt idx="2109">
                  <c:v>8.4359999999999999</c:v>
                </c:pt>
                <c:pt idx="2110">
                  <c:v>8.44</c:v>
                </c:pt>
                <c:pt idx="2111">
                  <c:v>8.4440000000000008</c:v>
                </c:pt>
                <c:pt idx="2112">
                  <c:v>8.4480000000000004</c:v>
                </c:pt>
                <c:pt idx="2113">
                  <c:v>8.4520000000000017</c:v>
                </c:pt>
                <c:pt idx="2114">
                  <c:v>8.4559999999999995</c:v>
                </c:pt>
                <c:pt idx="2115">
                  <c:v>8.4600000000000009</c:v>
                </c:pt>
                <c:pt idx="2116">
                  <c:v>8.4639999999999986</c:v>
                </c:pt>
                <c:pt idx="2117">
                  <c:v>8.468</c:v>
                </c:pt>
                <c:pt idx="2118">
                  <c:v>8.4719999999999995</c:v>
                </c:pt>
                <c:pt idx="2119">
                  <c:v>8.4760000000000009</c:v>
                </c:pt>
                <c:pt idx="2120">
                  <c:v>8.48</c:v>
                </c:pt>
                <c:pt idx="2121">
                  <c:v>8.484</c:v>
                </c:pt>
                <c:pt idx="2122">
                  <c:v>8.4880000000000013</c:v>
                </c:pt>
                <c:pt idx="2123">
                  <c:v>8.4919999999999991</c:v>
                </c:pt>
                <c:pt idx="2124">
                  <c:v>8.4960000000000004</c:v>
                </c:pt>
                <c:pt idx="2125">
                  <c:v>8.5</c:v>
                </c:pt>
                <c:pt idx="2126">
                  <c:v>8.5040000000000013</c:v>
                </c:pt>
                <c:pt idx="2127">
                  <c:v>8.5079999999999991</c:v>
                </c:pt>
                <c:pt idx="2128">
                  <c:v>8.5120000000000005</c:v>
                </c:pt>
                <c:pt idx="2129">
                  <c:v>8.516</c:v>
                </c:pt>
                <c:pt idx="2130">
                  <c:v>8.52</c:v>
                </c:pt>
                <c:pt idx="2131">
                  <c:v>8.5240000000000009</c:v>
                </c:pt>
                <c:pt idx="2132">
                  <c:v>8.5280000000000005</c:v>
                </c:pt>
                <c:pt idx="2133">
                  <c:v>8.532</c:v>
                </c:pt>
                <c:pt idx="2134">
                  <c:v>8.5359999999999996</c:v>
                </c:pt>
                <c:pt idx="2135">
                  <c:v>8.5400000000000009</c:v>
                </c:pt>
                <c:pt idx="2136">
                  <c:v>8.5439999999999987</c:v>
                </c:pt>
                <c:pt idx="2137">
                  <c:v>8.548</c:v>
                </c:pt>
                <c:pt idx="2138">
                  <c:v>8.5520000000000014</c:v>
                </c:pt>
                <c:pt idx="2139">
                  <c:v>8.5560000000000009</c:v>
                </c:pt>
                <c:pt idx="2140">
                  <c:v>8.56</c:v>
                </c:pt>
                <c:pt idx="2141">
                  <c:v>8.5640000000000001</c:v>
                </c:pt>
                <c:pt idx="2142">
                  <c:v>8.5679999999999996</c:v>
                </c:pt>
                <c:pt idx="2143">
                  <c:v>8.5719999999999992</c:v>
                </c:pt>
                <c:pt idx="2144">
                  <c:v>8.5760000000000005</c:v>
                </c:pt>
                <c:pt idx="2145">
                  <c:v>8.58</c:v>
                </c:pt>
                <c:pt idx="2146">
                  <c:v>8.5839999999999996</c:v>
                </c:pt>
                <c:pt idx="2147">
                  <c:v>8.588000000000001</c:v>
                </c:pt>
                <c:pt idx="2148">
                  <c:v>8.5920000000000005</c:v>
                </c:pt>
                <c:pt idx="2149">
                  <c:v>8.5960000000000001</c:v>
                </c:pt>
                <c:pt idx="2150">
                  <c:v>8.6</c:v>
                </c:pt>
                <c:pt idx="2151">
                  <c:v>8.604000000000001</c:v>
                </c:pt>
                <c:pt idx="2152">
                  <c:v>8.6080000000000005</c:v>
                </c:pt>
                <c:pt idx="2153">
                  <c:v>8.6120000000000001</c:v>
                </c:pt>
                <c:pt idx="2154">
                  <c:v>8.6159999999999997</c:v>
                </c:pt>
                <c:pt idx="2155">
                  <c:v>8.6199999999999992</c:v>
                </c:pt>
                <c:pt idx="2156">
                  <c:v>8.6240000000000006</c:v>
                </c:pt>
                <c:pt idx="2157">
                  <c:v>8.6280000000000001</c:v>
                </c:pt>
                <c:pt idx="2158">
                  <c:v>8.6320000000000014</c:v>
                </c:pt>
                <c:pt idx="2159">
                  <c:v>8.6359999999999992</c:v>
                </c:pt>
                <c:pt idx="2160">
                  <c:v>8.64</c:v>
                </c:pt>
                <c:pt idx="2161">
                  <c:v>8.6440000000000001</c:v>
                </c:pt>
                <c:pt idx="2162">
                  <c:v>8.6479999999999997</c:v>
                </c:pt>
                <c:pt idx="2163">
                  <c:v>8.6519999999999992</c:v>
                </c:pt>
                <c:pt idx="2164">
                  <c:v>8.6560000000000006</c:v>
                </c:pt>
                <c:pt idx="2165">
                  <c:v>8.66</c:v>
                </c:pt>
                <c:pt idx="2166">
                  <c:v>8.6639999999999997</c:v>
                </c:pt>
                <c:pt idx="2167">
                  <c:v>8.668000000000001</c:v>
                </c:pt>
                <c:pt idx="2168">
                  <c:v>8.6719999999999988</c:v>
                </c:pt>
                <c:pt idx="2169">
                  <c:v>8.6760000000000002</c:v>
                </c:pt>
                <c:pt idx="2170">
                  <c:v>8.68</c:v>
                </c:pt>
                <c:pt idx="2171">
                  <c:v>8.6840000000000011</c:v>
                </c:pt>
                <c:pt idx="2172">
                  <c:v>8.6879999999999988</c:v>
                </c:pt>
                <c:pt idx="2173">
                  <c:v>8.6920000000000002</c:v>
                </c:pt>
                <c:pt idx="2174">
                  <c:v>8.6959999999999997</c:v>
                </c:pt>
                <c:pt idx="2175">
                  <c:v>8.6999999999999993</c:v>
                </c:pt>
                <c:pt idx="2176">
                  <c:v>8.7040000000000006</c:v>
                </c:pt>
                <c:pt idx="2177">
                  <c:v>8.7080000000000002</c:v>
                </c:pt>
                <c:pt idx="2178">
                  <c:v>8.7120000000000015</c:v>
                </c:pt>
                <c:pt idx="2179">
                  <c:v>8.7159999999999993</c:v>
                </c:pt>
                <c:pt idx="2180">
                  <c:v>8.7200000000000006</c:v>
                </c:pt>
                <c:pt idx="2181">
                  <c:v>8.7239999999999984</c:v>
                </c:pt>
                <c:pt idx="2182">
                  <c:v>8.7279999999999998</c:v>
                </c:pt>
                <c:pt idx="2183">
                  <c:v>8.7319999999999993</c:v>
                </c:pt>
                <c:pt idx="2184">
                  <c:v>8.7360000000000007</c:v>
                </c:pt>
                <c:pt idx="2185">
                  <c:v>8.74</c:v>
                </c:pt>
                <c:pt idx="2186">
                  <c:v>8.7439999999999998</c:v>
                </c:pt>
                <c:pt idx="2187">
                  <c:v>8.7480000000000011</c:v>
                </c:pt>
                <c:pt idx="2188">
                  <c:v>8.7519999999999989</c:v>
                </c:pt>
                <c:pt idx="2189">
                  <c:v>8.7560000000000002</c:v>
                </c:pt>
                <c:pt idx="2190">
                  <c:v>8.76</c:v>
                </c:pt>
                <c:pt idx="2191">
                  <c:v>8.7640000000000011</c:v>
                </c:pt>
                <c:pt idx="2192">
                  <c:v>8.7679999999999989</c:v>
                </c:pt>
                <c:pt idx="2193">
                  <c:v>8.7720000000000002</c:v>
                </c:pt>
                <c:pt idx="2194">
                  <c:v>8.7759999999999998</c:v>
                </c:pt>
                <c:pt idx="2195">
                  <c:v>8.7799999999999994</c:v>
                </c:pt>
                <c:pt idx="2196">
                  <c:v>8.7840000000000007</c:v>
                </c:pt>
                <c:pt idx="2197">
                  <c:v>8.7880000000000003</c:v>
                </c:pt>
                <c:pt idx="2198">
                  <c:v>8.7919999999999998</c:v>
                </c:pt>
                <c:pt idx="2199">
                  <c:v>8.7959999999999994</c:v>
                </c:pt>
                <c:pt idx="2200">
                  <c:v>8.8000000000000007</c:v>
                </c:pt>
                <c:pt idx="2201">
                  <c:v>8.8039999999999985</c:v>
                </c:pt>
                <c:pt idx="2202">
                  <c:v>8.8079999999999998</c:v>
                </c:pt>
                <c:pt idx="2203">
                  <c:v>8.8120000000000012</c:v>
                </c:pt>
                <c:pt idx="2204">
                  <c:v>8.8160000000000007</c:v>
                </c:pt>
                <c:pt idx="2205">
                  <c:v>8.82</c:v>
                </c:pt>
                <c:pt idx="2206">
                  <c:v>8.8239999999999998</c:v>
                </c:pt>
                <c:pt idx="2207">
                  <c:v>8.8279999999999994</c:v>
                </c:pt>
                <c:pt idx="2208">
                  <c:v>8.831999999999999</c:v>
                </c:pt>
                <c:pt idx="2209">
                  <c:v>8.8360000000000003</c:v>
                </c:pt>
                <c:pt idx="2210">
                  <c:v>8.84</c:v>
                </c:pt>
                <c:pt idx="2211">
                  <c:v>8.8440000000000012</c:v>
                </c:pt>
                <c:pt idx="2212">
                  <c:v>8.8480000000000008</c:v>
                </c:pt>
                <c:pt idx="2213">
                  <c:v>8.8520000000000003</c:v>
                </c:pt>
                <c:pt idx="2214">
                  <c:v>8.8559999999999999</c:v>
                </c:pt>
                <c:pt idx="2215">
                  <c:v>8.86</c:v>
                </c:pt>
                <c:pt idx="2216">
                  <c:v>8.8640000000000008</c:v>
                </c:pt>
                <c:pt idx="2217">
                  <c:v>8.8680000000000003</c:v>
                </c:pt>
                <c:pt idx="2218">
                  <c:v>8.8719999999999999</c:v>
                </c:pt>
                <c:pt idx="2219">
                  <c:v>8.8759999999999994</c:v>
                </c:pt>
                <c:pt idx="2220">
                  <c:v>8.8800000000000008</c:v>
                </c:pt>
                <c:pt idx="2221">
                  <c:v>8.8840000000000003</c:v>
                </c:pt>
                <c:pt idx="2222">
                  <c:v>8.8879999999999999</c:v>
                </c:pt>
                <c:pt idx="2223">
                  <c:v>8.8920000000000012</c:v>
                </c:pt>
                <c:pt idx="2224">
                  <c:v>8.8960000000000008</c:v>
                </c:pt>
                <c:pt idx="2225">
                  <c:v>8.9</c:v>
                </c:pt>
                <c:pt idx="2226">
                  <c:v>8.9039999999999999</c:v>
                </c:pt>
                <c:pt idx="2227">
                  <c:v>8.9079999999999995</c:v>
                </c:pt>
                <c:pt idx="2228">
                  <c:v>8.911999999999999</c:v>
                </c:pt>
                <c:pt idx="2229">
                  <c:v>8.9160000000000004</c:v>
                </c:pt>
                <c:pt idx="2230">
                  <c:v>8.9200000000000017</c:v>
                </c:pt>
                <c:pt idx="2231">
                  <c:v>8.9240000000000013</c:v>
                </c:pt>
                <c:pt idx="2232">
                  <c:v>8.9280000000000008</c:v>
                </c:pt>
                <c:pt idx="2233">
                  <c:v>8.9319999999999986</c:v>
                </c:pt>
                <c:pt idx="2234">
                  <c:v>8.9359999999999999</c:v>
                </c:pt>
                <c:pt idx="2235">
                  <c:v>8.94</c:v>
                </c:pt>
                <c:pt idx="2236">
                  <c:v>8.9440000000000008</c:v>
                </c:pt>
                <c:pt idx="2237">
                  <c:v>8.9480000000000004</c:v>
                </c:pt>
                <c:pt idx="2238">
                  <c:v>8.952</c:v>
                </c:pt>
                <c:pt idx="2239">
                  <c:v>8.9560000000000013</c:v>
                </c:pt>
                <c:pt idx="2240">
                  <c:v>8.9599999999999991</c:v>
                </c:pt>
                <c:pt idx="2241">
                  <c:v>8.9640000000000004</c:v>
                </c:pt>
                <c:pt idx="2242">
                  <c:v>8.968</c:v>
                </c:pt>
                <c:pt idx="2243">
                  <c:v>8.9720000000000013</c:v>
                </c:pt>
                <c:pt idx="2244">
                  <c:v>8.9760000000000009</c:v>
                </c:pt>
                <c:pt idx="2245">
                  <c:v>8.98</c:v>
                </c:pt>
                <c:pt idx="2246">
                  <c:v>8.9839999999999982</c:v>
                </c:pt>
                <c:pt idx="2247">
                  <c:v>8.9879999999999995</c:v>
                </c:pt>
                <c:pt idx="2248">
                  <c:v>8.9920000000000009</c:v>
                </c:pt>
                <c:pt idx="2249">
                  <c:v>8.9960000000000004</c:v>
                </c:pt>
                <c:pt idx="2250">
                  <c:v>9.0000000000000018</c:v>
                </c:pt>
                <c:pt idx="2251">
                  <c:v>9.0039999999999996</c:v>
                </c:pt>
                <c:pt idx="2252">
                  <c:v>9.0080000000000009</c:v>
                </c:pt>
                <c:pt idx="2253">
                  <c:v>9.0119999999999987</c:v>
                </c:pt>
                <c:pt idx="2254">
                  <c:v>9.016</c:v>
                </c:pt>
                <c:pt idx="2255">
                  <c:v>9.02</c:v>
                </c:pt>
                <c:pt idx="2256">
                  <c:v>9.0240000000000009</c:v>
                </c:pt>
                <c:pt idx="2257">
                  <c:v>9.0280000000000005</c:v>
                </c:pt>
                <c:pt idx="2258">
                  <c:v>9.032</c:v>
                </c:pt>
                <c:pt idx="2259">
                  <c:v>9.0359999999999996</c:v>
                </c:pt>
                <c:pt idx="2260">
                  <c:v>9.0399999999999991</c:v>
                </c:pt>
                <c:pt idx="2261">
                  <c:v>9.0440000000000005</c:v>
                </c:pt>
                <c:pt idx="2262">
                  <c:v>9.048</c:v>
                </c:pt>
                <c:pt idx="2263">
                  <c:v>9.0520000000000014</c:v>
                </c:pt>
                <c:pt idx="2264">
                  <c:v>9.0559999999999992</c:v>
                </c:pt>
                <c:pt idx="2265">
                  <c:v>9.06</c:v>
                </c:pt>
                <c:pt idx="2266">
                  <c:v>9.0639999999999983</c:v>
                </c:pt>
                <c:pt idx="2267">
                  <c:v>9.0679999999999996</c:v>
                </c:pt>
                <c:pt idx="2268">
                  <c:v>9.072000000000001</c:v>
                </c:pt>
                <c:pt idx="2269">
                  <c:v>9.0760000000000005</c:v>
                </c:pt>
                <c:pt idx="2270">
                  <c:v>9.0800000000000018</c:v>
                </c:pt>
                <c:pt idx="2271">
                  <c:v>9.0839999999999996</c:v>
                </c:pt>
                <c:pt idx="2272">
                  <c:v>9.0879999999999992</c:v>
                </c:pt>
                <c:pt idx="2273">
                  <c:v>9.0919999999999987</c:v>
                </c:pt>
                <c:pt idx="2274">
                  <c:v>9.0960000000000001</c:v>
                </c:pt>
                <c:pt idx="2275">
                  <c:v>9.1</c:v>
                </c:pt>
                <c:pt idx="2276">
                  <c:v>9.104000000000001</c:v>
                </c:pt>
                <c:pt idx="2277">
                  <c:v>9.1080000000000005</c:v>
                </c:pt>
                <c:pt idx="2278">
                  <c:v>9.1120000000000001</c:v>
                </c:pt>
                <c:pt idx="2279">
                  <c:v>9.1159999999999997</c:v>
                </c:pt>
                <c:pt idx="2280">
                  <c:v>9.1199999999999992</c:v>
                </c:pt>
                <c:pt idx="2281">
                  <c:v>9.1240000000000006</c:v>
                </c:pt>
                <c:pt idx="2282">
                  <c:v>9.1280000000000001</c:v>
                </c:pt>
                <c:pt idx="2283">
                  <c:v>9.1320000000000014</c:v>
                </c:pt>
                <c:pt idx="2284">
                  <c:v>9.1359999999999992</c:v>
                </c:pt>
                <c:pt idx="2285">
                  <c:v>9.1399999999999988</c:v>
                </c:pt>
                <c:pt idx="2286">
                  <c:v>9.1440000000000001</c:v>
                </c:pt>
                <c:pt idx="2287">
                  <c:v>9.1479999999999997</c:v>
                </c:pt>
                <c:pt idx="2288">
                  <c:v>9.152000000000001</c:v>
                </c:pt>
                <c:pt idx="2289">
                  <c:v>9.1560000000000006</c:v>
                </c:pt>
                <c:pt idx="2290">
                  <c:v>9.16</c:v>
                </c:pt>
                <c:pt idx="2291">
                  <c:v>9.1639999999999997</c:v>
                </c:pt>
                <c:pt idx="2292">
                  <c:v>9.1679999999999993</c:v>
                </c:pt>
                <c:pt idx="2293">
                  <c:v>9.1719999999999988</c:v>
                </c:pt>
                <c:pt idx="2294">
                  <c:v>9.1760000000000002</c:v>
                </c:pt>
                <c:pt idx="2295">
                  <c:v>9.1800000000000015</c:v>
                </c:pt>
                <c:pt idx="2296">
                  <c:v>9.1840000000000011</c:v>
                </c:pt>
                <c:pt idx="2297">
                  <c:v>9.1880000000000006</c:v>
                </c:pt>
                <c:pt idx="2298">
                  <c:v>9.1920000000000002</c:v>
                </c:pt>
                <c:pt idx="2299">
                  <c:v>9.1959999999999997</c:v>
                </c:pt>
                <c:pt idx="2300">
                  <c:v>9.1999999999999993</c:v>
                </c:pt>
                <c:pt idx="2301">
                  <c:v>9.2040000000000006</c:v>
                </c:pt>
                <c:pt idx="2302">
                  <c:v>9.2080000000000002</c:v>
                </c:pt>
                <c:pt idx="2303">
                  <c:v>9.2119999999999997</c:v>
                </c:pt>
                <c:pt idx="2304">
                  <c:v>9.2160000000000011</c:v>
                </c:pt>
                <c:pt idx="2305">
                  <c:v>9.2199999999999989</c:v>
                </c:pt>
                <c:pt idx="2306">
                  <c:v>9.2240000000000002</c:v>
                </c:pt>
                <c:pt idx="2307">
                  <c:v>9.2279999999999998</c:v>
                </c:pt>
                <c:pt idx="2308">
                  <c:v>9.2320000000000011</c:v>
                </c:pt>
                <c:pt idx="2309">
                  <c:v>9.2360000000000007</c:v>
                </c:pt>
                <c:pt idx="2310">
                  <c:v>9.24</c:v>
                </c:pt>
                <c:pt idx="2311">
                  <c:v>9.2439999999999998</c:v>
                </c:pt>
                <c:pt idx="2312">
                  <c:v>9.2479999999999993</c:v>
                </c:pt>
                <c:pt idx="2313">
                  <c:v>9.2520000000000007</c:v>
                </c:pt>
                <c:pt idx="2314">
                  <c:v>9.2560000000000002</c:v>
                </c:pt>
                <c:pt idx="2315">
                  <c:v>9.2600000000000016</c:v>
                </c:pt>
                <c:pt idx="2316">
                  <c:v>9.2640000000000011</c:v>
                </c:pt>
                <c:pt idx="2317">
                  <c:v>9.2680000000000007</c:v>
                </c:pt>
                <c:pt idx="2318">
                  <c:v>9.2719999999999985</c:v>
                </c:pt>
                <c:pt idx="2319">
                  <c:v>9.2759999999999998</c:v>
                </c:pt>
                <c:pt idx="2320">
                  <c:v>9.2799999999999994</c:v>
                </c:pt>
                <c:pt idx="2321">
                  <c:v>9.2840000000000007</c:v>
                </c:pt>
                <c:pt idx="2322">
                  <c:v>9.2880000000000003</c:v>
                </c:pt>
                <c:pt idx="2323">
                  <c:v>9.2919999999999998</c:v>
                </c:pt>
                <c:pt idx="2324">
                  <c:v>9.2960000000000012</c:v>
                </c:pt>
                <c:pt idx="2325">
                  <c:v>9.2999999999999989</c:v>
                </c:pt>
                <c:pt idx="2326">
                  <c:v>9.3040000000000003</c:v>
                </c:pt>
                <c:pt idx="2327">
                  <c:v>9.3079999999999998</c:v>
                </c:pt>
                <c:pt idx="2328">
                  <c:v>9.3120000000000012</c:v>
                </c:pt>
                <c:pt idx="2329">
                  <c:v>9.3160000000000007</c:v>
                </c:pt>
                <c:pt idx="2330">
                  <c:v>9.32</c:v>
                </c:pt>
                <c:pt idx="2331">
                  <c:v>9.3239999999999981</c:v>
                </c:pt>
                <c:pt idx="2332">
                  <c:v>9.3279999999999994</c:v>
                </c:pt>
                <c:pt idx="2333">
                  <c:v>9.3320000000000007</c:v>
                </c:pt>
                <c:pt idx="2334">
                  <c:v>9.3360000000000003</c:v>
                </c:pt>
                <c:pt idx="2335">
                  <c:v>9.3400000000000016</c:v>
                </c:pt>
                <c:pt idx="2336">
                  <c:v>9.3439999999999994</c:v>
                </c:pt>
                <c:pt idx="2337">
                  <c:v>9.3480000000000008</c:v>
                </c:pt>
                <c:pt idx="2338">
                  <c:v>9.3519999999999985</c:v>
                </c:pt>
                <c:pt idx="2339">
                  <c:v>9.3559999999999999</c:v>
                </c:pt>
                <c:pt idx="2340">
                  <c:v>9.36</c:v>
                </c:pt>
                <c:pt idx="2341">
                  <c:v>9.3640000000000008</c:v>
                </c:pt>
                <c:pt idx="2342">
                  <c:v>9.3680000000000021</c:v>
                </c:pt>
                <c:pt idx="2343">
                  <c:v>9.3719999999999999</c:v>
                </c:pt>
                <c:pt idx="2344">
                  <c:v>9.3759999999999994</c:v>
                </c:pt>
                <c:pt idx="2345">
                  <c:v>9.379999999999999</c:v>
                </c:pt>
                <c:pt idx="2346">
                  <c:v>9.3840000000000003</c:v>
                </c:pt>
                <c:pt idx="2347">
                  <c:v>9.3879999999999999</c:v>
                </c:pt>
                <c:pt idx="2348">
                  <c:v>9.3920000000000012</c:v>
                </c:pt>
                <c:pt idx="2349">
                  <c:v>9.395999999999999</c:v>
                </c:pt>
                <c:pt idx="2350">
                  <c:v>9.4</c:v>
                </c:pt>
                <c:pt idx="2351">
                  <c:v>9.4039999999999999</c:v>
                </c:pt>
                <c:pt idx="2352">
                  <c:v>9.4079999999999995</c:v>
                </c:pt>
                <c:pt idx="2353">
                  <c:v>9.4120000000000008</c:v>
                </c:pt>
                <c:pt idx="2354">
                  <c:v>9.4160000000000004</c:v>
                </c:pt>
                <c:pt idx="2355">
                  <c:v>9.4200000000000017</c:v>
                </c:pt>
                <c:pt idx="2356">
                  <c:v>9.4239999999999995</c:v>
                </c:pt>
                <c:pt idx="2357">
                  <c:v>9.427999999999999</c:v>
                </c:pt>
                <c:pt idx="2358">
                  <c:v>9.4319999999999986</c:v>
                </c:pt>
                <c:pt idx="2359">
                  <c:v>9.4359999999999999</c:v>
                </c:pt>
                <c:pt idx="2360">
                  <c:v>9.4400000000000013</c:v>
                </c:pt>
                <c:pt idx="2361">
                  <c:v>9.4440000000000008</c:v>
                </c:pt>
                <c:pt idx="2362">
                  <c:v>9.4480000000000004</c:v>
                </c:pt>
                <c:pt idx="2363">
                  <c:v>9.452</c:v>
                </c:pt>
                <c:pt idx="2364">
                  <c:v>9.4559999999999995</c:v>
                </c:pt>
                <c:pt idx="2365">
                  <c:v>9.4599999999999991</c:v>
                </c:pt>
                <c:pt idx="2366">
                  <c:v>9.4640000000000004</c:v>
                </c:pt>
                <c:pt idx="2367">
                  <c:v>9.468</c:v>
                </c:pt>
                <c:pt idx="2368">
                  <c:v>9.4720000000000013</c:v>
                </c:pt>
                <c:pt idx="2369">
                  <c:v>9.4760000000000009</c:v>
                </c:pt>
                <c:pt idx="2370">
                  <c:v>9.4799999999999986</c:v>
                </c:pt>
                <c:pt idx="2371">
                  <c:v>9.484</c:v>
                </c:pt>
                <c:pt idx="2372">
                  <c:v>9.4879999999999995</c:v>
                </c:pt>
                <c:pt idx="2373">
                  <c:v>9.4920000000000009</c:v>
                </c:pt>
                <c:pt idx="2374">
                  <c:v>9.4960000000000004</c:v>
                </c:pt>
                <c:pt idx="2375">
                  <c:v>9.5</c:v>
                </c:pt>
                <c:pt idx="2376">
                  <c:v>9.5039999999999996</c:v>
                </c:pt>
                <c:pt idx="2377">
                  <c:v>9.5079999999999991</c:v>
                </c:pt>
                <c:pt idx="2378">
                  <c:v>9.5120000000000005</c:v>
                </c:pt>
                <c:pt idx="2379">
                  <c:v>9.516</c:v>
                </c:pt>
                <c:pt idx="2380">
                  <c:v>9.5200000000000014</c:v>
                </c:pt>
                <c:pt idx="2381">
                  <c:v>9.5240000000000009</c:v>
                </c:pt>
                <c:pt idx="2382">
                  <c:v>9.5280000000000005</c:v>
                </c:pt>
                <c:pt idx="2383">
                  <c:v>9.5319999999999983</c:v>
                </c:pt>
                <c:pt idx="2384">
                  <c:v>9.5359999999999996</c:v>
                </c:pt>
                <c:pt idx="2385">
                  <c:v>9.5399999999999991</c:v>
                </c:pt>
                <c:pt idx="2386">
                  <c:v>9.5440000000000005</c:v>
                </c:pt>
                <c:pt idx="2387">
                  <c:v>9.5480000000000018</c:v>
                </c:pt>
                <c:pt idx="2388">
                  <c:v>9.5519999999999996</c:v>
                </c:pt>
                <c:pt idx="2389">
                  <c:v>9.5560000000000009</c:v>
                </c:pt>
                <c:pt idx="2390">
                  <c:v>9.5599999999999987</c:v>
                </c:pt>
                <c:pt idx="2391">
                  <c:v>9.5640000000000001</c:v>
                </c:pt>
                <c:pt idx="2392">
                  <c:v>9.5679999999999996</c:v>
                </c:pt>
                <c:pt idx="2393">
                  <c:v>9.572000000000001</c:v>
                </c:pt>
                <c:pt idx="2394">
                  <c:v>9.5760000000000005</c:v>
                </c:pt>
                <c:pt idx="2395">
                  <c:v>9.58</c:v>
                </c:pt>
                <c:pt idx="2396">
                  <c:v>9.5839999999999996</c:v>
                </c:pt>
                <c:pt idx="2397">
                  <c:v>9.5879999999999992</c:v>
                </c:pt>
                <c:pt idx="2398">
                  <c:v>9.5920000000000005</c:v>
                </c:pt>
                <c:pt idx="2399">
                  <c:v>9.5960000000000001</c:v>
                </c:pt>
                <c:pt idx="2400">
                  <c:v>9.6000000000000014</c:v>
                </c:pt>
                <c:pt idx="2401">
                  <c:v>9.6039999999999992</c:v>
                </c:pt>
                <c:pt idx="2402">
                  <c:v>9.6080000000000005</c:v>
                </c:pt>
                <c:pt idx="2403">
                  <c:v>9.6119999999999983</c:v>
                </c:pt>
                <c:pt idx="2404">
                  <c:v>9.6159999999999997</c:v>
                </c:pt>
                <c:pt idx="2405">
                  <c:v>9.6199999999999992</c:v>
                </c:pt>
                <c:pt idx="2406">
                  <c:v>9.6240000000000006</c:v>
                </c:pt>
                <c:pt idx="2407">
                  <c:v>9.6280000000000019</c:v>
                </c:pt>
                <c:pt idx="2408">
                  <c:v>9.6319999999999997</c:v>
                </c:pt>
                <c:pt idx="2409">
                  <c:v>9.636000000000001</c:v>
                </c:pt>
                <c:pt idx="2410">
                  <c:v>9.6399999999999988</c:v>
                </c:pt>
                <c:pt idx="2411">
                  <c:v>9.6440000000000001</c:v>
                </c:pt>
                <c:pt idx="2412">
                  <c:v>9.6479999999999997</c:v>
                </c:pt>
                <c:pt idx="2413">
                  <c:v>9.652000000000001</c:v>
                </c:pt>
                <c:pt idx="2414">
                  <c:v>9.6560000000000006</c:v>
                </c:pt>
                <c:pt idx="2415">
                  <c:v>9.66</c:v>
                </c:pt>
                <c:pt idx="2416">
                  <c:v>9.6639999999999997</c:v>
                </c:pt>
                <c:pt idx="2417">
                  <c:v>9.6679999999999993</c:v>
                </c:pt>
                <c:pt idx="2418">
                  <c:v>9.6720000000000006</c:v>
                </c:pt>
                <c:pt idx="2419">
                  <c:v>9.6760000000000002</c:v>
                </c:pt>
                <c:pt idx="2420">
                  <c:v>9.6800000000000015</c:v>
                </c:pt>
                <c:pt idx="2421">
                  <c:v>9.6839999999999993</c:v>
                </c:pt>
                <c:pt idx="2422">
                  <c:v>9.6880000000000006</c:v>
                </c:pt>
                <c:pt idx="2423">
                  <c:v>9.6919999999999984</c:v>
                </c:pt>
                <c:pt idx="2424">
                  <c:v>9.6959999999999997</c:v>
                </c:pt>
                <c:pt idx="2425">
                  <c:v>9.7000000000000011</c:v>
                </c:pt>
                <c:pt idx="2426">
                  <c:v>9.7040000000000006</c:v>
                </c:pt>
                <c:pt idx="2427">
                  <c:v>9.708000000000002</c:v>
                </c:pt>
                <c:pt idx="2428">
                  <c:v>9.7119999999999997</c:v>
                </c:pt>
                <c:pt idx="2429">
                  <c:v>9.7159999999999993</c:v>
                </c:pt>
                <c:pt idx="2430">
                  <c:v>9.7199999999999989</c:v>
                </c:pt>
                <c:pt idx="2431">
                  <c:v>9.7240000000000002</c:v>
                </c:pt>
                <c:pt idx="2432">
                  <c:v>9.7279999999999998</c:v>
                </c:pt>
                <c:pt idx="2433">
                  <c:v>9.7320000000000011</c:v>
                </c:pt>
                <c:pt idx="2434">
                  <c:v>9.7360000000000007</c:v>
                </c:pt>
                <c:pt idx="2435">
                  <c:v>9.74</c:v>
                </c:pt>
                <c:pt idx="2436">
                  <c:v>9.7439999999999998</c:v>
                </c:pt>
                <c:pt idx="2437">
                  <c:v>9.7479999999999993</c:v>
                </c:pt>
                <c:pt idx="2438">
                  <c:v>9.7520000000000007</c:v>
                </c:pt>
                <c:pt idx="2439">
                  <c:v>9.7560000000000002</c:v>
                </c:pt>
                <c:pt idx="2440">
                  <c:v>9.7600000000000016</c:v>
                </c:pt>
                <c:pt idx="2441">
                  <c:v>9.7639999999999993</c:v>
                </c:pt>
                <c:pt idx="2442">
                  <c:v>9.7679999999999989</c:v>
                </c:pt>
                <c:pt idx="2443">
                  <c:v>9.7720000000000002</c:v>
                </c:pt>
                <c:pt idx="2444">
                  <c:v>9.7759999999999998</c:v>
                </c:pt>
                <c:pt idx="2445">
                  <c:v>9.7800000000000011</c:v>
                </c:pt>
                <c:pt idx="2446">
                  <c:v>9.7840000000000007</c:v>
                </c:pt>
                <c:pt idx="2447">
                  <c:v>9.7880000000000003</c:v>
                </c:pt>
                <c:pt idx="2448">
                  <c:v>9.7919999999999998</c:v>
                </c:pt>
                <c:pt idx="2449">
                  <c:v>9.7959999999999994</c:v>
                </c:pt>
                <c:pt idx="2450">
                  <c:v>9.7999999999999989</c:v>
                </c:pt>
                <c:pt idx="2451">
                  <c:v>9.8040000000000003</c:v>
                </c:pt>
                <c:pt idx="2452">
                  <c:v>9.8080000000000016</c:v>
                </c:pt>
                <c:pt idx="2453">
                  <c:v>9.8120000000000012</c:v>
                </c:pt>
                <c:pt idx="2454">
                  <c:v>9.8160000000000007</c:v>
                </c:pt>
                <c:pt idx="2455">
                  <c:v>9.8199999999999985</c:v>
                </c:pt>
                <c:pt idx="2456">
                  <c:v>9.8239999999999998</c:v>
                </c:pt>
                <c:pt idx="2457">
                  <c:v>9.8279999999999994</c:v>
                </c:pt>
                <c:pt idx="2458">
                  <c:v>9.8320000000000007</c:v>
                </c:pt>
                <c:pt idx="2459">
                  <c:v>9.8360000000000003</c:v>
                </c:pt>
                <c:pt idx="2460">
                  <c:v>9.84</c:v>
                </c:pt>
                <c:pt idx="2461">
                  <c:v>9.8440000000000012</c:v>
                </c:pt>
                <c:pt idx="2462">
                  <c:v>9.847999999999999</c:v>
                </c:pt>
                <c:pt idx="2463">
                  <c:v>9.8520000000000003</c:v>
                </c:pt>
                <c:pt idx="2464">
                  <c:v>9.8559999999999999</c:v>
                </c:pt>
                <c:pt idx="2465">
                  <c:v>9.8600000000000012</c:v>
                </c:pt>
                <c:pt idx="2466">
                  <c:v>9.8640000000000008</c:v>
                </c:pt>
                <c:pt idx="2467">
                  <c:v>9.8680000000000003</c:v>
                </c:pt>
                <c:pt idx="2468">
                  <c:v>9.8719999999999981</c:v>
                </c:pt>
                <c:pt idx="2469">
                  <c:v>9.8759999999999994</c:v>
                </c:pt>
                <c:pt idx="2470">
                  <c:v>9.879999999999999</c:v>
                </c:pt>
                <c:pt idx="2471">
                  <c:v>9.8840000000000003</c:v>
                </c:pt>
                <c:pt idx="2472">
                  <c:v>9.8880000000000017</c:v>
                </c:pt>
                <c:pt idx="2473">
                  <c:v>9.8919999999999995</c:v>
                </c:pt>
                <c:pt idx="2474">
                  <c:v>9.8960000000000008</c:v>
                </c:pt>
                <c:pt idx="2475">
                  <c:v>9.8999999999999986</c:v>
                </c:pt>
                <c:pt idx="2476">
                  <c:v>9.9039999999999999</c:v>
                </c:pt>
                <c:pt idx="2477">
                  <c:v>9.9079999999999995</c:v>
                </c:pt>
                <c:pt idx="2478">
                  <c:v>9.9120000000000008</c:v>
                </c:pt>
                <c:pt idx="2479">
                  <c:v>9.9160000000000004</c:v>
                </c:pt>
                <c:pt idx="2480">
                  <c:v>9.92</c:v>
                </c:pt>
                <c:pt idx="2481">
                  <c:v>9.9240000000000013</c:v>
                </c:pt>
                <c:pt idx="2482">
                  <c:v>9.927999999999999</c:v>
                </c:pt>
                <c:pt idx="2483">
                  <c:v>9.9320000000000004</c:v>
                </c:pt>
                <c:pt idx="2484">
                  <c:v>9.9359999999999999</c:v>
                </c:pt>
                <c:pt idx="2485">
                  <c:v>9.9400000000000013</c:v>
                </c:pt>
                <c:pt idx="2486">
                  <c:v>9.9439999999999991</c:v>
                </c:pt>
                <c:pt idx="2487">
                  <c:v>9.9480000000000004</c:v>
                </c:pt>
                <c:pt idx="2488">
                  <c:v>9.9519999999999982</c:v>
                </c:pt>
                <c:pt idx="2489">
                  <c:v>9.9559999999999995</c:v>
                </c:pt>
                <c:pt idx="2490">
                  <c:v>9.9600000000000009</c:v>
                </c:pt>
                <c:pt idx="2491">
                  <c:v>9.9640000000000004</c:v>
                </c:pt>
                <c:pt idx="2492">
                  <c:v>9.9680000000000017</c:v>
                </c:pt>
                <c:pt idx="2493">
                  <c:v>9.9719999999999995</c:v>
                </c:pt>
                <c:pt idx="2494">
                  <c:v>9.9760000000000009</c:v>
                </c:pt>
                <c:pt idx="2495">
                  <c:v>9.9799999999999986</c:v>
                </c:pt>
                <c:pt idx="2496">
                  <c:v>9.984</c:v>
                </c:pt>
                <c:pt idx="2497">
                  <c:v>9.9879999999999995</c:v>
                </c:pt>
                <c:pt idx="2498">
                  <c:v>9.9920000000000009</c:v>
                </c:pt>
                <c:pt idx="2499">
                  <c:v>9.9960000000000004</c:v>
                </c:pt>
              </c:numCache>
            </c:numRef>
          </c:cat>
          <c:val>
            <c:numRef>
              <c:f>F0016CH1!$E$1:$E$2500</c:f>
              <c:numCache>
                <c:formatCode>General</c:formatCode>
                <c:ptCount val="2500"/>
                <c:pt idx="0">
                  <c:v>0.7</c:v>
                </c:pt>
                <c:pt idx="1">
                  <c:v>0.72</c:v>
                </c:pt>
                <c:pt idx="2">
                  <c:v>0.72</c:v>
                </c:pt>
                <c:pt idx="3">
                  <c:v>0.74</c:v>
                </c:pt>
                <c:pt idx="4">
                  <c:v>0.72</c:v>
                </c:pt>
                <c:pt idx="5">
                  <c:v>0.72</c:v>
                </c:pt>
                <c:pt idx="6">
                  <c:v>0.72</c:v>
                </c:pt>
                <c:pt idx="7">
                  <c:v>0.72</c:v>
                </c:pt>
                <c:pt idx="8">
                  <c:v>0.74</c:v>
                </c:pt>
                <c:pt idx="9">
                  <c:v>0.72</c:v>
                </c:pt>
                <c:pt idx="10">
                  <c:v>0.72</c:v>
                </c:pt>
                <c:pt idx="11">
                  <c:v>0.72</c:v>
                </c:pt>
                <c:pt idx="12">
                  <c:v>0.7</c:v>
                </c:pt>
                <c:pt idx="13">
                  <c:v>0.74</c:v>
                </c:pt>
                <c:pt idx="14">
                  <c:v>0.7</c:v>
                </c:pt>
                <c:pt idx="15">
                  <c:v>0.7</c:v>
                </c:pt>
                <c:pt idx="16">
                  <c:v>0.72</c:v>
                </c:pt>
                <c:pt idx="17">
                  <c:v>0.72</c:v>
                </c:pt>
                <c:pt idx="18">
                  <c:v>0.7</c:v>
                </c:pt>
                <c:pt idx="19">
                  <c:v>0.72</c:v>
                </c:pt>
                <c:pt idx="20">
                  <c:v>0.7</c:v>
                </c:pt>
                <c:pt idx="21">
                  <c:v>0.7</c:v>
                </c:pt>
                <c:pt idx="22">
                  <c:v>0.72</c:v>
                </c:pt>
                <c:pt idx="23">
                  <c:v>0.72</c:v>
                </c:pt>
                <c:pt idx="24">
                  <c:v>0.68</c:v>
                </c:pt>
                <c:pt idx="25">
                  <c:v>0.72</c:v>
                </c:pt>
                <c:pt idx="26">
                  <c:v>0.68</c:v>
                </c:pt>
                <c:pt idx="27">
                  <c:v>0.7</c:v>
                </c:pt>
                <c:pt idx="28">
                  <c:v>0.7</c:v>
                </c:pt>
                <c:pt idx="29">
                  <c:v>0.68</c:v>
                </c:pt>
                <c:pt idx="30">
                  <c:v>0.66</c:v>
                </c:pt>
                <c:pt idx="31">
                  <c:v>0.7</c:v>
                </c:pt>
                <c:pt idx="32">
                  <c:v>0.72</c:v>
                </c:pt>
                <c:pt idx="33">
                  <c:v>0.66</c:v>
                </c:pt>
                <c:pt idx="34">
                  <c:v>0.7</c:v>
                </c:pt>
                <c:pt idx="35">
                  <c:v>0.68</c:v>
                </c:pt>
                <c:pt idx="36">
                  <c:v>0.66</c:v>
                </c:pt>
                <c:pt idx="37">
                  <c:v>0.66</c:v>
                </c:pt>
                <c:pt idx="38">
                  <c:v>0.68</c:v>
                </c:pt>
                <c:pt idx="39">
                  <c:v>0.66</c:v>
                </c:pt>
                <c:pt idx="40">
                  <c:v>0.64</c:v>
                </c:pt>
                <c:pt idx="41">
                  <c:v>0.68</c:v>
                </c:pt>
                <c:pt idx="42">
                  <c:v>0.66</c:v>
                </c:pt>
                <c:pt idx="43">
                  <c:v>0.62</c:v>
                </c:pt>
                <c:pt idx="44">
                  <c:v>0.66</c:v>
                </c:pt>
                <c:pt idx="45">
                  <c:v>0.64</c:v>
                </c:pt>
                <c:pt idx="46">
                  <c:v>0.62</c:v>
                </c:pt>
                <c:pt idx="47">
                  <c:v>0.62</c:v>
                </c:pt>
                <c:pt idx="48">
                  <c:v>0.66</c:v>
                </c:pt>
                <c:pt idx="49">
                  <c:v>0.66</c:v>
                </c:pt>
                <c:pt idx="50">
                  <c:v>0.6</c:v>
                </c:pt>
                <c:pt idx="51">
                  <c:v>0.62</c:v>
                </c:pt>
                <c:pt idx="52">
                  <c:v>0.64</c:v>
                </c:pt>
                <c:pt idx="53">
                  <c:v>0.6</c:v>
                </c:pt>
                <c:pt idx="54">
                  <c:v>0.62</c:v>
                </c:pt>
                <c:pt idx="55">
                  <c:v>0.6</c:v>
                </c:pt>
                <c:pt idx="56">
                  <c:v>0.6</c:v>
                </c:pt>
                <c:pt idx="57">
                  <c:v>0.6</c:v>
                </c:pt>
                <c:pt idx="58">
                  <c:v>0.6</c:v>
                </c:pt>
                <c:pt idx="59">
                  <c:v>0.6</c:v>
                </c:pt>
                <c:pt idx="60">
                  <c:v>0.57999999999999996</c:v>
                </c:pt>
                <c:pt idx="61">
                  <c:v>0.57999999999999996</c:v>
                </c:pt>
                <c:pt idx="62">
                  <c:v>0.57999999999999996</c:v>
                </c:pt>
                <c:pt idx="63">
                  <c:v>0.56000000000000005</c:v>
                </c:pt>
                <c:pt idx="64">
                  <c:v>0.57999999999999996</c:v>
                </c:pt>
                <c:pt idx="65">
                  <c:v>0.56000000000000005</c:v>
                </c:pt>
                <c:pt idx="66">
                  <c:v>0.57999999999999996</c:v>
                </c:pt>
                <c:pt idx="67">
                  <c:v>0.54</c:v>
                </c:pt>
                <c:pt idx="68">
                  <c:v>0.54</c:v>
                </c:pt>
                <c:pt idx="69">
                  <c:v>0.56000000000000005</c:v>
                </c:pt>
                <c:pt idx="70">
                  <c:v>0.52</c:v>
                </c:pt>
                <c:pt idx="71">
                  <c:v>0.54</c:v>
                </c:pt>
                <c:pt idx="72">
                  <c:v>0.56000000000000005</c:v>
                </c:pt>
                <c:pt idx="73">
                  <c:v>0.54</c:v>
                </c:pt>
                <c:pt idx="74">
                  <c:v>0.54</c:v>
                </c:pt>
                <c:pt idx="75">
                  <c:v>0.52</c:v>
                </c:pt>
                <c:pt idx="76">
                  <c:v>0.5</c:v>
                </c:pt>
                <c:pt idx="77">
                  <c:v>0.5</c:v>
                </c:pt>
                <c:pt idx="78">
                  <c:v>0.54</c:v>
                </c:pt>
                <c:pt idx="79">
                  <c:v>0.5</c:v>
                </c:pt>
                <c:pt idx="80">
                  <c:v>0.46</c:v>
                </c:pt>
                <c:pt idx="81">
                  <c:v>0.46</c:v>
                </c:pt>
                <c:pt idx="82">
                  <c:v>0.46</c:v>
                </c:pt>
                <c:pt idx="83">
                  <c:v>0.48</c:v>
                </c:pt>
                <c:pt idx="84">
                  <c:v>0.48</c:v>
                </c:pt>
                <c:pt idx="85">
                  <c:v>0.46</c:v>
                </c:pt>
                <c:pt idx="86">
                  <c:v>0.48</c:v>
                </c:pt>
                <c:pt idx="87">
                  <c:v>0.48</c:v>
                </c:pt>
                <c:pt idx="88">
                  <c:v>0.48</c:v>
                </c:pt>
                <c:pt idx="89">
                  <c:v>0.46</c:v>
                </c:pt>
                <c:pt idx="90">
                  <c:v>0.46</c:v>
                </c:pt>
                <c:pt idx="91">
                  <c:v>0.48</c:v>
                </c:pt>
                <c:pt idx="92">
                  <c:v>0.44</c:v>
                </c:pt>
                <c:pt idx="93">
                  <c:v>0.42</c:v>
                </c:pt>
                <c:pt idx="94">
                  <c:v>0.42</c:v>
                </c:pt>
                <c:pt idx="95">
                  <c:v>0.4</c:v>
                </c:pt>
                <c:pt idx="96">
                  <c:v>0.42</c:v>
                </c:pt>
                <c:pt idx="97">
                  <c:v>0.42</c:v>
                </c:pt>
                <c:pt idx="98">
                  <c:v>0.4</c:v>
                </c:pt>
                <c:pt idx="99">
                  <c:v>0.4</c:v>
                </c:pt>
                <c:pt idx="100">
                  <c:v>0.42</c:v>
                </c:pt>
                <c:pt idx="101">
                  <c:v>0.42</c:v>
                </c:pt>
                <c:pt idx="102">
                  <c:v>0.4</c:v>
                </c:pt>
                <c:pt idx="103">
                  <c:v>0.38</c:v>
                </c:pt>
                <c:pt idx="104">
                  <c:v>0.38</c:v>
                </c:pt>
                <c:pt idx="105">
                  <c:v>0.36</c:v>
                </c:pt>
                <c:pt idx="106">
                  <c:v>0.36</c:v>
                </c:pt>
                <c:pt idx="107">
                  <c:v>0.38</c:v>
                </c:pt>
                <c:pt idx="108">
                  <c:v>0.36</c:v>
                </c:pt>
                <c:pt idx="109">
                  <c:v>0.32</c:v>
                </c:pt>
                <c:pt idx="110">
                  <c:v>0.34</c:v>
                </c:pt>
                <c:pt idx="111">
                  <c:v>0.32</c:v>
                </c:pt>
                <c:pt idx="112">
                  <c:v>0.32</c:v>
                </c:pt>
                <c:pt idx="113">
                  <c:v>0.32</c:v>
                </c:pt>
                <c:pt idx="114">
                  <c:v>0.3</c:v>
                </c:pt>
                <c:pt idx="115">
                  <c:v>0.32</c:v>
                </c:pt>
                <c:pt idx="116">
                  <c:v>0.32</c:v>
                </c:pt>
                <c:pt idx="117">
                  <c:v>0.3</c:v>
                </c:pt>
                <c:pt idx="118">
                  <c:v>0.32</c:v>
                </c:pt>
                <c:pt idx="119">
                  <c:v>0.3</c:v>
                </c:pt>
                <c:pt idx="120">
                  <c:v>0.28000000000000003</c:v>
                </c:pt>
                <c:pt idx="121">
                  <c:v>0.28000000000000003</c:v>
                </c:pt>
                <c:pt idx="122">
                  <c:v>0.28000000000000003</c:v>
                </c:pt>
                <c:pt idx="123">
                  <c:v>0.26</c:v>
                </c:pt>
                <c:pt idx="124">
                  <c:v>0.26</c:v>
                </c:pt>
                <c:pt idx="125">
                  <c:v>0.26</c:v>
                </c:pt>
                <c:pt idx="126">
                  <c:v>0.22</c:v>
                </c:pt>
                <c:pt idx="127">
                  <c:v>0.24</c:v>
                </c:pt>
                <c:pt idx="128">
                  <c:v>0.24</c:v>
                </c:pt>
                <c:pt idx="129">
                  <c:v>0.22</c:v>
                </c:pt>
                <c:pt idx="130">
                  <c:v>0.22</c:v>
                </c:pt>
                <c:pt idx="131">
                  <c:v>0.2</c:v>
                </c:pt>
                <c:pt idx="132">
                  <c:v>0.2</c:v>
                </c:pt>
                <c:pt idx="133">
                  <c:v>0.22</c:v>
                </c:pt>
                <c:pt idx="134">
                  <c:v>0.22</c:v>
                </c:pt>
                <c:pt idx="135">
                  <c:v>0.2</c:v>
                </c:pt>
                <c:pt idx="136">
                  <c:v>0.2</c:v>
                </c:pt>
                <c:pt idx="137">
                  <c:v>0.16</c:v>
                </c:pt>
                <c:pt idx="138">
                  <c:v>0.2</c:v>
                </c:pt>
                <c:pt idx="139">
                  <c:v>0.16</c:v>
                </c:pt>
                <c:pt idx="140">
                  <c:v>0.2</c:v>
                </c:pt>
                <c:pt idx="141">
                  <c:v>0.16</c:v>
                </c:pt>
                <c:pt idx="142">
                  <c:v>0.16</c:v>
                </c:pt>
                <c:pt idx="143">
                  <c:v>0.16</c:v>
                </c:pt>
                <c:pt idx="144">
                  <c:v>0.1</c:v>
                </c:pt>
                <c:pt idx="145">
                  <c:v>0.14000000000000001</c:v>
                </c:pt>
                <c:pt idx="146">
                  <c:v>0.1</c:v>
                </c:pt>
                <c:pt idx="147">
                  <c:v>0.14000000000000001</c:v>
                </c:pt>
                <c:pt idx="148">
                  <c:v>0.1</c:v>
                </c:pt>
                <c:pt idx="149">
                  <c:v>0.08</c:v>
                </c:pt>
                <c:pt idx="150">
                  <c:v>0.06</c:v>
                </c:pt>
                <c:pt idx="151">
                  <c:v>0.1</c:v>
                </c:pt>
                <c:pt idx="152">
                  <c:v>0.08</c:v>
                </c:pt>
                <c:pt idx="153">
                  <c:v>0.1</c:v>
                </c:pt>
                <c:pt idx="154">
                  <c:v>0.1</c:v>
                </c:pt>
                <c:pt idx="155">
                  <c:v>0.04</c:v>
                </c:pt>
                <c:pt idx="156">
                  <c:v>0.08</c:v>
                </c:pt>
                <c:pt idx="157">
                  <c:v>0.06</c:v>
                </c:pt>
                <c:pt idx="158">
                  <c:v>0.04</c:v>
                </c:pt>
                <c:pt idx="159">
                  <c:v>0.02</c:v>
                </c:pt>
                <c:pt idx="160">
                  <c:v>0.04</c:v>
                </c:pt>
                <c:pt idx="161">
                  <c:v>0.02</c:v>
                </c:pt>
                <c:pt idx="162">
                  <c:v>0.04</c:v>
                </c:pt>
                <c:pt idx="163">
                  <c:v>0.02</c:v>
                </c:pt>
                <c:pt idx="164">
                  <c:v>0</c:v>
                </c:pt>
                <c:pt idx="165">
                  <c:v>0.02</c:v>
                </c:pt>
                <c:pt idx="166">
                  <c:v>0.02</c:v>
                </c:pt>
                <c:pt idx="167">
                  <c:v>0</c:v>
                </c:pt>
                <c:pt idx="168">
                  <c:v>0</c:v>
                </c:pt>
                <c:pt idx="169">
                  <c:v>0</c:v>
                </c:pt>
                <c:pt idx="170">
                  <c:v>-0.02</c:v>
                </c:pt>
                <c:pt idx="171">
                  <c:v>-0.04</c:v>
                </c:pt>
                <c:pt idx="172">
                  <c:v>-0.02</c:v>
                </c:pt>
                <c:pt idx="173">
                  <c:v>-0.06</c:v>
                </c:pt>
                <c:pt idx="174">
                  <c:v>-0.04</c:v>
                </c:pt>
                <c:pt idx="175">
                  <c:v>-0.06</c:v>
                </c:pt>
                <c:pt idx="176">
                  <c:v>-0.06</c:v>
                </c:pt>
                <c:pt idx="177">
                  <c:v>-0.06</c:v>
                </c:pt>
                <c:pt idx="178">
                  <c:v>-0.06</c:v>
                </c:pt>
                <c:pt idx="179">
                  <c:v>-0.08</c:v>
                </c:pt>
                <c:pt idx="180">
                  <c:v>-0.1</c:v>
                </c:pt>
                <c:pt idx="181">
                  <c:v>-0.06</c:v>
                </c:pt>
                <c:pt idx="182">
                  <c:v>-0.12</c:v>
                </c:pt>
                <c:pt idx="183">
                  <c:v>-0.1</c:v>
                </c:pt>
                <c:pt idx="184">
                  <c:v>-0.08</c:v>
                </c:pt>
                <c:pt idx="185">
                  <c:v>-0.12</c:v>
                </c:pt>
                <c:pt idx="186">
                  <c:v>-0.12</c:v>
                </c:pt>
                <c:pt idx="187">
                  <c:v>-0.14000000000000001</c:v>
                </c:pt>
                <c:pt idx="188">
                  <c:v>-0.14000000000000001</c:v>
                </c:pt>
                <c:pt idx="189">
                  <c:v>-0.12</c:v>
                </c:pt>
                <c:pt idx="190">
                  <c:v>-0.12</c:v>
                </c:pt>
                <c:pt idx="191">
                  <c:v>-0.16</c:v>
                </c:pt>
                <c:pt idx="192">
                  <c:v>-0.18</c:v>
                </c:pt>
                <c:pt idx="193">
                  <c:v>-0.2</c:v>
                </c:pt>
                <c:pt idx="194">
                  <c:v>-0.16</c:v>
                </c:pt>
                <c:pt idx="195">
                  <c:v>-0.22</c:v>
                </c:pt>
                <c:pt idx="196">
                  <c:v>-0.18</c:v>
                </c:pt>
                <c:pt idx="197">
                  <c:v>-0.18</c:v>
                </c:pt>
                <c:pt idx="198">
                  <c:v>-0.18</c:v>
                </c:pt>
                <c:pt idx="199">
                  <c:v>-0.22</c:v>
                </c:pt>
                <c:pt idx="200">
                  <c:v>-0.2</c:v>
                </c:pt>
                <c:pt idx="201">
                  <c:v>-0.22</c:v>
                </c:pt>
                <c:pt idx="202">
                  <c:v>-0.24</c:v>
                </c:pt>
                <c:pt idx="203">
                  <c:v>-0.26</c:v>
                </c:pt>
                <c:pt idx="204">
                  <c:v>-0.28000000000000003</c:v>
                </c:pt>
                <c:pt idx="205">
                  <c:v>-0.22</c:v>
                </c:pt>
                <c:pt idx="206">
                  <c:v>-0.26</c:v>
                </c:pt>
                <c:pt idx="207">
                  <c:v>-0.22</c:v>
                </c:pt>
                <c:pt idx="208">
                  <c:v>-0.3</c:v>
                </c:pt>
                <c:pt idx="209">
                  <c:v>-0.28000000000000003</c:v>
                </c:pt>
                <c:pt idx="210">
                  <c:v>-0.28000000000000003</c:v>
                </c:pt>
                <c:pt idx="211">
                  <c:v>-0.3</c:v>
                </c:pt>
                <c:pt idx="212">
                  <c:v>-0.32</c:v>
                </c:pt>
                <c:pt idx="213">
                  <c:v>-0.32</c:v>
                </c:pt>
                <c:pt idx="214">
                  <c:v>-0.3</c:v>
                </c:pt>
                <c:pt idx="215">
                  <c:v>-0.3</c:v>
                </c:pt>
                <c:pt idx="216">
                  <c:v>-0.32</c:v>
                </c:pt>
                <c:pt idx="217">
                  <c:v>-0.32</c:v>
                </c:pt>
                <c:pt idx="218">
                  <c:v>-0.32</c:v>
                </c:pt>
                <c:pt idx="219">
                  <c:v>-0.32</c:v>
                </c:pt>
                <c:pt idx="220">
                  <c:v>-0.34</c:v>
                </c:pt>
                <c:pt idx="221">
                  <c:v>-0.34</c:v>
                </c:pt>
                <c:pt idx="222">
                  <c:v>-0.32</c:v>
                </c:pt>
                <c:pt idx="223">
                  <c:v>-0.38</c:v>
                </c:pt>
                <c:pt idx="224">
                  <c:v>-0.34</c:v>
                </c:pt>
                <c:pt idx="225">
                  <c:v>-0.36</c:v>
                </c:pt>
                <c:pt idx="226">
                  <c:v>-0.38</c:v>
                </c:pt>
                <c:pt idx="227">
                  <c:v>-0.36</c:v>
                </c:pt>
                <c:pt idx="228">
                  <c:v>-0.38</c:v>
                </c:pt>
                <c:pt idx="229">
                  <c:v>-0.4</c:v>
                </c:pt>
                <c:pt idx="230">
                  <c:v>-0.36</c:v>
                </c:pt>
                <c:pt idx="231">
                  <c:v>-0.42</c:v>
                </c:pt>
                <c:pt idx="232">
                  <c:v>-0.44</c:v>
                </c:pt>
                <c:pt idx="233">
                  <c:v>-0.42</c:v>
                </c:pt>
                <c:pt idx="234">
                  <c:v>-0.42</c:v>
                </c:pt>
                <c:pt idx="235">
                  <c:v>-0.42</c:v>
                </c:pt>
                <c:pt idx="236">
                  <c:v>-0.4</c:v>
                </c:pt>
                <c:pt idx="237">
                  <c:v>-0.44</c:v>
                </c:pt>
                <c:pt idx="238">
                  <c:v>-0.4</c:v>
                </c:pt>
                <c:pt idx="239">
                  <c:v>-0.46</c:v>
                </c:pt>
                <c:pt idx="240">
                  <c:v>-0.44</c:v>
                </c:pt>
                <c:pt idx="241">
                  <c:v>-0.42</c:v>
                </c:pt>
                <c:pt idx="242">
                  <c:v>-0.46</c:v>
                </c:pt>
                <c:pt idx="243">
                  <c:v>-0.46</c:v>
                </c:pt>
                <c:pt idx="244">
                  <c:v>-0.46</c:v>
                </c:pt>
                <c:pt idx="245">
                  <c:v>-0.48</c:v>
                </c:pt>
                <c:pt idx="246">
                  <c:v>-0.48</c:v>
                </c:pt>
                <c:pt idx="247">
                  <c:v>-0.48</c:v>
                </c:pt>
                <c:pt idx="248">
                  <c:v>-0.5</c:v>
                </c:pt>
                <c:pt idx="249">
                  <c:v>-0.5</c:v>
                </c:pt>
                <c:pt idx="250">
                  <c:v>-0.52</c:v>
                </c:pt>
                <c:pt idx="251">
                  <c:v>-0.5</c:v>
                </c:pt>
                <c:pt idx="252">
                  <c:v>-0.5</c:v>
                </c:pt>
                <c:pt idx="253">
                  <c:v>-0.5</c:v>
                </c:pt>
                <c:pt idx="254">
                  <c:v>-0.5</c:v>
                </c:pt>
                <c:pt idx="255">
                  <c:v>-0.5</c:v>
                </c:pt>
                <c:pt idx="256">
                  <c:v>-0.52</c:v>
                </c:pt>
                <c:pt idx="257">
                  <c:v>-0.52</c:v>
                </c:pt>
                <c:pt idx="258">
                  <c:v>-0.5</c:v>
                </c:pt>
                <c:pt idx="259">
                  <c:v>-0.54</c:v>
                </c:pt>
                <c:pt idx="260">
                  <c:v>-0.54</c:v>
                </c:pt>
                <c:pt idx="261">
                  <c:v>-0.56000000000000005</c:v>
                </c:pt>
                <c:pt idx="262">
                  <c:v>-0.56000000000000005</c:v>
                </c:pt>
                <c:pt idx="263">
                  <c:v>-0.57999999999999996</c:v>
                </c:pt>
                <c:pt idx="264">
                  <c:v>-0.56000000000000005</c:v>
                </c:pt>
                <c:pt idx="265">
                  <c:v>-0.57999999999999996</c:v>
                </c:pt>
                <c:pt idx="266">
                  <c:v>-0.57999999999999996</c:v>
                </c:pt>
                <c:pt idx="267">
                  <c:v>-0.57999999999999996</c:v>
                </c:pt>
                <c:pt idx="268">
                  <c:v>-0.54</c:v>
                </c:pt>
                <c:pt idx="269">
                  <c:v>-0.54</c:v>
                </c:pt>
                <c:pt idx="270">
                  <c:v>-0.56000000000000005</c:v>
                </c:pt>
                <c:pt idx="271">
                  <c:v>-0.6</c:v>
                </c:pt>
                <c:pt idx="272">
                  <c:v>-0.56000000000000005</c:v>
                </c:pt>
                <c:pt idx="273">
                  <c:v>-0.57999999999999996</c:v>
                </c:pt>
                <c:pt idx="274">
                  <c:v>-0.57999999999999996</c:v>
                </c:pt>
                <c:pt idx="275">
                  <c:v>-0.57999999999999996</c:v>
                </c:pt>
                <c:pt idx="276">
                  <c:v>-0.6</c:v>
                </c:pt>
                <c:pt idx="277">
                  <c:v>-0.64</c:v>
                </c:pt>
                <c:pt idx="278">
                  <c:v>-0.62</c:v>
                </c:pt>
                <c:pt idx="279">
                  <c:v>-0.6</c:v>
                </c:pt>
                <c:pt idx="280">
                  <c:v>-0.62</c:v>
                </c:pt>
                <c:pt idx="281">
                  <c:v>-0.66</c:v>
                </c:pt>
                <c:pt idx="282">
                  <c:v>-0.64</c:v>
                </c:pt>
                <c:pt idx="283">
                  <c:v>-0.64</c:v>
                </c:pt>
                <c:pt idx="284">
                  <c:v>-0.6</c:v>
                </c:pt>
                <c:pt idx="285">
                  <c:v>-0.66</c:v>
                </c:pt>
                <c:pt idx="286">
                  <c:v>-0.62</c:v>
                </c:pt>
                <c:pt idx="287">
                  <c:v>-0.64</c:v>
                </c:pt>
                <c:pt idx="288">
                  <c:v>-0.62</c:v>
                </c:pt>
                <c:pt idx="289">
                  <c:v>-0.62</c:v>
                </c:pt>
                <c:pt idx="290">
                  <c:v>-0.66</c:v>
                </c:pt>
                <c:pt idx="291">
                  <c:v>-0.66</c:v>
                </c:pt>
                <c:pt idx="292">
                  <c:v>-0.66</c:v>
                </c:pt>
                <c:pt idx="293">
                  <c:v>-0.66</c:v>
                </c:pt>
                <c:pt idx="294">
                  <c:v>-0.66</c:v>
                </c:pt>
                <c:pt idx="295">
                  <c:v>-0.68</c:v>
                </c:pt>
                <c:pt idx="296">
                  <c:v>-0.7</c:v>
                </c:pt>
                <c:pt idx="297">
                  <c:v>-0.66</c:v>
                </c:pt>
                <c:pt idx="298">
                  <c:v>-0.68</c:v>
                </c:pt>
                <c:pt idx="299">
                  <c:v>-0.66</c:v>
                </c:pt>
                <c:pt idx="300">
                  <c:v>-0.66</c:v>
                </c:pt>
                <c:pt idx="301">
                  <c:v>-0.7</c:v>
                </c:pt>
                <c:pt idx="302">
                  <c:v>-0.66</c:v>
                </c:pt>
                <c:pt idx="303">
                  <c:v>-0.68</c:v>
                </c:pt>
                <c:pt idx="304">
                  <c:v>-0.7</c:v>
                </c:pt>
                <c:pt idx="305">
                  <c:v>-0.68</c:v>
                </c:pt>
                <c:pt idx="306">
                  <c:v>-0.7</c:v>
                </c:pt>
                <c:pt idx="307">
                  <c:v>-0.68</c:v>
                </c:pt>
                <c:pt idx="308">
                  <c:v>-0.7</c:v>
                </c:pt>
                <c:pt idx="309">
                  <c:v>-0.68</c:v>
                </c:pt>
                <c:pt idx="310">
                  <c:v>-0.7</c:v>
                </c:pt>
                <c:pt idx="311">
                  <c:v>-0.7</c:v>
                </c:pt>
                <c:pt idx="312">
                  <c:v>-0.68</c:v>
                </c:pt>
                <c:pt idx="313">
                  <c:v>-0.7</c:v>
                </c:pt>
                <c:pt idx="314">
                  <c:v>-0.72</c:v>
                </c:pt>
                <c:pt idx="315">
                  <c:v>-0.72</c:v>
                </c:pt>
                <c:pt idx="316">
                  <c:v>-0.72</c:v>
                </c:pt>
                <c:pt idx="317">
                  <c:v>-0.72</c:v>
                </c:pt>
                <c:pt idx="318">
                  <c:v>-0.68</c:v>
                </c:pt>
                <c:pt idx="319">
                  <c:v>-0.72</c:v>
                </c:pt>
                <c:pt idx="320">
                  <c:v>-0.7</c:v>
                </c:pt>
                <c:pt idx="321">
                  <c:v>-0.68</c:v>
                </c:pt>
                <c:pt idx="322">
                  <c:v>-0.74</c:v>
                </c:pt>
                <c:pt idx="323">
                  <c:v>-0.7</c:v>
                </c:pt>
                <c:pt idx="324">
                  <c:v>-0.72</c:v>
                </c:pt>
                <c:pt idx="325">
                  <c:v>-0.7</c:v>
                </c:pt>
                <c:pt idx="326">
                  <c:v>-0.7</c:v>
                </c:pt>
                <c:pt idx="327">
                  <c:v>-0.72</c:v>
                </c:pt>
                <c:pt idx="328">
                  <c:v>-0.72</c:v>
                </c:pt>
                <c:pt idx="329">
                  <c:v>-0.74</c:v>
                </c:pt>
                <c:pt idx="330">
                  <c:v>-0.72</c:v>
                </c:pt>
                <c:pt idx="331">
                  <c:v>-0.74</c:v>
                </c:pt>
                <c:pt idx="332">
                  <c:v>-0.7</c:v>
                </c:pt>
                <c:pt idx="333">
                  <c:v>-0.72</c:v>
                </c:pt>
                <c:pt idx="334">
                  <c:v>-0.76</c:v>
                </c:pt>
                <c:pt idx="335">
                  <c:v>-0.72</c:v>
                </c:pt>
                <c:pt idx="336">
                  <c:v>-0.72</c:v>
                </c:pt>
                <c:pt idx="337">
                  <c:v>-0.72</c:v>
                </c:pt>
                <c:pt idx="338">
                  <c:v>-0.7</c:v>
                </c:pt>
                <c:pt idx="339">
                  <c:v>-0.7</c:v>
                </c:pt>
                <c:pt idx="340">
                  <c:v>-0.72</c:v>
                </c:pt>
                <c:pt idx="341">
                  <c:v>-0.72</c:v>
                </c:pt>
                <c:pt idx="342">
                  <c:v>-0.74</c:v>
                </c:pt>
                <c:pt idx="343">
                  <c:v>-0.74</c:v>
                </c:pt>
                <c:pt idx="344">
                  <c:v>-0.72</c:v>
                </c:pt>
                <c:pt idx="345">
                  <c:v>-0.7</c:v>
                </c:pt>
                <c:pt idx="346">
                  <c:v>-0.72</c:v>
                </c:pt>
                <c:pt idx="347">
                  <c:v>-0.76</c:v>
                </c:pt>
                <c:pt idx="348">
                  <c:v>-0.74</c:v>
                </c:pt>
                <c:pt idx="349">
                  <c:v>-0.74</c:v>
                </c:pt>
                <c:pt idx="350">
                  <c:v>-0.72</c:v>
                </c:pt>
                <c:pt idx="351">
                  <c:v>-0.7</c:v>
                </c:pt>
                <c:pt idx="352">
                  <c:v>-0.74</c:v>
                </c:pt>
                <c:pt idx="353">
                  <c:v>-0.72</c:v>
                </c:pt>
                <c:pt idx="354">
                  <c:v>-0.7</c:v>
                </c:pt>
                <c:pt idx="355">
                  <c:v>-0.72</c:v>
                </c:pt>
                <c:pt idx="356">
                  <c:v>-0.74</c:v>
                </c:pt>
                <c:pt idx="357">
                  <c:v>-0.7</c:v>
                </c:pt>
                <c:pt idx="358">
                  <c:v>-0.72</c:v>
                </c:pt>
                <c:pt idx="359">
                  <c:v>-0.7</c:v>
                </c:pt>
                <c:pt idx="360">
                  <c:v>-0.72</c:v>
                </c:pt>
                <c:pt idx="361">
                  <c:v>-0.72</c:v>
                </c:pt>
                <c:pt idx="362">
                  <c:v>-0.7</c:v>
                </c:pt>
                <c:pt idx="363">
                  <c:v>-0.72</c:v>
                </c:pt>
                <c:pt idx="364">
                  <c:v>-0.7</c:v>
                </c:pt>
                <c:pt idx="365">
                  <c:v>-0.72</c:v>
                </c:pt>
                <c:pt idx="366">
                  <c:v>-0.72</c:v>
                </c:pt>
                <c:pt idx="367">
                  <c:v>-0.72</c:v>
                </c:pt>
                <c:pt idx="368">
                  <c:v>-0.7</c:v>
                </c:pt>
                <c:pt idx="369">
                  <c:v>-0.74</c:v>
                </c:pt>
                <c:pt idx="370">
                  <c:v>-0.72</c:v>
                </c:pt>
                <c:pt idx="371">
                  <c:v>-0.7</c:v>
                </c:pt>
                <c:pt idx="372">
                  <c:v>-0.72</c:v>
                </c:pt>
                <c:pt idx="373">
                  <c:v>-0.7</c:v>
                </c:pt>
                <c:pt idx="374">
                  <c:v>-0.7</c:v>
                </c:pt>
                <c:pt idx="375">
                  <c:v>-0.72</c:v>
                </c:pt>
                <c:pt idx="376">
                  <c:v>-0.68</c:v>
                </c:pt>
                <c:pt idx="377">
                  <c:v>-0.68</c:v>
                </c:pt>
                <c:pt idx="378">
                  <c:v>-0.7</c:v>
                </c:pt>
                <c:pt idx="379">
                  <c:v>-0.66</c:v>
                </c:pt>
                <c:pt idx="380">
                  <c:v>-0.7</c:v>
                </c:pt>
                <c:pt idx="381">
                  <c:v>-0.7</c:v>
                </c:pt>
                <c:pt idx="382">
                  <c:v>-0.7</c:v>
                </c:pt>
                <c:pt idx="383">
                  <c:v>-0.68</c:v>
                </c:pt>
                <c:pt idx="384">
                  <c:v>-0.68</c:v>
                </c:pt>
                <c:pt idx="385">
                  <c:v>-0.68</c:v>
                </c:pt>
                <c:pt idx="386">
                  <c:v>-0.66</c:v>
                </c:pt>
                <c:pt idx="387">
                  <c:v>-0.66</c:v>
                </c:pt>
                <c:pt idx="388">
                  <c:v>-0.68</c:v>
                </c:pt>
                <c:pt idx="389">
                  <c:v>-0.7</c:v>
                </c:pt>
                <c:pt idx="390">
                  <c:v>-0.68</c:v>
                </c:pt>
                <c:pt idx="391">
                  <c:v>-0.66</c:v>
                </c:pt>
                <c:pt idx="392">
                  <c:v>-0.64</c:v>
                </c:pt>
                <c:pt idx="393">
                  <c:v>-0.66</c:v>
                </c:pt>
                <c:pt idx="394">
                  <c:v>-0.64</c:v>
                </c:pt>
                <c:pt idx="395">
                  <c:v>-0.66</c:v>
                </c:pt>
                <c:pt idx="396">
                  <c:v>-0.66</c:v>
                </c:pt>
                <c:pt idx="397">
                  <c:v>-0.66</c:v>
                </c:pt>
                <c:pt idx="398">
                  <c:v>-0.66</c:v>
                </c:pt>
                <c:pt idx="399">
                  <c:v>-0.62</c:v>
                </c:pt>
                <c:pt idx="400">
                  <c:v>-0.68</c:v>
                </c:pt>
                <c:pt idx="401">
                  <c:v>-0.64</c:v>
                </c:pt>
                <c:pt idx="402">
                  <c:v>-0.6</c:v>
                </c:pt>
                <c:pt idx="403">
                  <c:v>-0.66</c:v>
                </c:pt>
                <c:pt idx="404">
                  <c:v>-0.64</c:v>
                </c:pt>
                <c:pt idx="405">
                  <c:v>-0.62</c:v>
                </c:pt>
                <c:pt idx="406">
                  <c:v>-0.62</c:v>
                </c:pt>
                <c:pt idx="407">
                  <c:v>-0.6</c:v>
                </c:pt>
                <c:pt idx="408">
                  <c:v>-0.62</c:v>
                </c:pt>
                <c:pt idx="409">
                  <c:v>-0.64</c:v>
                </c:pt>
                <c:pt idx="410">
                  <c:v>-0.62</c:v>
                </c:pt>
                <c:pt idx="411">
                  <c:v>-0.56000000000000005</c:v>
                </c:pt>
                <c:pt idx="412">
                  <c:v>-0.6</c:v>
                </c:pt>
                <c:pt idx="413">
                  <c:v>-0.6</c:v>
                </c:pt>
                <c:pt idx="414">
                  <c:v>-0.6</c:v>
                </c:pt>
                <c:pt idx="415">
                  <c:v>-0.6</c:v>
                </c:pt>
                <c:pt idx="416">
                  <c:v>-0.57999999999999996</c:v>
                </c:pt>
                <c:pt idx="417">
                  <c:v>-0.6</c:v>
                </c:pt>
                <c:pt idx="418">
                  <c:v>-0.56000000000000005</c:v>
                </c:pt>
                <c:pt idx="419">
                  <c:v>-0.57999999999999996</c:v>
                </c:pt>
                <c:pt idx="420">
                  <c:v>-0.54</c:v>
                </c:pt>
                <c:pt idx="421">
                  <c:v>-0.57999999999999996</c:v>
                </c:pt>
                <c:pt idx="422">
                  <c:v>-0.57999999999999996</c:v>
                </c:pt>
                <c:pt idx="423">
                  <c:v>-0.57999999999999996</c:v>
                </c:pt>
                <c:pt idx="424">
                  <c:v>-0.54</c:v>
                </c:pt>
                <c:pt idx="425">
                  <c:v>-0.54</c:v>
                </c:pt>
                <c:pt idx="426">
                  <c:v>-0.54</c:v>
                </c:pt>
                <c:pt idx="427">
                  <c:v>-0.54</c:v>
                </c:pt>
                <c:pt idx="428">
                  <c:v>-0.54</c:v>
                </c:pt>
                <c:pt idx="429">
                  <c:v>-0.54</c:v>
                </c:pt>
                <c:pt idx="430">
                  <c:v>-0.54</c:v>
                </c:pt>
                <c:pt idx="431">
                  <c:v>-0.52</c:v>
                </c:pt>
                <c:pt idx="432">
                  <c:v>-0.52</c:v>
                </c:pt>
                <c:pt idx="433">
                  <c:v>-0.5</c:v>
                </c:pt>
                <c:pt idx="434">
                  <c:v>-0.5</c:v>
                </c:pt>
                <c:pt idx="435">
                  <c:v>-0.5</c:v>
                </c:pt>
                <c:pt idx="436">
                  <c:v>-0.52</c:v>
                </c:pt>
                <c:pt idx="437">
                  <c:v>-0.5</c:v>
                </c:pt>
                <c:pt idx="438">
                  <c:v>-0.5</c:v>
                </c:pt>
                <c:pt idx="439">
                  <c:v>-0.46</c:v>
                </c:pt>
                <c:pt idx="440">
                  <c:v>-0.5</c:v>
                </c:pt>
                <c:pt idx="441">
                  <c:v>-0.48</c:v>
                </c:pt>
                <c:pt idx="442">
                  <c:v>-0.46</c:v>
                </c:pt>
                <c:pt idx="443">
                  <c:v>-0.44</c:v>
                </c:pt>
                <c:pt idx="444">
                  <c:v>-0.44</c:v>
                </c:pt>
                <c:pt idx="445">
                  <c:v>-0.48</c:v>
                </c:pt>
                <c:pt idx="446">
                  <c:v>-0.46</c:v>
                </c:pt>
                <c:pt idx="447">
                  <c:v>-0.48</c:v>
                </c:pt>
                <c:pt idx="448">
                  <c:v>-0.44</c:v>
                </c:pt>
                <c:pt idx="449">
                  <c:v>-0.46</c:v>
                </c:pt>
                <c:pt idx="450">
                  <c:v>-0.46</c:v>
                </c:pt>
                <c:pt idx="451">
                  <c:v>-0.4</c:v>
                </c:pt>
                <c:pt idx="452">
                  <c:v>-0.42</c:v>
                </c:pt>
                <c:pt idx="453">
                  <c:v>-0.38</c:v>
                </c:pt>
                <c:pt idx="454">
                  <c:v>-0.42</c:v>
                </c:pt>
                <c:pt idx="455">
                  <c:v>-0.42</c:v>
                </c:pt>
                <c:pt idx="456">
                  <c:v>-0.4</c:v>
                </c:pt>
                <c:pt idx="457">
                  <c:v>-0.42</c:v>
                </c:pt>
                <c:pt idx="458">
                  <c:v>-0.38</c:v>
                </c:pt>
                <c:pt idx="459">
                  <c:v>-0.38</c:v>
                </c:pt>
                <c:pt idx="460">
                  <c:v>-0.4</c:v>
                </c:pt>
                <c:pt idx="461">
                  <c:v>-0.38</c:v>
                </c:pt>
                <c:pt idx="462">
                  <c:v>-0.38</c:v>
                </c:pt>
                <c:pt idx="463">
                  <c:v>-0.36</c:v>
                </c:pt>
                <c:pt idx="464">
                  <c:v>-0.36</c:v>
                </c:pt>
                <c:pt idx="465">
                  <c:v>-0.38</c:v>
                </c:pt>
                <c:pt idx="466">
                  <c:v>-0.36</c:v>
                </c:pt>
                <c:pt idx="467">
                  <c:v>-0.34</c:v>
                </c:pt>
                <c:pt idx="468">
                  <c:v>-0.32</c:v>
                </c:pt>
                <c:pt idx="469">
                  <c:v>-0.34</c:v>
                </c:pt>
                <c:pt idx="470">
                  <c:v>-0.32</c:v>
                </c:pt>
                <c:pt idx="471">
                  <c:v>-0.34</c:v>
                </c:pt>
                <c:pt idx="472">
                  <c:v>-0.32</c:v>
                </c:pt>
                <c:pt idx="473">
                  <c:v>-0.28000000000000003</c:v>
                </c:pt>
                <c:pt idx="474">
                  <c:v>-0.32</c:v>
                </c:pt>
                <c:pt idx="475">
                  <c:v>-0.32</c:v>
                </c:pt>
                <c:pt idx="476">
                  <c:v>-0.3</c:v>
                </c:pt>
                <c:pt idx="477">
                  <c:v>-0.3</c:v>
                </c:pt>
                <c:pt idx="478">
                  <c:v>-0.28000000000000003</c:v>
                </c:pt>
                <c:pt idx="479">
                  <c:v>-0.28000000000000003</c:v>
                </c:pt>
                <c:pt idx="480">
                  <c:v>-0.24</c:v>
                </c:pt>
                <c:pt idx="481">
                  <c:v>-0.28000000000000003</c:v>
                </c:pt>
                <c:pt idx="482">
                  <c:v>-0.28000000000000003</c:v>
                </c:pt>
                <c:pt idx="483">
                  <c:v>-0.24</c:v>
                </c:pt>
                <c:pt idx="484">
                  <c:v>-0.26</c:v>
                </c:pt>
                <c:pt idx="485">
                  <c:v>-0.22</c:v>
                </c:pt>
                <c:pt idx="486">
                  <c:v>-0.22</c:v>
                </c:pt>
                <c:pt idx="487">
                  <c:v>-0.24</c:v>
                </c:pt>
                <c:pt idx="488">
                  <c:v>-0.22</c:v>
                </c:pt>
                <c:pt idx="489">
                  <c:v>-0.22</c:v>
                </c:pt>
                <c:pt idx="490">
                  <c:v>-0.22</c:v>
                </c:pt>
                <c:pt idx="491">
                  <c:v>-0.2</c:v>
                </c:pt>
                <c:pt idx="492">
                  <c:v>-0.18</c:v>
                </c:pt>
                <c:pt idx="493">
                  <c:v>-0.2</c:v>
                </c:pt>
                <c:pt idx="494">
                  <c:v>-0.2</c:v>
                </c:pt>
                <c:pt idx="495">
                  <c:v>-0.2</c:v>
                </c:pt>
                <c:pt idx="496">
                  <c:v>-0.18</c:v>
                </c:pt>
                <c:pt idx="497">
                  <c:v>-0.16</c:v>
                </c:pt>
                <c:pt idx="498">
                  <c:v>-0.14000000000000001</c:v>
                </c:pt>
                <c:pt idx="499">
                  <c:v>-0.12</c:v>
                </c:pt>
                <c:pt idx="500">
                  <c:v>-0.16</c:v>
                </c:pt>
                <c:pt idx="501">
                  <c:v>-0.1</c:v>
                </c:pt>
                <c:pt idx="502">
                  <c:v>-0.12</c:v>
                </c:pt>
                <c:pt idx="503">
                  <c:v>-0.14000000000000001</c:v>
                </c:pt>
                <c:pt idx="504">
                  <c:v>-0.1</c:v>
                </c:pt>
                <c:pt idx="505">
                  <c:v>-0.12</c:v>
                </c:pt>
                <c:pt idx="506">
                  <c:v>-0.1</c:v>
                </c:pt>
                <c:pt idx="507">
                  <c:v>-0.08</c:v>
                </c:pt>
                <c:pt idx="508">
                  <c:v>-0.08</c:v>
                </c:pt>
                <c:pt idx="509">
                  <c:v>-0.08</c:v>
                </c:pt>
                <c:pt idx="510">
                  <c:v>-0.06</c:v>
                </c:pt>
                <c:pt idx="511">
                  <c:v>-0.04</c:v>
                </c:pt>
                <c:pt idx="512">
                  <c:v>-0.08</c:v>
                </c:pt>
                <c:pt idx="513">
                  <c:v>-0.06</c:v>
                </c:pt>
                <c:pt idx="514">
                  <c:v>-0.06</c:v>
                </c:pt>
                <c:pt idx="515">
                  <c:v>-0.06</c:v>
                </c:pt>
                <c:pt idx="516">
                  <c:v>-0.04</c:v>
                </c:pt>
                <c:pt idx="517">
                  <c:v>0</c:v>
                </c:pt>
                <c:pt idx="518">
                  <c:v>-0.02</c:v>
                </c:pt>
                <c:pt idx="519">
                  <c:v>-0.02</c:v>
                </c:pt>
                <c:pt idx="520">
                  <c:v>0</c:v>
                </c:pt>
                <c:pt idx="521">
                  <c:v>-0.02</c:v>
                </c:pt>
                <c:pt idx="522">
                  <c:v>0</c:v>
                </c:pt>
                <c:pt idx="523">
                  <c:v>0</c:v>
                </c:pt>
                <c:pt idx="524">
                  <c:v>0</c:v>
                </c:pt>
                <c:pt idx="525">
                  <c:v>0.04</c:v>
                </c:pt>
                <c:pt idx="526">
                  <c:v>0.04</c:v>
                </c:pt>
                <c:pt idx="527">
                  <c:v>0.02</c:v>
                </c:pt>
                <c:pt idx="528">
                  <c:v>0.04</c:v>
                </c:pt>
                <c:pt idx="529">
                  <c:v>0.04</c:v>
                </c:pt>
                <c:pt idx="530">
                  <c:v>0.08</c:v>
                </c:pt>
                <c:pt idx="531">
                  <c:v>0.04</c:v>
                </c:pt>
                <c:pt idx="532">
                  <c:v>0.06</c:v>
                </c:pt>
                <c:pt idx="533">
                  <c:v>0.06</c:v>
                </c:pt>
                <c:pt idx="534">
                  <c:v>0.06</c:v>
                </c:pt>
                <c:pt idx="535">
                  <c:v>0.06</c:v>
                </c:pt>
                <c:pt idx="536">
                  <c:v>0.08</c:v>
                </c:pt>
                <c:pt idx="537">
                  <c:v>0.1</c:v>
                </c:pt>
                <c:pt idx="538">
                  <c:v>0.1</c:v>
                </c:pt>
                <c:pt idx="539">
                  <c:v>0.12</c:v>
                </c:pt>
                <c:pt idx="540">
                  <c:v>0.08</c:v>
                </c:pt>
                <c:pt idx="541">
                  <c:v>0.12</c:v>
                </c:pt>
                <c:pt idx="542">
                  <c:v>0.16</c:v>
                </c:pt>
                <c:pt idx="543">
                  <c:v>0.16</c:v>
                </c:pt>
                <c:pt idx="544">
                  <c:v>0.1</c:v>
                </c:pt>
                <c:pt idx="545">
                  <c:v>0.16</c:v>
                </c:pt>
                <c:pt idx="546">
                  <c:v>0.16</c:v>
                </c:pt>
                <c:pt idx="547">
                  <c:v>0.12</c:v>
                </c:pt>
                <c:pt idx="548">
                  <c:v>0.16</c:v>
                </c:pt>
                <c:pt idx="549">
                  <c:v>0.18</c:v>
                </c:pt>
                <c:pt idx="550">
                  <c:v>0.16</c:v>
                </c:pt>
                <c:pt idx="551">
                  <c:v>0.2</c:v>
                </c:pt>
                <c:pt idx="552">
                  <c:v>0.2</c:v>
                </c:pt>
                <c:pt idx="553">
                  <c:v>0.2</c:v>
                </c:pt>
                <c:pt idx="554">
                  <c:v>0.2</c:v>
                </c:pt>
                <c:pt idx="555">
                  <c:v>0.2</c:v>
                </c:pt>
                <c:pt idx="556">
                  <c:v>0.22</c:v>
                </c:pt>
                <c:pt idx="557">
                  <c:v>0.24</c:v>
                </c:pt>
                <c:pt idx="558">
                  <c:v>0.22</c:v>
                </c:pt>
                <c:pt idx="559">
                  <c:v>0.26</c:v>
                </c:pt>
                <c:pt idx="560">
                  <c:v>0.24</c:v>
                </c:pt>
                <c:pt idx="561">
                  <c:v>0.22</c:v>
                </c:pt>
                <c:pt idx="562">
                  <c:v>0.26</c:v>
                </c:pt>
                <c:pt idx="563">
                  <c:v>0.24</c:v>
                </c:pt>
                <c:pt idx="564">
                  <c:v>0.26</c:v>
                </c:pt>
                <c:pt idx="565">
                  <c:v>0.26</c:v>
                </c:pt>
                <c:pt idx="566">
                  <c:v>0.26</c:v>
                </c:pt>
                <c:pt idx="567">
                  <c:v>0.32</c:v>
                </c:pt>
                <c:pt idx="568">
                  <c:v>0.26</c:v>
                </c:pt>
                <c:pt idx="569">
                  <c:v>0.28000000000000003</c:v>
                </c:pt>
                <c:pt idx="570">
                  <c:v>0.32</c:v>
                </c:pt>
                <c:pt idx="571">
                  <c:v>0.3</c:v>
                </c:pt>
                <c:pt idx="572">
                  <c:v>0.34</c:v>
                </c:pt>
                <c:pt idx="573">
                  <c:v>0.3</c:v>
                </c:pt>
                <c:pt idx="574">
                  <c:v>0.32</c:v>
                </c:pt>
                <c:pt idx="575">
                  <c:v>0.3</c:v>
                </c:pt>
                <c:pt idx="576">
                  <c:v>0.32</c:v>
                </c:pt>
                <c:pt idx="577">
                  <c:v>0.36</c:v>
                </c:pt>
                <c:pt idx="578">
                  <c:v>0.36</c:v>
                </c:pt>
                <c:pt idx="579">
                  <c:v>0.36</c:v>
                </c:pt>
                <c:pt idx="580">
                  <c:v>0.36</c:v>
                </c:pt>
                <c:pt idx="581">
                  <c:v>0.36</c:v>
                </c:pt>
                <c:pt idx="582">
                  <c:v>0.38</c:v>
                </c:pt>
                <c:pt idx="583">
                  <c:v>0.36</c:v>
                </c:pt>
                <c:pt idx="584">
                  <c:v>0.36</c:v>
                </c:pt>
                <c:pt idx="585">
                  <c:v>0.38</c:v>
                </c:pt>
                <c:pt idx="586">
                  <c:v>0.38</c:v>
                </c:pt>
                <c:pt idx="587">
                  <c:v>0.38</c:v>
                </c:pt>
                <c:pt idx="588">
                  <c:v>0.4</c:v>
                </c:pt>
                <c:pt idx="589">
                  <c:v>0.4</c:v>
                </c:pt>
                <c:pt idx="590">
                  <c:v>0.44</c:v>
                </c:pt>
                <c:pt idx="591">
                  <c:v>0.4</c:v>
                </c:pt>
                <c:pt idx="592">
                  <c:v>0.44</c:v>
                </c:pt>
                <c:pt idx="593">
                  <c:v>0.44</c:v>
                </c:pt>
                <c:pt idx="594">
                  <c:v>0.44</c:v>
                </c:pt>
                <c:pt idx="595">
                  <c:v>0.44</c:v>
                </c:pt>
                <c:pt idx="596">
                  <c:v>0.44</c:v>
                </c:pt>
                <c:pt idx="597">
                  <c:v>0.44</c:v>
                </c:pt>
                <c:pt idx="598">
                  <c:v>0.44</c:v>
                </c:pt>
                <c:pt idx="599">
                  <c:v>0.48</c:v>
                </c:pt>
                <c:pt idx="600">
                  <c:v>0.46</c:v>
                </c:pt>
                <c:pt idx="601">
                  <c:v>0.44</c:v>
                </c:pt>
                <c:pt idx="602">
                  <c:v>0.46</c:v>
                </c:pt>
                <c:pt idx="603">
                  <c:v>0.5</c:v>
                </c:pt>
                <c:pt idx="604">
                  <c:v>0.5</c:v>
                </c:pt>
                <c:pt idx="605">
                  <c:v>0.48</c:v>
                </c:pt>
                <c:pt idx="606">
                  <c:v>0.5</c:v>
                </c:pt>
                <c:pt idx="607">
                  <c:v>0.5</c:v>
                </c:pt>
                <c:pt idx="608">
                  <c:v>0.52</c:v>
                </c:pt>
                <c:pt idx="609">
                  <c:v>0.54</c:v>
                </c:pt>
                <c:pt idx="610">
                  <c:v>0.52</c:v>
                </c:pt>
                <c:pt idx="611">
                  <c:v>0.5</c:v>
                </c:pt>
                <c:pt idx="612">
                  <c:v>0.56000000000000005</c:v>
                </c:pt>
                <c:pt idx="613">
                  <c:v>0.52</c:v>
                </c:pt>
                <c:pt idx="614">
                  <c:v>0.52</c:v>
                </c:pt>
                <c:pt idx="615">
                  <c:v>0.54</c:v>
                </c:pt>
                <c:pt idx="616">
                  <c:v>0.54</c:v>
                </c:pt>
                <c:pt idx="617">
                  <c:v>0.54</c:v>
                </c:pt>
                <c:pt idx="618">
                  <c:v>0.54</c:v>
                </c:pt>
                <c:pt idx="619">
                  <c:v>0.54</c:v>
                </c:pt>
                <c:pt idx="620">
                  <c:v>0.57999999999999996</c:v>
                </c:pt>
                <c:pt idx="621">
                  <c:v>0.6</c:v>
                </c:pt>
                <c:pt idx="622">
                  <c:v>0.56000000000000005</c:v>
                </c:pt>
                <c:pt idx="623">
                  <c:v>0.57999999999999996</c:v>
                </c:pt>
                <c:pt idx="624">
                  <c:v>0.6</c:v>
                </c:pt>
                <c:pt idx="625">
                  <c:v>0.57999999999999996</c:v>
                </c:pt>
                <c:pt idx="626">
                  <c:v>0.57999999999999996</c:v>
                </c:pt>
                <c:pt idx="627">
                  <c:v>0.62</c:v>
                </c:pt>
                <c:pt idx="628">
                  <c:v>0.62</c:v>
                </c:pt>
                <c:pt idx="629">
                  <c:v>0.6</c:v>
                </c:pt>
                <c:pt idx="630">
                  <c:v>0.57999999999999996</c:v>
                </c:pt>
                <c:pt idx="631">
                  <c:v>0.57999999999999996</c:v>
                </c:pt>
                <c:pt idx="632">
                  <c:v>0.6</c:v>
                </c:pt>
                <c:pt idx="633">
                  <c:v>0.62</c:v>
                </c:pt>
                <c:pt idx="634">
                  <c:v>0.6</c:v>
                </c:pt>
                <c:pt idx="635">
                  <c:v>0.62</c:v>
                </c:pt>
                <c:pt idx="636">
                  <c:v>0.57999999999999996</c:v>
                </c:pt>
                <c:pt idx="637">
                  <c:v>0.64</c:v>
                </c:pt>
                <c:pt idx="638">
                  <c:v>0.62</c:v>
                </c:pt>
                <c:pt idx="639">
                  <c:v>0.64</c:v>
                </c:pt>
                <c:pt idx="640">
                  <c:v>0.62</c:v>
                </c:pt>
                <c:pt idx="641">
                  <c:v>0.64</c:v>
                </c:pt>
                <c:pt idx="642">
                  <c:v>0.66</c:v>
                </c:pt>
                <c:pt idx="643">
                  <c:v>0.66</c:v>
                </c:pt>
                <c:pt idx="644">
                  <c:v>0.62</c:v>
                </c:pt>
                <c:pt idx="645">
                  <c:v>0.68</c:v>
                </c:pt>
                <c:pt idx="646">
                  <c:v>0.66</c:v>
                </c:pt>
                <c:pt idx="647">
                  <c:v>0.66</c:v>
                </c:pt>
                <c:pt idx="648">
                  <c:v>0.66</c:v>
                </c:pt>
                <c:pt idx="649">
                  <c:v>0.64</c:v>
                </c:pt>
                <c:pt idx="650">
                  <c:v>0.64</c:v>
                </c:pt>
                <c:pt idx="651">
                  <c:v>0.66</c:v>
                </c:pt>
                <c:pt idx="652">
                  <c:v>0.68</c:v>
                </c:pt>
                <c:pt idx="653">
                  <c:v>0.66</c:v>
                </c:pt>
                <c:pt idx="654">
                  <c:v>0.68</c:v>
                </c:pt>
                <c:pt idx="655">
                  <c:v>0.66</c:v>
                </c:pt>
                <c:pt idx="656">
                  <c:v>0.7</c:v>
                </c:pt>
                <c:pt idx="657">
                  <c:v>0.68</c:v>
                </c:pt>
                <c:pt idx="658">
                  <c:v>0.7</c:v>
                </c:pt>
                <c:pt idx="659">
                  <c:v>0.7</c:v>
                </c:pt>
                <c:pt idx="660">
                  <c:v>0.7</c:v>
                </c:pt>
                <c:pt idx="661">
                  <c:v>0.7</c:v>
                </c:pt>
                <c:pt idx="662">
                  <c:v>0.68</c:v>
                </c:pt>
                <c:pt idx="663">
                  <c:v>0.72</c:v>
                </c:pt>
                <c:pt idx="664">
                  <c:v>0.72</c:v>
                </c:pt>
                <c:pt idx="665">
                  <c:v>0.68</c:v>
                </c:pt>
                <c:pt idx="666">
                  <c:v>0.72</c:v>
                </c:pt>
                <c:pt idx="667">
                  <c:v>0.72</c:v>
                </c:pt>
                <c:pt idx="668">
                  <c:v>0.7</c:v>
                </c:pt>
                <c:pt idx="669">
                  <c:v>0.7</c:v>
                </c:pt>
                <c:pt idx="670">
                  <c:v>0.7</c:v>
                </c:pt>
                <c:pt idx="671">
                  <c:v>0.72</c:v>
                </c:pt>
                <c:pt idx="672">
                  <c:v>0.7</c:v>
                </c:pt>
                <c:pt idx="673">
                  <c:v>0.72</c:v>
                </c:pt>
                <c:pt idx="674">
                  <c:v>0.72</c:v>
                </c:pt>
                <c:pt idx="675">
                  <c:v>0.74</c:v>
                </c:pt>
                <c:pt idx="676">
                  <c:v>0.72</c:v>
                </c:pt>
                <c:pt idx="677">
                  <c:v>0.74</c:v>
                </c:pt>
                <c:pt idx="678">
                  <c:v>0.72</c:v>
                </c:pt>
                <c:pt idx="679">
                  <c:v>0.74</c:v>
                </c:pt>
                <c:pt idx="680">
                  <c:v>0.72</c:v>
                </c:pt>
                <c:pt idx="681">
                  <c:v>0.74</c:v>
                </c:pt>
                <c:pt idx="682">
                  <c:v>0.72</c:v>
                </c:pt>
                <c:pt idx="683">
                  <c:v>0.74</c:v>
                </c:pt>
                <c:pt idx="684">
                  <c:v>0.74</c:v>
                </c:pt>
                <c:pt idx="685">
                  <c:v>0.72</c:v>
                </c:pt>
                <c:pt idx="686">
                  <c:v>0.72</c:v>
                </c:pt>
                <c:pt idx="687">
                  <c:v>0.74</c:v>
                </c:pt>
                <c:pt idx="688">
                  <c:v>0.74</c:v>
                </c:pt>
                <c:pt idx="689">
                  <c:v>0.76</c:v>
                </c:pt>
                <c:pt idx="690">
                  <c:v>0.74</c:v>
                </c:pt>
                <c:pt idx="691">
                  <c:v>0.74</c:v>
                </c:pt>
                <c:pt idx="692">
                  <c:v>0.74</c:v>
                </c:pt>
                <c:pt idx="693">
                  <c:v>0.72</c:v>
                </c:pt>
                <c:pt idx="694">
                  <c:v>0.76</c:v>
                </c:pt>
                <c:pt idx="695">
                  <c:v>0.72</c:v>
                </c:pt>
                <c:pt idx="696">
                  <c:v>0.72</c:v>
                </c:pt>
                <c:pt idx="697">
                  <c:v>0.72</c:v>
                </c:pt>
                <c:pt idx="698">
                  <c:v>0.74</c:v>
                </c:pt>
                <c:pt idx="699">
                  <c:v>0.72</c:v>
                </c:pt>
                <c:pt idx="700">
                  <c:v>0.72</c:v>
                </c:pt>
                <c:pt idx="701">
                  <c:v>0.74</c:v>
                </c:pt>
                <c:pt idx="702">
                  <c:v>0.72</c:v>
                </c:pt>
                <c:pt idx="703">
                  <c:v>0.72</c:v>
                </c:pt>
                <c:pt idx="704">
                  <c:v>0.72</c:v>
                </c:pt>
                <c:pt idx="705">
                  <c:v>0.76</c:v>
                </c:pt>
                <c:pt idx="706">
                  <c:v>0.76</c:v>
                </c:pt>
                <c:pt idx="707">
                  <c:v>0.74</c:v>
                </c:pt>
                <c:pt idx="708">
                  <c:v>0.74</c:v>
                </c:pt>
                <c:pt idx="709">
                  <c:v>0.74</c:v>
                </c:pt>
                <c:pt idx="710">
                  <c:v>0.74</c:v>
                </c:pt>
                <c:pt idx="711">
                  <c:v>0.74</c:v>
                </c:pt>
                <c:pt idx="712">
                  <c:v>0.76</c:v>
                </c:pt>
                <c:pt idx="713">
                  <c:v>0.74</c:v>
                </c:pt>
                <c:pt idx="714">
                  <c:v>0.72</c:v>
                </c:pt>
                <c:pt idx="715">
                  <c:v>0.76</c:v>
                </c:pt>
                <c:pt idx="716">
                  <c:v>0.74</c:v>
                </c:pt>
                <c:pt idx="717">
                  <c:v>0.72</c:v>
                </c:pt>
                <c:pt idx="718">
                  <c:v>0.74</c:v>
                </c:pt>
                <c:pt idx="719">
                  <c:v>0.7</c:v>
                </c:pt>
                <c:pt idx="720">
                  <c:v>0.72</c:v>
                </c:pt>
                <c:pt idx="721">
                  <c:v>0.74</c:v>
                </c:pt>
                <c:pt idx="722">
                  <c:v>0.74</c:v>
                </c:pt>
                <c:pt idx="723">
                  <c:v>0.72</c:v>
                </c:pt>
                <c:pt idx="724">
                  <c:v>0.7</c:v>
                </c:pt>
                <c:pt idx="725">
                  <c:v>0.74</c:v>
                </c:pt>
                <c:pt idx="726">
                  <c:v>0.74</c:v>
                </c:pt>
                <c:pt idx="727">
                  <c:v>0.76</c:v>
                </c:pt>
                <c:pt idx="728">
                  <c:v>0.72</c:v>
                </c:pt>
                <c:pt idx="729">
                  <c:v>0.7</c:v>
                </c:pt>
                <c:pt idx="730">
                  <c:v>0.72</c:v>
                </c:pt>
                <c:pt idx="731">
                  <c:v>0.68</c:v>
                </c:pt>
                <c:pt idx="732">
                  <c:v>0.72</c:v>
                </c:pt>
                <c:pt idx="733">
                  <c:v>0.72</c:v>
                </c:pt>
                <c:pt idx="734">
                  <c:v>0.72</c:v>
                </c:pt>
                <c:pt idx="735">
                  <c:v>0.7</c:v>
                </c:pt>
                <c:pt idx="736">
                  <c:v>0.7</c:v>
                </c:pt>
                <c:pt idx="737">
                  <c:v>0.7</c:v>
                </c:pt>
                <c:pt idx="738">
                  <c:v>0.7</c:v>
                </c:pt>
                <c:pt idx="739">
                  <c:v>0.7</c:v>
                </c:pt>
                <c:pt idx="740">
                  <c:v>0.72</c:v>
                </c:pt>
                <c:pt idx="741">
                  <c:v>0.68</c:v>
                </c:pt>
                <c:pt idx="742">
                  <c:v>0.68</c:v>
                </c:pt>
                <c:pt idx="743">
                  <c:v>0.68</c:v>
                </c:pt>
                <c:pt idx="744">
                  <c:v>0.7</c:v>
                </c:pt>
                <c:pt idx="745">
                  <c:v>0.7</c:v>
                </c:pt>
                <c:pt idx="746">
                  <c:v>0.7</c:v>
                </c:pt>
                <c:pt idx="747">
                  <c:v>0.66</c:v>
                </c:pt>
                <c:pt idx="748">
                  <c:v>0.66</c:v>
                </c:pt>
                <c:pt idx="749">
                  <c:v>0.68</c:v>
                </c:pt>
                <c:pt idx="750">
                  <c:v>0.66</c:v>
                </c:pt>
                <c:pt idx="751">
                  <c:v>0.66</c:v>
                </c:pt>
                <c:pt idx="752">
                  <c:v>0.66</c:v>
                </c:pt>
                <c:pt idx="753">
                  <c:v>0.66</c:v>
                </c:pt>
                <c:pt idx="754">
                  <c:v>0.64</c:v>
                </c:pt>
                <c:pt idx="755">
                  <c:v>0.68</c:v>
                </c:pt>
                <c:pt idx="756">
                  <c:v>0.64</c:v>
                </c:pt>
                <c:pt idx="757">
                  <c:v>0.64</c:v>
                </c:pt>
                <c:pt idx="758">
                  <c:v>0.62</c:v>
                </c:pt>
                <c:pt idx="759">
                  <c:v>0.66</c:v>
                </c:pt>
                <c:pt idx="760">
                  <c:v>0.68</c:v>
                </c:pt>
                <c:pt idx="761">
                  <c:v>0.66</c:v>
                </c:pt>
                <c:pt idx="762">
                  <c:v>0.64</c:v>
                </c:pt>
                <c:pt idx="763">
                  <c:v>0.64</c:v>
                </c:pt>
                <c:pt idx="764">
                  <c:v>0.64</c:v>
                </c:pt>
                <c:pt idx="765">
                  <c:v>0.64</c:v>
                </c:pt>
                <c:pt idx="766">
                  <c:v>0.62</c:v>
                </c:pt>
                <c:pt idx="767">
                  <c:v>0.62</c:v>
                </c:pt>
                <c:pt idx="768">
                  <c:v>0.62</c:v>
                </c:pt>
                <c:pt idx="769">
                  <c:v>0.6</c:v>
                </c:pt>
                <c:pt idx="770">
                  <c:v>0.6</c:v>
                </c:pt>
                <c:pt idx="771">
                  <c:v>0.57999999999999996</c:v>
                </c:pt>
                <c:pt idx="772">
                  <c:v>0.6</c:v>
                </c:pt>
                <c:pt idx="773">
                  <c:v>0.6</c:v>
                </c:pt>
                <c:pt idx="774">
                  <c:v>0.6</c:v>
                </c:pt>
                <c:pt idx="775">
                  <c:v>0.6</c:v>
                </c:pt>
                <c:pt idx="776">
                  <c:v>0.56000000000000005</c:v>
                </c:pt>
                <c:pt idx="777">
                  <c:v>0.6</c:v>
                </c:pt>
                <c:pt idx="778">
                  <c:v>0.62</c:v>
                </c:pt>
                <c:pt idx="779">
                  <c:v>0.57999999999999996</c:v>
                </c:pt>
                <c:pt idx="780">
                  <c:v>0.57999999999999996</c:v>
                </c:pt>
                <c:pt idx="781">
                  <c:v>0.57999999999999996</c:v>
                </c:pt>
                <c:pt idx="782">
                  <c:v>0.57999999999999996</c:v>
                </c:pt>
                <c:pt idx="783">
                  <c:v>0.54</c:v>
                </c:pt>
                <c:pt idx="784">
                  <c:v>0.54</c:v>
                </c:pt>
                <c:pt idx="785">
                  <c:v>0.54</c:v>
                </c:pt>
                <c:pt idx="786">
                  <c:v>0.56000000000000005</c:v>
                </c:pt>
                <c:pt idx="787">
                  <c:v>0.54</c:v>
                </c:pt>
                <c:pt idx="788">
                  <c:v>0.54</c:v>
                </c:pt>
                <c:pt idx="789">
                  <c:v>0.52</c:v>
                </c:pt>
                <c:pt idx="790">
                  <c:v>0.52</c:v>
                </c:pt>
                <c:pt idx="791">
                  <c:v>0.54</c:v>
                </c:pt>
                <c:pt idx="792">
                  <c:v>0.54</c:v>
                </c:pt>
                <c:pt idx="793">
                  <c:v>0.54</c:v>
                </c:pt>
                <c:pt idx="794">
                  <c:v>0.5</c:v>
                </c:pt>
                <c:pt idx="795">
                  <c:v>0.48</c:v>
                </c:pt>
                <c:pt idx="796">
                  <c:v>0.48</c:v>
                </c:pt>
                <c:pt idx="797">
                  <c:v>0.48</c:v>
                </c:pt>
                <c:pt idx="798">
                  <c:v>0.48</c:v>
                </c:pt>
                <c:pt idx="799">
                  <c:v>0.48</c:v>
                </c:pt>
                <c:pt idx="800">
                  <c:v>0.48</c:v>
                </c:pt>
                <c:pt idx="801">
                  <c:v>0.44</c:v>
                </c:pt>
                <c:pt idx="802">
                  <c:v>0.46</c:v>
                </c:pt>
                <c:pt idx="803">
                  <c:v>0.48</c:v>
                </c:pt>
                <c:pt idx="804">
                  <c:v>0.44</c:v>
                </c:pt>
                <c:pt idx="805">
                  <c:v>0.44</c:v>
                </c:pt>
                <c:pt idx="806">
                  <c:v>0.46</c:v>
                </c:pt>
                <c:pt idx="807">
                  <c:v>0.44</c:v>
                </c:pt>
                <c:pt idx="808">
                  <c:v>0.42</c:v>
                </c:pt>
                <c:pt idx="809">
                  <c:v>0.42</c:v>
                </c:pt>
                <c:pt idx="810">
                  <c:v>0.42</c:v>
                </c:pt>
                <c:pt idx="811">
                  <c:v>0.4</c:v>
                </c:pt>
                <c:pt idx="812">
                  <c:v>0.42</c:v>
                </c:pt>
                <c:pt idx="813">
                  <c:v>0.42</c:v>
                </c:pt>
                <c:pt idx="814">
                  <c:v>0.38</c:v>
                </c:pt>
                <c:pt idx="815">
                  <c:v>0.38</c:v>
                </c:pt>
                <c:pt idx="816">
                  <c:v>0.4</c:v>
                </c:pt>
                <c:pt idx="817">
                  <c:v>0.38</c:v>
                </c:pt>
                <c:pt idx="818">
                  <c:v>0.38</c:v>
                </c:pt>
                <c:pt idx="819">
                  <c:v>0.36</c:v>
                </c:pt>
                <c:pt idx="820">
                  <c:v>0.38</c:v>
                </c:pt>
                <c:pt idx="821">
                  <c:v>0.38</c:v>
                </c:pt>
                <c:pt idx="822">
                  <c:v>0.38</c:v>
                </c:pt>
                <c:pt idx="823">
                  <c:v>0.34</c:v>
                </c:pt>
                <c:pt idx="824">
                  <c:v>0.34</c:v>
                </c:pt>
                <c:pt idx="825">
                  <c:v>0.36</c:v>
                </c:pt>
                <c:pt idx="826">
                  <c:v>0.36</c:v>
                </c:pt>
                <c:pt idx="827">
                  <c:v>0.36</c:v>
                </c:pt>
                <c:pt idx="828">
                  <c:v>0.34</c:v>
                </c:pt>
                <c:pt idx="829">
                  <c:v>0.28000000000000003</c:v>
                </c:pt>
                <c:pt idx="830">
                  <c:v>0.32</c:v>
                </c:pt>
                <c:pt idx="831">
                  <c:v>0.32</c:v>
                </c:pt>
                <c:pt idx="832">
                  <c:v>0.3</c:v>
                </c:pt>
                <c:pt idx="833">
                  <c:v>0.3</c:v>
                </c:pt>
                <c:pt idx="834">
                  <c:v>0.26</c:v>
                </c:pt>
                <c:pt idx="835">
                  <c:v>0.28000000000000003</c:v>
                </c:pt>
                <c:pt idx="836">
                  <c:v>0.26</c:v>
                </c:pt>
                <c:pt idx="837">
                  <c:v>0.26</c:v>
                </c:pt>
                <c:pt idx="838">
                  <c:v>0.28000000000000003</c:v>
                </c:pt>
                <c:pt idx="839">
                  <c:v>0.24</c:v>
                </c:pt>
                <c:pt idx="840">
                  <c:v>0.26</c:v>
                </c:pt>
                <c:pt idx="841">
                  <c:v>0.28000000000000003</c:v>
                </c:pt>
                <c:pt idx="842">
                  <c:v>0.26</c:v>
                </c:pt>
                <c:pt idx="843">
                  <c:v>0.26</c:v>
                </c:pt>
                <c:pt idx="844">
                  <c:v>0.24</c:v>
                </c:pt>
                <c:pt idx="845">
                  <c:v>0.22</c:v>
                </c:pt>
                <c:pt idx="846">
                  <c:v>0.22</c:v>
                </c:pt>
                <c:pt idx="847">
                  <c:v>0.2</c:v>
                </c:pt>
                <c:pt idx="848">
                  <c:v>0.2</c:v>
                </c:pt>
                <c:pt idx="849">
                  <c:v>0.2</c:v>
                </c:pt>
                <c:pt idx="850">
                  <c:v>0.2</c:v>
                </c:pt>
                <c:pt idx="851">
                  <c:v>0.2</c:v>
                </c:pt>
                <c:pt idx="852">
                  <c:v>0.16</c:v>
                </c:pt>
                <c:pt idx="853">
                  <c:v>0.16</c:v>
                </c:pt>
                <c:pt idx="854">
                  <c:v>0.14000000000000001</c:v>
                </c:pt>
                <c:pt idx="855">
                  <c:v>0.16</c:v>
                </c:pt>
                <c:pt idx="856">
                  <c:v>0.16</c:v>
                </c:pt>
                <c:pt idx="857">
                  <c:v>0.14000000000000001</c:v>
                </c:pt>
                <c:pt idx="858">
                  <c:v>0.18</c:v>
                </c:pt>
                <c:pt idx="859">
                  <c:v>0.16</c:v>
                </c:pt>
                <c:pt idx="860">
                  <c:v>0.12</c:v>
                </c:pt>
                <c:pt idx="861">
                  <c:v>0.12</c:v>
                </c:pt>
                <c:pt idx="862">
                  <c:v>0.1</c:v>
                </c:pt>
                <c:pt idx="863">
                  <c:v>0.1</c:v>
                </c:pt>
                <c:pt idx="864">
                  <c:v>0.12</c:v>
                </c:pt>
                <c:pt idx="865">
                  <c:v>0.1</c:v>
                </c:pt>
                <c:pt idx="866">
                  <c:v>0.1</c:v>
                </c:pt>
                <c:pt idx="867">
                  <c:v>0.1</c:v>
                </c:pt>
                <c:pt idx="868">
                  <c:v>0.04</c:v>
                </c:pt>
                <c:pt idx="869">
                  <c:v>0.06</c:v>
                </c:pt>
                <c:pt idx="870">
                  <c:v>0.1</c:v>
                </c:pt>
                <c:pt idx="871">
                  <c:v>0.04</c:v>
                </c:pt>
                <c:pt idx="872">
                  <c:v>0.06</c:v>
                </c:pt>
                <c:pt idx="873">
                  <c:v>0.04</c:v>
                </c:pt>
                <c:pt idx="874">
                  <c:v>0.08</c:v>
                </c:pt>
                <c:pt idx="875">
                  <c:v>0.04</c:v>
                </c:pt>
                <c:pt idx="876">
                  <c:v>0.02</c:v>
                </c:pt>
                <c:pt idx="877">
                  <c:v>0.02</c:v>
                </c:pt>
                <c:pt idx="878">
                  <c:v>0.06</c:v>
                </c:pt>
                <c:pt idx="879">
                  <c:v>0.02</c:v>
                </c:pt>
                <c:pt idx="880">
                  <c:v>0.02</c:v>
                </c:pt>
                <c:pt idx="881">
                  <c:v>-0.02</c:v>
                </c:pt>
                <c:pt idx="882">
                  <c:v>-0.02</c:v>
                </c:pt>
                <c:pt idx="883">
                  <c:v>-0.02</c:v>
                </c:pt>
                <c:pt idx="884">
                  <c:v>0</c:v>
                </c:pt>
                <c:pt idx="885">
                  <c:v>0</c:v>
                </c:pt>
                <c:pt idx="886">
                  <c:v>-0.02</c:v>
                </c:pt>
                <c:pt idx="887">
                  <c:v>-0.04</c:v>
                </c:pt>
                <c:pt idx="888">
                  <c:v>-0.04</c:v>
                </c:pt>
                <c:pt idx="889">
                  <c:v>-0.08</c:v>
                </c:pt>
                <c:pt idx="890">
                  <c:v>-0.04</c:v>
                </c:pt>
                <c:pt idx="891">
                  <c:v>-0.06</c:v>
                </c:pt>
                <c:pt idx="892">
                  <c:v>-0.08</c:v>
                </c:pt>
                <c:pt idx="893">
                  <c:v>-0.06</c:v>
                </c:pt>
                <c:pt idx="894">
                  <c:v>-0.06</c:v>
                </c:pt>
                <c:pt idx="895">
                  <c:v>-0.1</c:v>
                </c:pt>
                <c:pt idx="896">
                  <c:v>-0.1</c:v>
                </c:pt>
                <c:pt idx="897">
                  <c:v>-0.1</c:v>
                </c:pt>
                <c:pt idx="898">
                  <c:v>-0.1</c:v>
                </c:pt>
                <c:pt idx="899">
                  <c:v>-0.12</c:v>
                </c:pt>
                <c:pt idx="900">
                  <c:v>-0.12</c:v>
                </c:pt>
                <c:pt idx="901">
                  <c:v>-0.16</c:v>
                </c:pt>
                <c:pt idx="902">
                  <c:v>-0.14000000000000001</c:v>
                </c:pt>
                <c:pt idx="903">
                  <c:v>-0.12</c:v>
                </c:pt>
                <c:pt idx="904">
                  <c:v>-0.14000000000000001</c:v>
                </c:pt>
                <c:pt idx="905">
                  <c:v>-0.16</c:v>
                </c:pt>
                <c:pt idx="906">
                  <c:v>-0.16</c:v>
                </c:pt>
                <c:pt idx="907">
                  <c:v>-0.16</c:v>
                </c:pt>
                <c:pt idx="908">
                  <c:v>-0.22</c:v>
                </c:pt>
                <c:pt idx="909">
                  <c:v>-0.2</c:v>
                </c:pt>
                <c:pt idx="910">
                  <c:v>-0.2</c:v>
                </c:pt>
                <c:pt idx="911">
                  <c:v>-0.2</c:v>
                </c:pt>
                <c:pt idx="912">
                  <c:v>-0.2</c:v>
                </c:pt>
                <c:pt idx="913">
                  <c:v>-0.22</c:v>
                </c:pt>
                <c:pt idx="914">
                  <c:v>-0.22</c:v>
                </c:pt>
                <c:pt idx="915">
                  <c:v>-0.24</c:v>
                </c:pt>
                <c:pt idx="916">
                  <c:v>-0.24</c:v>
                </c:pt>
                <c:pt idx="917">
                  <c:v>-0.22</c:v>
                </c:pt>
                <c:pt idx="918">
                  <c:v>-0.24</c:v>
                </c:pt>
                <c:pt idx="919">
                  <c:v>-0.22</c:v>
                </c:pt>
                <c:pt idx="920">
                  <c:v>-0.3</c:v>
                </c:pt>
                <c:pt idx="921">
                  <c:v>-0.28000000000000003</c:v>
                </c:pt>
                <c:pt idx="922">
                  <c:v>-0.28000000000000003</c:v>
                </c:pt>
                <c:pt idx="923">
                  <c:v>-0.28000000000000003</c:v>
                </c:pt>
                <c:pt idx="924">
                  <c:v>-0.28000000000000003</c:v>
                </c:pt>
                <c:pt idx="925">
                  <c:v>-0.3</c:v>
                </c:pt>
                <c:pt idx="926">
                  <c:v>-0.3</c:v>
                </c:pt>
                <c:pt idx="927">
                  <c:v>-0.32</c:v>
                </c:pt>
                <c:pt idx="928">
                  <c:v>-0.28000000000000003</c:v>
                </c:pt>
                <c:pt idx="929">
                  <c:v>-0.3</c:v>
                </c:pt>
                <c:pt idx="930">
                  <c:v>-0.32</c:v>
                </c:pt>
                <c:pt idx="931">
                  <c:v>-0.32</c:v>
                </c:pt>
                <c:pt idx="932">
                  <c:v>-0.34</c:v>
                </c:pt>
                <c:pt idx="933">
                  <c:v>-0.34</c:v>
                </c:pt>
                <c:pt idx="934">
                  <c:v>-0.32</c:v>
                </c:pt>
                <c:pt idx="935">
                  <c:v>-0.34</c:v>
                </c:pt>
                <c:pt idx="936">
                  <c:v>-0.32</c:v>
                </c:pt>
                <c:pt idx="937">
                  <c:v>-0.32</c:v>
                </c:pt>
                <c:pt idx="938">
                  <c:v>-0.38</c:v>
                </c:pt>
                <c:pt idx="939">
                  <c:v>-0.38</c:v>
                </c:pt>
                <c:pt idx="940">
                  <c:v>-0.36</c:v>
                </c:pt>
                <c:pt idx="941">
                  <c:v>-0.4</c:v>
                </c:pt>
                <c:pt idx="942">
                  <c:v>-0.4</c:v>
                </c:pt>
                <c:pt idx="943">
                  <c:v>-0.38</c:v>
                </c:pt>
                <c:pt idx="944">
                  <c:v>-0.38</c:v>
                </c:pt>
                <c:pt idx="945">
                  <c:v>-0.4</c:v>
                </c:pt>
                <c:pt idx="946">
                  <c:v>-0.4</c:v>
                </c:pt>
                <c:pt idx="947">
                  <c:v>-0.4</c:v>
                </c:pt>
                <c:pt idx="948">
                  <c:v>-0.42</c:v>
                </c:pt>
                <c:pt idx="949">
                  <c:v>-0.42</c:v>
                </c:pt>
                <c:pt idx="950">
                  <c:v>-0.44</c:v>
                </c:pt>
                <c:pt idx="951">
                  <c:v>-0.42</c:v>
                </c:pt>
                <c:pt idx="952">
                  <c:v>-0.46</c:v>
                </c:pt>
                <c:pt idx="953">
                  <c:v>-0.46</c:v>
                </c:pt>
                <c:pt idx="954">
                  <c:v>-0.46</c:v>
                </c:pt>
                <c:pt idx="955">
                  <c:v>-0.44</c:v>
                </c:pt>
                <c:pt idx="956">
                  <c:v>-0.46</c:v>
                </c:pt>
                <c:pt idx="957">
                  <c:v>-0.46</c:v>
                </c:pt>
                <c:pt idx="958">
                  <c:v>-0.46</c:v>
                </c:pt>
                <c:pt idx="959">
                  <c:v>-0.44</c:v>
                </c:pt>
                <c:pt idx="960">
                  <c:v>-0.48</c:v>
                </c:pt>
                <c:pt idx="961">
                  <c:v>-0.48</c:v>
                </c:pt>
                <c:pt idx="962">
                  <c:v>-0.48</c:v>
                </c:pt>
                <c:pt idx="963">
                  <c:v>-0.46</c:v>
                </c:pt>
                <c:pt idx="964">
                  <c:v>-0.52</c:v>
                </c:pt>
                <c:pt idx="965">
                  <c:v>-0.5</c:v>
                </c:pt>
                <c:pt idx="966">
                  <c:v>-0.5</c:v>
                </c:pt>
                <c:pt idx="967">
                  <c:v>-0.5</c:v>
                </c:pt>
                <c:pt idx="968">
                  <c:v>-0.5</c:v>
                </c:pt>
                <c:pt idx="969">
                  <c:v>-0.5</c:v>
                </c:pt>
                <c:pt idx="970">
                  <c:v>-0.52</c:v>
                </c:pt>
                <c:pt idx="971">
                  <c:v>-0.52</c:v>
                </c:pt>
                <c:pt idx="972">
                  <c:v>-0.52</c:v>
                </c:pt>
                <c:pt idx="973">
                  <c:v>-0.54</c:v>
                </c:pt>
                <c:pt idx="974">
                  <c:v>-0.52</c:v>
                </c:pt>
                <c:pt idx="975">
                  <c:v>-0.52</c:v>
                </c:pt>
                <c:pt idx="976">
                  <c:v>-0.56000000000000005</c:v>
                </c:pt>
                <c:pt idx="977">
                  <c:v>-0.54</c:v>
                </c:pt>
                <c:pt idx="978">
                  <c:v>-0.54</c:v>
                </c:pt>
                <c:pt idx="979">
                  <c:v>-0.57999999999999996</c:v>
                </c:pt>
                <c:pt idx="980">
                  <c:v>-0.54</c:v>
                </c:pt>
                <c:pt idx="981">
                  <c:v>-0.54</c:v>
                </c:pt>
                <c:pt idx="982">
                  <c:v>-0.56000000000000005</c:v>
                </c:pt>
                <c:pt idx="983">
                  <c:v>-0.57999999999999996</c:v>
                </c:pt>
                <c:pt idx="984">
                  <c:v>-0.6</c:v>
                </c:pt>
                <c:pt idx="985">
                  <c:v>-0.56000000000000005</c:v>
                </c:pt>
                <c:pt idx="986">
                  <c:v>-0.57999999999999996</c:v>
                </c:pt>
                <c:pt idx="987">
                  <c:v>-0.6</c:v>
                </c:pt>
                <c:pt idx="988">
                  <c:v>-0.6</c:v>
                </c:pt>
                <c:pt idx="989">
                  <c:v>-0.62</c:v>
                </c:pt>
                <c:pt idx="990">
                  <c:v>-0.6</c:v>
                </c:pt>
                <c:pt idx="991">
                  <c:v>-0.6</c:v>
                </c:pt>
                <c:pt idx="992">
                  <c:v>-0.6</c:v>
                </c:pt>
                <c:pt idx="993">
                  <c:v>-0.6</c:v>
                </c:pt>
                <c:pt idx="994">
                  <c:v>-0.6</c:v>
                </c:pt>
                <c:pt idx="995">
                  <c:v>-0.6</c:v>
                </c:pt>
                <c:pt idx="996">
                  <c:v>-0.6</c:v>
                </c:pt>
                <c:pt idx="997">
                  <c:v>-0.6</c:v>
                </c:pt>
                <c:pt idx="998">
                  <c:v>-0.62</c:v>
                </c:pt>
                <c:pt idx="999">
                  <c:v>-0.62</c:v>
                </c:pt>
                <c:pt idx="1000">
                  <c:v>-0.6</c:v>
                </c:pt>
                <c:pt idx="1001">
                  <c:v>-0.6</c:v>
                </c:pt>
                <c:pt idx="1002">
                  <c:v>-0.64</c:v>
                </c:pt>
                <c:pt idx="1003">
                  <c:v>-0.66</c:v>
                </c:pt>
                <c:pt idx="1004">
                  <c:v>-0.64</c:v>
                </c:pt>
                <c:pt idx="1005">
                  <c:v>-0.66</c:v>
                </c:pt>
                <c:pt idx="1006">
                  <c:v>-0.66</c:v>
                </c:pt>
                <c:pt idx="1007">
                  <c:v>-0.68</c:v>
                </c:pt>
                <c:pt idx="1008">
                  <c:v>-0.66</c:v>
                </c:pt>
                <c:pt idx="1009">
                  <c:v>-0.68</c:v>
                </c:pt>
                <c:pt idx="1010">
                  <c:v>-0.66</c:v>
                </c:pt>
                <c:pt idx="1011">
                  <c:v>-0.66</c:v>
                </c:pt>
                <c:pt idx="1012">
                  <c:v>-0.68</c:v>
                </c:pt>
                <c:pt idx="1013">
                  <c:v>-0.68</c:v>
                </c:pt>
                <c:pt idx="1014">
                  <c:v>-0.66</c:v>
                </c:pt>
                <c:pt idx="1015">
                  <c:v>-0.66</c:v>
                </c:pt>
                <c:pt idx="1016">
                  <c:v>-0.68</c:v>
                </c:pt>
                <c:pt idx="1017">
                  <c:v>-0.68</c:v>
                </c:pt>
                <c:pt idx="1018">
                  <c:v>-0.7</c:v>
                </c:pt>
                <c:pt idx="1019">
                  <c:v>-0.7</c:v>
                </c:pt>
                <c:pt idx="1020">
                  <c:v>-0.7</c:v>
                </c:pt>
                <c:pt idx="1021">
                  <c:v>-0.68</c:v>
                </c:pt>
                <c:pt idx="1022">
                  <c:v>-0.68</c:v>
                </c:pt>
                <c:pt idx="1023">
                  <c:v>-0.7</c:v>
                </c:pt>
                <c:pt idx="1024">
                  <c:v>-0.72</c:v>
                </c:pt>
                <c:pt idx="1025">
                  <c:v>-0.7</c:v>
                </c:pt>
                <c:pt idx="1026">
                  <c:v>-0.72</c:v>
                </c:pt>
                <c:pt idx="1027">
                  <c:v>-0.68</c:v>
                </c:pt>
                <c:pt idx="1028">
                  <c:v>-0.7</c:v>
                </c:pt>
                <c:pt idx="1029">
                  <c:v>-0.7</c:v>
                </c:pt>
                <c:pt idx="1030">
                  <c:v>-0.7</c:v>
                </c:pt>
                <c:pt idx="1031">
                  <c:v>-0.68</c:v>
                </c:pt>
                <c:pt idx="1032">
                  <c:v>-0.7</c:v>
                </c:pt>
                <c:pt idx="1033">
                  <c:v>-0.68</c:v>
                </c:pt>
                <c:pt idx="1034">
                  <c:v>-0.72</c:v>
                </c:pt>
                <c:pt idx="1035">
                  <c:v>-0.7</c:v>
                </c:pt>
                <c:pt idx="1036">
                  <c:v>-0.72</c:v>
                </c:pt>
                <c:pt idx="1037">
                  <c:v>-0.72</c:v>
                </c:pt>
                <c:pt idx="1038">
                  <c:v>-0.72</c:v>
                </c:pt>
                <c:pt idx="1039">
                  <c:v>-0.72</c:v>
                </c:pt>
                <c:pt idx="1040">
                  <c:v>-0.72</c:v>
                </c:pt>
                <c:pt idx="1041">
                  <c:v>-0.72</c:v>
                </c:pt>
                <c:pt idx="1042">
                  <c:v>-0.74</c:v>
                </c:pt>
                <c:pt idx="1043">
                  <c:v>-0.72</c:v>
                </c:pt>
                <c:pt idx="1044">
                  <c:v>-0.74</c:v>
                </c:pt>
                <c:pt idx="1045">
                  <c:v>-0.72</c:v>
                </c:pt>
                <c:pt idx="1046">
                  <c:v>-0.72</c:v>
                </c:pt>
                <c:pt idx="1047">
                  <c:v>-0.72</c:v>
                </c:pt>
                <c:pt idx="1048">
                  <c:v>-0.72</c:v>
                </c:pt>
                <c:pt idx="1049">
                  <c:v>-0.72</c:v>
                </c:pt>
                <c:pt idx="1050">
                  <c:v>-0.72</c:v>
                </c:pt>
                <c:pt idx="1051">
                  <c:v>-0.74</c:v>
                </c:pt>
                <c:pt idx="1052">
                  <c:v>-0.74</c:v>
                </c:pt>
                <c:pt idx="1053">
                  <c:v>-0.72</c:v>
                </c:pt>
                <c:pt idx="1054">
                  <c:v>-0.74</c:v>
                </c:pt>
                <c:pt idx="1055">
                  <c:v>-0.72</c:v>
                </c:pt>
                <c:pt idx="1056">
                  <c:v>-0.76</c:v>
                </c:pt>
                <c:pt idx="1057">
                  <c:v>-0.74</c:v>
                </c:pt>
                <c:pt idx="1058">
                  <c:v>-0.74</c:v>
                </c:pt>
                <c:pt idx="1059">
                  <c:v>-0.74</c:v>
                </c:pt>
                <c:pt idx="1060">
                  <c:v>-0.72</c:v>
                </c:pt>
                <c:pt idx="1061">
                  <c:v>-0.74</c:v>
                </c:pt>
                <c:pt idx="1062">
                  <c:v>-0.7</c:v>
                </c:pt>
                <c:pt idx="1063">
                  <c:v>-0.72</c:v>
                </c:pt>
                <c:pt idx="1064">
                  <c:v>-0.74</c:v>
                </c:pt>
                <c:pt idx="1065">
                  <c:v>-0.72</c:v>
                </c:pt>
                <c:pt idx="1066">
                  <c:v>-0.72</c:v>
                </c:pt>
                <c:pt idx="1067">
                  <c:v>-0.72</c:v>
                </c:pt>
                <c:pt idx="1068">
                  <c:v>-0.76</c:v>
                </c:pt>
                <c:pt idx="1069">
                  <c:v>-0.74</c:v>
                </c:pt>
                <c:pt idx="1070">
                  <c:v>-0.78</c:v>
                </c:pt>
                <c:pt idx="1071">
                  <c:v>-0.76</c:v>
                </c:pt>
                <c:pt idx="1072">
                  <c:v>-0.72</c:v>
                </c:pt>
                <c:pt idx="1073">
                  <c:v>-0.76</c:v>
                </c:pt>
                <c:pt idx="1074">
                  <c:v>-0.7</c:v>
                </c:pt>
                <c:pt idx="1075">
                  <c:v>-0.7</c:v>
                </c:pt>
                <c:pt idx="1076">
                  <c:v>-0.72</c:v>
                </c:pt>
                <c:pt idx="1077">
                  <c:v>-0.7</c:v>
                </c:pt>
                <c:pt idx="1078">
                  <c:v>-0.7</c:v>
                </c:pt>
                <c:pt idx="1079">
                  <c:v>-0.72</c:v>
                </c:pt>
                <c:pt idx="1080">
                  <c:v>-0.72</c:v>
                </c:pt>
                <c:pt idx="1081">
                  <c:v>-0.72</c:v>
                </c:pt>
                <c:pt idx="1082">
                  <c:v>-0.66</c:v>
                </c:pt>
                <c:pt idx="1083">
                  <c:v>-0.72</c:v>
                </c:pt>
                <c:pt idx="1084">
                  <c:v>-0.7</c:v>
                </c:pt>
                <c:pt idx="1085">
                  <c:v>-0.72</c:v>
                </c:pt>
                <c:pt idx="1086">
                  <c:v>-0.72</c:v>
                </c:pt>
                <c:pt idx="1087">
                  <c:v>-0.72</c:v>
                </c:pt>
                <c:pt idx="1088">
                  <c:v>-0.72</c:v>
                </c:pt>
                <c:pt idx="1089">
                  <c:v>-0.74</c:v>
                </c:pt>
                <c:pt idx="1090">
                  <c:v>-0.72</c:v>
                </c:pt>
                <c:pt idx="1091">
                  <c:v>-0.7</c:v>
                </c:pt>
                <c:pt idx="1092">
                  <c:v>-0.68</c:v>
                </c:pt>
                <c:pt idx="1093">
                  <c:v>-0.7</c:v>
                </c:pt>
                <c:pt idx="1094">
                  <c:v>-0.7</c:v>
                </c:pt>
                <c:pt idx="1095">
                  <c:v>-0.68</c:v>
                </c:pt>
                <c:pt idx="1096">
                  <c:v>-0.68</c:v>
                </c:pt>
                <c:pt idx="1097">
                  <c:v>-0.68</c:v>
                </c:pt>
                <c:pt idx="1098">
                  <c:v>-0.68</c:v>
                </c:pt>
                <c:pt idx="1099">
                  <c:v>-0.68</c:v>
                </c:pt>
                <c:pt idx="1100">
                  <c:v>-0.66</c:v>
                </c:pt>
                <c:pt idx="1101">
                  <c:v>-0.7</c:v>
                </c:pt>
                <c:pt idx="1102">
                  <c:v>-0.68</c:v>
                </c:pt>
                <c:pt idx="1103">
                  <c:v>-0.68</c:v>
                </c:pt>
                <c:pt idx="1104">
                  <c:v>-0.68</c:v>
                </c:pt>
                <c:pt idx="1105">
                  <c:v>-0.66</c:v>
                </c:pt>
                <c:pt idx="1106">
                  <c:v>-0.68</c:v>
                </c:pt>
                <c:pt idx="1107">
                  <c:v>-0.68</c:v>
                </c:pt>
                <c:pt idx="1108">
                  <c:v>-0.68</c:v>
                </c:pt>
                <c:pt idx="1109">
                  <c:v>-0.66</c:v>
                </c:pt>
                <c:pt idx="1110">
                  <c:v>-0.68</c:v>
                </c:pt>
                <c:pt idx="1111">
                  <c:v>-0.62</c:v>
                </c:pt>
                <c:pt idx="1112">
                  <c:v>-0.64</c:v>
                </c:pt>
                <c:pt idx="1113">
                  <c:v>-0.66</c:v>
                </c:pt>
                <c:pt idx="1114">
                  <c:v>-0.64</c:v>
                </c:pt>
                <c:pt idx="1115">
                  <c:v>-0.62</c:v>
                </c:pt>
                <c:pt idx="1116">
                  <c:v>-0.66</c:v>
                </c:pt>
                <c:pt idx="1117">
                  <c:v>-0.64</c:v>
                </c:pt>
                <c:pt idx="1118">
                  <c:v>-0.62</c:v>
                </c:pt>
                <c:pt idx="1119">
                  <c:v>-0.62</c:v>
                </c:pt>
                <c:pt idx="1120">
                  <c:v>-0.62</c:v>
                </c:pt>
                <c:pt idx="1121">
                  <c:v>-0.64</c:v>
                </c:pt>
                <c:pt idx="1122">
                  <c:v>-0.62</c:v>
                </c:pt>
                <c:pt idx="1123">
                  <c:v>-0.64</c:v>
                </c:pt>
                <c:pt idx="1124">
                  <c:v>-0.6</c:v>
                </c:pt>
                <c:pt idx="1125">
                  <c:v>-0.6</c:v>
                </c:pt>
                <c:pt idx="1126">
                  <c:v>-0.64</c:v>
                </c:pt>
                <c:pt idx="1127">
                  <c:v>-0.6</c:v>
                </c:pt>
                <c:pt idx="1128">
                  <c:v>-0.57999999999999996</c:v>
                </c:pt>
                <c:pt idx="1129">
                  <c:v>-0.6</c:v>
                </c:pt>
                <c:pt idx="1130">
                  <c:v>-0.6</c:v>
                </c:pt>
                <c:pt idx="1131">
                  <c:v>-0.57999999999999996</c:v>
                </c:pt>
                <c:pt idx="1132">
                  <c:v>-0.56000000000000005</c:v>
                </c:pt>
                <c:pt idx="1133">
                  <c:v>-0.54</c:v>
                </c:pt>
                <c:pt idx="1134">
                  <c:v>-0.6</c:v>
                </c:pt>
                <c:pt idx="1135">
                  <c:v>-0.57999999999999996</c:v>
                </c:pt>
                <c:pt idx="1136">
                  <c:v>-0.56000000000000005</c:v>
                </c:pt>
                <c:pt idx="1137">
                  <c:v>-0.6</c:v>
                </c:pt>
                <c:pt idx="1138">
                  <c:v>-0.57999999999999996</c:v>
                </c:pt>
                <c:pt idx="1139">
                  <c:v>-0.52</c:v>
                </c:pt>
                <c:pt idx="1140">
                  <c:v>-0.54</c:v>
                </c:pt>
                <c:pt idx="1141">
                  <c:v>-0.54</c:v>
                </c:pt>
                <c:pt idx="1142">
                  <c:v>-0.56000000000000005</c:v>
                </c:pt>
                <c:pt idx="1143">
                  <c:v>-0.56000000000000005</c:v>
                </c:pt>
                <c:pt idx="1144">
                  <c:v>-0.54</c:v>
                </c:pt>
                <c:pt idx="1145">
                  <c:v>-0.54</c:v>
                </c:pt>
                <c:pt idx="1146">
                  <c:v>-0.52</c:v>
                </c:pt>
                <c:pt idx="1147">
                  <c:v>-0.5</c:v>
                </c:pt>
                <c:pt idx="1148">
                  <c:v>-0.52</c:v>
                </c:pt>
                <c:pt idx="1149">
                  <c:v>-0.52</c:v>
                </c:pt>
                <c:pt idx="1150">
                  <c:v>-0.52</c:v>
                </c:pt>
                <c:pt idx="1151">
                  <c:v>-0.48</c:v>
                </c:pt>
                <c:pt idx="1152">
                  <c:v>-0.48</c:v>
                </c:pt>
                <c:pt idx="1153">
                  <c:v>-0.5</c:v>
                </c:pt>
                <c:pt idx="1154">
                  <c:v>-0.5</c:v>
                </c:pt>
                <c:pt idx="1155">
                  <c:v>-0.48</c:v>
                </c:pt>
                <c:pt idx="1156">
                  <c:v>-0.52</c:v>
                </c:pt>
                <c:pt idx="1157">
                  <c:v>-0.48</c:v>
                </c:pt>
                <c:pt idx="1158">
                  <c:v>-0.48</c:v>
                </c:pt>
                <c:pt idx="1159">
                  <c:v>-0.44</c:v>
                </c:pt>
                <c:pt idx="1160">
                  <c:v>-0.44</c:v>
                </c:pt>
                <c:pt idx="1161">
                  <c:v>-0.44</c:v>
                </c:pt>
                <c:pt idx="1162">
                  <c:v>-0.46</c:v>
                </c:pt>
                <c:pt idx="1163">
                  <c:v>-0.46</c:v>
                </c:pt>
                <c:pt idx="1164">
                  <c:v>-0.44</c:v>
                </c:pt>
                <c:pt idx="1165">
                  <c:v>-0.42</c:v>
                </c:pt>
                <c:pt idx="1166">
                  <c:v>-0.42</c:v>
                </c:pt>
                <c:pt idx="1167">
                  <c:v>-0.42</c:v>
                </c:pt>
                <c:pt idx="1168">
                  <c:v>-0.42</c:v>
                </c:pt>
                <c:pt idx="1169">
                  <c:v>-0.44</c:v>
                </c:pt>
                <c:pt idx="1170">
                  <c:v>-0.42</c:v>
                </c:pt>
                <c:pt idx="1171">
                  <c:v>-0.38</c:v>
                </c:pt>
                <c:pt idx="1172">
                  <c:v>-0.36</c:v>
                </c:pt>
                <c:pt idx="1173">
                  <c:v>-0.38</c:v>
                </c:pt>
                <c:pt idx="1174">
                  <c:v>-0.38</c:v>
                </c:pt>
                <c:pt idx="1175">
                  <c:v>-0.4</c:v>
                </c:pt>
                <c:pt idx="1176">
                  <c:v>-0.34</c:v>
                </c:pt>
                <c:pt idx="1177">
                  <c:v>-0.34</c:v>
                </c:pt>
                <c:pt idx="1178">
                  <c:v>-0.4</c:v>
                </c:pt>
                <c:pt idx="1179">
                  <c:v>-0.32</c:v>
                </c:pt>
                <c:pt idx="1180">
                  <c:v>-0.32</c:v>
                </c:pt>
                <c:pt idx="1181">
                  <c:v>-0.36</c:v>
                </c:pt>
                <c:pt idx="1182">
                  <c:v>-0.32</c:v>
                </c:pt>
                <c:pt idx="1183">
                  <c:v>-0.32</c:v>
                </c:pt>
                <c:pt idx="1184">
                  <c:v>-0.32</c:v>
                </c:pt>
                <c:pt idx="1185">
                  <c:v>-0.3</c:v>
                </c:pt>
                <c:pt idx="1186">
                  <c:v>-0.32</c:v>
                </c:pt>
                <c:pt idx="1187">
                  <c:v>-0.32</c:v>
                </c:pt>
                <c:pt idx="1188">
                  <c:v>-0.32</c:v>
                </c:pt>
                <c:pt idx="1189">
                  <c:v>-0.3</c:v>
                </c:pt>
                <c:pt idx="1190">
                  <c:v>-0.32</c:v>
                </c:pt>
                <c:pt idx="1191">
                  <c:v>-0.3</c:v>
                </c:pt>
                <c:pt idx="1192">
                  <c:v>-0.28000000000000003</c:v>
                </c:pt>
                <c:pt idx="1193">
                  <c:v>-0.32</c:v>
                </c:pt>
                <c:pt idx="1194">
                  <c:v>-0.3</c:v>
                </c:pt>
                <c:pt idx="1195">
                  <c:v>-0.28000000000000003</c:v>
                </c:pt>
                <c:pt idx="1196">
                  <c:v>-0.28000000000000003</c:v>
                </c:pt>
                <c:pt idx="1197">
                  <c:v>-0.22</c:v>
                </c:pt>
                <c:pt idx="1198">
                  <c:v>-0.26</c:v>
                </c:pt>
                <c:pt idx="1199">
                  <c:v>-0.22</c:v>
                </c:pt>
                <c:pt idx="1200">
                  <c:v>-0.26</c:v>
                </c:pt>
                <c:pt idx="1201">
                  <c:v>-0.2</c:v>
                </c:pt>
                <c:pt idx="1202">
                  <c:v>-0.24</c:v>
                </c:pt>
                <c:pt idx="1203">
                  <c:v>-0.24</c:v>
                </c:pt>
                <c:pt idx="1204">
                  <c:v>-0.18</c:v>
                </c:pt>
                <c:pt idx="1205">
                  <c:v>-0.2</c:v>
                </c:pt>
                <c:pt idx="1206">
                  <c:v>-0.2</c:v>
                </c:pt>
                <c:pt idx="1207">
                  <c:v>-0.2</c:v>
                </c:pt>
                <c:pt idx="1208">
                  <c:v>-0.18</c:v>
                </c:pt>
                <c:pt idx="1209">
                  <c:v>-0.2</c:v>
                </c:pt>
                <c:pt idx="1210">
                  <c:v>-0.18</c:v>
                </c:pt>
                <c:pt idx="1211">
                  <c:v>-0.16</c:v>
                </c:pt>
                <c:pt idx="1212">
                  <c:v>-0.18</c:v>
                </c:pt>
                <c:pt idx="1213">
                  <c:v>-0.14000000000000001</c:v>
                </c:pt>
                <c:pt idx="1214">
                  <c:v>-0.14000000000000001</c:v>
                </c:pt>
                <c:pt idx="1215">
                  <c:v>-0.16</c:v>
                </c:pt>
                <c:pt idx="1216">
                  <c:v>-0.16</c:v>
                </c:pt>
                <c:pt idx="1217">
                  <c:v>-0.1</c:v>
                </c:pt>
                <c:pt idx="1218">
                  <c:v>-0.12</c:v>
                </c:pt>
                <c:pt idx="1219">
                  <c:v>-0.12</c:v>
                </c:pt>
                <c:pt idx="1220">
                  <c:v>-0.08</c:v>
                </c:pt>
                <c:pt idx="1221">
                  <c:v>-0.1</c:v>
                </c:pt>
                <c:pt idx="1222">
                  <c:v>-0.1</c:v>
                </c:pt>
                <c:pt idx="1223">
                  <c:v>-0.1</c:v>
                </c:pt>
                <c:pt idx="1224">
                  <c:v>-0.08</c:v>
                </c:pt>
                <c:pt idx="1225">
                  <c:v>-0.06</c:v>
                </c:pt>
                <c:pt idx="1226">
                  <c:v>-0.06</c:v>
                </c:pt>
                <c:pt idx="1227">
                  <c:v>-0.08</c:v>
                </c:pt>
                <c:pt idx="1228">
                  <c:v>-0.06</c:v>
                </c:pt>
                <c:pt idx="1229">
                  <c:v>-0.04</c:v>
                </c:pt>
                <c:pt idx="1230">
                  <c:v>-0.02</c:v>
                </c:pt>
                <c:pt idx="1231">
                  <c:v>0.02</c:v>
                </c:pt>
                <c:pt idx="1232">
                  <c:v>0</c:v>
                </c:pt>
                <c:pt idx="1233">
                  <c:v>-0.02</c:v>
                </c:pt>
                <c:pt idx="1234">
                  <c:v>-0.02</c:v>
                </c:pt>
                <c:pt idx="1235">
                  <c:v>-0.02</c:v>
                </c:pt>
                <c:pt idx="1236">
                  <c:v>0</c:v>
                </c:pt>
                <c:pt idx="1237">
                  <c:v>-0.02</c:v>
                </c:pt>
                <c:pt idx="1238">
                  <c:v>0.02</c:v>
                </c:pt>
                <c:pt idx="1239">
                  <c:v>0.04</c:v>
                </c:pt>
                <c:pt idx="1240">
                  <c:v>0.02</c:v>
                </c:pt>
                <c:pt idx="1241">
                  <c:v>0.02</c:v>
                </c:pt>
                <c:pt idx="1242">
                  <c:v>0.02</c:v>
                </c:pt>
                <c:pt idx="1243">
                  <c:v>0.02</c:v>
                </c:pt>
                <c:pt idx="1244">
                  <c:v>0.02</c:v>
                </c:pt>
                <c:pt idx="1245">
                  <c:v>0.08</c:v>
                </c:pt>
                <c:pt idx="1246">
                  <c:v>0.06</c:v>
                </c:pt>
                <c:pt idx="1247">
                  <c:v>0.04</c:v>
                </c:pt>
                <c:pt idx="1248">
                  <c:v>0.08</c:v>
                </c:pt>
                <c:pt idx="1249">
                  <c:v>0.1</c:v>
                </c:pt>
                <c:pt idx="1250">
                  <c:v>0.08</c:v>
                </c:pt>
                <c:pt idx="1251">
                  <c:v>0.1</c:v>
                </c:pt>
                <c:pt idx="1252">
                  <c:v>0.12</c:v>
                </c:pt>
                <c:pt idx="1253">
                  <c:v>0.1</c:v>
                </c:pt>
                <c:pt idx="1254">
                  <c:v>0.14000000000000001</c:v>
                </c:pt>
                <c:pt idx="1255">
                  <c:v>0.14000000000000001</c:v>
                </c:pt>
                <c:pt idx="1256">
                  <c:v>0.12</c:v>
                </c:pt>
                <c:pt idx="1257">
                  <c:v>0.1</c:v>
                </c:pt>
                <c:pt idx="1258">
                  <c:v>0.12</c:v>
                </c:pt>
                <c:pt idx="1259">
                  <c:v>0.16</c:v>
                </c:pt>
                <c:pt idx="1260">
                  <c:v>0.14000000000000001</c:v>
                </c:pt>
                <c:pt idx="1261">
                  <c:v>0.16</c:v>
                </c:pt>
                <c:pt idx="1262">
                  <c:v>0.16</c:v>
                </c:pt>
                <c:pt idx="1263">
                  <c:v>0.14000000000000001</c:v>
                </c:pt>
                <c:pt idx="1264">
                  <c:v>0.16</c:v>
                </c:pt>
                <c:pt idx="1265">
                  <c:v>0.2</c:v>
                </c:pt>
                <c:pt idx="1266">
                  <c:v>0.18</c:v>
                </c:pt>
                <c:pt idx="1267">
                  <c:v>0.18</c:v>
                </c:pt>
                <c:pt idx="1268">
                  <c:v>0.2</c:v>
                </c:pt>
                <c:pt idx="1269">
                  <c:v>0.2</c:v>
                </c:pt>
                <c:pt idx="1270">
                  <c:v>0.22</c:v>
                </c:pt>
                <c:pt idx="1271">
                  <c:v>0.2</c:v>
                </c:pt>
                <c:pt idx="1272">
                  <c:v>0.22</c:v>
                </c:pt>
                <c:pt idx="1273">
                  <c:v>0.26</c:v>
                </c:pt>
                <c:pt idx="1274">
                  <c:v>0.22</c:v>
                </c:pt>
                <c:pt idx="1275">
                  <c:v>0.22</c:v>
                </c:pt>
                <c:pt idx="1276">
                  <c:v>0.24</c:v>
                </c:pt>
                <c:pt idx="1277">
                  <c:v>0.24</c:v>
                </c:pt>
                <c:pt idx="1278">
                  <c:v>0.26</c:v>
                </c:pt>
                <c:pt idx="1279">
                  <c:v>0.28000000000000003</c:v>
                </c:pt>
                <c:pt idx="1280">
                  <c:v>0.26</c:v>
                </c:pt>
                <c:pt idx="1281">
                  <c:v>0.28000000000000003</c:v>
                </c:pt>
                <c:pt idx="1282">
                  <c:v>0.28000000000000003</c:v>
                </c:pt>
                <c:pt idx="1283">
                  <c:v>0.3</c:v>
                </c:pt>
                <c:pt idx="1284">
                  <c:v>0.3</c:v>
                </c:pt>
                <c:pt idx="1285">
                  <c:v>0.3</c:v>
                </c:pt>
                <c:pt idx="1286">
                  <c:v>0.28000000000000003</c:v>
                </c:pt>
                <c:pt idx="1287">
                  <c:v>0.28000000000000003</c:v>
                </c:pt>
                <c:pt idx="1288">
                  <c:v>0.3</c:v>
                </c:pt>
                <c:pt idx="1289">
                  <c:v>0.34</c:v>
                </c:pt>
                <c:pt idx="1290">
                  <c:v>0.34</c:v>
                </c:pt>
                <c:pt idx="1291">
                  <c:v>0.32</c:v>
                </c:pt>
                <c:pt idx="1292">
                  <c:v>0.32</c:v>
                </c:pt>
                <c:pt idx="1293">
                  <c:v>0.34</c:v>
                </c:pt>
                <c:pt idx="1294">
                  <c:v>0.32</c:v>
                </c:pt>
                <c:pt idx="1295">
                  <c:v>0.38</c:v>
                </c:pt>
                <c:pt idx="1296">
                  <c:v>0.36</c:v>
                </c:pt>
                <c:pt idx="1297">
                  <c:v>0.36</c:v>
                </c:pt>
                <c:pt idx="1298">
                  <c:v>0.38</c:v>
                </c:pt>
                <c:pt idx="1299">
                  <c:v>0.36</c:v>
                </c:pt>
                <c:pt idx="1300">
                  <c:v>0.38</c:v>
                </c:pt>
                <c:pt idx="1301">
                  <c:v>0.42</c:v>
                </c:pt>
                <c:pt idx="1302">
                  <c:v>0.42</c:v>
                </c:pt>
                <c:pt idx="1303">
                  <c:v>0.42</c:v>
                </c:pt>
                <c:pt idx="1304">
                  <c:v>0.42</c:v>
                </c:pt>
                <c:pt idx="1305">
                  <c:v>0.44</c:v>
                </c:pt>
                <c:pt idx="1306">
                  <c:v>0.42</c:v>
                </c:pt>
                <c:pt idx="1307">
                  <c:v>0.44</c:v>
                </c:pt>
                <c:pt idx="1308">
                  <c:v>0.46</c:v>
                </c:pt>
                <c:pt idx="1309">
                  <c:v>0.42</c:v>
                </c:pt>
                <c:pt idx="1310">
                  <c:v>0.46</c:v>
                </c:pt>
                <c:pt idx="1311">
                  <c:v>0.42</c:v>
                </c:pt>
                <c:pt idx="1312">
                  <c:v>0.48</c:v>
                </c:pt>
                <c:pt idx="1313">
                  <c:v>0.42</c:v>
                </c:pt>
                <c:pt idx="1314">
                  <c:v>0.48</c:v>
                </c:pt>
                <c:pt idx="1315">
                  <c:v>0.44</c:v>
                </c:pt>
                <c:pt idx="1316">
                  <c:v>0.48</c:v>
                </c:pt>
                <c:pt idx="1317">
                  <c:v>0.48</c:v>
                </c:pt>
                <c:pt idx="1318">
                  <c:v>0.48</c:v>
                </c:pt>
                <c:pt idx="1319">
                  <c:v>0.48</c:v>
                </c:pt>
                <c:pt idx="1320">
                  <c:v>0.48</c:v>
                </c:pt>
                <c:pt idx="1321">
                  <c:v>0.52</c:v>
                </c:pt>
                <c:pt idx="1322">
                  <c:v>0.5</c:v>
                </c:pt>
                <c:pt idx="1323">
                  <c:v>0.52</c:v>
                </c:pt>
                <c:pt idx="1324">
                  <c:v>0.52</c:v>
                </c:pt>
                <c:pt idx="1325">
                  <c:v>0.5</c:v>
                </c:pt>
                <c:pt idx="1326">
                  <c:v>0.5</c:v>
                </c:pt>
                <c:pt idx="1327">
                  <c:v>0.54</c:v>
                </c:pt>
                <c:pt idx="1328">
                  <c:v>0.5</c:v>
                </c:pt>
                <c:pt idx="1329">
                  <c:v>0.54</c:v>
                </c:pt>
                <c:pt idx="1330">
                  <c:v>0.52</c:v>
                </c:pt>
                <c:pt idx="1331">
                  <c:v>0.56000000000000005</c:v>
                </c:pt>
                <c:pt idx="1332">
                  <c:v>0.52</c:v>
                </c:pt>
                <c:pt idx="1333">
                  <c:v>0.54</c:v>
                </c:pt>
                <c:pt idx="1334">
                  <c:v>0.54</c:v>
                </c:pt>
                <c:pt idx="1335">
                  <c:v>0.57999999999999996</c:v>
                </c:pt>
                <c:pt idx="1336">
                  <c:v>0.57999999999999996</c:v>
                </c:pt>
                <c:pt idx="1337">
                  <c:v>0.6</c:v>
                </c:pt>
                <c:pt idx="1338">
                  <c:v>0.6</c:v>
                </c:pt>
                <c:pt idx="1339">
                  <c:v>0.57999999999999996</c:v>
                </c:pt>
                <c:pt idx="1340">
                  <c:v>0.6</c:v>
                </c:pt>
                <c:pt idx="1341">
                  <c:v>0.54</c:v>
                </c:pt>
                <c:pt idx="1342">
                  <c:v>0.6</c:v>
                </c:pt>
                <c:pt idx="1343">
                  <c:v>0.62</c:v>
                </c:pt>
                <c:pt idx="1344">
                  <c:v>0.6</c:v>
                </c:pt>
                <c:pt idx="1345">
                  <c:v>0.57999999999999996</c:v>
                </c:pt>
                <c:pt idx="1346">
                  <c:v>0.57999999999999996</c:v>
                </c:pt>
                <c:pt idx="1347">
                  <c:v>0.6</c:v>
                </c:pt>
                <c:pt idx="1348">
                  <c:v>0.62</c:v>
                </c:pt>
                <c:pt idx="1349">
                  <c:v>0.64</c:v>
                </c:pt>
                <c:pt idx="1350">
                  <c:v>0.62</c:v>
                </c:pt>
                <c:pt idx="1351">
                  <c:v>0.64</c:v>
                </c:pt>
                <c:pt idx="1352">
                  <c:v>0.62</c:v>
                </c:pt>
                <c:pt idx="1353">
                  <c:v>0.64</c:v>
                </c:pt>
                <c:pt idx="1354">
                  <c:v>0.62</c:v>
                </c:pt>
                <c:pt idx="1355">
                  <c:v>0.68</c:v>
                </c:pt>
                <c:pt idx="1356">
                  <c:v>0.64</c:v>
                </c:pt>
                <c:pt idx="1357">
                  <c:v>0.64</c:v>
                </c:pt>
                <c:pt idx="1358">
                  <c:v>0.64</c:v>
                </c:pt>
                <c:pt idx="1359">
                  <c:v>0.64</c:v>
                </c:pt>
                <c:pt idx="1360">
                  <c:v>0.64</c:v>
                </c:pt>
                <c:pt idx="1361">
                  <c:v>0.66</c:v>
                </c:pt>
                <c:pt idx="1362">
                  <c:v>0.64</c:v>
                </c:pt>
                <c:pt idx="1363">
                  <c:v>0.66</c:v>
                </c:pt>
                <c:pt idx="1364">
                  <c:v>0.7</c:v>
                </c:pt>
                <c:pt idx="1365">
                  <c:v>0.66</c:v>
                </c:pt>
                <c:pt idx="1366">
                  <c:v>0.66</c:v>
                </c:pt>
                <c:pt idx="1367">
                  <c:v>0.7</c:v>
                </c:pt>
                <c:pt idx="1368">
                  <c:v>0.66</c:v>
                </c:pt>
                <c:pt idx="1369">
                  <c:v>0.7</c:v>
                </c:pt>
                <c:pt idx="1370">
                  <c:v>0.68</c:v>
                </c:pt>
                <c:pt idx="1371">
                  <c:v>0.68</c:v>
                </c:pt>
                <c:pt idx="1372">
                  <c:v>0.66</c:v>
                </c:pt>
                <c:pt idx="1373">
                  <c:v>0.66</c:v>
                </c:pt>
                <c:pt idx="1374">
                  <c:v>0.68</c:v>
                </c:pt>
                <c:pt idx="1375">
                  <c:v>0.68</c:v>
                </c:pt>
                <c:pt idx="1376">
                  <c:v>0.7</c:v>
                </c:pt>
                <c:pt idx="1377">
                  <c:v>0.72</c:v>
                </c:pt>
                <c:pt idx="1378">
                  <c:v>0.68</c:v>
                </c:pt>
                <c:pt idx="1379">
                  <c:v>0.7</c:v>
                </c:pt>
                <c:pt idx="1380">
                  <c:v>0.7</c:v>
                </c:pt>
                <c:pt idx="1381">
                  <c:v>0.7</c:v>
                </c:pt>
                <c:pt idx="1382">
                  <c:v>0.72</c:v>
                </c:pt>
                <c:pt idx="1383">
                  <c:v>0.7</c:v>
                </c:pt>
                <c:pt idx="1384">
                  <c:v>0.72</c:v>
                </c:pt>
                <c:pt idx="1385">
                  <c:v>0.7</c:v>
                </c:pt>
                <c:pt idx="1386">
                  <c:v>0.74</c:v>
                </c:pt>
                <c:pt idx="1387">
                  <c:v>0.72</c:v>
                </c:pt>
                <c:pt idx="1388">
                  <c:v>0.7</c:v>
                </c:pt>
                <c:pt idx="1389">
                  <c:v>0.74</c:v>
                </c:pt>
                <c:pt idx="1390">
                  <c:v>0.72</c:v>
                </c:pt>
                <c:pt idx="1391">
                  <c:v>0.7</c:v>
                </c:pt>
                <c:pt idx="1392">
                  <c:v>0.72</c:v>
                </c:pt>
                <c:pt idx="1393">
                  <c:v>0.74</c:v>
                </c:pt>
                <c:pt idx="1394">
                  <c:v>0.72</c:v>
                </c:pt>
                <c:pt idx="1395">
                  <c:v>0.74</c:v>
                </c:pt>
                <c:pt idx="1396">
                  <c:v>0.72</c:v>
                </c:pt>
                <c:pt idx="1397">
                  <c:v>0.72</c:v>
                </c:pt>
                <c:pt idx="1398">
                  <c:v>0.74</c:v>
                </c:pt>
                <c:pt idx="1399">
                  <c:v>0.72</c:v>
                </c:pt>
                <c:pt idx="1400">
                  <c:v>0.72</c:v>
                </c:pt>
                <c:pt idx="1401">
                  <c:v>0.72</c:v>
                </c:pt>
                <c:pt idx="1402">
                  <c:v>0.74</c:v>
                </c:pt>
                <c:pt idx="1403">
                  <c:v>0.72</c:v>
                </c:pt>
                <c:pt idx="1404">
                  <c:v>0.74</c:v>
                </c:pt>
                <c:pt idx="1405">
                  <c:v>0.72</c:v>
                </c:pt>
                <c:pt idx="1406">
                  <c:v>0.74</c:v>
                </c:pt>
                <c:pt idx="1407">
                  <c:v>0.72</c:v>
                </c:pt>
                <c:pt idx="1408">
                  <c:v>0.72</c:v>
                </c:pt>
                <c:pt idx="1409">
                  <c:v>0.76</c:v>
                </c:pt>
                <c:pt idx="1410">
                  <c:v>0.74</c:v>
                </c:pt>
                <c:pt idx="1411">
                  <c:v>0.74</c:v>
                </c:pt>
                <c:pt idx="1412">
                  <c:v>0.72</c:v>
                </c:pt>
                <c:pt idx="1413">
                  <c:v>0.7</c:v>
                </c:pt>
                <c:pt idx="1414">
                  <c:v>0.74</c:v>
                </c:pt>
                <c:pt idx="1415">
                  <c:v>0.74</c:v>
                </c:pt>
                <c:pt idx="1416">
                  <c:v>0.74</c:v>
                </c:pt>
                <c:pt idx="1417">
                  <c:v>0.74</c:v>
                </c:pt>
                <c:pt idx="1418">
                  <c:v>0.72</c:v>
                </c:pt>
                <c:pt idx="1419">
                  <c:v>0.72</c:v>
                </c:pt>
                <c:pt idx="1420">
                  <c:v>0.74</c:v>
                </c:pt>
                <c:pt idx="1421">
                  <c:v>0.74</c:v>
                </c:pt>
                <c:pt idx="1422">
                  <c:v>0.72</c:v>
                </c:pt>
                <c:pt idx="1423">
                  <c:v>0.74</c:v>
                </c:pt>
                <c:pt idx="1424">
                  <c:v>0.72</c:v>
                </c:pt>
                <c:pt idx="1425">
                  <c:v>0.72</c:v>
                </c:pt>
                <c:pt idx="1426">
                  <c:v>0.74</c:v>
                </c:pt>
                <c:pt idx="1427">
                  <c:v>0.74</c:v>
                </c:pt>
                <c:pt idx="1428">
                  <c:v>0.72</c:v>
                </c:pt>
                <c:pt idx="1429">
                  <c:v>0.72</c:v>
                </c:pt>
                <c:pt idx="1430">
                  <c:v>0.72</c:v>
                </c:pt>
                <c:pt idx="1431">
                  <c:v>0.7</c:v>
                </c:pt>
                <c:pt idx="1432">
                  <c:v>0.74</c:v>
                </c:pt>
                <c:pt idx="1433">
                  <c:v>0.74</c:v>
                </c:pt>
                <c:pt idx="1434">
                  <c:v>0.74</c:v>
                </c:pt>
                <c:pt idx="1435">
                  <c:v>0.72</c:v>
                </c:pt>
                <c:pt idx="1436">
                  <c:v>0.72</c:v>
                </c:pt>
                <c:pt idx="1437">
                  <c:v>0.72</c:v>
                </c:pt>
                <c:pt idx="1438">
                  <c:v>0.72</c:v>
                </c:pt>
                <c:pt idx="1439">
                  <c:v>0.72</c:v>
                </c:pt>
                <c:pt idx="1440">
                  <c:v>0.7</c:v>
                </c:pt>
                <c:pt idx="1441">
                  <c:v>0.7</c:v>
                </c:pt>
                <c:pt idx="1442">
                  <c:v>0.72</c:v>
                </c:pt>
                <c:pt idx="1443">
                  <c:v>0.68</c:v>
                </c:pt>
                <c:pt idx="1444">
                  <c:v>0.7</c:v>
                </c:pt>
                <c:pt idx="1445">
                  <c:v>0.7</c:v>
                </c:pt>
                <c:pt idx="1446">
                  <c:v>0.72</c:v>
                </c:pt>
                <c:pt idx="1447">
                  <c:v>0.76</c:v>
                </c:pt>
                <c:pt idx="1448">
                  <c:v>0.7</c:v>
                </c:pt>
                <c:pt idx="1449">
                  <c:v>0.7</c:v>
                </c:pt>
                <c:pt idx="1450">
                  <c:v>0.7</c:v>
                </c:pt>
                <c:pt idx="1451">
                  <c:v>0.7</c:v>
                </c:pt>
                <c:pt idx="1452">
                  <c:v>0.68</c:v>
                </c:pt>
                <c:pt idx="1453">
                  <c:v>0.7</c:v>
                </c:pt>
                <c:pt idx="1454">
                  <c:v>0.7</c:v>
                </c:pt>
                <c:pt idx="1455">
                  <c:v>0.7</c:v>
                </c:pt>
                <c:pt idx="1456">
                  <c:v>0.7</c:v>
                </c:pt>
                <c:pt idx="1457">
                  <c:v>0.7</c:v>
                </c:pt>
                <c:pt idx="1458">
                  <c:v>0.68</c:v>
                </c:pt>
                <c:pt idx="1459">
                  <c:v>0.68</c:v>
                </c:pt>
                <c:pt idx="1460">
                  <c:v>0.68</c:v>
                </c:pt>
                <c:pt idx="1461">
                  <c:v>0.68</c:v>
                </c:pt>
                <c:pt idx="1462">
                  <c:v>0.68</c:v>
                </c:pt>
                <c:pt idx="1463">
                  <c:v>0.66</c:v>
                </c:pt>
                <c:pt idx="1464">
                  <c:v>0.68</c:v>
                </c:pt>
                <c:pt idx="1465">
                  <c:v>0.68</c:v>
                </c:pt>
                <c:pt idx="1466">
                  <c:v>0.66</c:v>
                </c:pt>
                <c:pt idx="1467">
                  <c:v>0.66</c:v>
                </c:pt>
                <c:pt idx="1468">
                  <c:v>0.66</c:v>
                </c:pt>
                <c:pt idx="1469">
                  <c:v>0.66</c:v>
                </c:pt>
                <c:pt idx="1470">
                  <c:v>0.64</c:v>
                </c:pt>
                <c:pt idx="1471">
                  <c:v>0.66</c:v>
                </c:pt>
                <c:pt idx="1472">
                  <c:v>0.66</c:v>
                </c:pt>
                <c:pt idx="1473">
                  <c:v>0.64</c:v>
                </c:pt>
                <c:pt idx="1474">
                  <c:v>0.66</c:v>
                </c:pt>
                <c:pt idx="1475">
                  <c:v>0.64</c:v>
                </c:pt>
                <c:pt idx="1476">
                  <c:v>0.64</c:v>
                </c:pt>
                <c:pt idx="1477">
                  <c:v>0.62</c:v>
                </c:pt>
                <c:pt idx="1478">
                  <c:v>0.64</c:v>
                </c:pt>
                <c:pt idx="1479">
                  <c:v>0.64</c:v>
                </c:pt>
                <c:pt idx="1480">
                  <c:v>0.62</c:v>
                </c:pt>
                <c:pt idx="1481">
                  <c:v>0.64</c:v>
                </c:pt>
                <c:pt idx="1482">
                  <c:v>0.57999999999999996</c:v>
                </c:pt>
                <c:pt idx="1483">
                  <c:v>0.62</c:v>
                </c:pt>
                <c:pt idx="1484">
                  <c:v>0.62</c:v>
                </c:pt>
                <c:pt idx="1485">
                  <c:v>0.6</c:v>
                </c:pt>
                <c:pt idx="1486">
                  <c:v>0.6</c:v>
                </c:pt>
                <c:pt idx="1487">
                  <c:v>0.6</c:v>
                </c:pt>
                <c:pt idx="1488">
                  <c:v>0.57999999999999996</c:v>
                </c:pt>
                <c:pt idx="1489">
                  <c:v>0.6</c:v>
                </c:pt>
                <c:pt idx="1490">
                  <c:v>0.62</c:v>
                </c:pt>
                <c:pt idx="1491">
                  <c:v>0.57999999999999996</c:v>
                </c:pt>
                <c:pt idx="1492">
                  <c:v>0.57999999999999996</c:v>
                </c:pt>
                <c:pt idx="1493">
                  <c:v>0.54</c:v>
                </c:pt>
                <c:pt idx="1494">
                  <c:v>0.56000000000000005</c:v>
                </c:pt>
                <c:pt idx="1495">
                  <c:v>0.54</c:v>
                </c:pt>
                <c:pt idx="1496">
                  <c:v>0.56000000000000005</c:v>
                </c:pt>
                <c:pt idx="1497">
                  <c:v>0.54</c:v>
                </c:pt>
                <c:pt idx="1498">
                  <c:v>0.56000000000000005</c:v>
                </c:pt>
                <c:pt idx="1499">
                  <c:v>0.54</c:v>
                </c:pt>
                <c:pt idx="1500">
                  <c:v>0.54</c:v>
                </c:pt>
                <c:pt idx="1501">
                  <c:v>0.54</c:v>
                </c:pt>
                <c:pt idx="1502">
                  <c:v>0.56000000000000005</c:v>
                </c:pt>
                <c:pt idx="1503">
                  <c:v>0.54</c:v>
                </c:pt>
                <c:pt idx="1504">
                  <c:v>0.54</c:v>
                </c:pt>
                <c:pt idx="1505">
                  <c:v>0.54</c:v>
                </c:pt>
                <c:pt idx="1506">
                  <c:v>0.52</c:v>
                </c:pt>
                <c:pt idx="1507">
                  <c:v>0.5</c:v>
                </c:pt>
                <c:pt idx="1508">
                  <c:v>0.5</c:v>
                </c:pt>
                <c:pt idx="1509">
                  <c:v>0.48</c:v>
                </c:pt>
                <c:pt idx="1510">
                  <c:v>0.48</c:v>
                </c:pt>
                <c:pt idx="1511">
                  <c:v>0.48</c:v>
                </c:pt>
                <c:pt idx="1512">
                  <c:v>0.46</c:v>
                </c:pt>
                <c:pt idx="1513">
                  <c:v>0.5</c:v>
                </c:pt>
                <c:pt idx="1514">
                  <c:v>0.46</c:v>
                </c:pt>
                <c:pt idx="1515">
                  <c:v>0.46</c:v>
                </c:pt>
                <c:pt idx="1516">
                  <c:v>0.44</c:v>
                </c:pt>
                <c:pt idx="1517">
                  <c:v>0.44</c:v>
                </c:pt>
                <c:pt idx="1518">
                  <c:v>0.48</c:v>
                </c:pt>
                <c:pt idx="1519">
                  <c:v>0.44</c:v>
                </c:pt>
                <c:pt idx="1520">
                  <c:v>0.46</c:v>
                </c:pt>
                <c:pt idx="1521">
                  <c:v>0.44</c:v>
                </c:pt>
                <c:pt idx="1522">
                  <c:v>0.42</c:v>
                </c:pt>
                <c:pt idx="1523">
                  <c:v>0.44</c:v>
                </c:pt>
                <c:pt idx="1524">
                  <c:v>0.42</c:v>
                </c:pt>
                <c:pt idx="1525">
                  <c:v>0.4</c:v>
                </c:pt>
                <c:pt idx="1526">
                  <c:v>0.4</c:v>
                </c:pt>
                <c:pt idx="1527">
                  <c:v>0.42</c:v>
                </c:pt>
                <c:pt idx="1528">
                  <c:v>0.42</c:v>
                </c:pt>
                <c:pt idx="1529">
                  <c:v>0.42</c:v>
                </c:pt>
                <c:pt idx="1530">
                  <c:v>0.38</c:v>
                </c:pt>
                <c:pt idx="1531">
                  <c:v>0.38</c:v>
                </c:pt>
                <c:pt idx="1532">
                  <c:v>0.38</c:v>
                </c:pt>
                <c:pt idx="1533">
                  <c:v>0.36</c:v>
                </c:pt>
                <c:pt idx="1534">
                  <c:v>0.38</c:v>
                </c:pt>
                <c:pt idx="1535">
                  <c:v>0.38</c:v>
                </c:pt>
                <c:pt idx="1536">
                  <c:v>0.34</c:v>
                </c:pt>
                <c:pt idx="1537">
                  <c:v>0.36</c:v>
                </c:pt>
                <c:pt idx="1538">
                  <c:v>0.34</c:v>
                </c:pt>
                <c:pt idx="1539">
                  <c:v>0.34</c:v>
                </c:pt>
                <c:pt idx="1540">
                  <c:v>0.34</c:v>
                </c:pt>
                <c:pt idx="1541">
                  <c:v>0.34</c:v>
                </c:pt>
                <c:pt idx="1542">
                  <c:v>0.34</c:v>
                </c:pt>
                <c:pt idx="1543">
                  <c:v>0.3</c:v>
                </c:pt>
                <c:pt idx="1544">
                  <c:v>0.32</c:v>
                </c:pt>
                <c:pt idx="1545">
                  <c:v>0.32</c:v>
                </c:pt>
                <c:pt idx="1546">
                  <c:v>0.32</c:v>
                </c:pt>
                <c:pt idx="1547">
                  <c:v>0.3</c:v>
                </c:pt>
                <c:pt idx="1548">
                  <c:v>0.28000000000000003</c:v>
                </c:pt>
                <c:pt idx="1549">
                  <c:v>0.28000000000000003</c:v>
                </c:pt>
                <c:pt idx="1550">
                  <c:v>0.26</c:v>
                </c:pt>
                <c:pt idx="1551">
                  <c:v>0.26</c:v>
                </c:pt>
                <c:pt idx="1552">
                  <c:v>0.28000000000000003</c:v>
                </c:pt>
                <c:pt idx="1553">
                  <c:v>0.28000000000000003</c:v>
                </c:pt>
                <c:pt idx="1554">
                  <c:v>0.26</c:v>
                </c:pt>
                <c:pt idx="1555">
                  <c:v>0.22</c:v>
                </c:pt>
                <c:pt idx="1556">
                  <c:v>0.24</c:v>
                </c:pt>
                <c:pt idx="1557">
                  <c:v>0.2</c:v>
                </c:pt>
                <c:pt idx="1558">
                  <c:v>0.22</c:v>
                </c:pt>
                <c:pt idx="1559">
                  <c:v>0.24</c:v>
                </c:pt>
                <c:pt idx="1560">
                  <c:v>0.2</c:v>
                </c:pt>
                <c:pt idx="1561">
                  <c:v>0.2</c:v>
                </c:pt>
                <c:pt idx="1562">
                  <c:v>0.22</c:v>
                </c:pt>
                <c:pt idx="1563">
                  <c:v>0.2</c:v>
                </c:pt>
                <c:pt idx="1564">
                  <c:v>0.18</c:v>
                </c:pt>
                <c:pt idx="1565">
                  <c:v>0.2</c:v>
                </c:pt>
                <c:pt idx="1566">
                  <c:v>0.22</c:v>
                </c:pt>
                <c:pt idx="1567">
                  <c:v>0.18</c:v>
                </c:pt>
                <c:pt idx="1568">
                  <c:v>0.18</c:v>
                </c:pt>
                <c:pt idx="1569">
                  <c:v>0.18</c:v>
                </c:pt>
                <c:pt idx="1570">
                  <c:v>0.16</c:v>
                </c:pt>
                <c:pt idx="1571">
                  <c:v>0.12</c:v>
                </c:pt>
                <c:pt idx="1572">
                  <c:v>0.16</c:v>
                </c:pt>
                <c:pt idx="1573">
                  <c:v>0.16</c:v>
                </c:pt>
                <c:pt idx="1574">
                  <c:v>0.16</c:v>
                </c:pt>
                <c:pt idx="1575">
                  <c:v>0.16</c:v>
                </c:pt>
                <c:pt idx="1576">
                  <c:v>0.08</c:v>
                </c:pt>
                <c:pt idx="1577">
                  <c:v>0.1</c:v>
                </c:pt>
                <c:pt idx="1578">
                  <c:v>0.1</c:v>
                </c:pt>
                <c:pt idx="1579">
                  <c:v>0.06</c:v>
                </c:pt>
                <c:pt idx="1580">
                  <c:v>0.1</c:v>
                </c:pt>
                <c:pt idx="1581">
                  <c:v>0.08</c:v>
                </c:pt>
                <c:pt idx="1582">
                  <c:v>0.04</c:v>
                </c:pt>
                <c:pt idx="1583">
                  <c:v>0.08</c:v>
                </c:pt>
                <c:pt idx="1584">
                  <c:v>0.08</c:v>
                </c:pt>
                <c:pt idx="1585">
                  <c:v>0.08</c:v>
                </c:pt>
                <c:pt idx="1586">
                  <c:v>0.06</c:v>
                </c:pt>
                <c:pt idx="1587">
                  <c:v>0.06</c:v>
                </c:pt>
                <c:pt idx="1588">
                  <c:v>0.04</c:v>
                </c:pt>
                <c:pt idx="1589">
                  <c:v>0.02</c:v>
                </c:pt>
                <c:pt idx="1590">
                  <c:v>0.02</c:v>
                </c:pt>
                <c:pt idx="1591">
                  <c:v>0</c:v>
                </c:pt>
                <c:pt idx="1592">
                  <c:v>0.02</c:v>
                </c:pt>
                <c:pt idx="1593">
                  <c:v>0.02</c:v>
                </c:pt>
                <c:pt idx="1594">
                  <c:v>0</c:v>
                </c:pt>
                <c:pt idx="1595">
                  <c:v>-0.02</c:v>
                </c:pt>
                <c:pt idx="1596">
                  <c:v>0.02</c:v>
                </c:pt>
                <c:pt idx="1597">
                  <c:v>-0.02</c:v>
                </c:pt>
                <c:pt idx="1598">
                  <c:v>0</c:v>
                </c:pt>
                <c:pt idx="1599">
                  <c:v>0</c:v>
                </c:pt>
                <c:pt idx="1600">
                  <c:v>-0.02</c:v>
                </c:pt>
                <c:pt idx="1601">
                  <c:v>-0.08</c:v>
                </c:pt>
                <c:pt idx="1602">
                  <c:v>-0.06</c:v>
                </c:pt>
                <c:pt idx="1603">
                  <c:v>-0.04</c:v>
                </c:pt>
                <c:pt idx="1604">
                  <c:v>-0.08</c:v>
                </c:pt>
                <c:pt idx="1605">
                  <c:v>-0.06</c:v>
                </c:pt>
                <c:pt idx="1606">
                  <c:v>-0.06</c:v>
                </c:pt>
                <c:pt idx="1607">
                  <c:v>-0.08</c:v>
                </c:pt>
                <c:pt idx="1608">
                  <c:v>-0.06</c:v>
                </c:pt>
                <c:pt idx="1609">
                  <c:v>-0.1</c:v>
                </c:pt>
                <c:pt idx="1610">
                  <c:v>-0.08</c:v>
                </c:pt>
                <c:pt idx="1611">
                  <c:v>-0.12</c:v>
                </c:pt>
                <c:pt idx="1612">
                  <c:v>-0.1</c:v>
                </c:pt>
                <c:pt idx="1613">
                  <c:v>-0.12</c:v>
                </c:pt>
                <c:pt idx="1614">
                  <c:v>-0.12</c:v>
                </c:pt>
                <c:pt idx="1615">
                  <c:v>-0.16</c:v>
                </c:pt>
                <c:pt idx="1616">
                  <c:v>-0.14000000000000001</c:v>
                </c:pt>
                <c:pt idx="1617">
                  <c:v>-0.14000000000000001</c:v>
                </c:pt>
                <c:pt idx="1618">
                  <c:v>-0.16</c:v>
                </c:pt>
                <c:pt idx="1619">
                  <c:v>-0.16</c:v>
                </c:pt>
                <c:pt idx="1620">
                  <c:v>-0.16</c:v>
                </c:pt>
                <c:pt idx="1621">
                  <c:v>-0.18</c:v>
                </c:pt>
                <c:pt idx="1622">
                  <c:v>-0.16</c:v>
                </c:pt>
                <c:pt idx="1623">
                  <c:v>-0.2</c:v>
                </c:pt>
                <c:pt idx="1624">
                  <c:v>-0.18</c:v>
                </c:pt>
                <c:pt idx="1625">
                  <c:v>-0.18</c:v>
                </c:pt>
                <c:pt idx="1626">
                  <c:v>-0.2</c:v>
                </c:pt>
                <c:pt idx="1627">
                  <c:v>-0.18</c:v>
                </c:pt>
                <c:pt idx="1628">
                  <c:v>-0.2</c:v>
                </c:pt>
                <c:pt idx="1629">
                  <c:v>-0.22</c:v>
                </c:pt>
                <c:pt idx="1630">
                  <c:v>-0.22</c:v>
                </c:pt>
                <c:pt idx="1631">
                  <c:v>-0.22</c:v>
                </c:pt>
                <c:pt idx="1632">
                  <c:v>-0.22</c:v>
                </c:pt>
                <c:pt idx="1633">
                  <c:v>-0.26</c:v>
                </c:pt>
                <c:pt idx="1634">
                  <c:v>-0.24</c:v>
                </c:pt>
                <c:pt idx="1635">
                  <c:v>-0.26</c:v>
                </c:pt>
                <c:pt idx="1636">
                  <c:v>-0.28000000000000003</c:v>
                </c:pt>
                <c:pt idx="1637">
                  <c:v>-0.26</c:v>
                </c:pt>
                <c:pt idx="1638">
                  <c:v>-0.24</c:v>
                </c:pt>
                <c:pt idx="1639">
                  <c:v>-0.26</c:v>
                </c:pt>
                <c:pt idx="1640">
                  <c:v>-0.3</c:v>
                </c:pt>
                <c:pt idx="1641">
                  <c:v>-0.32</c:v>
                </c:pt>
                <c:pt idx="1642">
                  <c:v>-0.32</c:v>
                </c:pt>
                <c:pt idx="1643">
                  <c:v>-0.32</c:v>
                </c:pt>
                <c:pt idx="1644">
                  <c:v>-0.3</c:v>
                </c:pt>
                <c:pt idx="1645">
                  <c:v>-0.32</c:v>
                </c:pt>
                <c:pt idx="1646">
                  <c:v>-0.34</c:v>
                </c:pt>
                <c:pt idx="1647">
                  <c:v>-0.32</c:v>
                </c:pt>
                <c:pt idx="1648">
                  <c:v>-0.36</c:v>
                </c:pt>
                <c:pt idx="1649">
                  <c:v>-0.38</c:v>
                </c:pt>
                <c:pt idx="1650">
                  <c:v>-0.38</c:v>
                </c:pt>
                <c:pt idx="1651">
                  <c:v>-0.38</c:v>
                </c:pt>
                <c:pt idx="1652">
                  <c:v>-0.32</c:v>
                </c:pt>
                <c:pt idx="1653">
                  <c:v>-0.38</c:v>
                </c:pt>
                <c:pt idx="1654">
                  <c:v>-0.34</c:v>
                </c:pt>
                <c:pt idx="1655">
                  <c:v>-0.38</c:v>
                </c:pt>
                <c:pt idx="1656">
                  <c:v>-0.38</c:v>
                </c:pt>
                <c:pt idx="1657">
                  <c:v>-0.36</c:v>
                </c:pt>
                <c:pt idx="1658">
                  <c:v>-0.4</c:v>
                </c:pt>
                <c:pt idx="1659">
                  <c:v>-0.36</c:v>
                </c:pt>
                <c:pt idx="1660">
                  <c:v>-0.4</c:v>
                </c:pt>
                <c:pt idx="1661">
                  <c:v>-0.42</c:v>
                </c:pt>
                <c:pt idx="1662">
                  <c:v>-0.42</c:v>
                </c:pt>
                <c:pt idx="1663">
                  <c:v>-0.4</c:v>
                </c:pt>
                <c:pt idx="1664">
                  <c:v>-0.42</c:v>
                </c:pt>
                <c:pt idx="1665">
                  <c:v>-0.44</c:v>
                </c:pt>
                <c:pt idx="1666">
                  <c:v>-0.42</c:v>
                </c:pt>
                <c:pt idx="1667">
                  <c:v>-0.44</c:v>
                </c:pt>
                <c:pt idx="1668">
                  <c:v>-0.44</c:v>
                </c:pt>
                <c:pt idx="1669">
                  <c:v>-0.46</c:v>
                </c:pt>
                <c:pt idx="1670">
                  <c:v>-0.46</c:v>
                </c:pt>
                <c:pt idx="1671">
                  <c:v>-0.48</c:v>
                </c:pt>
                <c:pt idx="1672">
                  <c:v>-0.5</c:v>
                </c:pt>
                <c:pt idx="1673">
                  <c:v>-0.48</c:v>
                </c:pt>
                <c:pt idx="1674">
                  <c:v>-0.5</c:v>
                </c:pt>
                <c:pt idx="1675">
                  <c:v>-0.48</c:v>
                </c:pt>
                <c:pt idx="1676">
                  <c:v>-0.5</c:v>
                </c:pt>
                <c:pt idx="1677">
                  <c:v>-0.48</c:v>
                </c:pt>
                <c:pt idx="1678">
                  <c:v>-0.5</c:v>
                </c:pt>
                <c:pt idx="1679">
                  <c:v>-0.52</c:v>
                </c:pt>
                <c:pt idx="1680">
                  <c:v>-0.46</c:v>
                </c:pt>
                <c:pt idx="1681">
                  <c:v>-0.52</c:v>
                </c:pt>
                <c:pt idx="1682">
                  <c:v>-0.52</c:v>
                </c:pt>
                <c:pt idx="1683">
                  <c:v>-0.5</c:v>
                </c:pt>
                <c:pt idx="1684">
                  <c:v>-0.52</c:v>
                </c:pt>
                <c:pt idx="1685">
                  <c:v>-0.5</c:v>
                </c:pt>
                <c:pt idx="1686">
                  <c:v>-0.56000000000000005</c:v>
                </c:pt>
                <c:pt idx="1687">
                  <c:v>-0.52</c:v>
                </c:pt>
                <c:pt idx="1688">
                  <c:v>-0.54</c:v>
                </c:pt>
                <c:pt idx="1689">
                  <c:v>-0.54</c:v>
                </c:pt>
                <c:pt idx="1690">
                  <c:v>-0.56000000000000005</c:v>
                </c:pt>
                <c:pt idx="1691">
                  <c:v>-0.57999999999999996</c:v>
                </c:pt>
                <c:pt idx="1692">
                  <c:v>-0.56000000000000005</c:v>
                </c:pt>
                <c:pt idx="1693">
                  <c:v>-0.56000000000000005</c:v>
                </c:pt>
                <c:pt idx="1694">
                  <c:v>-0.54</c:v>
                </c:pt>
                <c:pt idx="1695">
                  <c:v>-0.6</c:v>
                </c:pt>
                <c:pt idx="1696">
                  <c:v>-0.56000000000000005</c:v>
                </c:pt>
                <c:pt idx="1697">
                  <c:v>-0.57999999999999996</c:v>
                </c:pt>
                <c:pt idx="1698">
                  <c:v>-0.57999999999999996</c:v>
                </c:pt>
                <c:pt idx="1699">
                  <c:v>-0.6</c:v>
                </c:pt>
                <c:pt idx="1700">
                  <c:v>-0.57999999999999996</c:v>
                </c:pt>
                <c:pt idx="1701">
                  <c:v>-0.57999999999999996</c:v>
                </c:pt>
                <c:pt idx="1702">
                  <c:v>-0.6</c:v>
                </c:pt>
                <c:pt idx="1703">
                  <c:v>-0.6</c:v>
                </c:pt>
                <c:pt idx="1704">
                  <c:v>-0.57999999999999996</c:v>
                </c:pt>
                <c:pt idx="1705">
                  <c:v>-0.6</c:v>
                </c:pt>
                <c:pt idx="1706">
                  <c:v>-0.62</c:v>
                </c:pt>
                <c:pt idx="1707">
                  <c:v>-0.62</c:v>
                </c:pt>
                <c:pt idx="1708">
                  <c:v>-0.62</c:v>
                </c:pt>
                <c:pt idx="1709">
                  <c:v>-0.6</c:v>
                </c:pt>
                <c:pt idx="1710">
                  <c:v>-0.6</c:v>
                </c:pt>
                <c:pt idx="1711">
                  <c:v>-0.62</c:v>
                </c:pt>
                <c:pt idx="1712">
                  <c:v>-0.62</c:v>
                </c:pt>
                <c:pt idx="1713">
                  <c:v>-0.64</c:v>
                </c:pt>
                <c:pt idx="1714">
                  <c:v>-0.66</c:v>
                </c:pt>
                <c:pt idx="1715">
                  <c:v>-0.68</c:v>
                </c:pt>
                <c:pt idx="1716">
                  <c:v>-0.66</c:v>
                </c:pt>
                <c:pt idx="1717">
                  <c:v>-0.64</c:v>
                </c:pt>
                <c:pt idx="1718">
                  <c:v>-0.64</c:v>
                </c:pt>
                <c:pt idx="1719">
                  <c:v>-0.66</c:v>
                </c:pt>
                <c:pt idx="1720">
                  <c:v>-0.64</c:v>
                </c:pt>
                <c:pt idx="1721">
                  <c:v>-0.68</c:v>
                </c:pt>
                <c:pt idx="1722">
                  <c:v>-0.64</c:v>
                </c:pt>
                <c:pt idx="1723">
                  <c:v>-0.64</c:v>
                </c:pt>
                <c:pt idx="1724">
                  <c:v>-0.64</c:v>
                </c:pt>
                <c:pt idx="1725">
                  <c:v>-0.66</c:v>
                </c:pt>
                <c:pt idx="1726">
                  <c:v>-0.68</c:v>
                </c:pt>
                <c:pt idx="1727">
                  <c:v>-0.66</c:v>
                </c:pt>
                <c:pt idx="1728">
                  <c:v>-0.68</c:v>
                </c:pt>
                <c:pt idx="1729">
                  <c:v>-0.7</c:v>
                </c:pt>
                <c:pt idx="1730">
                  <c:v>-0.68</c:v>
                </c:pt>
                <c:pt idx="1731">
                  <c:v>-0.68</c:v>
                </c:pt>
                <c:pt idx="1732">
                  <c:v>-0.68</c:v>
                </c:pt>
                <c:pt idx="1733">
                  <c:v>-0.7</c:v>
                </c:pt>
                <c:pt idx="1734">
                  <c:v>-0.68</c:v>
                </c:pt>
                <c:pt idx="1735">
                  <c:v>-0.68</c:v>
                </c:pt>
                <c:pt idx="1736">
                  <c:v>-0.68</c:v>
                </c:pt>
                <c:pt idx="1737">
                  <c:v>-0.66</c:v>
                </c:pt>
                <c:pt idx="1738">
                  <c:v>-0.7</c:v>
                </c:pt>
                <c:pt idx="1739">
                  <c:v>-0.72</c:v>
                </c:pt>
                <c:pt idx="1740">
                  <c:v>-0.72</c:v>
                </c:pt>
                <c:pt idx="1741">
                  <c:v>-0.68</c:v>
                </c:pt>
                <c:pt idx="1742">
                  <c:v>-0.72</c:v>
                </c:pt>
                <c:pt idx="1743">
                  <c:v>-0.72</c:v>
                </c:pt>
                <c:pt idx="1744">
                  <c:v>-0.68</c:v>
                </c:pt>
                <c:pt idx="1745">
                  <c:v>-0.72</c:v>
                </c:pt>
                <c:pt idx="1746">
                  <c:v>-0.72</c:v>
                </c:pt>
                <c:pt idx="1747">
                  <c:v>-0.7</c:v>
                </c:pt>
                <c:pt idx="1748">
                  <c:v>-0.72</c:v>
                </c:pt>
                <c:pt idx="1749">
                  <c:v>-0.72</c:v>
                </c:pt>
                <c:pt idx="1750">
                  <c:v>-0.72</c:v>
                </c:pt>
                <c:pt idx="1751">
                  <c:v>-0.72</c:v>
                </c:pt>
                <c:pt idx="1752">
                  <c:v>-0.7</c:v>
                </c:pt>
                <c:pt idx="1753">
                  <c:v>-0.72</c:v>
                </c:pt>
                <c:pt idx="1754">
                  <c:v>-0.72</c:v>
                </c:pt>
                <c:pt idx="1755">
                  <c:v>-0.72</c:v>
                </c:pt>
                <c:pt idx="1756">
                  <c:v>-0.7</c:v>
                </c:pt>
                <c:pt idx="1757">
                  <c:v>-0.72</c:v>
                </c:pt>
                <c:pt idx="1758">
                  <c:v>-0.74</c:v>
                </c:pt>
                <c:pt idx="1759">
                  <c:v>-0.72</c:v>
                </c:pt>
                <c:pt idx="1760">
                  <c:v>-0.74</c:v>
                </c:pt>
                <c:pt idx="1761">
                  <c:v>-0.74</c:v>
                </c:pt>
                <c:pt idx="1762">
                  <c:v>-0.74</c:v>
                </c:pt>
                <c:pt idx="1763">
                  <c:v>-0.72</c:v>
                </c:pt>
                <c:pt idx="1764">
                  <c:v>-0.76</c:v>
                </c:pt>
                <c:pt idx="1765">
                  <c:v>-0.76</c:v>
                </c:pt>
                <c:pt idx="1766">
                  <c:v>-0.76</c:v>
                </c:pt>
                <c:pt idx="1767">
                  <c:v>-0.72</c:v>
                </c:pt>
                <c:pt idx="1768">
                  <c:v>-0.7</c:v>
                </c:pt>
                <c:pt idx="1769">
                  <c:v>-0.72</c:v>
                </c:pt>
                <c:pt idx="1770">
                  <c:v>-0.72</c:v>
                </c:pt>
                <c:pt idx="1771">
                  <c:v>-0.72</c:v>
                </c:pt>
                <c:pt idx="1772">
                  <c:v>-0.72</c:v>
                </c:pt>
                <c:pt idx="1773">
                  <c:v>-0.72</c:v>
                </c:pt>
                <c:pt idx="1774">
                  <c:v>-0.72</c:v>
                </c:pt>
                <c:pt idx="1775">
                  <c:v>-0.72</c:v>
                </c:pt>
                <c:pt idx="1776">
                  <c:v>-0.7</c:v>
                </c:pt>
                <c:pt idx="1777">
                  <c:v>-0.74</c:v>
                </c:pt>
                <c:pt idx="1778">
                  <c:v>-0.74</c:v>
                </c:pt>
                <c:pt idx="1779">
                  <c:v>-0.72</c:v>
                </c:pt>
                <c:pt idx="1780">
                  <c:v>-0.72</c:v>
                </c:pt>
                <c:pt idx="1781">
                  <c:v>-0.72</c:v>
                </c:pt>
                <c:pt idx="1782">
                  <c:v>-0.72</c:v>
                </c:pt>
                <c:pt idx="1783">
                  <c:v>-0.72</c:v>
                </c:pt>
                <c:pt idx="1784">
                  <c:v>-0.72</c:v>
                </c:pt>
                <c:pt idx="1785">
                  <c:v>-0.74</c:v>
                </c:pt>
                <c:pt idx="1786">
                  <c:v>-0.72</c:v>
                </c:pt>
                <c:pt idx="1787">
                  <c:v>-0.7</c:v>
                </c:pt>
                <c:pt idx="1788">
                  <c:v>-0.74</c:v>
                </c:pt>
                <c:pt idx="1789">
                  <c:v>-0.72</c:v>
                </c:pt>
                <c:pt idx="1790">
                  <c:v>-0.74</c:v>
                </c:pt>
                <c:pt idx="1791">
                  <c:v>-0.72</c:v>
                </c:pt>
                <c:pt idx="1792">
                  <c:v>-0.72</c:v>
                </c:pt>
                <c:pt idx="1793">
                  <c:v>-0.72</c:v>
                </c:pt>
                <c:pt idx="1794">
                  <c:v>-0.72</c:v>
                </c:pt>
                <c:pt idx="1795">
                  <c:v>-0.7</c:v>
                </c:pt>
                <c:pt idx="1796">
                  <c:v>-0.72</c:v>
                </c:pt>
                <c:pt idx="1797">
                  <c:v>-0.76</c:v>
                </c:pt>
                <c:pt idx="1798">
                  <c:v>-0.74</c:v>
                </c:pt>
                <c:pt idx="1799">
                  <c:v>-0.72</c:v>
                </c:pt>
                <c:pt idx="1800">
                  <c:v>-0.7</c:v>
                </c:pt>
                <c:pt idx="1801">
                  <c:v>-0.74</c:v>
                </c:pt>
                <c:pt idx="1802">
                  <c:v>-0.76</c:v>
                </c:pt>
                <c:pt idx="1803">
                  <c:v>-0.7</c:v>
                </c:pt>
                <c:pt idx="1804">
                  <c:v>-0.72</c:v>
                </c:pt>
                <c:pt idx="1805">
                  <c:v>-0.72</c:v>
                </c:pt>
                <c:pt idx="1806">
                  <c:v>-0.72</c:v>
                </c:pt>
                <c:pt idx="1807">
                  <c:v>-0.7</c:v>
                </c:pt>
                <c:pt idx="1808">
                  <c:v>-0.72</c:v>
                </c:pt>
                <c:pt idx="1809">
                  <c:v>-0.72</c:v>
                </c:pt>
                <c:pt idx="1810">
                  <c:v>-0.68</c:v>
                </c:pt>
                <c:pt idx="1811">
                  <c:v>-0.7</c:v>
                </c:pt>
                <c:pt idx="1812">
                  <c:v>-0.68</c:v>
                </c:pt>
                <c:pt idx="1813">
                  <c:v>-0.68</c:v>
                </c:pt>
                <c:pt idx="1814">
                  <c:v>-0.7</c:v>
                </c:pt>
                <c:pt idx="1815">
                  <c:v>-0.7</c:v>
                </c:pt>
                <c:pt idx="1816">
                  <c:v>-0.66</c:v>
                </c:pt>
                <c:pt idx="1817">
                  <c:v>-0.66</c:v>
                </c:pt>
                <c:pt idx="1818">
                  <c:v>-0.7</c:v>
                </c:pt>
                <c:pt idx="1819">
                  <c:v>-0.66</c:v>
                </c:pt>
                <c:pt idx="1820">
                  <c:v>-0.68</c:v>
                </c:pt>
                <c:pt idx="1821">
                  <c:v>-0.66</c:v>
                </c:pt>
                <c:pt idx="1822">
                  <c:v>-0.7</c:v>
                </c:pt>
                <c:pt idx="1823">
                  <c:v>-0.66</c:v>
                </c:pt>
                <c:pt idx="1824">
                  <c:v>-0.66</c:v>
                </c:pt>
                <c:pt idx="1825">
                  <c:v>-0.68</c:v>
                </c:pt>
                <c:pt idx="1826">
                  <c:v>-0.64</c:v>
                </c:pt>
                <c:pt idx="1827">
                  <c:v>-0.64</c:v>
                </c:pt>
                <c:pt idx="1828">
                  <c:v>-0.66</c:v>
                </c:pt>
                <c:pt idx="1829">
                  <c:v>-0.66</c:v>
                </c:pt>
                <c:pt idx="1830">
                  <c:v>-0.62</c:v>
                </c:pt>
                <c:pt idx="1831">
                  <c:v>-0.62</c:v>
                </c:pt>
                <c:pt idx="1832">
                  <c:v>-0.66</c:v>
                </c:pt>
                <c:pt idx="1833">
                  <c:v>-0.6</c:v>
                </c:pt>
                <c:pt idx="1834">
                  <c:v>-0.64</c:v>
                </c:pt>
                <c:pt idx="1835">
                  <c:v>-0.62</c:v>
                </c:pt>
                <c:pt idx="1836">
                  <c:v>-0.62</c:v>
                </c:pt>
                <c:pt idx="1837">
                  <c:v>-0.62</c:v>
                </c:pt>
                <c:pt idx="1838">
                  <c:v>-0.64</c:v>
                </c:pt>
                <c:pt idx="1839">
                  <c:v>-0.57999999999999996</c:v>
                </c:pt>
                <c:pt idx="1840">
                  <c:v>-0.6</c:v>
                </c:pt>
                <c:pt idx="1841">
                  <c:v>-0.62</c:v>
                </c:pt>
                <c:pt idx="1842">
                  <c:v>-0.62</c:v>
                </c:pt>
                <c:pt idx="1843">
                  <c:v>-0.62</c:v>
                </c:pt>
                <c:pt idx="1844">
                  <c:v>-0.62</c:v>
                </c:pt>
                <c:pt idx="1845">
                  <c:v>-0.57999999999999996</c:v>
                </c:pt>
                <c:pt idx="1846">
                  <c:v>-0.6</c:v>
                </c:pt>
                <c:pt idx="1847">
                  <c:v>-0.57999999999999996</c:v>
                </c:pt>
                <c:pt idx="1848">
                  <c:v>-0.6</c:v>
                </c:pt>
                <c:pt idx="1849">
                  <c:v>-0.56000000000000005</c:v>
                </c:pt>
                <c:pt idx="1850">
                  <c:v>-0.57999999999999996</c:v>
                </c:pt>
                <c:pt idx="1851">
                  <c:v>-0.56000000000000005</c:v>
                </c:pt>
                <c:pt idx="1852">
                  <c:v>-0.56000000000000005</c:v>
                </c:pt>
                <c:pt idx="1853">
                  <c:v>-0.54</c:v>
                </c:pt>
                <c:pt idx="1854">
                  <c:v>-0.52</c:v>
                </c:pt>
                <c:pt idx="1855">
                  <c:v>-0.54</c:v>
                </c:pt>
                <c:pt idx="1856">
                  <c:v>-0.57999999999999996</c:v>
                </c:pt>
                <c:pt idx="1857">
                  <c:v>-0.54</c:v>
                </c:pt>
                <c:pt idx="1858">
                  <c:v>-0.52</c:v>
                </c:pt>
                <c:pt idx="1859">
                  <c:v>-0.52</c:v>
                </c:pt>
                <c:pt idx="1860">
                  <c:v>-0.54</c:v>
                </c:pt>
                <c:pt idx="1861">
                  <c:v>-0.52</c:v>
                </c:pt>
                <c:pt idx="1862">
                  <c:v>-0.5</c:v>
                </c:pt>
                <c:pt idx="1863">
                  <c:v>-0.5</c:v>
                </c:pt>
                <c:pt idx="1864">
                  <c:v>-0.54</c:v>
                </c:pt>
                <c:pt idx="1865">
                  <c:v>-0.5</c:v>
                </c:pt>
                <c:pt idx="1866">
                  <c:v>-0.5</c:v>
                </c:pt>
                <c:pt idx="1867">
                  <c:v>-0.48</c:v>
                </c:pt>
                <c:pt idx="1868">
                  <c:v>-0.5</c:v>
                </c:pt>
                <c:pt idx="1869">
                  <c:v>-0.5</c:v>
                </c:pt>
                <c:pt idx="1870">
                  <c:v>-0.5</c:v>
                </c:pt>
                <c:pt idx="1871">
                  <c:v>-0.46</c:v>
                </c:pt>
                <c:pt idx="1872">
                  <c:v>-0.48</c:v>
                </c:pt>
                <c:pt idx="1873">
                  <c:v>-0.44</c:v>
                </c:pt>
                <c:pt idx="1874">
                  <c:v>-0.46</c:v>
                </c:pt>
                <c:pt idx="1875">
                  <c:v>-0.44</c:v>
                </c:pt>
                <c:pt idx="1876">
                  <c:v>-0.44</c:v>
                </c:pt>
                <c:pt idx="1877">
                  <c:v>-0.44</c:v>
                </c:pt>
                <c:pt idx="1878">
                  <c:v>-0.44</c:v>
                </c:pt>
                <c:pt idx="1879">
                  <c:v>-0.42</c:v>
                </c:pt>
                <c:pt idx="1880">
                  <c:v>-0.44</c:v>
                </c:pt>
                <c:pt idx="1881">
                  <c:v>-0.4</c:v>
                </c:pt>
                <c:pt idx="1882">
                  <c:v>-0.4</c:v>
                </c:pt>
                <c:pt idx="1883">
                  <c:v>-0.4</c:v>
                </c:pt>
                <c:pt idx="1884">
                  <c:v>-0.4</c:v>
                </c:pt>
                <c:pt idx="1885">
                  <c:v>-0.44</c:v>
                </c:pt>
                <c:pt idx="1886">
                  <c:v>-0.42</c:v>
                </c:pt>
                <c:pt idx="1887">
                  <c:v>-0.4</c:v>
                </c:pt>
                <c:pt idx="1888">
                  <c:v>-0.4</c:v>
                </c:pt>
                <c:pt idx="1889">
                  <c:v>-0.38</c:v>
                </c:pt>
                <c:pt idx="1890">
                  <c:v>-0.42</c:v>
                </c:pt>
                <c:pt idx="1891">
                  <c:v>-0.34</c:v>
                </c:pt>
                <c:pt idx="1892">
                  <c:v>-0.36</c:v>
                </c:pt>
                <c:pt idx="1893">
                  <c:v>-0.38</c:v>
                </c:pt>
                <c:pt idx="1894">
                  <c:v>-0.36</c:v>
                </c:pt>
                <c:pt idx="1895">
                  <c:v>-0.34</c:v>
                </c:pt>
                <c:pt idx="1896">
                  <c:v>-0.36</c:v>
                </c:pt>
                <c:pt idx="1897">
                  <c:v>-0.34</c:v>
                </c:pt>
                <c:pt idx="1898">
                  <c:v>-0.3</c:v>
                </c:pt>
                <c:pt idx="1899">
                  <c:v>-0.34</c:v>
                </c:pt>
                <c:pt idx="1900">
                  <c:v>-0.32</c:v>
                </c:pt>
                <c:pt idx="1901">
                  <c:v>-0.3</c:v>
                </c:pt>
                <c:pt idx="1902">
                  <c:v>-0.3</c:v>
                </c:pt>
                <c:pt idx="1903">
                  <c:v>-0.32</c:v>
                </c:pt>
                <c:pt idx="1904">
                  <c:v>-0.32</c:v>
                </c:pt>
                <c:pt idx="1905">
                  <c:v>-0.3</c:v>
                </c:pt>
                <c:pt idx="1906">
                  <c:v>-0.28000000000000003</c:v>
                </c:pt>
                <c:pt idx="1907">
                  <c:v>-0.26</c:v>
                </c:pt>
                <c:pt idx="1908">
                  <c:v>-0.26</c:v>
                </c:pt>
                <c:pt idx="1909">
                  <c:v>-0.28000000000000003</c:v>
                </c:pt>
                <c:pt idx="1910">
                  <c:v>-0.26</c:v>
                </c:pt>
                <c:pt idx="1911">
                  <c:v>-0.24</c:v>
                </c:pt>
                <c:pt idx="1912">
                  <c:v>-0.26</c:v>
                </c:pt>
                <c:pt idx="1913">
                  <c:v>-0.22</c:v>
                </c:pt>
                <c:pt idx="1914">
                  <c:v>-0.24</c:v>
                </c:pt>
                <c:pt idx="1915">
                  <c:v>-0.26</c:v>
                </c:pt>
                <c:pt idx="1916">
                  <c:v>-0.24</c:v>
                </c:pt>
                <c:pt idx="1917">
                  <c:v>-0.22</c:v>
                </c:pt>
                <c:pt idx="1918">
                  <c:v>-0.22</c:v>
                </c:pt>
                <c:pt idx="1919">
                  <c:v>-0.2</c:v>
                </c:pt>
                <c:pt idx="1920">
                  <c:v>-0.18</c:v>
                </c:pt>
                <c:pt idx="1921">
                  <c:v>-0.2</c:v>
                </c:pt>
                <c:pt idx="1922">
                  <c:v>-0.16</c:v>
                </c:pt>
                <c:pt idx="1923">
                  <c:v>-0.16</c:v>
                </c:pt>
                <c:pt idx="1924">
                  <c:v>-0.2</c:v>
                </c:pt>
                <c:pt idx="1925">
                  <c:v>-0.18</c:v>
                </c:pt>
                <c:pt idx="1926">
                  <c:v>-0.16</c:v>
                </c:pt>
                <c:pt idx="1927">
                  <c:v>-0.18</c:v>
                </c:pt>
                <c:pt idx="1928">
                  <c:v>-0.14000000000000001</c:v>
                </c:pt>
                <c:pt idx="1929">
                  <c:v>-0.14000000000000001</c:v>
                </c:pt>
                <c:pt idx="1930">
                  <c:v>-0.14000000000000001</c:v>
                </c:pt>
                <c:pt idx="1931">
                  <c:v>-0.12</c:v>
                </c:pt>
                <c:pt idx="1932">
                  <c:v>-0.1</c:v>
                </c:pt>
                <c:pt idx="1933">
                  <c:v>-0.12</c:v>
                </c:pt>
                <c:pt idx="1934">
                  <c:v>-0.1</c:v>
                </c:pt>
                <c:pt idx="1935">
                  <c:v>-0.1</c:v>
                </c:pt>
                <c:pt idx="1936">
                  <c:v>-0.12</c:v>
                </c:pt>
                <c:pt idx="1937">
                  <c:v>-0.08</c:v>
                </c:pt>
                <c:pt idx="1938">
                  <c:v>-0.08</c:v>
                </c:pt>
                <c:pt idx="1939">
                  <c:v>-0.06</c:v>
                </c:pt>
                <c:pt idx="1940">
                  <c:v>-0.06</c:v>
                </c:pt>
                <c:pt idx="1941">
                  <c:v>-0.04</c:v>
                </c:pt>
                <c:pt idx="1942">
                  <c:v>-0.08</c:v>
                </c:pt>
                <c:pt idx="1943">
                  <c:v>-0.06</c:v>
                </c:pt>
                <c:pt idx="1944">
                  <c:v>-0.02</c:v>
                </c:pt>
                <c:pt idx="1945">
                  <c:v>-0.02</c:v>
                </c:pt>
                <c:pt idx="1946">
                  <c:v>0</c:v>
                </c:pt>
                <c:pt idx="1947">
                  <c:v>-0.06</c:v>
                </c:pt>
                <c:pt idx="1948">
                  <c:v>0</c:v>
                </c:pt>
                <c:pt idx="1949">
                  <c:v>0</c:v>
                </c:pt>
                <c:pt idx="1950">
                  <c:v>-0.02</c:v>
                </c:pt>
                <c:pt idx="1951">
                  <c:v>0.04</c:v>
                </c:pt>
                <c:pt idx="1952">
                  <c:v>0.04</c:v>
                </c:pt>
                <c:pt idx="1953">
                  <c:v>0.02</c:v>
                </c:pt>
                <c:pt idx="1954">
                  <c:v>0.04</c:v>
                </c:pt>
                <c:pt idx="1955">
                  <c:v>0.02</c:v>
                </c:pt>
                <c:pt idx="1956">
                  <c:v>0.02</c:v>
                </c:pt>
                <c:pt idx="1957">
                  <c:v>0.08</c:v>
                </c:pt>
                <c:pt idx="1958">
                  <c:v>0.06</c:v>
                </c:pt>
                <c:pt idx="1959">
                  <c:v>0.06</c:v>
                </c:pt>
                <c:pt idx="1960">
                  <c:v>0.06</c:v>
                </c:pt>
                <c:pt idx="1961">
                  <c:v>0.06</c:v>
                </c:pt>
                <c:pt idx="1962">
                  <c:v>0.06</c:v>
                </c:pt>
                <c:pt idx="1963">
                  <c:v>0.06</c:v>
                </c:pt>
                <c:pt idx="1964">
                  <c:v>0.08</c:v>
                </c:pt>
                <c:pt idx="1965">
                  <c:v>0.08</c:v>
                </c:pt>
                <c:pt idx="1966">
                  <c:v>0.08</c:v>
                </c:pt>
                <c:pt idx="1967">
                  <c:v>0.1</c:v>
                </c:pt>
                <c:pt idx="1968">
                  <c:v>0.1</c:v>
                </c:pt>
                <c:pt idx="1969">
                  <c:v>0.1</c:v>
                </c:pt>
                <c:pt idx="1970">
                  <c:v>0.12</c:v>
                </c:pt>
                <c:pt idx="1971">
                  <c:v>0.14000000000000001</c:v>
                </c:pt>
                <c:pt idx="1972">
                  <c:v>0.14000000000000001</c:v>
                </c:pt>
                <c:pt idx="1973">
                  <c:v>0.16</c:v>
                </c:pt>
                <c:pt idx="1974">
                  <c:v>0.14000000000000001</c:v>
                </c:pt>
                <c:pt idx="1975">
                  <c:v>0.16</c:v>
                </c:pt>
                <c:pt idx="1976">
                  <c:v>0.18</c:v>
                </c:pt>
                <c:pt idx="1977">
                  <c:v>0.16</c:v>
                </c:pt>
                <c:pt idx="1978">
                  <c:v>0.16</c:v>
                </c:pt>
                <c:pt idx="1979">
                  <c:v>0.2</c:v>
                </c:pt>
                <c:pt idx="1980">
                  <c:v>0.2</c:v>
                </c:pt>
                <c:pt idx="1981">
                  <c:v>0.2</c:v>
                </c:pt>
                <c:pt idx="1982">
                  <c:v>0.2</c:v>
                </c:pt>
                <c:pt idx="1983">
                  <c:v>0.2</c:v>
                </c:pt>
                <c:pt idx="1984">
                  <c:v>0.18</c:v>
                </c:pt>
                <c:pt idx="1985">
                  <c:v>0.24</c:v>
                </c:pt>
                <c:pt idx="1986">
                  <c:v>0.22</c:v>
                </c:pt>
                <c:pt idx="1987">
                  <c:v>0.22</c:v>
                </c:pt>
                <c:pt idx="1988">
                  <c:v>0.22</c:v>
                </c:pt>
                <c:pt idx="1989">
                  <c:v>0.22</c:v>
                </c:pt>
                <c:pt idx="1990">
                  <c:v>0.24</c:v>
                </c:pt>
                <c:pt idx="1991">
                  <c:v>0.28000000000000003</c:v>
                </c:pt>
                <c:pt idx="1992">
                  <c:v>0.26</c:v>
                </c:pt>
                <c:pt idx="1993">
                  <c:v>0.26</c:v>
                </c:pt>
                <c:pt idx="1994">
                  <c:v>0.28000000000000003</c:v>
                </c:pt>
                <c:pt idx="1995">
                  <c:v>0.26</c:v>
                </c:pt>
                <c:pt idx="1996">
                  <c:v>0.28000000000000003</c:v>
                </c:pt>
                <c:pt idx="1997">
                  <c:v>0.28000000000000003</c:v>
                </c:pt>
                <c:pt idx="1998">
                  <c:v>0.32</c:v>
                </c:pt>
                <c:pt idx="1999">
                  <c:v>0.3</c:v>
                </c:pt>
                <c:pt idx="2000">
                  <c:v>0.28000000000000003</c:v>
                </c:pt>
                <c:pt idx="2001">
                  <c:v>0.32</c:v>
                </c:pt>
                <c:pt idx="2002">
                  <c:v>0.32</c:v>
                </c:pt>
                <c:pt idx="2003">
                  <c:v>0.3</c:v>
                </c:pt>
                <c:pt idx="2004">
                  <c:v>0.34</c:v>
                </c:pt>
                <c:pt idx="2005">
                  <c:v>0.36</c:v>
                </c:pt>
                <c:pt idx="2006">
                  <c:v>0.34</c:v>
                </c:pt>
                <c:pt idx="2007">
                  <c:v>0.36</c:v>
                </c:pt>
                <c:pt idx="2008">
                  <c:v>0.34</c:v>
                </c:pt>
                <c:pt idx="2009">
                  <c:v>0.34</c:v>
                </c:pt>
                <c:pt idx="2010">
                  <c:v>0.38</c:v>
                </c:pt>
                <c:pt idx="2011">
                  <c:v>0.38</c:v>
                </c:pt>
                <c:pt idx="2012">
                  <c:v>0.38</c:v>
                </c:pt>
                <c:pt idx="2013">
                  <c:v>0.4</c:v>
                </c:pt>
                <c:pt idx="2014">
                  <c:v>0.36</c:v>
                </c:pt>
                <c:pt idx="2015">
                  <c:v>0.36</c:v>
                </c:pt>
                <c:pt idx="2016">
                  <c:v>0.38</c:v>
                </c:pt>
                <c:pt idx="2017">
                  <c:v>0.42</c:v>
                </c:pt>
                <c:pt idx="2018">
                  <c:v>0.4</c:v>
                </c:pt>
                <c:pt idx="2019">
                  <c:v>0.4</c:v>
                </c:pt>
                <c:pt idx="2020">
                  <c:v>0.44</c:v>
                </c:pt>
                <c:pt idx="2021">
                  <c:v>0.44</c:v>
                </c:pt>
                <c:pt idx="2022">
                  <c:v>0.4</c:v>
                </c:pt>
                <c:pt idx="2023">
                  <c:v>0.42</c:v>
                </c:pt>
                <c:pt idx="2024">
                  <c:v>0.44</c:v>
                </c:pt>
                <c:pt idx="2025">
                  <c:v>0.46</c:v>
                </c:pt>
                <c:pt idx="2026">
                  <c:v>0.46</c:v>
                </c:pt>
                <c:pt idx="2027">
                  <c:v>0.44</c:v>
                </c:pt>
                <c:pt idx="2028">
                  <c:v>0.44</c:v>
                </c:pt>
                <c:pt idx="2029">
                  <c:v>0.46</c:v>
                </c:pt>
                <c:pt idx="2030">
                  <c:v>0.48</c:v>
                </c:pt>
                <c:pt idx="2031">
                  <c:v>0.48</c:v>
                </c:pt>
                <c:pt idx="2032">
                  <c:v>0.52</c:v>
                </c:pt>
                <c:pt idx="2033">
                  <c:v>0.48</c:v>
                </c:pt>
                <c:pt idx="2034">
                  <c:v>0.44</c:v>
                </c:pt>
                <c:pt idx="2035">
                  <c:v>0.5</c:v>
                </c:pt>
                <c:pt idx="2036">
                  <c:v>0.48</c:v>
                </c:pt>
                <c:pt idx="2037">
                  <c:v>0.52</c:v>
                </c:pt>
                <c:pt idx="2038">
                  <c:v>0.5</c:v>
                </c:pt>
                <c:pt idx="2039">
                  <c:v>0.52</c:v>
                </c:pt>
                <c:pt idx="2040">
                  <c:v>0.54</c:v>
                </c:pt>
                <c:pt idx="2041">
                  <c:v>0.5</c:v>
                </c:pt>
                <c:pt idx="2042">
                  <c:v>0.52</c:v>
                </c:pt>
                <c:pt idx="2043">
                  <c:v>0.54</c:v>
                </c:pt>
                <c:pt idx="2044">
                  <c:v>0.52</c:v>
                </c:pt>
                <c:pt idx="2045">
                  <c:v>0.56000000000000005</c:v>
                </c:pt>
                <c:pt idx="2046">
                  <c:v>0.52</c:v>
                </c:pt>
                <c:pt idx="2047">
                  <c:v>0.54</c:v>
                </c:pt>
                <c:pt idx="2048">
                  <c:v>0.54</c:v>
                </c:pt>
                <c:pt idx="2049">
                  <c:v>0.54</c:v>
                </c:pt>
                <c:pt idx="2050">
                  <c:v>0.57999999999999996</c:v>
                </c:pt>
                <c:pt idx="2051">
                  <c:v>0.56000000000000005</c:v>
                </c:pt>
                <c:pt idx="2052">
                  <c:v>0.57999999999999996</c:v>
                </c:pt>
                <c:pt idx="2053">
                  <c:v>0.54</c:v>
                </c:pt>
                <c:pt idx="2054">
                  <c:v>0.56000000000000005</c:v>
                </c:pt>
                <c:pt idx="2055">
                  <c:v>0.57999999999999996</c:v>
                </c:pt>
                <c:pt idx="2056">
                  <c:v>0.57999999999999996</c:v>
                </c:pt>
                <c:pt idx="2057">
                  <c:v>0.62</c:v>
                </c:pt>
                <c:pt idx="2058">
                  <c:v>0.57999999999999996</c:v>
                </c:pt>
                <c:pt idx="2059">
                  <c:v>0.6</c:v>
                </c:pt>
                <c:pt idx="2060">
                  <c:v>0.57999999999999996</c:v>
                </c:pt>
                <c:pt idx="2061">
                  <c:v>0.6</c:v>
                </c:pt>
                <c:pt idx="2062">
                  <c:v>0.6</c:v>
                </c:pt>
                <c:pt idx="2063">
                  <c:v>0.57999999999999996</c:v>
                </c:pt>
                <c:pt idx="2064">
                  <c:v>0.62</c:v>
                </c:pt>
                <c:pt idx="2065">
                  <c:v>0.62</c:v>
                </c:pt>
                <c:pt idx="2066">
                  <c:v>0.6</c:v>
                </c:pt>
                <c:pt idx="2067">
                  <c:v>0.64</c:v>
                </c:pt>
                <c:pt idx="2068">
                  <c:v>0.62</c:v>
                </c:pt>
                <c:pt idx="2069">
                  <c:v>0.66</c:v>
                </c:pt>
                <c:pt idx="2070">
                  <c:v>0.66</c:v>
                </c:pt>
                <c:pt idx="2071">
                  <c:v>0.62</c:v>
                </c:pt>
                <c:pt idx="2072">
                  <c:v>0.66</c:v>
                </c:pt>
                <c:pt idx="2073">
                  <c:v>0.66</c:v>
                </c:pt>
                <c:pt idx="2074">
                  <c:v>0.62</c:v>
                </c:pt>
                <c:pt idx="2075">
                  <c:v>0.64</c:v>
                </c:pt>
                <c:pt idx="2076">
                  <c:v>0.7</c:v>
                </c:pt>
                <c:pt idx="2077">
                  <c:v>0.66</c:v>
                </c:pt>
                <c:pt idx="2078">
                  <c:v>0.66</c:v>
                </c:pt>
                <c:pt idx="2079">
                  <c:v>0.66</c:v>
                </c:pt>
                <c:pt idx="2080">
                  <c:v>0.66</c:v>
                </c:pt>
                <c:pt idx="2081">
                  <c:v>0.66</c:v>
                </c:pt>
                <c:pt idx="2082">
                  <c:v>0.68</c:v>
                </c:pt>
                <c:pt idx="2083">
                  <c:v>0.66</c:v>
                </c:pt>
                <c:pt idx="2084">
                  <c:v>0.7</c:v>
                </c:pt>
                <c:pt idx="2085">
                  <c:v>0.64</c:v>
                </c:pt>
                <c:pt idx="2086">
                  <c:v>0.68</c:v>
                </c:pt>
                <c:pt idx="2087">
                  <c:v>0.68</c:v>
                </c:pt>
                <c:pt idx="2088">
                  <c:v>0.7</c:v>
                </c:pt>
                <c:pt idx="2089">
                  <c:v>0.7</c:v>
                </c:pt>
                <c:pt idx="2090">
                  <c:v>0.72</c:v>
                </c:pt>
                <c:pt idx="2091">
                  <c:v>0.74</c:v>
                </c:pt>
                <c:pt idx="2092">
                  <c:v>0.7</c:v>
                </c:pt>
                <c:pt idx="2093">
                  <c:v>0.68</c:v>
                </c:pt>
                <c:pt idx="2094">
                  <c:v>0.7</c:v>
                </c:pt>
                <c:pt idx="2095">
                  <c:v>0.72</c:v>
                </c:pt>
                <c:pt idx="2096">
                  <c:v>0.72</c:v>
                </c:pt>
                <c:pt idx="2097">
                  <c:v>0.7</c:v>
                </c:pt>
                <c:pt idx="2098">
                  <c:v>0.72</c:v>
                </c:pt>
                <c:pt idx="2099">
                  <c:v>0.7</c:v>
                </c:pt>
                <c:pt idx="2100">
                  <c:v>0.72</c:v>
                </c:pt>
                <c:pt idx="2101">
                  <c:v>0.74</c:v>
                </c:pt>
                <c:pt idx="2102">
                  <c:v>0.7</c:v>
                </c:pt>
                <c:pt idx="2103">
                  <c:v>0.7</c:v>
                </c:pt>
                <c:pt idx="2104">
                  <c:v>0.7</c:v>
                </c:pt>
                <c:pt idx="2105">
                  <c:v>0.74</c:v>
                </c:pt>
                <c:pt idx="2106">
                  <c:v>0.74</c:v>
                </c:pt>
                <c:pt idx="2107">
                  <c:v>0.72</c:v>
                </c:pt>
                <c:pt idx="2108">
                  <c:v>0.72</c:v>
                </c:pt>
                <c:pt idx="2109">
                  <c:v>0.74</c:v>
                </c:pt>
                <c:pt idx="2110">
                  <c:v>0.7</c:v>
                </c:pt>
                <c:pt idx="2111">
                  <c:v>0.74</c:v>
                </c:pt>
                <c:pt idx="2112">
                  <c:v>0.72</c:v>
                </c:pt>
                <c:pt idx="2113">
                  <c:v>0.7</c:v>
                </c:pt>
                <c:pt idx="2114">
                  <c:v>0.74</c:v>
                </c:pt>
                <c:pt idx="2115">
                  <c:v>0.76</c:v>
                </c:pt>
                <c:pt idx="2116">
                  <c:v>0.74</c:v>
                </c:pt>
                <c:pt idx="2117">
                  <c:v>0.74</c:v>
                </c:pt>
                <c:pt idx="2118">
                  <c:v>0.72</c:v>
                </c:pt>
                <c:pt idx="2119">
                  <c:v>0.7</c:v>
                </c:pt>
                <c:pt idx="2120">
                  <c:v>0.72</c:v>
                </c:pt>
                <c:pt idx="2121">
                  <c:v>0.74</c:v>
                </c:pt>
                <c:pt idx="2122">
                  <c:v>0.76</c:v>
                </c:pt>
                <c:pt idx="2123">
                  <c:v>0.74</c:v>
                </c:pt>
                <c:pt idx="2124">
                  <c:v>0.74</c:v>
                </c:pt>
                <c:pt idx="2125">
                  <c:v>0.76</c:v>
                </c:pt>
                <c:pt idx="2126">
                  <c:v>0.72</c:v>
                </c:pt>
                <c:pt idx="2127">
                  <c:v>0.72</c:v>
                </c:pt>
                <c:pt idx="2128">
                  <c:v>0.72</c:v>
                </c:pt>
                <c:pt idx="2129">
                  <c:v>0.74</c:v>
                </c:pt>
                <c:pt idx="2130">
                  <c:v>0.72</c:v>
                </c:pt>
                <c:pt idx="2131">
                  <c:v>0.72</c:v>
                </c:pt>
                <c:pt idx="2132">
                  <c:v>0.76</c:v>
                </c:pt>
                <c:pt idx="2133">
                  <c:v>0.72</c:v>
                </c:pt>
                <c:pt idx="2134">
                  <c:v>0.72</c:v>
                </c:pt>
                <c:pt idx="2135">
                  <c:v>0.72</c:v>
                </c:pt>
                <c:pt idx="2136">
                  <c:v>0.74</c:v>
                </c:pt>
                <c:pt idx="2137">
                  <c:v>0.72</c:v>
                </c:pt>
                <c:pt idx="2138">
                  <c:v>0.72</c:v>
                </c:pt>
                <c:pt idx="2139">
                  <c:v>0.72</c:v>
                </c:pt>
                <c:pt idx="2140">
                  <c:v>0.74</c:v>
                </c:pt>
                <c:pt idx="2141">
                  <c:v>0.74</c:v>
                </c:pt>
                <c:pt idx="2142">
                  <c:v>0.72</c:v>
                </c:pt>
                <c:pt idx="2143">
                  <c:v>0.7</c:v>
                </c:pt>
                <c:pt idx="2144">
                  <c:v>0.72</c:v>
                </c:pt>
                <c:pt idx="2145">
                  <c:v>0.74</c:v>
                </c:pt>
                <c:pt idx="2146">
                  <c:v>0.72</c:v>
                </c:pt>
                <c:pt idx="2147">
                  <c:v>0.74</c:v>
                </c:pt>
                <c:pt idx="2148">
                  <c:v>0.72</c:v>
                </c:pt>
                <c:pt idx="2149">
                  <c:v>0.72</c:v>
                </c:pt>
                <c:pt idx="2150">
                  <c:v>0.74</c:v>
                </c:pt>
                <c:pt idx="2151">
                  <c:v>0.72</c:v>
                </c:pt>
                <c:pt idx="2152">
                  <c:v>0.72</c:v>
                </c:pt>
                <c:pt idx="2153">
                  <c:v>0.7</c:v>
                </c:pt>
                <c:pt idx="2154">
                  <c:v>0.7</c:v>
                </c:pt>
                <c:pt idx="2155">
                  <c:v>0.72</c:v>
                </c:pt>
                <c:pt idx="2156">
                  <c:v>0.74</c:v>
                </c:pt>
                <c:pt idx="2157">
                  <c:v>0.7</c:v>
                </c:pt>
                <c:pt idx="2158">
                  <c:v>0.72</c:v>
                </c:pt>
                <c:pt idx="2159">
                  <c:v>0.7</c:v>
                </c:pt>
                <c:pt idx="2160">
                  <c:v>0.7</c:v>
                </c:pt>
                <c:pt idx="2161">
                  <c:v>0.7</c:v>
                </c:pt>
                <c:pt idx="2162">
                  <c:v>0.72</c:v>
                </c:pt>
                <c:pt idx="2163">
                  <c:v>0.68</c:v>
                </c:pt>
                <c:pt idx="2164">
                  <c:v>0.72</c:v>
                </c:pt>
                <c:pt idx="2165">
                  <c:v>0.68</c:v>
                </c:pt>
                <c:pt idx="2166">
                  <c:v>0.7</c:v>
                </c:pt>
                <c:pt idx="2167">
                  <c:v>0.7</c:v>
                </c:pt>
                <c:pt idx="2168">
                  <c:v>0.7</c:v>
                </c:pt>
                <c:pt idx="2169">
                  <c:v>0.72</c:v>
                </c:pt>
                <c:pt idx="2170">
                  <c:v>0.66</c:v>
                </c:pt>
                <c:pt idx="2171">
                  <c:v>0.72</c:v>
                </c:pt>
                <c:pt idx="2172">
                  <c:v>0.72</c:v>
                </c:pt>
                <c:pt idx="2173">
                  <c:v>0.66</c:v>
                </c:pt>
                <c:pt idx="2174">
                  <c:v>0.7</c:v>
                </c:pt>
                <c:pt idx="2175">
                  <c:v>0.7</c:v>
                </c:pt>
                <c:pt idx="2176">
                  <c:v>0.66</c:v>
                </c:pt>
                <c:pt idx="2177">
                  <c:v>0.68</c:v>
                </c:pt>
                <c:pt idx="2178">
                  <c:v>0.68</c:v>
                </c:pt>
                <c:pt idx="2179">
                  <c:v>0.68</c:v>
                </c:pt>
                <c:pt idx="2180">
                  <c:v>0.64</c:v>
                </c:pt>
                <c:pt idx="2181">
                  <c:v>0.66</c:v>
                </c:pt>
                <c:pt idx="2182">
                  <c:v>0.68</c:v>
                </c:pt>
                <c:pt idx="2183">
                  <c:v>0.62</c:v>
                </c:pt>
                <c:pt idx="2184">
                  <c:v>0.62</c:v>
                </c:pt>
                <c:pt idx="2185">
                  <c:v>0.66</c:v>
                </c:pt>
                <c:pt idx="2186">
                  <c:v>0.66</c:v>
                </c:pt>
                <c:pt idx="2187">
                  <c:v>0.62</c:v>
                </c:pt>
                <c:pt idx="2188">
                  <c:v>0.64</c:v>
                </c:pt>
                <c:pt idx="2189">
                  <c:v>0.66</c:v>
                </c:pt>
                <c:pt idx="2190">
                  <c:v>0.62</c:v>
                </c:pt>
                <c:pt idx="2191">
                  <c:v>0.64</c:v>
                </c:pt>
                <c:pt idx="2192">
                  <c:v>0.62</c:v>
                </c:pt>
                <c:pt idx="2193">
                  <c:v>0.64</c:v>
                </c:pt>
                <c:pt idx="2194">
                  <c:v>0.66</c:v>
                </c:pt>
                <c:pt idx="2195">
                  <c:v>0.6</c:v>
                </c:pt>
                <c:pt idx="2196">
                  <c:v>0.64</c:v>
                </c:pt>
                <c:pt idx="2197">
                  <c:v>0.62</c:v>
                </c:pt>
                <c:pt idx="2198">
                  <c:v>0.6</c:v>
                </c:pt>
                <c:pt idx="2199">
                  <c:v>0.57999999999999996</c:v>
                </c:pt>
                <c:pt idx="2200">
                  <c:v>0.57999999999999996</c:v>
                </c:pt>
                <c:pt idx="2201">
                  <c:v>0.6</c:v>
                </c:pt>
                <c:pt idx="2202">
                  <c:v>0.6</c:v>
                </c:pt>
                <c:pt idx="2203">
                  <c:v>0.57999999999999996</c:v>
                </c:pt>
                <c:pt idx="2204">
                  <c:v>0.6</c:v>
                </c:pt>
                <c:pt idx="2205">
                  <c:v>0.57999999999999996</c:v>
                </c:pt>
                <c:pt idx="2206">
                  <c:v>0.57999999999999996</c:v>
                </c:pt>
                <c:pt idx="2207">
                  <c:v>0.57999999999999996</c:v>
                </c:pt>
                <c:pt idx="2208">
                  <c:v>0.56000000000000005</c:v>
                </c:pt>
                <c:pt idx="2209">
                  <c:v>0.54</c:v>
                </c:pt>
                <c:pt idx="2210">
                  <c:v>0.56000000000000005</c:v>
                </c:pt>
                <c:pt idx="2211">
                  <c:v>0.52</c:v>
                </c:pt>
                <c:pt idx="2212">
                  <c:v>0.52</c:v>
                </c:pt>
                <c:pt idx="2213">
                  <c:v>0.56000000000000005</c:v>
                </c:pt>
                <c:pt idx="2214">
                  <c:v>0.52</c:v>
                </c:pt>
                <c:pt idx="2215">
                  <c:v>0.52</c:v>
                </c:pt>
                <c:pt idx="2216">
                  <c:v>0.54</c:v>
                </c:pt>
                <c:pt idx="2217">
                  <c:v>0.52</c:v>
                </c:pt>
                <c:pt idx="2218">
                  <c:v>0.48</c:v>
                </c:pt>
                <c:pt idx="2219">
                  <c:v>0.54</c:v>
                </c:pt>
                <c:pt idx="2220">
                  <c:v>0.54</c:v>
                </c:pt>
                <c:pt idx="2221">
                  <c:v>0.5</c:v>
                </c:pt>
                <c:pt idx="2222">
                  <c:v>0.52</c:v>
                </c:pt>
                <c:pt idx="2223">
                  <c:v>0.48</c:v>
                </c:pt>
                <c:pt idx="2224">
                  <c:v>0.5</c:v>
                </c:pt>
                <c:pt idx="2225">
                  <c:v>0.48</c:v>
                </c:pt>
                <c:pt idx="2226">
                  <c:v>0.5</c:v>
                </c:pt>
                <c:pt idx="2227">
                  <c:v>0.48</c:v>
                </c:pt>
                <c:pt idx="2228">
                  <c:v>0.48</c:v>
                </c:pt>
                <c:pt idx="2229">
                  <c:v>0.46</c:v>
                </c:pt>
                <c:pt idx="2230">
                  <c:v>0.44</c:v>
                </c:pt>
                <c:pt idx="2231">
                  <c:v>0.48</c:v>
                </c:pt>
                <c:pt idx="2232">
                  <c:v>0.44</c:v>
                </c:pt>
                <c:pt idx="2233">
                  <c:v>0.46</c:v>
                </c:pt>
                <c:pt idx="2234">
                  <c:v>0.48</c:v>
                </c:pt>
                <c:pt idx="2235">
                  <c:v>0.42</c:v>
                </c:pt>
                <c:pt idx="2236">
                  <c:v>0.4</c:v>
                </c:pt>
                <c:pt idx="2237">
                  <c:v>0.42</c:v>
                </c:pt>
                <c:pt idx="2238">
                  <c:v>0.42</c:v>
                </c:pt>
                <c:pt idx="2239">
                  <c:v>0.42</c:v>
                </c:pt>
                <c:pt idx="2240">
                  <c:v>0.42</c:v>
                </c:pt>
                <c:pt idx="2241">
                  <c:v>0.42</c:v>
                </c:pt>
                <c:pt idx="2242">
                  <c:v>0.38</c:v>
                </c:pt>
                <c:pt idx="2243">
                  <c:v>0.42</c:v>
                </c:pt>
                <c:pt idx="2244">
                  <c:v>0.4</c:v>
                </c:pt>
                <c:pt idx="2245">
                  <c:v>0.4</c:v>
                </c:pt>
                <c:pt idx="2246">
                  <c:v>0.38</c:v>
                </c:pt>
                <c:pt idx="2247">
                  <c:v>0.38</c:v>
                </c:pt>
                <c:pt idx="2248">
                  <c:v>0.38</c:v>
                </c:pt>
                <c:pt idx="2249">
                  <c:v>0.38</c:v>
                </c:pt>
                <c:pt idx="2250">
                  <c:v>0.36</c:v>
                </c:pt>
                <c:pt idx="2251">
                  <c:v>0.36</c:v>
                </c:pt>
                <c:pt idx="2252">
                  <c:v>0.36</c:v>
                </c:pt>
                <c:pt idx="2253">
                  <c:v>0.36</c:v>
                </c:pt>
                <c:pt idx="2254">
                  <c:v>0.34</c:v>
                </c:pt>
                <c:pt idx="2255">
                  <c:v>0.34</c:v>
                </c:pt>
                <c:pt idx="2256">
                  <c:v>0.32</c:v>
                </c:pt>
                <c:pt idx="2257">
                  <c:v>0.34</c:v>
                </c:pt>
                <c:pt idx="2258">
                  <c:v>0.32</c:v>
                </c:pt>
                <c:pt idx="2259">
                  <c:v>0.32</c:v>
                </c:pt>
                <c:pt idx="2260">
                  <c:v>0.3</c:v>
                </c:pt>
                <c:pt idx="2261">
                  <c:v>0.28000000000000003</c:v>
                </c:pt>
                <c:pt idx="2262">
                  <c:v>0.3</c:v>
                </c:pt>
                <c:pt idx="2263">
                  <c:v>0.28000000000000003</c:v>
                </c:pt>
                <c:pt idx="2264">
                  <c:v>0.24</c:v>
                </c:pt>
                <c:pt idx="2265">
                  <c:v>0.3</c:v>
                </c:pt>
                <c:pt idx="2266">
                  <c:v>0.26</c:v>
                </c:pt>
                <c:pt idx="2267">
                  <c:v>0.28000000000000003</c:v>
                </c:pt>
                <c:pt idx="2268">
                  <c:v>0.24</c:v>
                </c:pt>
                <c:pt idx="2269">
                  <c:v>0.26</c:v>
                </c:pt>
                <c:pt idx="2270">
                  <c:v>0.22</c:v>
                </c:pt>
                <c:pt idx="2271">
                  <c:v>0.22</c:v>
                </c:pt>
                <c:pt idx="2272">
                  <c:v>0.22</c:v>
                </c:pt>
                <c:pt idx="2273">
                  <c:v>0.22</c:v>
                </c:pt>
                <c:pt idx="2274">
                  <c:v>0.22</c:v>
                </c:pt>
                <c:pt idx="2275">
                  <c:v>0.2</c:v>
                </c:pt>
                <c:pt idx="2276">
                  <c:v>0.2</c:v>
                </c:pt>
                <c:pt idx="2277">
                  <c:v>0.16</c:v>
                </c:pt>
                <c:pt idx="2278">
                  <c:v>0.2</c:v>
                </c:pt>
                <c:pt idx="2279">
                  <c:v>0.2</c:v>
                </c:pt>
                <c:pt idx="2280">
                  <c:v>0.18</c:v>
                </c:pt>
                <c:pt idx="2281">
                  <c:v>0.2</c:v>
                </c:pt>
                <c:pt idx="2282">
                  <c:v>0.18</c:v>
                </c:pt>
                <c:pt idx="2283">
                  <c:v>0.16</c:v>
                </c:pt>
                <c:pt idx="2284">
                  <c:v>0.14000000000000001</c:v>
                </c:pt>
                <c:pt idx="2285">
                  <c:v>0.14000000000000001</c:v>
                </c:pt>
                <c:pt idx="2286">
                  <c:v>0.12</c:v>
                </c:pt>
                <c:pt idx="2287">
                  <c:v>0.14000000000000001</c:v>
                </c:pt>
                <c:pt idx="2288">
                  <c:v>0.16</c:v>
                </c:pt>
                <c:pt idx="2289">
                  <c:v>0.12</c:v>
                </c:pt>
                <c:pt idx="2290">
                  <c:v>0.1</c:v>
                </c:pt>
                <c:pt idx="2291">
                  <c:v>0.12</c:v>
                </c:pt>
                <c:pt idx="2292">
                  <c:v>0.14000000000000001</c:v>
                </c:pt>
                <c:pt idx="2293">
                  <c:v>0.14000000000000001</c:v>
                </c:pt>
                <c:pt idx="2294">
                  <c:v>0.1</c:v>
                </c:pt>
                <c:pt idx="2295">
                  <c:v>0.1</c:v>
                </c:pt>
                <c:pt idx="2296">
                  <c:v>0.08</c:v>
                </c:pt>
                <c:pt idx="2297">
                  <c:v>0.08</c:v>
                </c:pt>
                <c:pt idx="2298">
                  <c:v>0.08</c:v>
                </c:pt>
                <c:pt idx="2299">
                  <c:v>0.06</c:v>
                </c:pt>
                <c:pt idx="2300">
                  <c:v>0.04</c:v>
                </c:pt>
                <c:pt idx="2301">
                  <c:v>0.04</c:v>
                </c:pt>
                <c:pt idx="2302">
                  <c:v>0.02</c:v>
                </c:pt>
                <c:pt idx="2303">
                  <c:v>0.06</c:v>
                </c:pt>
                <c:pt idx="2304">
                  <c:v>0.02</c:v>
                </c:pt>
                <c:pt idx="2305">
                  <c:v>0.02</c:v>
                </c:pt>
                <c:pt idx="2306">
                  <c:v>0.04</c:v>
                </c:pt>
                <c:pt idx="2307">
                  <c:v>0</c:v>
                </c:pt>
                <c:pt idx="2308">
                  <c:v>0</c:v>
                </c:pt>
                <c:pt idx="2309">
                  <c:v>0.04</c:v>
                </c:pt>
                <c:pt idx="2310">
                  <c:v>0.02</c:v>
                </c:pt>
                <c:pt idx="2311">
                  <c:v>0</c:v>
                </c:pt>
                <c:pt idx="2312">
                  <c:v>0</c:v>
                </c:pt>
                <c:pt idx="2313">
                  <c:v>0</c:v>
                </c:pt>
                <c:pt idx="2314">
                  <c:v>0</c:v>
                </c:pt>
                <c:pt idx="2315">
                  <c:v>-0.06</c:v>
                </c:pt>
                <c:pt idx="2316">
                  <c:v>-0.02</c:v>
                </c:pt>
                <c:pt idx="2317">
                  <c:v>-0.08</c:v>
                </c:pt>
                <c:pt idx="2318">
                  <c:v>-0.04</c:v>
                </c:pt>
                <c:pt idx="2319">
                  <c:v>-0.04</c:v>
                </c:pt>
                <c:pt idx="2320">
                  <c:v>-0.06</c:v>
                </c:pt>
                <c:pt idx="2321">
                  <c:v>-0.12</c:v>
                </c:pt>
                <c:pt idx="2322">
                  <c:v>-0.06</c:v>
                </c:pt>
                <c:pt idx="2323">
                  <c:v>-0.1</c:v>
                </c:pt>
                <c:pt idx="2324">
                  <c:v>-0.08</c:v>
                </c:pt>
                <c:pt idx="2325">
                  <c:v>-0.1</c:v>
                </c:pt>
                <c:pt idx="2326">
                  <c:v>-0.1</c:v>
                </c:pt>
                <c:pt idx="2327">
                  <c:v>-0.1</c:v>
                </c:pt>
                <c:pt idx="2328">
                  <c:v>-0.14000000000000001</c:v>
                </c:pt>
                <c:pt idx="2329">
                  <c:v>-0.14000000000000001</c:v>
                </c:pt>
                <c:pt idx="2330">
                  <c:v>-0.1</c:v>
                </c:pt>
                <c:pt idx="2331">
                  <c:v>-0.1</c:v>
                </c:pt>
                <c:pt idx="2332">
                  <c:v>-0.22</c:v>
                </c:pt>
                <c:pt idx="2333">
                  <c:v>-0.16</c:v>
                </c:pt>
                <c:pt idx="2334">
                  <c:v>-0.14000000000000001</c:v>
                </c:pt>
                <c:pt idx="2335">
                  <c:v>-0.18</c:v>
                </c:pt>
                <c:pt idx="2336">
                  <c:v>-0.2</c:v>
                </c:pt>
                <c:pt idx="2337">
                  <c:v>-0.18</c:v>
                </c:pt>
                <c:pt idx="2338">
                  <c:v>-0.18</c:v>
                </c:pt>
                <c:pt idx="2339">
                  <c:v>-0.18</c:v>
                </c:pt>
                <c:pt idx="2340">
                  <c:v>-0.16</c:v>
                </c:pt>
                <c:pt idx="2341">
                  <c:v>-0.18</c:v>
                </c:pt>
                <c:pt idx="2342">
                  <c:v>-0.22</c:v>
                </c:pt>
                <c:pt idx="2343">
                  <c:v>-0.22</c:v>
                </c:pt>
                <c:pt idx="2344">
                  <c:v>-0.2</c:v>
                </c:pt>
                <c:pt idx="2345">
                  <c:v>-0.22</c:v>
                </c:pt>
                <c:pt idx="2346">
                  <c:v>-0.22</c:v>
                </c:pt>
                <c:pt idx="2347">
                  <c:v>-0.26</c:v>
                </c:pt>
                <c:pt idx="2348">
                  <c:v>-0.24</c:v>
                </c:pt>
                <c:pt idx="2349">
                  <c:v>-0.28000000000000003</c:v>
                </c:pt>
                <c:pt idx="2350">
                  <c:v>-0.26</c:v>
                </c:pt>
                <c:pt idx="2351">
                  <c:v>-0.28000000000000003</c:v>
                </c:pt>
                <c:pt idx="2352">
                  <c:v>-0.28000000000000003</c:v>
                </c:pt>
                <c:pt idx="2353">
                  <c:v>-0.28000000000000003</c:v>
                </c:pt>
                <c:pt idx="2354">
                  <c:v>-0.3</c:v>
                </c:pt>
                <c:pt idx="2355">
                  <c:v>-0.3</c:v>
                </c:pt>
                <c:pt idx="2356">
                  <c:v>-0.32</c:v>
                </c:pt>
                <c:pt idx="2357">
                  <c:v>-0.32</c:v>
                </c:pt>
                <c:pt idx="2358">
                  <c:v>-0.32</c:v>
                </c:pt>
                <c:pt idx="2359">
                  <c:v>-0.3</c:v>
                </c:pt>
                <c:pt idx="2360">
                  <c:v>-0.32</c:v>
                </c:pt>
                <c:pt idx="2361">
                  <c:v>-0.32</c:v>
                </c:pt>
                <c:pt idx="2362">
                  <c:v>-0.32</c:v>
                </c:pt>
                <c:pt idx="2363">
                  <c:v>-0.32</c:v>
                </c:pt>
                <c:pt idx="2364">
                  <c:v>-0.32</c:v>
                </c:pt>
                <c:pt idx="2365">
                  <c:v>-0.34</c:v>
                </c:pt>
                <c:pt idx="2366">
                  <c:v>-0.36</c:v>
                </c:pt>
                <c:pt idx="2367">
                  <c:v>-0.38</c:v>
                </c:pt>
                <c:pt idx="2368">
                  <c:v>-0.38</c:v>
                </c:pt>
                <c:pt idx="2369">
                  <c:v>-0.38</c:v>
                </c:pt>
                <c:pt idx="2370">
                  <c:v>-0.4</c:v>
                </c:pt>
                <c:pt idx="2371">
                  <c:v>-0.38</c:v>
                </c:pt>
                <c:pt idx="2372">
                  <c:v>-0.38</c:v>
                </c:pt>
                <c:pt idx="2373">
                  <c:v>-0.36</c:v>
                </c:pt>
                <c:pt idx="2374">
                  <c:v>-0.38</c:v>
                </c:pt>
                <c:pt idx="2375">
                  <c:v>-0.4</c:v>
                </c:pt>
                <c:pt idx="2376">
                  <c:v>-0.42</c:v>
                </c:pt>
                <c:pt idx="2377">
                  <c:v>-0.44</c:v>
                </c:pt>
                <c:pt idx="2378">
                  <c:v>-0.44</c:v>
                </c:pt>
                <c:pt idx="2379">
                  <c:v>-0.44</c:v>
                </c:pt>
                <c:pt idx="2380">
                  <c:v>-0.44</c:v>
                </c:pt>
                <c:pt idx="2381">
                  <c:v>-0.42</c:v>
                </c:pt>
                <c:pt idx="2382">
                  <c:v>-0.4</c:v>
                </c:pt>
                <c:pt idx="2383">
                  <c:v>-0.48</c:v>
                </c:pt>
                <c:pt idx="2384">
                  <c:v>-0.44</c:v>
                </c:pt>
                <c:pt idx="2385">
                  <c:v>-0.46</c:v>
                </c:pt>
                <c:pt idx="2386">
                  <c:v>-0.48</c:v>
                </c:pt>
                <c:pt idx="2387">
                  <c:v>-0.48</c:v>
                </c:pt>
                <c:pt idx="2388">
                  <c:v>-0.48</c:v>
                </c:pt>
                <c:pt idx="2389">
                  <c:v>-0.5</c:v>
                </c:pt>
                <c:pt idx="2390">
                  <c:v>-0.48</c:v>
                </c:pt>
                <c:pt idx="2391">
                  <c:v>-0.48</c:v>
                </c:pt>
                <c:pt idx="2392">
                  <c:v>-0.5</c:v>
                </c:pt>
                <c:pt idx="2393">
                  <c:v>-0.5</c:v>
                </c:pt>
                <c:pt idx="2394">
                  <c:v>-0.5</c:v>
                </c:pt>
                <c:pt idx="2395">
                  <c:v>-0.52</c:v>
                </c:pt>
                <c:pt idx="2396">
                  <c:v>-0.48</c:v>
                </c:pt>
                <c:pt idx="2397">
                  <c:v>-0.52</c:v>
                </c:pt>
                <c:pt idx="2398">
                  <c:v>-0.54</c:v>
                </c:pt>
                <c:pt idx="2399">
                  <c:v>-0.52</c:v>
                </c:pt>
                <c:pt idx="2400">
                  <c:v>-0.5</c:v>
                </c:pt>
                <c:pt idx="2401">
                  <c:v>-0.56000000000000005</c:v>
                </c:pt>
                <c:pt idx="2402">
                  <c:v>-0.54</c:v>
                </c:pt>
                <c:pt idx="2403">
                  <c:v>-0.54</c:v>
                </c:pt>
                <c:pt idx="2404">
                  <c:v>-0.56000000000000005</c:v>
                </c:pt>
                <c:pt idx="2405">
                  <c:v>-0.54</c:v>
                </c:pt>
                <c:pt idx="2406">
                  <c:v>-0.54</c:v>
                </c:pt>
                <c:pt idx="2407">
                  <c:v>-0.57999999999999996</c:v>
                </c:pt>
                <c:pt idx="2408">
                  <c:v>-0.57999999999999996</c:v>
                </c:pt>
                <c:pt idx="2409">
                  <c:v>-0.54</c:v>
                </c:pt>
                <c:pt idx="2410">
                  <c:v>-0.56000000000000005</c:v>
                </c:pt>
                <c:pt idx="2411">
                  <c:v>-0.57999999999999996</c:v>
                </c:pt>
                <c:pt idx="2412">
                  <c:v>-0.56000000000000005</c:v>
                </c:pt>
                <c:pt idx="2413">
                  <c:v>-0.56000000000000005</c:v>
                </c:pt>
                <c:pt idx="2414">
                  <c:v>-0.6</c:v>
                </c:pt>
                <c:pt idx="2415">
                  <c:v>-0.6</c:v>
                </c:pt>
                <c:pt idx="2416">
                  <c:v>-0.6</c:v>
                </c:pt>
                <c:pt idx="2417">
                  <c:v>-0.62</c:v>
                </c:pt>
                <c:pt idx="2418">
                  <c:v>-0.57999999999999996</c:v>
                </c:pt>
                <c:pt idx="2419">
                  <c:v>-0.57999999999999996</c:v>
                </c:pt>
                <c:pt idx="2420">
                  <c:v>-0.62</c:v>
                </c:pt>
                <c:pt idx="2421">
                  <c:v>-0.64</c:v>
                </c:pt>
                <c:pt idx="2422">
                  <c:v>-0.62</c:v>
                </c:pt>
                <c:pt idx="2423">
                  <c:v>-0.6</c:v>
                </c:pt>
                <c:pt idx="2424">
                  <c:v>-0.6</c:v>
                </c:pt>
                <c:pt idx="2425">
                  <c:v>-0.62</c:v>
                </c:pt>
                <c:pt idx="2426">
                  <c:v>-0.66</c:v>
                </c:pt>
                <c:pt idx="2427">
                  <c:v>-0.66</c:v>
                </c:pt>
                <c:pt idx="2428">
                  <c:v>-0.62</c:v>
                </c:pt>
                <c:pt idx="2429">
                  <c:v>-0.62</c:v>
                </c:pt>
                <c:pt idx="2430">
                  <c:v>-0.66</c:v>
                </c:pt>
                <c:pt idx="2431">
                  <c:v>-0.66</c:v>
                </c:pt>
                <c:pt idx="2432">
                  <c:v>-0.64</c:v>
                </c:pt>
                <c:pt idx="2433">
                  <c:v>-0.68</c:v>
                </c:pt>
                <c:pt idx="2434">
                  <c:v>-0.68</c:v>
                </c:pt>
                <c:pt idx="2435">
                  <c:v>-0.66</c:v>
                </c:pt>
                <c:pt idx="2436">
                  <c:v>-0.66</c:v>
                </c:pt>
                <c:pt idx="2437">
                  <c:v>-0.68</c:v>
                </c:pt>
                <c:pt idx="2438">
                  <c:v>-0.68</c:v>
                </c:pt>
                <c:pt idx="2439">
                  <c:v>-0.64</c:v>
                </c:pt>
                <c:pt idx="2440">
                  <c:v>-0.66</c:v>
                </c:pt>
                <c:pt idx="2441">
                  <c:v>-0.66</c:v>
                </c:pt>
                <c:pt idx="2442">
                  <c:v>-0.68</c:v>
                </c:pt>
                <c:pt idx="2443">
                  <c:v>-0.68</c:v>
                </c:pt>
                <c:pt idx="2444">
                  <c:v>-0.66</c:v>
                </c:pt>
                <c:pt idx="2445">
                  <c:v>-0.68</c:v>
                </c:pt>
                <c:pt idx="2446">
                  <c:v>-0.66</c:v>
                </c:pt>
                <c:pt idx="2447">
                  <c:v>-0.68</c:v>
                </c:pt>
                <c:pt idx="2448">
                  <c:v>-0.7</c:v>
                </c:pt>
                <c:pt idx="2449">
                  <c:v>-0.72</c:v>
                </c:pt>
                <c:pt idx="2450">
                  <c:v>-0.68</c:v>
                </c:pt>
                <c:pt idx="2451">
                  <c:v>-0.72</c:v>
                </c:pt>
                <c:pt idx="2452">
                  <c:v>-0.72</c:v>
                </c:pt>
                <c:pt idx="2453">
                  <c:v>-0.7</c:v>
                </c:pt>
                <c:pt idx="2454">
                  <c:v>-0.7</c:v>
                </c:pt>
                <c:pt idx="2455">
                  <c:v>-0.72</c:v>
                </c:pt>
                <c:pt idx="2456">
                  <c:v>-0.7</c:v>
                </c:pt>
                <c:pt idx="2457">
                  <c:v>-0.68</c:v>
                </c:pt>
                <c:pt idx="2458">
                  <c:v>-0.74</c:v>
                </c:pt>
                <c:pt idx="2459">
                  <c:v>-0.72</c:v>
                </c:pt>
                <c:pt idx="2460">
                  <c:v>-0.72</c:v>
                </c:pt>
                <c:pt idx="2461">
                  <c:v>-0.72</c:v>
                </c:pt>
                <c:pt idx="2462">
                  <c:v>-0.72</c:v>
                </c:pt>
                <c:pt idx="2463">
                  <c:v>-0.72</c:v>
                </c:pt>
                <c:pt idx="2464">
                  <c:v>-0.72</c:v>
                </c:pt>
                <c:pt idx="2465">
                  <c:v>-0.72</c:v>
                </c:pt>
                <c:pt idx="2466">
                  <c:v>-0.7</c:v>
                </c:pt>
                <c:pt idx="2467">
                  <c:v>-0.72</c:v>
                </c:pt>
                <c:pt idx="2468">
                  <c:v>-0.72</c:v>
                </c:pt>
                <c:pt idx="2469">
                  <c:v>-0.72</c:v>
                </c:pt>
                <c:pt idx="2470">
                  <c:v>-0.72</c:v>
                </c:pt>
                <c:pt idx="2471">
                  <c:v>-0.74</c:v>
                </c:pt>
                <c:pt idx="2472">
                  <c:v>-0.7</c:v>
                </c:pt>
                <c:pt idx="2473">
                  <c:v>-0.7</c:v>
                </c:pt>
                <c:pt idx="2474">
                  <c:v>-0.74</c:v>
                </c:pt>
                <c:pt idx="2475">
                  <c:v>-0.72</c:v>
                </c:pt>
                <c:pt idx="2476">
                  <c:v>-0.72</c:v>
                </c:pt>
                <c:pt idx="2477">
                  <c:v>-0.72</c:v>
                </c:pt>
                <c:pt idx="2478">
                  <c:v>-0.72</c:v>
                </c:pt>
                <c:pt idx="2479">
                  <c:v>-0.72</c:v>
                </c:pt>
                <c:pt idx="2480">
                  <c:v>-0.72</c:v>
                </c:pt>
                <c:pt idx="2481">
                  <c:v>-0.74</c:v>
                </c:pt>
                <c:pt idx="2482">
                  <c:v>-0.74</c:v>
                </c:pt>
                <c:pt idx="2483">
                  <c:v>-0.76</c:v>
                </c:pt>
                <c:pt idx="2484">
                  <c:v>-0.74</c:v>
                </c:pt>
                <c:pt idx="2485">
                  <c:v>-0.72</c:v>
                </c:pt>
                <c:pt idx="2486">
                  <c:v>-0.72</c:v>
                </c:pt>
                <c:pt idx="2487">
                  <c:v>-0.74</c:v>
                </c:pt>
                <c:pt idx="2488">
                  <c:v>-0.74</c:v>
                </c:pt>
                <c:pt idx="2489">
                  <c:v>-0.72</c:v>
                </c:pt>
                <c:pt idx="2490">
                  <c:v>-0.74</c:v>
                </c:pt>
                <c:pt idx="2491">
                  <c:v>-0.72</c:v>
                </c:pt>
                <c:pt idx="2492">
                  <c:v>-0.74</c:v>
                </c:pt>
                <c:pt idx="2493">
                  <c:v>-0.76</c:v>
                </c:pt>
                <c:pt idx="2494">
                  <c:v>-0.76</c:v>
                </c:pt>
                <c:pt idx="2495">
                  <c:v>-0.7</c:v>
                </c:pt>
                <c:pt idx="2496">
                  <c:v>-0.72</c:v>
                </c:pt>
                <c:pt idx="2497">
                  <c:v>-0.74</c:v>
                </c:pt>
                <c:pt idx="2498">
                  <c:v>-0.76</c:v>
                </c:pt>
                <c:pt idx="2499">
                  <c:v>-0.74</c:v>
                </c:pt>
              </c:numCache>
            </c:numRef>
          </c:val>
          <c:smooth val="0"/>
        </c:ser>
        <c:dLbls>
          <c:showLegendKey val="0"/>
          <c:showVal val="0"/>
          <c:showCatName val="0"/>
          <c:showSerName val="0"/>
          <c:showPercent val="0"/>
          <c:showBubbleSize val="0"/>
        </c:dLbls>
        <c:marker val="1"/>
        <c:smooth val="0"/>
        <c:axId val="85842560"/>
        <c:axId val="96224000"/>
      </c:lineChart>
      <c:catAx>
        <c:axId val="85842560"/>
        <c:scaling>
          <c:orientation val="minMax"/>
        </c:scaling>
        <c:delete val="0"/>
        <c:axPos val="b"/>
        <c:title>
          <c:tx>
            <c:rich>
              <a:bodyPr/>
              <a:lstStyle/>
              <a:p>
                <a:pPr>
                  <a:defRPr/>
                </a:pPr>
                <a:r>
                  <a:rPr lang="en-US"/>
                  <a:t>Time (ms)</a:t>
                </a:r>
              </a:p>
            </c:rich>
          </c:tx>
          <c:layout/>
          <c:overlay val="0"/>
        </c:title>
        <c:numFmt formatCode="0.0" sourceLinked="1"/>
        <c:majorTickMark val="out"/>
        <c:minorTickMark val="none"/>
        <c:tickLblPos val="nextTo"/>
        <c:crossAx val="96224000"/>
        <c:crosses val="autoZero"/>
        <c:auto val="1"/>
        <c:lblAlgn val="ctr"/>
        <c:lblOffset val="100"/>
        <c:tickLblSkip val="250"/>
        <c:tickMarkSkip val="125"/>
        <c:noMultiLvlLbl val="0"/>
      </c:catAx>
      <c:valAx>
        <c:axId val="96224000"/>
        <c:scaling>
          <c:orientation val="minMax"/>
        </c:scaling>
        <c:delete val="0"/>
        <c:axPos val="l"/>
        <c:majorGridlines/>
        <c:title>
          <c:tx>
            <c:rich>
              <a:bodyPr rot="-5400000" vert="horz"/>
              <a:lstStyle/>
              <a:p>
                <a:pPr>
                  <a:defRPr/>
                </a:pPr>
                <a:r>
                  <a:rPr lang="en-US"/>
                  <a:t>Voltage (V)</a:t>
                </a:r>
              </a:p>
            </c:rich>
          </c:tx>
          <c:layout/>
          <c:overlay val="0"/>
        </c:title>
        <c:numFmt formatCode="General" sourceLinked="1"/>
        <c:majorTickMark val="out"/>
        <c:minorTickMark val="none"/>
        <c:tickLblPos val="nextTo"/>
        <c:crossAx val="8584256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 Case</c:v>
                </c:pt>
              </c:strCache>
            </c:strRef>
          </c:tx>
          <c:errBars>
            <c:errDir val="y"/>
            <c:errBarType val="both"/>
            <c:errValType val="cust"/>
            <c:noEndCap val="0"/>
            <c:plus>
              <c:numRef>
                <c:f>Sheet1!$B$8:$B$11</c:f>
                <c:numCache>
                  <c:formatCode>General</c:formatCode>
                  <c:ptCount val="4"/>
                  <c:pt idx="0">
                    <c:v>26</c:v>
                  </c:pt>
                  <c:pt idx="1">
                    <c:v>275</c:v>
                  </c:pt>
                  <c:pt idx="2">
                    <c:v>276</c:v>
                  </c:pt>
                  <c:pt idx="3">
                    <c:v>0</c:v>
                  </c:pt>
                </c:numCache>
              </c:numRef>
            </c:plus>
            <c:minus>
              <c:numRef>
                <c:f>Sheet1!$B$8:$B$11</c:f>
                <c:numCache>
                  <c:formatCode>General</c:formatCode>
                  <c:ptCount val="4"/>
                  <c:pt idx="0">
                    <c:v>26</c:v>
                  </c:pt>
                  <c:pt idx="1">
                    <c:v>275</c:v>
                  </c:pt>
                  <c:pt idx="2">
                    <c:v>276</c:v>
                  </c:pt>
                  <c:pt idx="3">
                    <c:v>0</c:v>
                  </c:pt>
                </c:numCache>
              </c:numRef>
            </c:minus>
          </c:errBars>
          <c:cat>
            <c:strRef>
              <c:f>Sheet1!$A$2:$A$5</c:f>
              <c:strCache>
                <c:ptCount val="4"/>
                <c:pt idx="0">
                  <c:v>No Optimisation</c:v>
                </c:pt>
                <c:pt idx="1">
                  <c:v>Optimisation Level 0</c:v>
                </c:pt>
                <c:pt idx="2">
                  <c:v>Level 1</c:v>
                </c:pt>
                <c:pt idx="3">
                  <c:v>Level 2</c:v>
                </c:pt>
              </c:strCache>
            </c:strRef>
          </c:cat>
          <c:val>
            <c:numRef>
              <c:f>Sheet1!$B$2:$B$5</c:f>
              <c:numCache>
                <c:formatCode>General</c:formatCode>
                <c:ptCount val="4"/>
                <c:pt idx="0">
                  <c:v>4559</c:v>
                </c:pt>
                <c:pt idx="1">
                  <c:v>4780</c:v>
                </c:pt>
                <c:pt idx="2">
                  <c:v>4123</c:v>
                </c:pt>
                <c:pt idx="3">
                  <c:v>914</c:v>
                </c:pt>
              </c:numCache>
            </c:numRef>
          </c:val>
          <c:smooth val="0"/>
        </c:ser>
        <c:ser>
          <c:idx val="1"/>
          <c:order val="1"/>
          <c:tx>
            <c:strRef>
              <c:f>Sheet1!$C$1</c:f>
              <c:strCache>
                <c:ptCount val="1"/>
                <c:pt idx="0">
                  <c:v>Using Symmetry</c:v>
                </c:pt>
              </c:strCache>
            </c:strRef>
          </c:tx>
          <c:errBars>
            <c:errDir val="y"/>
            <c:errBarType val="both"/>
            <c:errValType val="cust"/>
            <c:noEndCap val="0"/>
            <c:plus>
              <c:numRef>
                <c:f>Sheet1!$C$8:$C$11</c:f>
                <c:numCache>
                  <c:formatCode>General</c:formatCode>
                  <c:ptCount val="4"/>
                  <c:pt idx="0">
                    <c:v>88.5</c:v>
                  </c:pt>
                  <c:pt idx="1">
                    <c:v>237.5</c:v>
                  </c:pt>
                  <c:pt idx="2">
                    <c:v>232</c:v>
                  </c:pt>
                  <c:pt idx="3">
                    <c:v>0</c:v>
                  </c:pt>
                </c:numCache>
              </c:numRef>
            </c:plus>
            <c:minus>
              <c:numRef>
                <c:f>Sheet1!$C$8:$C$11</c:f>
                <c:numCache>
                  <c:formatCode>General</c:formatCode>
                  <c:ptCount val="4"/>
                  <c:pt idx="0">
                    <c:v>88.5</c:v>
                  </c:pt>
                  <c:pt idx="1">
                    <c:v>237.5</c:v>
                  </c:pt>
                  <c:pt idx="2">
                    <c:v>232</c:v>
                  </c:pt>
                  <c:pt idx="3">
                    <c:v>0</c:v>
                  </c:pt>
                </c:numCache>
              </c:numRef>
            </c:minus>
          </c:errBars>
          <c:cat>
            <c:strRef>
              <c:f>Sheet1!$A$2:$A$5</c:f>
              <c:strCache>
                <c:ptCount val="4"/>
                <c:pt idx="0">
                  <c:v>No Optimisation</c:v>
                </c:pt>
                <c:pt idx="1">
                  <c:v>Optimisation Level 0</c:v>
                </c:pt>
                <c:pt idx="2">
                  <c:v>Level 1</c:v>
                </c:pt>
                <c:pt idx="3">
                  <c:v>Level 2</c:v>
                </c:pt>
              </c:strCache>
            </c:strRef>
          </c:cat>
          <c:val>
            <c:numRef>
              <c:f>Sheet1!$C$2:$C$5</c:f>
              <c:numCache>
                <c:formatCode>General</c:formatCode>
                <c:ptCount val="4"/>
                <c:pt idx="0">
                  <c:v>2915.5</c:v>
                </c:pt>
                <c:pt idx="1">
                  <c:v>2492.5</c:v>
                </c:pt>
                <c:pt idx="2">
                  <c:v>2472</c:v>
                </c:pt>
                <c:pt idx="3">
                  <c:v>604</c:v>
                </c:pt>
              </c:numCache>
            </c:numRef>
          </c:val>
          <c:smooth val="0"/>
        </c:ser>
        <c:ser>
          <c:idx val="2"/>
          <c:order val="2"/>
          <c:tx>
            <c:strRef>
              <c:f>Sheet1!$D$1</c:f>
              <c:strCache>
                <c:ptCount val="1"/>
                <c:pt idx="0">
                  <c:v>Symmetry and Double Memory</c:v>
                </c:pt>
              </c:strCache>
            </c:strRef>
          </c:tx>
          <c:cat>
            <c:strRef>
              <c:f>Sheet1!$A$2:$A$5</c:f>
              <c:strCache>
                <c:ptCount val="4"/>
                <c:pt idx="0">
                  <c:v>No Optimisation</c:v>
                </c:pt>
                <c:pt idx="1">
                  <c:v>Optimisation Level 0</c:v>
                </c:pt>
                <c:pt idx="2">
                  <c:v>Level 1</c:v>
                </c:pt>
                <c:pt idx="3">
                  <c:v>Level 2</c:v>
                </c:pt>
              </c:strCache>
            </c:strRef>
          </c:cat>
          <c:val>
            <c:numRef>
              <c:f>Sheet1!$D$2:$D$5</c:f>
              <c:numCache>
                <c:formatCode>General</c:formatCode>
                <c:ptCount val="4"/>
                <c:pt idx="0">
                  <c:v>2590</c:v>
                </c:pt>
                <c:pt idx="1">
                  <c:v>2400</c:v>
                </c:pt>
                <c:pt idx="2">
                  <c:v>2500</c:v>
                </c:pt>
                <c:pt idx="3">
                  <c:v>441</c:v>
                </c:pt>
              </c:numCache>
            </c:numRef>
          </c:val>
          <c:smooth val="0"/>
        </c:ser>
        <c:dLbls>
          <c:showLegendKey val="0"/>
          <c:showVal val="0"/>
          <c:showCatName val="0"/>
          <c:showSerName val="0"/>
          <c:showPercent val="0"/>
          <c:showBubbleSize val="0"/>
        </c:dLbls>
        <c:marker val="1"/>
        <c:smooth val="0"/>
        <c:axId val="96670464"/>
        <c:axId val="96672000"/>
      </c:lineChart>
      <c:catAx>
        <c:axId val="96670464"/>
        <c:scaling>
          <c:orientation val="minMax"/>
        </c:scaling>
        <c:delete val="0"/>
        <c:axPos val="b"/>
        <c:majorTickMark val="out"/>
        <c:minorTickMark val="none"/>
        <c:tickLblPos val="nextTo"/>
        <c:crossAx val="96672000"/>
        <c:crosses val="autoZero"/>
        <c:auto val="1"/>
        <c:lblAlgn val="ctr"/>
        <c:lblOffset val="100"/>
        <c:noMultiLvlLbl val="0"/>
      </c:catAx>
      <c:valAx>
        <c:axId val="96672000"/>
        <c:scaling>
          <c:orientation val="minMax"/>
        </c:scaling>
        <c:delete val="0"/>
        <c:axPos val="l"/>
        <c:majorGridlines/>
        <c:title>
          <c:tx>
            <c:rich>
              <a:bodyPr rot="-5400000" vert="horz"/>
              <a:lstStyle/>
              <a:p>
                <a:pPr>
                  <a:defRPr/>
                </a:pPr>
                <a:r>
                  <a:rPr lang="en-GB"/>
                  <a:t>Number of</a:t>
                </a:r>
                <a:r>
                  <a:rPr lang="en-GB" baseline="0"/>
                  <a:t> clock cycles</a:t>
                </a:r>
                <a:endParaRPr lang="en-GB"/>
              </a:p>
            </c:rich>
          </c:tx>
          <c:layout/>
          <c:overlay val="0"/>
        </c:title>
        <c:numFmt formatCode="General" sourceLinked="1"/>
        <c:majorTickMark val="out"/>
        <c:minorTickMark val="none"/>
        <c:tickLblPos val="nextTo"/>
        <c:crossAx val="9667046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8787698584480282E-2"/>
          <c:y val="3.9316318438701432E-2"/>
          <c:w val="0.87888220102716919"/>
          <c:h val="0.90683949243074014"/>
        </c:manualLayout>
      </c:layout>
      <c:lineChart>
        <c:grouping val="standard"/>
        <c:varyColors val="0"/>
        <c:ser>
          <c:idx val="0"/>
          <c:order val="0"/>
          <c:tx>
            <c:strRef>
              <c:f>Sheet1!$E$1</c:f>
              <c:strCache>
                <c:ptCount val="1"/>
              </c:strCache>
            </c:strRef>
          </c:tx>
          <c:spPr>
            <a:ln w="12700"/>
          </c:spPr>
          <c:marker>
            <c:symbol val="none"/>
          </c:marker>
          <c:cat>
            <c:numRef>
              <c:f>Sheet1!$A$2:$A$7673</c:f>
              <c:numCache>
                <c:formatCode>0</c:formatCode>
                <c:ptCount val="7672"/>
                <c:pt idx="0">
                  <c:v>4.6875</c:v>
                </c:pt>
                <c:pt idx="1">
                  <c:v>5.2083333333333339</c:v>
                </c:pt>
                <c:pt idx="2">
                  <c:v>5.729166666666667</c:v>
                </c:pt>
                <c:pt idx="3">
                  <c:v>6.25</c:v>
                </c:pt>
                <c:pt idx="4">
                  <c:v>6.7708333333333339</c:v>
                </c:pt>
                <c:pt idx="5">
                  <c:v>7.291666666666667</c:v>
                </c:pt>
                <c:pt idx="6">
                  <c:v>7.8125000000000009</c:v>
                </c:pt>
                <c:pt idx="7">
                  <c:v>8.3333333333333339</c:v>
                </c:pt>
                <c:pt idx="8">
                  <c:v>8.8541666666666679</c:v>
                </c:pt>
                <c:pt idx="9">
                  <c:v>9.375</c:v>
                </c:pt>
                <c:pt idx="10">
                  <c:v>9.8958333333333339</c:v>
                </c:pt>
                <c:pt idx="11">
                  <c:v>10.416666666666668</c:v>
                </c:pt>
                <c:pt idx="12">
                  <c:v>10.9375</c:v>
                </c:pt>
                <c:pt idx="13">
                  <c:v>11.458333333333334</c:v>
                </c:pt>
                <c:pt idx="14">
                  <c:v>11.979166666666668</c:v>
                </c:pt>
                <c:pt idx="15">
                  <c:v>12.5</c:v>
                </c:pt>
                <c:pt idx="16">
                  <c:v>13.020833333333334</c:v>
                </c:pt>
                <c:pt idx="17">
                  <c:v>13.541666666666668</c:v>
                </c:pt>
                <c:pt idx="18">
                  <c:v>14.062500000000002</c:v>
                </c:pt>
                <c:pt idx="19">
                  <c:v>14.583333333333334</c:v>
                </c:pt>
                <c:pt idx="20">
                  <c:v>15.104166666666668</c:v>
                </c:pt>
                <c:pt idx="21">
                  <c:v>15.625000000000002</c:v>
                </c:pt>
                <c:pt idx="22">
                  <c:v>16.145833333333336</c:v>
                </c:pt>
                <c:pt idx="23">
                  <c:v>16.666666666666668</c:v>
                </c:pt>
                <c:pt idx="24">
                  <c:v>17.1875</c:v>
                </c:pt>
                <c:pt idx="25">
                  <c:v>17.708333333333336</c:v>
                </c:pt>
                <c:pt idx="26">
                  <c:v>18.229166666666668</c:v>
                </c:pt>
                <c:pt idx="27">
                  <c:v>18.75</c:v>
                </c:pt>
                <c:pt idx="28">
                  <c:v>19.270833333333336</c:v>
                </c:pt>
                <c:pt idx="29">
                  <c:v>19.791666666666668</c:v>
                </c:pt>
                <c:pt idx="30">
                  <c:v>20.3125</c:v>
                </c:pt>
                <c:pt idx="31">
                  <c:v>20.833333333333336</c:v>
                </c:pt>
                <c:pt idx="32">
                  <c:v>21.354166666666668</c:v>
                </c:pt>
                <c:pt idx="33">
                  <c:v>21.875</c:v>
                </c:pt>
                <c:pt idx="34">
                  <c:v>22.395833333333336</c:v>
                </c:pt>
                <c:pt idx="35">
                  <c:v>22.916666666666668</c:v>
                </c:pt>
                <c:pt idx="36">
                  <c:v>23.4375</c:v>
                </c:pt>
                <c:pt idx="37">
                  <c:v>23.958333333333336</c:v>
                </c:pt>
                <c:pt idx="38">
                  <c:v>24.479166666666668</c:v>
                </c:pt>
                <c:pt idx="39">
                  <c:v>25</c:v>
                </c:pt>
                <c:pt idx="40">
                  <c:v>25.520833333333336</c:v>
                </c:pt>
                <c:pt idx="41">
                  <c:v>26.041666666666668</c:v>
                </c:pt>
                <c:pt idx="42">
                  <c:v>26.562500000000004</c:v>
                </c:pt>
                <c:pt idx="43">
                  <c:v>27.083333333333336</c:v>
                </c:pt>
                <c:pt idx="44">
                  <c:v>27.604166666666668</c:v>
                </c:pt>
                <c:pt idx="45">
                  <c:v>28.125000000000004</c:v>
                </c:pt>
                <c:pt idx="46">
                  <c:v>28.645833333333336</c:v>
                </c:pt>
                <c:pt idx="47">
                  <c:v>29.166666666666668</c:v>
                </c:pt>
                <c:pt idx="48">
                  <c:v>29.687500000000004</c:v>
                </c:pt>
                <c:pt idx="49">
                  <c:v>30.208333333333336</c:v>
                </c:pt>
                <c:pt idx="50">
                  <c:v>30.729166666666668</c:v>
                </c:pt>
                <c:pt idx="51">
                  <c:v>31.250000000000004</c:v>
                </c:pt>
                <c:pt idx="52">
                  <c:v>31.770833333333336</c:v>
                </c:pt>
                <c:pt idx="53">
                  <c:v>32.291666666666671</c:v>
                </c:pt>
                <c:pt idx="54">
                  <c:v>32.8125</c:v>
                </c:pt>
                <c:pt idx="55">
                  <c:v>33.333333333333336</c:v>
                </c:pt>
                <c:pt idx="56">
                  <c:v>33.854166666666671</c:v>
                </c:pt>
                <c:pt idx="57">
                  <c:v>34.375</c:v>
                </c:pt>
                <c:pt idx="58">
                  <c:v>34.895833333333336</c:v>
                </c:pt>
                <c:pt idx="59">
                  <c:v>35.416666666666671</c:v>
                </c:pt>
                <c:pt idx="60">
                  <c:v>35.9375</c:v>
                </c:pt>
                <c:pt idx="61">
                  <c:v>36.458333333333336</c:v>
                </c:pt>
                <c:pt idx="62">
                  <c:v>36.979166666666671</c:v>
                </c:pt>
                <c:pt idx="63">
                  <c:v>37.5</c:v>
                </c:pt>
                <c:pt idx="64">
                  <c:v>38.020833333333336</c:v>
                </c:pt>
                <c:pt idx="65">
                  <c:v>38.541666666666671</c:v>
                </c:pt>
                <c:pt idx="66">
                  <c:v>39.0625</c:v>
                </c:pt>
                <c:pt idx="67">
                  <c:v>39.583333333333336</c:v>
                </c:pt>
                <c:pt idx="68">
                  <c:v>40.104166666666671</c:v>
                </c:pt>
                <c:pt idx="69">
                  <c:v>40.625</c:v>
                </c:pt>
                <c:pt idx="70">
                  <c:v>41.145833333333336</c:v>
                </c:pt>
                <c:pt idx="71">
                  <c:v>41.666666666666671</c:v>
                </c:pt>
                <c:pt idx="72">
                  <c:v>42.1875</c:v>
                </c:pt>
                <c:pt idx="73">
                  <c:v>42.708333333333336</c:v>
                </c:pt>
                <c:pt idx="74">
                  <c:v>43.229166666666671</c:v>
                </c:pt>
                <c:pt idx="75">
                  <c:v>43.75</c:v>
                </c:pt>
                <c:pt idx="76">
                  <c:v>44.270833333333336</c:v>
                </c:pt>
                <c:pt idx="77">
                  <c:v>44.791666666666671</c:v>
                </c:pt>
                <c:pt idx="78">
                  <c:v>45.3125</c:v>
                </c:pt>
                <c:pt idx="79">
                  <c:v>45.833333333333336</c:v>
                </c:pt>
                <c:pt idx="80">
                  <c:v>46.354166666666671</c:v>
                </c:pt>
                <c:pt idx="81">
                  <c:v>46.875</c:v>
                </c:pt>
                <c:pt idx="82">
                  <c:v>47.395833333333336</c:v>
                </c:pt>
                <c:pt idx="83">
                  <c:v>47.916666666666671</c:v>
                </c:pt>
                <c:pt idx="84">
                  <c:v>48.4375</c:v>
                </c:pt>
                <c:pt idx="85">
                  <c:v>48.958333333333336</c:v>
                </c:pt>
                <c:pt idx="86">
                  <c:v>49.479166666666671</c:v>
                </c:pt>
                <c:pt idx="87">
                  <c:v>50</c:v>
                </c:pt>
                <c:pt idx="88">
                  <c:v>50.520833333333336</c:v>
                </c:pt>
                <c:pt idx="89">
                  <c:v>51.041666666666671</c:v>
                </c:pt>
                <c:pt idx="90">
                  <c:v>51.562500000000007</c:v>
                </c:pt>
                <c:pt idx="91">
                  <c:v>52.083333333333336</c:v>
                </c:pt>
                <c:pt idx="92">
                  <c:v>52.604166666666671</c:v>
                </c:pt>
                <c:pt idx="93">
                  <c:v>53.125000000000007</c:v>
                </c:pt>
                <c:pt idx="94">
                  <c:v>53.645833333333336</c:v>
                </c:pt>
                <c:pt idx="95">
                  <c:v>54.166666666666671</c:v>
                </c:pt>
                <c:pt idx="96">
                  <c:v>54.687500000000007</c:v>
                </c:pt>
                <c:pt idx="97">
                  <c:v>55.208333333333336</c:v>
                </c:pt>
                <c:pt idx="98">
                  <c:v>55.729166666666671</c:v>
                </c:pt>
                <c:pt idx="99">
                  <c:v>56.250000000000007</c:v>
                </c:pt>
                <c:pt idx="100">
                  <c:v>56.770833333333336</c:v>
                </c:pt>
                <c:pt idx="101">
                  <c:v>57.291666666666671</c:v>
                </c:pt>
                <c:pt idx="102">
                  <c:v>57.812500000000007</c:v>
                </c:pt>
                <c:pt idx="103">
                  <c:v>58.333333333333336</c:v>
                </c:pt>
                <c:pt idx="104">
                  <c:v>58.854166666666671</c:v>
                </c:pt>
                <c:pt idx="105">
                  <c:v>59.375000000000007</c:v>
                </c:pt>
                <c:pt idx="106">
                  <c:v>59.895833333333336</c:v>
                </c:pt>
                <c:pt idx="107">
                  <c:v>60.416666666666671</c:v>
                </c:pt>
                <c:pt idx="108">
                  <c:v>60.937500000000007</c:v>
                </c:pt>
                <c:pt idx="109">
                  <c:v>61.458333333333336</c:v>
                </c:pt>
                <c:pt idx="110">
                  <c:v>61.979166666666671</c:v>
                </c:pt>
                <c:pt idx="111">
                  <c:v>62.500000000000007</c:v>
                </c:pt>
                <c:pt idx="112">
                  <c:v>63.020833333333336</c:v>
                </c:pt>
                <c:pt idx="113">
                  <c:v>63.541666666666671</c:v>
                </c:pt>
                <c:pt idx="114">
                  <c:v>64.0625</c:v>
                </c:pt>
                <c:pt idx="115">
                  <c:v>64.583333333333343</c:v>
                </c:pt>
                <c:pt idx="116">
                  <c:v>65.104166666666671</c:v>
                </c:pt>
                <c:pt idx="117">
                  <c:v>65.625</c:v>
                </c:pt>
                <c:pt idx="118">
                  <c:v>66.145833333333343</c:v>
                </c:pt>
                <c:pt idx="119">
                  <c:v>66.666666666666671</c:v>
                </c:pt>
                <c:pt idx="120">
                  <c:v>67.1875</c:v>
                </c:pt>
                <c:pt idx="121">
                  <c:v>67.708333333333343</c:v>
                </c:pt>
                <c:pt idx="122">
                  <c:v>68.229166666666671</c:v>
                </c:pt>
                <c:pt idx="123">
                  <c:v>68.75</c:v>
                </c:pt>
                <c:pt idx="124">
                  <c:v>69.270833333333343</c:v>
                </c:pt>
                <c:pt idx="125">
                  <c:v>69.791666666666671</c:v>
                </c:pt>
                <c:pt idx="126">
                  <c:v>70.3125</c:v>
                </c:pt>
                <c:pt idx="127">
                  <c:v>70.833333333333343</c:v>
                </c:pt>
                <c:pt idx="128">
                  <c:v>71.354166666666671</c:v>
                </c:pt>
                <c:pt idx="129">
                  <c:v>71.875</c:v>
                </c:pt>
                <c:pt idx="130">
                  <c:v>72.395833333333343</c:v>
                </c:pt>
                <c:pt idx="131">
                  <c:v>72.916666666666671</c:v>
                </c:pt>
                <c:pt idx="132">
                  <c:v>73.4375</c:v>
                </c:pt>
                <c:pt idx="133">
                  <c:v>73.958333333333343</c:v>
                </c:pt>
                <c:pt idx="134">
                  <c:v>74.479166666666671</c:v>
                </c:pt>
                <c:pt idx="135">
                  <c:v>75</c:v>
                </c:pt>
                <c:pt idx="136">
                  <c:v>75.520833333333343</c:v>
                </c:pt>
                <c:pt idx="137">
                  <c:v>76.041666666666671</c:v>
                </c:pt>
                <c:pt idx="138">
                  <c:v>76.5625</c:v>
                </c:pt>
                <c:pt idx="139">
                  <c:v>77.083333333333343</c:v>
                </c:pt>
                <c:pt idx="140">
                  <c:v>77.604166666666671</c:v>
                </c:pt>
                <c:pt idx="141">
                  <c:v>78.125</c:v>
                </c:pt>
                <c:pt idx="142">
                  <c:v>78.645833333333343</c:v>
                </c:pt>
                <c:pt idx="143">
                  <c:v>79.166666666666671</c:v>
                </c:pt>
                <c:pt idx="144">
                  <c:v>79.6875</c:v>
                </c:pt>
                <c:pt idx="145">
                  <c:v>80.208333333333343</c:v>
                </c:pt>
                <c:pt idx="146">
                  <c:v>80.729166666666671</c:v>
                </c:pt>
                <c:pt idx="147">
                  <c:v>81.25</c:v>
                </c:pt>
                <c:pt idx="148">
                  <c:v>81.770833333333343</c:v>
                </c:pt>
                <c:pt idx="149">
                  <c:v>82.291666666666671</c:v>
                </c:pt>
                <c:pt idx="150">
                  <c:v>82.8125</c:v>
                </c:pt>
                <c:pt idx="151">
                  <c:v>83.333333333333343</c:v>
                </c:pt>
                <c:pt idx="152">
                  <c:v>83.854166666666671</c:v>
                </c:pt>
                <c:pt idx="153">
                  <c:v>84.375</c:v>
                </c:pt>
                <c:pt idx="154">
                  <c:v>84.895833333333343</c:v>
                </c:pt>
                <c:pt idx="155">
                  <c:v>85.416666666666671</c:v>
                </c:pt>
                <c:pt idx="156">
                  <c:v>85.9375</c:v>
                </c:pt>
                <c:pt idx="157">
                  <c:v>86.458333333333343</c:v>
                </c:pt>
                <c:pt idx="158">
                  <c:v>86.979166666666671</c:v>
                </c:pt>
                <c:pt idx="159">
                  <c:v>87.5</c:v>
                </c:pt>
                <c:pt idx="160">
                  <c:v>88.020833333333343</c:v>
                </c:pt>
                <c:pt idx="161">
                  <c:v>88.541666666666671</c:v>
                </c:pt>
                <c:pt idx="162">
                  <c:v>89.0625</c:v>
                </c:pt>
                <c:pt idx="163">
                  <c:v>89.583333333333343</c:v>
                </c:pt>
                <c:pt idx="164">
                  <c:v>90.104166666666671</c:v>
                </c:pt>
                <c:pt idx="165">
                  <c:v>90.625</c:v>
                </c:pt>
                <c:pt idx="166">
                  <c:v>91.145833333333343</c:v>
                </c:pt>
                <c:pt idx="167">
                  <c:v>91.666666666666671</c:v>
                </c:pt>
                <c:pt idx="168">
                  <c:v>92.1875</c:v>
                </c:pt>
                <c:pt idx="169">
                  <c:v>92.708333333333343</c:v>
                </c:pt>
                <c:pt idx="170">
                  <c:v>93.229166666666671</c:v>
                </c:pt>
                <c:pt idx="171">
                  <c:v>93.75</c:v>
                </c:pt>
                <c:pt idx="172">
                  <c:v>94.270833333333343</c:v>
                </c:pt>
                <c:pt idx="173">
                  <c:v>94.791666666666671</c:v>
                </c:pt>
                <c:pt idx="174">
                  <c:v>95.3125</c:v>
                </c:pt>
                <c:pt idx="175">
                  <c:v>95.833333333333343</c:v>
                </c:pt>
                <c:pt idx="176">
                  <c:v>96.354166666666671</c:v>
                </c:pt>
                <c:pt idx="177">
                  <c:v>96.875</c:v>
                </c:pt>
                <c:pt idx="178">
                  <c:v>97.395833333333343</c:v>
                </c:pt>
                <c:pt idx="179">
                  <c:v>97.916666666666671</c:v>
                </c:pt>
                <c:pt idx="180">
                  <c:v>98.4375</c:v>
                </c:pt>
                <c:pt idx="181">
                  <c:v>98.958333333333343</c:v>
                </c:pt>
                <c:pt idx="182">
                  <c:v>99.479166666666671</c:v>
                </c:pt>
                <c:pt idx="183">
                  <c:v>100</c:v>
                </c:pt>
                <c:pt idx="184">
                  <c:v>100.52083333333334</c:v>
                </c:pt>
                <c:pt idx="185">
                  <c:v>101.04166666666667</c:v>
                </c:pt>
                <c:pt idx="186">
                  <c:v>101.56250000000001</c:v>
                </c:pt>
                <c:pt idx="187">
                  <c:v>102.08333333333334</c:v>
                </c:pt>
                <c:pt idx="188">
                  <c:v>102.60416666666667</c:v>
                </c:pt>
                <c:pt idx="189">
                  <c:v>103.12500000000001</c:v>
                </c:pt>
                <c:pt idx="190">
                  <c:v>103.64583333333334</c:v>
                </c:pt>
                <c:pt idx="191">
                  <c:v>104.16666666666667</c:v>
                </c:pt>
                <c:pt idx="192">
                  <c:v>104.68750000000001</c:v>
                </c:pt>
                <c:pt idx="193">
                  <c:v>105.20833333333334</c:v>
                </c:pt>
                <c:pt idx="194">
                  <c:v>105.72916666666667</c:v>
                </c:pt>
                <c:pt idx="195">
                  <c:v>106.25000000000001</c:v>
                </c:pt>
                <c:pt idx="196">
                  <c:v>106.77083333333334</c:v>
                </c:pt>
                <c:pt idx="197">
                  <c:v>107.29166666666667</c:v>
                </c:pt>
                <c:pt idx="198">
                  <c:v>107.81250000000001</c:v>
                </c:pt>
                <c:pt idx="199">
                  <c:v>108.33333333333334</c:v>
                </c:pt>
                <c:pt idx="200">
                  <c:v>108.85416666666667</c:v>
                </c:pt>
                <c:pt idx="201">
                  <c:v>109.37500000000001</c:v>
                </c:pt>
                <c:pt idx="202">
                  <c:v>109.89583333333334</c:v>
                </c:pt>
                <c:pt idx="203">
                  <c:v>110.41666666666667</c:v>
                </c:pt>
                <c:pt idx="204">
                  <c:v>110.93750000000001</c:v>
                </c:pt>
                <c:pt idx="205">
                  <c:v>111.45833333333334</c:v>
                </c:pt>
                <c:pt idx="206">
                  <c:v>111.97916666666667</c:v>
                </c:pt>
                <c:pt idx="207">
                  <c:v>112.50000000000001</c:v>
                </c:pt>
                <c:pt idx="208">
                  <c:v>113.02083333333334</c:v>
                </c:pt>
                <c:pt idx="209">
                  <c:v>113.54166666666667</c:v>
                </c:pt>
                <c:pt idx="210">
                  <c:v>114.06250000000001</c:v>
                </c:pt>
                <c:pt idx="211">
                  <c:v>114.58333333333334</c:v>
                </c:pt>
                <c:pt idx="212">
                  <c:v>115.10416666666667</c:v>
                </c:pt>
                <c:pt idx="213">
                  <c:v>115.62500000000001</c:v>
                </c:pt>
                <c:pt idx="214">
                  <c:v>116.14583333333334</c:v>
                </c:pt>
                <c:pt idx="215">
                  <c:v>116.66666666666667</c:v>
                </c:pt>
                <c:pt idx="216">
                  <c:v>117.18750000000001</c:v>
                </c:pt>
                <c:pt idx="217">
                  <c:v>117.70833333333334</c:v>
                </c:pt>
                <c:pt idx="218">
                  <c:v>118.22916666666667</c:v>
                </c:pt>
                <c:pt idx="219">
                  <c:v>118.75000000000001</c:v>
                </c:pt>
                <c:pt idx="220">
                  <c:v>119.27083333333334</c:v>
                </c:pt>
                <c:pt idx="221">
                  <c:v>119.79166666666667</c:v>
                </c:pt>
                <c:pt idx="222">
                  <c:v>120.31250000000001</c:v>
                </c:pt>
                <c:pt idx="223">
                  <c:v>120.83333333333334</c:v>
                </c:pt>
                <c:pt idx="224">
                  <c:v>121.35416666666667</c:v>
                </c:pt>
                <c:pt idx="225">
                  <c:v>121.87500000000001</c:v>
                </c:pt>
                <c:pt idx="226">
                  <c:v>122.39583333333334</c:v>
                </c:pt>
                <c:pt idx="227">
                  <c:v>122.91666666666667</c:v>
                </c:pt>
                <c:pt idx="228">
                  <c:v>123.43750000000001</c:v>
                </c:pt>
                <c:pt idx="229">
                  <c:v>123.95833333333334</c:v>
                </c:pt>
                <c:pt idx="230">
                  <c:v>124.47916666666667</c:v>
                </c:pt>
                <c:pt idx="231">
                  <c:v>125.00000000000001</c:v>
                </c:pt>
                <c:pt idx="232">
                  <c:v>125.52083333333334</c:v>
                </c:pt>
                <c:pt idx="233">
                  <c:v>126.04166666666667</c:v>
                </c:pt>
                <c:pt idx="234">
                  <c:v>126.56250000000001</c:v>
                </c:pt>
                <c:pt idx="235">
                  <c:v>127.08333333333334</c:v>
                </c:pt>
                <c:pt idx="236">
                  <c:v>127.60416666666667</c:v>
                </c:pt>
                <c:pt idx="237">
                  <c:v>128.125</c:v>
                </c:pt>
                <c:pt idx="238">
                  <c:v>128.64583333333334</c:v>
                </c:pt>
                <c:pt idx="239">
                  <c:v>129.16666666666669</c:v>
                </c:pt>
                <c:pt idx="240">
                  <c:v>129.6875</c:v>
                </c:pt>
                <c:pt idx="241">
                  <c:v>130.20833333333334</c:v>
                </c:pt>
                <c:pt idx="242">
                  <c:v>130.72916666666669</c:v>
                </c:pt>
                <c:pt idx="243">
                  <c:v>131.25</c:v>
                </c:pt>
                <c:pt idx="244">
                  <c:v>131.77083333333334</c:v>
                </c:pt>
                <c:pt idx="245">
                  <c:v>132.29166666666669</c:v>
                </c:pt>
                <c:pt idx="246">
                  <c:v>132.8125</c:v>
                </c:pt>
                <c:pt idx="247">
                  <c:v>133.33333333333334</c:v>
                </c:pt>
                <c:pt idx="248">
                  <c:v>133.85416666666669</c:v>
                </c:pt>
                <c:pt idx="249">
                  <c:v>134.375</c:v>
                </c:pt>
                <c:pt idx="250">
                  <c:v>134.89583333333334</c:v>
                </c:pt>
                <c:pt idx="251">
                  <c:v>135.41666666666669</c:v>
                </c:pt>
                <c:pt idx="252">
                  <c:v>135.9375</c:v>
                </c:pt>
                <c:pt idx="253">
                  <c:v>136.45833333333334</c:v>
                </c:pt>
                <c:pt idx="254">
                  <c:v>136.97916666666669</c:v>
                </c:pt>
                <c:pt idx="255">
                  <c:v>137.5</c:v>
                </c:pt>
                <c:pt idx="256">
                  <c:v>138.02083333333334</c:v>
                </c:pt>
                <c:pt idx="257">
                  <c:v>138.54166666666669</c:v>
                </c:pt>
                <c:pt idx="258">
                  <c:v>139.0625</c:v>
                </c:pt>
                <c:pt idx="259">
                  <c:v>139.58333333333334</c:v>
                </c:pt>
                <c:pt idx="260">
                  <c:v>140.10416666666669</c:v>
                </c:pt>
                <c:pt idx="261">
                  <c:v>140.625</c:v>
                </c:pt>
                <c:pt idx="262">
                  <c:v>141.14583333333334</c:v>
                </c:pt>
                <c:pt idx="263">
                  <c:v>141.66666666666669</c:v>
                </c:pt>
                <c:pt idx="264">
                  <c:v>142.1875</c:v>
                </c:pt>
                <c:pt idx="265">
                  <c:v>142.70833333333334</c:v>
                </c:pt>
                <c:pt idx="266">
                  <c:v>143.22916666666669</c:v>
                </c:pt>
                <c:pt idx="267">
                  <c:v>143.75</c:v>
                </c:pt>
                <c:pt idx="268">
                  <c:v>144.27083333333334</c:v>
                </c:pt>
                <c:pt idx="269">
                  <c:v>144.79166666666669</c:v>
                </c:pt>
                <c:pt idx="270">
                  <c:v>145.3125</c:v>
                </c:pt>
                <c:pt idx="271">
                  <c:v>145.83333333333334</c:v>
                </c:pt>
                <c:pt idx="272">
                  <c:v>146.35416666666669</c:v>
                </c:pt>
                <c:pt idx="273">
                  <c:v>146.875</c:v>
                </c:pt>
                <c:pt idx="274">
                  <c:v>147.39583333333334</c:v>
                </c:pt>
                <c:pt idx="275">
                  <c:v>147.91666666666669</c:v>
                </c:pt>
                <c:pt idx="276">
                  <c:v>148.4375</c:v>
                </c:pt>
                <c:pt idx="277">
                  <c:v>148.95833333333334</c:v>
                </c:pt>
                <c:pt idx="278">
                  <c:v>149.47916666666669</c:v>
                </c:pt>
                <c:pt idx="279">
                  <c:v>150</c:v>
                </c:pt>
                <c:pt idx="280">
                  <c:v>150.52083333333334</c:v>
                </c:pt>
                <c:pt idx="281">
                  <c:v>151.04166666666669</c:v>
                </c:pt>
                <c:pt idx="282">
                  <c:v>151.5625</c:v>
                </c:pt>
                <c:pt idx="283">
                  <c:v>152.08333333333334</c:v>
                </c:pt>
                <c:pt idx="284">
                  <c:v>152.60416666666669</c:v>
                </c:pt>
                <c:pt idx="285">
                  <c:v>153.125</c:v>
                </c:pt>
                <c:pt idx="286">
                  <c:v>153.64583333333334</c:v>
                </c:pt>
                <c:pt idx="287">
                  <c:v>154.16666666666669</c:v>
                </c:pt>
                <c:pt idx="288">
                  <c:v>154.6875</c:v>
                </c:pt>
                <c:pt idx="289">
                  <c:v>155.20833333333334</c:v>
                </c:pt>
                <c:pt idx="290">
                  <c:v>155.72916666666669</c:v>
                </c:pt>
                <c:pt idx="291">
                  <c:v>156.25</c:v>
                </c:pt>
                <c:pt idx="292">
                  <c:v>156.77083333333334</c:v>
                </c:pt>
                <c:pt idx="293">
                  <c:v>157.29166666666669</c:v>
                </c:pt>
                <c:pt idx="294">
                  <c:v>157.8125</c:v>
                </c:pt>
                <c:pt idx="295">
                  <c:v>158.33333333333334</c:v>
                </c:pt>
                <c:pt idx="296">
                  <c:v>158.85416666666669</c:v>
                </c:pt>
                <c:pt idx="297">
                  <c:v>159.375</c:v>
                </c:pt>
                <c:pt idx="298">
                  <c:v>159.89583333333334</c:v>
                </c:pt>
                <c:pt idx="299">
                  <c:v>160.41666666666669</c:v>
                </c:pt>
                <c:pt idx="300">
                  <c:v>160.9375</c:v>
                </c:pt>
                <c:pt idx="301">
                  <c:v>161.45833333333334</c:v>
                </c:pt>
                <c:pt idx="302">
                  <c:v>161.97916666666669</c:v>
                </c:pt>
                <c:pt idx="303">
                  <c:v>162.5</c:v>
                </c:pt>
                <c:pt idx="304">
                  <c:v>163.02083333333334</c:v>
                </c:pt>
                <c:pt idx="305">
                  <c:v>163.54166666666669</c:v>
                </c:pt>
                <c:pt idx="306">
                  <c:v>164.0625</c:v>
                </c:pt>
                <c:pt idx="307">
                  <c:v>164.58333333333334</c:v>
                </c:pt>
                <c:pt idx="308">
                  <c:v>165.10416666666669</c:v>
                </c:pt>
                <c:pt idx="309">
                  <c:v>165.625</c:v>
                </c:pt>
                <c:pt idx="310">
                  <c:v>166.14583333333334</c:v>
                </c:pt>
                <c:pt idx="311">
                  <c:v>166.66666666666669</c:v>
                </c:pt>
                <c:pt idx="312">
                  <c:v>167.1875</c:v>
                </c:pt>
                <c:pt idx="313">
                  <c:v>167.70833333333334</c:v>
                </c:pt>
                <c:pt idx="314">
                  <c:v>168.22916666666669</c:v>
                </c:pt>
                <c:pt idx="315">
                  <c:v>168.75</c:v>
                </c:pt>
                <c:pt idx="316">
                  <c:v>169.27083333333334</c:v>
                </c:pt>
                <c:pt idx="317">
                  <c:v>169.79166666666669</c:v>
                </c:pt>
                <c:pt idx="318">
                  <c:v>170.3125</c:v>
                </c:pt>
                <c:pt idx="319">
                  <c:v>170.83333333333334</c:v>
                </c:pt>
                <c:pt idx="320">
                  <c:v>171.35416666666669</c:v>
                </c:pt>
                <c:pt idx="321">
                  <c:v>171.875</c:v>
                </c:pt>
                <c:pt idx="322">
                  <c:v>172.39583333333334</c:v>
                </c:pt>
                <c:pt idx="323">
                  <c:v>172.91666666666669</c:v>
                </c:pt>
                <c:pt idx="324">
                  <c:v>173.4375</c:v>
                </c:pt>
                <c:pt idx="325">
                  <c:v>173.95833333333334</c:v>
                </c:pt>
                <c:pt idx="326">
                  <c:v>174.47916666666669</c:v>
                </c:pt>
                <c:pt idx="327">
                  <c:v>175</c:v>
                </c:pt>
                <c:pt idx="328">
                  <c:v>175.52083333333334</c:v>
                </c:pt>
                <c:pt idx="329">
                  <c:v>176.04166666666669</c:v>
                </c:pt>
                <c:pt idx="330">
                  <c:v>176.5625</c:v>
                </c:pt>
                <c:pt idx="331">
                  <c:v>177.08333333333334</c:v>
                </c:pt>
                <c:pt idx="332">
                  <c:v>177.60416666666669</c:v>
                </c:pt>
                <c:pt idx="333">
                  <c:v>178.125</c:v>
                </c:pt>
                <c:pt idx="334">
                  <c:v>178.64583333333334</c:v>
                </c:pt>
                <c:pt idx="335">
                  <c:v>179.16666666666669</c:v>
                </c:pt>
                <c:pt idx="336">
                  <c:v>179.6875</c:v>
                </c:pt>
                <c:pt idx="337">
                  <c:v>180.20833333333334</c:v>
                </c:pt>
                <c:pt idx="338">
                  <c:v>180.72916666666669</c:v>
                </c:pt>
                <c:pt idx="339">
                  <c:v>181.25</c:v>
                </c:pt>
                <c:pt idx="340">
                  <c:v>181.77083333333334</c:v>
                </c:pt>
                <c:pt idx="341">
                  <c:v>182.29166666666669</c:v>
                </c:pt>
                <c:pt idx="342">
                  <c:v>182.8125</c:v>
                </c:pt>
                <c:pt idx="343">
                  <c:v>183.33333333333334</c:v>
                </c:pt>
                <c:pt idx="344">
                  <c:v>183.85416666666669</c:v>
                </c:pt>
                <c:pt idx="345">
                  <c:v>184.375</c:v>
                </c:pt>
                <c:pt idx="346">
                  <c:v>184.89583333333334</c:v>
                </c:pt>
                <c:pt idx="347">
                  <c:v>185.41666666666669</c:v>
                </c:pt>
                <c:pt idx="348">
                  <c:v>185.9375</c:v>
                </c:pt>
                <c:pt idx="349">
                  <c:v>186.45833333333334</c:v>
                </c:pt>
                <c:pt idx="350">
                  <c:v>186.97916666666669</c:v>
                </c:pt>
                <c:pt idx="351">
                  <c:v>187.5</c:v>
                </c:pt>
                <c:pt idx="352">
                  <c:v>188.02083333333334</c:v>
                </c:pt>
                <c:pt idx="353">
                  <c:v>188.54166666666669</c:v>
                </c:pt>
                <c:pt idx="354">
                  <c:v>189.0625</c:v>
                </c:pt>
                <c:pt idx="355">
                  <c:v>189.58333333333334</c:v>
                </c:pt>
                <c:pt idx="356">
                  <c:v>190.10416666666669</c:v>
                </c:pt>
                <c:pt idx="357">
                  <c:v>190.625</c:v>
                </c:pt>
                <c:pt idx="358">
                  <c:v>191.14583333333334</c:v>
                </c:pt>
                <c:pt idx="359">
                  <c:v>191.66666666666669</c:v>
                </c:pt>
                <c:pt idx="360">
                  <c:v>192.1875</c:v>
                </c:pt>
                <c:pt idx="361">
                  <c:v>192.70833333333334</c:v>
                </c:pt>
                <c:pt idx="362">
                  <c:v>193.22916666666669</c:v>
                </c:pt>
                <c:pt idx="363">
                  <c:v>193.75</c:v>
                </c:pt>
                <c:pt idx="364">
                  <c:v>194.27083333333334</c:v>
                </c:pt>
                <c:pt idx="365">
                  <c:v>194.79166666666669</c:v>
                </c:pt>
                <c:pt idx="366">
                  <c:v>195.3125</c:v>
                </c:pt>
                <c:pt idx="367">
                  <c:v>195.83333333333334</c:v>
                </c:pt>
                <c:pt idx="368">
                  <c:v>196.35416666666669</c:v>
                </c:pt>
                <c:pt idx="369">
                  <c:v>196.875</c:v>
                </c:pt>
                <c:pt idx="370">
                  <c:v>197.39583333333334</c:v>
                </c:pt>
                <c:pt idx="371">
                  <c:v>197.91666666666669</c:v>
                </c:pt>
                <c:pt idx="372">
                  <c:v>198.4375</c:v>
                </c:pt>
                <c:pt idx="373">
                  <c:v>198.95833333333334</c:v>
                </c:pt>
                <c:pt idx="374">
                  <c:v>199.47916666666669</c:v>
                </c:pt>
                <c:pt idx="375">
                  <c:v>200</c:v>
                </c:pt>
                <c:pt idx="376">
                  <c:v>200.52083333333334</c:v>
                </c:pt>
                <c:pt idx="377">
                  <c:v>201.04166666666669</c:v>
                </c:pt>
                <c:pt idx="378">
                  <c:v>201.56250000000003</c:v>
                </c:pt>
                <c:pt idx="379">
                  <c:v>202.08333333333334</c:v>
                </c:pt>
                <c:pt idx="380">
                  <c:v>202.60416666666669</c:v>
                </c:pt>
                <c:pt idx="381">
                  <c:v>203.12500000000003</c:v>
                </c:pt>
                <c:pt idx="382">
                  <c:v>203.64583333333334</c:v>
                </c:pt>
                <c:pt idx="383">
                  <c:v>204.16666666666669</c:v>
                </c:pt>
                <c:pt idx="384">
                  <c:v>204.68750000000003</c:v>
                </c:pt>
                <c:pt idx="385">
                  <c:v>205.20833333333334</c:v>
                </c:pt>
                <c:pt idx="386">
                  <c:v>205.72916666666669</c:v>
                </c:pt>
                <c:pt idx="387">
                  <c:v>206.25000000000003</c:v>
                </c:pt>
                <c:pt idx="388">
                  <c:v>206.77083333333334</c:v>
                </c:pt>
                <c:pt idx="389">
                  <c:v>207.29166666666669</c:v>
                </c:pt>
                <c:pt idx="390">
                  <c:v>207.81250000000003</c:v>
                </c:pt>
                <c:pt idx="391">
                  <c:v>208.33333333333334</c:v>
                </c:pt>
                <c:pt idx="392">
                  <c:v>208.85416666666669</c:v>
                </c:pt>
                <c:pt idx="393">
                  <c:v>209.37500000000003</c:v>
                </c:pt>
                <c:pt idx="394">
                  <c:v>209.89583333333334</c:v>
                </c:pt>
                <c:pt idx="395">
                  <c:v>210.41666666666669</c:v>
                </c:pt>
                <c:pt idx="396">
                  <c:v>210.93750000000003</c:v>
                </c:pt>
                <c:pt idx="397">
                  <c:v>211.45833333333334</c:v>
                </c:pt>
                <c:pt idx="398">
                  <c:v>211.97916666666669</c:v>
                </c:pt>
                <c:pt idx="399">
                  <c:v>212.50000000000003</c:v>
                </c:pt>
                <c:pt idx="400">
                  <c:v>213.02083333333334</c:v>
                </c:pt>
                <c:pt idx="401">
                  <c:v>213.54166666666669</c:v>
                </c:pt>
                <c:pt idx="402">
                  <c:v>214.06250000000003</c:v>
                </c:pt>
                <c:pt idx="403">
                  <c:v>214.58333333333334</c:v>
                </c:pt>
                <c:pt idx="404">
                  <c:v>215.10416666666669</c:v>
                </c:pt>
                <c:pt idx="405">
                  <c:v>215.62500000000003</c:v>
                </c:pt>
                <c:pt idx="406">
                  <c:v>216.14583333333334</c:v>
                </c:pt>
                <c:pt idx="407">
                  <c:v>216.66666666666669</c:v>
                </c:pt>
                <c:pt idx="408">
                  <c:v>217.18750000000003</c:v>
                </c:pt>
                <c:pt idx="409">
                  <c:v>217.70833333333334</c:v>
                </c:pt>
                <c:pt idx="410">
                  <c:v>218.22916666666669</c:v>
                </c:pt>
                <c:pt idx="411">
                  <c:v>218.75000000000003</c:v>
                </c:pt>
                <c:pt idx="412">
                  <c:v>219.27083333333334</c:v>
                </c:pt>
                <c:pt idx="413">
                  <c:v>219.79166666666669</c:v>
                </c:pt>
                <c:pt idx="414">
                  <c:v>220.31250000000003</c:v>
                </c:pt>
                <c:pt idx="415">
                  <c:v>220.83333333333334</c:v>
                </c:pt>
                <c:pt idx="416">
                  <c:v>221.35416666666669</c:v>
                </c:pt>
                <c:pt idx="417">
                  <c:v>221.87500000000003</c:v>
                </c:pt>
                <c:pt idx="418">
                  <c:v>222.39583333333334</c:v>
                </c:pt>
                <c:pt idx="419">
                  <c:v>222.91666666666669</c:v>
                </c:pt>
                <c:pt idx="420">
                  <c:v>223.43750000000003</c:v>
                </c:pt>
                <c:pt idx="421">
                  <c:v>223.95833333333334</c:v>
                </c:pt>
                <c:pt idx="422">
                  <c:v>224.47916666666669</c:v>
                </c:pt>
                <c:pt idx="423">
                  <c:v>225.00000000000003</c:v>
                </c:pt>
                <c:pt idx="424">
                  <c:v>225.52083333333334</c:v>
                </c:pt>
                <c:pt idx="425">
                  <c:v>226.04166666666669</c:v>
                </c:pt>
                <c:pt idx="426">
                  <c:v>226.56250000000003</c:v>
                </c:pt>
                <c:pt idx="427">
                  <c:v>227.08333333333334</c:v>
                </c:pt>
                <c:pt idx="428">
                  <c:v>227.60416666666669</c:v>
                </c:pt>
                <c:pt idx="429">
                  <c:v>228.12500000000003</c:v>
                </c:pt>
                <c:pt idx="430">
                  <c:v>228.64583333333334</c:v>
                </c:pt>
                <c:pt idx="431">
                  <c:v>229.16666666666669</c:v>
                </c:pt>
                <c:pt idx="432">
                  <c:v>229.68750000000003</c:v>
                </c:pt>
                <c:pt idx="433">
                  <c:v>230.20833333333334</c:v>
                </c:pt>
                <c:pt idx="434">
                  <c:v>230.72916666666669</c:v>
                </c:pt>
                <c:pt idx="435">
                  <c:v>231.25000000000003</c:v>
                </c:pt>
                <c:pt idx="436">
                  <c:v>231.77083333333334</c:v>
                </c:pt>
                <c:pt idx="437">
                  <c:v>232.29166666666669</c:v>
                </c:pt>
                <c:pt idx="438">
                  <c:v>232.81250000000003</c:v>
                </c:pt>
                <c:pt idx="439">
                  <c:v>233.33333333333334</c:v>
                </c:pt>
                <c:pt idx="440">
                  <c:v>233.85416666666669</c:v>
                </c:pt>
                <c:pt idx="441">
                  <c:v>234.37500000000003</c:v>
                </c:pt>
                <c:pt idx="442">
                  <c:v>234.89583333333334</c:v>
                </c:pt>
                <c:pt idx="443">
                  <c:v>235.41666666666669</c:v>
                </c:pt>
                <c:pt idx="444">
                  <c:v>235.93750000000003</c:v>
                </c:pt>
                <c:pt idx="445">
                  <c:v>236.45833333333334</c:v>
                </c:pt>
                <c:pt idx="446">
                  <c:v>236.97916666666669</c:v>
                </c:pt>
                <c:pt idx="447">
                  <c:v>237.50000000000003</c:v>
                </c:pt>
                <c:pt idx="448">
                  <c:v>238.02083333333334</c:v>
                </c:pt>
                <c:pt idx="449">
                  <c:v>238.54166666666669</c:v>
                </c:pt>
                <c:pt idx="450">
                  <c:v>239.06250000000003</c:v>
                </c:pt>
                <c:pt idx="451">
                  <c:v>239.58333333333334</c:v>
                </c:pt>
                <c:pt idx="452">
                  <c:v>240.10416666666669</c:v>
                </c:pt>
                <c:pt idx="453">
                  <c:v>240.62500000000003</c:v>
                </c:pt>
                <c:pt idx="454">
                  <c:v>241.14583333333334</c:v>
                </c:pt>
                <c:pt idx="455">
                  <c:v>241.66666666666669</c:v>
                </c:pt>
                <c:pt idx="456">
                  <c:v>242.18750000000003</c:v>
                </c:pt>
                <c:pt idx="457">
                  <c:v>242.70833333333334</c:v>
                </c:pt>
                <c:pt idx="458">
                  <c:v>243.22916666666669</c:v>
                </c:pt>
                <c:pt idx="459">
                  <c:v>243.75000000000003</c:v>
                </c:pt>
                <c:pt idx="460">
                  <c:v>244.27083333333334</c:v>
                </c:pt>
                <c:pt idx="461">
                  <c:v>244.79166666666669</c:v>
                </c:pt>
                <c:pt idx="462">
                  <c:v>245.31250000000003</c:v>
                </c:pt>
                <c:pt idx="463">
                  <c:v>245.83333333333334</c:v>
                </c:pt>
                <c:pt idx="464">
                  <c:v>246.35416666666669</c:v>
                </c:pt>
                <c:pt idx="465">
                  <c:v>246.87500000000003</c:v>
                </c:pt>
                <c:pt idx="466">
                  <c:v>247.39583333333334</c:v>
                </c:pt>
                <c:pt idx="467">
                  <c:v>247.91666666666669</c:v>
                </c:pt>
                <c:pt idx="468">
                  <c:v>248.43750000000003</c:v>
                </c:pt>
                <c:pt idx="469">
                  <c:v>248.95833333333334</c:v>
                </c:pt>
                <c:pt idx="470">
                  <c:v>249.47916666666669</c:v>
                </c:pt>
                <c:pt idx="471">
                  <c:v>250.00000000000003</c:v>
                </c:pt>
                <c:pt idx="472">
                  <c:v>250.52083333333334</c:v>
                </c:pt>
                <c:pt idx="473">
                  <c:v>251.04166666666669</c:v>
                </c:pt>
                <c:pt idx="474">
                  <c:v>251.56250000000003</c:v>
                </c:pt>
                <c:pt idx="475">
                  <c:v>252.08333333333334</c:v>
                </c:pt>
                <c:pt idx="476">
                  <c:v>252.60416666666669</c:v>
                </c:pt>
                <c:pt idx="477">
                  <c:v>253.12500000000003</c:v>
                </c:pt>
                <c:pt idx="478">
                  <c:v>253.64583333333334</c:v>
                </c:pt>
                <c:pt idx="479">
                  <c:v>254.16666666666669</c:v>
                </c:pt>
                <c:pt idx="480">
                  <c:v>254.68750000000003</c:v>
                </c:pt>
                <c:pt idx="481">
                  <c:v>255.20833333333334</c:v>
                </c:pt>
                <c:pt idx="482">
                  <c:v>255.72916666666669</c:v>
                </c:pt>
                <c:pt idx="483">
                  <c:v>256.25</c:v>
                </c:pt>
                <c:pt idx="484">
                  <c:v>256.77083333333337</c:v>
                </c:pt>
                <c:pt idx="485">
                  <c:v>257.29166666666669</c:v>
                </c:pt>
                <c:pt idx="486">
                  <c:v>257.8125</c:v>
                </c:pt>
                <c:pt idx="487">
                  <c:v>258.33333333333337</c:v>
                </c:pt>
                <c:pt idx="488">
                  <c:v>258.85416666666669</c:v>
                </c:pt>
                <c:pt idx="489">
                  <c:v>259.375</c:v>
                </c:pt>
                <c:pt idx="490">
                  <c:v>259.89583333333337</c:v>
                </c:pt>
                <c:pt idx="491">
                  <c:v>260.41666666666669</c:v>
                </c:pt>
                <c:pt idx="492">
                  <c:v>260.9375</c:v>
                </c:pt>
                <c:pt idx="493">
                  <c:v>261.45833333333337</c:v>
                </c:pt>
                <c:pt idx="494">
                  <c:v>261.97916666666669</c:v>
                </c:pt>
                <c:pt idx="495">
                  <c:v>262.5</c:v>
                </c:pt>
                <c:pt idx="496">
                  <c:v>263.02083333333337</c:v>
                </c:pt>
                <c:pt idx="497">
                  <c:v>263.54166666666669</c:v>
                </c:pt>
                <c:pt idx="498">
                  <c:v>264.0625</c:v>
                </c:pt>
                <c:pt idx="499">
                  <c:v>264.58333333333337</c:v>
                </c:pt>
                <c:pt idx="500">
                  <c:v>265.10416666666669</c:v>
                </c:pt>
                <c:pt idx="501">
                  <c:v>265.625</c:v>
                </c:pt>
                <c:pt idx="502">
                  <c:v>266.14583333333337</c:v>
                </c:pt>
                <c:pt idx="503">
                  <c:v>266.66666666666669</c:v>
                </c:pt>
                <c:pt idx="504">
                  <c:v>267.1875</c:v>
                </c:pt>
                <c:pt idx="505">
                  <c:v>267.70833333333337</c:v>
                </c:pt>
                <c:pt idx="506">
                  <c:v>268.22916666666669</c:v>
                </c:pt>
                <c:pt idx="507">
                  <c:v>268.75</c:v>
                </c:pt>
                <c:pt idx="508">
                  <c:v>269.27083333333337</c:v>
                </c:pt>
                <c:pt idx="509">
                  <c:v>269.79166666666669</c:v>
                </c:pt>
                <c:pt idx="510">
                  <c:v>270.3125</c:v>
                </c:pt>
                <c:pt idx="511">
                  <c:v>270.83333333333337</c:v>
                </c:pt>
                <c:pt idx="512">
                  <c:v>271.35416666666669</c:v>
                </c:pt>
                <c:pt idx="513">
                  <c:v>271.875</c:v>
                </c:pt>
                <c:pt idx="514">
                  <c:v>272.39583333333337</c:v>
                </c:pt>
                <c:pt idx="515">
                  <c:v>272.91666666666669</c:v>
                </c:pt>
                <c:pt idx="516">
                  <c:v>273.4375</c:v>
                </c:pt>
                <c:pt idx="517">
                  <c:v>273.95833333333337</c:v>
                </c:pt>
                <c:pt idx="518">
                  <c:v>274.47916666666669</c:v>
                </c:pt>
                <c:pt idx="519">
                  <c:v>275</c:v>
                </c:pt>
                <c:pt idx="520">
                  <c:v>275.52083333333337</c:v>
                </c:pt>
                <c:pt idx="521">
                  <c:v>276.04166666666669</c:v>
                </c:pt>
                <c:pt idx="522">
                  <c:v>276.5625</c:v>
                </c:pt>
                <c:pt idx="523">
                  <c:v>277.08333333333337</c:v>
                </c:pt>
                <c:pt idx="524">
                  <c:v>277.60416666666669</c:v>
                </c:pt>
                <c:pt idx="525">
                  <c:v>278.125</c:v>
                </c:pt>
                <c:pt idx="526">
                  <c:v>278.64583333333337</c:v>
                </c:pt>
                <c:pt idx="527">
                  <c:v>279.16666666666669</c:v>
                </c:pt>
                <c:pt idx="528">
                  <c:v>279.6875</c:v>
                </c:pt>
                <c:pt idx="529">
                  <c:v>280.20833333333337</c:v>
                </c:pt>
                <c:pt idx="530">
                  <c:v>280.72916666666669</c:v>
                </c:pt>
                <c:pt idx="531">
                  <c:v>281.25</c:v>
                </c:pt>
                <c:pt idx="532">
                  <c:v>281.77083333333337</c:v>
                </c:pt>
                <c:pt idx="533">
                  <c:v>282.29166666666669</c:v>
                </c:pt>
                <c:pt idx="534">
                  <c:v>282.8125</c:v>
                </c:pt>
                <c:pt idx="535">
                  <c:v>283.33333333333337</c:v>
                </c:pt>
                <c:pt idx="536">
                  <c:v>283.85416666666669</c:v>
                </c:pt>
                <c:pt idx="537">
                  <c:v>284.375</c:v>
                </c:pt>
                <c:pt idx="538">
                  <c:v>284.89583333333337</c:v>
                </c:pt>
                <c:pt idx="539">
                  <c:v>285.41666666666669</c:v>
                </c:pt>
                <c:pt idx="540">
                  <c:v>285.9375</c:v>
                </c:pt>
                <c:pt idx="541">
                  <c:v>286.45833333333337</c:v>
                </c:pt>
                <c:pt idx="542">
                  <c:v>286.97916666666669</c:v>
                </c:pt>
                <c:pt idx="543">
                  <c:v>287.5</c:v>
                </c:pt>
                <c:pt idx="544">
                  <c:v>288.02083333333337</c:v>
                </c:pt>
                <c:pt idx="545">
                  <c:v>288.54166666666669</c:v>
                </c:pt>
                <c:pt idx="546">
                  <c:v>289.0625</c:v>
                </c:pt>
                <c:pt idx="547">
                  <c:v>289.58333333333337</c:v>
                </c:pt>
                <c:pt idx="548">
                  <c:v>290.10416666666669</c:v>
                </c:pt>
                <c:pt idx="549">
                  <c:v>290.625</c:v>
                </c:pt>
                <c:pt idx="550">
                  <c:v>291.14583333333337</c:v>
                </c:pt>
                <c:pt idx="551">
                  <c:v>291.66666666666669</c:v>
                </c:pt>
                <c:pt idx="552">
                  <c:v>292.1875</c:v>
                </c:pt>
                <c:pt idx="553">
                  <c:v>292.70833333333337</c:v>
                </c:pt>
                <c:pt idx="554">
                  <c:v>293.22916666666669</c:v>
                </c:pt>
                <c:pt idx="555">
                  <c:v>293.75</c:v>
                </c:pt>
                <c:pt idx="556">
                  <c:v>294.27083333333337</c:v>
                </c:pt>
                <c:pt idx="557">
                  <c:v>294.79166666666669</c:v>
                </c:pt>
                <c:pt idx="558">
                  <c:v>295.3125</c:v>
                </c:pt>
                <c:pt idx="559">
                  <c:v>295.83333333333337</c:v>
                </c:pt>
                <c:pt idx="560">
                  <c:v>296.35416666666669</c:v>
                </c:pt>
                <c:pt idx="561">
                  <c:v>296.875</c:v>
                </c:pt>
                <c:pt idx="562">
                  <c:v>297.39583333333337</c:v>
                </c:pt>
                <c:pt idx="563">
                  <c:v>297.91666666666669</c:v>
                </c:pt>
                <c:pt idx="564">
                  <c:v>298.4375</c:v>
                </c:pt>
                <c:pt idx="565">
                  <c:v>298.95833333333337</c:v>
                </c:pt>
                <c:pt idx="566">
                  <c:v>299.47916666666669</c:v>
                </c:pt>
                <c:pt idx="567">
                  <c:v>300</c:v>
                </c:pt>
                <c:pt idx="568">
                  <c:v>300.52083333333337</c:v>
                </c:pt>
                <c:pt idx="569">
                  <c:v>301.04166666666669</c:v>
                </c:pt>
                <c:pt idx="570">
                  <c:v>301.5625</c:v>
                </c:pt>
                <c:pt idx="571">
                  <c:v>302.08333333333337</c:v>
                </c:pt>
                <c:pt idx="572">
                  <c:v>302.60416666666669</c:v>
                </c:pt>
                <c:pt idx="573">
                  <c:v>303.125</c:v>
                </c:pt>
                <c:pt idx="574">
                  <c:v>303.64583333333337</c:v>
                </c:pt>
                <c:pt idx="575">
                  <c:v>304.16666666666669</c:v>
                </c:pt>
                <c:pt idx="576">
                  <c:v>304.6875</c:v>
                </c:pt>
                <c:pt idx="577">
                  <c:v>305.20833333333337</c:v>
                </c:pt>
                <c:pt idx="578">
                  <c:v>305.72916666666669</c:v>
                </c:pt>
                <c:pt idx="579">
                  <c:v>306.25</c:v>
                </c:pt>
                <c:pt idx="580">
                  <c:v>306.77083333333337</c:v>
                </c:pt>
                <c:pt idx="581">
                  <c:v>307.29166666666669</c:v>
                </c:pt>
                <c:pt idx="582">
                  <c:v>307.8125</c:v>
                </c:pt>
                <c:pt idx="583">
                  <c:v>308.33333333333337</c:v>
                </c:pt>
                <c:pt idx="584">
                  <c:v>308.85416666666669</c:v>
                </c:pt>
                <c:pt idx="585">
                  <c:v>309.375</c:v>
                </c:pt>
                <c:pt idx="586">
                  <c:v>309.89583333333337</c:v>
                </c:pt>
                <c:pt idx="587">
                  <c:v>310.41666666666669</c:v>
                </c:pt>
                <c:pt idx="588">
                  <c:v>310.9375</c:v>
                </c:pt>
                <c:pt idx="589">
                  <c:v>311.45833333333337</c:v>
                </c:pt>
                <c:pt idx="590">
                  <c:v>311.97916666666669</c:v>
                </c:pt>
                <c:pt idx="591">
                  <c:v>312.5</c:v>
                </c:pt>
                <c:pt idx="592">
                  <c:v>313.02083333333337</c:v>
                </c:pt>
                <c:pt idx="593">
                  <c:v>313.54166666666669</c:v>
                </c:pt>
                <c:pt idx="594">
                  <c:v>314.0625</c:v>
                </c:pt>
                <c:pt idx="595">
                  <c:v>314.58333333333337</c:v>
                </c:pt>
                <c:pt idx="596">
                  <c:v>315.10416666666669</c:v>
                </c:pt>
                <c:pt idx="597">
                  <c:v>315.625</c:v>
                </c:pt>
                <c:pt idx="598">
                  <c:v>316.14583333333337</c:v>
                </c:pt>
                <c:pt idx="599">
                  <c:v>316.66666666666669</c:v>
                </c:pt>
                <c:pt idx="600">
                  <c:v>317.1875</c:v>
                </c:pt>
                <c:pt idx="601">
                  <c:v>317.70833333333337</c:v>
                </c:pt>
                <c:pt idx="602">
                  <c:v>318.22916666666669</c:v>
                </c:pt>
                <c:pt idx="603">
                  <c:v>318.75</c:v>
                </c:pt>
                <c:pt idx="604">
                  <c:v>319.27083333333337</c:v>
                </c:pt>
                <c:pt idx="605">
                  <c:v>319.79166666666669</c:v>
                </c:pt>
                <c:pt idx="606">
                  <c:v>320.3125</c:v>
                </c:pt>
                <c:pt idx="607">
                  <c:v>320.83333333333337</c:v>
                </c:pt>
                <c:pt idx="608">
                  <c:v>321.35416666666669</c:v>
                </c:pt>
                <c:pt idx="609">
                  <c:v>321.875</c:v>
                </c:pt>
                <c:pt idx="610">
                  <c:v>322.39583333333337</c:v>
                </c:pt>
                <c:pt idx="611">
                  <c:v>322.91666666666669</c:v>
                </c:pt>
                <c:pt idx="612">
                  <c:v>323.4375</c:v>
                </c:pt>
                <c:pt idx="613">
                  <c:v>323.95833333333337</c:v>
                </c:pt>
                <c:pt idx="614">
                  <c:v>324.47916666666669</c:v>
                </c:pt>
                <c:pt idx="615">
                  <c:v>325</c:v>
                </c:pt>
                <c:pt idx="616">
                  <c:v>325.52083333333337</c:v>
                </c:pt>
                <c:pt idx="617">
                  <c:v>326.04166666666669</c:v>
                </c:pt>
                <c:pt idx="618">
                  <c:v>326.5625</c:v>
                </c:pt>
                <c:pt idx="619">
                  <c:v>327.08333333333337</c:v>
                </c:pt>
                <c:pt idx="620">
                  <c:v>327.60416666666669</c:v>
                </c:pt>
                <c:pt idx="621">
                  <c:v>328.125</c:v>
                </c:pt>
                <c:pt idx="622">
                  <c:v>328.64583333333337</c:v>
                </c:pt>
                <c:pt idx="623">
                  <c:v>329.16666666666669</c:v>
                </c:pt>
                <c:pt idx="624">
                  <c:v>329.6875</c:v>
                </c:pt>
                <c:pt idx="625">
                  <c:v>330.20833333333337</c:v>
                </c:pt>
                <c:pt idx="626">
                  <c:v>330.72916666666669</c:v>
                </c:pt>
                <c:pt idx="627">
                  <c:v>331.25</c:v>
                </c:pt>
                <c:pt idx="628">
                  <c:v>331.77083333333337</c:v>
                </c:pt>
                <c:pt idx="629">
                  <c:v>332.29166666666669</c:v>
                </c:pt>
                <c:pt idx="630">
                  <c:v>332.8125</c:v>
                </c:pt>
                <c:pt idx="631">
                  <c:v>333.33333333333337</c:v>
                </c:pt>
                <c:pt idx="632">
                  <c:v>333.85416666666669</c:v>
                </c:pt>
                <c:pt idx="633">
                  <c:v>334.375</c:v>
                </c:pt>
                <c:pt idx="634">
                  <c:v>334.89583333333337</c:v>
                </c:pt>
                <c:pt idx="635">
                  <c:v>335.41666666666669</c:v>
                </c:pt>
                <c:pt idx="636">
                  <c:v>335.9375</c:v>
                </c:pt>
                <c:pt idx="637">
                  <c:v>336.45833333333337</c:v>
                </c:pt>
                <c:pt idx="638">
                  <c:v>336.97916666666669</c:v>
                </c:pt>
                <c:pt idx="639">
                  <c:v>337.5</c:v>
                </c:pt>
                <c:pt idx="640">
                  <c:v>338.02083333333337</c:v>
                </c:pt>
                <c:pt idx="641">
                  <c:v>338.54166666666669</c:v>
                </c:pt>
                <c:pt idx="642">
                  <c:v>339.0625</c:v>
                </c:pt>
                <c:pt idx="643">
                  <c:v>339.58333333333337</c:v>
                </c:pt>
                <c:pt idx="644">
                  <c:v>340.10416666666669</c:v>
                </c:pt>
                <c:pt idx="645">
                  <c:v>340.625</c:v>
                </c:pt>
                <c:pt idx="646">
                  <c:v>341.14583333333337</c:v>
                </c:pt>
                <c:pt idx="647">
                  <c:v>341.66666666666669</c:v>
                </c:pt>
                <c:pt idx="648">
                  <c:v>342.1875</c:v>
                </c:pt>
                <c:pt idx="649">
                  <c:v>342.70833333333337</c:v>
                </c:pt>
                <c:pt idx="650">
                  <c:v>343.22916666666669</c:v>
                </c:pt>
                <c:pt idx="651">
                  <c:v>343.75</c:v>
                </c:pt>
                <c:pt idx="652">
                  <c:v>344.27083333333337</c:v>
                </c:pt>
                <c:pt idx="653">
                  <c:v>344.79166666666669</c:v>
                </c:pt>
                <c:pt idx="654">
                  <c:v>345.3125</c:v>
                </c:pt>
                <c:pt idx="655">
                  <c:v>345.83333333333337</c:v>
                </c:pt>
                <c:pt idx="656">
                  <c:v>346.35416666666669</c:v>
                </c:pt>
                <c:pt idx="657">
                  <c:v>346.875</c:v>
                </c:pt>
                <c:pt idx="658">
                  <c:v>347.39583333333337</c:v>
                </c:pt>
                <c:pt idx="659">
                  <c:v>347.91666666666669</c:v>
                </c:pt>
                <c:pt idx="660">
                  <c:v>348.4375</c:v>
                </c:pt>
                <c:pt idx="661">
                  <c:v>348.95833333333337</c:v>
                </c:pt>
                <c:pt idx="662">
                  <c:v>349.47916666666669</c:v>
                </c:pt>
                <c:pt idx="663">
                  <c:v>350</c:v>
                </c:pt>
                <c:pt idx="664">
                  <c:v>350.52083333333337</c:v>
                </c:pt>
                <c:pt idx="665">
                  <c:v>351.04166666666669</c:v>
                </c:pt>
                <c:pt idx="666">
                  <c:v>351.5625</c:v>
                </c:pt>
                <c:pt idx="667">
                  <c:v>352.08333333333337</c:v>
                </c:pt>
                <c:pt idx="668">
                  <c:v>352.60416666666669</c:v>
                </c:pt>
                <c:pt idx="669">
                  <c:v>353.125</c:v>
                </c:pt>
                <c:pt idx="670">
                  <c:v>353.64583333333337</c:v>
                </c:pt>
                <c:pt idx="671">
                  <c:v>354.16666666666669</c:v>
                </c:pt>
                <c:pt idx="672">
                  <c:v>354.6875</c:v>
                </c:pt>
                <c:pt idx="673">
                  <c:v>355.20833333333337</c:v>
                </c:pt>
                <c:pt idx="674">
                  <c:v>355.72916666666669</c:v>
                </c:pt>
                <c:pt idx="675">
                  <c:v>356.25</c:v>
                </c:pt>
                <c:pt idx="676">
                  <c:v>356.77083333333337</c:v>
                </c:pt>
                <c:pt idx="677">
                  <c:v>357.29166666666669</c:v>
                </c:pt>
                <c:pt idx="678">
                  <c:v>357.8125</c:v>
                </c:pt>
                <c:pt idx="679">
                  <c:v>358.33333333333337</c:v>
                </c:pt>
                <c:pt idx="680">
                  <c:v>358.85416666666669</c:v>
                </c:pt>
                <c:pt idx="681">
                  <c:v>359.375</c:v>
                </c:pt>
                <c:pt idx="682">
                  <c:v>359.89583333333337</c:v>
                </c:pt>
                <c:pt idx="683">
                  <c:v>360.41666666666669</c:v>
                </c:pt>
                <c:pt idx="684">
                  <c:v>360.9375</c:v>
                </c:pt>
                <c:pt idx="685">
                  <c:v>361.45833333333337</c:v>
                </c:pt>
                <c:pt idx="686">
                  <c:v>361.97916666666669</c:v>
                </c:pt>
                <c:pt idx="687">
                  <c:v>362.5</c:v>
                </c:pt>
                <c:pt idx="688">
                  <c:v>363.02083333333337</c:v>
                </c:pt>
                <c:pt idx="689">
                  <c:v>363.54166666666669</c:v>
                </c:pt>
                <c:pt idx="690">
                  <c:v>364.0625</c:v>
                </c:pt>
                <c:pt idx="691">
                  <c:v>364.58333333333337</c:v>
                </c:pt>
                <c:pt idx="692">
                  <c:v>365.10416666666669</c:v>
                </c:pt>
                <c:pt idx="693">
                  <c:v>365.625</c:v>
                </c:pt>
                <c:pt idx="694">
                  <c:v>366.14583333333337</c:v>
                </c:pt>
                <c:pt idx="695">
                  <c:v>366.66666666666669</c:v>
                </c:pt>
                <c:pt idx="696">
                  <c:v>367.1875</c:v>
                </c:pt>
                <c:pt idx="697">
                  <c:v>367.70833333333337</c:v>
                </c:pt>
                <c:pt idx="698">
                  <c:v>368.22916666666669</c:v>
                </c:pt>
                <c:pt idx="699">
                  <c:v>368.75</c:v>
                </c:pt>
                <c:pt idx="700">
                  <c:v>369.27083333333337</c:v>
                </c:pt>
                <c:pt idx="701">
                  <c:v>369.79166666666669</c:v>
                </c:pt>
                <c:pt idx="702">
                  <c:v>370.3125</c:v>
                </c:pt>
                <c:pt idx="703">
                  <c:v>370.83333333333337</c:v>
                </c:pt>
                <c:pt idx="704">
                  <c:v>371.35416666666669</c:v>
                </c:pt>
                <c:pt idx="705">
                  <c:v>371.875</c:v>
                </c:pt>
                <c:pt idx="706">
                  <c:v>372.39583333333337</c:v>
                </c:pt>
                <c:pt idx="707">
                  <c:v>372.91666666666669</c:v>
                </c:pt>
                <c:pt idx="708">
                  <c:v>373.4375</c:v>
                </c:pt>
                <c:pt idx="709">
                  <c:v>373.95833333333337</c:v>
                </c:pt>
                <c:pt idx="710">
                  <c:v>374.47916666666669</c:v>
                </c:pt>
                <c:pt idx="711">
                  <c:v>375</c:v>
                </c:pt>
                <c:pt idx="712">
                  <c:v>375.52083333333337</c:v>
                </c:pt>
                <c:pt idx="713">
                  <c:v>376.04166666666669</c:v>
                </c:pt>
                <c:pt idx="714">
                  <c:v>376.5625</c:v>
                </c:pt>
                <c:pt idx="715">
                  <c:v>377.08333333333337</c:v>
                </c:pt>
                <c:pt idx="716">
                  <c:v>377.60416666666669</c:v>
                </c:pt>
                <c:pt idx="717">
                  <c:v>378.125</c:v>
                </c:pt>
                <c:pt idx="718">
                  <c:v>378.64583333333337</c:v>
                </c:pt>
                <c:pt idx="719">
                  <c:v>379.16666666666669</c:v>
                </c:pt>
                <c:pt idx="720">
                  <c:v>379.6875</c:v>
                </c:pt>
                <c:pt idx="721">
                  <c:v>380.20833333333337</c:v>
                </c:pt>
                <c:pt idx="722">
                  <c:v>380.72916666666669</c:v>
                </c:pt>
                <c:pt idx="723">
                  <c:v>381.25</c:v>
                </c:pt>
                <c:pt idx="724">
                  <c:v>381.77083333333337</c:v>
                </c:pt>
                <c:pt idx="725">
                  <c:v>382.29166666666669</c:v>
                </c:pt>
                <c:pt idx="726">
                  <c:v>382.8125</c:v>
                </c:pt>
                <c:pt idx="727">
                  <c:v>383.33333333333337</c:v>
                </c:pt>
                <c:pt idx="728">
                  <c:v>383.85416666666669</c:v>
                </c:pt>
                <c:pt idx="729">
                  <c:v>384.375</c:v>
                </c:pt>
                <c:pt idx="730">
                  <c:v>384.89583333333337</c:v>
                </c:pt>
                <c:pt idx="731">
                  <c:v>385.41666666666669</c:v>
                </c:pt>
                <c:pt idx="732">
                  <c:v>385.9375</c:v>
                </c:pt>
                <c:pt idx="733">
                  <c:v>386.45833333333337</c:v>
                </c:pt>
                <c:pt idx="734">
                  <c:v>386.97916666666669</c:v>
                </c:pt>
                <c:pt idx="735">
                  <c:v>387.5</c:v>
                </c:pt>
                <c:pt idx="736">
                  <c:v>388.02083333333337</c:v>
                </c:pt>
                <c:pt idx="737">
                  <c:v>388.54166666666669</c:v>
                </c:pt>
                <c:pt idx="738">
                  <c:v>389.0625</c:v>
                </c:pt>
                <c:pt idx="739">
                  <c:v>389.58333333333337</c:v>
                </c:pt>
                <c:pt idx="740">
                  <c:v>390.10416666666669</c:v>
                </c:pt>
                <c:pt idx="741">
                  <c:v>390.625</c:v>
                </c:pt>
                <c:pt idx="742">
                  <c:v>391.14583333333337</c:v>
                </c:pt>
                <c:pt idx="743">
                  <c:v>391.66666666666669</c:v>
                </c:pt>
                <c:pt idx="744">
                  <c:v>392.1875</c:v>
                </c:pt>
                <c:pt idx="745">
                  <c:v>392.70833333333337</c:v>
                </c:pt>
                <c:pt idx="746">
                  <c:v>393.22916666666669</c:v>
                </c:pt>
                <c:pt idx="747">
                  <c:v>393.75</c:v>
                </c:pt>
                <c:pt idx="748">
                  <c:v>394.27083333333337</c:v>
                </c:pt>
                <c:pt idx="749">
                  <c:v>394.79166666666669</c:v>
                </c:pt>
                <c:pt idx="750">
                  <c:v>395.3125</c:v>
                </c:pt>
                <c:pt idx="751">
                  <c:v>395.83333333333337</c:v>
                </c:pt>
                <c:pt idx="752">
                  <c:v>396.35416666666669</c:v>
                </c:pt>
                <c:pt idx="753">
                  <c:v>396.875</c:v>
                </c:pt>
                <c:pt idx="754">
                  <c:v>397.39583333333337</c:v>
                </c:pt>
                <c:pt idx="755">
                  <c:v>397.91666666666669</c:v>
                </c:pt>
                <c:pt idx="756">
                  <c:v>398.4375</c:v>
                </c:pt>
                <c:pt idx="757">
                  <c:v>398.95833333333337</c:v>
                </c:pt>
                <c:pt idx="758">
                  <c:v>399.47916666666669</c:v>
                </c:pt>
                <c:pt idx="759">
                  <c:v>400</c:v>
                </c:pt>
                <c:pt idx="760">
                  <c:v>400.52083333333337</c:v>
                </c:pt>
                <c:pt idx="761">
                  <c:v>401.04166666666669</c:v>
                </c:pt>
                <c:pt idx="762">
                  <c:v>401.56250000000006</c:v>
                </c:pt>
                <c:pt idx="763">
                  <c:v>402.08333333333337</c:v>
                </c:pt>
                <c:pt idx="764">
                  <c:v>402.60416666666669</c:v>
                </c:pt>
                <c:pt idx="765">
                  <c:v>403.12500000000006</c:v>
                </c:pt>
                <c:pt idx="766">
                  <c:v>403.64583333333337</c:v>
                </c:pt>
                <c:pt idx="767">
                  <c:v>404.16666666666669</c:v>
                </c:pt>
                <c:pt idx="768">
                  <c:v>404.68750000000006</c:v>
                </c:pt>
                <c:pt idx="769">
                  <c:v>405.20833333333337</c:v>
                </c:pt>
                <c:pt idx="770">
                  <c:v>405.72916666666669</c:v>
                </c:pt>
                <c:pt idx="771">
                  <c:v>406.25000000000006</c:v>
                </c:pt>
                <c:pt idx="772">
                  <c:v>406.77083333333337</c:v>
                </c:pt>
                <c:pt idx="773">
                  <c:v>407.29166666666669</c:v>
                </c:pt>
                <c:pt idx="774">
                  <c:v>407.81250000000006</c:v>
                </c:pt>
                <c:pt idx="775">
                  <c:v>408.33333333333337</c:v>
                </c:pt>
                <c:pt idx="776">
                  <c:v>408.85416666666669</c:v>
                </c:pt>
                <c:pt idx="777">
                  <c:v>409.37500000000006</c:v>
                </c:pt>
                <c:pt idx="778">
                  <c:v>409.89583333333337</c:v>
                </c:pt>
                <c:pt idx="779">
                  <c:v>410.41666666666669</c:v>
                </c:pt>
                <c:pt idx="780">
                  <c:v>410.93750000000006</c:v>
                </c:pt>
                <c:pt idx="781">
                  <c:v>411.45833333333337</c:v>
                </c:pt>
                <c:pt idx="782">
                  <c:v>411.97916666666669</c:v>
                </c:pt>
                <c:pt idx="783">
                  <c:v>412.50000000000006</c:v>
                </c:pt>
                <c:pt idx="784">
                  <c:v>413.02083333333337</c:v>
                </c:pt>
                <c:pt idx="785">
                  <c:v>413.54166666666669</c:v>
                </c:pt>
                <c:pt idx="786">
                  <c:v>414.06250000000006</c:v>
                </c:pt>
                <c:pt idx="787">
                  <c:v>414.58333333333337</c:v>
                </c:pt>
                <c:pt idx="788">
                  <c:v>415.10416666666669</c:v>
                </c:pt>
                <c:pt idx="789">
                  <c:v>415.62500000000006</c:v>
                </c:pt>
                <c:pt idx="790">
                  <c:v>416.14583333333337</c:v>
                </c:pt>
                <c:pt idx="791">
                  <c:v>416.66666666666669</c:v>
                </c:pt>
                <c:pt idx="792">
                  <c:v>417.18750000000006</c:v>
                </c:pt>
                <c:pt idx="793">
                  <c:v>417.70833333333337</c:v>
                </c:pt>
                <c:pt idx="794">
                  <c:v>418.22916666666669</c:v>
                </c:pt>
                <c:pt idx="795">
                  <c:v>418.75000000000006</c:v>
                </c:pt>
                <c:pt idx="796">
                  <c:v>419.27083333333337</c:v>
                </c:pt>
                <c:pt idx="797">
                  <c:v>419.79166666666669</c:v>
                </c:pt>
                <c:pt idx="798">
                  <c:v>420.31250000000006</c:v>
                </c:pt>
                <c:pt idx="799">
                  <c:v>420.83333333333337</c:v>
                </c:pt>
                <c:pt idx="800">
                  <c:v>421.35416666666669</c:v>
                </c:pt>
                <c:pt idx="801">
                  <c:v>421.87500000000006</c:v>
                </c:pt>
                <c:pt idx="802">
                  <c:v>422.39583333333337</c:v>
                </c:pt>
                <c:pt idx="803">
                  <c:v>422.91666666666669</c:v>
                </c:pt>
                <c:pt idx="804">
                  <c:v>423.43750000000006</c:v>
                </c:pt>
                <c:pt idx="805">
                  <c:v>423.95833333333337</c:v>
                </c:pt>
                <c:pt idx="806">
                  <c:v>424.47916666666669</c:v>
                </c:pt>
                <c:pt idx="807">
                  <c:v>425.00000000000006</c:v>
                </c:pt>
                <c:pt idx="808">
                  <c:v>425.52083333333337</c:v>
                </c:pt>
                <c:pt idx="809">
                  <c:v>426.04166666666669</c:v>
                </c:pt>
                <c:pt idx="810">
                  <c:v>426.56250000000006</c:v>
                </c:pt>
                <c:pt idx="811">
                  <c:v>427.08333333333337</c:v>
                </c:pt>
                <c:pt idx="812">
                  <c:v>427.60416666666669</c:v>
                </c:pt>
                <c:pt idx="813">
                  <c:v>428.12500000000006</c:v>
                </c:pt>
                <c:pt idx="814">
                  <c:v>428.64583333333337</c:v>
                </c:pt>
                <c:pt idx="815">
                  <c:v>429.16666666666669</c:v>
                </c:pt>
                <c:pt idx="816">
                  <c:v>429.68750000000006</c:v>
                </c:pt>
                <c:pt idx="817">
                  <c:v>430.20833333333337</c:v>
                </c:pt>
                <c:pt idx="818">
                  <c:v>430.72916666666669</c:v>
                </c:pt>
                <c:pt idx="819">
                  <c:v>431.25000000000006</c:v>
                </c:pt>
                <c:pt idx="820">
                  <c:v>431.77083333333337</c:v>
                </c:pt>
                <c:pt idx="821">
                  <c:v>432.29166666666669</c:v>
                </c:pt>
                <c:pt idx="822">
                  <c:v>432.81250000000006</c:v>
                </c:pt>
                <c:pt idx="823">
                  <c:v>433.33333333333337</c:v>
                </c:pt>
                <c:pt idx="824">
                  <c:v>433.85416666666669</c:v>
                </c:pt>
                <c:pt idx="825">
                  <c:v>434.37500000000006</c:v>
                </c:pt>
                <c:pt idx="826">
                  <c:v>434.89583333333337</c:v>
                </c:pt>
                <c:pt idx="827">
                  <c:v>435.41666666666669</c:v>
                </c:pt>
                <c:pt idx="828">
                  <c:v>435.93750000000006</c:v>
                </c:pt>
                <c:pt idx="829">
                  <c:v>436.45833333333337</c:v>
                </c:pt>
                <c:pt idx="830">
                  <c:v>436.97916666666669</c:v>
                </c:pt>
                <c:pt idx="831">
                  <c:v>437.50000000000006</c:v>
                </c:pt>
                <c:pt idx="832">
                  <c:v>438.02083333333337</c:v>
                </c:pt>
                <c:pt idx="833">
                  <c:v>438.54166666666669</c:v>
                </c:pt>
                <c:pt idx="834">
                  <c:v>439.06250000000006</c:v>
                </c:pt>
                <c:pt idx="835">
                  <c:v>439.58333333333337</c:v>
                </c:pt>
                <c:pt idx="836">
                  <c:v>440.10416666666669</c:v>
                </c:pt>
                <c:pt idx="837">
                  <c:v>440.62500000000006</c:v>
                </c:pt>
                <c:pt idx="838">
                  <c:v>441.14583333333337</c:v>
                </c:pt>
                <c:pt idx="839">
                  <c:v>441.66666666666669</c:v>
                </c:pt>
                <c:pt idx="840">
                  <c:v>442.18750000000006</c:v>
                </c:pt>
                <c:pt idx="841">
                  <c:v>442.70833333333337</c:v>
                </c:pt>
                <c:pt idx="842">
                  <c:v>443.22916666666669</c:v>
                </c:pt>
                <c:pt idx="843">
                  <c:v>443.75000000000006</c:v>
                </c:pt>
                <c:pt idx="844">
                  <c:v>444.27083333333337</c:v>
                </c:pt>
                <c:pt idx="845">
                  <c:v>444.79166666666669</c:v>
                </c:pt>
                <c:pt idx="846">
                  <c:v>445.31250000000006</c:v>
                </c:pt>
                <c:pt idx="847">
                  <c:v>445.83333333333337</c:v>
                </c:pt>
                <c:pt idx="848">
                  <c:v>446.35416666666669</c:v>
                </c:pt>
                <c:pt idx="849">
                  <c:v>446.87500000000006</c:v>
                </c:pt>
                <c:pt idx="850">
                  <c:v>447.39583333333337</c:v>
                </c:pt>
                <c:pt idx="851">
                  <c:v>447.91666666666669</c:v>
                </c:pt>
                <c:pt idx="852">
                  <c:v>448.43750000000006</c:v>
                </c:pt>
                <c:pt idx="853">
                  <c:v>448.95833333333337</c:v>
                </c:pt>
                <c:pt idx="854">
                  <c:v>449.47916666666669</c:v>
                </c:pt>
                <c:pt idx="855">
                  <c:v>450.00000000000006</c:v>
                </c:pt>
                <c:pt idx="856">
                  <c:v>450.52083333333337</c:v>
                </c:pt>
                <c:pt idx="857">
                  <c:v>451.04166666666669</c:v>
                </c:pt>
                <c:pt idx="858">
                  <c:v>451.56250000000006</c:v>
                </c:pt>
                <c:pt idx="859">
                  <c:v>452.08333333333337</c:v>
                </c:pt>
                <c:pt idx="860">
                  <c:v>452.60416666666669</c:v>
                </c:pt>
                <c:pt idx="861">
                  <c:v>453.12500000000006</c:v>
                </c:pt>
                <c:pt idx="862">
                  <c:v>453.64583333333337</c:v>
                </c:pt>
                <c:pt idx="863">
                  <c:v>454.16666666666669</c:v>
                </c:pt>
                <c:pt idx="864">
                  <c:v>454.68750000000006</c:v>
                </c:pt>
                <c:pt idx="865">
                  <c:v>455.20833333333337</c:v>
                </c:pt>
                <c:pt idx="866">
                  <c:v>455.72916666666669</c:v>
                </c:pt>
                <c:pt idx="867">
                  <c:v>456.25000000000006</c:v>
                </c:pt>
                <c:pt idx="868">
                  <c:v>456.77083333333337</c:v>
                </c:pt>
                <c:pt idx="869">
                  <c:v>457.29166666666669</c:v>
                </c:pt>
                <c:pt idx="870">
                  <c:v>457.81250000000006</c:v>
                </c:pt>
                <c:pt idx="871">
                  <c:v>458.33333333333337</c:v>
                </c:pt>
                <c:pt idx="872">
                  <c:v>458.85416666666669</c:v>
                </c:pt>
                <c:pt idx="873">
                  <c:v>459.37500000000006</c:v>
                </c:pt>
                <c:pt idx="874">
                  <c:v>459.89583333333337</c:v>
                </c:pt>
                <c:pt idx="875">
                  <c:v>460.41666666666669</c:v>
                </c:pt>
                <c:pt idx="876">
                  <c:v>460.93750000000006</c:v>
                </c:pt>
                <c:pt idx="877">
                  <c:v>461.45833333333337</c:v>
                </c:pt>
                <c:pt idx="878">
                  <c:v>461.97916666666669</c:v>
                </c:pt>
                <c:pt idx="879">
                  <c:v>462.50000000000006</c:v>
                </c:pt>
                <c:pt idx="880">
                  <c:v>463.02083333333337</c:v>
                </c:pt>
                <c:pt idx="881">
                  <c:v>463.54166666666669</c:v>
                </c:pt>
                <c:pt idx="882">
                  <c:v>464.06250000000006</c:v>
                </c:pt>
                <c:pt idx="883">
                  <c:v>464.58333333333337</c:v>
                </c:pt>
                <c:pt idx="884">
                  <c:v>465.10416666666669</c:v>
                </c:pt>
                <c:pt idx="885">
                  <c:v>465.62500000000006</c:v>
                </c:pt>
                <c:pt idx="886">
                  <c:v>466.14583333333337</c:v>
                </c:pt>
                <c:pt idx="887">
                  <c:v>466.66666666666669</c:v>
                </c:pt>
                <c:pt idx="888">
                  <c:v>467.18750000000006</c:v>
                </c:pt>
                <c:pt idx="889">
                  <c:v>467.70833333333337</c:v>
                </c:pt>
                <c:pt idx="890">
                  <c:v>468.22916666666669</c:v>
                </c:pt>
                <c:pt idx="891">
                  <c:v>468.75000000000006</c:v>
                </c:pt>
                <c:pt idx="892">
                  <c:v>469.27083333333337</c:v>
                </c:pt>
                <c:pt idx="893">
                  <c:v>469.79166666666669</c:v>
                </c:pt>
                <c:pt idx="894">
                  <c:v>470.31250000000006</c:v>
                </c:pt>
                <c:pt idx="895">
                  <c:v>470.83333333333337</c:v>
                </c:pt>
                <c:pt idx="896">
                  <c:v>471.35416666666669</c:v>
                </c:pt>
                <c:pt idx="897">
                  <c:v>471.87500000000006</c:v>
                </c:pt>
                <c:pt idx="898">
                  <c:v>472.39583333333337</c:v>
                </c:pt>
                <c:pt idx="899">
                  <c:v>472.91666666666669</c:v>
                </c:pt>
                <c:pt idx="900">
                  <c:v>473.43750000000006</c:v>
                </c:pt>
                <c:pt idx="901">
                  <c:v>473.95833333333337</c:v>
                </c:pt>
                <c:pt idx="902">
                  <c:v>474.47916666666669</c:v>
                </c:pt>
                <c:pt idx="903">
                  <c:v>475.00000000000006</c:v>
                </c:pt>
                <c:pt idx="904">
                  <c:v>475.52083333333337</c:v>
                </c:pt>
                <c:pt idx="905">
                  <c:v>476.04166666666669</c:v>
                </c:pt>
                <c:pt idx="906">
                  <c:v>476.56250000000006</c:v>
                </c:pt>
                <c:pt idx="907">
                  <c:v>477.08333333333337</c:v>
                </c:pt>
                <c:pt idx="908">
                  <c:v>477.60416666666669</c:v>
                </c:pt>
                <c:pt idx="909">
                  <c:v>478.12500000000006</c:v>
                </c:pt>
                <c:pt idx="910">
                  <c:v>478.64583333333337</c:v>
                </c:pt>
                <c:pt idx="911">
                  <c:v>479.16666666666669</c:v>
                </c:pt>
                <c:pt idx="912">
                  <c:v>479.68750000000006</c:v>
                </c:pt>
                <c:pt idx="913">
                  <c:v>480.20833333333337</c:v>
                </c:pt>
                <c:pt idx="914">
                  <c:v>480.72916666666669</c:v>
                </c:pt>
                <c:pt idx="915">
                  <c:v>481.25000000000006</c:v>
                </c:pt>
                <c:pt idx="916">
                  <c:v>481.77083333333337</c:v>
                </c:pt>
                <c:pt idx="917">
                  <c:v>482.29166666666669</c:v>
                </c:pt>
                <c:pt idx="918">
                  <c:v>482.81250000000006</c:v>
                </c:pt>
                <c:pt idx="919">
                  <c:v>483.33333333333337</c:v>
                </c:pt>
                <c:pt idx="920">
                  <c:v>483.85416666666669</c:v>
                </c:pt>
                <c:pt idx="921">
                  <c:v>484.37500000000006</c:v>
                </c:pt>
                <c:pt idx="922">
                  <c:v>484.89583333333337</c:v>
                </c:pt>
                <c:pt idx="923">
                  <c:v>485.41666666666669</c:v>
                </c:pt>
                <c:pt idx="924">
                  <c:v>485.93750000000006</c:v>
                </c:pt>
                <c:pt idx="925">
                  <c:v>486.45833333333337</c:v>
                </c:pt>
                <c:pt idx="926">
                  <c:v>486.97916666666669</c:v>
                </c:pt>
                <c:pt idx="927">
                  <c:v>487.50000000000006</c:v>
                </c:pt>
                <c:pt idx="928">
                  <c:v>488.02083333333337</c:v>
                </c:pt>
                <c:pt idx="929">
                  <c:v>488.54166666666669</c:v>
                </c:pt>
                <c:pt idx="930">
                  <c:v>489.06250000000006</c:v>
                </c:pt>
                <c:pt idx="931">
                  <c:v>489.58333333333337</c:v>
                </c:pt>
                <c:pt idx="932">
                  <c:v>490.10416666666669</c:v>
                </c:pt>
                <c:pt idx="933">
                  <c:v>490.62500000000006</c:v>
                </c:pt>
                <c:pt idx="934">
                  <c:v>491.14583333333337</c:v>
                </c:pt>
                <c:pt idx="935">
                  <c:v>491.66666666666669</c:v>
                </c:pt>
                <c:pt idx="936">
                  <c:v>492.18750000000006</c:v>
                </c:pt>
                <c:pt idx="937">
                  <c:v>492.70833333333337</c:v>
                </c:pt>
                <c:pt idx="938">
                  <c:v>493.22916666666669</c:v>
                </c:pt>
                <c:pt idx="939">
                  <c:v>493.75000000000006</c:v>
                </c:pt>
                <c:pt idx="940">
                  <c:v>494.27083333333337</c:v>
                </c:pt>
                <c:pt idx="941">
                  <c:v>494.79166666666669</c:v>
                </c:pt>
                <c:pt idx="942">
                  <c:v>495.31250000000006</c:v>
                </c:pt>
                <c:pt idx="943">
                  <c:v>495.83333333333337</c:v>
                </c:pt>
                <c:pt idx="944">
                  <c:v>496.35416666666669</c:v>
                </c:pt>
                <c:pt idx="945">
                  <c:v>496.87500000000006</c:v>
                </c:pt>
                <c:pt idx="946">
                  <c:v>497.39583333333337</c:v>
                </c:pt>
                <c:pt idx="947">
                  <c:v>497.91666666666669</c:v>
                </c:pt>
                <c:pt idx="948">
                  <c:v>498.43750000000006</c:v>
                </c:pt>
                <c:pt idx="949">
                  <c:v>498.95833333333337</c:v>
                </c:pt>
                <c:pt idx="950">
                  <c:v>499.47916666666669</c:v>
                </c:pt>
                <c:pt idx="951">
                  <c:v>500.00000000000006</c:v>
                </c:pt>
                <c:pt idx="952">
                  <c:v>500.52083333333337</c:v>
                </c:pt>
                <c:pt idx="953">
                  <c:v>501.04166666666669</c:v>
                </c:pt>
                <c:pt idx="954">
                  <c:v>501.56250000000006</c:v>
                </c:pt>
                <c:pt idx="955">
                  <c:v>502.08333333333337</c:v>
                </c:pt>
                <c:pt idx="956">
                  <c:v>502.60416666666669</c:v>
                </c:pt>
                <c:pt idx="957">
                  <c:v>503.12500000000006</c:v>
                </c:pt>
                <c:pt idx="958">
                  <c:v>503.64583333333337</c:v>
                </c:pt>
                <c:pt idx="959">
                  <c:v>504.16666666666669</c:v>
                </c:pt>
                <c:pt idx="960">
                  <c:v>504.68750000000006</c:v>
                </c:pt>
                <c:pt idx="961">
                  <c:v>505.20833333333337</c:v>
                </c:pt>
                <c:pt idx="962">
                  <c:v>505.72916666666669</c:v>
                </c:pt>
                <c:pt idx="963">
                  <c:v>506.25000000000006</c:v>
                </c:pt>
                <c:pt idx="964">
                  <c:v>506.77083333333337</c:v>
                </c:pt>
                <c:pt idx="965">
                  <c:v>507.29166666666669</c:v>
                </c:pt>
                <c:pt idx="966">
                  <c:v>507.81250000000006</c:v>
                </c:pt>
                <c:pt idx="967">
                  <c:v>508.33333333333337</c:v>
                </c:pt>
                <c:pt idx="968">
                  <c:v>508.85416666666669</c:v>
                </c:pt>
                <c:pt idx="969">
                  <c:v>509.37500000000006</c:v>
                </c:pt>
                <c:pt idx="970">
                  <c:v>509.89583333333337</c:v>
                </c:pt>
                <c:pt idx="971">
                  <c:v>510.41666666666669</c:v>
                </c:pt>
                <c:pt idx="972">
                  <c:v>510.93750000000006</c:v>
                </c:pt>
                <c:pt idx="973">
                  <c:v>511.45833333333337</c:v>
                </c:pt>
                <c:pt idx="974">
                  <c:v>511.97916666666669</c:v>
                </c:pt>
                <c:pt idx="975">
                  <c:v>512.5</c:v>
                </c:pt>
                <c:pt idx="976">
                  <c:v>513.02083333333337</c:v>
                </c:pt>
                <c:pt idx="977">
                  <c:v>513.54166666666674</c:v>
                </c:pt>
                <c:pt idx="978">
                  <c:v>514.0625</c:v>
                </c:pt>
                <c:pt idx="979">
                  <c:v>514.58333333333337</c:v>
                </c:pt>
                <c:pt idx="980">
                  <c:v>515.10416666666674</c:v>
                </c:pt>
                <c:pt idx="981">
                  <c:v>515.625</c:v>
                </c:pt>
                <c:pt idx="982">
                  <c:v>516.14583333333337</c:v>
                </c:pt>
                <c:pt idx="983">
                  <c:v>516.66666666666674</c:v>
                </c:pt>
                <c:pt idx="984">
                  <c:v>517.1875</c:v>
                </c:pt>
                <c:pt idx="985">
                  <c:v>517.70833333333337</c:v>
                </c:pt>
                <c:pt idx="986">
                  <c:v>518.22916666666674</c:v>
                </c:pt>
                <c:pt idx="987">
                  <c:v>518.75</c:v>
                </c:pt>
                <c:pt idx="988">
                  <c:v>519.27083333333337</c:v>
                </c:pt>
                <c:pt idx="989">
                  <c:v>519.79166666666674</c:v>
                </c:pt>
                <c:pt idx="990">
                  <c:v>520.3125</c:v>
                </c:pt>
                <c:pt idx="991">
                  <c:v>520.83333333333337</c:v>
                </c:pt>
                <c:pt idx="992">
                  <c:v>521.35416666666674</c:v>
                </c:pt>
                <c:pt idx="993">
                  <c:v>521.875</c:v>
                </c:pt>
                <c:pt idx="994">
                  <c:v>522.39583333333337</c:v>
                </c:pt>
                <c:pt idx="995">
                  <c:v>522.91666666666674</c:v>
                </c:pt>
                <c:pt idx="996">
                  <c:v>523.4375</c:v>
                </c:pt>
                <c:pt idx="997">
                  <c:v>523.95833333333337</c:v>
                </c:pt>
                <c:pt idx="998">
                  <c:v>524.47916666666674</c:v>
                </c:pt>
                <c:pt idx="999">
                  <c:v>525</c:v>
                </c:pt>
                <c:pt idx="1000">
                  <c:v>525.52083333333337</c:v>
                </c:pt>
                <c:pt idx="1001">
                  <c:v>526.04166666666674</c:v>
                </c:pt>
                <c:pt idx="1002">
                  <c:v>526.5625</c:v>
                </c:pt>
                <c:pt idx="1003">
                  <c:v>527.08333333333337</c:v>
                </c:pt>
                <c:pt idx="1004">
                  <c:v>527.60416666666674</c:v>
                </c:pt>
                <c:pt idx="1005">
                  <c:v>528.125</c:v>
                </c:pt>
                <c:pt idx="1006">
                  <c:v>528.64583333333337</c:v>
                </c:pt>
                <c:pt idx="1007">
                  <c:v>529.16666666666674</c:v>
                </c:pt>
                <c:pt idx="1008">
                  <c:v>529.6875</c:v>
                </c:pt>
                <c:pt idx="1009">
                  <c:v>530.20833333333337</c:v>
                </c:pt>
                <c:pt idx="1010">
                  <c:v>530.72916666666674</c:v>
                </c:pt>
                <c:pt idx="1011">
                  <c:v>531.25</c:v>
                </c:pt>
                <c:pt idx="1012">
                  <c:v>531.77083333333337</c:v>
                </c:pt>
                <c:pt idx="1013">
                  <c:v>532.29166666666674</c:v>
                </c:pt>
                <c:pt idx="1014">
                  <c:v>532.8125</c:v>
                </c:pt>
                <c:pt idx="1015">
                  <c:v>533.33333333333337</c:v>
                </c:pt>
                <c:pt idx="1016">
                  <c:v>533.85416666666674</c:v>
                </c:pt>
                <c:pt idx="1017">
                  <c:v>534.375</c:v>
                </c:pt>
                <c:pt idx="1018">
                  <c:v>534.89583333333337</c:v>
                </c:pt>
                <c:pt idx="1019">
                  <c:v>535.41666666666674</c:v>
                </c:pt>
                <c:pt idx="1020">
                  <c:v>535.9375</c:v>
                </c:pt>
                <c:pt idx="1021">
                  <c:v>536.45833333333337</c:v>
                </c:pt>
                <c:pt idx="1022">
                  <c:v>536.97916666666674</c:v>
                </c:pt>
                <c:pt idx="1023">
                  <c:v>537.5</c:v>
                </c:pt>
                <c:pt idx="1024">
                  <c:v>538.02083333333337</c:v>
                </c:pt>
                <c:pt idx="1025">
                  <c:v>538.54166666666674</c:v>
                </c:pt>
                <c:pt idx="1026">
                  <c:v>539.0625</c:v>
                </c:pt>
                <c:pt idx="1027">
                  <c:v>539.58333333333337</c:v>
                </c:pt>
                <c:pt idx="1028">
                  <c:v>540.10416666666674</c:v>
                </c:pt>
                <c:pt idx="1029">
                  <c:v>540.625</c:v>
                </c:pt>
                <c:pt idx="1030">
                  <c:v>541.14583333333337</c:v>
                </c:pt>
                <c:pt idx="1031">
                  <c:v>541.66666666666674</c:v>
                </c:pt>
                <c:pt idx="1032">
                  <c:v>542.1875</c:v>
                </c:pt>
                <c:pt idx="1033">
                  <c:v>542.70833333333337</c:v>
                </c:pt>
                <c:pt idx="1034">
                  <c:v>543.22916666666674</c:v>
                </c:pt>
                <c:pt idx="1035">
                  <c:v>543.75</c:v>
                </c:pt>
                <c:pt idx="1036">
                  <c:v>544.27083333333337</c:v>
                </c:pt>
                <c:pt idx="1037">
                  <c:v>544.79166666666674</c:v>
                </c:pt>
                <c:pt idx="1038">
                  <c:v>545.3125</c:v>
                </c:pt>
                <c:pt idx="1039">
                  <c:v>545.83333333333337</c:v>
                </c:pt>
                <c:pt idx="1040">
                  <c:v>546.35416666666674</c:v>
                </c:pt>
                <c:pt idx="1041">
                  <c:v>546.875</c:v>
                </c:pt>
                <c:pt idx="1042">
                  <c:v>547.39583333333337</c:v>
                </c:pt>
                <c:pt idx="1043">
                  <c:v>547.91666666666674</c:v>
                </c:pt>
                <c:pt idx="1044">
                  <c:v>548.4375</c:v>
                </c:pt>
                <c:pt idx="1045">
                  <c:v>548.95833333333337</c:v>
                </c:pt>
                <c:pt idx="1046">
                  <c:v>549.47916666666674</c:v>
                </c:pt>
                <c:pt idx="1047">
                  <c:v>550</c:v>
                </c:pt>
                <c:pt idx="1048">
                  <c:v>550.52083333333337</c:v>
                </c:pt>
                <c:pt idx="1049">
                  <c:v>551.04166666666674</c:v>
                </c:pt>
                <c:pt idx="1050">
                  <c:v>551.5625</c:v>
                </c:pt>
                <c:pt idx="1051">
                  <c:v>552.08333333333337</c:v>
                </c:pt>
                <c:pt idx="1052">
                  <c:v>552.60416666666674</c:v>
                </c:pt>
                <c:pt idx="1053">
                  <c:v>553.125</c:v>
                </c:pt>
                <c:pt idx="1054">
                  <c:v>553.64583333333337</c:v>
                </c:pt>
                <c:pt idx="1055">
                  <c:v>554.16666666666674</c:v>
                </c:pt>
                <c:pt idx="1056">
                  <c:v>554.6875</c:v>
                </c:pt>
                <c:pt idx="1057">
                  <c:v>555.20833333333337</c:v>
                </c:pt>
                <c:pt idx="1058">
                  <c:v>555.72916666666674</c:v>
                </c:pt>
                <c:pt idx="1059">
                  <c:v>556.25</c:v>
                </c:pt>
                <c:pt idx="1060">
                  <c:v>556.77083333333337</c:v>
                </c:pt>
                <c:pt idx="1061">
                  <c:v>557.29166666666674</c:v>
                </c:pt>
                <c:pt idx="1062">
                  <c:v>557.8125</c:v>
                </c:pt>
                <c:pt idx="1063">
                  <c:v>558.33333333333337</c:v>
                </c:pt>
                <c:pt idx="1064">
                  <c:v>558.85416666666674</c:v>
                </c:pt>
                <c:pt idx="1065">
                  <c:v>559.375</c:v>
                </c:pt>
                <c:pt idx="1066">
                  <c:v>559.89583333333337</c:v>
                </c:pt>
                <c:pt idx="1067">
                  <c:v>560.41666666666674</c:v>
                </c:pt>
                <c:pt idx="1068">
                  <c:v>560.9375</c:v>
                </c:pt>
                <c:pt idx="1069">
                  <c:v>561.45833333333337</c:v>
                </c:pt>
                <c:pt idx="1070">
                  <c:v>561.97916666666674</c:v>
                </c:pt>
                <c:pt idx="1071">
                  <c:v>562.5</c:v>
                </c:pt>
                <c:pt idx="1072">
                  <c:v>563.02083333333337</c:v>
                </c:pt>
                <c:pt idx="1073">
                  <c:v>563.54166666666674</c:v>
                </c:pt>
                <c:pt idx="1074">
                  <c:v>564.0625</c:v>
                </c:pt>
                <c:pt idx="1075">
                  <c:v>564.58333333333337</c:v>
                </c:pt>
                <c:pt idx="1076">
                  <c:v>565.10416666666674</c:v>
                </c:pt>
                <c:pt idx="1077">
                  <c:v>565.625</c:v>
                </c:pt>
                <c:pt idx="1078">
                  <c:v>566.14583333333337</c:v>
                </c:pt>
                <c:pt idx="1079">
                  <c:v>566.66666666666674</c:v>
                </c:pt>
                <c:pt idx="1080">
                  <c:v>567.1875</c:v>
                </c:pt>
                <c:pt idx="1081">
                  <c:v>567.70833333333337</c:v>
                </c:pt>
                <c:pt idx="1082">
                  <c:v>568.22916666666674</c:v>
                </c:pt>
                <c:pt idx="1083">
                  <c:v>568.75</c:v>
                </c:pt>
                <c:pt idx="1084">
                  <c:v>569.27083333333337</c:v>
                </c:pt>
                <c:pt idx="1085">
                  <c:v>569.79166666666674</c:v>
                </c:pt>
                <c:pt idx="1086">
                  <c:v>570.3125</c:v>
                </c:pt>
                <c:pt idx="1087">
                  <c:v>570.83333333333337</c:v>
                </c:pt>
                <c:pt idx="1088">
                  <c:v>571.35416666666674</c:v>
                </c:pt>
                <c:pt idx="1089">
                  <c:v>571.875</c:v>
                </c:pt>
                <c:pt idx="1090">
                  <c:v>572.39583333333337</c:v>
                </c:pt>
                <c:pt idx="1091">
                  <c:v>572.91666666666674</c:v>
                </c:pt>
                <c:pt idx="1092">
                  <c:v>573.4375</c:v>
                </c:pt>
                <c:pt idx="1093">
                  <c:v>573.95833333333337</c:v>
                </c:pt>
                <c:pt idx="1094">
                  <c:v>574.47916666666674</c:v>
                </c:pt>
                <c:pt idx="1095">
                  <c:v>575</c:v>
                </c:pt>
                <c:pt idx="1096">
                  <c:v>575.52083333333337</c:v>
                </c:pt>
                <c:pt idx="1097">
                  <c:v>576.04166666666674</c:v>
                </c:pt>
                <c:pt idx="1098">
                  <c:v>576.5625</c:v>
                </c:pt>
                <c:pt idx="1099">
                  <c:v>577.08333333333337</c:v>
                </c:pt>
                <c:pt idx="1100">
                  <c:v>577.60416666666674</c:v>
                </c:pt>
                <c:pt idx="1101">
                  <c:v>578.125</c:v>
                </c:pt>
                <c:pt idx="1102">
                  <c:v>578.64583333333337</c:v>
                </c:pt>
                <c:pt idx="1103">
                  <c:v>579.16666666666674</c:v>
                </c:pt>
                <c:pt idx="1104">
                  <c:v>579.6875</c:v>
                </c:pt>
                <c:pt idx="1105">
                  <c:v>580.20833333333337</c:v>
                </c:pt>
                <c:pt idx="1106">
                  <c:v>580.72916666666674</c:v>
                </c:pt>
                <c:pt idx="1107">
                  <c:v>581.25</c:v>
                </c:pt>
                <c:pt idx="1108">
                  <c:v>581.77083333333337</c:v>
                </c:pt>
                <c:pt idx="1109">
                  <c:v>582.29166666666674</c:v>
                </c:pt>
                <c:pt idx="1110">
                  <c:v>582.8125</c:v>
                </c:pt>
                <c:pt idx="1111">
                  <c:v>583.33333333333337</c:v>
                </c:pt>
                <c:pt idx="1112">
                  <c:v>583.85416666666674</c:v>
                </c:pt>
                <c:pt idx="1113">
                  <c:v>584.375</c:v>
                </c:pt>
                <c:pt idx="1114">
                  <c:v>584.89583333333337</c:v>
                </c:pt>
                <c:pt idx="1115">
                  <c:v>585.41666666666674</c:v>
                </c:pt>
                <c:pt idx="1116">
                  <c:v>585.9375</c:v>
                </c:pt>
                <c:pt idx="1117">
                  <c:v>586.45833333333337</c:v>
                </c:pt>
                <c:pt idx="1118">
                  <c:v>586.97916666666674</c:v>
                </c:pt>
                <c:pt idx="1119">
                  <c:v>587.5</c:v>
                </c:pt>
                <c:pt idx="1120">
                  <c:v>588.02083333333337</c:v>
                </c:pt>
                <c:pt idx="1121">
                  <c:v>588.54166666666674</c:v>
                </c:pt>
                <c:pt idx="1122">
                  <c:v>589.0625</c:v>
                </c:pt>
                <c:pt idx="1123">
                  <c:v>589.58333333333337</c:v>
                </c:pt>
                <c:pt idx="1124">
                  <c:v>590.10416666666674</c:v>
                </c:pt>
                <c:pt idx="1125">
                  <c:v>590.625</c:v>
                </c:pt>
                <c:pt idx="1126">
                  <c:v>591.14583333333337</c:v>
                </c:pt>
                <c:pt idx="1127">
                  <c:v>591.66666666666674</c:v>
                </c:pt>
                <c:pt idx="1128">
                  <c:v>592.1875</c:v>
                </c:pt>
                <c:pt idx="1129">
                  <c:v>592.70833333333337</c:v>
                </c:pt>
                <c:pt idx="1130">
                  <c:v>593.22916666666674</c:v>
                </c:pt>
                <c:pt idx="1131">
                  <c:v>593.75</c:v>
                </c:pt>
                <c:pt idx="1132">
                  <c:v>594.27083333333337</c:v>
                </c:pt>
                <c:pt idx="1133">
                  <c:v>594.79166666666674</c:v>
                </c:pt>
                <c:pt idx="1134">
                  <c:v>595.3125</c:v>
                </c:pt>
                <c:pt idx="1135">
                  <c:v>595.83333333333337</c:v>
                </c:pt>
                <c:pt idx="1136">
                  <c:v>596.35416666666674</c:v>
                </c:pt>
                <c:pt idx="1137">
                  <c:v>596.875</c:v>
                </c:pt>
                <c:pt idx="1138">
                  <c:v>597.39583333333337</c:v>
                </c:pt>
                <c:pt idx="1139">
                  <c:v>597.91666666666674</c:v>
                </c:pt>
                <c:pt idx="1140">
                  <c:v>598.4375</c:v>
                </c:pt>
                <c:pt idx="1141">
                  <c:v>598.95833333333337</c:v>
                </c:pt>
                <c:pt idx="1142">
                  <c:v>599.47916666666674</c:v>
                </c:pt>
                <c:pt idx="1143">
                  <c:v>600</c:v>
                </c:pt>
                <c:pt idx="1144">
                  <c:v>600.52083333333337</c:v>
                </c:pt>
                <c:pt idx="1145">
                  <c:v>601.04166666666674</c:v>
                </c:pt>
                <c:pt idx="1146">
                  <c:v>601.5625</c:v>
                </c:pt>
                <c:pt idx="1147">
                  <c:v>602.08333333333337</c:v>
                </c:pt>
                <c:pt idx="1148">
                  <c:v>602.60416666666674</c:v>
                </c:pt>
                <c:pt idx="1149">
                  <c:v>603.125</c:v>
                </c:pt>
                <c:pt idx="1150">
                  <c:v>603.64583333333337</c:v>
                </c:pt>
                <c:pt idx="1151">
                  <c:v>604.16666666666674</c:v>
                </c:pt>
                <c:pt idx="1152">
                  <c:v>604.6875</c:v>
                </c:pt>
                <c:pt idx="1153">
                  <c:v>605.20833333333337</c:v>
                </c:pt>
                <c:pt idx="1154">
                  <c:v>605.72916666666674</c:v>
                </c:pt>
                <c:pt idx="1155">
                  <c:v>606.25</c:v>
                </c:pt>
                <c:pt idx="1156">
                  <c:v>606.77083333333337</c:v>
                </c:pt>
                <c:pt idx="1157">
                  <c:v>607.29166666666674</c:v>
                </c:pt>
                <c:pt idx="1158">
                  <c:v>607.8125</c:v>
                </c:pt>
                <c:pt idx="1159">
                  <c:v>608.33333333333337</c:v>
                </c:pt>
                <c:pt idx="1160">
                  <c:v>608.85416666666674</c:v>
                </c:pt>
                <c:pt idx="1161">
                  <c:v>609.375</c:v>
                </c:pt>
                <c:pt idx="1162">
                  <c:v>609.89583333333337</c:v>
                </c:pt>
                <c:pt idx="1163">
                  <c:v>610.41666666666674</c:v>
                </c:pt>
                <c:pt idx="1164">
                  <c:v>610.9375</c:v>
                </c:pt>
                <c:pt idx="1165">
                  <c:v>611.45833333333337</c:v>
                </c:pt>
                <c:pt idx="1166">
                  <c:v>611.97916666666674</c:v>
                </c:pt>
                <c:pt idx="1167">
                  <c:v>612.5</c:v>
                </c:pt>
                <c:pt idx="1168">
                  <c:v>613.02083333333337</c:v>
                </c:pt>
                <c:pt idx="1169">
                  <c:v>613.54166666666674</c:v>
                </c:pt>
                <c:pt idx="1170">
                  <c:v>614.0625</c:v>
                </c:pt>
                <c:pt idx="1171">
                  <c:v>614.58333333333337</c:v>
                </c:pt>
                <c:pt idx="1172">
                  <c:v>615.10416666666674</c:v>
                </c:pt>
                <c:pt idx="1173">
                  <c:v>615.625</c:v>
                </c:pt>
                <c:pt idx="1174">
                  <c:v>616.14583333333337</c:v>
                </c:pt>
                <c:pt idx="1175">
                  <c:v>616.66666666666674</c:v>
                </c:pt>
                <c:pt idx="1176">
                  <c:v>617.1875</c:v>
                </c:pt>
                <c:pt idx="1177">
                  <c:v>617.70833333333337</c:v>
                </c:pt>
                <c:pt idx="1178">
                  <c:v>618.22916666666674</c:v>
                </c:pt>
                <c:pt idx="1179">
                  <c:v>618.75</c:v>
                </c:pt>
                <c:pt idx="1180">
                  <c:v>619.27083333333337</c:v>
                </c:pt>
                <c:pt idx="1181">
                  <c:v>619.79166666666674</c:v>
                </c:pt>
                <c:pt idx="1182">
                  <c:v>620.3125</c:v>
                </c:pt>
                <c:pt idx="1183">
                  <c:v>620.83333333333337</c:v>
                </c:pt>
                <c:pt idx="1184">
                  <c:v>621.35416666666674</c:v>
                </c:pt>
                <c:pt idx="1185">
                  <c:v>621.875</c:v>
                </c:pt>
                <c:pt idx="1186">
                  <c:v>622.39583333333337</c:v>
                </c:pt>
                <c:pt idx="1187">
                  <c:v>622.91666666666674</c:v>
                </c:pt>
                <c:pt idx="1188">
                  <c:v>623.4375</c:v>
                </c:pt>
                <c:pt idx="1189">
                  <c:v>623.95833333333337</c:v>
                </c:pt>
                <c:pt idx="1190">
                  <c:v>624.47916666666674</c:v>
                </c:pt>
                <c:pt idx="1191">
                  <c:v>625</c:v>
                </c:pt>
                <c:pt idx="1192">
                  <c:v>625.52083333333337</c:v>
                </c:pt>
                <c:pt idx="1193">
                  <c:v>626.04166666666674</c:v>
                </c:pt>
                <c:pt idx="1194">
                  <c:v>626.5625</c:v>
                </c:pt>
                <c:pt idx="1195">
                  <c:v>627.08333333333337</c:v>
                </c:pt>
                <c:pt idx="1196">
                  <c:v>627.60416666666674</c:v>
                </c:pt>
                <c:pt idx="1197">
                  <c:v>628.125</c:v>
                </c:pt>
                <c:pt idx="1198">
                  <c:v>628.64583333333337</c:v>
                </c:pt>
                <c:pt idx="1199">
                  <c:v>629.16666666666674</c:v>
                </c:pt>
                <c:pt idx="1200">
                  <c:v>629.6875</c:v>
                </c:pt>
                <c:pt idx="1201">
                  <c:v>630.20833333333337</c:v>
                </c:pt>
                <c:pt idx="1202">
                  <c:v>630.72916666666674</c:v>
                </c:pt>
                <c:pt idx="1203">
                  <c:v>631.25</c:v>
                </c:pt>
                <c:pt idx="1204">
                  <c:v>631.77083333333337</c:v>
                </c:pt>
                <c:pt idx="1205">
                  <c:v>632.29166666666674</c:v>
                </c:pt>
                <c:pt idx="1206">
                  <c:v>632.8125</c:v>
                </c:pt>
                <c:pt idx="1207">
                  <c:v>633.33333333333337</c:v>
                </c:pt>
                <c:pt idx="1208">
                  <c:v>633.85416666666674</c:v>
                </c:pt>
                <c:pt idx="1209">
                  <c:v>634.375</c:v>
                </c:pt>
                <c:pt idx="1210">
                  <c:v>634.89583333333337</c:v>
                </c:pt>
                <c:pt idx="1211">
                  <c:v>635.41666666666674</c:v>
                </c:pt>
                <c:pt idx="1212">
                  <c:v>635.9375</c:v>
                </c:pt>
                <c:pt idx="1213">
                  <c:v>636.45833333333337</c:v>
                </c:pt>
                <c:pt idx="1214">
                  <c:v>636.97916666666674</c:v>
                </c:pt>
                <c:pt idx="1215">
                  <c:v>637.5</c:v>
                </c:pt>
                <c:pt idx="1216">
                  <c:v>638.02083333333337</c:v>
                </c:pt>
                <c:pt idx="1217">
                  <c:v>638.54166666666674</c:v>
                </c:pt>
                <c:pt idx="1218">
                  <c:v>639.0625</c:v>
                </c:pt>
                <c:pt idx="1219">
                  <c:v>639.58333333333337</c:v>
                </c:pt>
                <c:pt idx="1220">
                  <c:v>640.10416666666674</c:v>
                </c:pt>
                <c:pt idx="1221">
                  <c:v>640.625</c:v>
                </c:pt>
                <c:pt idx="1222">
                  <c:v>641.14583333333337</c:v>
                </c:pt>
                <c:pt idx="1223">
                  <c:v>641.66666666666674</c:v>
                </c:pt>
                <c:pt idx="1224">
                  <c:v>642.1875</c:v>
                </c:pt>
                <c:pt idx="1225">
                  <c:v>642.70833333333337</c:v>
                </c:pt>
                <c:pt idx="1226">
                  <c:v>643.22916666666674</c:v>
                </c:pt>
                <c:pt idx="1227">
                  <c:v>643.75</c:v>
                </c:pt>
                <c:pt idx="1228">
                  <c:v>644.27083333333337</c:v>
                </c:pt>
                <c:pt idx="1229">
                  <c:v>644.79166666666674</c:v>
                </c:pt>
                <c:pt idx="1230">
                  <c:v>645.3125</c:v>
                </c:pt>
                <c:pt idx="1231">
                  <c:v>645.83333333333337</c:v>
                </c:pt>
                <c:pt idx="1232">
                  <c:v>646.35416666666674</c:v>
                </c:pt>
                <c:pt idx="1233">
                  <c:v>646.875</c:v>
                </c:pt>
                <c:pt idx="1234">
                  <c:v>647.39583333333337</c:v>
                </c:pt>
                <c:pt idx="1235">
                  <c:v>647.91666666666674</c:v>
                </c:pt>
                <c:pt idx="1236">
                  <c:v>648.4375</c:v>
                </c:pt>
                <c:pt idx="1237">
                  <c:v>648.95833333333337</c:v>
                </c:pt>
                <c:pt idx="1238">
                  <c:v>649.47916666666674</c:v>
                </c:pt>
                <c:pt idx="1239">
                  <c:v>650</c:v>
                </c:pt>
                <c:pt idx="1240">
                  <c:v>650.52083333333337</c:v>
                </c:pt>
                <c:pt idx="1241">
                  <c:v>651.04166666666674</c:v>
                </c:pt>
                <c:pt idx="1242">
                  <c:v>651.5625</c:v>
                </c:pt>
                <c:pt idx="1243">
                  <c:v>652.08333333333337</c:v>
                </c:pt>
                <c:pt idx="1244">
                  <c:v>652.60416666666674</c:v>
                </c:pt>
                <c:pt idx="1245">
                  <c:v>653.125</c:v>
                </c:pt>
                <c:pt idx="1246">
                  <c:v>653.64583333333337</c:v>
                </c:pt>
                <c:pt idx="1247">
                  <c:v>654.16666666666674</c:v>
                </c:pt>
                <c:pt idx="1248">
                  <c:v>654.6875</c:v>
                </c:pt>
                <c:pt idx="1249">
                  <c:v>655.20833333333337</c:v>
                </c:pt>
                <c:pt idx="1250">
                  <c:v>655.72916666666674</c:v>
                </c:pt>
                <c:pt idx="1251">
                  <c:v>656.25</c:v>
                </c:pt>
                <c:pt idx="1252">
                  <c:v>656.77083333333337</c:v>
                </c:pt>
                <c:pt idx="1253">
                  <c:v>657.29166666666674</c:v>
                </c:pt>
                <c:pt idx="1254">
                  <c:v>657.8125</c:v>
                </c:pt>
                <c:pt idx="1255">
                  <c:v>658.33333333333337</c:v>
                </c:pt>
                <c:pt idx="1256">
                  <c:v>658.85416666666674</c:v>
                </c:pt>
                <c:pt idx="1257">
                  <c:v>659.375</c:v>
                </c:pt>
                <c:pt idx="1258">
                  <c:v>659.89583333333337</c:v>
                </c:pt>
                <c:pt idx="1259">
                  <c:v>660.41666666666674</c:v>
                </c:pt>
                <c:pt idx="1260">
                  <c:v>660.9375</c:v>
                </c:pt>
                <c:pt idx="1261">
                  <c:v>661.45833333333337</c:v>
                </c:pt>
                <c:pt idx="1262">
                  <c:v>661.97916666666674</c:v>
                </c:pt>
                <c:pt idx="1263">
                  <c:v>662.5</c:v>
                </c:pt>
                <c:pt idx="1264">
                  <c:v>663.02083333333337</c:v>
                </c:pt>
                <c:pt idx="1265">
                  <c:v>663.54166666666674</c:v>
                </c:pt>
                <c:pt idx="1266">
                  <c:v>664.0625</c:v>
                </c:pt>
                <c:pt idx="1267">
                  <c:v>664.58333333333337</c:v>
                </c:pt>
                <c:pt idx="1268">
                  <c:v>665.10416666666674</c:v>
                </c:pt>
                <c:pt idx="1269">
                  <c:v>665.625</c:v>
                </c:pt>
                <c:pt idx="1270">
                  <c:v>666.14583333333337</c:v>
                </c:pt>
                <c:pt idx="1271">
                  <c:v>666.66666666666674</c:v>
                </c:pt>
                <c:pt idx="1272">
                  <c:v>667.1875</c:v>
                </c:pt>
                <c:pt idx="1273">
                  <c:v>667.70833333333337</c:v>
                </c:pt>
                <c:pt idx="1274">
                  <c:v>668.22916666666674</c:v>
                </c:pt>
                <c:pt idx="1275">
                  <c:v>668.75</c:v>
                </c:pt>
                <c:pt idx="1276">
                  <c:v>669.27083333333337</c:v>
                </c:pt>
                <c:pt idx="1277">
                  <c:v>669.79166666666674</c:v>
                </c:pt>
                <c:pt idx="1278">
                  <c:v>670.3125</c:v>
                </c:pt>
                <c:pt idx="1279">
                  <c:v>670.83333333333337</c:v>
                </c:pt>
                <c:pt idx="1280">
                  <c:v>671.35416666666674</c:v>
                </c:pt>
                <c:pt idx="1281">
                  <c:v>671.875</c:v>
                </c:pt>
                <c:pt idx="1282">
                  <c:v>672.39583333333337</c:v>
                </c:pt>
                <c:pt idx="1283">
                  <c:v>672.91666666666674</c:v>
                </c:pt>
                <c:pt idx="1284">
                  <c:v>673.4375</c:v>
                </c:pt>
                <c:pt idx="1285">
                  <c:v>673.95833333333337</c:v>
                </c:pt>
                <c:pt idx="1286">
                  <c:v>674.47916666666674</c:v>
                </c:pt>
                <c:pt idx="1287">
                  <c:v>675</c:v>
                </c:pt>
                <c:pt idx="1288">
                  <c:v>675.52083333333337</c:v>
                </c:pt>
                <c:pt idx="1289">
                  <c:v>676.04166666666674</c:v>
                </c:pt>
                <c:pt idx="1290">
                  <c:v>676.5625</c:v>
                </c:pt>
                <c:pt idx="1291">
                  <c:v>677.08333333333337</c:v>
                </c:pt>
                <c:pt idx="1292">
                  <c:v>677.60416666666674</c:v>
                </c:pt>
                <c:pt idx="1293">
                  <c:v>678.125</c:v>
                </c:pt>
                <c:pt idx="1294">
                  <c:v>678.64583333333337</c:v>
                </c:pt>
                <c:pt idx="1295">
                  <c:v>679.16666666666674</c:v>
                </c:pt>
                <c:pt idx="1296">
                  <c:v>679.6875</c:v>
                </c:pt>
                <c:pt idx="1297">
                  <c:v>680.20833333333337</c:v>
                </c:pt>
                <c:pt idx="1298">
                  <c:v>680.72916666666674</c:v>
                </c:pt>
                <c:pt idx="1299">
                  <c:v>681.25</c:v>
                </c:pt>
                <c:pt idx="1300">
                  <c:v>681.77083333333337</c:v>
                </c:pt>
                <c:pt idx="1301">
                  <c:v>682.29166666666674</c:v>
                </c:pt>
                <c:pt idx="1302">
                  <c:v>682.8125</c:v>
                </c:pt>
                <c:pt idx="1303">
                  <c:v>683.33333333333337</c:v>
                </c:pt>
                <c:pt idx="1304">
                  <c:v>683.85416666666674</c:v>
                </c:pt>
                <c:pt idx="1305">
                  <c:v>684.375</c:v>
                </c:pt>
                <c:pt idx="1306">
                  <c:v>684.89583333333337</c:v>
                </c:pt>
                <c:pt idx="1307">
                  <c:v>685.41666666666674</c:v>
                </c:pt>
                <c:pt idx="1308">
                  <c:v>685.9375</c:v>
                </c:pt>
                <c:pt idx="1309">
                  <c:v>686.45833333333337</c:v>
                </c:pt>
                <c:pt idx="1310">
                  <c:v>686.97916666666674</c:v>
                </c:pt>
                <c:pt idx="1311">
                  <c:v>687.5</c:v>
                </c:pt>
                <c:pt idx="1312">
                  <c:v>688.02083333333337</c:v>
                </c:pt>
                <c:pt idx="1313">
                  <c:v>688.54166666666674</c:v>
                </c:pt>
                <c:pt idx="1314">
                  <c:v>689.0625</c:v>
                </c:pt>
                <c:pt idx="1315">
                  <c:v>689.58333333333337</c:v>
                </c:pt>
                <c:pt idx="1316">
                  <c:v>690.10416666666674</c:v>
                </c:pt>
                <c:pt idx="1317">
                  <c:v>690.625</c:v>
                </c:pt>
                <c:pt idx="1318">
                  <c:v>691.14583333333337</c:v>
                </c:pt>
                <c:pt idx="1319">
                  <c:v>691.66666666666674</c:v>
                </c:pt>
                <c:pt idx="1320">
                  <c:v>692.1875</c:v>
                </c:pt>
                <c:pt idx="1321">
                  <c:v>692.70833333333337</c:v>
                </c:pt>
                <c:pt idx="1322">
                  <c:v>693.22916666666674</c:v>
                </c:pt>
                <c:pt idx="1323">
                  <c:v>693.75</c:v>
                </c:pt>
                <c:pt idx="1324">
                  <c:v>694.27083333333337</c:v>
                </c:pt>
                <c:pt idx="1325">
                  <c:v>694.79166666666674</c:v>
                </c:pt>
                <c:pt idx="1326">
                  <c:v>695.3125</c:v>
                </c:pt>
                <c:pt idx="1327">
                  <c:v>695.83333333333337</c:v>
                </c:pt>
                <c:pt idx="1328">
                  <c:v>696.35416666666674</c:v>
                </c:pt>
                <c:pt idx="1329">
                  <c:v>696.875</c:v>
                </c:pt>
                <c:pt idx="1330">
                  <c:v>697.39583333333337</c:v>
                </c:pt>
                <c:pt idx="1331">
                  <c:v>697.91666666666674</c:v>
                </c:pt>
                <c:pt idx="1332">
                  <c:v>698.4375</c:v>
                </c:pt>
                <c:pt idx="1333">
                  <c:v>698.95833333333337</c:v>
                </c:pt>
                <c:pt idx="1334">
                  <c:v>699.47916666666674</c:v>
                </c:pt>
                <c:pt idx="1335">
                  <c:v>700</c:v>
                </c:pt>
                <c:pt idx="1336">
                  <c:v>700.52083333333337</c:v>
                </c:pt>
                <c:pt idx="1337">
                  <c:v>701.04166666666674</c:v>
                </c:pt>
                <c:pt idx="1338">
                  <c:v>701.5625</c:v>
                </c:pt>
                <c:pt idx="1339">
                  <c:v>702.08333333333337</c:v>
                </c:pt>
                <c:pt idx="1340">
                  <c:v>702.60416666666674</c:v>
                </c:pt>
                <c:pt idx="1341">
                  <c:v>703.125</c:v>
                </c:pt>
                <c:pt idx="1342">
                  <c:v>703.64583333333337</c:v>
                </c:pt>
                <c:pt idx="1343">
                  <c:v>704.16666666666674</c:v>
                </c:pt>
                <c:pt idx="1344">
                  <c:v>704.6875</c:v>
                </c:pt>
                <c:pt idx="1345">
                  <c:v>705.20833333333337</c:v>
                </c:pt>
                <c:pt idx="1346">
                  <c:v>705.72916666666674</c:v>
                </c:pt>
                <c:pt idx="1347">
                  <c:v>706.25</c:v>
                </c:pt>
                <c:pt idx="1348">
                  <c:v>706.77083333333337</c:v>
                </c:pt>
                <c:pt idx="1349">
                  <c:v>707.29166666666674</c:v>
                </c:pt>
                <c:pt idx="1350">
                  <c:v>707.8125</c:v>
                </c:pt>
                <c:pt idx="1351">
                  <c:v>708.33333333333337</c:v>
                </c:pt>
                <c:pt idx="1352">
                  <c:v>708.85416666666674</c:v>
                </c:pt>
                <c:pt idx="1353">
                  <c:v>709.375</c:v>
                </c:pt>
                <c:pt idx="1354">
                  <c:v>709.89583333333337</c:v>
                </c:pt>
                <c:pt idx="1355">
                  <c:v>710.41666666666674</c:v>
                </c:pt>
                <c:pt idx="1356">
                  <c:v>710.9375</c:v>
                </c:pt>
                <c:pt idx="1357">
                  <c:v>711.45833333333337</c:v>
                </c:pt>
                <c:pt idx="1358">
                  <c:v>711.97916666666674</c:v>
                </c:pt>
                <c:pt idx="1359">
                  <c:v>712.5</c:v>
                </c:pt>
                <c:pt idx="1360">
                  <c:v>713.02083333333337</c:v>
                </c:pt>
                <c:pt idx="1361">
                  <c:v>713.54166666666674</c:v>
                </c:pt>
                <c:pt idx="1362">
                  <c:v>714.0625</c:v>
                </c:pt>
                <c:pt idx="1363">
                  <c:v>714.58333333333337</c:v>
                </c:pt>
                <c:pt idx="1364">
                  <c:v>715.10416666666674</c:v>
                </c:pt>
                <c:pt idx="1365">
                  <c:v>715.625</c:v>
                </c:pt>
                <c:pt idx="1366">
                  <c:v>716.14583333333337</c:v>
                </c:pt>
                <c:pt idx="1367">
                  <c:v>716.66666666666674</c:v>
                </c:pt>
                <c:pt idx="1368">
                  <c:v>717.1875</c:v>
                </c:pt>
                <c:pt idx="1369">
                  <c:v>717.70833333333337</c:v>
                </c:pt>
                <c:pt idx="1370">
                  <c:v>718.22916666666674</c:v>
                </c:pt>
                <c:pt idx="1371">
                  <c:v>718.75</c:v>
                </c:pt>
                <c:pt idx="1372">
                  <c:v>719.27083333333337</c:v>
                </c:pt>
                <c:pt idx="1373">
                  <c:v>719.79166666666674</c:v>
                </c:pt>
                <c:pt idx="1374">
                  <c:v>720.3125</c:v>
                </c:pt>
                <c:pt idx="1375">
                  <c:v>720.83333333333337</c:v>
                </c:pt>
                <c:pt idx="1376">
                  <c:v>721.35416666666674</c:v>
                </c:pt>
                <c:pt idx="1377">
                  <c:v>721.875</c:v>
                </c:pt>
                <c:pt idx="1378">
                  <c:v>722.39583333333337</c:v>
                </c:pt>
                <c:pt idx="1379">
                  <c:v>722.91666666666674</c:v>
                </c:pt>
                <c:pt idx="1380">
                  <c:v>723.4375</c:v>
                </c:pt>
                <c:pt idx="1381">
                  <c:v>723.95833333333337</c:v>
                </c:pt>
                <c:pt idx="1382">
                  <c:v>724.47916666666674</c:v>
                </c:pt>
                <c:pt idx="1383">
                  <c:v>725</c:v>
                </c:pt>
                <c:pt idx="1384">
                  <c:v>725.52083333333337</c:v>
                </c:pt>
                <c:pt idx="1385">
                  <c:v>726.04166666666674</c:v>
                </c:pt>
                <c:pt idx="1386">
                  <c:v>726.5625</c:v>
                </c:pt>
                <c:pt idx="1387">
                  <c:v>727.08333333333337</c:v>
                </c:pt>
                <c:pt idx="1388">
                  <c:v>727.60416666666674</c:v>
                </c:pt>
                <c:pt idx="1389">
                  <c:v>728.125</c:v>
                </c:pt>
                <c:pt idx="1390">
                  <c:v>728.64583333333337</c:v>
                </c:pt>
                <c:pt idx="1391">
                  <c:v>729.16666666666674</c:v>
                </c:pt>
                <c:pt idx="1392">
                  <c:v>729.6875</c:v>
                </c:pt>
                <c:pt idx="1393">
                  <c:v>730.20833333333337</c:v>
                </c:pt>
                <c:pt idx="1394">
                  <c:v>730.72916666666674</c:v>
                </c:pt>
                <c:pt idx="1395">
                  <c:v>731.25</c:v>
                </c:pt>
                <c:pt idx="1396">
                  <c:v>731.77083333333337</c:v>
                </c:pt>
                <c:pt idx="1397">
                  <c:v>732.29166666666674</c:v>
                </c:pt>
                <c:pt idx="1398">
                  <c:v>732.8125</c:v>
                </c:pt>
                <c:pt idx="1399">
                  <c:v>733.33333333333337</c:v>
                </c:pt>
                <c:pt idx="1400">
                  <c:v>733.85416666666674</c:v>
                </c:pt>
                <c:pt idx="1401">
                  <c:v>734.375</c:v>
                </c:pt>
                <c:pt idx="1402">
                  <c:v>734.89583333333337</c:v>
                </c:pt>
                <c:pt idx="1403">
                  <c:v>735.41666666666674</c:v>
                </c:pt>
                <c:pt idx="1404">
                  <c:v>735.9375</c:v>
                </c:pt>
                <c:pt idx="1405">
                  <c:v>736.45833333333337</c:v>
                </c:pt>
                <c:pt idx="1406">
                  <c:v>736.97916666666674</c:v>
                </c:pt>
                <c:pt idx="1407">
                  <c:v>737.5</c:v>
                </c:pt>
                <c:pt idx="1408">
                  <c:v>738.02083333333337</c:v>
                </c:pt>
                <c:pt idx="1409">
                  <c:v>738.54166666666674</c:v>
                </c:pt>
                <c:pt idx="1410">
                  <c:v>739.0625</c:v>
                </c:pt>
                <c:pt idx="1411">
                  <c:v>739.58333333333337</c:v>
                </c:pt>
                <c:pt idx="1412">
                  <c:v>740.10416666666674</c:v>
                </c:pt>
                <c:pt idx="1413">
                  <c:v>740.625</c:v>
                </c:pt>
                <c:pt idx="1414">
                  <c:v>741.14583333333337</c:v>
                </c:pt>
                <c:pt idx="1415">
                  <c:v>741.66666666666674</c:v>
                </c:pt>
                <c:pt idx="1416">
                  <c:v>742.1875</c:v>
                </c:pt>
                <c:pt idx="1417">
                  <c:v>742.70833333333337</c:v>
                </c:pt>
                <c:pt idx="1418">
                  <c:v>743.22916666666674</c:v>
                </c:pt>
                <c:pt idx="1419">
                  <c:v>743.75</c:v>
                </c:pt>
                <c:pt idx="1420">
                  <c:v>744.27083333333337</c:v>
                </c:pt>
                <c:pt idx="1421">
                  <c:v>744.79166666666674</c:v>
                </c:pt>
                <c:pt idx="1422">
                  <c:v>745.3125</c:v>
                </c:pt>
                <c:pt idx="1423">
                  <c:v>745.83333333333337</c:v>
                </c:pt>
                <c:pt idx="1424">
                  <c:v>746.35416666666674</c:v>
                </c:pt>
                <c:pt idx="1425">
                  <c:v>746.875</c:v>
                </c:pt>
                <c:pt idx="1426">
                  <c:v>747.39583333333337</c:v>
                </c:pt>
                <c:pt idx="1427">
                  <c:v>747.91666666666674</c:v>
                </c:pt>
                <c:pt idx="1428">
                  <c:v>748.4375</c:v>
                </c:pt>
                <c:pt idx="1429">
                  <c:v>748.95833333333337</c:v>
                </c:pt>
                <c:pt idx="1430">
                  <c:v>749.47916666666674</c:v>
                </c:pt>
                <c:pt idx="1431">
                  <c:v>750</c:v>
                </c:pt>
                <c:pt idx="1432">
                  <c:v>750.52083333333337</c:v>
                </c:pt>
                <c:pt idx="1433">
                  <c:v>751.04166666666674</c:v>
                </c:pt>
                <c:pt idx="1434">
                  <c:v>751.5625</c:v>
                </c:pt>
                <c:pt idx="1435">
                  <c:v>752.08333333333337</c:v>
                </c:pt>
                <c:pt idx="1436">
                  <c:v>752.60416666666674</c:v>
                </c:pt>
                <c:pt idx="1437">
                  <c:v>753.125</c:v>
                </c:pt>
                <c:pt idx="1438">
                  <c:v>753.64583333333337</c:v>
                </c:pt>
                <c:pt idx="1439">
                  <c:v>754.16666666666674</c:v>
                </c:pt>
                <c:pt idx="1440">
                  <c:v>754.6875</c:v>
                </c:pt>
                <c:pt idx="1441">
                  <c:v>755.20833333333337</c:v>
                </c:pt>
                <c:pt idx="1442">
                  <c:v>755.72916666666674</c:v>
                </c:pt>
                <c:pt idx="1443">
                  <c:v>756.25</c:v>
                </c:pt>
                <c:pt idx="1444">
                  <c:v>756.77083333333337</c:v>
                </c:pt>
                <c:pt idx="1445">
                  <c:v>757.29166666666674</c:v>
                </c:pt>
                <c:pt idx="1446">
                  <c:v>757.8125</c:v>
                </c:pt>
                <c:pt idx="1447">
                  <c:v>758.33333333333337</c:v>
                </c:pt>
                <c:pt idx="1448">
                  <c:v>758.85416666666674</c:v>
                </c:pt>
                <c:pt idx="1449">
                  <c:v>759.375</c:v>
                </c:pt>
                <c:pt idx="1450">
                  <c:v>759.89583333333337</c:v>
                </c:pt>
                <c:pt idx="1451">
                  <c:v>760.41666666666674</c:v>
                </c:pt>
                <c:pt idx="1452">
                  <c:v>760.9375</c:v>
                </c:pt>
                <c:pt idx="1453">
                  <c:v>761.45833333333337</c:v>
                </c:pt>
                <c:pt idx="1454">
                  <c:v>761.97916666666674</c:v>
                </c:pt>
                <c:pt idx="1455">
                  <c:v>762.5</c:v>
                </c:pt>
                <c:pt idx="1456">
                  <c:v>763.02083333333337</c:v>
                </c:pt>
                <c:pt idx="1457">
                  <c:v>763.54166666666674</c:v>
                </c:pt>
                <c:pt idx="1458">
                  <c:v>764.0625</c:v>
                </c:pt>
                <c:pt idx="1459">
                  <c:v>764.58333333333337</c:v>
                </c:pt>
                <c:pt idx="1460">
                  <c:v>765.10416666666674</c:v>
                </c:pt>
                <c:pt idx="1461">
                  <c:v>765.625</c:v>
                </c:pt>
                <c:pt idx="1462">
                  <c:v>766.14583333333337</c:v>
                </c:pt>
                <c:pt idx="1463">
                  <c:v>766.66666666666674</c:v>
                </c:pt>
                <c:pt idx="1464">
                  <c:v>767.1875</c:v>
                </c:pt>
                <c:pt idx="1465">
                  <c:v>767.70833333333337</c:v>
                </c:pt>
                <c:pt idx="1466">
                  <c:v>768.22916666666674</c:v>
                </c:pt>
                <c:pt idx="1467">
                  <c:v>768.75</c:v>
                </c:pt>
                <c:pt idx="1468">
                  <c:v>769.27083333333337</c:v>
                </c:pt>
                <c:pt idx="1469">
                  <c:v>769.79166666666674</c:v>
                </c:pt>
                <c:pt idx="1470">
                  <c:v>770.3125</c:v>
                </c:pt>
                <c:pt idx="1471">
                  <c:v>770.83333333333337</c:v>
                </c:pt>
                <c:pt idx="1472">
                  <c:v>771.35416666666674</c:v>
                </c:pt>
                <c:pt idx="1473">
                  <c:v>771.875</c:v>
                </c:pt>
                <c:pt idx="1474">
                  <c:v>772.39583333333337</c:v>
                </c:pt>
                <c:pt idx="1475">
                  <c:v>772.91666666666674</c:v>
                </c:pt>
                <c:pt idx="1476">
                  <c:v>773.4375</c:v>
                </c:pt>
                <c:pt idx="1477">
                  <c:v>773.95833333333337</c:v>
                </c:pt>
                <c:pt idx="1478">
                  <c:v>774.47916666666674</c:v>
                </c:pt>
                <c:pt idx="1479">
                  <c:v>775</c:v>
                </c:pt>
                <c:pt idx="1480">
                  <c:v>775.52083333333337</c:v>
                </c:pt>
                <c:pt idx="1481">
                  <c:v>776.04166666666674</c:v>
                </c:pt>
                <c:pt idx="1482">
                  <c:v>776.5625</c:v>
                </c:pt>
                <c:pt idx="1483">
                  <c:v>777.08333333333337</c:v>
                </c:pt>
                <c:pt idx="1484">
                  <c:v>777.60416666666674</c:v>
                </c:pt>
                <c:pt idx="1485">
                  <c:v>778.125</c:v>
                </c:pt>
                <c:pt idx="1486">
                  <c:v>778.64583333333337</c:v>
                </c:pt>
                <c:pt idx="1487">
                  <c:v>779.16666666666674</c:v>
                </c:pt>
                <c:pt idx="1488">
                  <c:v>779.6875</c:v>
                </c:pt>
                <c:pt idx="1489">
                  <c:v>780.20833333333337</c:v>
                </c:pt>
                <c:pt idx="1490">
                  <c:v>780.72916666666674</c:v>
                </c:pt>
                <c:pt idx="1491">
                  <c:v>781.25</c:v>
                </c:pt>
                <c:pt idx="1492">
                  <c:v>781.77083333333337</c:v>
                </c:pt>
                <c:pt idx="1493">
                  <c:v>782.29166666666674</c:v>
                </c:pt>
                <c:pt idx="1494">
                  <c:v>782.8125</c:v>
                </c:pt>
                <c:pt idx="1495">
                  <c:v>783.33333333333337</c:v>
                </c:pt>
                <c:pt idx="1496">
                  <c:v>783.85416666666674</c:v>
                </c:pt>
                <c:pt idx="1497">
                  <c:v>784.375</c:v>
                </c:pt>
                <c:pt idx="1498">
                  <c:v>784.89583333333337</c:v>
                </c:pt>
                <c:pt idx="1499">
                  <c:v>785.41666666666674</c:v>
                </c:pt>
                <c:pt idx="1500">
                  <c:v>785.9375</c:v>
                </c:pt>
                <c:pt idx="1501">
                  <c:v>786.45833333333337</c:v>
                </c:pt>
                <c:pt idx="1502">
                  <c:v>786.97916666666674</c:v>
                </c:pt>
                <c:pt idx="1503">
                  <c:v>787.5</c:v>
                </c:pt>
                <c:pt idx="1504">
                  <c:v>788.02083333333337</c:v>
                </c:pt>
                <c:pt idx="1505">
                  <c:v>788.54166666666674</c:v>
                </c:pt>
                <c:pt idx="1506">
                  <c:v>789.0625</c:v>
                </c:pt>
                <c:pt idx="1507">
                  <c:v>789.58333333333337</c:v>
                </c:pt>
                <c:pt idx="1508">
                  <c:v>790.10416666666674</c:v>
                </c:pt>
                <c:pt idx="1509">
                  <c:v>790.625</c:v>
                </c:pt>
                <c:pt idx="1510">
                  <c:v>791.14583333333337</c:v>
                </c:pt>
                <c:pt idx="1511">
                  <c:v>791.66666666666674</c:v>
                </c:pt>
                <c:pt idx="1512">
                  <c:v>792.1875</c:v>
                </c:pt>
                <c:pt idx="1513">
                  <c:v>792.70833333333337</c:v>
                </c:pt>
                <c:pt idx="1514">
                  <c:v>793.22916666666674</c:v>
                </c:pt>
                <c:pt idx="1515">
                  <c:v>793.75</c:v>
                </c:pt>
                <c:pt idx="1516">
                  <c:v>794.27083333333337</c:v>
                </c:pt>
                <c:pt idx="1517">
                  <c:v>794.79166666666674</c:v>
                </c:pt>
                <c:pt idx="1518">
                  <c:v>795.3125</c:v>
                </c:pt>
                <c:pt idx="1519">
                  <c:v>795.83333333333337</c:v>
                </c:pt>
                <c:pt idx="1520">
                  <c:v>796.35416666666674</c:v>
                </c:pt>
                <c:pt idx="1521">
                  <c:v>796.875</c:v>
                </c:pt>
                <c:pt idx="1522">
                  <c:v>797.39583333333337</c:v>
                </c:pt>
                <c:pt idx="1523">
                  <c:v>797.91666666666674</c:v>
                </c:pt>
                <c:pt idx="1524">
                  <c:v>798.4375</c:v>
                </c:pt>
                <c:pt idx="1525">
                  <c:v>798.95833333333337</c:v>
                </c:pt>
                <c:pt idx="1526">
                  <c:v>799.47916666666674</c:v>
                </c:pt>
                <c:pt idx="1527">
                  <c:v>800</c:v>
                </c:pt>
                <c:pt idx="1528">
                  <c:v>800.52083333333337</c:v>
                </c:pt>
                <c:pt idx="1529">
                  <c:v>801.04166666666674</c:v>
                </c:pt>
                <c:pt idx="1530">
                  <c:v>801.56250000000011</c:v>
                </c:pt>
                <c:pt idx="1531">
                  <c:v>802.08333333333337</c:v>
                </c:pt>
                <c:pt idx="1532">
                  <c:v>802.60416666666674</c:v>
                </c:pt>
                <c:pt idx="1533">
                  <c:v>803.12500000000011</c:v>
                </c:pt>
                <c:pt idx="1534">
                  <c:v>803.64583333333337</c:v>
                </c:pt>
                <c:pt idx="1535">
                  <c:v>804.16666666666674</c:v>
                </c:pt>
                <c:pt idx="1536">
                  <c:v>804.68750000000011</c:v>
                </c:pt>
                <c:pt idx="1537">
                  <c:v>805.20833333333337</c:v>
                </c:pt>
                <c:pt idx="1538">
                  <c:v>805.72916666666674</c:v>
                </c:pt>
                <c:pt idx="1539">
                  <c:v>806.25000000000011</c:v>
                </c:pt>
                <c:pt idx="1540">
                  <c:v>806.77083333333337</c:v>
                </c:pt>
                <c:pt idx="1541">
                  <c:v>807.29166666666674</c:v>
                </c:pt>
                <c:pt idx="1542">
                  <c:v>807.81250000000011</c:v>
                </c:pt>
                <c:pt idx="1543">
                  <c:v>808.33333333333337</c:v>
                </c:pt>
                <c:pt idx="1544">
                  <c:v>808.85416666666674</c:v>
                </c:pt>
                <c:pt idx="1545">
                  <c:v>809.37500000000011</c:v>
                </c:pt>
                <c:pt idx="1546">
                  <c:v>809.89583333333337</c:v>
                </c:pt>
                <c:pt idx="1547">
                  <c:v>810.41666666666674</c:v>
                </c:pt>
                <c:pt idx="1548">
                  <c:v>810.93750000000011</c:v>
                </c:pt>
                <c:pt idx="1549">
                  <c:v>811.45833333333337</c:v>
                </c:pt>
                <c:pt idx="1550">
                  <c:v>811.97916666666674</c:v>
                </c:pt>
                <c:pt idx="1551">
                  <c:v>812.50000000000011</c:v>
                </c:pt>
                <c:pt idx="1552">
                  <c:v>813.02083333333337</c:v>
                </c:pt>
                <c:pt idx="1553">
                  <c:v>813.54166666666674</c:v>
                </c:pt>
                <c:pt idx="1554">
                  <c:v>814.06250000000011</c:v>
                </c:pt>
                <c:pt idx="1555">
                  <c:v>814.58333333333337</c:v>
                </c:pt>
                <c:pt idx="1556">
                  <c:v>815.10416666666674</c:v>
                </c:pt>
                <c:pt idx="1557">
                  <c:v>815.62500000000011</c:v>
                </c:pt>
                <c:pt idx="1558">
                  <c:v>816.14583333333337</c:v>
                </c:pt>
                <c:pt idx="1559">
                  <c:v>816.66666666666674</c:v>
                </c:pt>
                <c:pt idx="1560">
                  <c:v>817.18750000000011</c:v>
                </c:pt>
                <c:pt idx="1561">
                  <c:v>817.70833333333337</c:v>
                </c:pt>
                <c:pt idx="1562">
                  <c:v>818.22916666666674</c:v>
                </c:pt>
                <c:pt idx="1563">
                  <c:v>818.75000000000011</c:v>
                </c:pt>
                <c:pt idx="1564">
                  <c:v>819.27083333333337</c:v>
                </c:pt>
                <c:pt idx="1565">
                  <c:v>819.79166666666674</c:v>
                </c:pt>
                <c:pt idx="1566">
                  <c:v>820.31250000000011</c:v>
                </c:pt>
                <c:pt idx="1567">
                  <c:v>820.83333333333337</c:v>
                </c:pt>
                <c:pt idx="1568">
                  <c:v>821.35416666666674</c:v>
                </c:pt>
                <c:pt idx="1569">
                  <c:v>821.87500000000011</c:v>
                </c:pt>
                <c:pt idx="1570">
                  <c:v>822.39583333333337</c:v>
                </c:pt>
                <c:pt idx="1571">
                  <c:v>822.91666666666674</c:v>
                </c:pt>
                <c:pt idx="1572">
                  <c:v>823.43750000000011</c:v>
                </c:pt>
                <c:pt idx="1573">
                  <c:v>823.95833333333337</c:v>
                </c:pt>
                <c:pt idx="1574">
                  <c:v>824.47916666666674</c:v>
                </c:pt>
                <c:pt idx="1575">
                  <c:v>825.00000000000011</c:v>
                </c:pt>
                <c:pt idx="1576">
                  <c:v>825.52083333333337</c:v>
                </c:pt>
                <c:pt idx="1577">
                  <c:v>826.04166666666674</c:v>
                </c:pt>
                <c:pt idx="1578">
                  <c:v>826.56250000000011</c:v>
                </c:pt>
                <c:pt idx="1579">
                  <c:v>827.08333333333337</c:v>
                </c:pt>
                <c:pt idx="1580">
                  <c:v>827.60416666666674</c:v>
                </c:pt>
                <c:pt idx="1581">
                  <c:v>828.12500000000011</c:v>
                </c:pt>
                <c:pt idx="1582">
                  <c:v>828.64583333333337</c:v>
                </c:pt>
                <c:pt idx="1583">
                  <c:v>829.16666666666674</c:v>
                </c:pt>
                <c:pt idx="1584">
                  <c:v>829.68750000000011</c:v>
                </c:pt>
                <c:pt idx="1585">
                  <c:v>830.20833333333337</c:v>
                </c:pt>
                <c:pt idx="1586">
                  <c:v>830.72916666666674</c:v>
                </c:pt>
                <c:pt idx="1587">
                  <c:v>831.25000000000011</c:v>
                </c:pt>
                <c:pt idx="1588">
                  <c:v>831.77083333333337</c:v>
                </c:pt>
                <c:pt idx="1589">
                  <c:v>832.29166666666674</c:v>
                </c:pt>
                <c:pt idx="1590">
                  <c:v>832.81250000000011</c:v>
                </c:pt>
                <c:pt idx="1591">
                  <c:v>833.33333333333337</c:v>
                </c:pt>
                <c:pt idx="1592">
                  <c:v>833.85416666666674</c:v>
                </c:pt>
                <c:pt idx="1593">
                  <c:v>834.37500000000011</c:v>
                </c:pt>
                <c:pt idx="1594">
                  <c:v>834.89583333333337</c:v>
                </c:pt>
                <c:pt idx="1595">
                  <c:v>835.41666666666674</c:v>
                </c:pt>
                <c:pt idx="1596">
                  <c:v>835.93750000000011</c:v>
                </c:pt>
                <c:pt idx="1597">
                  <c:v>836.45833333333337</c:v>
                </c:pt>
                <c:pt idx="1598">
                  <c:v>836.97916666666674</c:v>
                </c:pt>
                <c:pt idx="1599">
                  <c:v>837.50000000000011</c:v>
                </c:pt>
                <c:pt idx="1600">
                  <c:v>838.02083333333337</c:v>
                </c:pt>
                <c:pt idx="1601">
                  <c:v>838.54166666666674</c:v>
                </c:pt>
                <c:pt idx="1602">
                  <c:v>839.06250000000011</c:v>
                </c:pt>
                <c:pt idx="1603">
                  <c:v>839.58333333333337</c:v>
                </c:pt>
                <c:pt idx="1604">
                  <c:v>840.10416666666674</c:v>
                </c:pt>
                <c:pt idx="1605">
                  <c:v>840.62500000000011</c:v>
                </c:pt>
                <c:pt idx="1606">
                  <c:v>841.14583333333337</c:v>
                </c:pt>
                <c:pt idx="1607">
                  <c:v>841.66666666666674</c:v>
                </c:pt>
                <c:pt idx="1608">
                  <c:v>842.18750000000011</c:v>
                </c:pt>
                <c:pt idx="1609">
                  <c:v>842.70833333333337</c:v>
                </c:pt>
                <c:pt idx="1610">
                  <c:v>843.22916666666674</c:v>
                </c:pt>
                <c:pt idx="1611">
                  <c:v>843.75000000000011</c:v>
                </c:pt>
                <c:pt idx="1612">
                  <c:v>844.27083333333337</c:v>
                </c:pt>
                <c:pt idx="1613">
                  <c:v>844.79166666666674</c:v>
                </c:pt>
                <c:pt idx="1614">
                  <c:v>845.31250000000011</c:v>
                </c:pt>
                <c:pt idx="1615">
                  <c:v>845.83333333333337</c:v>
                </c:pt>
                <c:pt idx="1616">
                  <c:v>846.35416666666674</c:v>
                </c:pt>
                <c:pt idx="1617">
                  <c:v>846.87500000000011</c:v>
                </c:pt>
                <c:pt idx="1618">
                  <c:v>847.39583333333337</c:v>
                </c:pt>
                <c:pt idx="1619">
                  <c:v>847.91666666666674</c:v>
                </c:pt>
                <c:pt idx="1620">
                  <c:v>848.43750000000011</c:v>
                </c:pt>
                <c:pt idx="1621">
                  <c:v>848.95833333333337</c:v>
                </c:pt>
                <c:pt idx="1622">
                  <c:v>849.47916666666674</c:v>
                </c:pt>
                <c:pt idx="1623">
                  <c:v>850.00000000000011</c:v>
                </c:pt>
                <c:pt idx="1624">
                  <c:v>850.52083333333337</c:v>
                </c:pt>
                <c:pt idx="1625">
                  <c:v>851.04166666666674</c:v>
                </c:pt>
                <c:pt idx="1626">
                  <c:v>851.56250000000011</c:v>
                </c:pt>
                <c:pt idx="1627">
                  <c:v>852.08333333333337</c:v>
                </c:pt>
                <c:pt idx="1628">
                  <c:v>852.60416666666674</c:v>
                </c:pt>
                <c:pt idx="1629">
                  <c:v>853.12500000000011</c:v>
                </c:pt>
                <c:pt idx="1630">
                  <c:v>853.64583333333337</c:v>
                </c:pt>
                <c:pt idx="1631">
                  <c:v>854.16666666666674</c:v>
                </c:pt>
                <c:pt idx="1632">
                  <c:v>854.68750000000011</c:v>
                </c:pt>
                <c:pt idx="1633">
                  <c:v>855.20833333333337</c:v>
                </c:pt>
                <c:pt idx="1634">
                  <c:v>855.72916666666674</c:v>
                </c:pt>
                <c:pt idx="1635">
                  <c:v>856.25000000000011</c:v>
                </c:pt>
                <c:pt idx="1636">
                  <c:v>856.77083333333337</c:v>
                </c:pt>
                <c:pt idx="1637">
                  <c:v>857.29166666666674</c:v>
                </c:pt>
                <c:pt idx="1638">
                  <c:v>857.81250000000011</c:v>
                </c:pt>
                <c:pt idx="1639">
                  <c:v>858.33333333333337</c:v>
                </c:pt>
                <c:pt idx="1640">
                  <c:v>858.85416666666674</c:v>
                </c:pt>
                <c:pt idx="1641">
                  <c:v>859.37500000000011</c:v>
                </c:pt>
                <c:pt idx="1642">
                  <c:v>859.89583333333337</c:v>
                </c:pt>
                <c:pt idx="1643">
                  <c:v>860.41666666666674</c:v>
                </c:pt>
                <c:pt idx="1644">
                  <c:v>860.93750000000011</c:v>
                </c:pt>
                <c:pt idx="1645">
                  <c:v>861.45833333333337</c:v>
                </c:pt>
                <c:pt idx="1646">
                  <c:v>861.97916666666674</c:v>
                </c:pt>
                <c:pt idx="1647">
                  <c:v>862.50000000000011</c:v>
                </c:pt>
                <c:pt idx="1648">
                  <c:v>863.02083333333337</c:v>
                </c:pt>
                <c:pt idx="1649">
                  <c:v>863.54166666666674</c:v>
                </c:pt>
                <c:pt idx="1650">
                  <c:v>864.06250000000011</c:v>
                </c:pt>
                <c:pt idx="1651">
                  <c:v>864.58333333333337</c:v>
                </c:pt>
                <c:pt idx="1652">
                  <c:v>865.10416666666674</c:v>
                </c:pt>
                <c:pt idx="1653">
                  <c:v>865.62500000000011</c:v>
                </c:pt>
                <c:pt idx="1654">
                  <c:v>866.14583333333337</c:v>
                </c:pt>
                <c:pt idx="1655">
                  <c:v>866.66666666666674</c:v>
                </c:pt>
                <c:pt idx="1656">
                  <c:v>867.18750000000011</c:v>
                </c:pt>
                <c:pt idx="1657">
                  <c:v>867.70833333333337</c:v>
                </c:pt>
                <c:pt idx="1658">
                  <c:v>868.22916666666674</c:v>
                </c:pt>
                <c:pt idx="1659">
                  <c:v>868.75000000000011</c:v>
                </c:pt>
                <c:pt idx="1660">
                  <c:v>869.27083333333337</c:v>
                </c:pt>
                <c:pt idx="1661">
                  <c:v>869.79166666666674</c:v>
                </c:pt>
                <c:pt idx="1662">
                  <c:v>870.31250000000011</c:v>
                </c:pt>
                <c:pt idx="1663">
                  <c:v>870.83333333333337</c:v>
                </c:pt>
                <c:pt idx="1664">
                  <c:v>871.35416666666674</c:v>
                </c:pt>
                <c:pt idx="1665">
                  <c:v>871.87500000000011</c:v>
                </c:pt>
                <c:pt idx="1666">
                  <c:v>872.39583333333337</c:v>
                </c:pt>
                <c:pt idx="1667">
                  <c:v>872.91666666666674</c:v>
                </c:pt>
                <c:pt idx="1668">
                  <c:v>873.43750000000011</c:v>
                </c:pt>
                <c:pt idx="1669">
                  <c:v>873.95833333333337</c:v>
                </c:pt>
                <c:pt idx="1670">
                  <c:v>874.47916666666674</c:v>
                </c:pt>
                <c:pt idx="1671">
                  <c:v>875.00000000000011</c:v>
                </c:pt>
                <c:pt idx="1672">
                  <c:v>875.52083333333337</c:v>
                </c:pt>
                <c:pt idx="1673">
                  <c:v>876.04166666666674</c:v>
                </c:pt>
                <c:pt idx="1674">
                  <c:v>876.56250000000011</c:v>
                </c:pt>
                <c:pt idx="1675">
                  <c:v>877.08333333333337</c:v>
                </c:pt>
                <c:pt idx="1676">
                  <c:v>877.60416666666674</c:v>
                </c:pt>
                <c:pt idx="1677">
                  <c:v>878.12500000000011</c:v>
                </c:pt>
                <c:pt idx="1678">
                  <c:v>878.64583333333337</c:v>
                </c:pt>
                <c:pt idx="1679">
                  <c:v>879.16666666666674</c:v>
                </c:pt>
                <c:pt idx="1680">
                  <c:v>879.68750000000011</c:v>
                </c:pt>
                <c:pt idx="1681">
                  <c:v>880.20833333333337</c:v>
                </c:pt>
                <c:pt idx="1682">
                  <c:v>880.72916666666674</c:v>
                </c:pt>
                <c:pt idx="1683">
                  <c:v>881.25000000000011</c:v>
                </c:pt>
                <c:pt idx="1684">
                  <c:v>881.77083333333337</c:v>
                </c:pt>
                <c:pt idx="1685">
                  <c:v>882.29166666666674</c:v>
                </c:pt>
                <c:pt idx="1686">
                  <c:v>882.81250000000011</c:v>
                </c:pt>
                <c:pt idx="1687">
                  <c:v>883.33333333333337</c:v>
                </c:pt>
                <c:pt idx="1688">
                  <c:v>883.85416666666674</c:v>
                </c:pt>
                <c:pt idx="1689">
                  <c:v>884.37500000000011</c:v>
                </c:pt>
                <c:pt idx="1690">
                  <c:v>884.89583333333337</c:v>
                </c:pt>
                <c:pt idx="1691">
                  <c:v>885.41666666666674</c:v>
                </c:pt>
                <c:pt idx="1692">
                  <c:v>885.93750000000011</c:v>
                </c:pt>
                <c:pt idx="1693">
                  <c:v>886.45833333333337</c:v>
                </c:pt>
                <c:pt idx="1694">
                  <c:v>886.97916666666674</c:v>
                </c:pt>
                <c:pt idx="1695">
                  <c:v>887.50000000000011</c:v>
                </c:pt>
                <c:pt idx="1696">
                  <c:v>888.02083333333337</c:v>
                </c:pt>
                <c:pt idx="1697">
                  <c:v>888.54166666666674</c:v>
                </c:pt>
                <c:pt idx="1698">
                  <c:v>889.06250000000011</c:v>
                </c:pt>
                <c:pt idx="1699">
                  <c:v>889.58333333333337</c:v>
                </c:pt>
                <c:pt idx="1700">
                  <c:v>890.10416666666674</c:v>
                </c:pt>
                <c:pt idx="1701">
                  <c:v>890.62500000000011</c:v>
                </c:pt>
                <c:pt idx="1702">
                  <c:v>891.14583333333337</c:v>
                </c:pt>
                <c:pt idx="1703">
                  <c:v>891.66666666666674</c:v>
                </c:pt>
                <c:pt idx="1704">
                  <c:v>892.18750000000011</c:v>
                </c:pt>
                <c:pt idx="1705">
                  <c:v>892.70833333333337</c:v>
                </c:pt>
                <c:pt idx="1706">
                  <c:v>893.22916666666674</c:v>
                </c:pt>
                <c:pt idx="1707">
                  <c:v>893.75000000000011</c:v>
                </c:pt>
                <c:pt idx="1708">
                  <c:v>894.27083333333337</c:v>
                </c:pt>
                <c:pt idx="1709">
                  <c:v>894.79166666666674</c:v>
                </c:pt>
                <c:pt idx="1710">
                  <c:v>895.31250000000011</c:v>
                </c:pt>
                <c:pt idx="1711">
                  <c:v>895.83333333333337</c:v>
                </c:pt>
                <c:pt idx="1712">
                  <c:v>896.35416666666674</c:v>
                </c:pt>
                <c:pt idx="1713">
                  <c:v>896.87500000000011</c:v>
                </c:pt>
                <c:pt idx="1714">
                  <c:v>897.39583333333337</c:v>
                </c:pt>
                <c:pt idx="1715">
                  <c:v>897.91666666666674</c:v>
                </c:pt>
                <c:pt idx="1716">
                  <c:v>898.43750000000011</c:v>
                </c:pt>
                <c:pt idx="1717">
                  <c:v>898.95833333333337</c:v>
                </c:pt>
                <c:pt idx="1718">
                  <c:v>899.47916666666674</c:v>
                </c:pt>
                <c:pt idx="1719">
                  <c:v>900.00000000000011</c:v>
                </c:pt>
                <c:pt idx="1720">
                  <c:v>900.52083333333337</c:v>
                </c:pt>
                <c:pt idx="1721">
                  <c:v>901.04166666666674</c:v>
                </c:pt>
                <c:pt idx="1722">
                  <c:v>901.56250000000011</c:v>
                </c:pt>
                <c:pt idx="1723">
                  <c:v>902.08333333333337</c:v>
                </c:pt>
                <c:pt idx="1724">
                  <c:v>902.60416666666674</c:v>
                </c:pt>
                <c:pt idx="1725">
                  <c:v>903.12500000000011</c:v>
                </c:pt>
                <c:pt idx="1726">
                  <c:v>903.64583333333337</c:v>
                </c:pt>
                <c:pt idx="1727">
                  <c:v>904.16666666666674</c:v>
                </c:pt>
                <c:pt idx="1728">
                  <c:v>904.68750000000011</c:v>
                </c:pt>
                <c:pt idx="1729">
                  <c:v>905.20833333333337</c:v>
                </c:pt>
                <c:pt idx="1730">
                  <c:v>905.72916666666674</c:v>
                </c:pt>
                <c:pt idx="1731">
                  <c:v>906.25000000000011</c:v>
                </c:pt>
                <c:pt idx="1732">
                  <c:v>906.77083333333337</c:v>
                </c:pt>
                <c:pt idx="1733">
                  <c:v>907.29166666666674</c:v>
                </c:pt>
                <c:pt idx="1734">
                  <c:v>907.81250000000011</c:v>
                </c:pt>
                <c:pt idx="1735">
                  <c:v>908.33333333333337</c:v>
                </c:pt>
                <c:pt idx="1736">
                  <c:v>908.85416666666674</c:v>
                </c:pt>
                <c:pt idx="1737">
                  <c:v>909.37500000000011</c:v>
                </c:pt>
                <c:pt idx="1738">
                  <c:v>909.89583333333337</c:v>
                </c:pt>
                <c:pt idx="1739">
                  <c:v>910.41666666666674</c:v>
                </c:pt>
                <c:pt idx="1740">
                  <c:v>910.93750000000011</c:v>
                </c:pt>
                <c:pt idx="1741">
                  <c:v>911.45833333333337</c:v>
                </c:pt>
                <c:pt idx="1742">
                  <c:v>911.97916666666674</c:v>
                </c:pt>
                <c:pt idx="1743">
                  <c:v>912.50000000000011</c:v>
                </c:pt>
                <c:pt idx="1744">
                  <c:v>913.02083333333337</c:v>
                </c:pt>
                <c:pt idx="1745">
                  <c:v>913.54166666666674</c:v>
                </c:pt>
                <c:pt idx="1746">
                  <c:v>914.06250000000011</c:v>
                </c:pt>
                <c:pt idx="1747">
                  <c:v>914.58333333333337</c:v>
                </c:pt>
                <c:pt idx="1748">
                  <c:v>915.10416666666674</c:v>
                </c:pt>
                <c:pt idx="1749">
                  <c:v>915.62500000000011</c:v>
                </c:pt>
                <c:pt idx="1750">
                  <c:v>916.14583333333337</c:v>
                </c:pt>
                <c:pt idx="1751">
                  <c:v>916.66666666666674</c:v>
                </c:pt>
                <c:pt idx="1752">
                  <c:v>917.18750000000011</c:v>
                </c:pt>
                <c:pt idx="1753">
                  <c:v>917.70833333333337</c:v>
                </c:pt>
                <c:pt idx="1754">
                  <c:v>918.22916666666674</c:v>
                </c:pt>
                <c:pt idx="1755">
                  <c:v>918.75000000000011</c:v>
                </c:pt>
                <c:pt idx="1756">
                  <c:v>919.27083333333337</c:v>
                </c:pt>
                <c:pt idx="1757">
                  <c:v>919.79166666666674</c:v>
                </c:pt>
                <c:pt idx="1758">
                  <c:v>920.31250000000011</c:v>
                </c:pt>
                <c:pt idx="1759">
                  <c:v>920.83333333333337</c:v>
                </c:pt>
                <c:pt idx="1760">
                  <c:v>921.35416666666674</c:v>
                </c:pt>
                <c:pt idx="1761">
                  <c:v>921.87500000000011</c:v>
                </c:pt>
                <c:pt idx="1762">
                  <c:v>922.39583333333337</c:v>
                </c:pt>
                <c:pt idx="1763">
                  <c:v>922.91666666666674</c:v>
                </c:pt>
                <c:pt idx="1764">
                  <c:v>923.43750000000011</c:v>
                </c:pt>
                <c:pt idx="1765">
                  <c:v>923.95833333333337</c:v>
                </c:pt>
                <c:pt idx="1766">
                  <c:v>924.47916666666674</c:v>
                </c:pt>
                <c:pt idx="1767">
                  <c:v>925.00000000000011</c:v>
                </c:pt>
                <c:pt idx="1768">
                  <c:v>925.52083333333337</c:v>
                </c:pt>
                <c:pt idx="1769">
                  <c:v>926.04166666666674</c:v>
                </c:pt>
                <c:pt idx="1770">
                  <c:v>926.56250000000011</c:v>
                </c:pt>
                <c:pt idx="1771">
                  <c:v>927.08333333333337</c:v>
                </c:pt>
                <c:pt idx="1772">
                  <c:v>927.60416666666674</c:v>
                </c:pt>
                <c:pt idx="1773">
                  <c:v>928.12500000000011</c:v>
                </c:pt>
                <c:pt idx="1774">
                  <c:v>928.64583333333337</c:v>
                </c:pt>
                <c:pt idx="1775">
                  <c:v>929.16666666666674</c:v>
                </c:pt>
                <c:pt idx="1776">
                  <c:v>929.68750000000011</c:v>
                </c:pt>
                <c:pt idx="1777">
                  <c:v>930.20833333333337</c:v>
                </c:pt>
                <c:pt idx="1778">
                  <c:v>930.72916666666674</c:v>
                </c:pt>
                <c:pt idx="1779">
                  <c:v>931.25000000000011</c:v>
                </c:pt>
                <c:pt idx="1780">
                  <c:v>931.77083333333337</c:v>
                </c:pt>
                <c:pt idx="1781">
                  <c:v>932.29166666666674</c:v>
                </c:pt>
                <c:pt idx="1782">
                  <c:v>932.81250000000011</c:v>
                </c:pt>
                <c:pt idx="1783">
                  <c:v>933.33333333333337</c:v>
                </c:pt>
                <c:pt idx="1784">
                  <c:v>933.85416666666674</c:v>
                </c:pt>
                <c:pt idx="1785">
                  <c:v>934.37500000000011</c:v>
                </c:pt>
                <c:pt idx="1786">
                  <c:v>934.89583333333337</c:v>
                </c:pt>
                <c:pt idx="1787">
                  <c:v>935.41666666666674</c:v>
                </c:pt>
                <c:pt idx="1788">
                  <c:v>935.93750000000011</c:v>
                </c:pt>
                <c:pt idx="1789">
                  <c:v>936.45833333333337</c:v>
                </c:pt>
                <c:pt idx="1790">
                  <c:v>936.97916666666674</c:v>
                </c:pt>
                <c:pt idx="1791">
                  <c:v>937.50000000000011</c:v>
                </c:pt>
                <c:pt idx="1792">
                  <c:v>938.02083333333337</c:v>
                </c:pt>
                <c:pt idx="1793">
                  <c:v>938.54166666666674</c:v>
                </c:pt>
                <c:pt idx="1794">
                  <c:v>939.06250000000011</c:v>
                </c:pt>
                <c:pt idx="1795">
                  <c:v>939.58333333333337</c:v>
                </c:pt>
                <c:pt idx="1796">
                  <c:v>940.10416666666674</c:v>
                </c:pt>
                <c:pt idx="1797">
                  <c:v>940.62500000000011</c:v>
                </c:pt>
                <c:pt idx="1798">
                  <c:v>941.14583333333337</c:v>
                </c:pt>
                <c:pt idx="1799">
                  <c:v>941.66666666666674</c:v>
                </c:pt>
                <c:pt idx="1800">
                  <c:v>942.18750000000011</c:v>
                </c:pt>
                <c:pt idx="1801">
                  <c:v>942.70833333333337</c:v>
                </c:pt>
                <c:pt idx="1802">
                  <c:v>943.22916666666674</c:v>
                </c:pt>
                <c:pt idx="1803">
                  <c:v>943.75000000000011</c:v>
                </c:pt>
                <c:pt idx="1804">
                  <c:v>944.27083333333337</c:v>
                </c:pt>
                <c:pt idx="1805">
                  <c:v>944.79166666666674</c:v>
                </c:pt>
                <c:pt idx="1806">
                  <c:v>945.31250000000011</c:v>
                </c:pt>
                <c:pt idx="1807">
                  <c:v>945.83333333333337</c:v>
                </c:pt>
                <c:pt idx="1808">
                  <c:v>946.35416666666674</c:v>
                </c:pt>
                <c:pt idx="1809">
                  <c:v>946.87500000000011</c:v>
                </c:pt>
                <c:pt idx="1810">
                  <c:v>947.39583333333337</c:v>
                </c:pt>
                <c:pt idx="1811">
                  <c:v>947.91666666666674</c:v>
                </c:pt>
                <c:pt idx="1812">
                  <c:v>948.43750000000011</c:v>
                </c:pt>
                <c:pt idx="1813">
                  <c:v>948.95833333333337</c:v>
                </c:pt>
                <c:pt idx="1814">
                  <c:v>949.47916666666674</c:v>
                </c:pt>
                <c:pt idx="1815">
                  <c:v>950.00000000000011</c:v>
                </c:pt>
                <c:pt idx="1816">
                  <c:v>950.52083333333337</c:v>
                </c:pt>
                <c:pt idx="1817">
                  <c:v>951.04166666666674</c:v>
                </c:pt>
                <c:pt idx="1818">
                  <c:v>951.56250000000011</c:v>
                </c:pt>
                <c:pt idx="1819">
                  <c:v>952.08333333333337</c:v>
                </c:pt>
                <c:pt idx="1820">
                  <c:v>952.60416666666674</c:v>
                </c:pt>
                <c:pt idx="1821">
                  <c:v>953.12500000000011</c:v>
                </c:pt>
                <c:pt idx="1822">
                  <c:v>953.64583333333337</c:v>
                </c:pt>
                <c:pt idx="1823">
                  <c:v>954.16666666666674</c:v>
                </c:pt>
                <c:pt idx="1824">
                  <c:v>954.68750000000011</c:v>
                </c:pt>
                <c:pt idx="1825">
                  <c:v>955.20833333333337</c:v>
                </c:pt>
                <c:pt idx="1826">
                  <c:v>955.72916666666674</c:v>
                </c:pt>
                <c:pt idx="1827">
                  <c:v>956.25000000000011</c:v>
                </c:pt>
                <c:pt idx="1828">
                  <c:v>956.77083333333337</c:v>
                </c:pt>
                <c:pt idx="1829">
                  <c:v>957.29166666666674</c:v>
                </c:pt>
                <c:pt idx="1830">
                  <c:v>957.81250000000011</c:v>
                </c:pt>
                <c:pt idx="1831">
                  <c:v>958.33333333333337</c:v>
                </c:pt>
                <c:pt idx="1832">
                  <c:v>958.85416666666674</c:v>
                </c:pt>
                <c:pt idx="1833">
                  <c:v>959.37500000000011</c:v>
                </c:pt>
                <c:pt idx="1834">
                  <c:v>959.89583333333337</c:v>
                </c:pt>
                <c:pt idx="1835">
                  <c:v>960.41666666666674</c:v>
                </c:pt>
                <c:pt idx="1836">
                  <c:v>960.93750000000011</c:v>
                </c:pt>
                <c:pt idx="1837">
                  <c:v>961.45833333333337</c:v>
                </c:pt>
                <c:pt idx="1838">
                  <c:v>961.97916666666674</c:v>
                </c:pt>
                <c:pt idx="1839">
                  <c:v>962.50000000000011</c:v>
                </c:pt>
                <c:pt idx="1840">
                  <c:v>963.02083333333337</c:v>
                </c:pt>
                <c:pt idx="1841">
                  <c:v>963.54166666666674</c:v>
                </c:pt>
                <c:pt idx="1842">
                  <c:v>964.06250000000011</c:v>
                </c:pt>
                <c:pt idx="1843">
                  <c:v>964.58333333333337</c:v>
                </c:pt>
                <c:pt idx="1844">
                  <c:v>965.10416666666674</c:v>
                </c:pt>
                <c:pt idx="1845">
                  <c:v>965.62500000000011</c:v>
                </c:pt>
                <c:pt idx="1846">
                  <c:v>966.14583333333337</c:v>
                </c:pt>
                <c:pt idx="1847">
                  <c:v>966.66666666666674</c:v>
                </c:pt>
                <c:pt idx="1848">
                  <c:v>967.18750000000011</c:v>
                </c:pt>
                <c:pt idx="1849">
                  <c:v>967.70833333333337</c:v>
                </c:pt>
                <c:pt idx="1850">
                  <c:v>968.22916666666674</c:v>
                </c:pt>
                <c:pt idx="1851">
                  <c:v>968.75000000000011</c:v>
                </c:pt>
                <c:pt idx="1852">
                  <c:v>969.27083333333337</c:v>
                </c:pt>
                <c:pt idx="1853">
                  <c:v>969.79166666666674</c:v>
                </c:pt>
                <c:pt idx="1854">
                  <c:v>970.31250000000011</c:v>
                </c:pt>
                <c:pt idx="1855">
                  <c:v>970.83333333333337</c:v>
                </c:pt>
                <c:pt idx="1856">
                  <c:v>971.35416666666674</c:v>
                </c:pt>
                <c:pt idx="1857">
                  <c:v>971.87500000000011</c:v>
                </c:pt>
                <c:pt idx="1858">
                  <c:v>972.39583333333337</c:v>
                </c:pt>
                <c:pt idx="1859">
                  <c:v>972.91666666666674</c:v>
                </c:pt>
                <c:pt idx="1860">
                  <c:v>973.43750000000011</c:v>
                </c:pt>
                <c:pt idx="1861">
                  <c:v>973.95833333333337</c:v>
                </c:pt>
                <c:pt idx="1862">
                  <c:v>974.47916666666674</c:v>
                </c:pt>
                <c:pt idx="1863">
                  <c:v>975.00000000000011</c:v>
                </c:pt>
                <c:pt idx="1864">
                  <c:v>975.52083333333337</c:v>
                </c:pt>
                <c:pt idx="1865">
                  <c:v>976.04166666666674</c:v>
                </c:pt>
                <c:pt idx="1866">
                  <c:v>976.56250000000011</c:v>
                </c:pt>
                <c:pt idx="1867">
                  <c:v>977.08333333333337</c:v>
                </c:pt>
                <c:pt idx="1868">
                  <c:v>977.60416666666674</c:v>
                </c:pt>
                <c:pt idx="1869">
                  <c:v>978.12500000000011</c:v>
                </c:pt>
                <c:pt idx="1870">
                  <c:v>978.64583333333337</c:v>
                </c:pt>
                <c:pt idx="1871">
                  <c:v>979.16666666666674</c:v>
                </c:pt>
                <c:pt idx="1872">
                  <c:v>979.68750000000011</c:v>
                </c:pt>
                <c:pt idx="1873">
                  <c:v>980.20833333333337</c:v>
                </c:pt>
                <c:pt idx="1874">
                  <c:v>980.72916666666674</c:v>
                </c:pt>
                <c:pt idx="1875">
                  <c:v>981.25000000000011</c:v>
                </c:pt>
                <c:pt idx="1876">
                  <c:v>981.77083333333337</c:v>
                </c:pt>
                <c:pt idx="1877">
                  <c:v>982.29166666666674</c:v>
                </c:pt>
                <c:pt idx="1878">
                  <c:v>982.81250000000011</c:v>
                </c:pt>
                <c:pt idx="1879">
                  <c:v>983.33333333333337</c:v>
                </c:pt>
                <c:pt idx="1880">
                  <c:v>983.85416666666674</c:v>
                </c:pt>
                <c:pt idx="1881">
                  <c:v>984.37500000000011</c:v>
                </c:pt>
                <c:pt idx="1882">
                  <c:v>984.89583333333337</c:v>
                </c:pt>
                <c:pt idx="1883">
                  <c:v>985.41666666666674</c:v>
                </c:pt>
                <c:pt idx="1884">
                  <c:v>985.93750000000011</c:v>
                </c:pt>
                <c:pt idx="1885">
                  <c:v>986.45833333333337</c:v>
                </c:pt>
                <c:pt idx="1886">
                  <c:v>986.97916666666674</c:v>
                </c:pt>
                <c:pt idx="1887">
                  <c:v>987.50000000000011</c:v>
                </c:pt>
                <c:pt idx="1888">
                  <c:v>988.02083333333337</c:v>
                </c:pt>
                <c:pt idx="1889">
                  <c:v>988.54166666666674</c:v>
                </c:pt>
                <c:pt idx="1890">
                  <c:v>989.06250000000011</c:v>
                </c:pt>
                <c:pt idx="1891">
                  <c:v>989.58333333333337</c:v>
                </c:pt>
                <c:pt idx="1892">
                  <c:v>990.10416666666674</c:v>
                </c:pt>
                <c:pt idx="1893">
                  <c:v>990.62500000000011</c:v>
                </c:pt>
                <c:pt idx="1894">
                  <c:v>991.14583333333337</c:v>
                </c:pt>
                <c:pt idx="1895">
                  <c:v>991.66666666666674</c:v>
                </c:pt>
                <c:pt idx="1896">
                  <c:v>992.18750000000011</c:v>
                </c:pt>
                <c:pt idx="1897">
                  <c:v>992.70833333333337</c:v>
                </c:pt>
                <c:pt idx="1898">
                  <c:v>993.22916666666674</c:v>
                </c:pt>
                <c:pt idx="1899">
                  <c:v>993.75000000000011</c:v>
                </c:pt>
                <c:pt idx="1900">
                  <c:v>994.27083333333337</c:v>
                </c:pt>
                <c:pt idx="1901">
                  <c:v>994.79166666666674</c:v>
                </c:pt>
                <c:pt idx="1902">
                  <c:v>995.31250000000011</c:v>
                </c:pt>
                <c:pt idx="1903">
                  <c:v>995.83333333333337</c:v>
                </c:pt>
                <c:pt idx="1904">
                  <c:v>996.35416666666674</c:v>
                </c:pt>
                <c:pt idx="1905">
                  <c:v>996.87500000000011</c:v>
                </c:pt>
                <c:pt idx="1906">
                  <c:v>997.39583333333337</c:v>
                </c:pt>
                <c:pt idx="1907">
                  <c:v>997.91666666666674</c:v>
                </c:pt>
                <c:pt idx="1908">
                  <c:v>998.43750000000011</c:v>
                </c:pt>
                <c:pt idx="1909">
                  <c:v>998.95833333333337</c:v>
                </c:pt>
                <c:pt idx="1910">
                  <c:v>999.47916666666674</c:v>
                </c:pt>
                <c:pt idx="1911">
                  <c:v>1000.0000000000001</c:v>
                </c:pt>
                <c:pt idx="1912">
                  <c:v>1000.5208333333334</c:v>
                </c:pt>
                <c:pt idx="1913">
                  <c:v>1001.0416666666667</c:v>
                </c:pt>
                <c:pt idx="1914">
                  <c:v>1001.5625000000001</c:v>
                </c:pt>
                <c:pt idx="1915">
                  <c:v>1002.0833333333334</c:v>
                </c:pt>
                <c:pt idx="1916">
                  <c:v>1002.6041666666667</c:v>
                </c:pt>
                <c:pt idx="1917">
                  <c:v>1003.1250000000001</c:v>
                </c:pt>
                <c:pt idx="1918">
                  <c:v>1003.6458333333334</c:v>
                </c:pt>
                <c:pt idx="1919">
                  <c:v>1004.1666666666667</c:v>
                </c:pt>
                <c:pt idx="1920">
                  <c:v>1004.6875000000001</c:v>
                </c:pt>
                <c:pt idx="1921">
                  <c:v>1005.2083333333334</c:v>
                </c:pt>
                <c:pt idx="1922">
                  <c:v>1005.7291666666667</c:v>
                </c:pt>
                <c:pt idx="1923">
                  <c:v>1006.2500000000001</c:v>
                </c:pt>
                <c:pt idx="1924">
                  <c:v>1006.7708333333334</c:v>
                </c:pt>
                <c:pt idx="1925">
                  <c:v>1007.2916666666667</c:v>
                </c:pt>
                <c:pt idx="1926">
                  <c:v>1007.8125000000001</c:v>
                </c:pt>
                <c:pt idx="1927">
                  <c:v>1008.3333333333334</c:v>
                </c:pt>
                <c:pt idx="1928">
                  <c:v>1008.8541666666667</c:v>
                </c:pt>
                <c:pt idx="1929">
                  <c:v>1009.3750000000001</c:v>
                </c:pt>
                <c:pt idx="1930">
                  <c:v>1009.8958333333334</c:v>
                </c:pt>
                <c:pt idx="1931">
                  <c:v>1010.4166666666667</c:v>
                </c:pt>
                <c:pt idx="1932">
                  <c:v>1010.9375000000001</c:v>
                </c:pt>
                <c:pt idx="1933">
                  <c:v>1011.4583333333334</c:v>
                </c:pt>
                <c:pt idx="1934">
                  <c:v>1011.9791666666667</c:v>
                </c:pt>
                <c:pt idx="1935">
                  <c:v>1012.5000000000001</c:v>
                </c:pt>
                <c:pt idx="1936">
                  <c:v>1013.0208333333334</c:v>
                </c:pt>
                <c:pt idx="1937">
                  <c:v>1013.5416666666667</c:v>
                </c:pt>
                <c:pt idx="1938">
                  <c:v>1014.0625000000001</c:v>
                </c:pt>
                <c:pt idx="1939">
                  <c:v>1014.5833333333334</c:v>
                </c:pt>
                <c:pt idx="1940">
                  <c:v>1015.1041666666667</c:v>
                </c:pt>
                <c:pt idx="1941">
                  <c:v>1015.6250000000001</c:v>
                </c:pt>
                <c:pt idx="1942">
                  <c:v>1016.1458333333334</c:v>
                </c:pt>
                <c:pt idx="1943">
                  <c:v>1016.6666666666667</c:v>
                </c:pt>
                <c:pt idx="1944">
                  <c:v>1017.1875000000001</c:v>
                </c:pt>
                <c:pt idx="1945">
                  <c:v>1017.7083333333334</c:v>
                </c:pt>
                <c:pt idx="1946">
                  <c:v>1018.2291666666667</c:v>
                </c:pt>
                <c:pt idx="1947">
                  <c:v>1018.7500000000001</c:v>
                </c:pt>
                <c:pt idx="1948">
                  <c:v>1019.2708333333334</c:v>
                </c:pt>
                <c:pt idx="1949">
                  <c:v>1019.7916666666667</c:v>
                </c:pt>
                <c:pt idx="1950">
                  <c:v>1020.3125000000001</c:v>
                </c:pt>
                <c:pt idx="1951">
                  <c:v>1020.8333333333334</c:v>
                </c:pt>
                <c:pt idx="1952">
                  <c:v>1021.3541666666667</c:v>
                </c:pt>
                <c:pt idx="1953">
                  <c:v>1021.8750000000001</c:v>
                </c:pt>
                <c:pt idx="1954">
                  <c:v>1022.3958333333334</c:v>
                </c:pt>
                <c:pt idx="1955">
                  <c:v>1022.9166666666667</c:v>
                </c:pt>
                <c:pt idx="1956">
                  <c:v>1023.4375000000001</c:v>
                </c:pt>
                <c:pt idx="1957">
                  <c:v>1023.9583333333334</c:v>
                </c:pt>
                <c:pt idx="1958">
                  <c:v>1024.4791666666667</c:v>
                </c:pt>
                <c:pt idx="1959">
                  <c:v>1025</c:v>
                </c:pt>
                <c:pt idx="1960">
                  <c:v>1025.5208333333335</c:v>
                </c:pt>
                <c:pt idx="1961">
                  <c:v>1026.0416666666667</c:v>
                </c:pt>
                <c:pt idx="1962">
                  <c:v>1026.5625</c:v>
                </c:pt>
                <c:pt idx="1963">
                  <c:v>1027.0833333333335</c:v>
                </c:pt>
                <c:pt idx="1964">
                  <c:v>1027.6041666666667</c:v>
                </c:pt>
                <c:pt idx="1965">
                  <c:v>1028.125</c:v>
                </c:pt>
                <c:pt idx="1966">
                  <c:v>1028.6458333333335</c:v>
                </c:pt>
                <c:pt idx="1967">
                  <c:v>1029.1666666666667</c:v>
                </c:pt>
                <c:pt idx="1968">
                  <c:v>1029.6875</c:v>
                </c:pt>
                <c:pt idx="1969">
                  <c:v>1030.2083333333335</c:v>
                </c:pt>
                <c:pt idx="1970">
                  <c:v>1030.7291666666667</c:v>
                </c:pt>
                <c:pt idx="1971">
                  <c:v>1031.25</c:v>
                </c:pt>
                <c:pt idx="1972">
                  <c:v>1031.7708333333335</c:v>
                </c:pt>
                <c:pt idx="1973">
                  <c:v>1032.2916666666667</c:v>
                </c:pt>
                <c:pt idx="1974">
                  <c:v>1032.8125</c:v>
                </c:pt>
                <c:pt idx="1975">
                  <c:v>1033.3333333333335</c:v>
                </c:pt>
                <c:pt idx="1976">
                  <c:v>1033.8541666666667</c:v>
                </c:pt>
                <c:pt idx="1977">
                  <c:v>1034.375</c:v>
                </c:pt>
                <c:pt idx="1978">
                  <c:v>1034.8958333333335</c:v>
                </c:pt>
                <c:pt idx="1979">
                  <c:v>1035.4166666666667</c:v>
                </c:pt>
                <c:pt idx="1980">
                  <c:v>1035.9375</c:v>
                </c:pt>
                <c:pt idx="1981">
                  <c:v>1036.4583333333335</c:v>
                </c:pt>
                <c:pt idx="1982">
                  <c:v>1036.9791666666667</c:v>
                </c:pt>
                <c:pt idx="1983">
                  <c:v>1037.5</c:v>
                </c:pt>
                <c:pt idx="1984">
                  <c:v>1038.0208333333335</c:v>
                </c:pt>
                <c:pt idx="1985">
                  <c:v>1038.5416666666667</c:v>
                </c:pt>
                <c:pt idx="1986">
                  <c:v>1039.0625</c:v>
                </c:pt>
                <c:pt idx="1987">
                  <c:v>1039.5833333333335</c:v>
                </c:pt>
                <c:pt idx="1988">
                  <c:v>1040.1041666666667</c:v>
                </c:pt>
                <c:pt idx="1989">
                  <c:v>1040.625</c:v>
                </c:pt>
                <c:pt idx="1990">
                  <c:v>1041.1458333333335</c:v>
                </c:pt>
                <c:pt idx="1991">
                  <c:v>1041.6666666666667</c:v>
                </c:pt>
                <c:pt idx="1992">
                  <c:v>1042.1875</c:v>
                </c:pt>
                <c:pt idx="1993">
                  <c:v>1042.7083333333335</c:v>
                </c:pt>
                <c:pt idx="1994">
                  <c:v>1043.2291666666667</c:v>
                </c:pt>
                <c:pt idx="1995">
                  <c:v>1043.75</c:v>
                </c:pt>
                <c:pt idx="1996">
                  <c:v>1044.2708333333335</c:v>
                </c:pt>
                <c:pt idx="1997">
                  <c:v>1044.7916666666667</c:v>
                </c:pt>
                <c:pt idx="1998">
                  <c:v>1045.3125</c:v>
                </c:pt>
                <c:pt idx="1999">
                  <c:v>1045.8333333333335</c:v>
                </c:pt>
                <c:pt idx="2000">
                  <c:v>1046.3541666666667</c:v>
                </c:pt>
                <c:pt idx="2001">
                  <c:v>1046.875</c:v>
                </c:pt>
                <c:pt idx="2002">
                  <c:v>1047.3958333333335</c:v>
                </c:pt>
                <c:pt idx="2003">
                  <c:v>1047.9166666666667</c:v>
                </c:pt>
                <c:pt idx="2004">
                  <c:v>1048.4375</c:v>
                </c:pt>
                <c:pt idx="2005">
                  <c:v>1048.9583333333335</c:v>
                </c:pt>
                <c:pt idx="2006">
                  <c:v>1049.4791666666667</c:v>
                </c:pt>
                <c:pt idx="2007">
                  <c:v>1050</c:v>
                </c:pt>
                <c:pt idx="2008">
                  <c:v>1050.5208333333335</c:v>
                </c:pt>
                <c:pt idx="2009">
                  <c:v>1051.0416666666667</c:v>
                </c:pt>
                <c:pt idx="2010">
                  <c:v>1051.5625</c:v>
                </c:pt>
                <c:pt idx="2011">
                  <c:v>1052.0833333333335</c:v>
                </c:pt>
                <c:pt idx="2012">
                  <c:v>1052.6041666666667</c:v>
                </c:pt>
                <c:pt idx="2013">
                  <c:v>1053.125</c:v>
                </c:pt>
                <c:pt idx="2014">
                  <c:v>1053.6458333333335</c:v>
                </c:pt>
                <c:pt idx="2015">
                  <c:v>1054.1666666666667</c:v>
                </c:pt>
                <c:pt idx="2016">
                  <c:v>1054.6875</c:v>
                </c:pt>
                <c:pt idx="2017">
                  <c:v>1055.2083333333335</c:v>
                </c:pt>
                <c:pt idx="2018">
                  <c:v>1055.7291666666667</c:v>
                </c:pt>
                <c:pt idx="2019">
                  <c:v>1056.25</c:v>
                </c:pt>
                <c:pt idx="2020">
                  <c:v>1056.7708333333335</c:v>
                </c:pt>
                <c:pt idx="2021">
                  <c:v>1057.2916666666667</c:v>
                </c:pt>
                <c:pt idx="2022">
                  <c:v>1057.8125</c:v>
                </c:pt>
                <c:pt idx="2023">
                  <c:v>1058.3333333333335</c:v>
                </c:pt>
                <c:pt idx="2024">
                  <c:v>1058.8541666666667</c:v>
                </c:pt>
                <c:pt idx="2025">
                  <c:v>1059.375</c:v>
                </c:pt>
                <c:pt idx="2026">
                  <c:v>1059.8958333333335</c:v>
                </c:pt>
                <c:pt idx="2027">
                  <c:v>1060.4166666666667</c:v>
                </c:pt>
                <c:pt idx="2028">
                  <c:v>1060.9375</c:v>
                </c:pt>
                <c:pt idx="2029">
                  <c:v>1061.4583333333335</c:v>
                </c:pt>
                <c:pt idx="2030">
                  <c:v>1061.9791666666667</c:v>
                </c:pt>
                <c:pt idx="2031">
                  <c:v>1062.5</c:v>
                </c:pt>
                <c:pt idx="2032">
                  <c:v>1063.0208333333335</c:v>
                </c:pt>
                <c:pt idx="2033">
                  <c:v>1063.5416666666667</c:v>
                </c:pt>
                <c:pt idx="2034">
                  <c:v>1064.0625</c:v>
                </c:pt>
                <c:pt idx="2035">
                  <c:v>1064.5833333333335</c:v>
                </c:pt>
                <c:pt idx="2036">
                  <c:v>1065.1041666666667</c:v>
                </c:pt>
                <c:pt idx="2037">
                  <c:v>1065.625</c:v>
                </c:pt>
                <c:pt idx="2038">
                  <c:v>1066.1458333333335</c:v>
                </c:pt>
                <c:pt idx="2039">
                  <c:v>1066.6666666666667</c:v>
                </c:pt>
                <c:pt idx="2040">
                  <c:v>1067.1875</c:v>
                </c:pt>
                <c:pt idx="2041">
                  <c:v>1067.7083333333335</c:v>
                </c:pt>
                <c:pt idx="2042">
                  <c:v>1068.2291666666667</c:v>
                </c:pt>
                <c:pt idx="2043">
                  <c:v>1068.75</c:v>
                </c:pt>
                <c:pt idx="2044">
                  <c:v>1069.2708333333335</c:v>
                </c:pt>
                <c:pt idx="2045">
                  <c:v>1069.7916666666667</c:v>
                </c:pt>
                <c:pt idx="2046">
                  <c:v>1070.3125</c:v>
                </c:pt>
                <c:pt idx="2047">
                  <c:v>1070.8333333333335</c:v>
                </c:pt>
                <c:pt idx="2048">
                  <c:v>1071.3541666666667</c:v>
                </c:pt>
                <c:pt idx="2049">
                  <c:v>1071.875</c:v>
                </c:pt>
                <c:pt idx="2050">
                  <c:v>1072.3958333333335</c:v>
                </c:pt>
                <c:pt idx="2051">
                  <c:v>1072.9166666666667</c:v>
                </c:pt>
                <c:pt idx="2052">
                  <c:v>1073.4375</c:v>
                </c:pt>
                <c:pt idx="2053">
                  <c:v>1073.9583333333335</c:v>
                </c:pt>
                <c:pt idx="2054">
                  <c:v>1074.4791666666667</c:v>
                </c:pt>
                <c:pt idx="2055">
                  <c:v>1075</c:v>
                </c:pt>
                <c:pt idx="2056">
                  <c:v>1075.5208333333335</c:v>
                </c:pt>
                <c:pt idx="2057">
                  <c:v>1076.0416666666667</c:v>
                </c:pt>
                <c:pt idx="2058">
                  <c:v>1076.5625</c:v>
                </c:pt>
                <c:pt idx="2059">
                  <c:v>1077.0833333333335</c:v>
                </c:pt>
                <c:pt idx="2060">
                  <c:v>1077.6041666666667</c:v>
                </c:pt>
                <c:pt idx="2061">
                  <c:v>1078.125</c:v>
                </c:pt>
                <c:pt idx="2062">
                  <c:v>1078.6458333333335</c:v>
                </c:pt>
                <c:pt idx="2063">
                  <c:v>1079.1666666666667</c:v>
                </c:pt>
                <c:pt idx="2064">
                  <c:v>1079.6875</c:v>
                </c:pt>
                <c:pt idx="2065">
                  <c:v>1080.2083333333335</c:v>
                </c:pt>
                <c:pt idx="2066">
                  <c:v>1080.7291666666667</c:v>
                </c:pt>
                <c:pt idx="2067">
                  <c:v>1081.25</c:v>
                </c:pt>
                <c:pt idx="2068">
                  <c:v>1081.7708333333335</c:v>
                </c:pt>
                <c:pt idx="2069">
                  <c:v>1082.2916666666667</c:v>
                </c:pt>
                <c:pt idx="2070">
                  <c:v>1082.8125</c:v>
                </c:pt>
                <c:pt idx="2071">
                  <c:v>1083.3333333333335</c:v>
                </c:pt>
                <c:pt idx="2072">
                  <c:v>1083.8541666666667</c:v>
                </c:pt>
                <c:pt idx="2073">
                  <c:v>1084.375</c:v>
                </c:pt>
                <c:pt idx="2074">
                  <c:v>1084.8958333333335</c:v>
                </c:pt>
                <c:pt idx="2075">
                  <c:v>1085.4166666666667</c:v>
                </c:pt>
                <c:pt idx="2076">
                  <c:v>1085.9375</c:v>
                </c:pt>
                <c:pt idx="2077">
                  <c:v>1086.4583333333335</c:v>
                </c:pt>
                <c:pt idx="2078">
                  <c:v>1086.9791666666667</c:v>
                </c:pt>
                <c:pt idx="2079">
                  <c:v>1087.5</c:v>
                </c:pt>
                <c:pt idx="2080">
                  <c:v>1088.0208333333335</c:v>
                </c:pt>
                <c:pt idx="2081">
                  <c:v>1088.5416666666667</c:v>
                </c:pt>
                <c:pt idx="2082">
                  <c:v>1089.0625</c:v>
                </c:pt>
                <c:pt idx="2083">
                  <c:v>1089.5833333333335</c:v>
                </c:pt>
                <c:pt idx="2084">
                  <c:v>1090.1041666666667</c:v>
                </c:pt>
                <c:pt idx="2085">
                  <c:v>1090.625</c:v>
                </c:pt>
                <c:pt idx="2086">
                  <c:v>1091.1458333333335</c:v>
                </c:pt>
                <c:pt idx="2087">
                  <c:v>1091.6666666666667</c:v>
                </c:pt>
                <c:pt idx="2088">
                  <c:v>1092.1875</c:v>
                </c:pt>
                <c:pt idx="2089">
                  <c:v>1092.7083333333335</c:v>
                </c:pt>
                <c:pt idx="2090">
                  <c:v>1093.2291666666667</c:v>
                </c:pt>
                <c:pt idx="2091">
                  <c:v>1093.75</c:v>
                </c:pt>
                <c:pt idx="2092">
                  <c:v>1094.2708333333335</c:v>
                </c:pt>
                <c:pt idx="2093">
                  <c:v>1094.7916666666667</c:v>
                </c:pt>
                <c:pt idx="2094">
                  <c:v>1095.3125</c:v>
                </c:pt>
                <c:pt idx="2095">
                  <c:v>1095.8333333333335</c:v>
                </c:pt>
                <c:pt idx="2096">
                  <c:v>1096.3541666666667</c:v>
                </c:pt>
                <c:pt idx="2097">
                  <c:v>1096.875</c:v>
                </c:pt>
                <c:pt idx="2098">
                  <c:v>1097.3958333333335</c:v>
                </c:pt>
                <c:pt idx="2099">
                  <c:v>1097.9166666666667</c:v>
                </c:pt>
                <c:pt idx="2100">
                  <c:v>1098.4375</c:v>
                </c:pt>
                <c:pt idx="2101">
                  <c:v>1098.9583333333335</c:v>
                </c:pt>
                <c:pt idx="2102">
                  <c:v>1099.4791666666667</c:v>
                </c:pt>
                <c:pt idx="2103">
                  <c:v>1100</c:v>
                </c:pt>
                <c:pt idx="2104">
                  <c:v>1100.5208333333335</c:v>
                </c:pt>
                <c:pt idx="2105">
                  <c:v>1101.0416666666667</c:v>
                </c:pt>
                <c:pt idx="2106">
                  <c:v>1101.5625</c:v>
                </c:pt>
                <c:pt idx="2107">
                  <c:v>1102.0833333333335</c:v>
                </c:pt>
                <c:pt idx="2108">
                  <c:v>1102.6041666666667</c:v>
                </c:pt>
                <c:pt idx="2109">
                  <c:v>1103.125</c:v>
                </c:pt>
                <c:pt idx="2110">
                  <c:v>1103.6458333333335</c:v>
                </c:pt>
                <c:pt idx="2111">
                  <c:v>1104.1666666666667</c:v>
                </c:pt>
                <c:pt idx="2112">
                  <c:v>1104.6875</c:v>
                </c:pt>
                <c:pt idx="2113">
                  <c:v>1105.2083333333335</c:v>
                </c:pt>
                <c:pt idx="2114">
                  <c:v>1105.7291666666667</c:v>
                </c:pt>
                <c:pt idx="2115">
                  <c:v>1106.25</c:v>
                </c:pt>
                <c:pt idx="2116">
                  <c:v>1106.7708333333335</c:v>
                </c:pt>
                <c:pt idx="2117">
                  <c:v>1107.2916666666667</c:v>
                </c:pt>
                <c:pt idx="2118">
                  <c:v>1107.8125</c:v>
                </c:pt>
                <c:pt idx="2119">
                  <c:v>1108.3333333333335</c:v>
                </c:pt>
                <c:pt idx="2120">
                  <c:v>1108.8541666666667</c:v>
                </c:pt>
                <c:pt idx="2121">
                  <c:v>1109.375</c:v>
                </c:pt>
                <c:pt idx="2122">
                  <c:v>1109.8958333333335</c:v>
                </c:pt>
                <c:pt idx="2123">
                  <c:v>1110.4166666666667</c:v>
                </c:pt>
                <c:pt idx="2124">
                  <c:v>1110.9375</c:v>
                </c:pt>
                <c:pt idx="2125">
                  <c:v>1111.4583333333335</c:v>
                </c:pt>
                <c:pt idx="2126">
                  <c:v>1111.9791666666667</c:v>
                </c:pt>
                <c:pt idx="2127">
                  <c:v>1112.5</c:v>
                </c:pt>
                <c:pt idx="2128">
                  <c:v>1113.0208333333335</c:v>
                </c:pt>
                <c:pt idx="2129">
                  <c:v>1113.5416666666667</c:v>
                </c:pt>
                <c:pt idx="2130">
                  <c:v>1114.0625</c:v>
                </c:pt>
                <c:pt idx="2131">
                  <c:v>1114.5833333333335</c:v>
                </c:pt>
                <c:pt idx="2132">
                  <c:v>1115.1041666666667</c:v>
                </c:pt>
                <c:pt idx="2133">
                  <c:v>1115.625</c:v>
                </c:pt>
                <c:pt idx="2134">
                  <c:v>1116.1458333333335</c:v>
                </c:pt>
                <c:pt idx="2135">
                  <c:v>1116.6666666666667</c:v>
                </c:pt>
                <c:pt idx="2136">
                  <c:v>1117.1875</c:v>
                </c:pt>
                <c:pt idx="2137">
                  <c:v>1117.7083333333335</c:v>
                </c:pt>
                <c:pt idx="2138">
                  <c:v>1118.2291666666667</c:v>
                </c:pt>
                <c:pt idx="2139">
                  <c:v>1118.75</c:v>
                </c:pt>
                <c:pt idx="2140">
                  <c:v>1119.2708333333335</c:v>
                </c:pt>
                <c:pt idx="2141">
                  <c:v>1119.7916666666667</c:v>
                </c:pt>
                <c:pt idx="2142">
                  <c:v>1120.3125</c:v>
                </c:pt>
                <c:pt idx="2143">
                  <c:v>1120.8333333333335</c:v>
                </c:pt>
                <c:pt idx="2144">
                  <c:v>1121.3541666666667</c:v>
                </c:pt>
                <c:pt idx="2145">
                  <c:v>1121.875</c:v>
                </c:pt>
                <c:pt idx="2146">
                  <c:v>1122.3958333333335</c:v>
                </c:pt>
                <c:pt idx="2147">
                  <c:v>1122.9166666666667</c:v>
                </c:pt>
                <c:pt idx="2148">
                  <c:v>1123.4375</c:v>
                </c:pt>
                <c:pt idx="2149">
                  <c:v>1123.9583333333335</c:v>
                </c:pt>
                <c:pt idx="2150">
                  <c:v>1124.4791666666667</c:v>
                </c:pt>
                <c:pt idx="2151">
                  <c:v>1125</c:v>
                </c:pt>
                <c:pt idx="2152">
                  <c:v>1125.5208333333335</c:v>
                </c:pt>
                <c:pt idx="2153">
                  <c:v>1126.0416666666667</c:v>
                </c:pt>
                <c:pt idx="2154">
                  <c:v>1126.5625</c:v>
                </c:pt>
                <c:pt idx="2155">
                  <c:v>1127.0833333333335</c:v>
                </c:pt>
                <c:pt idx="2156">
                  <c:v>1127.6041666666667</c:v>
                </c:pt>
                <c:pt idx="2157">
                  <c:v>1128.125</c:v>
                </c:pt>
                <c:pt idx="2158">
                  <c:v>1128.6458333333335</c:v>
                </c:pt>
                <c:pt idx="2159">
                  <c:v>1129.1666666666667</c:v>
                </c:pt>
                <c:pt idx="2160">
                  <c:v>1129.6875</c:v>
                </c:pt>
                <c:pt idx="2161">
                  <c:v>1130.2083333333335</c:v>
                </c:pt>
                <c:pt idx="2162">
                  <c:v>1130.7291666666667</c:v>
                </c:pt>
                <c:pt idx="2163">
                  <c:v>1131.25</c:v>
                </c:pt>
                <c:pt idx="2164">
                  <c:v>1131.7708333333335</c:v>
                </c:pt>
                <c:pt idx="2165">
                  <c:v>1132.2916666666667</c:v>
                </c:pt>
                <c:pt idx="2166">
                  <c:v>1132.8125</c:v>
                </c:pt>
                <c:pt idx="2167">
                  <c:v>1133.3333333333335</c:v>
                </c:pt>
                <c:pt idx="2168">
                  <c:v>1133.8541666666667</c:v>
                </c:pt>
                <c:pt idx="2169">
                  <c:v>1134.375</c:v>
                </c:pt>
                <c:pt idx="2170">
                  <c:v>1134.8958333333335</c:v>
                </c:pt>
                <c:pt idx="2171">
                  <c:v>1135.4166666666667</c:v>
                </c:pt>
                <c:pt idx="2172">
                  <c:v>1135.9375</c:v>
                </c:pt>
                <c:pt idx="2173">
                  <c:v>1136.4583333333335</c:v>
                </c:pt>
                <c:pt idx="2174">
                  <c:v>1136.9791666666667</c:v>
                </c:pt>
                <c:pt idx="2175">
                  <c:v>1137.5</c:v>
                </c:pt>
                <c:pt idx="2176">
                  <c:v>1138.0208333333335</c:v>
                </c:pt>
                <c:pt idx="2177">
                  <c:v>1138.5416666666667</c:v>
                </c:pt>
                <c:pt idx="2178">
                  <c:v>1139.0625</c:v>
                </c:pt>
                <c:pt idx="2179">
                  <c:v>1139.5833333333335</c:v>
                </c:pt>
                <c:pt idx="2180">
                  <c:v>1140.1041666666667</c:v>
                </c:pt>
                <c:pt idx="2181">
                  <c:v>1140.625</c:v>
                </c:pt>
                <c:pt idx="2182">
                  <c:v>1141.1458333333335</c:v>
                </c:pt>
                <c:pt idx="2183">
                  <c:v>1141.6666666666667</c:v>
                </c:pt>
                <c:pt idx="2184">
                  <c:v>1142.1875</c:v>
                </c:pt>
                <c:pt idx="2185">
                  <c:v>1142.7083333333335</c:v>
                </c:pt>
                <c:pt idx="2186">
                  <c:v>1143.2291666666667</c:v>
                </c:pt>
                <c:pt idx="2187">
                  <c:v>1143.75</c:v>
                </c:pt>
                <c:pt idx="2188">
                  <c:v>1144.2708333333335</c:v>
                </c:pt>
                <c:pt idx="2189">
                  <c:v>1144.7916666666667</c:v>
                </c:pt>
                <c:pt idx="2190">
                  <c:v>1145.3125</c:v>
                </c:pt>
                <c:pt idx="2191">
                  <c:v>1145.8333333333335</c:v>
                </c:pt>
                <c:pt idx="2192">
                  <c:v>1146.3541666666667</c:v>
                </c:pt>
                <c:pt idx="2193">
                  <c:v>1146.875</c:v>
                </c:pt>
                <c:pt idx="2194">
                  <c:v>1147.3958333333335</c:v>
                </c:pt>
                <c:pt idx="2195">
                  <c:v>1147.9166666666667</c:v>
                </c:pt>
                <c:pt idx="2196">
                  <c:v>1148.4375</c:v>
                </c:pt>
                <c:pt idx="2197">
                  <c:v>1148.9583333333335</c:v>
                </c:pt>
                <c:pt idx="2198">
                  <c:v>1149.4791666666667</c:v>
                </c:pt>
                <c:pt idx="2199">
                  <c:v>1150</c:v>
                </c:pt>
                <c:pt idx="2200">
                  <c:v>1150.5208333333335</c:v>
                </c:pt>
                <c:pt idx="2201">
                  <c:v>1151.0416666666667</c:v>
                </c:pt>
                <c:pt idx="2202">
                  <c:v>1151.5625</c:v>
                </c:pt>
                <c:pt idx="2203">
                  <c:v>1152.0833333333335</c:v>
                </c:pt>
                <c:pt idx="2204">
                  <c:v>1152.6041666666667</c:v>
                </c:pt>
                <c:pt idx="2205">
                  <c:v>1153.125</c:v>
                </c:pt>
                <c:pt idx="2206">
                  <c:v>1153.6458333333335</c:v>
                </c:pt>
                <c:pt idx="2207">
                  <c:v>1154.1666666666667</c:v>
                </c:pt>
                <c:pt idx="2208">
                  <c:v>1154.6875</c:v>
                </c:pt>
                <c:pt idx="2209">
                  <c:v>1155.2083333333335</c:v>
                </c:pt>
                <c:pt idx="2210">
                  <c:v>1155.7291666666667</c:v>
                </c:pt>
                <c:pt idx="2211">
                  <c:v>1156.25</c:v>
                </c:pt>
                <c:pt idx="2212">
                  <c:v>1156.7708333333335</c:v>
                </c:pt>
                <c:pt idx="2213">
                  <c:v>1157.2916666666667</c:v>
                </c:pt>
                <c:pt idx="2214">
                  <c:v>1157.8125</c:v>
                </c:pt>
                <c:pt idx="2215">
                  <c:v>1158.3333333333335</c:v>
                </c:pt>
                <c:pt idx="2216">
                  <c:v>1158.8541666666667</c:v>
                </c:pt>
                <c:pt idx="2217">
                  <c:v>1159.375</c:v>
                </c:pt>
                <c:pt idx="2218">
                  <c:v>1159.8958333333335</c:v>
                </c:pt>
                <c:pt idx="2219">
                  <c:v>1160.4166666666667</c:v>
                </c:pt>
                <c:pt idx="2220">
                  <c:v>1160.9375</c:v>
                </c:pt>
                <c:pt idx="2221">
                  <c:v>1161.4583333333335</c:v>
                </c:pt>
                <c:pt idx="2222">
                  <c:v>1161.9791666666667</c:v>
                </c:pt>
                <c:pt idx="2223">
                  <c:v>1162.5</c:v>
                </c:pt>
                <c:pt idx="2224">
                  <c:v>1163.0208333333335</c:v>
                </c:pt>
                <c:pt idx="2225">
                  <c:v>1163.5416666666667</c:v>
                </c:pt>
                <c:pt idx="2226">
                  <c:v>1164.0625</c:v>
                </c:pt>
                <c:pt idx="2227">
                  <c:v>1164.5833333333335</c:v>
                </c:pt>
                <c:pt idx="2228">
                  <c:v>1165.1041666666667</c:v>
                </c:pt>
                <c:pt idx="2229">
                  <c:v>1165.625</c:v>
                </c:pt>
                <c:pt idx="2230">
                  <c:v>1166.1458333333335</c:v>
                </c:pt>
                <c:pt idx="2231">
                  <c:v>1166.6666666666667</c:v>
                </c:pt>
                <c:pt idx="2232">
                  <c:v>1167.1875</c:v>
                </c:pt>
                <c:pt idx="2233">
                  <c:v>1167.7083333333335</c:v>
                </c:pt>
                <c:pt idx="2234">
                  <c:v>1168.2291666666667</c:v>
                </c:pt>
                <c:pt idx="2235">
                  <c:v>1168.75</c:v>
                </c:pt>
                <c:pt idx="2236">
                  <c:v>1169.2708333333335</c:v>
                </c:pt>
                <c:pt idx="2237">
                  <c:v>1169.7916666666667</c:v>
                </c:pt>
                <c:pt idx="2238">
                  <c:v>1170.3125</c:v>
                </c:pt>
                <c:pt idx="2239">
                  <c:v>1170.8333333333335</c:v>
                </c:pt>
                <c:pt idx="2240">
                  <c:v>1171.3541666666667</c:v>
                </c:pt>
                <c:pt idx="2241">
                  <c:v>1171.875</c:v>
                </c:pt>
                <c:pt idx="2242">
                  <c:v>1172.3958333333335</c:v>
                </c:pt>
                <c:pt idx="2243">
                  <c:v>1172.9166666666667</c:v>
                </c:pt>
                <c:pt idx="2244">
                  <c:v>1173.4375</c:v>
                </c:pt>
                <c:pt idx="2245">
                  <c:v>1173.9583333333335</c:v>
                </c:pt>
                <c:pt idx="2246">
                  <c:v>1174.4791666666667</c:v>
                </c:pt>
                <c:pt idx="2247">
                  <c:v>1175</c:v>
                </c:pt>
                <c:pt idx="2248">
                  <c:v>1175.5208333333335</c:v>
                </c:pt>
                <c:pt idx="2249">
                  <c:v>1176.0416666666667</c:v>
                </c:pt>
                <c:pt idx="2250">
                  <c:v>1176.5625</c:v>
                </c:pt>
                <c:pt idx="2251">
                  <c:v>1177.0833333333335</c:v>
                </c:pt>
                <c:pt idx="2252">
                  <c:v>1177.6041666666667</c:v>
                </c:pt>
                <c:pt idx="2253">
                  <c:v>1178.125</c:v>
                </c:pt>
                <c:pt idx="2254">
                  <c:v>1178.6458333333335</c:v>
                </c:pt>
                <c:pt idx="2255">
                  <c:v>1179.1666666666667</c:v>
                </c:pt>
                <c:pt idx="2256">
                  <c:v>1179.6875</c:v>
                </c:pt>
                <c:pt idx="2257">
                  <c:v>1180.2083333333335</c:v>
                </c:pt>
                <c:pt idx="2258">
                  <c:v>1180.7291666666667</c:v>
                </c:pt>
                <c:pt idx="2259">
                  <c:v>1181.25</c:v>
                </c:pt>
                <c:pt idx="2260">
                  <c:v>1181.7708333333335</c:v>
                </c:pt>
                <c:pt idx="2261">
                  <c:v>1182.2916666666667</c:v>
                </c:pt>
                <c:pt idx="2262">
                  <c:v>1182.8125</c:v>
                </c:pt>
                <c:pt idx="2263">
                  <c:v>1183.3333333333335</c:v>
                </c:pt>
                <c:pt idx="2264">
                  <c:v>1183.8541666666667</c:v>
                </c:pt>
                <c:pt idx="2265">
                  <c:v>1184.375</c:v>
                </c:pt>
                <c:pt idx="2266">
                  <c:v>1184.8958333333335</c:v>
                </c:pt>
                <c:pt idx="2267">
                  <c:v>1185.4166666666667</c:v>
                </c:pt>
                <c:pt idx="2268">
                  <c:v>1185.9375</c:v>
                </c:pt>
                <c:pt idx="2269">
                  <c:v>1186.4583333333335</c:v>
                </c:pt>
                <c:pt idx="2270">
                  <c:v>1186.9791666666667</c:v>
                </c:pt>
                <c:pt idx="2271">
                  <c:v>1187.5</c:v>
                </c:pt>
                <c:pt idx="2272">
                  <c:v>1188.0208333333335</c:v>
                </c:pt>
                <c:pt idx="2273">
                  <c:v>1188.5416666666667</c:v>
                </c:pt>
                <c:pt idx="2274">
                  <c:v>1189.0625</c:v>
                </c:pt>
                <c:pt idx="2275">
                  <c:v>1189.5833333333335</c:v>
                </c:pt>
                <c:pt idx="2276">
                  <c:v>1190.1041666666667</c:v>
                </c:pt>
                <c:pt idx="2277">
                  <c:v>1190.625</c:v>
                </c:pt>
                <c:pt idx="2278">
                  <c:v>1191.1458333333335</c:v>
                </c:pt>
                <c:pt idx="2279">
                  <c:v>1191.6666666666667</c:v>
                </c:pt>
                <c:pt idx="2280">
                  <c:v>1192.1875</c:v>
                </c:pt>
                <c:pt idx="2281">
                  <c:v>1192.7083333333335</c:v>
                </c:pt>
                <c:pt idx="2282">
                  <c:v>1193.2291666666667</c:v>
                </c:pt>
                <c:pt idx="2283">
                  <c:v>1193.75</c:v>
                </c:pt>
                <c:pt idx="2284">
                  <c:v>1194.2708333333335</c:v>
                </c:pt>
                <c:pt idx="2285">
                  <c:v>1194.7916666666667</c:v>
                </c:pt>
                <c:pt idx="2286">
                  <c:v>1195.3125</c:v>
                </c:pt>
                <c:pt idx="2287">
                  <c:v>1195.8333333333335</c:v>
                </c:pt>
                <c:pt idx="2288">
                  <c:v>1196.3541666666667</c:v>
                </c:pt>
                <c:pt idx="2289">
                  <c:v>1196.875</c:v>
                </c:pt>
                <c:pt idx="2290">
                  <c:v>1197.3958333333335</c:v>
                </c:pt>
                <c:pt idx="2291">
                  <c:v>1197.9166666666667</c:v>
                </c:pt>
                <c:pt idx="2292">
                  <c:v>1198.4375</c:v>
                </c:pt>
                <c:pt idx="2293">
                  <c:v>1198.9583333333335</c:v>
                </c:pt>
                <c:pt idx="2294">
                  <c:v>1199.4791666666667</c:v>
                </c:pt>
                <c:pt idx="2295">
                  <c:v>1200</c:v>
                </c:pt>
                <c:pt idx="2296">
                  <c:v>1200.5208333333335</c:v>
                </c:pt>
                <c:pt idx="2297">
                  <c:v>1201.0416666666667</c:v>
                </c:pt>
                <c:pt idx="2298">
                  <c:v>1201.5625</c:v>
                </c:pt>
                <c:pt idx="2299">
                  <c:v>1202.0833333333335</c:v>
                </c:pt>
                <c:pt idx="2300">
                  <c:v>1202.6041666666667</c:v>
                </c:pt>
                <c:pt idx="2301">
                  <c:v>1203.125</c:v>
                </c:pt>
                <c:pt idx="2302">
                  <c:v>1203.6458333333335</c:v>
                </c:pt>
                <c:pt idx="2303">
                  <c:v>1204.1666666666667</c:v>
                </c:pt>
                <c:pt idx="2304">
                  <c:v>1204.6875</c:v>
                </c:pt>
                <c:pt idx="2305">
                  <c:v>1205.2083333333335</c:v>
                </c:pt>
                <c:pt idx="2306">
                  <c:v>1205.7291666666667</c:v>
                </c:pt>
                <c:pt idx="2307">
                  <c:v>1206.25</c:v>
                </c:pt>
                <c:pt idx="2308">
                  <c:v>1206.7708333333335</c:v>
                </c:pt>
                <c:pt idx="2309">
                  <c:v>1207.2916666666667</c:v>
                </c:pt>
                <c:pt idx="2310">
                  <c:v>1207.8125</c:v>
                </c:pt>
                <c:pt idx="2311">
                  <c:v>1208.3333333333335</c:v>
                </c:pt>
                <c:pt idx="2312">
                  <c:v>1208.8541666666667</c:v>
                </c:pt>
                <c:pt idx="2313">
                  <c:v>1209.375</c:v>
                </c:pt>
                <c:pt idx="2314">
                  <c:v>1209.8958333333335</c:v>
                </c:pt>
                <c:pt idx="2315">
                  <c:v>1210.4166666666667</c:v>
                </c:pt>
                <c:pt idx="2316">
                  <c:v>1210.9375</c:v>
                </c:pt>
                <c:pt idx="2317">
                  <c:v>1211.4583333333335</c:v>
                </c:pt>
                <c:pt idx="2318">
                  <c:v>1211.9791666666667</c:v>
                </c:pt>
                <c:pt idx="2319">
                  <c:v>1212.5</c:v>
                </c:pt>
                <c:pt idx="2320">
                  <c:v>1213.0208333333335</c:v>
                </c:pt>
                <c:pt idx="2321">
                  <c:v>1213.5416666666667</c:v>
                </c:pt>
                <c:pt idx="2322">
                  <c:v>1214.0625</c:v>
                </c:pt>
                <c:pt idx="2323">
                  <c:v>1214.5833333333335</c:v>
                </c:pt>
                <c:pt idx="2324">
                  <c:v>1215.1041666666667</c:v>
                </c:pt>
                <c:pt idx="2325">
                  <c:v>1215.625</c:v>
                </c:pt>
                <c:pt idx="2326">
                  <c:v>1216.1458333333335</c:v>
                </c:pt>
                <c:pt idx="2327">
                  <c:v>1216.6666666666667</c:v>
                </c:pt>
                <c:pt idx="2328">
                  <c:v>1217.1875</c:v>
                </c:pt>
                <c:pt idx="2329">
                  <c:v>1217.7083333333335</c:v>
                </c:pt>
                <c:pt idx="2330">
                  <c:v>1218.2291666666667</c:v>
                </c:pt>
                <c:pt idx="2331">
                  <c:v>1218.75</c:v>
                </c:pt>
                <c:pt idx="2332">
                  <c:v>1219.2708333333335</c:v>
                </c:pt>
                <c:pt idx="2333">
                  <c:v>1219.7916666666667</c:v>
                </c:pt>
                <c:pt idx="2334">
                  <c:v>1220.3125</c:v>
                </c:pt>
                <c:pt idx="2335">
                  <c:v>1220.8333333333335</c:v>
                </c:pt>
                <c:pt idx="2336">
                  <c:v>1221.3541666666667</c:v>
                </c:pt>
                <c:pt idx="2337">
                  <c:v>1221.875</c:v>
                </c:pt>
                <c:pt idx="2338">
                  <c:v>1222.3958333333335</c:v>
                </c:pt>
                <c:pt idx="2339">
                  <c:v>1222.9166666666667</c:v>
                </c:pt>
                <c:pt idx="2340">
                  <c:v>1223.4375</c:v>
                </c:pt>
                <c:pt idx="2341">
                  <c:v>1223.9583333333335</c:v>
                </c:pt>
                <c:pt idx="2342">
                  <c:v>1224.4791666666667</c:v>
                </c:pt>
                <c:pt idx="2343">
                  <c:v>1225</c:v>
                </c:pt>
                <c:pt idx="2344">
                  <c:v>1225.5208333333335</c:v>
                </c:pt>
                <c:pt idx="2345">
                  <c:v>1226.0416666666667</c:v>
                </c:pt>
                <c:pt idx="2346">
                  <c:v>1226.5625</c:v>
                </c:pt>
                <c:pt idx="2347">
                  <c:v>1227.0833333333335</c:v>
                </c:pt>
                <c:pt idx="2348">
                  <c:v>1227.6041666666667</c:v>
                </c:pt>
                <c:pt idx="2349">
                  <c:v>1228.125</c:v>
                </c:pt>
                <c:pt idx="2350">
                  <c:v>1228.6458333333335</c:v>
                </c:pt>
                <c:pt idx="2351">
                  <c:v>1229.1666666666667</c:v>
                </c:pt>
                <c:pt idx="2352">
                  <c:v>1229.6875</c:v>
                </c:pt>
                <c:pt idx="2353">
                  <c:v>1230.2083333333335</c:v>
                </c:pt>
                <c:pt idx="2354">
                  <c:v>1230.7291666666667</c:v>
                </c:pt>
                <c:pt idx="2355">
                  <c:v>1231.25</c:v>
                </c:pt>
                <c:pt idx="2356">
                  <c:v>1231.7708333333335</c:v>
                </c:pt>
                <c:pt idx="2357">
                  <c:v>1232.2916666666667</c:v>
                </c:pt>
                <c:pt idx="2358">
                  <c:v>1232.8125</c:v>
                </c:pt>
                <c:pt idx="2359">
                  <c:v>1233.3333333333335</c:v>
                </c:pt>
                <c:pt idx="2360">
                  <c:v>1233.8541666666667</c:v>
                </c:pt>
                <c:pt idx="2361">
                  <c:v>1234.375</c:v>
                </c:pt>
                <c:pt idx="2362">
                  <c:v>1234.8958333333335</c:v>
                </c:pt>
                <c:pt idx="2363">
                  <c:v>1235.4166666666667</c:v>
                </c:pt>
                <c:pt idx="2364">
                  <c:v>1235.9375</c:v>
                </c:pt>
                <c:pt idx="2365">
                  <c:v>1236.4583333333335</c:v>
                </c:pt>
                <c:pt idx="2366">
                  <c:v>1236.9791666666667</c:v>
                </c:pt>
                <c:pt idx="2367">
                  <c:v>1237.5</c:v>
                </c:pt>
                <c:pt idx="2368">
                  <c:v>1238.0208333333335</c:v>
                </c:pt>
                <c:pt idx="2369">
                  <c:v>1238.5416666666667</c:v>
                </c:pt>
                <c:pt idx="2370">
                  <c:v>1239.0625</c:v>
                </c:pt>
                <c:pt idx="2371">
                  <c:v>1239.5833333333335</c:v>
                </c:pt>
                <c:pt idx="2372">
                  <c:v>1240.1041666666667</c:v>
                </c:pt>
                <c:pt idx="2373">
                  <c:v>1240.625</c:v>
                </c:pt>
                <c:pt idx="2374">
                  <c:v>1241.1458333333335</c:v>
                </c:pt>
                <c:pt idx="2375">
                  <c:v>1241.6666666666667</c:v>
                </c:pt>
                <c:pt idx="2376">
                  <c:v>1242.1875</c:v>
                </c:pt>
                <c:pt idx="2377">
                  <c:v>1242.7083333333335</c:v>
                </c:pt>
                <c:pt idx="2378">
                  <c:v>1243.2291666666667</c:v>
                </c:pt>
                <c:pt idx="2379">
                  <c:v>1243.75</c:v>
                </c:pt>
                <c:pt idx="2380">
                  <c:v>1244.2708333333335</c:v>
                </c:pt>
                <c:pt idx="2381">
                  <c:v>1244.7916666666667</c:v>
                </c:pt>
                <c:pt idx="2382">
                  <c:v>1245.3125</c:v>
                </c:pt>
                <c:pt idx="2383">
                  <c:v>1245.8333333333335</c:v>
                </c:pt>
                <c:pt idx="2384">
                  <c:v>1246.3541666666667</c:v>
                </c:pt>
                <c:pt idx="2385">
                  <c:v>1246.875</c:v>
                </c:pt>
                <c:pt idx="2386">
                  <c:v>1247.3958333333335</c:v>
                </c:pt>
                <c:pt idx="2387">
                  <c:v>1247.9166666666667</c:v>
                </c:pt>
                <c:pt idx="2388">
                  <c:v>1248.4375</c:v>
                </c:pt>
                <c:pt idx="2389">
                  <c:v>1248.9583333333335</c:v>
                </c:pt>
                <c:pt idx="2390">
                  <c:v>1249.4791666666667</c:v>
                </c:pt>
                <c:pt idx="2391">
                  <c:v>1250</c:v>
                </c:pt>
                <c:pt idx="2392">
                  <c:v>1250.5208333333335</c:v>
                </c:pt>
                <c:pt idx="2393">
                  <c:v>1251.0416666666667</c:v>
                </c:pt>
                <c:pt idx="2394">
                  <c:v>1251.5625</c:v>
                </c:pt>
                <c:pt idx="2395">
                  <c:v>1252.0833333333335</c:v>
                </c:pt>
                <c:pt idx="2396">
                  <c:v>1252.6041666666667</c:v>
                </c:pt>
                <c:pt idx="2397">
                  <c:v>1253.125</c:v>
                </c:pt>
                <c:pt idx="2398">
                  <c:v>1253.6458333333335</c:v>
                </c:pt>
                <c:pt idx="2399">
                  <c:v>1254.1666666666667</c:v>
                </c:pt>
                <c:pt idx="2400">
                  <c:v>1254.6875</c:v>
                </c:pt>
                <c:pt idx="2401">
                  <c:v>1255.2083333333335</c:v>
                </c:pt>
                <c:pt idx="2402">
                  <c:v>1255.7291666666667</c:v>
                </c:pt>
                <c:pt idx="2403">
                  <c:v>1256.25</c:v>
                </c:pt>
                <c:pt idx="2404">
                  <c:v>1256.7708333333335</c:v>
                </c:pt>
                <c:pt idx="2405">
                  <c:v>1257.2916666666667</c:v>
                </c:pt>
                <c:pt idx="2406">
                  <c:v>1257.8125</c:v>
                </c:pt>
                <c:pt idx="2407">
                  <c:v>1258.3333333333335</c:v>
                </c:pt>
                <c:pt idx="2408">
                  <c:v>1258.8541666666667</c:v>
                </c:pt>
                <c:pt idx="2409">
                  <c:v>1259.375</c:v>
                </c:pt>
                <c:pt idx="2410">
                  <c:v>1259.8958333333335</c:v>
                </c:pt>
                <c:pt idx="2411">
                  <c:v>1260.4166666666667</c:v>
                </c:pt>
                <c:pt idx="2412">
                  <c:v>1260.9375</c:v>
                </c:pt>
                <c:pt idx="2413">
                  <c:v>1261.4583333333335</c:v>
                </c:pt>
                <c:pt idx="2414">
                  <c:v>1261.9791666666667</c:v>
                </c:pt>
                <c:pt idx="2415">
                  <c:v>1262.5</c:v>
                </c:pt>
                <c:pt idx="2416">
                  <c:v>1263.0208333333335</c:v>
                </c:pt>
                <c:pt idx="2417">
                  <c:v>1263.5416666666667</c:v>
                </c:pt>
                <c:pt idx="2418">
                  <c:v>1264.0625</c:v>
                </c:pt>
                <c:pt idx="2419">
                  <c:v>1264.5833333333335</c:v>
                </c:pt>
                <c:pt idx="2420">
                  <c:v>1265.1041666666667</c:v>
                </c:pt>
                <c:pt idx="2421">
                  <c:v>1265.625</c:v>
                </c:pt>
                <c:pt idx="2422">
                  <c:v>1266.1458333333335</c:v>
                </c:pt>
                <c:pt idx="2423">
                  <c:v>1266.6666666666667</c:v>
                </c:pt>
                <c:pt idx="2424">
                  <c:v>1267.1875</c:v>
                </c:pt>
                <c:pt idx="2425">
                  <c:v>1267.7083333333335</c:v>
                </c:pt>
                <c:pt idx="2426">
                  <c:v>1268.2291666666667</c:v>
                </c:pt>
                <c:pt idx="2427">
                  <c:v>1268.75</c:v>
                </c:pt>
                <c:pt idx="2428">
                  <c:v>1269.2708333333335</c:v>
                </c:pt>
                <c:pt idx="2429">
                  <c:v>1269.7916666666667</c:v>
                </c:pt>
                <c:pt idx="2430">
                  <c:v>1270.3125</c:v>
                </c:pt>
                <c:pt idx="2431">
                  <c:v>1270.8333333333335</c:v>
                </c:pt>
                <c:pt idx="2432">
                  <c:v>1271.3541666666667</c:v>
                </c:pt>
                <c:pt idx="2433">
                  <c:v>1271.875</c:v>
                </c:pt>
                <c:pt idx="2434">
                  <c:v>1272.3958333333335</c:v>
                </c:pt>
                <c:pt idx="2435">
                  <c:v>1272.9166666666667</c:v>
                </c:pt>
                <c:pt idx="2436">
                  <c:v>1273.4375</c:v>
                </c:pt>
                <c:pt idx="2437">
                  <c:v>1273.9583333333335</c:v>
                </c:pt>
                <c:pt idx="2438">
                  <c:v>1274.4791666666667</c:v>
                </c:pt>
                <c:pt idx="2439">
                  <c:v>1275</c:v>
                </c:pt>
                <c:pt idx="2440">
                  <c:v>1275.5208333333335</c:v>
                </c:pt>
                <c:pt idx="2441">
                  <c:v>1276.0416666666667</c:v>
                </c:pt>
                <c:pt idx="2442">
                  <c:v>1276.5625</c:v>
                </c:pt>
                <c:pt idx="2443">
                  <c:v>1277.0833333333335</c:v>
                </c:pt>
                <c:pt idx="2444">
                  <c:v>1277.6041666666667</c:v>
                </c:pt>
                <c:pt idx="2445">
                  <c:v>1278.125</c:v>
                </c:pt>
                <c:pt idx="2446">
                  <c:v>1278.6458333333335</c:v>
                </c:pt>
                <c:pt idx="2447">
                  <c:v>1279.1666666666667</c:v>
                </c:pt>
                <c:pt idx="2448">
                  <c:v>1279.6875</c:v>
                </c:pt>
                <c:pt idx="2449">
                  <c:v>1280.2083333333335</c:v>
                </c:pt>
                <c:pt idx="2450">
                  <c:v>1280.7291666666667</c:v>
                </c:pt>
                <c:pt idx="2451">
                  <c:v>1281.25</c:v>
                </c:pt>
                <c:pt idx="2452">
                  <c:v>1281.7708333333335</c:v>
                </c:pt>
                <c:pt idx="2453">
                  <c:v>1282.2916666666667</c:v>
                </c:pt>
                <c:pt idx="2454">
                  <c:v>1282.8125</c:v>
                </c:pt>
                <c:pt idx="2455">
                  <c:v>1283.3333333333335</c:v>
                </c:pt>
                <c:pt idx="2456">
                  <c:v>1283.8541666666667</c:v>
                </c:pt>
                <c:pt idx="2457">
                  <c:v>1284.375</c:v>
                </c:pt>
                <c:pt idx="2458">
                  <c:v>1284.8958333333335</c:v>
                </c:pt>
                <c:pt idx="2459">
                  <c:v>1285.4166666666667</c:v>
                </c:pt>
                <c:pt idx="2460">
                  <c:v>1285.9375</c:v>
                </c:pt>
                <c:pt idx="2461">
                  <c:v>1286.4583333333335</c:v>
                </c:pt>
                <c:pt idx="2462">
                  <c:v>1286.9791666666667</c:v>
                </c:pt>
                <c:pt idx="2463">
                  <c:v>1287.5</c:v>
                </c:pt>
                <c:pt idx="2464">
                  <c:v>1288.0208333333335</c:v>
                </c:pt>
                <c:pt idx="2465">
                  <c:v>1288.5416666666667</c:v>
                </c:pt>
                <c:pt idx="2466">
                  <c:v>1289.0625</c:v>
                </c:pt>
                <c:pt idx="2467">
                  <c:v>1289.5833333333335</c:v>
                </c:pt>
                <c:pt idx="2468">
                  <c:v>1290.1041666666667</c:v>
                </c:pt>
                <c:pt idx="2469">
                  <c:v>1290.625</c:v>
                </c:pt>
                <c:pt idx="2470">
                  <c:v>1291.1458333333335</c:v>
                </c:pt>
                <c:pt idx="2471">
                  <c:v>1291.6666666666667</c:v>
                </c:pt>
                <c:pt idx="2472">
                  <c:v>1292.1875</c:v>
                </c:pt>
                <c:pt idx="2473">
                  <c:v>1292.7083333333335</c:v>
                </c:pt>
                <c:pt idx="2474">
                  <c:v>1293.2291666666667</c:v>
                </c:pt>
                <c:pt idx="2475">
                  <c:v>1293.75</c:v>
                </c:pt>
                <c:pt idx="2476">
                  <c:v>1294.2708333333335</c:v>
                </c:pt>
                <c:pt idx="2477">
                  <c:v>1294.7916666666667</c:v>
                </c:pt>
                <c:pt idx="2478">
                  <c:v>1295.3125</c:v>
                </c:pt>
                <c:pt idx="2479">
                  <c:v>1295.8333333333335</c:v>
                </c:pt>
                <c:pt idx="2480">
                  <c:v>1296.3541666666667</c:v>
                </c:pt>
                <c:pt idx="2481">
                  <c:v>1296.875</c:v>
                </c:pt>
                <c:pt idx="2482">
                  <c:v>1297.3958333333335</c:v>
                </c:pt>
                <c:pt idx="2483">
                  <c:v>1297.9166666666667</c:v>
                </c:pt>
                <c:pt idx="2484">
                  <c:v>1298.4375</c:v>
                </c:pt>
                <c:pt idx="2485">
                  <c:v>1298.9583333333335</c:v>
                </c:pt>
                <c:pt idx="2486">
                  <c:v>1299.4791666666667</c:v>
                </c:pt>
                <c:pt idx="2487">
                  <c:v>1300</c:v>
                </c:pt>
                <c:pt idx="2488">
                  <c:v>1300.5208333333335</c:v>
                </c:pt>
                <c:pt idx="2489">
                  <c:v>1301.0416666666667</c:v>
                </c:pt>
                <c:pt idx="2490">
                  <c:v>1301.5625</c:v>
                </c:pt>
                <c:pt idx="2491">
                  <c:v>1302.0833333333335</c:v>
                </c:pt>
                <c:pt idx="2492">
                  <c:v>1302.6041666666667</c:v>
                </c:pt>
                <c:pt idx="2493">
                  <c:v>1303.125</c:v>
                </c:pt>
                <c:pt idx="2494">
                  <c:v>1303.6458333333335</c:v>
                </c:pt>
                <c:pt idx="2495">
                  <c:v>1304.1666666666667</c:v>
                </c:pt>
                <c:pt idx="2496">
                  <c:v>1304.6875</c:v>
                </c:pt>
                <c:pt idx="2497">
                  <c:v>1305.2083333333335</c:v>
                </c:pt>
                <c:pt idx="2498">
                  <c:v>1305.7291666666667</c:v>
                </c:pt>
                <c:pt idx="2499">
                  <c:v>1306.25</c:v>
                </c:pt>
                <c:pt idx="2500">
                  <c:v>1306.7708333333335</c:v>
                </c:pt>
                <c:pt idx="2501">
                  <c:v>1307.2916666666667</c:v>
                </c:pt>
                <c:pt idx="2502">
                  <c:v>1307.8125</c:v>
                </c:pt>
                <c:pt idx="2503">
                  <c:v>1308.3333333333335</c:v>
                </c:pt>
                <c:pt idx="2504">
                  <c:v>1308.8541666666667</c:v>
                </c:pt>
                <c:pt idx="2505">
                  <c:v>1309.375</c:v>
                </c:pt>
                <c:pt idx="2506">
                  <c:v>1309.8958333333335</c:v>
                </c:pt>
                <c:pt idx="2507">
                  <c:v>1310.4166666666667</c:v>
                </c:pt>
                <c:pt idx="2508">
                  <c:v>1310.9375</c:v>
                </c:pt>
                <c:pt idx="2509">
                  <c:v>1311.4583333333335</c:v>
                </c:pt>
                <c:pt idx="2510">
                  <c:v>1311.9791666666667</c:v>
                </c:pt>
                <c:pt idx="2511">
                  <c:v>1312.5</c:v>
                </c:pt>
                <c:pt idx="2512">
                  <c:v>1313.0208333333335</c:v>
                </c:pt>
                <c:pt idx="2513">
                  <c:v>1313.5416666666667</c:v>
                </c:pt>
                <c:pt idx="2514">
                  <c:v>1314.0625</c:v>
                </c:pt>
                <c:pt idx="2515">
                  <c:v>1314.5833333333335</c:v>
                </c:pt>
                <c:pt idx="2516">
                  <c:v>1315.1041666666667</c:v>
                </c:pt>
                <c:pt idx="2517">
                  <c:v>1315.625</c:v>
                </c:pt>
                <c:pt idx="2518">
                  <c:v>1316.1458333333335</c:v>
                </c:pt>
                <c:pt idx="2519">
                  <c:v>1316.6666666666667</c:v>
                </c:pt>
                <c:pt idx="2520">
                  <c:v>1317.1875</c:v>
                </c:pt>
                <c:pt idx="2521">
                  <c:v>1317.7083333333335</c:v>
                </c:pt>
                <c:pt idx="2522">
                  <c:v>1318.2291666666667</c:v>
                </c:pt>
                <c:pt idx="2523">
                  <c:v>1318.75</c:v>
                </c:pt>
                <c:pt idx="2524">
                  <c:v>1319.2708333333335</c:v>
                </c:pt>
                <c:pt idx="2525">
                  <c:v>1319.7916666666667</c:v>
                </c:pt>
                <c:pt idx="2526">
                  <c:v>1320.3125</c:v>
                </c:pt>
                <c:pt idx="2527">
                  <c:v>1320.8333333333335</c:v>
                </c:pt>
                <c:pt idx="2528">
                  <c:v>1321.3541666666667</c:v>
                </c:pt>
                <c:pt idx="2529">
                  <c:v>1321.875</c:v>
                </c:pt>
                <c:pt idx="2530">
                  <c:v>1322.3958333333335</c:v>
                </c:pt>
                <c:pt idx="2531">
                  <c:v>1322.9166666666667</c:v>
                </c:pt>
                <c:pt idx="2532">
                  <c:v>1323.4375</c:v>
                </c:pt>
                <c:pt idx="2533">
                  <c:v>1323.9583333333335</c:v>
                </c:pt>
                <c:pt idx="2534">
                  <c:v>1324.4791666666667</c:v>
                </c:pt>
                <c:pt idx="2535">
                  <c:v>1325</c:v>
                </c:pt>
                <c:pt idx="2536">
                  <c:v>1325.5208333333335</c:v>
                </c:pt>
                <c:pt idx="2537">
                  <c:v>1326.0416666666667</c:v>
                </c:pt>
                <c:pt idx="2538">
                  <c:v>1326.5625</c:v>
                </c:pt>
                <c:pt idx="2539">
                  <c:v>1327.0833333333335</c:v>
                </c:pt>
                <c:pt idx="2540">
                  <c:v>1327.6041666666667</c:v>
                </c:pt>
                <c:pt idx="2541">
                  <c:v>1328.125</c:v>
                </c:pt>
                <c:pt idx="2542">
                  <c:v>1328.6458333333335</c:v>
                </c:pt>
                <c:pt idx="2543">
                  <c:v>1329.1666666666667</c:v>
                </c:pt>
                <c:pt idx="2544">
                  <c:v>1329.6875</c:v>
                </c:pt>
                <c:pt idx="2545">
                  <c:v>1330.2083333333335</c:v>
                </c:pt>
                <c:pt idx="2546">
                  <c:v>1330.7291666666667</c:v>
                </c:pt>
                <c:pt idx="2547">
                  <c:v>1331.25</c:v>
                </c:pt>
                <c:pt idx="2548">
                  <c:v>1331.7708333333335</c:v>
                </c:pt>
                <c:pt idx="2549">
                  <c:v>1332.2916666666667</c:v>
                </c:pt>
                <c:pt idx="2550">
                  <c:v>1332.8125</c:v>
                </c:pt>
                <c:pt idx="2551">
                  <c:v>1333.3333333333335</c:v>
                </c:pt>
                <c:pt idx="2552">
                  <c:v>1333.8541666666667</c:v>
                </c:pt>
                <c:pt idx="2553">
                  <c:v>1334.375</c:v>
                </c:pt>
                <c:pt idx="2554">
                  <c:v>1334.8958333333335</c:v>
                </c:pt>
                <c:pt idx="2555">
                  <c:v>1335.4166666666667</c:v>
                </c:pt>
                <c:pt idx="2556">
                  <c:v>1335.9375</c:v>
                </c:pt>
                <c:pt idx="2557">
                  <c:v>1336.4583333333335</c:v>
                </c:pt>
                <c:pt idx="2558">
                  <c:v>1336.9791666666667</c:v>
                </c:pt>
                <c:pt idx="2559">
                  <c:v>1337.5</c:v>
                </c:pt>
                <c:pt idx="2560">
                  <c:v>1338.0208333333335</c:v>
                </c:pt>
                <c:pt idx="2561">
                  <c:v>1338.5416666666667</c:v>
                </c:pt>
                <c:pt idx="2562">
                  <c:v>1339.0625</c:v>
                </c:pt>
                <c:pt idx="2563">
                  <c:v>1339.5833333333335</c:v>
                </c:pt>
                <c:pt idx="2564">
                  <c:v>1340.1041666666667</c:v>
                </c:pt>
                <c:pt idx="2565">
                  <c:v>1340.625</c:v>
                </c:pt>
                <c:pt idx="2566">
                  <c:v>1341.1458333333335</c:v>
                </c:pt>
                <c:pt idx="2567">
                  <c:v>1341.6666666666667</c:v>
                </c:pt>
                <c:pt idx="2568">
                  <c:v>1342.1875</c:v>
                </c:pt>
                <c:pt idx="2569">
                  <c:v>1342.7083333333335</c:v>
                </c:pt>
                <c:pt idx="2570">
                  <c:v>1343.2291666666667</c:v>
                </c:pt>
                <c:pt idx="2571">
                  <c:v>1343.75</c:v>
                </c:pt>
                <c:pt idx="2572">
                  <c:v>1344.2708333333335</c:v>
                </c:pt>
                <c:pt idx="2573">
                  <c:v>1344.7916666666667</c:v>
                </c:pt>
                <c:pt idx="2574">
                  <c:v>1345.3125</c:v>
                </c:pt>
                <c:pt idx="2575">
                  <c:v>1345.8333333333335</c:v>
                </c:pt>
                <c:pt idx="2576">
                  <c:v>1346.3541666666667</c:v>
                </c:pt>
                <c:pt idx="2577">
                  <c:v>1346.875</c:v>
                </c:pt>
                <c:pt idx="2578">
                  <c:v>1347.3958333333335</c:v>
                </c:pt>
                <c:pt idx="2579">
                  <c:v>1347.9166666666667</c:v>
                </c:pt>
                <c:pt idx="2580">
                  <c:v>1348.4375</c:v>
                </c:pt>
                <c:pt idx="2581">
                  <c:v>1348.9583333333335</c:v>
                </c:pt>
                <c:pt idx="2582">
                  <c:v>1349.4791666666667</c:v>
                </c:pt>
                <c:pt idx="2583">
                  <c:v>1350</c:v>
                </c:pt>
                <c:pt idx="2584">
                  <c:v>1350.5208333333335</c:v>
                </c:pt>
                <c:pt idx="2585">
                  <c:v>1351.0416666666667</c:v>
                </c:pt>
                <c:pt idx="2586">
                  <c:v>1351.5625</c:v>
                </c:pt>
                <c:pt idx="2587">
                  <c:v>1352.0833333333335</c:v>
                </c:pt>
                <c:pt idx="2588">
                  <c:v>1352.6041666666667</c:v>
                </c:pt>
                <c:pt idx="2589">
                  <c:v>1353.125</c:v>
                </c:pt>
                <c:pt idx="2590">
                  <c:v>1353.6458333333335</c:v>
                </c:pt>
                <c:pt idx="2591">
                  <c:v>1354.1666666666667</c:v>
                </c:pt>
                <c:pt idx="2592">
                  <c:v>1354.6875</c:v>
                </c:pt>
                <c:pt idx="2593">
                  <c:v>1355.2083333333335</c:v>
                </c:pt>
                <c:pt idx="2594">
                  <c:v>1355.7291666666667</c:v>
                </c:pt>
                <c:pt idx="2595">
                  <c:v>1356.25</c:v>
                </c:pt>
                <c:pt idx="2596">
                  <c:v>1356.7708333333335</c:v>
                </c:pt>
                <c:pt idx="2597">
                  <c:v>1357.2916666666667</c:v>
                </c:pt>
                <c:pt idx="2598">
                  <c:v>1357.8125</c:v>
                </c:pt>
                <c:pt idx="2599">
                  <c:v>1358.3333333333335</c:v>
                </c:pt>
                <c:pt idx="2600">
                  <c:v>1358.8541666666667</c:v>
                </c:pt>
                <c:pt idx="2601">
                  <c:v>1359.375</c:v>
                </c:pt>
                <c:pt idx="2602">
                  <c:v>1359.8958333333335</c:v>
                </c:pt>
                <c:pt idx="2603">
                  <c:v>1360.4166666666667</c:v>
                </c:pt>
                <c:pt idx="2604">
                  <c:v>1360.9375</c:v>
                </c:pt>
                <c:pt idx="2605">
                  <c:v>1361.4583333333335</c:v>
                </c:pt>
                <c:pt idx="2606">
                  <c:v>1361.9791666666667</c:v>
                </c:pt>
                <c:pt idx="2607">
                  <c:v>1362.5</c:v>
                </c:pt>
                <c:pt idx="2608">
                  <c:v>1363.0208333333335</c:v>
                </c:pt>
                <c:pt idx="2609">
                  <c:v>1363.5416666666667</c:v>
                </c:pt>
                <c:pt idx="2610">
                  <c:v>1364.0625</c:v>
                </c:pt>
                <c:pt idx="2611">
                  <c:v>1364.5833333333335</c:v>
                </c:pt>
                <c:pt idx="2612">
                  <c:v>1365.1041666666667</c:v>
                </c:pt>
                <c:pt idx="2613">
                  <c:v>1365.625</c:v>
                </c:pt>
                <c:pt idx="2614">
                  <c:v>1366.1458333333335</c:v>
                </c:pt>
                <c:pt idx="2615">
                  <c:v>1366.6666666666667</c:v>
                </c:pt>
                <c:pt idx="2616">
                  <c:v>1367.1875</c:v>
                </c:pt>
                <c:pt idx="2617">
                  <c:v>1367.7083333333335</c:v>
                </c:pt>
                <c:pt idx="2618">
                  <c:v>1368.2291666666667</c:v>
                </c:pt>
                <c:pt idx="2619">
                  <c:v>1368.75</c:v>
                </c:pt>
                <c:pt idx="2620">
                  <c:v>1369.2708333333335</c:v>
                </c:pt>
                <c:pt idx="2621">
                  <c:v>1369.7916666666667</c:v>
                </c:pt>
                <c:pt idx="2622">
                  <c:v>1370.3125</c:v>
                </c:pt>
                <c:pt idx="2623">
                  <c:v>1370.8333333333335</c:v>
                </c:pt>
                <c:pt idx="2624">
                  <c:v>1371.3541666666667</c:v>
                </c:pt>
                <c:pt idx="2625">
                  <c:v>1371.875</c:v>
                </c:pt>
                <c:pt idx="2626">
                  <c:v>1372.3958333333335</c:v>
                </c:pt>
                <c:pt idx="2627">
                  <c:v>1372.9166666666667</c:v>
                </c:pt>
                <c:pt idx="2628">
                  <c:v>1373.4375</c:v>
                </c:pt>
                <c:pt idx="2629">
                  <c:v>1373.9583333333335</c:v>
                </c:pt>
                <c:pt idx="2630">
                  <c:v>1374.4791666666667</c:v>
                </c:pt>
                <c:pt idx="2631">
                  <c:v>1375</c:v>
                </c:pt>
                <c:pt idx="2632">
                  <c:v>1375.5208333333335</c:v>
                </c:pt>
                <c:pt idx="2633">
                  <c:v>1376.0416666666667</c:v>
                </c:pt>
                <c:pt idx="2634">
                  <c:v>1376.5625</c:v>
                </c:pt>
                <c:pt idx="2635">
                  <c:v>1377.0833333333335</c:v>
                </c:pt>
                <c:pt idx="2636">
                  <c:v>1377.6041666666667</c:v>
                </c:pt>
                <c:pt idx="2637">
                  <c:v>1378.125</c:v>
                </c:pt>
                <c:pt idx="2638">
                  <c:v>1378.6458333333335</c:v>
                </c:pt>
                <c:pt idx="2639">
                  <c:v>1379.1666666666667</c:v>
                </c:pt>
                <c:pt idx="2640">
                  <c:v>1379.6875</c:v>
                </c:pt>
                <c:pt idx="2641">
                  <c:v>1380.2083333333335</c:v>
                </c:pt>
                <c:pt idx="2642">
                  <c:v>1380.7291666666667</c:v>
                </c:pt>
                <c:pt idx="2643">
                  <c:v>1381.25</c:v>
                </c:pt>
                <c:pt idx="2644">
                  <c:v>1381.7708333333335</c:v>
                </c:pt>
                <c:pt idx="2645">
                  <c:v>1382.2916666666667</c:v>
                </c:pt>
                <c:pt idx="2646">
                  <c:v>1382.8125</c:v>
                </c:pt>
                <c:pt idx="2647">
                  <c:v>1383.3333333333335</c:v>
                </c:pt>
                <c:pt idx="2648">
                  <c:v>1383.8541666666667</c:v>
                </c:pt>
                <c:pt idx="2649">
                  <c:v>1384.375</c:v>
                </c:pt>
                <c:pt idx="2650">
                  <c:v>1384.8958333333335</c:v>
                </c:pt>
                <c:pt idx="2651">
                  <c:v>1385.4166666666667</c:v>
                </c:pt>
                <c:pt idx="2652">
                  <c:v>1385.9375</c:v>
                </c:pt>
                <c:pt idx="2653">
                  <c:v>1386.4583333333335</c:v>
                </c:pt>
                <c:pt idx="2654">
                  <c:v>1386.9791666666667</c:v>
                </c:pt>
                <c:pt idx="2655">
                  <c:v>1387.5</c:v>
                </c:pt>
                <c:pt idx="2656">
                  <c:v>1388.0208333333335</c:v>
                </c:pt>
                <c:pt idx="2657">
                  <c:v>1388.5416666666667</c:v>
                </c:pt>
                <c:pt idx="2658">
                  <c:v>1389.0625</c:v>
                </c:pt>
                <c:pt idx="2659">
                  <c:v>1389.5833333333335</c:v>
                </c:pt>
                <c:pt idx="2660">
                  <c:v>1390.1041666666667</c:v>
                </c:pt>
                <c:pt idx="2661">
                  <c:v>1390.625</c:v>
                </c:pt>
                <c:pt idx="2662">
                  <c:v>1391.1458333333335</c:v>
                </c:pt>
                <c:pt idx="2663">
                  <c:v>1391.6666666666667</c:v>
                </c:pt>
                <c:pt idx="2664">
                  <c:v>1392.1875</c:v>
                </c:pt>
                <c:pt idx="2665">
                  <c:v>1392.7083333333335</c:v>
                </c:pt>
                <c:pt idx="2666">
                  <c:v>1393.2291666666667</c:v>
                </c:pt>
                <c:pt idx="2667">
                  <c:v>1393.75</c:v>
                </c:pt>
                <c:pt idx="2668">
                  <c:v>1394.2708333333335</c:v>
                </c:pt>
                <c:pt idx="2669">
                  <c:v>1394.7916666666667</c:v>
                </c:pt>
                <c:pt idx="2670">
                  <c:v>1395.3125</c:v>
                </c:pt>
                <c:pt idx="2671">
                  <c:v>1395.8333333333335</c:v>
                </c:pt>
                <c:pt idx="2672">
                  <c:v>1396.3541666666667</c:v>
                </c:pt>
                <c:pt idx="2673">
                  <c:v>1396.875</c:v>
                </c:pt>
                <c:pt idx="2674">
                  <c:v>1397.3958333333335</c:v>
                </c:pt>
                <c:pt idx="2675">
                  <c:v>1397.9166666666667</c:v>
                </c:pt>
                <c:pt idx="2676">
                  <c:v>1398.4375</c:v>
                </c:pt>
                <c:pt idx="2677">
                  <c:v>1398.9583333333335</c:v>
                </c:pt>
                <c:pt idx="2678">
                  <c:v>1399.4791666666667</c:v>
                </c:pt>
                <c:pt idx="2679">
                  <c:v>1400</c:v>
                </c:pt>
                <c:pt idx="2680">
                  <c:v>1400.5208333333335</c:v>
                </c:pt>
                <c:pt idx="2681">
                  <c:v>1401.0416666666667</c:v>
                </c:pt>
                <c:pt idx="2682">
                  <c:v>1401.5625</c:v>
                </c:pt>
                <c:pt idx="2683">
                  <c:v>1402.0833333333335</c:v>
                </c:pt>
                <c:pt idx="2684">
                  <c:v>1402.6041666666667</c:v>
                </c:pt>
                <c:pt idx="2685">
                  <c:v>1403.125</c:v>
                </c:pt>
                <c:pt idx="2686">
                  <c:v>1403.6458333333335</c:v>
                </c:pt>
                <c:pt idx="2687">
                  <c:v>1404.1666666666667</c:v>
                </c:pt>
                <c:pt idx="2688">
                  <c:v>1404.6875</c:v>
                </c:pt>
                <c:pt idx="2689">
                  <c:v>1405.2083333333335</c:v>
                </c:pt>
                <c:pt idx="2690">
                  <c:v>1405.7291666666667</c:v>
                </c:pt>
                <c:pt idx="2691">
                  <c:v>1406.25</c:v>
                </c:pt>
                <c:pt idx="2692">
                  <c:v>1406.7708333333335</c:v>
                </c:pt>
                <c:pt idx="2693">
                  <c:v>1407.2916666666667</c:v>
                </c:pt>
                <c:pt idx="2694">
                  <c:v>1407.8125</c:v>
                </c:pt>
                <c:pt idx="2695">
                  <c:v>1408.3333333333335</c:v>
                </c:pt>
                <c:pt idx="2696">
                  <c:v>1408.8541666666667</c:v>
                </c:pt>
                <c:pt idx="2697">
                  <c:v>1409.375</c:v>
                </c:pt>
                <c:pt idx="2698">
                  <c:v>1409.8958333333335</c:v>
                </c:pt>
                <c:pt idx="2699">
                  <c:v>1410.4166666666667</c:v>
                </c:pt>
                <c:pt idx="2700">
                  <c:v>1410.9375</c:v>
                </c:pt>
                <c:pt idx="2701">
                  <c:v>1411.4583333333335</c:v>
                </c:pt>
                <c:pt idx="2702">
                  <c:v>1411.9791666666667</c:v>
                </c:pt>
                <c:pt idx="2703">
                  <c:v>1412.5</c:v>
                </c:pt>
                <c:pt idx="2704">
                  <c:v>1413.0208333333335</c:v>
                </c:pt>
                <c:pt idx="2705">
                  <c:v>1413.5416666666667</c:v>
                </c:pt>
                <c:pt idx="2706">
                  <c:v>1414.0625</c:v>
                </c:pt>
                <c:pt idx="2707">
                  <c:v>1414.5833333333335</c:v>
                </c:pt>
                <c:pt idx="2708">
                  <c:v>1415.1041666666667</c:v>
                </c:pt>
                <c:pt idx="2709">
                  <c:v>1415.625</c:v>
                </c:pt>
                <c:pt idx="2710">
                  <c:v>1416.1458333333335</c:v>
                </c:pt>
                <c:pt idx="2711">
                  <c:v>1416.6666666666667</c:v>
                </c:pt>
                <c:pt idx="2712">
                  <c:v>1417.1875</c:v>
                </c:pt>
                <c:pt idx="2713">
                  <c:v>1417.7083333333335</c:v>
                </c:pt>
                <c:pt idx="2714">
                  <c:v>1418.2291666666667</c:v>
                </c:pt>
                <c:pt idx="2715">
                  <c:v>1418.75</c:v>
                </c:pt>
                <c:pt idx="2716">
                  <c:v>1419.2708333333335</c:v>
                </c:pt>
                <c:pt idx="2717">
                  <c:v>1419.7916666666667</c:v>
                </c:pt>
                <c:pt idx="2718">
                  <c:v>1420.3125</c:v>
                </c:pt>
                <c:pt idx="2719">
                  <c:v>1420.8333333333335</c:v>
                </c:pt>
                <c:pt idx="2720">
                  <c:v>1421.3541666666667</c:v>
                </c:pt>
                <c:pt idx="2721">
                  <c:v>1421.875</c:v>
                </c:pt>
                <c:pt idx="2722">
                  <c:v>1422.3958333333335</c:v>
                </c:pt>
                <c:pt idx="2723">
                  <c:v>1422.9166666666667</c:v>
                </c:pt>
                <c:pt idx="2724">
                  <c:v>1423.4375</c:v>
                </c:pt>
                <c:pt idx="2725">
                  <c:v>1423.9583333333335</c:v>
                </c:pt>
                <c:pt idx="2726">
                  <c:v>1424.4791666666667</c:v>
                </c:pt>
                <c:pt idx="2727">
                  <c:v>1425</c:v>
                </c:pt>
                <c:pt idx="2728">
                  <c:v>1425.5208333333335</c:v>
                </c:pt>
                <c:pt idx="2729">
                  <c:v>1426.0416666666667</c:v>
                </c:pt>
                <c:pt idx="2730">
                  <c:v>1426.5625</c:v>
                </c:pt>
                <c:pt idx="2731">
                  <c:v>1427.0833333333335</c:v>
                </c:pt>
                <c:pt idx="2732">
                  <c:v>1427.6041666666667</c:v>
                </c:pt>
                <c:pt idx="2733">
                  <c:v>1428.125</c:v>
                </c:pt>
                <c:pt idx="2734">
                  <c:v>1428.6458333333335</c:v>
                </c:pt>
                <c:pt idx="2735">
                  <c:v>1429.1666666666667</c:v>
                </c:pt>
                <c:pt idx="2736">
                  <c:v>1429.6875</c:v>
                </c:pt>
                <c:pt idx="2737">
                  <c:v>1430.2083333333335</c:v>
                </c:pt>
                <c:pt idx="2738">
                  <c:v>1430.7291666666667</c:v>
                </c:pt>
                <c:pt idx="2739">
                  <c:v>1431.25</c:v>
                </c:pt>
                <c:pt idx="2740">
                  <c:v>1431.7708333333335</c:v>
                </c:pt>
                <c:pt idx="2741">
                  <c:v>1432.2916666666667</c:v>
                </c:pt>
                <c:pt idx="2742">
                  <c:v>1432.8125</c:v>
                </c:pt>
                <c:pt idx="2743">
                  <c:v>1433.3333333333335</c:v>
                </c:pt>
                <c:pt idx="2744">
                  <c:v>1433.8541666666667</c:v>
                </c:pt>
                <c:pt idx="2745">
                  <c:v>1434.375</c:v>
                </c:pt>
                <c:pt idx="2746">
                  <c:v>1434.8958333333335</c:v>
                </c:pt>
                <c:pt idx="2747">
                  <c:v>1435.4166666666667</c:v>
                </c:pt>
                <c:pt idx="2748">
                  <c:v>1435.9375</c:v>
                </c:pt>
                <c:pt idx="2749">
                  <c:v>1436.4583333333335</c:v>
                </c:pt>
                <c:pt idx="2750">
                  <c:v>1436.9791666666667</c:v>
                </c:pt>
                <c:pt idx="2751">
                  <c:v>1437.5</c:v>
                </c:pt>
                <c:pt idx="2752">
                  <c:v>1438.0208333333335</c:v>
                </c:pt>
                <c:pt idx="2753">
                  <c:v>1438.5416666666667</c:v>
                </c:pt>
                <c:pt idx="2754">
                  <c:v>1439.0625</c:v>
                </c:pt>
                <c:pt idx="2755">
                  <c:v>1439.5833333333335</c:v>
                </c:pt>
                <c:pt idx="2756">
                  <c:v>1440.1041666666667</c:v>
                </c:pt>
                <c:pt idx="2757">
                  <c:v>1440.625</c:v>
                </c:pt>
                <c:pt idx="2758">
                  <c:v>1441.1458333333335</c:v>
                </c:pt>
                <c:pt idx="2759">
                  <c:v>1441.6666666666667</c:v>
                </c:pt>
                <c:pt idx="2760">
                  <c:v>1442.1875</c:v>
                </c:pt>
                <c:pt idx="2761">
                  <c:v>1442.7083333333335</c:v>
                </c:pt>
                <c:pt idx="2762">
                  <c:v>1443.2291666666667</c:v>
                </c:pt>
                <c:pt idx="2763">
                  <c:v>1443.75</c:v>
                </c:pt>
                <c:pt idx="2764">
                  <c:v>1444.2708333333335</c:v>
                </c:pt>
                <c:pt idx="2765">
                  <c:v>1444.7916666666667</c:v>
                </c:pt>
                <c:pt idx="2766">
                  <c:v>1445.3125</c:v>
                </c:pt>
                <c:pt idx="2767">
                  <c:v>1445.8333333333335</c:v>
                </c:pt>
                <c:pt idx="2768">
                  <c:v>1446.3541666666667</c:v>
                </c:pt>
                <c:pt idx="2769">
                  <c:v>1446.875</c:v>
                </c:pt>
                <c:pt idx="2770">
                  <c:v>1447.3958333333335</c:v>
                </c:pt>
                <c:pt idx="2771">
                  <c:v>1447.9166666666667</c:v>
                </c:pt>
                <c:pt idx="2772">
                  <c:v>1448.4375</c:v>
                </c:pt>
                <c:pt idx="2773">
                  <c:v>1448.9583333333335</c:v>
                </c:pt>
                <c:pt idx="2774">
                  <c:v>1449.4791666666667</c:v>
                </c:pt>
                <c:pt idx="2775">
                  <c:v>1450</c:v>
                </c:pt>
                <c:pt idx="2776">
                  <c:v>1450.5208333333335</c:v>
                </c:pt>
                <c:pt idx="2777">
                  <c:v>1451.0416666666667</c:v>
                </c:pt>
                <c:pt idx="2778">
                  <c:v>1451.5625</c:v>
                </c:pt>
                <c:pt idx="2779">
                  <c:v>1452.0833333333335</c:v>
                </c:pt>
                <c:pt idx="2780">
                  <c:v>1452.6041666666667</c:v>
                </c:pt>
                <c:pt idx="2781">
                  <c:v>1453.125</c:v>
                </c:pt>
                <c:pt idx="2782">
                  <c:v>1453.6458333333335</c:v>
                </c:pt>
                <c:pt idx="2783">
                  <c:v>1454.1666666666667</c:v>
                </c:pt>
                <c:pt idx="2784">
                  <c:v>1454.6875</c:v>
                </c:pt>
                <c:pt idx="2785">
                  <c:v>1455.2083333333335</c:v>
                </c:pt>
                <c:pt idx="2786">
                  <c:v>1455.7291666666667</c:v>
                </c:pt>
                <c:pt idx="2787">
                  <c:v>1456.25</c:v>
                </c:pt>
                <c:pt idx="2788">
                  <c:v>1456.7708333333335</c:v>
                </c:pt>
                <c:pt idx="2789">
                  <c:v>1457.2916666666667</c:v>
                </c:pt>
                <c:pt idx="2790">
                  <c:v>1457.8125</c:v>
                </c:pt>
                <c:pt idx="2791">
                  <c:v>1458.3333333333335</c:v>
                </c:pt>
                <c:pt idx="2792">
                  <c:v>1458.8541666666667</c:v>
                </c:pt>
                <c:pt idx="2793">
                  <c:v>1459.375</c:v>
                </c:pt>
                <c:pt idx="2794">
                  <c:v>1459.8958333333335</c:v>
                </c:pt>
                <c:pt idx="2795">
                  <c:v>1460.4166666666667</c:v>
                </c:pt>
                <c:pt idx="2796">
                  <c:v>1460.9375</c:v>
                </c:pt>
                <c:pt idx="2797">
                  <c:v>1461.4583333333335</c:v>
                </c:pt>
                <c:pt idx="2798">
                  <c:v>1461.9791666666667</c:v>
                </c:pt>
                <c:pt idx="2799">
                  <c:v>1462.5</c:v>
                </c:pt>
                <c:pt idx="2800">
                  <c:v>1463.0208333333335</c:v>
                </c:pt>
                <c:pt idx="2801">
                  <c:v>1463.5416666666667</c:v>
                </c:pt>
                <c:pt idx="2802">
                  <c:v>1464.0625</c:v>
                </c:pt>
                <c:pt idx="2803">
                  <c:v>1464.5833333333335</c:v>
                </c:pt>
                <c:pt idx="2804">
                  <c:v>1465.1041666666667</c:v>
                </c:pt>
                <c:pt idx="2805">
                  <c:v>1465.625</c:v>
                </c:pt>
                <c:pt idx="2806">
                  <c:v>1466.1458333333335</c:v>
                </c:pt>
                <c:pt idx="2807">
                  <c:v>1466.6666666666667</c:v>
                </c:pt>
                <c:pt idx="2808">
                  <c:v>1467.1875</c:v>
                </c:pt>
                <c:pt idx="2809">
                  <c:v>1467.7083333333335</c:v>
                </c:pt>
                <c:pt idx="2810">
                  <c:v>1468.2291666666667</c:v>
                </c:pt>
                <c:pt idx="2811">
                  <c:v>1468.75</c:v>
                </c:pt>
                <c:pt idx="2812">
                  <c:v>1469.2708333333335</c:v>
                </c:pt>
                <c:pt idx="2813">
                  <c:v>1469.7916666666667</c:v>
                </c:pt>
                <c:pt idx="2814">
                  <c:v>1470.3125</c:v>
                </c:pt>
                <c:pt idx="2815">
                  <c:v>1470.8333333333335</c:v>
                </c:pt>
                <c:pt idx="2816">
                  <c:v>1471.3541666666667</c:v>
                </c:pt>
                <c:pt idx="2817">
                  <c:v>1471.875</c:v>
                </c:pt>
                <c:pt idx="2818">
                  <c:v>1472.3958333333335</c:v>
                </c:pt>
                <c:pt idx="2819">
                  <c:v>1472.9166666666667</c:v>
                </c:pt>
                <c:pt idx="2820">
                  <c:v>1473.4375</c:v>
                </c:pt>
                <c:pt idx="2821">
                  <c:v>1473.9583333333335</c:v>
                </c:pt>
                <c:pt idx="2822">
                  <c:v>1474.4791666666667</c:v>
                </c:pt>
                <c:pt idx="2823">
                  <c:v>1475</c:v>
                </c:pt>
                <c:pt idx="2824">
                  <c:v>1475.5208333333335</c:v>
                </c:pt>
                <c:pt idx="2825">
                  <c:v>1476.0416666666667</c:v>
                </c:pt>
                <c:pt idx="2826">
                  <c:v>1476.5625</c:v>
                </c:pt>
                <c:pt idx="2827">
                  <c:v>1477.0833333333335</c:v>
                </c:pt>
                <c:pt idx="2828">
                  <c:v>1477.6041666666667</c:v>
                </c:pt>
                <c:pt idx="2829">
                  <c:v>1478.125</c:v>
                </c:pt>
                <c:pt idx="2830">
                  <c:v>1478.6458333333335</c:v>
                </c:pt>
                <c:pt idx="2831">
                  <c:v>1479.1666666666667</c:v>
                </c:pt>
                <c:pt idx="2832">
                  <c:v>1479.6875</c:v>
                </c:pt>
                <c:pt idx="2833">
                  <c:v>1480.2083333333335</c:v>
                </c:pt>
                <c:pt idx="2834">
                  <c:v>1480.7291666666667</c:v>
                </c:pt>
                <c:pt idx="2835">
                  <c:v>1481.25</c:v>
                </c:pt>
                <c:pt idx="2836">
                  <c:v>1481.7708333333335</c:v>
                </c:pt>
                <c:pt idx="2837">
                  <c:v>1482.2916666666667</c:v>
                </c:pt>
                <c:pt idx="2838">
                  <c:v>1482.8125</c:v>
                </c:pt>
                <c:pt idx="2839">
                  <c:v>1483.3333333333335</c:v>
                </c:pt>
                <c:pt idx="2840">
                  <c:v>1483.8541666666667</c:v>
                </c:pt>
                <c:pt idx="2841">
                  <c:v>1484.375</c:v>
                </c:pt>
                <c:pt idx="2842">
                  <c:v>1484.8958333333335</c:v>
                </c:pt>
                <c:pt idx="2843">
                  <c:v>1485.4166666666667</c:v>
                </c:pt>
                <c:pt idx="2844">
                  <c:v>1485.9375</c:v>
                </c:pt>
                <c:pt idx="2845">
                  <c:v>1486.4583333333335</c:v>
                </c:pt>
                <c:pt idx="2846">
                  <c:v>1486.9791666666667</c:v>
                </c:pt>
                <c:pt idx="2847">
                  <c:v>1487.5</c:v>
                </c:pt>
                <c:pt idx="2848">
                  <c:v>1488.0208333333335</c:v>
                </c:pt>
                <c:pt idx="2849">
                  <c:v>1488.5416666666667</c:v>
                </c:pt>
                <c:pt idx="2850">
                  <c:v>1489.0625</c:v>
                </c:pt>
                <c:pt idx="2851">
                  <c:v>1489.5833333333335</c:v>
                </c:pt>
                <c:pt idx="2852">
                  <c:v>1490.1041666666667</c:v>
                </c:pt>
                <c:pt idx="2853">
                  <c:v>1490.625</c:v>
                </c:pt>
                <c:pt idx="2854">
                  <c:v>1491.1458333333335</c:v>
                </c:pt>
                <c:pt idx="2855">
                  <c:v>1491.6666666666667</c:v>
                </c:pt>
                <c:pt idx="2856">
                  <c:v>1492.1875</c:v>
                </c:pt>
                <c:pt idx="2857">
                  <c:v>1492.7083333333335</c:v>
                </c:pt>
                <c:pt idx="2858">
                  <c:v>1493.2291666666667</c:v>
                </c:pt>
                <c:pt idx="2859">
                  <c:v>1493.75</c:v>
                </c:pt>
                <c:pt idx="2860">
                  <c:v>1494.2708333333335</c:v>
                </c:pt>
                <c:pt idx="2861">
                  <c:v>1494.7916666666667</c:v>
                </c:pt>
                <c:pt idx="2862">
                  <c:v>1495.3125</c:v>
                </c:pt>
                <c:pt idx="2863">
                  <c:v>1495.8333333333335</c:v>
                </c:pt>
                <c:pt idx="2864">
                  <c:v>1496.3541666666667</c:v>
                </c:pt>
                <c:pt idx="2865">
                  <c:v>1496.875</c:v>
                </c:pt>
                <c:pt idx="2866">
                  <c:v>1497.3958333333335</c:v>
                </c:pt>
                <c:pt idx="2867">
                  <c:v>1497.9166666666667</c:v>
                </c:pt>
                <c:pt idx="2868">
                  <c:v>1498.4375</c:v>
                </c:pt>
                <c:pt idx="2869">
                  <c:v>1498.9583333333335</c:v>
                </c:pt>
                <c:pt idx="2870">
                  <c:v>1499.4791666666667</c:v>
                </c:pt>
                <c:pt idx="2871">
                  <c:v>1500</c:v>
                </c:pt>
                <c:pt idx="2872">
                  <c:v>1500.5208333333335</c:v>
                </c:pt>
                <c:pt idx="2873">
                  <c:v>1501.0416666666667</c:v>
                </c:pt>
                <c:pt idx="2874">
                  <c:v>1501.5625</c:v>
                </c:pt>
                <c:pt idx="2875">
                  <c:v>1502.0833333333335</c:v>
                </c:pt>
                <c:pt idx="2876">
                  <c:v>1502.6041666666667</c:v>
                </c:pt>
                <c:pt idx="2877">
                  <c:v>1503.125</c:v>
                </c:pt>
                <c:pt idx="2878">
                  <c:v>1503.6458333333335</c:v>
                </c:pt>
                <c:pt idx="2879">
                  <c:v>1504.1666666666667</c:v>
                </c:pt>
                <c:pt idx="2880">
                  <c:v>1504.6875</c:v>
                </c:pt>
                <c:pt idx="2881">
                  <c:v>1505.2083333333335</c:v>
                </c:pt>
                <c:pt idx="2882">
                  <c:v>1505.7291666666667</c:v>
                </c:pt>
                <c:pt idx="2883">
                  <c:v>1506.25</c:v>
                </c:pt>
                <c:pt idx="2884">
                  <c:v>1506.7708333333335</c:v>
                </c:pt>
                <c:pt idx="2885">
                  <c:v>1507.2916666666667</c:v>
                </c:pt>
                <c:pt idx="2886">
                  <c:v>1507.8125</c:v>
                </c:pt>
                <c:pt idx="2887">
                  <c:v>1508.3333333333335</c:v>
                </c:pt>
                <c:pt idx="2888">
                  <c:v>1508.8541666666667</c:v>
                </c:pt>
                <c:pt idx="2889">
                  <c:v>1509.375</c:v>
                </c:pt>
                <c:pt idx="2890">
                  <c:v>1509.8958333333335</c:v>
                </c:pt>
                <c:pt idx="2891">
                  <c:v>1510.4166666666667</c:v>
                </c:pt>
                <c:pt idx="2892">
                  <c:v>1510.9375</c:v>
                </c:pt>
                <c:pt idx="2893">
                  <c:v>1511.4583333333335</c:v>
                </c:pt>
                <c:pt idx="2894">
                  <c:v>1511.9791666666667</c:v>
                </c:pt>
                <c:pt idx="2895">
                  <c:v>1512.5</c:v>
                </c:pt>
                <c:pt idx="2896">
                  <c:v>1513.0208333333335</c:v>
                </c:pt>
                <c:pt idx="2897">
                  <c:v>1513.5416666666667</c:v>
                </c:pt>
                <c:pt idx="2898">
                  <c:v>1514.0625</c:v>
                </c:pt>
                <c:pt idx="2899">
                  <c:v>1514.5833333333335</c:v>
                </c:pt>
                <c:pt idx="2900">
                  <c:v>1515.1041666666667</c:v>
                </c:pt>
                <c:pt idx="2901">
                  <c:v>1515.625</c:v>
                </c:pt>
                <c:pt idx="2902">
                  <c:v>1516.1458333333335</c:v>
                </c:pt>
                <c:pt idx="2903">
                  <c:v>1516.6666666666667</c:v>
                </c:pt>
                <c:pt idx="2904">
                  <c:v>1517.1875</c:v>
                </c:pt>
                <c:pt idx="2905">
                  <c:v>1517.7083333333335</c:v>
                </c:pt>
                <c:pt idx="2906">
                  <c:v>1518.2291666666667</c:v>
                </c:pt>
                <c:pt idx="2907">
                  <c:v>1518.75</c:v>
                </c:pt>
                <c:pt idx="2908">
                  <c:v>1519.2708333333335</c:v>
                </c:pt>
                <c:pt idx="2909">
                  <c:v>1519.7916666666667</c:v>
                </c:pt>
                <c:pt idx="2910">
                  <c:v>1520.3125</c:v>
                </c:pt>
                <c:pt idx="2911">
                  <c:v>1520.8333333333335</c:v>
                </c:pt>
                <c:pt idx="2912">
                  <c:v>1521.3541666666667</c:v>
                </c:pt>
                <c:pt idx="2913">
                  <c:v>1521.875</c:v>
                </c:pt>
                <c:pt idx="2914">
                  <c:v>1522.3958333333335</c:v>
                </c:pt>
                <c:pt idx="2915">
                  <c:v>1522.9166666666667</c:v>
                </c:pt>
                <c:pt idx="2916">
                  <c:v>1523.4375</c:v>
                </c:pt>
                <c:pt idx="2917">
                  <c:v>1523.9583333333335</c:v>
                </c:pt>
                <c:pt idx="2918">
                  <c:v>1524.4791666666667</c:v>
                </c:pt>
                <c:pt idx="2919">
                  <c:v>1525</c:v>
                </c:pt>
                <c:pt idx="2920">
                  <c:v>1525.5208333333335</c:v>
                </c:pt>
                <c:pt idx="2921">
                  <c:v>1526.0416666666667</c:v>
                </c:pt>
                <c:pt idx="2922">
                  <c:v>1526.5625</c:v>
                </c:pt>
                <c:pt idx="2923">
                  <c:v>1527.0833333333335</c:v>
                </c:pt>
                <c:pt idx="2924">
                  <c:v>1527.6041666666667</c:v>
                </c:pt>
                <c:pt idx="2925">
                  <c:v>1528.125</c:v>
                </c:pt>
                <c:pt idx="2926">
                  <c:v>1528.6458333333335</c:v>
                </c:pt>
                <c:pt idx="2927">
                  <c:v>1529.1666666666667</c:v>
                </c:pt>
                <c:pt idx="2928">
                  <c:v>1529.6875</c:v>
                </c:pt>
                <c:pt idx="2929">
                  <c:v>1530.2083333333335</c:v>
                </c:pt>
                <c:pt idx="2930">
                  <c:v>1530.7291666666667</c:v>
                </c:pt>
                <c:pt idx="2931">
                  <c:v>1531.25</c:v>
                </c:pt>
                <c:pt idx="2932">
                  <c:v>1531.7708333333335</c:v>
                </c:pt>
                <c:pt idx="2933">
                  <c:v>1532.2916666666667</c:v>
                </c:pt>
                <c:pt idx="2934">
                  <c:v>1532.8125</c:v>
                </c:pt>
                <c:pt idx="2935">
                  <c:v>1533.3333333333335</c:v>
                </c:pt>
                <c:pt idx="2936">
                  <c:v>1533.8541666666667</c:v>
                </c:pt>
                <c:pt idx="2937">
                  <c:v>1534.375</c:v>
                </c:pt>
                <c:pt idx="2938">
                  <c:v>1534.8958333333335</c:v>
                </c:pt>
                <c:pt idx="2939">
                  <c:v>1535.4166666666667</c:v>
                </c:pt>
                <c:pt idx="2940">
                  <c:v>1535.9375</c:v>
                </c:pt>
                <c:pt idx="2941">
                  <c:v>1536.4583333333335</c:v>
                </c:pt>
                <c:pt idx="2942">
                  <c:v>1536.9791666666667</c:v>
                </c:pt>
                <c:pt idx="2943">
                  <c:v>1537.5</c:v>
                </c:pt>
                <c:pt idx="2944">
                  <c:v>1538.0208333333335</c:v>
                </c:pt>
                <c:pt idx="2945">
                  <c:v>1538.5416666666667</c:v>
                </c:pt>
                <c:pt idx="2946">
                  <c:v>1539.0625</c:v>
                </c:pt>
                <c:pt idx="2947">
                  <c:v>1539.5833333333335</c:v>
                </c:pt>
                <c:pt idx="2948">
                  <c:v>1540.1041666666667</c:v>
                </c:pt>
                <c:pt idx="2949">
                  <c:v>1540.625</c:v>
                </c:pt>
                <c:pt idx="2950">
                  <c:v>1541.1458333333335</c:v>
                </c:pt>
                <c:pt idx="2951">
                  <c:v>1541.6666666666667</c:v>
                </c:pt>
                <c:pt idx="2952">
                  <c:v>1542.1875</c:v>
                </c:pt>
                <c:pt idx="2953">
                  <c:v>1542.7083333333335</c:v>
                </c:pt>
                <c:pt idx="2954">
                  <c:v>1543.2291666666667</c:v>
                </c:pt>
                <c:pt idx="2955">
                  <c:v>1543.75</c:v>
                </c:pt>
                <c:pt idx="2956">
                  <c:v>1544.2708333333335</c:v>
                </c:pt>
                <c:pt idx="2957">
                  <c:v>1544.7916666666667</c:v>
                </c:pt>
                <c:pt idx="2958">
                  <c:v>1545.3125</c:v>
                </c:pt>
                <c:pt idx="2959">
                  <c:v>1545.8333333333335</c:v>
                </c:pt>
                <c:pt idx="2960">
                  <c:v>1546.3541666666667</c:v>
                </c:pt>
                <c:pt idx="2961">
                  <c:v>1546.875</c:v>
                </c:pt>
                <c:pt idx="2962">
                  <c:v>1547.3958333333335</c:v>
                </c:pt>
                <c:pt idx="2963">
                  <c:v>1547.9166666666667</c:v>
                </c:pt>
                <c:pt idx="2964">
                  <c:v>1548.4375</c:v>
                </c:pt>
                <c:pt idx="2965">
                  <c:v>1548.9583333333335</c:v>
                </c:pt>
                <c:pt idx="2966">
                  <c:v>1549.4791666666667</c:v>
                </c:pt>
                <c:pt idx="2967">
                  <c:v>1550</c:v>
                </c:pt>
                <c:pt idx="2968">
                  <c:v>1550.5208333333335</c:v>
                </c:pt>
                <c:pt idx="2969">
                  <c:v>1551.0416666666667</c:v>
                </c:pt>
                <c:pt idx="2970">
                  <c:v>1551.5625</c:v>
                </c:pt>
                <c:pt idx="2971">
                  <c:v>1552.0833333333335</c:v>
                </c:pt>
                <c:pt idx="2972">
                  <c:v>1552.6041666666667</c:v>
                </c:pt>
                <c:pt idx="2973">
                  <c:v>1553.125</c:v>
                </c:pt>
                <c:pt idx="2974">
                  <c:v>1553.6458333333335</c:v>
                </c:pt>
                <c:pt idx="2975">
                  <c:v>1554.1666666666667</c:v>
                </c:pt>
                <c:pt idx="2976">
                  <c:v>1554.6875</c:v>
                </c:pt>
                <c:pt idx="2977">
                  <c:v>1555.2083333333335</c:v>
                </c:pt>
                <c:pt idx="2978">
                  <c:v>1555.7291666666667</c:v>
                </c:pt>
                <c:pt idx="2979">
                  <c:v>1556.25</c:v>
                </c:pt>
                <c:pt idx="2980">
                  <c:v>1556.7708333333335</c:v>
                </c:pt>
                <c:pt idx="2981">
                  <c:v>1557.2916666666667</c:v>
                </c:pt>
                <c:pt idx="2982">
                  <c:v>1557.8125</c:v>
                </c:pt>
                <c:pt idx="2983">
                  <c:v>1558.3333333333335</c:v>
                </c:pt>
                <c:pt idx="2984">
                  <c:v>1558.8541666666667</c:v>
                </c:pt>
                <c:pt idx="2985">
                  <c:v>1559.375</c:v>
                </c:pt>
                <c:pt idx="2986">
                  <c:v>1559.8958333333335</c:v>
                </c:pt>
                <c:pt idx="2987">
                  <c:v>1560.4166666666667</c:v>
                </c:pt>
                <c:pt idx="2988">
                  <c:v>1560.9375</c:v>
                </c:pt>
                <c:pt idx="2989">
                  <c:v>1561.4583333333335</c:v>
                </c:pt>
                <c:pt idx="2990">
                  <c:v>1561.9791666666667</c:v>
                </c:pt>
                <c:pt idx="2991">
                  <c:v>1562.5</c:v>
                </c:pt>
                <c:pt idx="2992">
                  <c:v>1563.0208333333335</c:v>
                </c:pt>
                <c:pt idx="2993">
                  <c:v>1563.5416666666667</c:v>
                </c:pt>
                <c:pt idx="2994">
                  <c:v>1564.0625</c:v>
                </c:pt>
                <c:pt idx="2995">
                  <c:v>1564.5833333333335</c:v>
                </c:pt>
                <c:pt idx="2996">
                  <c:v>1565.1041666666667</c:v>
                </c:pt>
                <c:pt idx="2997">
                  <c:v>1565.625</c:v>
                </c:pt>
                <c:pt idx="2998">
                  <c:v>1566.1458333333335</c:v>
                </c:pt>
                <c:pt idx="2999">
                  <c:v>1566.6666666666667</c:v>
                </c:pt>
                <c:pt idx="3000">
                  <c:v>1567.1875</c:v>
                </c:pt>
                <c:pt idx="3001">
                  <c:v>1567.7083333333335</c:v>
                </c:pt>
                <c:pt idx="3002">
                  <c:v>1568.2291666666667</c:v>
                </c:pt>
                <c:pt idx="3003">
                  <c:v>1568.75</c:v>
                </c:pt>
                <c:pt idx="3004">
                  <c:v>1569.2708333333335</c:v>
                </c:pt>
                <c:pt idx="3005">
                  <c:v>1569.7916666666667</c:v>
                </c:pt>
                <c:pt idx="3006">
                  <c:v>1570.3125</c:v>
                </c:pt>
                <c:pt idx="3007">
                  <c:v>1570.8333333333335</c:v>
                </c:pt>
                <c:pt idx="3008">
                  <c:v>1571.3541666666667</c:v>
                </c:pt>
                <c:pt idx="3009">
                  <c:v>1571.875</c:v>
                </c:pt>
                <c:pt idx="3010">
                  <c:v>1572.3958333333335</c:v>
                </c:pt>
                <c:pt idx="3011">
                  <c:v>1572.9166666666667</c:v>
                </c:pt>
                <c:pt idx="3012">
                  <c:v>1573.4375</c:v>
                </c:pt>
                <c:pt idx="3013">
                  <c:v>1573.9583333333335</c:v>
                </c:pt>
                <c:pt idx="3014">
                  <c:v>1574.4791666666667</c:v>
                </c:pt>
                <c:pt idx="3015">
                  <c:v>1575</c:v>
                </c:pt>
                <c:pt idx="3016">
                  <c:v>1575.5208333333335</c:v>
                </c:pt>
                <c:pt idx="3017">
                  <c:v>1576.0416666666667</c:v>
                </c:pt>
                <c:pt idx="3018">
                  <c:v>1576.5625</c:v>
                </c:pt>
                <c:pt idx="3019">
                  <c:v>1577.0833333333335</c:v>
                </c:pt>
                <c:pt idx="3020">
                  <c:v>1577.6041666666667</c:v>
                </c:pt>
                <c:pt idx="3021">
                  <c:v>1578.125</c:v>
                </c:pt>
                <c:pt idx="3022">
                  <c:v>1578.6458333333335</c:v>
                </c:pt>
                <c:pt idx="3023">
                  <c:v>1579.1666666666667</c:v>
                </c:pt>
                <c:pt idx="3024">
                  <c:v>1579.6875</c:v>
                </c:pt>
                <c:pt idx="3025">
                  <c:v>1580.2083333333335</c:v>
                </c:pt>
                <c:pt idx="3026">
                  <c:v>1580.7291666666667</c:v>
                </c:pt>
                <c:pt idx="3027">
                  <c:v>1581.25</c:v>
                </c:pt>
                <c:pt idx="3028">
                  <c:v>1581.7708333333335</c:v>
                </c:pt>
                <c:pt idx="3029">
                  <c:v>1582.2916666666667</c:v>
                </c:pt>
                <c:pt idx="3030">
                  <c:v>1582.8125</c:v>
                </c:pt>
                <c:pt idx="3031">
                  <c:v>1583.3333333333335</c:v>
                </c:pt>
                <c:pt idx="3032">
                  <c:v>1583.8541666666667</c:v>
                </c:pt>
                <c:pt idx="3033">
                  <c:v>1584.375</c:v>
                </c:pt>
                <c:pt idx="3034">
                  <c:v>1584.8958333333335</c:v>
                </c:pt>
                <c:pt idx="3035">
                  <c:v>1585.4166666666667</c:v>
                </c:pt>
                <c:pt idx="3036">
                  <c:v>1585.9375</c:v>
                </c:pt>
                <c:pt idx="3037">
                  <c:v>1586.4583333333335</c:v>
                </c:pt>
                <c:pt idx="3038">
                  <c:v>1586.9791666666667</c:v>
                </c:pt>
                <c:pt idx="3039">
                  <c:v>1587.5</c:v>
                </c:pt>
                <c:pt idx="3040">
                  <c:v>1588.0208333333335</c:v>
                </c:pt>
                <c:pt idx="3041">
                  <c:v>1588.5416666666667</c:v>
                </c:pt>
                <c:pt idx="3042">
                  <c:v>1589.0625</c:v>
                </c:pt>
                <c:pt idx="3043">
                  <c:v>1589.5833333333335</c:v>
                </c:pt>
                <c:pt idx="3044">
                  <c:v>1590.1041666666667</c:v>
                </c:pt>
                <c:pt idx="3045">
                  <c:v>1590.625</c:v>
                </c:pt>
                <c:pt idx="3046">
                  <c:v>1591.1458333333335</c:v>
                </c:pt>
                <c:pt idx="3047">
                  <c:v>1591.6666666666667</c:v>
                </c:pt>
                <c:pt idx="3048">
                  <c:v>1592.1875</c:v>
                </c:pt>
                <c:pt idx="3049">
                  <c:v>1592.7083333333335</c:v>
                </c:pt>
                <c:pt idx="3050">
                  <c:v>1593.2291666666667</c:v>
                </c:pt>
                <c:pt idx="3051">
                  <c:v>1593.75</c:v>
                </c:pt>
                <c:pt idx="3052">
                  <c:v>1594.2708333333335</c:v>
                </c:pt>
                <c:pt idx="3053">
                  <c:v>1594.7916666666667</c:v>
                </c:pt>
                <c:pt idx="3054">
                  <c:v>1595.3125</c:v>
                </c:pt>
                <c:pt idx="3055">
                  <c:v>1595.8333333333335</c:v>
                </c:pt>
                <c:pt idx="3056">
                  <c:v>1596.3541666666667</c:v>
                </c:pt>
                <c:pt idx="3057">
                  <c:v>1596.875</c:v>
                </c:pt>
                <c:pt idx="3058">
                  <c:v>1597.3958333333335</c:v>
                </c:pt>
                <c:pt idx="3059">
                  <c:v>1597.9166666666667</c:v>
                </c:pt>
                <c:pt idx="3060">
                  <c:v>1598.4375</c:v>
                </c:pt>
                <c:pt idx="3061">
                  <c:v>1598.9583333333335</c:v>
                </c:pt>
                <c:pt idx="3062">
                  <c:v>1599.4791666666667</c:v>
                </c:pt>
                <c:pt idx="3063">
                  <c:v>1600</c:v>
                </c:pt>
                <c:pt idx="3064">
                  <c:v>1600.5208333333335</c:v>
                </c:pt>
                <c:pt idx="3065">
                  <c:v>1601.0416666666667</c:v>
                </c:pt>
                <c:pt idx="3066">
                  <c:v>1601.5625000000002</c:v>
                </c:pt>
                <c:pt idx="3067">
                  <c:v>1602.0833333333335</c:v>
                </c:pt>
                <c:pt idx="3068">
                  <c:v>1602.6041666666667</c:v>
                </c:pt>
                <c:pt idx="3069">
                  <c:v>1603.1250000000002</c:v>
                </c:pt>
                <c:pt idx="3070">
                  <c:v>1603.6458333333335</c:v>
                </c:pt>
                <c:pt idx="3071">
                  <c:v>1604.1666666666667</c:v>
                </c:pt>
                <c:pt idx="3072">
                  <c:v>1604.6875000000002</c:v>
                </c:pt>
                <c:pt idx="3073">
                  <c:v>1605.2083333333335</c:v>
                </c:pt>
                <c:pt idx="3074">
                  <c:v>1605.7291666666667</c:v>
                </c:pt>
                <c:pt idx="3075">
                  <c:v>1606.2500000000002</c:v>
                </c:pt>
                <c:pt idx="3076">
                  <c:v>1606.7708333333335</c:v>
                </c:pt>
                <c:pt idx="3077">
                  <c:v>1607.2916666666667</c:v>
                </c:pt>
                <c:pt idx="3078">
                  <c:v>1607.8125000000002</c:v>
                </c:pt>
                <c:pt idx="3079">
                  <c:v>1608.3333333333335</c:v>
                </c:pt>
                <c:pt idx="3080">
                  <c:v>1608.8541666666667</c:v>
                </c:pt>
                <c:pt idx="3081">
                  <c:v>1609.3750000000002</c:v>
                </c:pt>
                <c:pt idx="3082">
                  <c:v>1609.8958333333335</c:v>
                </c:pt>
                <c:pt idx="3083">
                  <c:v>1610.4166666666667</c:v>
                </c:pt>
                <c:pt idx="3084">
                  <c:v>1610.9375000000002</c:v>
                </c:pt>
                <c:pt idx="3085">
                  <c:v>1611.4583333333335</c:v>
                </c:pt>
                <c:pt idx="3086">
                  <c:v>1611.9791666666667</c:v>
                </c:pt>
                <c:pt idx="3087">
                  <c:v>1612.5000000000002</c:v>
                </c:pt>
                <c:pt idx="3088">
                  <c:v>1613.0208333333335</c:v>
                </c:pt>
                <c:pt idx="3089">
                  <c:v>1613.5416666666667</c:v>
                </c:pt>
                <c:pt idx="3090">
                  <c:v>1614.0625000000002</c:v>
                </c:pt>
                <c:pt idx="3091">
                  <c:v>1614.5833333333335</c:v>
                </c:pt>
                <c:pt idx="3092">
                  <c:v>1615.1041666666667</c:v>
                </c:pt>
                <c:pt idx="3093">
                  <c:v>1615.6250000000002</c:v>
                </c:pt>
                <c:pt idx="3094">
                  <c:v>1616.1458333333335</c:v>
                </c:pt>
                <c:pt idx="3095">
                  <c:v>1616.6666666666667</c:v>
                </c:pt>
                <c:pt idx="3096">
                  <c:v>1617.1875000000002</c:v>
                </c:pt>
                <c:pt idx="3097">
                  <c:v>1617.7083333333335</c:v>
                </c:pt>
                <c:pt idx="3098">
                  <c:v>1618.2291666666667</c:v>
                </c:pt>
                <c:pt idx="3099">
                  <c:v>1618.7500000000002</c:v>
                </c:pt>
                <c:pt idx="3100">
                  <c:v>1619.2708333333335</c:v>
                </c:pt>
                <c:pt idx="3101">
                  <c:v>1619.7916666666667</c:v>
                </c:pt>
                <c:pt idx="3102">
                  <c:v>1620.3125000000002</c:v>
                </c:pt>
                <c:pt idx="3103">
                  <c:v>1620.8333333333335</c:v>
                </c:pt>
                <c:pt idx="3104">
                  <c:v>1621.3541666666667</c:v>
                </c:pt>
                <c:pt idx="3105">
                  <c:v>1621.8750000000002</c:v>
                </c:pt>
                <c:pt idx="3106">
                  <c:v>1622.3958333333335</c:v>
                </c:pt>
                <c:pt idx="3107">
                  <c:v>1622.9166666666667</c:v>
                </c:pt>
                <c:pt idx="3108">
                  <c:v>1623.4375000000002</c:v>
                </c:pt>
                <c:pt idx="3109">
                  <c:v>1623.9583333333335</c:v>
                </c:pt>
                <c:pt idx="3110">
                  <c:v>1624.4791666666667</c:v>
                </c:pt>
                <c:pt idx="3111">
                  <c:v>1625.0000000000002</c:v>
                </c:pt>
                <c:pt idx="3112">
                  <c:v>1625.5208333333335</c:v>
                </c:pt>
                <c:pt idx="3113">
                  <c:v>1626.0416666666667</c:v>
                </c:pt>
                <c:pt idx="3114">
                  <c:v>1626.5625000000002</c:v>
                </c:pt>
                <c:pt idx="3115">
                  <c:v>1627.0833333333335</c:v>
                </c:pt>
                <c:pt idx="3116">
                  <c:v>1627.6041666666667</c:v>
                </c:pt>
                <c:pt idx="3117">
                  <c:v>1628.1250000000002</c:v>
                </c:pt>
                <c:pt idx="3118">
                  <c:v>1628.6458333333335</c:v>
                </c:pt>
                <c:pt idx="3119">
                  <c:v>1629.1666666666667</c:v>
                </c:pt>
                <c:pt idx="3120">
                  <c:v>1629.6875000000002</c:v>
                </c:pt>
                <c:pt idx="3121">
                  <c:v>1630.2083333333335</c:v>
                </c:pt>
                <c:pt idx="3122">
                  <c:v>1630.7291666666667</c:v>
                </c:pt>
                <c:pt idx="3123">
                  <c:v>1631.2500000000002</c:v>
                </c:pt>
                <c:pt idx="3124">
                  <c:v>1631.7708333333335</c:v>
                </c:pt>
                <c:pt idx="3125">
                  <c:v>1632.2916666666667</c:v>
                </c:pt>
                <c:pt idx="3126">
                  <c:v>1632.8125000000002</c:v>
                </c:pt>
                <c:pt idx="3127">
                  <c:v>1633.3333333333335</c:v>
                </c:pt>
                <c:pt idx="3128">
                  <c:v>1633.8541666666667</c:v>
                </c:pt>
                <c:pt idx="3129">
                  <c:v>1634.3750000000002</c:v>
                </c:pt>
                <c:pt idx="3130">
                  <c:v>1634.8958333333335</c:v>
                </c:pt>
                <c:pt idx="3131">
                  <c:v>1635.4166666666667</c:v>
                </c:pt>
                <c:pt idx="3132">
                  <c:v>1635.9375000000002</c:v>
                </c:pt>
                <c:pt idx="3133">
                  <c:v>1636.4583333333335</c:v>
                </c:pt>
                <c:pt idx="3134">
                  <c:v>1636.9791666666667</c:v>
                </c:pt>
                <c:pt idx="3135">
                  <c:v>1637.5000000000002</c:v>
                </c:pt>
                <c:pt idx="3136">
                  <c:v>1638.0208333333335</c:v>
                </c:pt>
                <c:pt idx="3137">
                  <c:v>1638.5416666666667</c:v>
                </c:pt>
                <c:pt idx="3138">
                  <c:v>1639.0625000000002</c:v>
                </c:pt>
                <c:pt idx="3139">
                  <c:v>1639.5833333333335</c:v>
                </c:pt>
                <c:pt idx="3140">
                  <c:v>1640.1041666666667</c:v>
                </c:pt>
                <c:pt idx="3141">
                  <c:v>1640.6250000000002</c:v>
                </c:pt>
                <c:pt idx="3142">
                  <c:v>1641.1458333333335</c:v>
                </c:pt>
                <c:pt idx="3143">
                  <c:v>1641.6666666666667</c:v>
                </c:pt>
                <c:pt idx="3144">
                  <c:v>1642.1875000000002</c:v>
                </c:pt>
                <c:pt idx="3145">
                  <c:v>1642.7083333333335</c:v>
                </c:pt>
                <c:pt idx="3146">
                  <c:v>1643.2291666666667</c:v>
                </c:pt>
                <c:pt idx="3147">
                  <c:v>1643.7500000000002</c:v>
                </c:pt>
                <c:pt idx="3148">
                  <c:v>1644.2708333333335</c:v>
                </c:pt>
                <c:pt idx="3149">
                  <c:v>1644.7916666666667</c:v>
                </c:pt>
                <c:pt idx="3150">
                  <c:v>1645.3125000000002</c:v>
                </c:pt>
                <c:pt idx="3151">
                  <c:v>1645.8333333333335</c:v>
                </c:pt>
                <c:pt idx="3152">
                  <c:v>1646.3541666666667</c:v>
                </c:pt>
                <c:pt idx="3153">
                  <c:v>1646.8750000000002</c:v>
                </c:pt>
                <c:pt idx="3154">
                  <c:v>1647.3958333333335</c:v>
                </c:pt>
                <c:pt idx="3155">
                  <c:v>1647.9166666666667</c:v>
                </c:pt>
                <c:pt idx="3156">
                  <c:v>1648.4375000000002</c:v>
                </c:pt>
                <c:pt idx="3157">
                  <c:v>1648.9583333333335</c:v>
                </c:pt>
                <c:pt idx="3158">
                  <c:v>1649.4791666666667</c:v>
                </c:pt>
                <c:pt idx="3159">
                  <c:v>1650.0000000000002</c:v>
                </c:pt>
                <c:pt idx="3160">
                  <c:v>1650.5208333333335</c:v>
                </c:pt>
                <c:pt idx="3161">
                  <c:v>1651.0416666666667</c:v>
                </c:pt>
                <c:pt idx="3162">
                  <c:v>1651.5625000000002</c:v>
                </c:pt>
                <c:pt idx="3163">
                  <c:v>1652.0833333333335</c:v>
                </c:pt>
                <c:pt idx="3164">
                  <c:v>1652.6041666666667</c:v>
                </c:pt>
                <c:pt idx="3165">
                  <c:v>1653.1250000000002</c:v>
                </c:pt>
                <c:pt idx="3166">
                  <c:v>1653.6458333333335</c:v>
                </c:pt>
                <c:pt idx="3167">
                  <c:v>1654.1666666666667</c:v>
                </c:pt>
                <c:pt idx="3168">
                  <c:v>1654.6875000000002</c:v>
                </c:pt>
                <c:pt idx="3169">
                  <c:v>1655.2083333333335</c:v>
                </c:pt>
                <c:pt idx="3170">
                  <c:v>1655.7291666666667</c:v>
                </c:pt>
                <c:pt idx="3171">
                  <c:v>1656.2500000000002</c:v>
                </c:pt>
                <c:pt idx="3172">
                  <c:v>1656.7708333333335</c:v>
                </c:pt>
                <c:pt idx="3173">
                  <c:v>1657.2916666666667</c:v>
                </c:pt>
                <c:pt idx="3174">
                  <c:v>1657.8125000000002</c:v>
                </c:pt>
                <c:pt idx="3175">
                  <c:v>1658.3333333333335</c:v>
                </c:pt>
                <c:pt idx="3176">
                  <c:v>1658.8541666666667</c:v>
                </c:pt>
                <c:pt idx="3177">
                  <c:v>1659.3750000000002</c:v>
                </c:pt>
                <c:pt idx="3178">
                  <c:v>1659.8958333333335</c:v>
                </c:pt>
                <c:pt idx="3179">
                  <c:v>1660.4166666666667</c:v>
                </c:pt>
                <c:pt idx="3180">
                  <c:v>1660.9375000000002</c:v>
                </c:pt>
                <c:pt idx="3181">
                  <c:v>1661.4583333333335</c:v>
                </c:pt>
                <c:pt idx="3182">
                  <c:v>1661.9791666666667</c:v>
                </c:pt>
                <c:pt idx="3183">
                  <c:v>1662.5000000000002</c:v>
                </c:pt>
                <c:pt idx="3184">
                  <c:v>1663.0208333333335</c:v>
                </c:pt>
                <c:pt idx="3185">
                  <c:v>1663.5416666666667</c:v>
                </c:pt>
                <c:pt idx="3186">
                  <c:v>1664.0625000000002</c:v>
                </c:pt>
                <c:pt idx="3187">
                  <c:v>1664.5833333333335</c:v>
                </c:pt>
                <c:pt idx="3188">
                  <c:v>1665.1041666666667</c:v>
                </c:pt>
                <c:pt idx="3189">
                  <c:v>1665.6250000000002</c:v>
                </c:pt>
                <c:pt idx="3190">
                  <c:v>1666.1458333333335</c:v>
                </c:pt>
                <c:pt idx="3191">
                  <c:v>1666.6666666666667</c:v>
                </c:pt>
                <c:pt idx="3192">
                  <c:v>1667.1875000000002</c:v>
                </c:pt>
                <c:pt idx="3193">
                  <c:v>1667.7083333333335</c:v>
                </c:pt>
                <c:pt idx="3194">
                  <c:v>1668.2291666666667</c:v>
                </c:pt>
                <c:pt idx="3195">
                  <c:v>1668.7500000000002</c:v>
                </c:pt>
                <c:pt idx="3196">
                  <c:v>1669.2708333333335</c:v>
                </c:pt>
                <c:pt idx="3197">
                  <c:v>1669.7916666666667</c:v>
                </c:pt>
                <c:pt idx="3198">
                  <c:v>1670.3125000000002</c:v>
                </c:pt>
                <c:pt idx="3199">
                  <c:v>1670.8333333333335</c:v>
                </c:pt>
                <c:pt idx="3200">
                  <c:v>1671.3541666666667</c:v>
                </c:pt>
                <c:pt idx="3201">
                  <c:v>1671.8750000000002</c:v>
                </c:pt>
                <c:pt idx="3202">
                  <c:v>1672.3958333333335</c:v>
                </c:pt>
                <c:pt idx="3203">
                  <c:v>1672.9166666666667</c:v>
                </c:pt>
                <c:pt idx="3204">
                  <c:v>1673.4375000000002</c:v>
                </c:pt>
                <c:pt idx="3205">
                  <c:v>1673.9583333333335</c:v>
                </c:pt>
                <c:pt idx="3206">
                  <c:v>1674.4791666666667</c:v>
                </c:pt>
                <c:pt idx="3207">
                  <c:v>1675.0000000000002</c:v>
                </c:pt>
                <c:pt idx="3208">
                  <c:v>1675.5208333333335</c:v>
                </c:pt>
                <c:pt idx="3209">
                  <c:v>1676.0416666666667</c:v>
                </c:pt>
                <c:pt idx="3210">
                  <c:v>1676.5625000000002</c:v>
                </c:pt>
                <c:pt idx="3211">
                  <c:v>1677.0833333333335</c:v>
                </c:pt>
                <c:pt idx="3212">
                  <c:v>1677.6041666666667</c:v>
                </c:pt>
                <c:pt idx="3213">
                  <c:v>1678.1250000000002</c:v>
                </c:pt>
                <c:pt idx="3214">
                  <c:v>1678.6458333333335</c:v>
                </c:pt>
                <c:pt idx="3215">
                  <c:v>1679.1666666666667</c:v>
                </c:pt>
                <c:pt idx="3216">
                  <c:v>1679.6875000000002</c:v>
                </c:pt>
                <c:pt idx="3217">
                  <c:v>1680.2083333333335</c:v>
                </c:pt>
                <c:pt idx="3218">
                  <c:v>1680.7291666666667</c:v>
                </c:pt>
                <c:pt idx="3219">
                  <c:v>1681.2500000000002</c:v>
                </c:pt>
                <c:pt idx="3220">
                  <c:v>1681.7708333333335</c:v>
                </c:pt>
                <c:pt idx="3221">
                  <c:v>1682.2916666666667</c:v>
                </c:pt>
                <c:pt idx="3222">
                  <c:v>1682.8125000000002</c:v>
                </c:pt>
                <c:pt idx="3223">
                  <c:v>1683.3333333333335</c:v>
                </c:pt>
                <c:pt idx="3224">
                  <c:v>1683.8541666666667</c:v>
                </c:pt>
                <c:pt idx="3225">
                  <c:v>1684.3750000000002</c:v>
                </c:pt>
                <c:pt idx="3226">
                  <c:v>1684.8958333333335</c:v>
                </c:pt>
                <c:pt idx="3227">
                  <c:v>1685.4166666666667</c:v>
                </c:pt>
                <c:pt idx="3228">
                  <c:v>1685.9375000000002</c:v>
                </c:pt>
                <c:pt idx="3229">
                  <c:v>1686.4583333333335</c:v>
                </c:pt>
                <c:pt idx="3230">
                  <c:v>1686.9791666666667</c:v>
                </c:pt>
                <c:pt idx="3231">
                  <c:v>1687.5000000000002</c:v>
                </c:pt>
                <c:pt idx="3232">
                  <c:v>1688.0208333333335</c:v>
                </c:pt>
                <c:pt idx="3233">
                  <c:v>1688.5416666666667</c:v>
                </c:pt>
                <c:pt idx="3234">
                  <c:v>1689.0625000000002</c:v>
                </c:pt>
                <c:pt idx="3235">
                  <c:v>1689.5833333333335</c:v>
                </c:pt>
                <c:pt idx="3236">
                  <c:v>1690.1041666666667</c:v>
                </c:pt>
                <c:pt idx="3237">
                  <c:v>1690.6250000000002</c:v>
                </c:pt>
                <c:pt idx="3238">
                  <c:v>1691.1458333333335</c:v>
                </c:pt>
                <c:pt idx="3239">
                  <c:v>1691.6666666666667</c:v>
                </c:pt>
                <c:pt idx="3240">
                  <c:v>1692.1875000000002</c:v>
                </c:pt>
                <c:pt idx="3241">
                  <c:v>1692.7083333333335</c:v>
                </c:pt>
                <c:pt idx="3242">
                  <c:v>1693.2291666666667</c:v>
                </c:pt>
                <c:pt idx="3243">
                  <c:v>1693.7500000000002</c:v>
                </c:pt>
                <c:pt idx="3244">
                  <c:v>1694.2708333333335</c:v>
                </c:pt>
                <c:pt idx="3245">
                  <c:v>1694.7916666666667</c:v>
                </c:pt>
                <c:pt idx="3246">
                  <c:v>1695.3125000000002</c:v>
                </c:pt>
                <c:pt idx="3247">
                  <c:v>1695.8333333333335</c:v>
                </c:pt>
                <c:pt idx="3248">
                  <c:v>1696.3541666666667</c:v>
                </c:pt>
                <c:pt idx="3249">
                  <c:v>1696.8750000000002</c:v>
                </c:pt>
                <c:pt idx="3250">
                  <c:v>1697.3958333333335</c:v>
                </c:pt>
                <c:pt idx="3251">
                  <c:v>1697.9166666666667</c:v>
                </c:pt>
                <c:pt idx="3252">
                  <c:v>1698.4375000000002</c:v>
                </c:pt>
                <c:pt idx="3253">
                  <c:v>1698.9583333333335</c:v>
                </c:pt>
                <c:pt idx="3254">
                  <c:v>1699.4791666666667</c:v>
                </c:pt>
                <c:pt idx="3255">
                  <c:v>1700.0000000000002</c:v>
                </c:pt>
                <c:pt idx="3256">
                  <c:v>1700.5208333333335</c:v>
                </c:pt>
                <c:pt idx="3257">
                  <c:v>1701.0416666666667</c:v>
                </c:pt>
                <c:pt idx="3258">
                  <c:v>1701.5625000000002</c:v>
                </c:pt>
                <c:pt idx="3259">
                  <c:v>1702.0833333333335</c:v>
                </c:pt>
                <c:pt idx="3260">
                  <c:v>1702.6041666666667</c:v>
                </c:pt>
                <c:pt idx="3261">
                  <c:v>1703.1250000000002</c:v>
                </c:pt>
                <c:pt idx="3262">
                  <c:v>1703.6458333333335</c:v>
                </c:pt>
                <c:pt idx="3263">
                  <c:v>1704.1666666666667</c:v>
                </c:pt>
                <c:pt idx="3264">
                  <c:v>1704.6875000000002</c:v>
                </c:pt>
                <c:pt idx="3265">
                  <c:v>1705.2083333333335</c:v>
                </c:pt>
                <c:pt idx="3266">
                  <c:v>1705.7291666666667</c:v>
                </c:pt>
                <c:pt idx="3267">
                  <c:v>1706.2500000000002</c:v>
                </c:pt>
                <c:pt idx="3268">
                  <c:v>1706.7708333333335</c:v>
                </c:pt>
                <c:pt idx="3269">
                  <c:v>1707.2916666666667</c:v>
                </c:pt>
                <c:pt idx="3270">
                  <c:v>1707.8125000000002</c:v>
                </c:pt>
                <c:pt idx="3271">
                  <c:v>1708.3333333333335</c:v>
                </c:pt>
                <c:pt idx="3272">
                  <c:v>1708.8541666666667</c:v>
                </c:pt>
                <c:pt idx="3273">
                  <c:v>1709.3750000000002</c:v>
                </c:pt>
                <c:pt idx="3274">
                  <c:v>1709.8958333333335</c:v>
                </c:pt>
                <c:pt idx="3275">
                  <c:v>1710.4166666666667</c:v>
                </c:pt>
                <c:pt idx="3276">
                  <c:v>1710.9375000000002</c:v>
                </c:pt>
                <c:pt idx="3277">
                  <c:v>1711.4583333333335</c:v>
                </c:pt>
                <c:pt idx="3278">
                  <c:v>1711.9791666666667</c:v>
                </c:pt>
                <c:pt idx="3279">
                  <c:v>1712.5000000000002</c:v>
                </c:pt>
                <c:pt idx="3280">
                  <c:v>1713.0208333333335</c:v>
                </c:pt>
                <c:pt idx="3281">
                  <c:v>1713.5416666666667</c:v>
                </c:pt>
                <c:pt idx="3282">
                  <c:v>1714.0625000000002</c:v>
                </c:pt>
                <c:pt idx="3283">
                  <c:v>1714.5833333333335</c:v>
                </c:pt>
                <c:pt idx="3284">
                  <c:v>1715.1041666666667</c:v>
                </c:pt>
                <c:pt idx="3285">
                  <c:v>1715.6250000000002</c:v>
                </c:pt>
                <c:pt idx="3286">
                  <c:v>1716.1458333333335</c:v>
                </c:pt>
                <c:pt idx="3287">
                  <c:v>1716.6666666666667</c:v>
                </c:pt>
                <c:pt idx="3288">
                  <c:v>1717.1875000000002</c:v>
                </c:pt>
                <c:pt idx="3289">
                  <c:v>1717.7083333333335</c:v>
                </c:pt>
                <c:pt idx="3290">
                  <c:v>1718.2291666666667</c:v>
                </c:pt>
                <c:pt idx="3291">
                  <c:v>1718.7500000000002</c:v>
                </c:pt>
                <c:pt idx="3292">
                  <c:v>1719.2708333333335</c:v>
                </c:pt>
                <c:pt idx="3293">
                  <c:v>1719.7916666666667</c:v>
                </c:pt>
                <c:pt idx="3294">
                  <c:v>1720.3125000000002</c:v>
                </c:pt>
                <c:pt idx="3295">
                  <c:v>1720.8333333333335</c:v>
                </c:pt>
                <c:pt idx="3296">
                  <c:v>1721.3541666666667</c:v>
                </c:pt>
                <c:pt idx="3297">
                  <c:v>1721.8750000000002</c:v>
                </c:pt>
                <c:pt idx="3298">
                  <c:v>1722.3958333333335</c:v>
                </c:pt>
                <c:pt idx="3299">
                  <c:v>1722.9166666666667</c:v>
                </c:pt>
                <c:pt idx="3300">
                  <c:v>1723.4375000000002</c:v>
                </c:pt>
                <c:pt idx="3301">
                  <c:v>1723.9583333333335</c:v>
                </c:pt>
                <c:pt idx="3302">
                  <c:v>1724.4791666666667</c:v>
                </c:pt>
                <c:pt idx="3303">
                  <c:v>1725.0000000000002</c:v>
                </c:pt>
                <c:pt idx="3304">
                  <c:v>1725.5208333333335</c:v>
                </c:pt>
                <c:pt idx="3305">
                  <c:v>1726.0416666666667</c:v>
                </c:pt>
                <c:pt idx="3306">
                  <c:v>1726.5625000000002</c:v>
                </c:pt>
                <c:pt idx="3307">
                  <c:v>1727.0833333333335</c:v>
                </c:pt>
                <c:pt idx="3308">
                  <c:v>1727.6041666666667</c:v>
                </c:pt>
                <c:pt idx="3309">
                  <c:v>1728.1250000000002</c:v>
                </c:pt>
                <c:pt idx="3310">
                  <c:v>1728.6458333333335</c:v>
                </c:pt>
                <c:pt idx="3311">
                  <c:v>1729.1666666666667</c:v>
                </c:pt>
                <c:pt idx="3312">
                  <c:v>1729.6875000000002</c:v>
                </c:pt>
                <c:pt idx="3313">
                  <c:v>1730.2083333333335</c:v>
                </c:pt>
                <c:pt idx="3314">
                  <c:v>1730.7291666666667</c:v>
                </c:pt>
                <c:pt idx="3315">
                  <c:v>1731.2500000000002</c:v>
                </c:pt>
                <c:pt idx="3316">
                  <c:v>1731.7708333333335</c:v>
                </c:pt>
                <c:pt idx="3317">
                  <c:v>1732.2916666666667</c:v>
                </c:pt>
                <c:pt idx="3318">
                  <c:v>1732.8125000000002</c:v>
                </c:pt>
                <c:pt idx="3319">
                  <c:v>1733.3333333333335</c:v>
                </c:pt>
                <c:pt idx="3320">
                  <c:v>1733.8541666666667</c:v>
                </c:pt>
                <c:pt idx="3321">
                  <c:v>1734.3750000000002</c:v>
                </c:pt>
                <c:pt idx="3322">
                  <c:v>1734.8958333333335</c:v>
                </c:pt>
                <c:pt idx="3323">
                  <c:v>1735.4166666666667</c:v>
                </c:pt>
                <c:pt idx="3324">
                  <c:v>1735.9375000000002</c:v>
                </c:pt>
                <c:pt idx="3325">
                  <c:v>1736.4583333333335</c:v>
                </c:pt>
                <c:pt idx="3326">
                  <c:v>1736.9791666666667</c:v>
                </c:pt>
                <c:pt idx="3327">
                  <c:v>1737.5000000000002</c:v>
                </c:pt>
                <c:pt idx="3328">
                  <c:v>1738.0208333333335</c:v>
                </c:pt>
                <c:pt idx="3329">
                  <c:v>1738.5416666666667</c:v>
                </c:pt>
                <c:pt idx="3330">
                  <c:v>1739.0625000000002</c:v>
                </c:pt>
                <c:pt idx="3331">
                  <c:v>1739.5833333333335</c:v>
                </c:pt>
                <c:pt idx="3332">
                  <c:v>1740.1041666666667</c:v>
                </c:pt>
                <c:pt idx="3333">
                  <c:v>1740.6250000000002</c:v>
                </c:pt>
                <c:pt idx="3334">
                  <c:v>1741.1458333333335</c:v>
                </c:pt>
                <c:pt idx="3335">
                  <c:v>1741.6666666666667</c:v>
                </c:pt>
                <c:pt idx="3336">
                  <c:v>1742.1875000000002</c:v>
                </c:pt>
                <c:pt idx="3337">
                  <c:v>1742.7083333333335</c:v>
                </c:pt>
                <c:pt idx="3338">
                  <c:v>1743.2291666666667</c:v>
                </c:pt>
                <c:pt idx="3339">
                  <c:v>1743.7500000000002</c:v>
                </c:pt>
                <c:pt idx="3340">
                  <c:v>1744.2708333333335</c:v>
                </c:pt>
                <c:pt idx="3341">
                  <c:v>1744.7916666666667</c:v>
                </c:pt>
                <c:pt idx="3342">
                  <c:v>1745.3125000000002</c:v>
                </c:pt>
                <c:pt idx="3343">
                  <c:v>1745.8333333333335</c:v>
                </c:pt>
                <c:pt idx="3344">
                  <c:v>1746.3541666666667</c:v>
                </c:pt>
                <c:pt idx="3345">
                  <c:v>1746.8750000000002</c:v>
                </c:pt>
                <c:pt idx="3346">
                  <c:v>1747.3958333333335</c:v>
                </c:pt>
                <c:pt idx="3347">
                  <c:v>1747.9166666666667</c:v>
                </c:pt>
                <c:pt idx="3348">
                  <c:v>1748.4375000000002</c:v>
                </c:pt>
                <c:pt idx="3349">
                  <c:v>1748.9583333333335</c:v>
                </c:pt>
                <c:pt idx="3350">
                  <c:v>1749.4791666666667</c:v>
                </c:pt>
                <c:pt idx="3351">
                  <c:v>1750.0000000000002</c:v>
                </c:pt>
                <c:pt idx="3352">
                  <c:v>1750.5208333333335</c:v>
                </c:pt>
                <c:pt idx="3353">
                  <c:v>1751.0416666666667</c:v>
                </c:pt>
                <c:pt idx="3354">
                  <c:v>1751.5625000000002</c:v>
                </c:pt>
                <c:pt idx="3355">
                  <c:v>1752.0833333333335</c:v>
                </c:pt>
                <c:pt idx="3356">
                  <c:v>1752.6041666666667</c:v>
                </c:pt>
                <c:pt idx="3357">
                  <c:v>1753.1250000000002</c:v>
                </c:pt>
                <c:pt idx="3358">
                  <c:v>1753.6458333333335</c:v>
                </c:pt>
                <c:pt idx="3359">
                  <c:v>1754.1666666666667</c:v>
                </c:pt>
                <c:pt idx="3360">
                  <c:v>1754.6875000000002</c:v>
                </c:pt>
                <c:pt idx="3361">
                  <c:v>1755.2083333333335</c:v>
                </c:pt>
                <c:pt idx="3362">
                  <c:v>1755.7291666666667</c:v>
                </c:pt>
                <c:pt idx="3363">
                  <c:v>1756.2500000000002</c:v>
                </c:pt>
                <c:pt idx="3364">
                  <c:v>1756.7708333333335</c:v>
                </c:pt>
                <c:pt idx="3365">
                  <c:v>1757.2916666666667</c:v>
                </c:pt>
                <c:pt idx="3366">
                  <c:v>1757.8125000000002</c:v>
                </c:pt>
                <c:pt idx="3367">
                  <c:v>1758.3333333333335</c:v>
                </c:pt>
                <c:pt idx="3368">
                  <c:v>1758.8541666666667</c:v>
                </c:pt>
                <c:pt idx="3369">
                  <c:v>1759.3750000000002</c:v>
                </c:pt>
                <c:pt idx="3370">
                  <c:v>1759.8958333333335</c:v>
                </c:pt>
                <c:pt idx="3371">
                  <c:v>1760.4166666666667</c:v>
                </c:pt>
                <c:pt idx="3372">
                  <c:v>1760.9375000000002</c:v>
                </c:pt>
                <c:pt idx="3373">
                  <c:v>1761.4583333333335</c:v>
                </c:pt>
                <c:pt idx="3374">
                  <c:v>1761.9791666666667</c:v>
                </c:pt>
                <c:pt idx="3375">
                  <c:v>1762.5000000000002</c:v>
                </c:pt>
                <c:pt idx="3376">
                  <c:v>1763.0208333333335</c:v>
                </c:pt>
                <c:pt idx="3377">
                  <c:v>1763.5416666666667</c:v>
                </c:pt>
                <c:pt idx="3378">
                  <c:v>1764.0625000000002</c:v>
                </c:pt>
                <c:pt idx="3379">
                  <c:v>1764.5833333333335</c:v>
                </c:pt>
                <c:pt idx="3380">
                  <c:v>1765.1041666666667</c:v>
                </c:pt>
                <c:pt idx="3381">
                  <c:v>1765.6250000000002</c:v>
                </c:pt>
                <c:pt idx="3382">
                  <c:v>1766.1458333333335</c:v>
                </c:pt>
                <c:pt idx="3383">
                  <c:v>1766.6666666666667</c:v>
                </c:pt>
                <c:pt idx="3384">
                  <c:v>1767.1875000000002</c:v>
                </c:pt>
                <c:pt idx="3385">
                  <c:v>1767.7083333333335</c:v>
                </c:pt>
                <c:pt idx="3386">
                  <c:v>1768.2291666666667</c:v>
                </c:pt>
                <c:pt idx="3387">
                  <c:v>1768.7500000000002</c:v>
                </c:pt>
                <c:pt idx="3388">
                  <c:v>1769.2708333333335</c:v>
                </c:pt>
                <c:pt idx="3389">
                  <c:v>1769.7916666666667</c:v>
                </c:pt>
                <c:pt idx="3390">
                  <c:v>1770.3125000000002</c:v>
                </c:pt>
                <c:pt idx="3391">
                  <c:v>1770.8333333333335</c:v>
                </c:pt>
                <c:pt idx="3392">
                  <c:v>1771.3541666666667</c:v>
                </c:pt>
                <c:pt idx="3393">
                  <c:v>1771.8750000000002</c:v>
                </c:pt>
                <c:pt idx="3394">
                  <c:v>1772.3958333333335</c:v>
                </c:pt>
                <c:pt idx="3395">
                  <c:v>1772.9166666666667</c:v>
                </c:pt>
                <c:pt idx="3396">
                  <c:v>1773.4375000000002</c:v>
                </c:pt>
                <c:pt idx="3397">
                  <c:v>1773.9583333333335</c:v>
                </c:pt>
                <c:pt idx="3398">
                  <c:v>1774.4791666666667</c:v>
                </c:pt>
                <c:pt idx="3399">
                  <c:v>1775.0000000000002</c:v>
                </c:pt>
                <c:pt idx="3400">
                  <c:v>1775.5208333333335</c:v>
                </c:pt>
                <c:pt idx="3401">
                  <c:v>1776.0416666666667</c:v>
                </c:pt>
                <c:pt idx="3402">
                  <c:v>1776.5625000000002</c:v>
                </c:pt>
                <c:pt idx="3403">
                  <c:v>1777.0833333333335</c:v>
                </c:pt>
                <c:pt idx="3404">
                  <c:v>1777.6041666666667</c:v>
                </c:pt>
                <c:pt idx="3405">
                  <c:v>1778.1250000000002</c:v>
                </c:pt>
                <c:pt idx="3406">
                  <c:v>1778.6458333333335</c:v>
                </c:pt>
                <c:pt idx="3407">
                  <c:v>1779.1666666666667</c:v>
                </c:pt>
                <c:pt idx="3408">
                  <c:v>1779.6875000000002</c:v>
                </c:pt>
                <c:pt idx="3409">
                  <c:v>1780.2083333333335</c:v>
                </c:pt>
                <c:pt idx="3410">
                  <c:v>1780.7291666666667</c:v>
                </c:pt>
                <c:pt idx="3411">
                  <c:v>1781.2500000000002</c:v>
                </c:pt>
                <c:pt idx="3412">
                  <c:v>1781.7708333333335</c:v>
                </c:pt>
                <c:pt idx="3413">
                  <c:v>1782.2916666666667</c:v>
                </c:pt>
                <c:pt idx="3414">
                  <c:v>1782.8125000000002</c:v>
                </c:pt>
                <c:pt idx="3415">
                  <c:v>1783.3333333333335</c:v>
                </c:pt>
                <c:pt idx="3416">
                  <c:v>1783.8541666666667</c:v>
                </c:pt>
                <c:pt idx="3417">
                  <c:v>1784.3750000000002</c:v>
                </c:pt>
                <c:pt idx="3418">
                  <c:v>1784.8958333333335</c:v>
                </c:pt>
                <c:pt idx="3419">
                  <c:v>1785.4166666666667</c:v>
                </c:pt>
                <c:pt idx="3420">
                  <c:v>1785.9375000000002</c:v>
                </c:pt>
                <c:pt idx="3421">
                  <c:v>1786.4583333333335</c:v>
                </c:pt>
                <c:pt idx="3422">
                  <c:v>1786.9791666666667</c:v>
                </c:pt>
                <c:pt idx="3423">
                  <c:v>1787.5000000000002</c:v>
                </c:pt>
                <c:pt idx="3424">
                  <c:v>1788.0208333333335</c:v>
                </c:pt>
                <c:pt idx="3425">
                  <c:v>1788.5416666666667</c:v>
                </c:pt>
                <c:pt idx="3426">
                  <c:v>1789.0625000000002</c:v>
                </c:pt>
                <c:pt idx="3427">
                  <c:v>1789.5833333333335</c:v>
                </c:pt>
                <c:pt idx="3428">
                  <c:v>1790.1041666666667</c:v>
                </c:pt>
                <c:pt idx="3429">
                  <c:v>1790.6250000000002</c:v>
                </c:pt>
                <c:pt idx="3430">
                  <c:v>1791.1458333333335</c:v>
                </c:pt>
                <c:pt idx="3431">
                  <c:v>1791.6666666666667</c:v>
                </c:pt>
                <c:pt idx="3432">
                  <c:v>1792.1875000000002</c:v>
                </c:pt>
                <c:pt idx="3433">
                  <c:v>1792.7083333333335</c:v>
                </c:pt>
                <c:pt idx="3434">
                  <c:v>1793.2291666666667</c:v>
                </c:pt>
                <c:pt idx="3435">
                  <c:v>1793.7500000000002</c:v>
                </c:pt>
                <c:pt idx="3436">
                  <c:v>1794.2708333333335</c:v>
                </c:pt>
                <c:pt idx="3437">
                  <c:v>1794.7916666666667</c:v>
                </c:pt>
                <c:pt idx="3438">
                  <c:v>1795.3125000000002</c:v>
                </c:pt>
                <c:pt idx="3439">
                  <c:v>1795.8333333333335</c:v>
                </c:pt>
                <c:pt idx="3440">
                  <c:v>1796.3541666666667</c:v>
                </c:pt>
                <c:pt idx="3441">
                  <c:v>1796.8750000000002</c:v>
                </c:pt>
                <c:pt idx="3442">
                  <c:v>1797.3958333333335</c:v>
                </c:pt>
                <c:pt idx="3443">
                  <c:v>1797.9166666666667</c:v>
                </c:pt>
                <c:pt idx="3444">
                  <c:v>1798.4375000000002</c:v>
                </c:pt>
                <c:pt idx="3445">
                  <c:v>1798.9583333333335</c:v>
                </c:pt>
                <c:pt idx="3446">
                  <c:v>1799.4791666666667</c:v>
                </c:pt>
                <c:pt idx="3447">
                  <c:v>1800.0000000000002</c:v>
                </c:pt>
                <c:pt idx="3448">
                  <c:v>1800.5208333333335</c:v>
                </c:pt>
                <c:pt idx="3449">
                  <c:v>1801.0416666666667</c:v>
                </c:pt>
                <c:pt idx="3450">
                  <c:v>1801.5625000000002</c:v>
                </c:pt>
                <c:pt idx="3451">
                  <c:v>1802.0833333333335</c:v>
                </c:pt>
                <c:pt idx="3452">
                  <c:v>1802.6041666666667</c:v>
                </c:pt>
                <c:pt idx="3453">
                  <c:v>1803.1250000000002</c:v>
                </c:pt>
                <c:pt idx="3454">
                  <c:v>1803.6458333333335</c:v>
                </c:pt>
                <c:pt idx="3455">
                  <c:v>1804.1666666666667</c:v>
                </c:pt>
                <c:pt idx="3456">
                  <c:v>1804.6875000000002</c:v>
                </c:pt>
                <c:pt idx="3457">
                  <c:v>1805.2083333333335</c:v>
                </c:pt>
                <c:pt idx="3458">
                  <c:v>1805.7291666666667</c:v>
                </c:pt>
                <c:pt idx="3459">
                  <c:v>1806.2500000000002</c:v>
                </c:pt>
                <c:pt idx="3460">
                  <c:v>1806.7708333333335</c:v>
                </c:pt>
                <c:pt idx="3461">
                  <c:v>1807.2916666666667</c:v>
                </c:pt>
                <c:pt idx="3462">
                  <c:v>1807.8125000000002</c:v>
                </c:pt>
                <c:pt idx="3463">
                  <c:v>1808.3333333333335</c:v>
                </c:pt>
                <c:pt idx="3464">
                  <c:v>1808.8541666666667</c:v>
                </c:pt>
                <c:pt idx="3465">
                  <c:v>1809.3750000000002</c:v>
                </c:pt>
                <c:pt idx="3466">
                  <c:v>1809.8958333333335</c:v>
                </c:pt>
                <c:pt idx="3467">
                  <c:v>1810.4166666666667</c:v>
                </c:pt>
                <c:pt idx="3468">
                  <c:v>1810.9375000000002</c:v>
                </c:pt>
                <c:pt idx="3469">
                  <c:v>1811.4583333333335</c:v>
                </c:pt>
                <c:pt idx="3470">
                  <c:v>1811.9791666666667</c:v>
                </c:pt>
                <c:pt idx="3471">
                  <c:v>1812.5000000000002</c:v>
                </c:pt>
                <c:pt idx="3472">
                  <c:v>1813.0208333333335</c:v>
                </c:pt>
                <c:pt idx="3473">
                  <c:v>1813.5416666666667</c:v>
                </c:pt>
                <c:pt idx="3474">
                  <c:v>1814.0625000000002</c:v>
                </c:pt>
                <c:pt idx="3475">
                  <c:v>1814.5833333333335</c:v>
                </c:pt>
                <c:pt idx="3476">
                  <c:v>1815.1041666666667</c:v>
                </c:pt>
                <c:pt idx="3477">
                  <c:v>1815.6250000000002</c:v>
                </c:pt>
                <c:pt idx="3478">
                  <c:v>1816.1458333333335</c:v>
                </c:pt>
                <c:pt idx="3479">
                  <c:v>1816.6666666666667</c:v>
                </c:pt>
                <c:pt idx="3480">
                  <c:v>1817.1875000000002</c:v>
                </c:pt>
                <c:pt idx="3481">
                  <c:v>1817.7083333333335</c:v>
                </c:pt>
                <c:pt idx="3482">
                  <c:v>1818.2291666666667</c:v>
                </c:pt>
                <c:pt idx="3483">
                  <c:v>1818.7500000000002</c:v>
                </c:pt>
                <c:pt idx="3484">
                  <c:v>1819.2708333333335</c:v>
                </c:pt>
                <c:pt idx="3485">
                  <c:v>1819.7916666666667</c:v>
                </c:pt>
                <c:pt idx="3486">
                  <c:v>1820.3125000000002</c:v>
                </c:pt>
                <c:pt idx="3487">
                  <c:v>1820.8333333333335</c:v>
                </c:pt>
                <c:pt idx="3488">
                  <c:v>1821.3541666666667</c:v>
                </c:pt>
                <c:pt idx="3489">
                  <c:v>1821.8750000000002</c:v>
                </c:pt>
                <c:pt idx="3490">
                  <c:v>1822.3958333333335</c:v>
                </c:pt>
                <c:pt idx="3491">
                  <c:v>1822.9166666666667</c:v>
                </c:pt>
                <c:pt idx="3492">
                  <c:v>1823.4375000000002</c:v>
                </c:pt>
                <c:pt idx="3493">
                  <c:v>1823.9583333333335</c:v>
                </c:pt>
                <c:pt idx="3494">
                  <c:v>1824.4791666666667</c:v>
                </c:pt>
                <c:pt idx="3495">
                  <c:v>1825.0000000000002</c:v>
                </c:pt>
                <c:pt idx="3496">
                  <c:v>1825.5208333333335</c:v>
                </c:pt>
                <c:pt idx="3497">
                  <c:v>1826.0416666666667</c:v>
                </c:pt>
                <c:pt idx="3498">
                  <c:v>1826.5625000000002</c:v>
                </c:pt>
                <c:pt idx="3499">
                  <c:v>1827.0833333333335</c:v>
                </c:pt>
                <c:pt idx="3500">
                  <c:v>1827.6041666666667</c:v>
                </c:pt>
                <c:pt idx="3501">
                  <c:v>1828.1250000000002</c:v>
                </c:pt>
                <c:pt idx="3502">
                  <c:v>1828.6458333333335</c:v>
                </c:pt>
                <c:pt idx="3503">
                  <c:v>1829.1666666666667</c:v>
                </c:pt>
                <c:pt idx="3504">
                  <c:v>1829.6875000000002</c:v>
                </c:pt>
                <c:pt idx="3505">
                  <c:v>1830.2083333333335</c:v>
                </c:pt>
                <c:pt idx="3506">
                  <c:v>1830.7291666666667</c:v>
                </c:pt>
                <c:pt idx="3507">
                  <c:v>1831.2500000000002</c:v>
                </c:pt>
                <c:pt idx="3508">
                  <c:v>1831.7708333333335</c:v>
                </c:pt>
                <c:pt idx="3509">
                  <c:v>1832.2916666666667</c:v>
                </c:pt>
                <c:pt idx="3510">
                  <c:v>1832.8125000000002</c:v>
                </c:pt>
                <c:pt idx="3511">
                  <c:v>1833.3333333333335</c:v>
                </c:pt>
                <c:pt idx="3512">
                  <c:v>1833.8541666666667</c:v>
                </c:pt>
                <c:pt idx="3513">
                  <c:v>1834.3750000000002</c:v>
                </c:pt>
                <c:pt idx="3514">
                  <c:v>1834.8958333333335</c:v>
                </c:pt>
                <c:pt idx="3515">
                  <c:v>1835.4166666666667</c:v>
                </c:pt>
                <c:pt idx="3516">
                  <c:v>1835.9375000000002</c:v>
                </c:pt>
                <c:pt idx="3517">
                  <c:v>1836.4583333333335</c:v>
                </c:pt>
                <c:pt idx="3518">
                  <c:v>1836.9791666666667</c:v>
                </c:pt>
                <c:pt idx="3519">
                  <c:v>1837.5000000000002</c:v>
                </c:pt>
                <c:pt idx="3520">
                  <c:v>1838.0208333333335</c:v>
                </c:pt>
                <c:pt idx="3521">
                  <c:v>1838.5416666666667</c:v>
                </c:pt>
                <c:pt idx="3522">
                  <c:v>1839.0625000000002</c:v>
                </c:pt>
                <c:pt idx="3523">
                  <c:v>1839.5833333333335</c:v>
                </c:pt>
                <c:pt idx="3524">
                  <c:v>1840.1041666666667</c:v>
                </c:pt>
                <c:pt idx="3525">
                  <c:v>1840.6250000000002</c:v>
                </c:pt>
                <c:pt idx="3526">
                  <c:v>1841.1458333333335</c:v>
                </c:pt>
                <c:pt idx="3527">
                  <c:v>1841.6666666666667</c:v>
                </c:pt>
                <c:pt idx="3528">
                  <c:v>1842.1875000000002</c:v>
                </c:pt>
                <c:pt idx="3529">
                  <c:v>1842.7083333333335</c:v>
                </c:pt>
                <c:pt idx="3530">
                  <c:v>1843.2291666666667</c:v>
                </c:pt>
                <c:pt idx="3531">
                  <c:v>1843.7500000000002</c:v>
                </c:pt>
                <c:pt idx="3532">
                  <c:v>1844.2708333333335</c:v>
                </c:pt>
                <c:pt idx="3533">
                  <c:v>1844.7916666666667</c:v>
                </c:pt>
                <c:pt idx="3534">
                  <c:v>1845.3125000000002</c:v>
                </c:pt>
                <c:pt idx="3535">
                  <c:v>1845.8333333333335</c:v>
                </c:pt>
                <c:pt idx="3536">
                  <c:v>1846.3541666666667</c:v>
                </c:pt>
                <c:pt idx="3537">
                  <c:v>1846.8750000000002</c:v>
                </c:pt>
                <c:pt idx="3538">
                  <c:v>1847.3958333333335</c:v>
                </c:pt>
                <c:pt idx="3539">
                  <c:v>1847.9166666666667</c:v>
                </c:pt>
                <c:pt idx="3540">
                  <c:v>1848.4375000000002</c:v>
                </c:pt>
                <c:pt idx="3541">
                  <c:v>1848.9583333333335</c:v>
                </c:pt>
                <c:pt idx="3542">
                  <c:v>1849.4791666666667</c:v>
                </c:pt>
                <c:pt idx="3543">
                  <c:v>1850.0000000000002</c:v>
                </c:pt>
                <c:pt idx="3544">
                  <c:v>1850.5208333333335</c:v>
                </c:pt>
                <c:pt idx="3545">
                  <c:v>1851.0416666666667</c:v>
                </c:pt>
                <c:pt idx="3546">
                  <c:v>1851.5625000000002</c:v>
                </c:pt>
                <c:pt idx="3547">
                  <c:v>1852.0833333333335</c:v>
                </c:pt>
                <c:pt idx="3548">
                  <c:v>1852.6041666666667</c:v>
                </c:pt>
                <c:pt idx="3549">
                  <c:v>1853.1250000000002</c:v>
                </c:pt>
                <c:pt idx="3550">
                  <c:v>1853.6458333333335</c:v>
                </c:pt>
                <c:pt idx="3551">
                  <c:v>1854.1666666666667</c:v>
                </c:pt>
                <c:pt idx="3552">
                  <c:v>1854.6875000000002</c:v>
                </c:pt>
                <c:pt idx="3553">
                  <c:v>1855.2083333333335</c:v>
                </c:pt>
                <c:pt idx="3554">
                  <c:v>1855.7291666666667</c:v>
                </c:pt>
                <c:pt idx="3555">
                  <c:v>1856.2500000000002</c:v>
                </c:pt>
                <c:pt idx="3556">
                  <c:v>1856.7708333333335</c:v>
                </c:pt>
                <c:pt idx="3557">
                  <c:v>1857.2916666666667</c:v>
                </c:pt>
                <c:pt idx="3558">
                  <c:v>1857.8125000000002</c:v>
                </c:pt>
                <c:pt idx="3559">
                  <c:v>1858.3333333333335</c:v>
                </c:pt>
                <c:pt idx="3560">
                  <c:v>1858.8541666666667</c:v>
                </c:pt>
                <c:pt idx="3561">
                  <c:v>1859.3750000000002</c:v>
                </c:pt>
                <c:pt idx="3562">
                  <c:v>1859.8958333333335</c:v>
                </c:pt>
                <c:pt idx="3563">
                  <c:v>1860.4166666666667</c:v>
                </c:pt>
                <c:pt idx="3564">
                  <c:v>1860.9375000000002</c:v>
                </c:pt>
                <c:pt idx="3565">
                  <c:v>1861.4583333333335</c:v>
                </c:pt>
                <c:pt idx="3566">
                  <c:v>1861.9791666666667</c:v>
                </c:pt>
                <c:pt idx="3567">
                  <c:v>1862.5000000000002</c:v>
                </c:pt>
                <c:pt idx="3568">
                  <c:v>1863.0208333333335</c:v>
                </c:pt>
                <c:pt idx="3569">
                  <c:v>1863.5416666666667</c:v>
                </c:pt>
                <c:pt idx="3570">
                  <c:v>1864.0625000000002</c:v>
                </c:pt>
                <c:pt idx="3571">
                  <c:v>1864.5833333333335</c:v>
                </c:pt>
                <c:pt idx="3572">
                  <c:v>1865.1041666666667</c:v>
                </c:pt>
                <c:pt idx="3573">
                  <c:v>1865.6250000000002</c:v>
                </c:pt>
                <c:pt idx="3574">
                  <c:v>1866.1458333333335</c:v>
                </c:pt>
                <c:pt idx="3575">
                  <c:v>1866.6666666666667</c:v>
                </c:pt>
                <c:pt idx="3576">
                  <c:v>1867.1875000000002</c:v>
                </c:pt>
                <c:pt idx="3577">
                  <c:v>1867.7083333333335</c:v>
                </c:pt>
                <c:pt idx="3578">
                  <c:v>1868.2291666666667</c:v>
                </c:pt>
                <c:pt idx="3579">
                  <c:v>1868.7500000000002</c:v>
                </c:pt>
                <c:pt idx="3580">
                  <c:v>1869.2708333333335</c:v>
                </c:pt>
                <c:pt idx="3581">
                  <c:v>1869.7916666666667</c:v>
                </c:pt>
                <c:pt idx="3582">
                  <c:v>1870.3125000000002</c:v>
                </c:pt>
                <c:pt idx="3583">
                  <c:v>1870.8333333333335</c:v>
                </c:pt>
                <c:pt idx="3584">
                  <c:v>1871.3541666666667</c:v>
                </c:pt>
                <c:pt idx="3585">
                  <c:v>1871.8750000000002</c:v>
                </c:pt>
                <c:pt idx="3586">
                  <c:v>1872.3958333333335</c:v>
                </c:pt>
                <c:pt idx="3587">
                  <c:v>1872.9166666666667</c:v>
                </c:pt>
                <c:pt idx="3588">
                  <c:v>1873.4375000000002</c:v>
                </c:pt>
                <c:pt idx="3589">
                  <c:v>1873.9583333333335</c:v>
                </c:pt>
                <c:pt idx="3590">
                  <c:v>1874.4791666666667</c:v>
                </c:pt>
                <c:pt idx="3591">
                  <c:v>1875.0000000000002</c:v>
                </c:pt>
                <c:pt idx="3592">
                  <c:v>1875.5208333333335</c:v>
                </c:pt>
                <c:pt idx="3593">
                  <c:v>1876.0416666666667</c:v>
                </c:pt>
                <c:pt idx="3594">
                  <c:v>1876.5625000000002</c:v>
                </c:pt>
                <c:pt idx="3595">
                  <c:v>1877.0833333333335</c:v>
                </c:pt>
                <c:pt idx="3596">
                  <c:v>1877.6041666666667</c:v>
                </c:pt>
                <c:pt idx="3597">
                  <c:v>1878.1250000000002</c:v>
                </c:pt>
                <c:pt idx="3598">
                  <c:v>1878.6458333333335</c:v>
                </c:pt>
                <c:pt idx="3599">
                  <c:v>1879.1666666666667</c:v>
                </c:pt>
                <c:pt idx="3600">
                  <c:v>1879.6875000000002</c:v>
                </c:pt>
                <c:pt idx="3601">
                  <c:v>1880.2083333333335</c:v>
                </c:pt>
                <c:pt idx="3602">
                  <c:v>1880.7291666666667</c:v>
                </c:pt>
                <c:pt idx="3603">
                  <c:v>1881.2500000000002</c:v>
                </c:pt>
                <c:pt idx="3604">
                  <c:v>1881.7708333333335</c:v>
                </c:pt>
                <c:pt idx="3605">
                  <c:v>1882.2916666666667</c:v>
                </c:pt>
                <c:pt idx="3606">
                  <c:v>1882.8125000000002</c:v>
                </c:pt>
                <c:pt idx="3607">
                  <c:v>1883.3333333333335</c:v>
                </c:pt>
                <c:pt idx="3608">
                  <c:v>1883.8541666666667</c:v>
                </c:pt>
                <c:pt idx="3609">
                  <c:v>1884.3750000000002</c:v>
                </c:pt>
                <c:pt idx="3610">
                  <c:v>1884.8958333333335</c:v>
                </c:pt>
                <c:pt idx="3611">
                  <c:v>1885.4166666666667</c:v>
                </c:pt>
                <c:pt idx="3612">
                  <c:v>1885.9375000000002</c:v>
                </c:pt>
                <c:pt idx="3613">
                  <c:v>1886.4583333333335</c:v>
                </c:pt>
                <c:pt idx="3614">
                  <c:v>1886.9791666666667</c:v>
                </c:pt>
                <c:pt idx="3615">
                  <c:v>1887.5000000000002</c:v>
                </c:pt>
                <c:pt idx="3616">
                  <c:v>1888.0208333333335</c:v>
                </c:pt>
                <c:pt idx="3617">
                  <c:v>1888.5416666666667</c:v>
                </c:pt>
                <c:pt idx="3618">
                  <c:v>1889.0625000000002</c:v>
                </c:pt>
                <c:pt idx="3619">
                  <c:v>1889.5833333333335</c:v>
                </c:pt>
                <c:pt idx="3620">
                  <c:v>1890.1041666666667</c:v>
                </c:pt>
                <c:pt idx="3621">
                  <c:v>1890.6250000000002</c:v>
                </c:pt>
                <c:pt idx="3622">
                  <c:v>1891.1458333333335</c:v>
                </c:pt>
                <c:pt idx="3623">
                  <c:v>1891.6666666666667</c:v>
                </c:pt>
                <c:pt idx="3624">
                  <c:v>1892.1875000000002</c:v>
                </c:pt>
                <c:pt idx="3625">
                  <c:v>1892.7083333333335</c:v>
                </c:pt>
                <c:pt idx="3626">
                  <c:v>1893.2291666666667</c:v>
                </c:pt>
                <c:pt idx="3627">
                  <c:v>1893.7500000000002</c:v>
                </c:pt>
                <c:pt idx="3628">
                  <c:v>1894.2708333333335</c:v>
                </c:pt>
                <c:pt idx="3629">
                  <c:v>1894.7916666666667</c:v>
                </c:pt>
                <c:pt idx="3630">
                  <c:v>1895.3125000000002</c:v>
                </c:pt>
                <c:pt idx="3631">
                  <c:v>1895.8333333333335</c:v>
                </c:pt>
                <c:pt idx="3632">
                  <c:v>1896.3541666666667</c:v>
                </c:pt>
                <c:pt idx="3633">
                  <c:v>1896.8750000000002</c:v>
                </c:pt>
                <c:pt idx="3634">
                  <c:v>1897.3958333333335</c:v>
                </c:pt>
                <c:pt idx="3635">
                  <c:v>1897.9166666666667</c:v>
                </c:pt>
                <c:pt idx="3636">
                  <c:v>1898.4375000000002</c:v>
                </c:pt>
                <c:pt idx="3637">
                  <c:v>1898.9583333333335</c:v>
                </c:pt>
                <c:pt idx="3638">
                  <c:v>1899.4791666666667</c:v>
                </c:pt>
                <c:pt idx="3639">
                  <c:v>1900.0000000000002</c:v>
                </c:pt>
                <c:pt idx="3640">
                  <c:v>1900.5208333333335</c:v>
                </c:pt>
                <c:pt idx="3641">
                  <c:v>1901.0416666666667</c:v>
                </c:pt>
                <c:pt idx="3642">
                  <c:v>1901.5625000000002</c:v>
                </c:pt>
                <c:pt idx="3643">
                  <c:v>1902.0833333333335</c:v>
                </c:pt>
                <c:pt idx="3644">
                  <c:v>1902.6041666666667</c:v>
                </c:pt>
                <c:pt idx="3645">
                  <c:v>1903.1250000000002</c:v>
                </c:pt>
                <c:pt idx="3646">
                  <c:v>1903.6458333333335</c:v>
                </c:pt>
                <c:pt idx="3647">
                  <c:v>1904.1666666666667</c:v>
                </c:pt>
                <c:pt idx="3648">
                  <c:v>1904.6875000000002</c:v>
                </c:pt>
                <c:pt idx="3649">
                  <c:v>1905.2083333333335</c:v>
                </c:pt>
                <c:pt idx="3650">
                  <c:v>1905.7291666666667</c:v>
                </c:pt>
                <c:pt idx="3651">
                  <c:v>1906.2500000000002</c:v>
                </c:pt>
                <c:pt idx="3652">
                  <c:v>1906.7708333333335</c:v>
                </c:pt>
                <c:pt idx="3653">
                  <c:v>1907.2916666666667</c:v>
                </c:pt>
                <c:pt idx="3654">
                  <c:v>1907.8125000000002</c:v>
                </c:pt>
                <c:pt idx="3655">
                  <c:v>1908.3333333333335</c:v>
                </c:pt>
                <c:pt idx="3656">
                  <c:v>1908.8541666666667</c:v>
                </c:pt>
                <c:pt idx="3657">
                  <c:v>1909.3750000000002</c:v>
                </c:pt>
                <c:pt idx="3658">
                  <c:v>1909.8958333333335</c:v>
                </c:pt>
                <c:pt idx="3659">
                  <c:v>1910.4166666666667</c:v>
                </c:pt>
                <c:pt idx="3660">
                  <c:v>1910.9375000000002</c:v>
                </c:pt>
                <c:pt idx="3661">
                  <c:v>1911.4583333333335</c:v>
                </c:pt>
                <c:pt idx="3662">
                  <c:v>1911.9791666666667</c:v>
                </c:pt>
                <c:pt idx="3663">
                  <c:v>1912.5000000000002</c:v>
                </c:pt>
                <c:pt idx="3664">
                  <c:v>1913.0208333333335</c:v>
                </c:pt>
                <c:pt idx="3665">
                  <c:v>1913.5416666666667</c:v>
                </c:pt>
                <c:pt idx="3666">
                  <c:v>1914.0625000000002</c:v>
                </c:pt>
                <c:pt idx="3667">
                  <c:v>1914.5833333333335</c:v>
                </c:pt>
                <c:pt idx="3668">
                  <c:v>1915.1041666666667</c:v>
                </c:pt>
                <c:pt idx="3669">
                  <c:v>1915.6250000000002</c:v>
                </c:pt>
                <c:pt idx="3670">
                  <c:v>1916.1458333333335</c:v>
                </c:pt>
                <c:pt idx="3671">
                  <c:v>1916.6666666666667</c:v>
                </c:pt>
                <c:pt idx="3672">
                  <c:v>1917.1875000000002</c:v>
                </c:pt>
                <c:pt idx="3673">
                  <c:v>1917.7083333333335</c:v>
                </c:pt>
                <c:pt idx="3674">
                  <c:v>1918.2291666666667</c:v>
                </c:pt>
                <c:pt idx="3675">
                  <c:v>1918.7500000000002</c:v>
                </c:pt>
                <c:pt idx="3676">
                  <c:v>1919.2708333333335</c:v>
                </c:pt>
                <c:pt idx="3677">
                  <c:v>1919.7916666666667</c:v>
                </c:pt>
                <c:pt idx="3678">
                  <c:v>1920.3125000000002</c:v>
                </c:pt>
                <c:pt idx="3679">
                  <c:v>1920.8333333333335</c:v>
                </c:pt>
                <c:pt idx="3680">
                  <c:v>1921.3541666666667</c:v>
                </c:pt>
                <c:pt idx="3681">
                  <c:v>1921.8750000000002</c:v>
                </c:pt>
                <c:pt idx="3682">
                  <c:v>1922.3958333333335</c:v>
                </c:pt>
                <c:pt idx="3683">
                  <c:v>1922.9166666666667</c:v>
                </c:pt>
                <c:pt idx="3684">
                  <c:v>1923.4375000000002</c:v>
                </c:pt>
                <c:pt idx="3685">
                  <c:v>1923.9583333333335</c:v>
                </c:pt>
                <c:pt idx="3686">
                  <c:v>1924.4791666666667</c:v>
                </c:pt>
                <c:pt idx="3687">
                  <c:v>1925.0000000000002</c:v>
                </c:pt>
                <c:pt idx="3688">
                  <c:v>1925.5208333333335</c:v>
                </c:pt>
                <c:pt idx="3689">
                  <c:v>1926.0416666666667</c:v>
                </c:pt>
                <c:pt idx="3690">
                  <c:v>1926.5625000000002</c:v>
                </c:pt>
                <c:pt idx="3691">
                  <c:v>1927.0833333333335</c:v>
                </c:pt>
                <c:pt idx="3692">
                  <c:v>1927.6041666666667</c:v>
                </c:pt>
                <c:pt idx="3693">
                  <c:v>1928.1250000000002</c:v>
                </c:pt>
                <c:pt idx="3694">
                  <c:v>1928.6458333333335</c:v>
                </c:pt>
                <c:pt idx="3695">
                  <c:v>1929.1666666666667</c:v>
                </c:pt>
                <c:pt idx="3696">
                  <c:v>1929.6875000000002</c:v>
                </c:pt>
                <c:pt idx="3697">
                  <c:v>1930.2083333333335</c:v>
                </c:pt>
                <c:pt idx="3698">
                  <c:v>1930.7291666666667</c:v>
                </c:pt>
                <c:pt idx="3699">
                  <c:v>1931.2500000000002</c:v>
                </c:pt>
                <c:pt idx="3700">
                  <c:v>1931.7708333333335</c:v>
                </c:pt>
                <c:pt idx="3701">
                  <c:v>1932.2916666666667</c:v>
                </c:pt>
                <c:pt idx="3702">
                  <c:v>1932.8125000000002</c:v>
                </c:pt>
                <c:pt idx="3703">
                  <c:v>1933.3333333333335</c:v>
                </c:pt>
                <c:pt idx="3704">
                  <c:v>1933.8541666666667</c:v>
                </c:pt>
                <c:pt idx="3705">
                  <c:v>1934.3750000000002</c:v>
                </c:pt>
                <c:pt idx="3706">
                  <c:v>1934.8958333333335</c:v>
                </c:pt>
                <c:pt idx="3707">
                  <c:v>1935.4166666666667</c:v>
                </c:pt>
                <c:pt idx="3708">
                  <c:v>1935.9375000000002</c:v>
                </c:pt>
                <c:pt idx="3709">
                  <c:v>1936.4583333333335</c:v>
                </c:pt>
                <c:pt idx="3710">
                  <c:v>1936.9791666666667</c:v>
                </c:pt>
                <c:pt idx="3711">
                  <c:v>1937.5000000000002</c:v>
                </c:pt>
                <c:pt idx="3712">
                  <c:v>1938.0208333333335</c:v>
                </c:pt>
                <c:pt idx="3713">
                  <c:v>1938.5416666666667</c:v>
                </c:pt>
                <c:pt idx="3714">
                  <c:v>1939.0625000000002</c:v>
                </c:pt>
                <c:pt idx="3715">
                  <c:v>1939.5833333333335</c:v>
                </c:pt>
                <c:pt idx="3716">
                  <c:v>1940.1041666666667</c:v>
                </c:pt>
                <c:pt idx="3717">
                  <c:v>1940.6250000000002</c:v>
                </c:pt>
                <c:pt idx="3718">
                  <c:v>1941.1458333333335</c:v>
                </c:pt>
                <c:pt idx="3719">
                  <c:v>1941.6666666666667</c:v>
                </c:pt>
                <c:pt idx="3720">
                  <c:v>1942.1875000000002</c:v>
                </c:pt>
                <c:pt idx="3721">
                  <c:v>1942.7083333333335</c:v>
                </c:pt>
                <c:pt idx="3722">
                  <c:v>1943.2291666666667</c:v>
                </c:pt>
                <c:pt idx="3723">
                  <c:v>1943.7500000000002</c:v>
                </c:pt>
                <c:pt idx="3724">
                  <c:v>1944.2708333333335</c:v>
                </c:pt>
                <c:pt idx="3725">
                  <c:v>1944.7916666666667</c:v>
                </c:pt>
                <c:pt idx="3726">
                  <c:v>1945.3125000000002</c:v>
                </c:pt>
                <c:pt idx="3727">
                  <c:v>1945.8333333333335</c:v>
                </c:pt>
                <c:pt idx="3728">
                  <c:v>1946.3541666666667</c:v>
                </c:pt>
                <c:pt idx="3729">
                  <c:v>1946.8750000000002</c:v>
                </c:pt>
                <c:pt idx="3730">
                  <c:v>1947.3958333333335</c:v>
                </c:pt>
                <c:pt idx="3731">
                  <c:v>1947.9166666666667</c:v>
                </c:pt>
                <c:pt idx="3732">
                  <c:v>1948.4375000000002</c:v>
                </c:pt>
                <c:pt idx="3733">
                  <c:v>1948.9583333333335</c:v>
                </c:pt>
                <c:pt idx="3734">
                  <c:v>1949.4791666666667</c:v>
                </c:pt>
                <c:pt idx="3735">
                  <c:v>1950.0000000000002</c:v>
                </c:pt>
                <c:pt idx="3736">
                  <c:v>1950.5208333333335</c:v>
                </c:pt>
                <c:pt idx="3737">
                  <c:v>1951.0416666666667</c:v>
                </c:pt>
                <c:pt idx="3738">
                  <c:v>1951.5625000000002</c:v>
                </c:pt>
                <c:pt idx="3739">
                  <c:v>1952.0833333333335</c:v>
                </c:pt>
                <c:pt idx="3740">
                  <c:v>1952.6041666666667</c:v>
                </c:pt>
                <c:pt idx="3741">
                  <c:v>1953.1250000000002</c:v>
                </c:pt>
                <c:pt idx="3742">
                  <c:v>1953.6458333333335</c:v>
                </c:pt>
                <c:pt idx="3743">
                  <c:v>1954.1666666666667</c:v>
                </c:pt>
                <c:pt idx="3744">
                  <c:v>1954.6875000000002</c:v>
                </c:pt>
                <c:pt idx="3745">
                  <c:v>1955.2083333333335</c:v>
                </c:pt>
                <c:pt idx="3746">
                  <c:v>1955.7291666666667</c:v>
                </c:pt>
                <c:pt idx="3747">
                  <c:v>1956.2500000000002</c:v>
                </c:pt>
                <c:pt idx="3748">
                  <c:v>1956.7708333333335</c:v>
                </c:pt>
                <c:pt idx="3749">
                  <c:v>1957.2916666666667</c:v>
                </c:pt>
                <c:pt idx="3750">
                  <c:v>1957.8125000000002</c:v>
                </c:pt>
                <c:pt idx="3751">
                  <c:v>1958.3333333333335</c:v>
                </c:pt>
                <c:pt idx="3752">
                  <c:v>1958.8541666666667</c:v>
                </c:pt>
                <c:pt idx="3753">
                  <c:v>1959.3750000000002</c:v>
                </c:pt>
                <c:pt idx="3754">
                  <c:v>1959.8958333333335</c:v>
                </c:pt>
                <c:pt idx="3755">
                  <c:v>1960.4166666666667</c:v>
                </c:pt>
                <c:pt idx="3756">
                  <c:v>1960.9375000000002</c:v>
                </c:pt>
                <c:pt idx="3757">
                  <c:v>1961.4583333333335</c:v>
                </c:pt>
                <c:pt idx="3758">
                  <c:v>1961.9791666666667</c:v>
                </c:pt>
                <c:pt idx="3759">
                  <c:v>1962.5000000000002</c:v>
                </c:pt>
                <c:pt idx="3760">
                  <c:v>1963.0208333333335</c:v>
                </c:pt>
                <c:pt idx="3761">
                  <c:v>1963.5416666666667</c:v>
                </c:pt>
                <c:pt idx="3762">
                  <c:v>1964.0625000000002</c:v>
                </c:pt>
                <c:pt idx="3763">
                  <c:v>1964.5833333333335</c:v>
                </c:pt>
                <c:pt idx="3764">
                  <c:v>1965.1041666666667</c:v>
                </c:pt>
                <c:pt idx="3765">
                  <c:v>1965.6250000000002</c:v>
                </c:pt>
                <c:pt idx="3766">
                  <c:v>1966.1458333333335</c:v>
                </c:pt>
                <c:pt idx="3767">
                  <c:v>1966.6666666666667</c:v>
                </c:pt>
                <c:pt idx="3768">
                  <c:v>1967.1875000000002</c:v>
                </c:pt>
                <c:pt idx="3769">
                  <c:v>1967.7083333333335</c:v>
                </c:pt>
                <c:pt idx="3770">
                  <c:v>1968.2291666666667</c:v>
                </c:pt>
                <c:pt idx="3771">
                  <c:v>1968.7500000000002</c:v>
                </c:pt>
                <c:pt idx="3772">
                  <c:v>1969.2708333333335</c:v>
                </c:pt>
                <c:pt idx="3773">
                  <c:v>1969.7916666666667</c:v>
                </c:pt>
                <c:pt idx="3774">
                  <c:v>1970.3125000000002</c:v>
                </c:pt>
                <c:pt idx="3775">
                  <c:v>1970.8333333333335</c:v>
                </c:pt>
                <c:pt idx="3776">
                  <c:v>1971.3541666666667</c:v>
                </c:pt>
                <c:pt idx="3777">
                  <c:v>1971.8750000000002</c:v>
                </c:pt>
                <c:pt idx="3778">
                  <c:v>1972.3958333333335</c:v>
                </c:pt>
                <c:pt idx="3779">
                  <c:v>1972.9166666666667</c:v>
                </c:pt>
                <c:pt idx="3780">
                  <c:v>1973.4375000000002</c:v>
                </c:pt>
                <c:pt idx="3781">
                  <c:v>1973.9583333333335</c:v>
                </c:pt>
                <c:pt idx="3782">
                  <c:v>1974.4791666666667</c:v>
                </c:pt>
                <c:pt idx="3783">
                  <c:v>1975.0000000000002</c:v>
                </c:pt>
                <c:pt idx="3784">
                  <c:v>1975.5208333333335</c:v>
                </c:pt>
                <c:pt idx="3785">
                  <c:v>1976.0416666666667</c:v>
                </c:pt>
                <c:pt idx="3786">
                  <c:v>1976.5625000000002</c:v>
                </c:pt>
                <c:pt idx="3787">
                  <c:v>1977.0833333333335</c:v>
                </c:pt>
                <c:pt idx="3788">
                  <c:v>1977.6041666666667</c:v>
                </c:pt>
                <c:pt idx="3789">
                  <c:v>1978.1250000000002</c:v>
                </c:pt>
                <c:pt idx="3790">
                  <c:v>1978.6458333333335</c:v>
                </c:pt>
                <c:pt idx="3791">
                  <c:v>1979.1666666666667</c:v>
                </c:pt>
                <c:pt idx="3792">
                  <c:v>1979.6875000000002</c:v>
                </c:pt>
                <c:pt idx="3793">
                  <c:v>1980.2083333333335</c:v>
                </c:pt>
                <c:pt idx="3794">
                  <c:v>1980.7291666666667</c:v>
                </c:pt>
                <c:pt idx="3795">
                  <c:v>1981.2500000000002</c:v>
                </c:pt>
                <c:pt idx="3796">
                  <c:v>1981.7708333333335</c:v>
                </c:pt>
                <c:pt idx="3797">
                  <c:v>1982.2916666666667</c:v>
                </c:pt>
                <c:pt idx="3798">
                  <c:v>1982.8125000000002</c:v>
                </c:pt>
                <c:pt idx="3799">
                  <c:v>1983.3333333333335</c:v>
                </c:pt>
                <c:pt idx="3800">
                  <c:v>1983.8541666666667</c:v>
                </c:pt>
                <c:pt idx="3801">
                  <c:v>1984.3750000000002</c:v>
                </c:pt>
                <c:pt idx="3802">
                  <c:v>1984.8958333333335</c:v>
                </c:pt>
                <c:pt idx="3803">
                  <c:v>1985.4166666666667</c:v>
                </c:pt>
                <c:pt idx="3804">
                  <c:v>1985.9375000000002</c:v>
                </c:pt>
                <c:pt idx="3805">
                  <c:v>1986.4583333333335</c:v>
                </c:pt>
                <c:pt idx="3806">
                  <c:v>1986.9791666666667</c:v>
                </c:pt>
                <c:pt idx="3807">
                  <c:v>1987.5000000000002</c:v>
                </c:pt>
                <c:pt idx="3808">
                  <c:v>1988.0208333333335</c:v>
                </c:pt>
                <c:pt idx="3809">
                  <c:v>1988.5416666666667</c:v>
                </c:pt>
                <c:pt idx="3810">
                  <c:v>1989.0625000000002</c:v>
                </c:pt>
                <c:pt idx="3811">
                  <c:v>1989.5833333333335</c:v>
                </c:pt>
                <c:pt idx="3812">
                  <c:v>1990.1041666666667</c:v>
                </c:pt>
                <c:pt idx="3813">
                  <c:v>1990.6250000000002</c:v>
                </c:pt>
                <c:pt idx="3814">
                  <c:v>1991.1458333333335</c:v>
                </c:pt>
                <c:pt idx="3815">
                  <c:v>1991.6666666666667</c:v>
                </c:pt>
                <c:pt idx="3816">
                  <c:v>1992.1875000000002</c:v>
                </c:pt>
                <c:pt idx="3817">
                  <c:v>1992.7083333333335</c:v>
                </c:pt>
                <c:pt idx="3818">
                  <c:v>1993.2291666666667</c:v>
                </c:pt>
                <c:pt idx="3819">
                  <c:v>1993.7500000000002</c:v>
                </c:pt>
                <c:pt idx="3820">
                  <c:v>1994.2708333333335</c:v>
                </c:pt>
                <c:pt idx="3821">
                  <c:v>1994.7916666666667</c:v>
                </c:pt>
                <c:pt idx="3822">
                  <c:v>1995.3125000000002</c:v>
                </c:pt>
                <c:pt idx="3823">
                  <c:v>1995.8333333333335</c:v>
                </c:pt>
                <c:pt idx="3824">
                  <c:v>1996.3541666666667</c:v>
                </c:pt>
                <c:pt idx="3825">
                  <c:v>1996.8750000000002</c:v>
                </c:pt>
                <c:pt idx="3826">
                  <c:v>1997.3958333333335</c:v>
                </c:pt>
                <c:pt idx="3827">
                  <c:v>1997.9166666666667</c:v>
                </c:pt>
                <c:pt idx="3828">
                  <c:v>1998.4375000000002</c:v>
                </c:pt>
                <c:pt idx="3829">
                  <c:v>1998.9583333333335</c:v>
                </c:pt>
                <c:pt idx="3830">
                  <c:v>1999.4791666666667</c:v>
                </c:pt>
                <c:pt idx="3831">
                  <c:v>2000.0000000000002</c:v>
                </c:pt>
                <c:pt idx="3832">
                  <c:v>2000.5208333333335</c:v>
                </c:pt>
                <c:pt idx="3833">
                  <c:v>2001.0416666666667</c:v>
                </c:pt>
                <c:pt idx="3834">
                  <c:v>2001.5625000000002</c:v>
                </c:pt>
                <c:pt idx="3835">
                  <c:v>2002.0833333333335</c:v>
                </c:pt>
                <c:pt idx="3836">
                  <c:v>2002.6041666666667</c:v>
                </c:pt>
                <c:pt idx="3837">
                  <c:v>2003.1250000000002</c:v>
                </c:pt>
                <c:pt idx="3838">
                  <c:v>2003.6458333333335</c:v>
                </c:pt>
                <c:pt idx="3839">
                  <c:v>2004.1666666666667</c:v>
                </c:pt>
                <c:pt idx="3840">
                  <c:v>2004.6875000000002</c:v>
                </c:pt>
                <c:pt idx="3841">
                  <c:v>2005.2083333333335</c:v>
                </c:pt>
                <c:pt idx="3842">
                  <c:v>2005.7291666666667</c:v>
                </c:pt>
                <c:pt idx="3843">
                  <c:v>2006.2500000000002</c:v>
                </c:pt>
                <c:pt idx="3844">
                  <c:v>2006.7708333333335</c:v>
                </c:pt>
                <c:pt idx="3845">
                  <c:v>2007.2916666666667</c:v>
                </c:pt>
                <c:pt idx="3846">
                  <c:v>2007.8125000000002</c:v>
                </c:pt>
                <c:pt idx="3847">
                  <c:v>2008.3333333333335</c:v>
                </c:pt>
                <c:pt idx="3848">
                  <c:v>2008.8541666666667</c:v>
                </c:pt>
                <c:pt idx="3849">
                  <c:v>2009.3750000000002</c:v>
                </c:pt>
                <c:pt idx="3850">
                  <c:v>2009.8958333333335</c:v>
                </c:pt>
                <c:pt idx="3851">
                  <c:v>2010.4166666666667</c:v>
                </c:pt>
                <c:pt idx="3852">
                  <c:v>2010.9375000000002</c:v>
                </c:pt>
                <c:pt idx="3853">
                  <c:v>2011.4583333333335</c:v>
                </c:pt>
                <c:pt idx="3854">
                  <c:v>2011.9791666666667</c:v>
                </c:pt>
                <c:pt idx="3855">
                  <c:v>2012.5000000000002</c:v>
                </c:pt>
                <c:pt idx="3856">
                  <c:v>2013.0208333333335</c:v>
                </c:pt>
                <c:pt idx="3857">
                  <c:v>2013.5416666666667</c:v>
                </c:pt>
                <c:pt idx="3858">
                  <c:v>2014.0625000000002</c:v>
                </c:pt>
                <c:pt idx="3859">
                  <c:v>2014.5833333333335</c:v>
                </c:pt>
                <c:pt idx="3860">
                  <c:v>2015.1041666666667</c:v>
                </c:pt>
                <c:pt idx="3861">
                  <c:v>2015.6250000000002</c:v>
                </c:pt>
                <c:pt idx="3862">
                  <c:v>2016.1458333333335</c:v>
                </c:pt>
                <c:pt idx="3863">
                  <c:v>2016.6666666666667</c:v>
                </c:pt>
                <c:pt idx="3864">
                  <c:v>2017.1875000000002</c:v>
                </c:pt>
                <c:pt idx="3865">
                  <c:v>2017.7083333333335</c:v>
                </c:pt>
                <c:pt idx="3866">
                  <c:v>2018.2291666666667</c:v>
                </c:pt>
                <c:pt idx="3867">
                  <c:v>2018.7500000000002</c:v>
                </c:pt>
                <c:pt idx="3868">
                  <c:v>2019.2708333333335</c:v>
                </c:pt>
                <c:pt idx="3869">
                  <c:v>2019.7916666666667</c:v>
                </c:pt>
                <c:pt idx="3870">
                  <c:v>2020.3125000000002</c:v>
                </c:pt>
                <c:pt idx="3871">
                  <c:v>2020.8333333333335</c:v>
                </c:pt>
                <c:pt idx="3872">
                  <c:v>2021.3541666666667</c:v>
                </c:pt>
                <c:pt idx="3873">
                  <c:v>2021.8750000000002</c:v>
                </c:pt>
                <c:pt idx="3874">
                  <c:v>2022.3958333333335</c:v>
                </c:pt>
                <c:pt idx="3875">
                  <c:v>2022.9166666666667</c:v>
                </c:pt>
                <c:pt idx="3876">
                  <c:v>2023.4375000000002</c:v>
                </c:pt>
                <c:pt idx="3877">
                  <c:v>2023.9583333333335</c:v>
                </c:pt>
                <c:pt idx="3878">
                  <c:v>2024.4791666666667</c:v>
                </c:pt>
                <c:pt idx="3879">
                  <c:v>2025.0000000000002</c:v>
                </c:pt>
                <c:pt idx="3880">
                  <c:v>2025.5208333333335</c:v>
                </c:pt>
                <c:pt idx="3881">
                  <c:v>2026.0416666666667</c:v>
                </c:pt>
                <c:pt idx="3882">
                  <c:v>2026.5625000000002</c:v>
                </c:pt>
                <c:pt idx="3883">
                  <c:v>2027.0833333333335</c:v>
                </c:pt>
                <c:pt idx="3884">
                  <c:v>2027.6041666666667</c:v>
                </c:pt>
                <c:pt idx="3885">
                  <c:v>2028.1250000000002</c:v>
                </c:pt>
                <c:pt idx="3886">
                  <c:v>2028.6458333333335</c:v>
                </c:pt>
                <c:pt idx="3887">
                  <c:v>2029.1666666666667</c:v>
                </c:pt>
                <c:pt idx="3888">
                  <c:v>2029.6875000000002</c:v>
                </c:pt>
                <c:pt idx="3889">
                  <c:v>2030.2083333333335</c:v>
                </c:pt>
                <c:pt idx="3890">
                  <c:v>2030.7291666666667</c:v>
                </c:pt>
                <c:pt idx="3891">
                  <c:v>2031.2500000000002</c:v>
                </c:pt>
                <c:pt idx="3892">
                  <c:v>2031.7708333333335</c:v>
                </c:pt>
                <c:pt idx="3893">
                  <c:v>2032.2916666666667</c:v>
                </c:pt>
                <c:pt idx="3894">
                  <c:v>2032.8125000000002</c:v>
                </c:pt>
                <c:pt idx="3895">
                  <c:v>2033.3333333333335</c:v>
                </c:pt>
                <c:pt idx="3896">
                  <c:v>2033.8541666666667</c:v>
                </c:pt>
                <c:pt idx="3897">
                  <c:v>2034.3750000000002</c:v>
                </c:pt>
                <c:pt idx="3898">
                  <c:v>2034.8958333333335</c:v>
                </c:pt>
                <c:pt idx="3899">
                  <c:v>2035.4166666666667</c:v>
                </c:pt>
                <c:pt idx="3900">
                  <c:v>2035.9375000000002</c:v>
                </c:pt>
                <c:pt idx="3901">
                  <c:v>2036.4583333333335</c:v>
                </c:pt>
                <c:pt idx="3902">
                  <c:v>2036.9791666666667</c:v>
                </c:pt>
                <c:pt idx="3903">
                  <c:v>2037.5000000000002</c:v>
                </c:pt>
                <c:pt idx="3904">
                  <c:v>2038.0208333333335</c:v>
                </c:pt>
                <c:pt idx="3905">
                  <c:v>2038.5416666666667</c:v>
                </c:pt>
                <c:pt idx="3906">
                  <c:v>2039.0625000000002</c:v>
                </c:pt>
                <c:pt idx="3907">
                  <c:v>2039.5833333333335</c:v>
                </c:pt>
                <c:pt idx="3908">
                  <c:v>2040.1041666666667</c:v>
                </c:pt>
                <c:pt idx="3909">
                  <c:v>2040.6250000000002</c:v>
                </c:pt>
                <c:pt idx="3910">
                  <c:v>2041.1458333333335</c:v>
                </c:pt>
                <c:pt idx="3911">
                  <c:v>2041.6666666666667</c:v>
                </c:pt>
                <c:pt idx="3912">
                  <c:v>2042.1875000000002</c:v>
                </c:pt>
                <c:pt idx="3913">
                  <c:v>2042.7083333333335</c:v>
                </c:pt>
                <c:pt idx="3914">
                  <c:v>2043.2291666666667</c:v>
                </c:pt>
                <c:pt idx="3915">
                  <c:v>2043.7500000000002</c:v>
                </c:pt>
                <c:pt idx="3916">
                  <c:v>2044.2708333333335</c:v>
                </c:pt>
                <c:pt idx="3917">
                  <c:v>2044.7916666666667</c:v>
                </c:pt>
                <c:pt idx="3918">
                  <c:v>2045.3125000000002</c:v>
                </c:pt>
                <c:pt idx="3919">
                  <c:v>2045.8333333333335</c:v>
                </c:pt>
                <c:pt idx="3920">
                  <c:v>2046.3541666666667</c:v>
                </c:pt>
                <c:pt idx="3921">
                  <c:v>2046.8750000000002</c:v>
                </c:pt>
                <c:pt idx="3922">
                  <c:v>2047.3958333333335</c:v>
                </c:pt>
                <c:pt idx="3923">
                  <c:v>2047.9166666666667</c:v>
                </c:pt>
                <c:pt idx="3924">
                  <c:v>2048.4375</c:v>
                </c:pt>
                <c:pt idx="3925">
                  <c:v>2048.9583333333335</c:v>
                </c:pt>
                <c:pt idx="3926">
                  <c:v>2049.479166666667</c:v>
                </c:pt>
                <c:pt idx="3927">
                  <c:v>2050</c:v>
                </c:pt>
                <c:pt idx="3928">
                  <c:v>2050.5208333333335</c:v>
                </c:pt>
                <c:pt idx="3929">
                  <c:v>2051.041666666667</c:v>
                </c:pt>
                <c:pt idx="3930">
                  <c:v>2051.5625</c:v>
                </c:pt>
                <c:pt idx="3931">
                  <c:v>2052.0833333333335</c:v>
                </c:pt>
                <c:pt idx="3932">
                  <c:v>2052.604166666667</c:v>
                </c:pt>
                <c:pt idx="3933">
                  <c:v>2053.125</c:v>
                </c:pt>
                <c:pt idx="3934">
                  <c:v>2053.6458333333335</c:v>
                </c:pt>
                <c:pt idx="3935">
                  <c:v>2054.166666666667</c:v>
                </c:pt>
                <c:pt idx="3936">
                  <c:v>2054.6875</c:v>
                </c:pt>
                <c:pt idx="3937">
                  <c:v>2055.2083333333335</c:v>
                </c:pt>
                <c:pt idx="3938">
                  <c:v>2055.729166666667</c:v>
                </c:pt>
                <c:pt idx="3939">
                  <c:v>2056.25</c:v>
                </c:pt>
                <c:pt idx="3940">
                  <c:v>2056.7708333333335</c:v>
                </c:pt>
                <c:pt idx="3941">
                  <c:v>2057.291666666667</c:v>
                </c:pt>
                <c:pt idx="3942">
                  <c:v>2057.8125</c:v>
                </c:pt>
                <c:pt idx="3943">
                  <c:v>2058.3333333333335</c:v>
                </c:pt>
                <c:pt idx="3944">
                  <c:v>2058.854166666667</c:v>
                </c:pt>
                <c:pt idx="3945">
                  <c:v>2059.375</c:v>
                </c:pt>
                <c:pt idx="3946">
                  <c:v>2059.8958333333335</c:v>
                </c:pt>
                <c:pt idx="3947">
                  <c:v>2060.416666666667</c:v>
                </c:pt>
                <c:pt idx="3948">
                  <c:v>2060.9375</c:v>
                </c:pt>
                <c:pt idx="3949">
                  <c:v>2061.4583333333335</c:v>
                </c:pt>
                <c:pt idx="3950">
                  <c:v>2061.979166666667</c:v>
                </c:pt>
                <c:pt idx="3951">
                  <c:v>2062.5</c:v>
                </c:pt>
                <c:pt idx="3952">
                  <c:v>2063.0208333333335</c:v>
                </c:pt>
                <c:pt idx="3953">
                  <c:v>2063.541666666667</c:v>
                </c:pt>
                <c:pt idx="3954">
                  <c:v>2064.0625</c:v>
                </c:pt>
                <c:pt idx="3955">
                  <c:v>2064.5833333333335</c:v>
                </c:pt>
                <c:pt idx="3956">
                  <c:v>2065.104166666667</c:v>
                </c:pt>
                <c:pt idx="3957">
                  <c:v>2065.625</c:v>
                </c:pt>
                <c:pt idx="3958">
                  <c:v>2066.1458333333335</c:v>
                </c:pt>
                <c:pt idx="3959">
                  <c:v>2066.666666666667</c:v>
                </c:pt>
                <c:pt idx="3960">
                  <c:v>2067.1875</c:v>
                </c:pt>
                <c:pt idx="3961">
                  <c:v>2067.7083333333335</c:v>
                </c:pt>
                <c:pt idx="3962">
                  <c:v>2068.229166666667</c:v>
                </c:pt>
                <c:pt idx="3963">
                  <c:v>2068.75</c:v>
                </c:pt>
                <c:pt idx="3964">
                  <c:v>2069.2708333333335</c:v>
                </c:pt>
                <c:pt idx="3965">
                  <c:v>2069.791666666667</c:v>
                </c:pt>
                <c:pt idx="3966">
                  <c:v>2070.3125</c:v>
                </c:pt>
                <c:pt idx="3967">
                  <c:v>2070.8333333333335</c:v>
                </c:pt>
                <c:pt idx="3968">
                  <c:v>2071.354166666667</c:v>
                </c:pt>
                <c:pt idx="3969">
                  <c:v>2071.875</c:v>
                </c:pt>
                <c:pt idx="3970">
                  <c:v>2072.3958333333335</c:v>
                </c:pt>
                <c:pt idx="3971">
                  <c:v>2072.916666666667</c:v>
                </c:pt>
                <c:pt idx="3972">
                  <c:v>2073.4375</c:v>
                </c:pt>
                <c:pt idx="3973">
                  <c:v>2073.9583333333335</c:v>
                </c:pt>
                <c:pt idx="3974">
                  <c:v>2074.479166666667</c:v>
                </c:pt>
                <c:pt idx="3975">
                  <c:v>2075</c:v>
                </c:pt>
                <c:pt idx="3976">
                  <c:v>2075.5208333333335</c:v>
                </c:pt>
                <c:pt idx="3977">
                  <c:v>2076.041666666667</c:v>
                </c:pt>
                <c:pt idx="3978">
                  <c:v>2076.5625</c:v>
                </c:pt>
                <c:pt idx="3979">
                  <c:v>2077.0833333333335</c:v>
                </c:pt>
                <c:pt idx="3980">
                  <c:v>2077.604166666667</c:v>
                </c:pt>
                <c:pt idx="3981">
                  <c:v>2078.125</c:v>
                </c:pt>
                <c:pt idx="3982">
                  <c:v>2078.6458333333335</c:v>
                </c:pt>
                <c:pt idx="3983">
                  <c:v>2079.166666666667</c:v>
                </c:pt>
                <c:pt idx="3984">
                  <c:v>2079.6875</c:v>
                </c:pt>
                <c:pt idx="3985">
                  <c:v>2080.2083333333335</c:v>
                </c:pt>
                <c:pt idx="3986">
                  <c:v>2080.729166666667</c:v>
                </c:pt>
                <c:pt idx="3987">
                  <c:v>2081.25</c:v>
                </c:pt>
                <c:pt idx="3988">
                  <c:v>2081.7708333333335</c:v>
                </c:pt>
                <c:pt idx="3989">
                  <c:v>2082.291666666667</c:v>
                </c:pt>
                <c:pt idx="3990">
                  <c:v>2082.8125</c:v>
                </c:pt>
                <c:pt idx="3991">
                  <c:v>2083.3333333333335</c:v>
                </c:pt>
                <c:pt idx="3992">
                  <c:v>2083.854166666667</c:v>
                </c:pt>
                <c:pt idx="3993">
                  <c:v>2084.375</c:v>
                </c:pt>
                <c:pt idx="3994">
                  <c:v>2084.8958333333335</c:v>
                </c:pt>
                <c:pt idx="3995">
                  <c:v>2085.416666666667</c:v>
                </c:pt>
                <c:pt idx="3996">
                  <c:v>2085.9375</c:v>
                </c:pt>
                <c:pt idx="3997">
                  <c:v>2086.4583333333335</c:v>
                </c:pt>
                <c:pt idx="3998">
                  <c:v>2086.979166666667</c:v>
                </c:pt>
                <c:pt idx="3999">
                  <c:v>2087.5</c:v>
                </c:pt>
                <c:pt idx="4000">
                  <c:v>2088.0208333333335</c:v>
                </c:pt>
                <c:pt idx="4001">
                  <c:v>2088.541666666667</c:v>
                </c:pt>
                <c:pt idx="4002">
                  <c:v>2089.0625</c:v>
                </c:pt>
                <c:pt idx="4003">
                  <c:v>2089.5833333333335</c:v>
                </c:pt>
                <c:pt idx="4004">
                  <c:v>2090.104166666667</c:v>
                </c:pt>
                <c:pt idx="4005">
                  <c:v>2090.625</c:v>
                </c:pt>
                <c:pt idx="4006">
                  <c:v>2091.1458333333335</c:v>
                </c:pt>
                <c:pt idx="4007">
                  <c:v>2091.666666666667</c:v>
                </c:pt>
                <c:pt idx="4008">
                  <c:v>2092.1875</c:v>
                </c:pt>
                <c:pt idx="4009">
                  <c:v>2092.7083333333335</c:v>
                </c:pt>
                <c:pt idx="4010">
                  <c:v>2093.229166666667</c:v>
                </c:pt>
                <c:pt idx="4011">
                  <c:v>2093.75</c:v>
                </c:pt>
                <c:pt idx="4012">
                  <c:v>2094.2708333333335</c:v>
                </c:pt>
                <c:pt idx="4013">
                  <c:v>2094.791666666667</c:v>
                </c:pt>
                <c:pt idx="4014">
                  <c:v>2095.3125</c:v>
                </c:pt>
                <c:pt idx="4015">
                  <c:v>2095.8333333333335</c:v>
                </c:pt>
                <c:pt idx="4016">
                  <c:v>2096.354166666667</c:v>
                </c:pt>
                <c:pt idx="4017">
                  <c:v>2096.875</c:v>
                </c:pt>
                <c:pt idx="4018">
                  <c:v>2097.3958333333335</c:v>
                </c:pt>
                <c:pt idx="4019">
                  <c:v>2097.916666666667</c:v>
                </c:pt>
                <c:pt idx="4020">
                  <c:v>2098.4375</c:v>
                </c:pt>
                <c:pt idx="4021">
                  <c:v>2098.9583333333335</c:v>
                </c:pt>
                <c:pt idx="4022">
                  <c:v>2099.479166666667</c:v>
                </c:pt>
                <c:pt idx="4023">
                  <c:v>2100</c:v>
                </c:pt>
                <c:pt idx="4024">
                  <c:v>2100.5208333333335</c:v>
                </c:pt>
                <c:pt idx="4025">
                  <c:v>2101.041666666667</c:v>
                </c:pt>
                <c:pt idx="4026">
                  <c:v>2101.5625</c:v>
                </c:pt>
                <c:pt idx="4027">
                  <c:v>2102.0833333333335</c:v>
                </c:pt>
                <c:pt idx="4028">
                  <c:v>2102.604166666667</c:v>
                </c:pt>
                <c:pt idx="4029">
                  <c:v>2103.125</c:v>
                </c:pt>
                <c:pt idx="4030">
                  <c:v>2103.6458333333335</c:v>
                </c:pt>
                <c:pt idx="4031">
                  <c:v>2104.166666666667</c:v>
                </c:pt>
                <c:pt idx="4032">
                  <c:v>2104.6875</c:v>
                </c:pt>
                <c:pt idx="4033">
                  <c:v>2105.2083333333335</c:v>
                </c:pt>
                <c:pt idx="4034">
                  <c:v>2105.729166666667</c:v>
                </c:pt>
                <c:pt idx="4035">
                  <c:v>2106.25</c:v>
                </c:pt>
                <c:pt idx="4036">
                  <c:v>2106.7708333333335</c:v>
                </c:pt>
                <c:pt idx="4037">
                  <c:v>2107.291666666667</c:v>
                </c:pt>
                <c:pt idx="4038">
                  <c:v>2107.8125</c:v>
                </c:pt>
                <c:pt idx="4039">
                  <c:v>2108.3333333333335</c:v>
                </c:pt>
                <c:pt idx="4040">
                  <c:v>2108.854166666667</c:v>
                </c:pt>
                <c:pt idx="4041">
                  <c:v>2109.375</c:v>
                </c:pt>
                <c:pt idx="4042">
                  <c:v>2109.8958333333335</c:v>
                </c:pt>
                <c:pt idx="4043">
                  <c:v>2110.416666666667</c:v>
                </c:pt>
                <c:pt idx="4044">
                  <c:v>2110.9375</c:v>
                </c:pt>
                <c:pt idx="4045">
                  <c:v>2111.4583333333335</c:v>
                </c:pt>
                <c:pt idx="4046">
                  <c:v>2111.979166666667</c:v>
                </c:pt>
                <c:pt idx="4047">
                  <c:v>2112.5</c:v>
                </c:pt>
                <c:pt idx="4048">
                  <c:v>2113.0208333333335</c:v>
                </c:pt>
                <c:pt idx="4049">
                  <c:v>2113.541666666667</c:v>
                </c:pt>
                <c:pt idx="4050">
                  <c:v>2114.0625</c:v>
                </c:pt>
                <c:pt idx="4051">
                  <c:v>2114.5833333333335</c:v>
                </c:pt>
                <c:pt idx="4052">
                  <c:v>2115.104166666667</c:v>
                </c:pt>
                <c:pt idx="4053">
                  <c:v>2115.625</c:v>
                </c:pt>
                <c:pt idx="4054">
                  <c:v>2116.1458333333335</c:v>
                </c:pt>
                <c:pt idx="4055">
                  <c:v>2116.666666666667</c:v>
                </c:pt>
                <c:pt idx="4056">
                  <c:v>2117.1875</c:v>
                </c:pt>
                <c:pt idx="4057">
                  <c:v>2117.7083333333335</c:v>
                </c:pt>
                <c:pt idx="4058">
                  <c:v>2118.229166666667</c:v>
                </c:pt>
                <c:pt idx="4059">
                  <c:v>2118.75</c:v>
                </c:pt>
                <c:pt idx="4060">
                  <c:v>2119.2708333333335</c:v>
                </c:pt>
                <c:pt idx="4061">
                  <c:v>2119.791666666667</c:v>
                </c:pt>
                <c:pt idx="4062">
                  <c:v>2120.3125</c:v>
                </c:pt>
                <c:pt idx="4063">
                  <c:v>2120.8333333333335</c:v>
                </c:pt>
                <c:pt idx="4064">
                  <c:v>2121.354166666667</c:v>
                </c:pt>
                <c:pt idx="4065">
                  <c:v>2121.875</c:v>
                </c:pt>
                <c:pt idx="4066">
                  <c:v>2122.3958333333335</c:v>
                </c:pt>
                <c:pt idx="4067">
                  <c:v>2122.916666666667</c:v>
                </c:pt>
                <c:pt idx="4068">
                  <c:v>2123.4375</c:v>
                </c:pt>
                <c:pt idx="4069">
                  <c:v>2123.9583333333335</c:v>
                </c:pt>
                <c:pt idx="4070">
                  <c:v>2124.479166666667</c:v>
                </c:pt>
                <c:pt idx="4071">
                  <c:v>2125</c:v>
                </c:pt>
                <c:pt idx="4072">
                  <c:v>2125.5208333333335</c:v>
                </c:pt>
                <c:pt idx="4073">
                  <c:v>2126.041666666667</c:v>
                </c:pt>
                <c:pt idx="4074">
                  <c:v>2126.5625</c:v>
                </c:pt>
                <c:pt idx="4075">
                  <c:v>2127.0833333333335</c:v>
                </c:pt>
                <c:pt idx="4076">
                  <c:v>2127.604166666667</c:v>
                </c:pt>
                <c:pt idx="4077">
                  <c:v>2128.125</c:v>
                </c:pt>
                <c:pt idx="4078">
                  <c:v>2128.6458333333335</c:v>
                </c:pt>
                <c:pt idx="4079">
                  <c:v>2129.166666666667</c:v>
                </c:pt>
                <c:pt idx="4080">
                  <c:v>2129.6875</c:v>
                </c:pt>
                <c:pt idx="4081">
                  <c:v>2130.2083333333335</c:v>
                </c:pt>
                <c:pt idx="4082">
                  <c:v>2130.729166666667</c:v>
                </c:pt>
                <c:pt idx="4083">
                  <c:v>2131.25</c:v>
                </c:pt>
                <c:pt idx="4084">
                  <c:v>2131.7708333333335</c:v>
                </c:pt>
                <c:pt idx="4085">
                  <c:v>2132.291666666667</c:v>
                </c:pt>
                <c:pt idx="4086">
                  <c:v>2132.8125</c:v>
                </c:pt>
                <c:pt idx="4087">
                  <c:v>2133.3333333333335</c:v>
                </c:pt>
                <c:pt idx="4088">
                  <c:v>2133.854166666667</c:v>
                </c:pt>
                <c:pt idx="4089">
                  <c:v>2134.375</c:v>
                </c:pt>
                <c:pt idx="4090">
                  <c:v>2134.8958333333335</c:v>
                </c:pt>
                <c:pt idx="4091">
                  <c:v>2135.416666666667</c:v>
                </c:pt>
                <c:pt idx="4092">
                  <c:v>2135.9375</c:v>
                </c:pt>
                <c:pt idx="4093">
                  <c:v>2136.4583333333335</c:v>
                </c:pt>
                <c:pt idx="4094">
                  <c:v>2136.979166666667</c:v>
                </c:pt>
                <c:pt idx="4095">
                  <c:v>2137.5</c:v>
                </c:pt>
                <c:pt idx="4096">
                  <c:v>2138.0208333333335</c:v>
                </c:pt>
                <c:pt idx="4097">
                  <c:v>2138.541666666667</c:v>
                </c:pt>
                <c:pt idx="4098">
                  <c:v>2139.0625</c:v>
                </c:pt>
                <c:pt idx="4099">
                  <c:v>2139.5833333333335</c:v>
                </c:pt>
                <c:pt idx="4100">
                  <c:v>2140.104166666667</c:v>
                </c:pt>
                <c:pt idx="4101">
                  <c:v>2140.625</c:v>
                </c:pt>
                <c:pt idx="4102">
                  <c:v>2141.1458333333335</c:v>
                </c:pt>
                <c:pt idx="4103">
                  <c:v>2141.666666666667</c:v>
                </c:pt>
                <c:pt idx="4104">
                  <c:v>2142.1875</c:v>
                </c:pt>
                <c:pt idx="4105">
                  <c:v>2142.7083333333335</c:v>
                </c:pt>
                <c:pt idx="4106">
                  <c:v>2143.229166666667</c:v>
                </c:pt>
                <c:pt idx="4107">
                  <c:v>2143.75</c:v>
                </c:pt>
                <c:pt idx="4108">
                  <c:v>2144.2708333333335</c:v>
                </c:pt>
                <c:pt idx="4109">
                  <c:v>2144.791666666667</c:v>
                </c:pt>
                <c:pt idx="4110">
                  <c:v>2145.3125</c:v>
                </c:pt>
                <c:pt idx="4111">
                  <c:v>2145.8333333333335</c:v>
                </c:pt>
                <c:pt idx="4112">
                  <c:v>2146.354166666667</c:v>
                </c:pt>
                <c:pt idx="4113">
                  <c:v>2146.875</c:v>
                </c:pt>
                <c:pt idx="4114">
                  <c:v>2147.3958333333335</c:v>
                </c:pt>
                <c:pt idx="4115">
                  <c:v>2147.916666666667</c:v>
                </c:pt>
                <c:pt idx="4116">
                  <c:v>2148.4375</c:v>
                </c:pt>
                <c:pt idx="4117">
                  <c:v>2148.9583333333335</c:v>
                </c:pt>
                <c:pt idx="4118">
                  <c:v>2149.479166666667</c:v>
                </c:pt>
                <c:pt idx="4119">
                  <c:v>2150</c:v>
                </c:pt>
                <c:pt idx="4120">
                  <c:v>2150.5208333333335</c:v>
                </c:pt>
                <c:pt idx="4121">
                  <c:v>2151.041666666667</c:v>
                </c:pt>
                <c:pt idx="4122">
                  <c:v>2151.5625</c:v>
                </c:pt>
                <c:pt idx="4123">
                  <c:v>2152.0833333333335</c:v>
                </c:pt>
                <c:pt idx="4124">
                  <c:v>2152.604166666667</c:v>
                </c:pt>
                <c:pt idx="4125">
                  <c:v>2153.125</c:v>
                </c:pt>
                <c:pt idx="4126">
                  <c:v>2153.6458333333335</c:v>
                </c:pt>
                <c:pt idx="4127">
                  <c:v>2154.166666666667</c:v>
                </c:pt>
                <c:pt idx="4128">
                  <c:v>2154.6875</c:v>
                </c:pt>
                <c:pt idx="4129">
                  <c:v>2155.2083333333335</c:v>
                </c:pt>
                <c:pt idx="4130">
                  <c:v>2155.729166666667</c:v>
                </c:pt>
                <c:pt idx="4131">
                  <c:v>2156.25</c:v>
                </c:pt>
                <c:pt idx="4132">
                  <c:v>2156.7708333333335</c:v>
                </c:pt>
                <c:pt idx="4133">
                  <c:v>2157.291666666667</c:v>
                </c:pt>
                <c:pt idx="4134">
                  <c:v>2157.8125</c:v>
                </c:pt>
                <c:pt idx="4135">
                  <c:v>2158.3333333333335</c:v>
                </c:pt>
                <c:pt idx="4136">
                  <c:v>2158.854166666667</c:v>
                </c:pt>
                <c:pt idx="4137">
                  <c:v>2159.375</c:v>
                </c:pt>
                <c:pt idx="4138">
                  <c:v>2159.8958333333335</c:v>
                </c:pt>
                <c:pt idx="4139">
                  <c:v>2160.416666666667</c:v>
                </c:pt>
                <c:pt idx="4140">
                  <c:v>2160.9375</c:v>
                </c:pt>
                <c:pt idx="4141">
                  <c:v>2161.4583333333335</c:v>
                </c:pt>
                <c:pt idx="4142">
                  <c:v>2161.979166666667</c:v>
                </c:pt>
                <c:pt idx="4143">
                  <c:v>2162.5</c:v>
                </c:pt>
                <c:pt idx="4144">
                  <c:v>2163.0208333333335</c:v>
                </c:pt>
                <c:pt idx="4145">
                  <c:v>2163.541666666667</c:v>
                </c:pt>
                <c:pt idx="4146">
                  <c:v>2164.0625</c:v>
                </c:pt>
                <c:pt idx="4147">
                  <c:v>2164.5833333333335</c:v>
                </c:pt>
                <c:pt idx="4148">
                  <c:v>2165.104166666667</c:v>
                </c:pt>
                <c:pt idx="4149">
                  <c:v>2165.625</c:v>
                </c:pt>
                <c:pt idx="4150">
                  <c:v>2166.1458333333335</c:v>
                </c:pt>
                <c:pt idx="4151">
                  <c:v>2166.666666666667</c:v>
                </c:pt>
                <c:pt idx="4152">
                  <c:v>2167.1875</c:v>
                </c:pt>
                <c:pt idx="4153">
                  <c:v>2167.7083333333335</c:v>
                </c:pt>
                <c:pt idx="4154">
                  <c:v>2168.229166666667</c:v>
                </c:pt>
                <c:pt idx="4155">
                  <c:v>2168.75</c:v>
                </c:pt>
                <c:pt idx="4156">
                  <c:v>2169.2708333333335</c:v>
                </c:pt>
                <c:pt idx="4157">
                  <c:v>2169.791666666667</c:v>
                </c:pt>
                <c:pt idx="4158">
                  <c:v>2170.3125</c:v>
                </c:pt>
                <c:pt idx="4159">
                  <c:v>2170.8333333333335</c:v>
                </c:pt>
                <c:pt idx="4160">
                  <c:v>2171.354166666667</c:v>
                </c:pt>
                <c:pt idx="4161">
                  <c:v>2171.875</c:v>
                </c:pt>
                <c:pt idx="4162">
                  <c:v>2172.3958333333335</c:v>
                </c:pt>
                <c:pt idx="4163">
                  <c:v>2172.916666666667</c:v>
                </c:pt>
                <c:pt idx="4164">
                  <c:v>2173.4375</c:v>
                </c:pt>
                <c:pt idx="4165">
                  <c:v>2173.9583333333335</c:v>
                </c:pt>
                <c:pt idx="4166">
                  <c:v>2174.479166666667</c:v>
                </c:pt>
                <c:pt idx="4167">
                  <c:v>2175</c:v>
                </c:pt>
                <c:pt idx="4168">
                  <c:v>2175.5208333333335</c:v>
                </c:pt>
                <c:pt idx="4169">
                  <c:v>2176.041666666667</c:v>
                </c:pt>
                <c:pt idx="4170">
                  <c:v>2176.5625</c:v>
                </c:pt>
                <c:pt idx="4171">
                  <c:v>2177.0833333333335</c:v>
                </c:pt>
                <c:pt idx="4172">
                  <c:v>2177.604166666667</c:v>
                </c:pt>
                <c:pt idx="4173">
                  <c:v>2178.125</c:v>
                </c:pt>
                <c:pt idx="4174">
                  <c:v>2178.6458333333335</c:v>
                </c:pt>
                <c:pt idx="4175">
                  <c:v>2179.166666666667</c:v>
                </c:pt>
                <c:pt idx="4176">
                  <c:v>2179.6875</c:v>
                </c:pt>
                <c:pt idx="4177">
                  <c:v>2180.2083333333335</c:v>
                </c:pt>
                <c:pt idx="4178">
                  <c:v>2180.729166666667</c:v>
                </c:pt>
                <c:pt idx="4179">
                  <c:v>2181.25</c:v>
                </c:pt>
                <c:pt idx="4180">
                  <c:v>2181.7708333333335</c:v>
                </c:pt>
                <c:pt idx="4181">
                  <c:v>2182.291666666667</c:v>
                </c:pt>
                <c:pt idx="4182">
                  <c:v>2182.8125</c:v>
                </c:pt>
                <c:pt idx="4183">
                  <c:v>2183.3333333333335</c:v>
                </c:pt>
                <c:pt idx="4184">
                  <c:v>2183.854166666667</c:v>
                </c:pt>
                <c:pt idx="4185">
                  <c:v>2184.375</c:v>
                </c:pt>
                <c:pt idx="4186">
                  <c:v>2184.8958333333335</c:v>
                </c:pt>
                <c:pt idx="4187">
                  <c:v>2185.416666666667</c:v>
                </c:pt>
                <c:pt idx="4188">
                  <c:v>2185.9375</c:v>
                </c:pt>
                <c:pt idx="4189">
                  <c:v>2186.4583333333335</c:v>
                </c:pt>
                <c:pt idx="4190">
                  <c:v>2186.979166666667</c:v>
                </c:pt>
                <c:pt idx="4191">
                  <c:v>2187.5</c:v>
                </c:pt>
                <c:pt idx="4192">
                  <c:v>2188.0208333333335</c:v>
                </c:pt>
                <c:pt idx="4193">
                  <c:v>2188.541666666667</c:v>
                </c:pt>
                <c:pt idx="4194">
                  <c:v>2189.0625</c:v>
                </c:pt>
                <c:pt idx="4195">
                  <c:v>2189.5833333333335</c:v>
                </c:pt>
                <c:pt idx="4196">
                  <c:v>2190.104166666667</c:v>
                </c:pt>
                <c:pt idx="4197">
                  <c:v>2190.625</c:v>
                </c:pt>
                <c:pt idx="4198">
                  <c:v>2191.1458333333335</c:v>
                </c:pt>
                <c:pt idx="4199">
                  <c:v>2191.666666666667</c:v>
                </c:pt>
                <c:pt idx="4200">
                  <c:v>2192.1875</c:v>
                </c:pt>
                <c:pt idx="4201">
                  <c:v>2192.7083333333335</c:v>
                </c:pt>
                <c:pt idx="4202">
                  <c:v>2193.229166666667</c:v>
                </c:pt>
                <c:pt idx="4203">
                  <c:v>2193.75</c:v>
                </c:pt>
                <c:pt idx="4204">
                  <c:v>2194.2708333333335</c:v>
                </c:pt>
                <c:pt idx="4205">
                  <c:v>2194.791666666667</c:v>
                </c:pt>
                <c:pt idx="4206">
                  <c:v>2195.3125</c:v>
                </c:pt>
                <c:pt idx="4207">
                  <c:v>2195.8333333333335</c:v>
                </c:pt>
                <c:pt idx="4208">
                  <c:v>2196.354166666667</c:v>
                </c:pt>
                <c:pt idx="4209">
                  <c:v>2196.875</c:v>
                </c:pt>
                <c:pt idx="4210">
                  <c:v>2197.3958333333335</c:v>
                </c:pt>
                <c:pt idx="4211">
                  <c:v>2197.916666666667</c:v>
                </c:pt>
                <c:pt idx="4212">
                  <c:v>2198.4375</c:v>
                </c:pt>
                <c:pt idx="4213">
                  <c:v>2198.9583333333335</c:v>
                </c:pt>
                <c:pt idx="4214">
                  <c:v>2199.479166666667</c:v>
                </c:pt>
                <c:pt idx="4215">
                  <c:v>2200</c:v>
                </c:pt>
                <c:pt idx="4216">
                  <c:v>2200.5208333333335</c:v>
                </c:pt>
                <c:pt idx="4217">
                  <c:v>2201.041666666667</c:v>
                </c:pt>
                <c:pt idx="4218">
                  <c:v>2201.5625</c:v>
                </c:pt>
                <c:pt idx="4219">
                  <c:v>2202.0833333333335</c:v>
                </c:pt>
                <c:pt idx="4220">
                  <c:v>2202.604166666667</c:v>
                </c:pt>
                <c:pt idx="4221">
                  <c:v>2203.125</c:v>
                </c:pt>
                <c:pt idx="4222">
                  <c:v>2203.6458333333335</c:v>
                </c:pt>
                <c:pt idx="4223">
                  <c:v>2204.166666666667</c:v>
                </c:pt>
                <c:pt idx="4224">
                  <c:v>2204.6875</c:v>
                </c:pt>
                <c:pt idx="4225">
                  <c:v>2205.2083333333335</c:v>
                </c:pt>
                <c:pt idx="4226">
                  <c:v>2205.729166666667</c:v>
                </c:pt>
                <c:pt idx="4227">
                  <c:v>2206.25</c:v>
                </c:pt>
                <c:pt idx="4228">
                  <c:v>2206.7708333333335</c:v>
                </c:pt>
                <c:pt idx="4229">
                  <c:v>2207.291666666667</c:v>
                </c:pt>
                <c:pt idx="4230">
                  <c:v>2207.8125</c:v>
                </c:pt>
                <c:pt idx="4231">
                  <c:v>2208.3333333333335</c:v>
                </c:pt>
                <c:pt idx="4232">
                  <c:v>2208.854166666667</c:v>
                </c:pt>
                <c:pt idx="4233">
                  <c:v>2209.375</c:v>
                </c:pt>
                <c:pt idx="4234">
                  <c:v>2209.8958333333335</c:v>
                </c:pt>
                <c:pt idx="4235">
                  <c:v>2210.416666666667</c:v>
                </c:pt>
                <c:pt idx="4236">
                  <c:v>2210.9375</c:v>
                </c:pt>
                <c:pt idx="4237">
                  <c:v>2211.4583333333335</c:v>
                </c:pt>
                <c:pt idx="4238">
                  <c:v>2211.979166666667</c:v>
                </c:pt>
                <c:pt idx="4239">
                  <c:v>2212.5</c:v>
                </c:pt>
                <c:pt idx="4240">
                  <c:v>2213.0208333333335</c:v>
                </c:pt>
                <c:pt idx="4241">
                  <c:v>2213.541666666667</c:v>
                </c:pt>
                <c:pt idx="4242">
                  <c:v>2214.0625</c:v>
                </c:pt>
                <c:pt idx="4243">
                  <c:v>2214.5833333333335</c:v>
                </c:pt>
                <c:pt idx="4244">
                  <c:v>2215.104166666667</c:v>
                </c:pt>
                <c:pt idx="4245">
                  <c:v>2215.625</c:v>
                </c:pt>
                <c:pt idx="4246">
                  <c:v>2216.1458333333335</c:v>
                </c:pt>
                <c:pt idx="4247">
                  <c:v>2216.666666666667</c:v>
                </c:pt>
                <c:pt idx="4248">
                  <c:v>2217.1875</c:v>
                </c:pt>
                <c:pt idx="4249">
                  <c:v>2217.7083333333335</c:v>
                </c:pt>
                <c:pt idx="4250">
                  <c:v>2218.229166666667</c:v>
                </c:pt>
                <c:pt idx="4251">
                  <c:v>2218.75</c:v>
                </c:pt>
                <c:pt idx="4252">
                  <c:v>2219.2708333333335</c:v>
                </c:pt>
                <c:pt idx="4253">
                  <c:v>2219.791666666667</c:v>
                </c:pt>
                <c:pt idx="4254">
                  <c:v>2220.3125</c:v>
                </c:pt>
                <c:pt idx="4255">
                  <c:v>2220.8333333333335</c:v>
                </c:pt>
                <c:pt idx="4256">
                  <c:v>2221.354166666667</c:v>
                </c:pt>
                <c:pt idx="4257">
                  <c:v>2221.875</c:v>
                </c:pt>
                <c:pt idx="4258">
                  <c:v>2222.3958333333335</c:v>
                </c:pt>
                <c:pt idx="4259">
                  <c:v>2222.916666666667</c:v>
                </c:pt>
                <c:pt idx="4260">
                  <c:v>2223.4375</c:v>
                </c:pt>
                <c:pt idx="4261">
                  <c:v>2223.9583333333335</c:v>
                </c:pt>
                <c:pt idx="4262">
                  <c:v>2224.479166666667</c:v>
                </c:pt>
                <c:pt idx="4263">
                  <c:v>2225</c:v>
                </c:pt>
                <c:pt idx="4264">
                  <c:v>2225.5208333333335</c:v>
                </c:pt>
                <c:pt idx="4265">
                  <c:v>2226.041666666667</c:v>
                </c:pt>
                <c:pt idx="4266">
                  <c:v>2226.5625</c:v>
                </c:pt>
                <c:pt idx="4267">
                  <c:v>2227.0833333333335</c:v>
                </c:pt>
                <c:pt idx="4268">
                  <c:v>2227.604166666667</c:v>
                </c:pt>
                <c:pt idx="4269">
                  <c:v>2228.125</c:v>
                </c:pt>
                <c:pt idx="4270">
                  <c:v>2228.6458333333335</c:v>
                </c:pt>
                <c:pt idx="4271">
                  <c:v>2229.166666666667</c:v>
                </c:pt>
                <c:pt idx="4272">
                  <c:v>2229.6875</c:v>
                </c:pt>
                <c:pt idx="4273">
                  <c:v>2230.2083333333335</c:v>
                </c:pt>
                <c:pt idx="4274">
                  <c:v>2230.729166666667</c:v>
                </c:pt>
                <c:pt idx="4275">
                  <c:v>2231.25</c:v>
                </c:pt>
                <c:pt idx="4276">
                  <c:v>2231.7708333333335</c:v>
                </c:pt>
                <c:pt idx="4277">
                  <c:v>2232.291666666667</c:v>
                </c:pt>
                <c:pt idx="4278">
                  <c:v>2232.8125</c:v>
                </c:pt>
                <c:pt idx="4279">
                  <c:v>2233.3333333333335</c:v>
                </c:pt>
                <c:pt idx="4280">
                  <c:v>2233.854166666667</c:v>
                </c:pt>
                <c:pt idx="4281">
                  <c:v>2234.375</c:v>
                </c:pt>
                <c:pt idx="4282">
                  <c:v>2234.8958333333335</c:v>
                </c:pt>
                <c:pt idx="4283">
                  <c:v>2235.416666666667</c:v>
                </c:pt>
                <c:pt idx="4284">
                  <c:v>2235.9375</c:v>
                </c:pt>
                <c:pt idx="4285">
                  <c:v>2236.4583333333335</c:v>
                </c:pt>
                <c:pt idx="4286">
                  <c:v>2236.979166666667</c:v>
                </c:pt>
                <c:pt idx="4287">
                  <c:v>2237.5</c:v>
                </c:pt>
                <c:pt idx="4288">
                  <c:v>2238.0208333333335</c:v>
                </c:pt>
                <c:pt idx="4289">
                  <c:v>2238.541666666667</c:v>
                </c:pt>
                <c:pt idx="4290">
                  <c:v>2239.0625</c:v>
                </c:pt>
                <c:pt idx="4291">
                  <c:v>2239.5833333333335</c:v>
                </c:pt>
                <c:pt idx="4292">
                  <c:v>2240.104166666667</c:v>
                </c:pt>
                <c:pt idx="4293">
                  <c:v>2240.625</c:v>
                </c:pt>
                <c:pt idx="4294">
                  <c:v>2241.1458333333335</c:v>
                </c:pt>
                <c:pt idx="4295">
                  <c:v>2241.666666666667</c:v>
                </c:pt>
                <c:pt idx="4296">
                  <c:v>2242.1875</c:v>
                </c:pt>
                <c:pt idx="4297">
                  <c:v>2242.7083333333335</c:v>
                </c:pt>
                <c:pt idx="4298">
                  <c:v>2243.229166666667</c:v>
                </c:pt>
                <c:pt idx="4299">
                  <c:v>2243.75</c:v>
                </c:pt>
                <c:pt idx="4300">
                  <c:v>2244.2708333333335</c:v>
                </c:pt>
                <c:pt idx="4301">
                  <c:v>2244.791666666667</c:v>
                </c:pt>
                <c:pt idx="4302">
                  <c:v>2245.3125</c:v>
                </c:pt>
                <c:pt idx="4303">
                  <c:v>2245.8333333333335</c:v>
                </c:pt>
                <c:pt idx="4304">
                  <c:v>2246.354166666667</c:v>
                </c:pt>
                <c:pt idx="4305">
                  <c:v>2246.875</c:v>
                </c:pt>
                <c:pt idx="4306">
                  <c:v>2247.3958333333335</c:v>
                </c:pt>
                <c:pt idx="4307">
                  <c:v>2247.916666666667</c:v>
                </c:pt>
                <c:pt idx="4308">
                  <c:v>2248.4375</c:v>
                </c:pt>
                <c:pt idx="4309">
                  <c:v>2248.9583333333335</c:v>
                </c:pt>
                <c:pt idx="4310">
                  <c:v>2249.479166666667</c:v>
                </c:pt>
                <c:pt idx="4311">
                  <c:v>2250</c:v>
                </c:pt>
                <c:pt idx="4312">
                  <c:v>2250.5208333333335</c:v>
                </c:pt>
                <c:pt idx="4313">
                  <c:v>2251.041666666667</c:v>
                </c:pt>
                <c:pt idx="4314">
                  <c:v>2251.5625</c:v>
                </c:pt>
                <c:pt idx="4315">
                  <c:v>2252.0833333333335</c:v>
                </c:pt>
                <c:pt idx="4316">
                  <c:v>2252.604166666667</c:v>
                </c:pt>
                <c:pt idx="4317">
                  <c:v>2253.125</c:v>
                </c:pt>
                <c:pt idx="4318">
                  <c:v>2253.6458333333335</c:v>
                </c:pt>
                <c:pt idx="4319">
                  <c:v>2254.166666666667</c:v>
                </c:pt>
                <c:pt idx="4320">
                  <c:v>2254.6875</c:v>
                </c:pt>
                <c:pt idx="4321">
                  <c:v>2255.2083333333335</c:v>
                </c:pt>
                <c:pt idx="4322">
                  <c:v>2255.729166666667</c:v>
                </c:pt>
                <c:pt idx="4323">
                  <c:v>2256.25</c:v>
                </c:pt>
                <c:pt idx="4324">
                  <c:v>2256.7708333333335</c:v>
                </c:pt>
                <c:pt idx="4325">
                  <c:v>2257.291666666667</c:v>
                </c:pt>
                <c:pt idx="4326">
                  <c:v>2257.8125</c:v>
                </c:pt>
                <c:pt idx="4327">
                  <c:v>2258.3333333333335</c:v>
                </c:pt>
                <c:pt idx="4328">
                  <c:v>2258.854166666667</c:v>
                </c:pt>
                <c:pt idx="4329">
                  <c:v>2259.375</c:v>
                </c:pt>
                <c:pt idx="4330">
                  <c:v>2259.8958333333335</c:v>
                </c:pt>
                <c:pt idx="4331">
                  <c:v>2260.416666666667</c:v>
                </c:pt>
                <c:pt idx="4332">
                  <c:v>2260.9375</c:v>
                </c:pt>
                <c:pt idx="4333">
                  <c:v>2261.4583333333335</c:v>
                </c:pt>
                <c:pt idx="4334">
                  <c:v>2261.979166666667</c:v>
                </c:pt>
                <c:pt idx="4335">
                  <c:v>2262.5</c:v>
                </c:pt>
                <c:pt idx="4336">
                  <c:v>2263.0208333333335</c:v>
                </c:pt>
                <c:pt idx="4337">
                  <c:v>2263.541666666667</c:v>
                </c:pt>
                <c:pt idx="4338">
                  <c:v>2264.0625</c:v>
                </c:pt>
                <c:pt idx="4339">
                  <c:v>2264.5833333333335</c:v>
                </c:pt>
                <c:pt idx="4340">
                  <c:v>2265.104166666667</c:v>
                </c:pt>
                <c:pt idx="4341">
                  <c:v>2265.625</c:v>
                </c:pt>
                <c:pt idx="4342">
                  <c:v>2266.1458333333335</c:v>
                </c:pt>
                <c:pt idx="4343">
                  <c:v>2266.666666666667</c:v>
                </c:pt>
                <c:pt idx="4344">
                  <c:v>2267.1875</c:v>
                </c:pt>
                <c:pt idx="4345">
                  <c:v>2267.7083333333335</c:v>
                </c:pt>
                <c:pt idx="4346">
                  <c:v>2268.229166666667</c:v>
                </c:pt>
                <c:pt idx="4347">
                  <c:v>2268.75</c:v>
                </c:pt>
                <c:pt idx="4348">
                  <c:v>2269.2708333333335</c:v>
                </c:pt>
                <c:pt idx="4349">
                  <c:v>2269.791666666667</c:v>
                </c:pt>
                <c:pt idx="4350">
                  <c:v>2270.3125</c:v>
                </c:pt>
                <c:pt idx="4351">
                  <c:v>2270.8333333333335</c:v>
                </c:pt>
                <c:pt idx="4352">
                  <c:v>2271.354166666667</c:v>
                </c:pt>
                <c:pt idx="4353">
                  <c:v>2271.875</c:v>
                </c:pt>
                <c:pt idx="4354">
                  <c:v>2272.3958333333335</c:v>
                </c:pt>
                <c:pt idx="4355">
                  <c:v>2272.916666666667</c:v>
                </c:pt>
                <c:pt idx="4356">
                  <c:v>2273.4375</c:v>
                </c:pt>
                <c:pt idx="4357">
                  <c:v>2273.9583333333335</c:v>
                </c:pt>
                <c:pt idx="4358">
                  <c:v>2274.479166666667</c:v>
                </c:pt>
                <c:pt idx="4359">
                  <c:v>2275</c:v>
                </c:pt>
                <c:pt idx="4360">
                  <c:v>2275.5208333333335</c:v>
                </c:pt>
                <c:pt idx="4361">
                  <c:v>2276.041666666667</c:v>
                </c:pt>
                <c:pt idx="4362">
                  <c:v>2276.5625</c:v>
                </c:pt>
                <c:pt idx="4363">
                  <c:v>2277.0833333333335</c:v>
                </c:pt>
                <c:pt idx="4364">
                  <c:v>2277.604166666667</c:v>
                </c:pt>
                <c:pt idx="4365">
                  <c:v>2278.125</c:v>
                </c:pt>
                <c:pt idx="4366">
                  <c:v>2278.6458333333335</c:v>
                </c:pt>
                <c:pt idx="4367">
                  <c:v>2279.166666666667</c:v>
                </c:pt>
                <c:pt idx="4368">
                  <c:v>2279.6875</c:v>
                </c:pt>
                <c:pt idx="4369">
                  <c:v>2280.2083333333335</c:v>
                </c:pt>
                <c:pt idx="4370">
                  <c:v>2280.729166666667</c:v>
                </c:pt>
                <c:pt idx="4371">
                  <c:v>2281.25</c:v>
                </c:pt>
                <c:pt idx="4372">
                  <c:v>2281.7708333333335</c:v>
                </c:pt>
                <c:pt idx="4373">
                  <c:v>2282.291666666667</c:v>
                </c:pt>
                <c:pt idx="4374">
                  <c:v>2282.8125</c:v>
                </c:pt>
                <c:pt idx="4375">
                  <c:v>2283.3333333333335</c:v>
                </c:pt>
                <c:pt idx="4376">
                  <c:v>2283.854166666667</c:v>
                </c:pt>
                <c:pt idx="4377">
                  <c:v>2284.375</c:v>
                </c:pt>
                <c:pt idx="4378">
                  <c:v>2284.8958333333335</c:v>
                </c:pt>
                <c:pt idx="4379">
                  <c:v>2285.416666666667</c:v>
                </c:pt>
                <c:pt idx="4380">
                  <c:v>2285.9375</c:v>
                </c:pt>
                <c:pt idx="4381">
                  <c:v>2286.4583333333335</c:v>
                </c:pt>
                <c:pt idx="4382">
                  <c:v>2286.979166666667</c:v>
                </c:pt>
                <c:pt idx="4383">
                  <c:v>2287.5</c:v>
                </c:pt>
                <c:pt idx="4384">
                  <c:v>2288.0208333333335</c:v>
                </c:pt>
                <c:pt idx="4385">
                  <c:v>2288.541666666667</c:v>
                </c:pt>
                <c:pt idx="4386">
                  <c:v>2289.0625</c:v>
                </c:pt>
                <c:pt idx="4387">
                  <c:v>2289.5833333333335</c:v>
                </c:pt>
                <c:pt idx="4388">
                  <c:v>2290.104166666667</c:v>
                </c:pt>
                <c:pt idx="4389">
                  <c:v>2290.625</c:v>
                </c:pt>
                <c:pt idx="4390">
                  <c:v>2291.1458333333335</c:v>
                </c:pt>
                <c:pt idx="4391">
                  <c:v>2291.666666666667</c:v>
                </c:pt>
                <c:pt idx="4392">
                  <c:v>2292.1875</c:v>
                </c:pt>
                <c:pt idx="4393">
                  <c:v>2292.7083333333335</c:v>
                </c:pt>
                <c:pt idx="4394">
                  <c:v>2293.229166666667</c:v>
                </c:pt>
                <c:pt idx="4395">
                  <c:v>2293.75</c:v>
                </c:pt>
                <c:pt idx="4396">
                  <c:v>2294.2708333333335</c:v>
                </c:pt>
                <c:pt idx="4397">
                  <c:v>2294.791666666667</c:v>
                </c:pt>
                <c:pt idx="4398">
                  <c:v>2295.3125</c:v>
                </c:pt>
                <c:pt idx="4399">
                  <c:v>2295.8333333333335</c:v>
                </c:pt>
                <c:pt idx="4400">
                  <c:v>2296.354166666667</c:v>
                </c:pt>
                <c:pt idx="4401">
                  <c:v>2296.875</c:v>
                </c:pt>
                <c:pt idx="4402">
                  <c:v>2297.3958333333335</c:v>
                </c:pt>
                <c:pt idx="4403">
                  <c:v>2297.916666666667</c:v>
                </c:pt>
                <c:pt idx="4404">
                  <c:v>2298.4375</c:v>
                </c:pt>
                <c:pt idx="4405">
                  <c:v>2298.9583333333335</c:v>
                </c:pt>
                <c:pt idx="4406">
                  <c:v>2299.479166666667</c:v>
                </c:pt>
                <c:pt idx="4407">
                  <c:v>2300</c:v>
                </c:pt>
                <c:pt idx="4408">
                  <c:v>2300.5208333333335</c:v>
                </c:pt>
                <c:pt idx="4409">
                  <c:v>2301.041666666667</c:v>
                </c:pt>
                <c:pt idx="4410">
                  <c:v>2301.5625</c:v>
                </c:pt>
                <c:pt idx="4411">
                  <c:v>2302.0833333333335</c:v>
                </c:pt>
                <c:pt idx="4412">
                  <c:v>2302.604166666667</c:v>
                </c:pt>
                <c:pt idx="4413">
                  <c:v>2303.125</c:v>
                </c:pt>
                <c:pt idx="4414">
                  <c:v>2303.6458333333335</c:v>
                </c:pt>
                <c:pt idx="4415">
                  <c:v>2304.166666666667</c:v>
                </c:pt>
                <c:pt idx="4416">
                  <c:v>2304.6875</c:v>
                </c:pt>
                <c:pt idx="4417">
                  <c:v>2305.2083333333335</c:v>
                </c:pt>
                <c:pt idx="4418">
                  <c:v>2305.729166666667</c:v>
                </c:pt>
                <c:pt idx="4419">
                  <c:v>2306.25</c:v>
                </c:pt>
                <c:pt idx="4420">
                  <c:v>2306.7708333333335</c:v>
                </c:pt>
                <c:pt idx="4421">
                  <c:v>2307.291666666667</c:v>
                </c:pt>
                <c:pt idx="4422">
                  <c:v>2307.8125</c:v>
                </c:pt>
                <c:pt idx="4423">
                  <c:v>2308.3333333333335</c:v>
                </c:pt>
                <c:pt idx="4424">
                  <c:v>2308.854166666667</c:v>
                </c:pt>
                <c:pt idx="4425">
                  <c:v>2309.375</c:v>
                </c:pt>
                <c:pt idx="4426">
                  <c:v>2309.8958333333335</c:v>
                </c:pt>
                <c:pt idx="4427">
                  <c:v>2310.416666666667</c:v>
                </c:pt>
                <c:pt idx="4428">
                  <c:v>2310.9375</c:v>
                </c:pt>
                <c:pt idx="4429">
                  <c:v>2311.4583333333335</c:v>
                </c:pt>
                <c:pt idx="4430">
                  <c:v>2311.979166666667</c:v>
                </c:pt>
                <c:pt idx="4431">
                  <c:v>2312.5</c:v>
                </c:pt>
                <c:pt idx="4432">
                  <c:v>2313.0208333333335</c:v>
                </c:pt>
                <c:pt idx="4433">
                  <c:v>2313.541666666667</c:v>
                </c:pt>
                <c:pt idx="4434">
                  <c:v>2314.0625</c:v>
                </c:pt>
                <c:pt idx="4435">
                  <c:v>2314.5833333333335</c:v>
                </c:pt>
                <c:pt idx="4436">
                  <c:v>2315.104166666667</c:v>
                </c:pt>
                <c:pt idx="4437">
                  <c:v>2315.625</c:v>
                </c:pt>
                <c:pt idx="4438">
                  <c:v>2316.1458333333335</c:v>
                </c:pt>
                <c:pt idx="4439">
                  <c:v>2316.666666666667</c:v>
                </c:pt>
                <c:pt idx="4440">
                  <c:v>2317.1875</c:v>
                </c:pt>
                <c:pt idx="4441">
                  <c:v>2317.7083333333335</c:v>
                </c:pt>
                <c:pt idx="4442">
                  <c:v>2318.229166666667</c:v>
                </c:pt>
                <c:pt idx="4443">
                  <c:v>2318.75</c:v>
                </c:pt>
                <c:pt idx="4444">
                  <c:v>2319.2708333333335</c:v>
                </c:pt>
                <c:pt idx="4445">
                  <c:v>2319.791666666667</c:v>
                </c:pt>
                <c:pt idx="4446">
                  <c:v>2320.3125</c:v>
                </c:pt>
                <c:pt idx="4447">
                  <c:v>2320.8333333333335</c:v>
                </c:pt>
                <c:pt idx="4448">
                  <c:v>2321.354166666667</c:v>
                </c:pt>
                <c:pt idx="4449">
                  <c:v>2321.875</c:v>
                </c:pt>
                <c:pt idx="4450">
                  <c:v>2322.3958333333335</c:v>
                </c:pt>
                <c:pt idx="4451">
                  <c:v>2322.916666666667</c:v>
                </c:pt>
                <c:pt idx="4452">
                  <c:v>2323.4375</c:v>
                </c:pt>
                <c:pt idx="4453">
                  <c:v>2323.9583333333335</c:v>
                </c:pt>
                <c:pt idx="4454">
                  <c:v>2324.479166666667</c:v>
                </c:pt>
                <c:pt idx="4455">
                  <c:v>2325</c:v>
                </c:pt>
                <c:pt idx="4456">
                  <c:v>2325.5208333333335</c:v>
                </c:pt>
                <c:pt idx="4457">
                  <c:v>2326.041666666667</c:v>
                </c:pt>
                <c:pt idx="4458">
                  <c:v>2326.5625</c:v>
                </c:pt>
                <c:pt idx="4459">
                  <c:v>2327.0833333333335</c:v>
                </c:pt>
                <c:pt idx="4460">
                  <c:v>2327.604166666667</c:v>
                </c:pt>
                <c:pt idx="4461">
                  <c:v>2328.125</c:v>
                </c:pt>
                <c:pt idx="4462">
                  <c:v>2328.6458333333335</c:v>
                </c:pt>
                <c:pt idx="4463">
                  <c:v>2329.166666666667</c:v>
                </c:pt>
                <c:pt idx="4464">
                  <c:v>2329.6875</c:v>
                </c:pt>
                <c:pt idx="4465">
                  <c:v>2330.2083333333335</c:v>
                </c:pt>
                <c:pt idx="4466">
                  <c:v>2330.729166666667</c:v>
                </c:pt>
                <c:pt idx="4467">
                  <c:v>2331.25</c:v>
                </c:pt>
                <c:pt idx="4468">
                  <c:v>2331.7708333333335</c:v>
                </c:pt>
                <c:pt idx="4469">
                  <c:v>2332.291666666667</c:v>
                </c:pt>
                <c:pt idx="4470">
                  <c:v>2332.8125</c:v>
                </c:pt>
                <c:pt idx="4471">
                  <c:v>2333.3333333333335</c:v>
                </c:pt>
                <c:pt idx="4472">
                  <c:v>2333.854166666667</c:v>
                </c:pt>
                <c:pt idx="4473">
                  <c:v>2334.375</c:v>
                </c:pt>
                <c:pt idx="4474">
                  <c:v>2334.8958333333335</c:v>
                </c:pt>
                <c:pt idx="4475">
                  <c:v>2335.416666666667</c:v>
                </c:pt>
                <c:pt idx="4476">
                  <c:v>2335.9375</c:v>
                </c:pt>
                <c:pt idx="4477">
                  <c:v>2336.4583333333335</c:v>
                </c:pt>
                <c:pt idx="4478">
                  <c:v>2336.979166666667</c:v>
                </c:pt>
                <c:pt idx="4479">
                  <c:v>2337.5</c:v>
                </c:pt>
                <c:pt idx="4480">
                  <c:v>2338.0208333333335</c:v>
                </c:pt>
                <c:pt idx="4481">
                  <c:v>2338.541666666667</c:v>
                </c:pt>
                <c:pt idx="4482">
                  <c:v>2339.0625</c:v>
                </c:pt>
                <c:pt idx="4483">
                  <c:v>2339.5833333333335</c:v>
                </c:pt>
                <c:pt idx="4484">
                  <c:v>2340.104166666667</c:v>
                </c:pt>
                <c:pt idx="4485">
                  <c:v>2340.625</c:v>
                </c:pt>
                <c:pt idx="4486">
                  <c:v>2341.1458333333335</c:v>
                </c:pt>
                <c:pt idx="4487">
                  <c:v>2341.666666666667</c:v>
                </c:pt>
                <c:pt idx="4488">
                  <c:v>2342.1875</c:v>
                </c:pt>
                <c:pt idx="4489">
                  <c:v>2342.7083333333335</c:v>
                </c:pt>
                <c:pt idx="4490">
                  <c:v>2343.229166666667</c:v>
                </c:pt>
                <c:pt idx="4491">
                  <c:v>2343.75</c:v>
                </c:pt>
                <c:pt idx="4492">
                  <c:v>2344.2708333333335</c:v>
                </c:pt>
                <c:pt idx="4493">
                  <c:v>2344.791666666667</c:v>
                </c:pt>
                <c:pt idx="4494">
                  <c:v>2345.3125</c:v>
                </c:pt>
                <c:pt idx="4495">
                  <c:v>2345.8333333333335</c:v>
                </c:pt>
                <c:pt idx="4496">
                  <c:v>2346.354166666667</c:v>
                </c:pt>
                <c:pt idx="4497">
                  <c:v>2346.875</c:v>
                </c:pt>
                <c:pt idx="4498">
                  <c:v>2347.3958333333335</c:v>
                </c:pt>
                <c:pt idx="4499">
                  <c:v>2347.916666666667</c:v>
                </c:pt>
                <c:pt idx="4500">
                  <c:v>2348.4375</c:v>
                </c:pt>
                <c:pt idx="4501">
                  <c:v>2348.9583333333335</c:v>
                </c:pt>
                <c:pt idx="4502">
                  <c:v>2349.479166666667</c:v>
                </c:pt>
                <c:pt idx="4503">
                  <c:v>2350</c:v>
                </c:pt>
                <c:pt idx="4504">
                  <c:v>2350.5208333333335</c:v>
                </c:pt>
                <c:pt idx="4505">
                  <c:v>2351.041666666667</c:v>
                </c:pt>
                <c:pt idx="4506">
                  <c:v>2351.5625</c:v>
                </c:pt>
                <c:pt idx="4507">
                  <c:v>2352.0833333333335</c:v>
                </c:pt>
                <c:pt idx="4508">
                  <c:v>2352.604166666667</c:v>
                </c:pt>
                <c:pt idx="4509">
                  <c:v>2353.125</c:v>
                </c:pt>
                <c:pt idx="4510">
                  <c:v>2353.6458333333335</c:v>
                </c:pt>
                <c:pt idx="4511">
                  <c:v>2354.166666666667</c:v>
                </c:pt>
                <c:pt idx="4512">
                  <c:v>2354.6875</c:v>
                </c:pt>
                <c:pt idx="4513">
                  <c:v>2355.2083333333335</c:v>
                </c:pt>
                <c:pt idx="4514">
                  <c:v>2355.729166666667</c:v>
                </c:pt>
                <c:pt idx="4515">
                  <c:v>2356.25</c:v>
                </c:pt>
                <c:pt idx="4516">
                  <c:v>2356.7708333333335</c:v>
                </c:pt>
                <c:pt idx="4517">
                  <c:v>2357.291666666667</c:v>
                </c:pt>
                <c:pt idx="4518">
                  <c:v>2357.8125</c:v>
                </c:pt>
                <c:pt idx="4519">
                  <c:v>2358.3333333333335</c:v>
                </c:pt>
                <c:pt idx="4520">
                  <c:v>2358.854166666667</c:v>
                </c:pt>
                <c:pt idx="4521">
                  <c:v>2359.375</c:v>
                </c:pt>
                <c:pt idx="4522">
                  <c:v>2359.8958333333335</c:v>
                </c:pt>
                <c:pt idx="4523">
                  <c:v>2360.416666666667</c:v>
                </c:pt>
                <c:pt idx="4524">
                  <c:v>2360.9375</c:v>
                </c:pt>
                <c:pt idx="4525">
                  <c:v>2361.4583333333335</c:v>
                </c:pt>
                <c:pt idx="4526">
                  <c:v>2361.979166666667</c:v>
                </c:pt>
                <c:pt idx="4527">
                  <c:v>2362.5</c:v>
                </c:pt>
                <c:pt idx="4528">
                  <c:v>2363.0208333333335</c:v>
                </c:pt>
                <c:pt idx="4529">
                  <c:v>2363.541666666667</c:v>
                </c:pt>
                <c:pt idx="4530">
                  <c:v>2364.0625</c:v>
                </c:pt>
                <c:pt idx="4531">
                  <c:v>2364.5833333333335</c:v>
                </c:pt>
                <c:pt idx="4532">
                  <c:v>2365.104166666667</c:v>
                </c:pt>
                <c:pt idx="4533">
                  <c:v>2365.625</c:v>
                </c:pt>
                <c:pt idx="4534">
                  <c:v>2366.1458333333335</c:v>
                </c:pt>
                <c:pt idx="4535">
                  <c:v>2366.666666666667</c:v>
                </c:pt>
                <c:pt idx="4536">
                  <c:v>2367.1875</c:v>
                </c:pt>
                <c:pt idx="4537">
                  <c:v>2367.7083333333335</c:v>
                </c:pt>
                <c:pt idx="4538">
                  <c:v>2368.229166666667</c:v>
                </c:pt>
                <c:pt idx="4539">
                  <c:v>2368.75</c:v>
                </c:pt>
                <c:pt idx="4540">
                  <c:v>2369.2708333333335</c:v>
                </c:pt>
                <c:pt idx="4541">
                  <c:v>2369.791666666667</c:v>
                </c:pt>
                <c:pt idx="4542">
                  <c:v>2370.3125</c:v>
                </c:pt>
                <c:pt idx="4543">
                  <c:v>2370.8333333333335</c:v>
                </c:pt>
                <c:pt idx="4544">
                  <c:v>2371.354166666667</c:v>
                </c:pt>
                <c:pt idx="4545">
                  <c:v>2371.875</c:v>
                </c:pt>
                <c:pt idx="4546">
                  <c:v>2372.3958333333335</c:v>
                </c:pt>
                <c:pt idx="4547">
                  <c:v>2372.916666666667</c:v>
                </c:pt>
                <c:pt idx="4548">
                  <c:v>2373.4375</c:v>
                </c:pt>
                <c:pt idx="4549">
                  <c:v>2373.9583333333335</c:v>
                </c:pt>
                <c:pt idx="4550">
                  <c:v>2374.479166666667</c:v>
                </c:pt>
                <c:pt idx="4551">
                  <c:v>2375</c:v>
                </c:pt>
                <c:pt idx="4552">
                  <c:v>2375.5208333333335</c:v>
                </c:pt>
                <c:pt idx="4553">
                  <c:v>2376.041666666667</c:v>
                </c:pt>
                <c:pt idx="4554">
                  <c:v>2376.5625</c:v>
                </c:pt>
                <c:pt idx="4555">
                  <c:v>2377.0833333333335</c:v>
                </c:pt>
                <c:pt idx="4556">
                  <c:v>2377.604166666667</c:v>
                </c:pt>
                <c:pt idx="4557">
                  <c:v>2378.125</c:v>
                </c:pt>
                <c:pt idx="4558">
                  <c:v>2378.6458333333335</c:v>
                </c:pt>
                <c:pt idx="4559">
                  <c:v>2379.166666666667</c:v>
                </c:pt>
                <c:pt idx="4560">
                  <c:v>2379.6875</c:v>
                </c:pt>
                <c:pt idx="4561">
                  <c:v>2380.2083333333335</c:v>
                </c:pt>
                <c:pt idx="4562">
                  <c:v>2380.729166666667</c:v>
                </c:pt>
                <c:pt idx="4563">
                  <c:v>2381.25</c:v>
                </c:pt>
                <c:pt idx="4564">
                  <c:v>2381.7708333333335</c:v>
                </c:pt>
                <c:pt idx="4565">
                  <c:v>2382.291666666667</c:v>
                </c:pt>
                <c:pt idx="4566">
                  <c:v>2382.8125</c:v>
                </c:pt>
                <c:pt idx="4567">
                  <c:v>2383.3333333333335</c:v>
                </c:pt>
                <c:pt idx="4568">
                  <c:v>2383.854166666667</c:v>
                </c:pt>
                <c:pt idx="4569">
                  <c:v>2384.375</c:v>
                </c:pt>
                <c:pt idx="4570">
                  <c:v>2384.8958333333335</c:v>
                </c:pt>
                <c:pt idx="4571">
                  <c:v>2385.416666666667</c:v>
                </c:pt>
                <c:pt idx="4572">
                  <c:v>2385.9375</c:v>
                </c:pt>
                <c:pt idx="4573">
                  <c:v>2386.4583333333335</c:v>
                </c:pt>
                <c:pt idx="4574">
                  <c:v>2386.979166666667</c:v>
                </c:pt>
                <c:pt idx="4575">
                  <c:v>2387.5</c:v>
                </c:pt>
                <c:pt idx="4576">
                  <c:v>2388.0208333333335</c:v>
                </c:pt>
                <c:pt idx="4577">
                  <c:v>2388.541666666667</c:v>
                </c:pt>
                <c:pt idx="4578">
                  <c:v>2389.0625</c:v>
                </c:pt>
                <c:pt idx="4579">
                  <c:v>2389.5833333333335</c:v>
                </c:pt>
                <c:pt idx="4580">
                  <c:v>2390.104166666667</c:v>
                </c:pt>
                <c:pt idx="4581">
                  <c:v>2390.625</c:v>
                </c:pt>
                <c:pt idx="4582">
                  <c:v>2391.1458333333335</c:v>
                </c:pt>
                <c:pt idx="4583">
                  <c:v>2391.666666666667</c:v>
                </c:pt>
                <c:pt idx="4584">
                  <c:v>2392.1875</c:v>
                </c:pt>
                <c:pt idx="4585">
                  <c:v>2392.7083333333335</c:v>
                </c:pt>
                <c:pt idx="4586">
                  <c:v>2393.229166666667</c:v>
                </c:pt>
                <c:pt idx="4587">
                  <c:v>2393.75</c:v>
                </c:pt>
                <c:pt idx="4588">
                  <c:v>2394.2708333333335</c:v>
                </c:pt>
                <c:pt idx="4589">
                  <c:v>2394.791666666667</c:v>
                </c:pt>
                <c:pt idx="4590">
                  <c:v>2395.3125</c:v>
                </c:pt>
                <c:pt idx="4591">
                  <c:v>2395.8333333333335</c:v>
                </c:pt>
                <c:pt idx="4592">
                  <c:v>2396.354166666667</c:v>
                </c:pt>
                <c:pt idx="4593">
                  <c:v>2396.875</c:v>
                </c:pt>
                <c:pt idx="4594">
                  <c:v>2397.3958333333335</c:v>
                </c:pt>
                <c:pt idx="4595">
                  <c:v>2397.916666666667</c:v>
                </c:pt>
                <c:pt idx="4596">
                  <c:v>2398.4375</c:v>
                </c:pt>
                <c:pt idx="4597">
                  <c:v>2398.9583333333335</c:v>
                </c:pt>
                <c:pt idx="4598">
                  <c:v>2399.479166666667</c:v>
                </c:pt>
                <c:pt idx="4599">
                  <c:v>2400</c:v>
                </c:pt>
                <c:pt idx="4600">
                  <c:v>2400.5208333333335</c:v>
                </c:pt>
                <c:pt idx="4601">
                  <c:v>2401.041666666667</c:v>
                </c:pt>
                <c:pt idx="4602">
                  <c:v>2401.5625</c:v>
                </c:pt>
                <c:pt idx="4603">
                  <c:v>2402.0833333333335</c:v>
                </c:pt>
                <c:pt idx="4604">
                  <c:v>2402.604166666667</c:v>
                </c:pt>
                <c:pt idx="4605">
                  <c:v>2403.125</c:v>
                </c:pt>
                <c:pt idx="4606">
                  <c:v>2403.6458333333335</c:v>
                </c:pt>
                <c:pt idx="4607">
                  <c:v>2404.166666666667</c:v>
                </c:pt>
                <c:pt idx="4608">
                  <c:v>2404.6875</c:v>
                </c:pt>
                <c:pt idx="4609">
                  <c:v>2405.2083333333335</c:v>
                </c:pt>
                <c:pt idx="4610">
                  <c:v>2405.729166666667</c:v>
                </c:pt>
                <c:pt idx="4611">
                  <c:v>2406.25</c:v>
                </c:pt>
                <c:pt idx="4612">
                  <c:v>2406.7708333333335</c:v>
                </c:pt>
                <c:pt idx="4613">
                  <c:v>2407.291666666667</c:v>
                </c:pt>
                <c:pt idx="4614">
                  <c:v>2407.8125</c:v>
                </c:pt>
                <c:pt idx="4615">
                  <c:v>2408.3333333333335</c:v>
                </c:pt>
                <c:pt idx="4616">
                  <c:v>2408.854166666667</c:v>
                </c:pt>
                <c:pt idx="4617">
                  <c:v>2409.375</c:v>
                </c:pt>
                <c:pt idx="4618">
                  <c:v>2409.8958333333335</c:v>
                </c:pt>
                <c:pt idx="4619">
                  <c:v>2410.416666666667</c:v>
                </c:pt>
                <c:pt idx="4620">
                  <c:v>2410.9375</c:v>
                </c:pt>
                <c:pt idx="4621">
                  <c:v>2411.4583333333335</c:v>
                </c:pt>
                <c:pt idx="4622">
                  <c:v>2411.979166666667</c:v>
                </c:pt>
                <c:pt idx="4623">
                  <c:v>2412.5</c:v>
                </c:pt>
                <c:pt idx="4624">
                  <c:v>2413.0208333333335</c:v>
                </c:pt>
                <c:pt idx="4625">
                  <c:v>2413.541666666667</c:v>
                </c:pt>
                <c:pt idx="4626">
                  <c:v>2414.0625</c:v>
                </c:pt>
                <c:pt idx="4627">
                  <c:v>2414.5833333333335</c:v>
                </c:pt>
                <c:pt idx="4628">
                  <c:v>2415.104166666667</c:v>
                </c:pt>
                <c:pt idx="4629">
                  <c:v>2415.625</c:v>
                </c:pt>
                <c:pt idx="4630">
                  <c:v>2416.1458333333335</c:v>
                </c:pt>
                <c:pt idx="4631">
                  <c:v>2416.666666666667</c:v>
                </c:pt>
                <c:pt idx="4632">
                  <c:v>2417.1875</c:v>
                </c:pt>
                <c:pt idx="4633">
                  <c:v>2417.7083333333335</c:v>
                </c:pt>
                <c:pt idx="4634">
                  <c:v>2418.229166666667</c:v>
                </c:pt>
                <c:pt idx="4635">
                  <c:v>2418.75</c:v>
                </c:pt>
                <c:pt idx="4636">
                  <c:v>2419.2708333333335</c:v>
                </c:pt>
                <c:pt idx="4637">
                  <c:v>2419.791666666667</c:v>
                </c:pt>
                <c:pt idx="4638">
                  <c:v>2420.3125</c:v>
                </c:pt>
                <c:pt idx="4639">
                  <c:v>2420.8333333333335</c:v>
                </c:pt>
                <c:pt idx="4640">
                  <c:v>2421.354166666667</c:v>
                </c:pt>
                <c:pt idx="4641">
                  <c:v>2421.875</c:v>
                </c:pt>
                <c:pt idx="4642">
                  <c:v>2422.3958333333335</c:v>
                </c:pt>
                <c:pt idx="4643">
                  <c:v>2422.916666666667</c:v>
                </c:pt>
                <c:pt idx="4644">
                  <c:v>2423.4375</c:v>
                </c:pt>
                <c:pt idx="4645">
                  <c:v>2423.9583333333335</c:v>
                </c:pt>
                <c:pt idx="4646">
                  <c:v>2424.479166666667</c:v>
                </c:pt>
                <c:pt idx="4647">
                  <c:v>2425</c:v>
                </c:pt>
                <c:pt idx="4648">
                  <c:v>2425.5208333333335</c:v>
                </c:pt>
                <c:pt idx="4649">
                  <c:v>2426.041666666667</c:v>
                </c:pt>
                <c:pt idx="4650">
                  <c:v>2426.5625</c:v>
                </c:pt>
                <c:pt idx="4651">
                  <c:v>2427.0833333333335</c:v>
                </c:pt>
                <c:pt idx="4652">
                  <c:v>2427.604166666667</c:v>
                </c:pt>
                <c:pt idx="4653">
                  <c:v>2428.125</c:v>
                </c:pt>
                <c:pt idx="4654">
                  <c:v>2428.6458333333335</c:v>
                </c:pt>
                <c:pt idx="4655">
                  <c:v>2429.166666666667</c:v>
                </c:pt>
                <c:pt idx="4656">
                  <c:v>2429.6875</c:v>
                </c:pt>
                <c:pt idx="4657">
                  <c:v>2430.2083333333335</c:v>
                </c:pt>
                <c:pt idx="4658">
                  <c:v>2430.729166666667</c:v>
                </c:pt>
                <c:pt idx="4659">
                  <c:v>2431.25</c:v>
                </c:pt>
                <c:pt idx="4660">
                  <c:v>2431.7708333333335</c:v>
                </c:pt>
                <c:pt idx="4661">
                  <c:v>2432.291666666667</c:v>
                </c:pt>
                <c:pt idx="4662">
                  <c:v>2432.8125</c:v>
                </c:pt>
                <c:pt idx="4663">
                  <c:v>2433.3333333333335</c:v>
                </c:pt>
                <c:pt idx="4664">
                  <c:v>2433.854166666667</c:v>
                </c:pt>
                <c:pt idx="4665">
                  <c:v>2434.375</c:v>
                </c:pt>
                <c:pt idx="4666">
                  <c:v>2434.8958333333335</c:v>
                </c:pt>
                <c:pt idx="4667">
                  <c:v>2435.416666666667</c:v>
                </c:pt>
                <c:pt idx="4668">
                  <c:v>2435.9375</c:v>
                </c:pt>
                <c:pt idx="4669">
                  <c:v>2436.4583333333335</c:v>
                </c:pt>
                <c:pt idx="4670">
                  <c:v>2436.979166666667</c:v>
                </c:pt>
                <c:pt idx="4671">
                  <c:v>2437.5</c:v>
                </c:pt>
                <c:pt idx="4672">
                  <c:v>2438.0208333333335</c:v>
                </c:pt>
                <c:pt idx="4673">
                  <c:v>2438.541666666667</c:v>
                </c:pt>
                <c:pt idx="4674">
                  <c:v>2439.0625</c:v>
                </c:pt>
                <c:pt idx="4675">
                  <c:v>2439.5833333333335</c:v>
                </c:pt>
                <c:pt idx="4676">
                  <c:v>2440.104166666667</c:v>
                </c:pt>
                <c:pt idx="4677">
                  <c:v>2440.625</c:v>
                </c:pt>
                <c:pt idx="4678">
                  <c:v>2441.1458333333335</c:v>
                </c:pt>
                <c:pt idx="4679">
                  <c:v>2441.666666666667</c:v>
                </c:pt>
                <c:pt idx="4680">
                  <c:v>2442.1875</c:v>
                </c:pt>
                <c:pt idx="4681">
                  <c:v>2442.7083333333335</c:v>
                </c:pt>
                <c:pt idx="4682">
                  <c:v>2443.229166666667</c:v>
                </c:pt>
                <c:pt idx="4683">
                  <c:v>2443.75</c:v>
                </c:pt>
                <c:pt idx="4684">
                  <c:v>2444.2708333333335</c:v>
                </c:pt>
                <c:pt idx="4685">
                  <c:v>2444.791666666667</c:v>
                </c:pt>
                <c:pt idx="4686">
                  <c:v>2445.3125</c:v>
                </c:pt>
                <c:pt idx="4687">
                  <c:v>2445.8333333333335</c:v>
                </c:pt>
                <c:pt idx="4688">
                  <c:v>2446.354166666667</c:v>
                </c:pt>
                <c:pt idx="4689">
                  <c:v>2446.875</c:v>
                </c:pt>
                <c:pt idx="4690">
                  <c:v>2447.3958333333335</c:v>
                </c:pt>
                <c:pt idx="4691">
                  <c:v>2447.916666666667</c:v>
                </c:pt>
                <c:pt idx="4692">
                  <c:v>2448.4375</c:v>
                </c:pt>
                <c:pt idx="4693">
                  <c:v>2448.9583333333335</c:v>
                </c:pt>
                <c:pt idx="4694">
                  <c:v>2449.479166666667</c:v>
                </c:pt>
                <c:pt idx="4695">
                  <c:v>2450</c:v>
                </c:pt>
                <c:pt idx="4696">
                  <c:v>2450.5208333333335</c:v>
                </c:pt>
                <c:pt idx="4697">
                  <c:v>2451.041666666667</c:v>
                </c:pt>
                <c:pt idx="4698">
                  <c:v>2451.5625</c:v>
                </c:pt>
                <c:pt idx="4699">
                  <c:v>2452.0833333333335</c:v>
                </c:pt>
                <c:pt idx="4700">
                  <c:v>2452.604166666667</c:v>
                </c:pt>
                <c:pt idx="4701">
                  <c:v>2453.125</c:v>
                </c:pt>
                <c:pt idx="4702">
                  <c:v>2453.6458333333335</c:v>
                </c:pt>
                <c:pt idx="4703">
                  <c:v>2454.166666666667</c:v>
                </c:pt>
                <c:pt idx="4704">
                  <c:v>2454.6875</c:v>
                </c:pt>
                <c:pt idx="4705">
                  <c:v>2455.2083333333335</c:v>
                </c:pt>
                <c:pt idx="4706">
                  <c:v>2455.729166666667</c:v>
                </c:pt>
                <c:pt idx="4707">
                  <c:v>2456.25</c:v>
                </c:pt>
                <c:pt idx="4708">
                  <c:v>2456.7708333333335</c:v>
                </c:pt>
                <c:pt idx="4709">
                  <c:v>2457.291666666667</c:v>
                </c:pt>
                <c:pt idx="4710">
                  <c:v>2457.8125</c:v>
                </c:pt>
                <c:pt idx="4711">
                  <c:v>2458.3333333333335</c:v>
                </c:pt>
                <c:pt idx="4712">
                  <c:v>2458.854166666667</c:v>
                </c:pt>
                <c:pt idx="4713">
                  <c:v>2459.375</c:v>
                </c:pt>
                <c:pt idx="4714">
                  <c:v>2459.8958333333335</c:v>
                </c:pt>
                <c:pt idx="4715">
                  <c:v>2460.416666666667</c:v>
                </c:pt>
                <c:pt idx="4716">
                  <c:v>2460.9375</c:v>
                </c:pt>
                <c:pt idx="4717">
                  <c:v>2461.4583333333335</c:v>
                </c:pt>
                <c:pt idx="4718">
                  <c:v>2461.979166666667</c:v>
                </c:pt>
                <c:pt idx="4719">
                  <c:v>2462.5</c:v>
                </c:pt>
                <c:pt idx="4720">
                  <c:v>2463.0208333333335</c:v>
                </c:pt>
                <c:pt idx="4721">
                  <c:v>2463.541666666667</c:v>
                </c:pt>
                <c:pt idx="4722">
                  <c:v>2464.0625</c:v>
                </c:pt>
                <c:pt idx="4723">
                  <c:v>2464.5833333333335</c:v>
                </c:pt>
                <c:pt idx="4724">
                  <c:v>2465.104166666667</c:v>
                </c:pt>
                <c:pt idx="4725">
                  <c:v>2465.625</c:v>
                </c:pt>
                <c:pt idx="4726">
                  <c:v>2466.1458333333335</c:v>
                </c:pt>
                <c:pt idx="4727">
                  <c:v>2466.666666666667</c:v>
                </c:pt>
                <c:pt idx="4728">
                  <c:v>2467.1875</c:v>
                </c:pt>
                <c:pt idx="4729">
                  <c:v>2467.7083333333335</c:v>
                </c:pt>
                <c:pt idx="4730">
                  <c:v>2468.229166666667</c:v>
                </c:pt>
                <c:pt idx="4731">
                  <c:v>2468.75</c:v>
                </c:pt>
                <c:pt idx="4732">
                  <c:v>2469.2708333333335</c:v>
                </c:pt>
                <c:pt idx="4733">
                  <c:v>2469.791666666667</c:v>
                </c:pt>
                <c:pt idx="4734">
                  <c:v>2470.3125</c:v>
                </c:pt>
                <c:pt idx="4735">
                  <c:v>2470.8333333333335</c:v>
                </c:pt>
                <c:pt idx="4736">
                  <c:v>2471.354166666667</c:v>
                </c:pt>
                <c:pt idx="4737">
                  <c:v>2471.875</c:v>
                </c:pt>
                <c:pt idx="4738">
                  <c:v>2472.3958333333335</c:v>
                </c:pt>
                <c:pt idx="4739">
                  <c:v>2472.916666666667</c:v>
                </c:pt>
                <c:pt idx="4740">
                  <c:v>2473.4375</c:v>
                </c:pt>
                <c:pt idx="4741">
                  <c:v>2473.9583333333335</c:v>
                </c:pt>
                <c:pt idx="4742">
                  <c:v>2474.479166666667</c:v>
                </c:pt>
                <c:pt idx="4743">
                  <c:v>2475</c:v>
                </c:pt>
                <c:pt idx="4744">
                  <c:v>2475.5208333333335</c:v>
                </c:pt>
                <c:pt idx="4745">
                  <c:v>2476.041666666667</c:v>
                </c:pt>
                <c:pt idx="4746">
                  <c:v>2476.5625</c:v>
                </c:pt>
                <c:pt idx="4747">
                  <c:v>2477.0833333333335</c:v>
                </c:pt>
                <c:pt idx="4748">
                  <c:v>2477.604166666667</c:v>
                </c:pt>
                <c:pt idx="4749">
                  <c:v>2478.125</c:v>
                </c:pt>
                <c:pt idx="4750">
                  <c:v>2478.6458333333335</c:v>
                </c:pt>
                <c:pt idx="4751">
                  <c:v>2479.166666666667</c:v>
                </c:pt>
                <c:pt idx="4752">
                  <c:v>2479.6875</c:v>
                </c:pt>
                <c:pt idx="4753">
                  <c:v>2480.2083333333335</c:v>
                </c:pt>
                <c:pt idx="4754">
                  <c:v>2480.729166666667</c:v>
                </c:pt>
                <c:pt idx="4755">
                  <c:v>2481.25</c:v>
                </c:pt>
                <c:pt idx="4756">
                  <c:v>2481.7708333333335</c:v>
                </c:pt>
                <c:pt idx="4757">
                  <c:v>2482.291666666667</c:v>
                </c:pt>
                <c:pt idx="4758">
                  <c:v>2482.8125</c:v>
                </c:pt>
                <c:pt idx="4759">
                  <c:v>2483.3333333333335</c:v>
                </c:pt>
                <c:pt idx="4760">
                  <c:v>2483.854166666667</c:v>
                </c:pt>
                <c:pt idx="4761">
                  <c:v>2484.375</c:v>
                </c:pt>
                <c:pt idx="4762">
                  <c:v>2484.8958333333335</c:v>
                </c:pt>
                <c:pt idx="4763">
                  <c:v>2485.416666666667</c:v>
                </c:pt>
                <c:pt idx="4764">
                  <c:v>2485.9375</c:v>
                </c:pt>
                <c:pt idx="4765">
                  <c:v>2486.4583333333335</c:v>
                </c:pt>
                <c:pt idx="4766">
                  <c:v>2486.979166666667</c:v>
                </c:pt>
                <c:pt idx="4767">
                  <c:v>2487.5</c:v>
                </c:pt>
                <c:pt idx="4768">
                  <c:v>2488.0208333333335</c:v>
                </c:pt>
                <c:pt idx="4769">
                  <c:v>2488.541666666667</c:v>
                </c:pt>
                <c:pt idx="4770">
                  <c:v>2489.0625</c:v>
                </c:pt>
                <c:pt idx="4771">
                  <c:v>2489.5833333333335</c:v>
                </c:pt>
                <c:pt idx="4772">
                  <c:v>2490.104166666667</c:v>
                </c:pt>
                <c:pt idx="4773">
                  <c:v>2490.625</c:v>
                </c:pt>
                <c:pt idx="4774">
                  <c:v>2491.1458333333335</c:v>
                </c:pt>
                <c:pt idx="4775">
                  <c:v>2491.666666666667</c:v>
                </c:pt>
                <c:pt idx="4776">
                  <c:v>2492.1875</c:v>
                </c:pt>
                <c:pt idx="4777">
                  <c:v>2492.7083333333335</c:v>
                </c:pt>
                <c:pt idx="4778">
                  <c:v>2493.229166666667</c:v>
                </c:pt>
                <c:pt idx="4779">
                  <c:v>2493.75</c:v>
                </c:pt>
                <c:pt idx="4780">
                  <c:v>2494.2708333333335</c:v>
                </c:pt>
                <c:pt idx="4781">
                  <c:v>2494.791666666667</c:v>
                </c:pt>
                <c:pt idx="4782">
                  <c:v>2495.3125</c:v>
                </c:pt>
                <c:pt idx="4783">
                  <c:v>2495.8333333333335</c:v>
                </c:pt>
                <c:pt idx="4784">
                  <c:v>2496.354166666667</c:v>
                </c:pt>
                <c:pt idx="4785">
                  <c:v>2496.875</c:v>
                </c:pt>
                <c:pt idx="4786">
                  <c:v>2497.3958333333335</c:v>
                </c:pt>
                <c:pt idx="4787">
                  <c:v>2497.916666666667</c:v>
                </c:pt>
                <c:pt idx="4788">
                  <c:v>2498.4375</c:v>
                </c:pt>
                <c:pt idx="4789">
                  <c:v>2498.9583333333335</c:v>
                </c:pt>
                <c:pt idx="4790">
                  <c:v>2499.479166666667</c:v>
                </c:pt>
                <c:pt idx="4791">
                  <c:v>2500</c:v>
                </c:pt>
                <c:pt idx="4792">
                  <c:v>2500.5208333333335</c:v>
                </c:pt>
                <c:pt idx="4793">
                  <c:v>2501.041666666667</c:v>
                </c:pt>
                <c:pt idx="4794">
                  <c:v>2501.5625</c:v>
                </c:pt>
                <c:pt idx="4795">
                  <c:v>2502.0833333333335</c:v>
                </c:pt>
                <c:pt idx="4796">
                  <c:v>2502.604166666667</c:v>
                </c:pt>
                <c:pt idx="4797">
                  <c:v>2503.125</c:v>
                </c:pt>
                <c:pt idx="4798">
                  <c:v>2503.6458333333335</c:v>
                </c:pt>
                <c:pt idx="4799">
                  <c:v>2504.166666666667</c:v>
                </c:pt>
                <c:pt idx="4800">
                  <c:v>2504.6875</c:v>
                </c:pt>
                <c:pt idx="4801">
                  <c:v>2505.2083333333335</c:v>
                </c:pt>
                <c:pt idx="4802">
                  <c:v>2505.729166666667</c:v>
                </c:pt>
                <c:pt idx="4803">
                  <c:v>2506.25</c:v>
                </c:pt>
                <c:pt idx="4804">
                  <c:v>2506.7708333333335</c:v>
                </c:pt>
                <c:pt idx="4805">
                  <c:v>2507.291666666667</c:v>
                </c:pt>
                <c:pt idx="4806">
                  <c:v>2507.8125</c:v>
                </c:pt>
                <c:pt idx="4807">
                  <c:v>2508.3333333333335</c:v>
                </c:pt>
                <c:pt idx="4808">
                  <c:v>2508.854166666667</c:v>
                </c:pt>
                <c:pt idx="4809">
                  <c:v>2509.375</c:v>
                </c:pt>
                <c:pt idx="4810">
                  <c:v>2509.8958333333335</c:v>
                </c:pt>
                <c:pt idx="4811">
                  <c:v>2510.416666666667</c:v>
                </c:pt>
                <c:pt idx="4812">
                  <c:v>2510.9375</c:v>
                </c:pt>
                <c:pt idx="4813">
                  <c:v>2511.4583333333335</c:v>
                </c:pt>
                <c:pt idx="4814">
                  <c:v>2511.979166666667</c:v>
                </c:pt>
                <c:pt idx="4815">
                  <c:v>2512.5</c:v>
                </c:pt>
                <c:pt idx="4816">
                  <c:v>2513.0208333333335</c:v>
                </c:pt>
                <c:pt idx="4817">
                  <c:v>2513.541666666667</c:v>
                </c:pt>
                <c:pt idx="4818">
                  <c:v>2514.0625</c:v>
                </c:pt>
                <c:pt idx="4819">
                  <c:v>2514.5833333333335</c:v>
                </c:pt>
                <c:pt idx="4820">
                  <c:v>2515.104166666667</c:v>
                </c:pt>
                <c:pt idx="4821">
                  <c:v>2515.625</c:v>
                </c:pt>
                <c:pt idx="4822">
                  <c:v>2516.1458333333335</c:v>
                </c:pt>
                <c:pt idx="4823">
                  <c:v>2516.666666666667</c:v>
                </c:pt>
                <c:pt idx="4824">
                  <c:v>2517.1875</c:v>
                </c:pt>
                <c:pt idx="4825">
                  <c:v>2517.7083333333335</c:v>
                </c:pt>
                <c:pt idx="4826">
                  <c:v>2518.229166666667</c:v>
                </c:pt>
                <c:pt idx="4827">
                  <c:v>2518.75</c:v>
                </c:pt>
                <c:pt idx="4828">
                  <c:v>2519.2708333333335</c:v>
                </c:pt>
                <c:pt idx="4829">
                  <c:v>2519.791666666667</c:v>
                </c:pt>
                <c:pt idx="4830">
                  <c:v>2520.3125</c:v>
                </c:pt>
                <c:pt idx="4831">
                  <c:v>2520.8333333333335</c:v>
                </c:pt>
                <c:pt idx="4832">
                  <c:v>2521.354166666667</c:v>
                </c:pt>
                <c:pt idx="4833">
                  <c:v>2521.875</c:v>
                </c:pt>
                <c:pt idx="4834">
                  <c:v>2522.3958333333335</c:v>
                </c:pt>
                <c:pt idx="4835">
                  <c:v>2522.916666666667</c:v>
                </c:pt>
                <c:pt idx="4836">
                  <c:v>2523.4375</c:v>
                </c:pt>
                <c:pt idx="4837">
                  <c:v>2523.9583333333335</c:v>
                </c:pt>
                <c:pt idx="4838">
                  <c:v>2524.479166666667</c:v>
                </c:pt>
                <c:pt idx="4839">
                  <c:v>2525</c:v>
                </c:pt>
                <c:pt idx="4840">
                  <c:v>2525.5208333333335</c:v>
                </c:pt>
                <c:pt idx="4841">
                  <c:v>2526.041666666667</c:v>
                </c:pt>
                <c:pt idx="4842">
                  <c:v>2526.5625</c:v>
                </c:pt>
                <c:pt idx="4843">
                  <c:v>2527.0833333333335</c:v>
                </c:pt>
                <c:pt idx="4844">
                  <c:v>2527.604166666667</c:v>
                </c:pt>
                <c:pt idx="4845">
                  <c:v>2528.125</c:v>
                </c:pt>
                <c:pt idx="4846">
                  <c:v>2528.6458333333335</c:v>
                </c:pt>
                <c:pt idx="4847">
                  <c:v>2529.166666666667</c:v>
                </c:pt>
                <c:pt idx="4848">
                  <c:v>2529.6875</c:v>
                </c:pt>
                <c:pt idx="4849">
                  <c:v>2530.2083333333335</c:v>
                </c:pt>
                <c:pt idx="4850">
                  <c:v>2530.729166666667</c:v>
                </c:pt>
                <c:pt idx="4851">
                  <c:v>2531.25</c:v>
                </c:pt>
                <c:pt idx="4852">
                  <c:v>2531.7708333333335</c:v>
                </c:pt>
                <c:pt idx="4853">
                  <c:v>2532.291666666667</c:v>
                </c:pt>
                <c:pt idx="4854">
                  <c:v>2532.8125</c:v>
                </c:pt>
                <c:pt idx="4855">
                  <c:v>2533.3333333333335</c:v>
                </c:pt>
                <c:pt idx="4856">
                  <c:v>2533.854166666667</c:v>
                </c:pt>
                <c:pt idx="4857">
                  <c:v>2534.375</c:v>
                </c:pt>
                <c:pt idx="4858">
                  <c:v>2534.8958333333335</c:v>
                </c:pt>
                <c:pt idx="4859">
                  <c:v>2535.416666666667</c:v>
                </c:pt>
                <c:pt idx="4860">
                  <c:v>2535.9375</c:v>
                </c:pt>
                <c:pt idx="4861">
                  <c:v>2536.4583333333335</c:v>
                </c:pt>
                <c:pt idx="4862">
                  <c:v>2536.979166666667</c:v>
                </c:pt>
                <c:pt idx="4863">
                  <c:v>2537.5</c:v>
                </c:pt>
                <c:pt idx="4864">
                  <c:v>2538.0208333333335</c:v>
                </c:pt>
                <c:pt idx="4865">
                  <c:v>2538.541666666667</c:v>
                </c:pt>
                <c:pt idx="4866">
                  <c:v>2539.0625</c:v>
                </c:pt>
                <c:pt idx="4867">
                  <c:v>2539.5833333333335</c:v>
                </c:pt>
                <c:pt idx="4868">
                  <c:v>2540.104166666667</c:v>
                </c:pt>
                <c:pt idx="4869">
                  <c:v>2540.625</c:v>
                </c:pt>
                <c:pt idx="4870">
                  <c:v>2541.1458333333335</c:v>
                </c:pt>
                <c:pt idx="4871">
                  <c:v>2541.666666666667</c:v>
                </c:pt>
                <c:pt idx="4872">
                  <c:v>2542.1875</c:v>
                </c:pt>
                <c:pt idx="4873">
                  <c:v>2542.7083333333335</c:v>
                </c:pt>
                <c:pt idx="4874">
                  <c:v>2543.229166666667</c:v>
                </c:pt>
                <c:pt idx="4875">
                  <c:v>2543.75</c:v>
                </c:pt>
                <c:pt idx="4876">
                  <c:v>2544.2708333333335</c:v>
                </c:pt>
                <c:pt idx="4877">
                  <c:v>2544.791666666667</c:v>
                </c:pt>
                <c:pt idx="4878">
                  <c:v>2545.3125</c:v>
                </c:pt>
                <c:pt idx="4879">
                  <c:v>2545.8333333333335</c:v>
                </c:pt>
                <c:pt idx="4880">
                  <c:v>2546.354166666667</c:v>
                </c:pt>
                <c:pt idx="4881">
                  <c:v>2546.875</c:v>
                </c:pt>
                <c:pt idx="4882">
                  <c:v>2547.3958333333335</c:v>
                </c:pt>
                <c:pt idx="4883">
                  <c:v>2547.916666666667</c:v>
                </c:pt>
                <c:pt idx="4884">
                  <c:v>2548.4375</c:v>
                </c:pt>
                <c:pt idx="4885">
                  <c:v>2548.9583333333335</c:v>
                </c:pt>
                <c:pt idx="4886">
                  <c:v>2549.479166666667</c:v>
                </c:pt>
                <c:pt idx="4887">
                  <c:v>2550</c:v>
                </c:pt>
                <c:pt idx="4888">
                  <c:v>2550.5208333333335</c:v>
                </c:pt>
                <c:pt idx="4889">
                  <c:v>2551.041666666667</c:v>
                </c:pt>
                <c:pt idx="4890">
                  <c:v>2551.5625</c:v>
                </c:pt>
                <c:pt idx="4891">
                  <c:v>2552.0833333333335</c:v>
                </c:pt>
                <c:pt idx="4892">
                  <c:v>2552.604166666667</c:v>
                </c:pt>
                <c:pt idx="4893">
                  <c:v>2553.125</c:v>
                </c:pt>
                <c:pt idx="4894">
                  <c:v>2553.6458333333335</c:v>
                </c:pt>
                <c:pt idx="4895">
                  <c:v>2554.166666666667</c:v>
                </c:pt>
                <c:pt idx="4896">
                  <c:v>2554.6875</c:v>
                </c:pt>
                <c:pt idx="4897">
                  <c:v>2555.2083333333335</c:v>
                </c:pt>
                <c:pt idx="4898">
                  <c:v>2555.729166666667</c:v>
                </c:pt>
                <c:pt idx="4899">
                  <c:v>2556.25</c:v>
                </c:pt>
                <c:pt idx="4900">
                  <c:v>2556.7708333333335</c:v>
                </c:pt>
                <c:pt idx="4901">
                  <c:v>2557.291666666667</c:v>
                </c:pt>
                <c:pt idx="4902">
                  <c:v>2557.8125</c:v>
                </c:pt>
                <c:pt idx="4903">
                  <c:v>2558.3333333333335</c:v>
                </c:pt>
                <c:pt idx="4904">
                  <c:v>2558.854166666667</c:v>
                </c:pt>
                <c:pt idx="4905">
                  <c:v>2559.375</c:v>
                </c:pt>
                <c:pt idx="4906">
                  <c:v>2559.8958333333335</c:v>
                </c:pt>
                <c:pt idx="4907">
                  <c:v>2560.416666666667</c:v>
                </c:pt>
                <c:pt idx="4908">
                  <c:v>2560.9375</c:v>
                </c:pt>
                <c:pt idx="4909">
                  <c:v>2561.4583333333335</c:v>
                </c:pt>
                <c:pt idx="4910">
                  <c:v>2561.979166666667</c:v>
                </c:pt>
                <c:pt idx="4911">
                  <c:v>2562.5</c:v>
                </c:pt>
                <c:pt idx="4912">
                  <c:v>2563.0208333333335</c:v>
                </c:pt>
                <c:pt idx="4913">
                  <c:v>2563.541666666667</c:v>
                </c:pt>
                <c:pt idx="4914">
                  <c:v>2564.0625</c:v>
                </c:pt>
                <c:pt idx="4915">
                  <c:v>2564.5833333333335</c:v>
                </c:pt>
                <c:pt idx="4916">
                  <c:v>2565.104166666667</c:v>
                </c:pt>
                <c:pt idx="4917">
                  <c:v>2565.625</c:v>
                </c:pt>
                <c:pt idx="4918">
                  <c:v>2566.1458333333335</c:v>
                </c:pt>
                <c:pt idx="4919">
                  <c:v>2566.666666666667</c:v>
                </c:pt>
                <c:pt idx="4920">
                  <c:v>2567.1875</c:v>
                </c:pt>
                <c:pt idx="4921">
                  <c:v>2567.7083333333335</c:v>
                </c:pt>
                <c:pt idx="4922">
                  <c:v>2568.229166666667</c:v>
                </c:pt>
                <c:pt idx="4923">
                  <c:v>2568.75</c:v>
                </c:pt>
                <c:pt idx="4924">
                  <c:v>2569.2708333333335</c:v>
                </c:pt>
                <c:pt idx="4925">
                  <c:v>2569.791666666667</c:v>
                </c:pt>
                <c:pt idx="4926">
                  <c:v>2570.3125</c:v>
                </c:pt>
                <c:pt idx="4927">
                  <c:v>2570.8333333333335</c:v>
                </c:pt>
                <c:pt idx="4928">
                  <c:v>2571.354166666667</c:v>
                </c:pt>
                <c:pt idx="4929">
                  <c:v>2571.875</c:v>
                </c:pt>
                <c:pt idx="4930">
                  <c:v>2572.3958333333335</c:v>
                </c:pt>
                <c:pt idx="4931">
                  <c:v>2572.916666666667</c:v>
                </c:pt>
                <c:pt idx="4932">
                  <c:v>2573.4375</c:v>
                </c:pt>
                <c:pt idx="4933">
                  <c:v>2573.9583333333335</c:v>
                </c:pt>
                <c:pt idx="4934">
                  <c:v>2574.479166666667</c:v>
                </c:pt>
                <c:pt idx="4935">
                  <c:v>2575</c:v>
                </c:pt>
                <c:pt idx="4936">
                  <c:v>2575.5208333333335</c:v>
                </c:pt>
                <c:pt idx="4937">
                  <c:v>2576.041666666667</c:v>
                </c:pt>
                <c:pt idx="4938">
                  <c:v>2576.5625</c:v>
                </c:pt>
                <c:pt idx="4939">
                  <c:v>2577.0833333333335</c:v>
                </c:pt>
                <c:pt idx="4940">
                  <c:v>2577.604166666667</c:v>
                </c:pt>
                <c:pt idx="4941">
                  <c:v>2578.125</c:v>
                </c:pt>
                <c:pt idx="4942">
                  <c:v>2578.6458333333335</c:v>
                </c:pt>
                <c:pt idx="4943">
                  <c:v>2579.166666666667</c:v>
                </c:pt>
                <c:pt idx="4944">
                  <c:v>2579.6875</c:v>
                </c:pt>
                <c:pt idx="4945">
                  <c:v>2580.2083333333335</c:v>
                </c:pt>
                <c:pt idx="4946">
                  <c:v>2580.729166666667</c:v>
                </c:pt>
                <c:pt idx="4947">
                  <c:v>2581.25</c:v>
                </c:pt>
                <c:pt idx="4948">
                  <c:v>2581.7708333333335</c:v>
                </c:pt>
                <c:pt idx="4949">
                  <c:v>2582.291666666667</c:v>
                </c:pt>
                <c:pt idx="4950">
                  <c:v>2582.8125</c:v>
                </c:pt>
                <c:pt idx="4951">
                  <c:v>2583.3333333333335</c:v>
                </c:pt>
                <c:pt idx="4952">
                  <c:v>2583.854166666667</c:v>
                </c:pt>
                <c:pt idx="4953">
                  <c:v>2584.375</c:v>
                </c:pt>
                <c:pt idx="4954">
                  <c:v>2584.8958333333335</c:v>
                </c:pt>
                <c:pt idx="4955">
                  <c:v>2585.416666666667</c:v>
                </c:pt>
                <c:pt idx="4956">
                  <c:v>2585.9375</c:v>
                </c:pt>
                <c:pt idx="4957">
                  <c:v>2586.4583333333335</c:v>
                </c:pt>
                <c:pt idx="4958">
                  <c:v>2586.979166666667</c:v>
                </c:pt>
                <c:pt idx="4959">
                  <c:v>2587.5</c:v>
                </c:pt>
                <c:pt idx="4960">
                  <c:v>2588.0208333333335</c:v>
                </c:pt>
                <c:pt idx="4961">
                  <c:v>2588.541666666667</c:v>
                </c:pt>
                <c:pt idx="4962">
                  <c:v>2589.0625</c:v>
                </c:pt>
                <c:pt idx="4963">
                  <c:v>2589.5833333333335</c:v>
                </c:pt>
                <c:pt idx="4964">
                  <c:v>2590.104166666667</c:v>
                </c:pt>
                <c:pt idx="4965">
                  <c:v>2590.625</c:v>
                </c:pt>
                <c:pt idx="4966">
                  <c:v>2591.1458333333335</c:v>
                </c:pt>
                <c:pt idx="4967">
                  <c:v>2591.666666666667</c:v>
                </c:pt>
                <c:pt idx="4968">
                  <c:v>2592.1875</c:v>
                </c:pt>
                <c:pt idx="4969">
                  <c:v>2592.7083333333335</c:v>
                </c:pt>
                <c:pt idx="4970">
                  <c:v>2593.229166666667</c:v>
                </c:pt>
                <c:pt idx="4971">
                  <c:v>2593.75</c:v>
                </c:pt>
                <c:pt idx="4972">
                  <c:v>2594.2708333333335</c:v>
                </c:pt>
                <c:pt idx="4973">
                  <c:v>2594.791666666667</c:v>
                </c:pt>
                <c:pt idx="4974">
                  <c:v>2595.3125</c:v>
                </c:pt>
                <c:pt idx="4975">
                  <c:v>2595.8333333333335</c:v>
                </c:pt>
                <c:pt idx="4976">
                  <c:v>2596.354166666667</c:v>
                </c:pt>
                <c:pt idx="4977">
                  <c:v>2596.875</c:v>
                </c:pt>
                <c:pt idx="4978">
                  <c:v>2597.3958333333335</c:v>
                </c:pt>
                <c:pt idx="4979">
                  <c:v>2597.916666666667</c:v>
                </c:pt>
                <c:pt idx="4980">
                  <c:v>2598.4375</c:v>
                </c:pt>
                <c:pt idx="4981">
                  <c:v>2598.9583333333335</c:v>
                </c:pt>
                <c:pt idx="4982">
                  <c:v>2599.479166666667</c:v>
                </c:pt>
                <c:pt idx="4983">
                  <c:v>2600</c:v>
                </c:pt>
                <c:pt idx="4984">
                  <c:v>2600.5208333333335</c:v>
                </c:pt>
                <c:pt idx="4985">
                  <c:v>2601.041666666667</c:v>
                </c:pt>
                <c:pt idx="4986">
                  <c:v>2601.5625</c:v>
                </c:pt>
                <c:pt idx="4987">
                  <c:v>2602.0833333333335</c:v>
                </c:pt>
                <c:pt idx="4988">
                  <c:v>2602.604166666667</c:v>
                </c:pt>
                <c:pt idx="4989">
                  <c:v>2603.125</c:v>
                </c:pt>
                <c:pt idx="4990">
                  <c:v>2603.6458333333335</c:v>
                </c:pt>
                <c:pt idx="4991">
                  <c:v>2604.166666666667</c:v>
                </c:pt>
                <c:pt idx="4992">
                  <c:v>2604.6875</c:v>
                </c:pt>
                <c:pt idx="4993">
                  <c:v>2605.2083333333335</c:v>
                </c:pt>
                <c:pt idx="4994">
                  <c:v>2605.729166666667</c:v>
                </c:pt>
                <c:pt idx="4995">
                  <c:v>2606.25</c:v>
                </c:pt>
                <c:pt idx="4996">
                  <c:v>2606.7708333333335</c:v>
                </c:pt>
                <c:pt idx="4997">
                  <c:v>2607.291666666667</c:v>
                </c:pt>
                <c:pt idx="4998">
                  <c:v>2607.8125</c:v>
                </c:pt>
                <c:pt idx="4999">
                  <c:v>2608.3333333333335</c:v>
                </c:pt>
                <c:pt idx="5000">
                  <c:v>2608.854166666667</c:v>
                </c:pt>
                <c:pt idx="5001">
                  <c:v>2609.375</c:v>
                </c:pt>
                <c:pt idx="5002">
                  <c:v>2609.8958333333335</c:v>
                </c:pt>
                <c:pt idx="5003">
                  <c:v>2610.416666666667</c:v>
                </c:pt>
                <c:pt idx="5004">
                  <c:v>2610.9375</c:v>
                </c:pt>
                <c:pt idx="5005">
                  <c:v>2611.4583333333335</c:v>
                </c:pt>
                <c:pt idx="5006">
                  <c:v>2611.979166666667</c:v>
                </c:pt>
                <c:pt idx="5007">
                  <c:v>2612.5</c:v>
                </c:pt>
                <c:pt idx="5008">
                  <c:v>2613.0208333333335</c:v>
                </c:pt>
                <c:pt idx="5009">
                  <c:v>2613.541666666667</c:v>
                </c:pt>
                <c:pt idx="5010">
                  <c:v>2614.0625</c:v>
                </c:pt>
                <c:pt idx="5011">
                  <c:v>2614.5833333333335</c:v>
                </c:pt>
                <c:pt idx="5012">
                  <c:v>2615.104166666667</c:v>
                </c:pt>
                <c:pt idx="5013">
                  <c:v>2615.625</c:v>
                </c:pt>
                <c:pt idx="5014">
                  <c:v>2616.1458333333335</c:v>
                </c:pt>
                <c:pt idx="5015">
                  <c:v>2616.666666666667</c:v>
                </c:pt>
                <c:pt idx="5016">
                  <c:v>2617.1875</c:v>
                </c:pt>
                <c:pt idx="5017">
                  <c:v>2617.7083333333335</c:v>
                </c:pt>
                <c:pt idx="5018">
                  <c:v>2618.229166666667</c:v>
                </c:pt>
                <c:pt idx="5019">
                  <c:v>2618.75</c:v>
                </c:pt>
                <c:pt idx="5020">
                  <c:v>2619.2708333333335</c:v>
                </c:pt>
                <c:pt idx="5021">
                  <c:v>2619.791666666667</c:v>
                </c:pt>
                <c:pt idx="5022">
                  <c:v>2620.3125</c:v>
                </c:pt>
                <c:pt idx="5023">
                  <c:v>2620.8333333333335</c:v>
                </c:pt>
                <c:pt idx="5024">
                  <c:v>2621.354166666667</c:v>
                </c:pt>
                <c:pt idx="5025">
                  <c:v>2621.875</c:v>
                </c:pt>
                <c:pt idx="5026">
                  <c:v>2622.3958333333335</c:v>
                </c:pt>
                <c:pt idx="5027">
                  <c:v>2622.916666666667</c:v>
                </c:pt>
                <c:pt idx="5028">
                  <c:v>2623.4375</c:v>
                </c:pt>
                <c:pt idx="5029">
                  <c:v>2623.9583333333335</c:v>
                </c:pt>
                <c:pt idx="5030">
                  <c:v>2624.479166666667</c:v>
                </c:pt>
                <c:pt idx="5031">
                  <c:v>2625</c:v>
                </c:pt>
                <c:pt idx="5032">
                  <c:v>2625.5208333333335</c:v>
                </c:pt>
                <c:pt idx="5033">
                  <c:v>2626.041666666667</c:v>
                </c:pt>
                <c:pt idx="5034">
                  <c:v>2626.5625</c:v>
                </c:pt>
                <c:pt idx="5035">
                  <c:v>2627.0833333333335</c:v>
                </c:pt>
                <c:pt idx="5036">
                  <c:v>2627.604166666667</c:v>
                </c:pt>
                <c:pt idx="5037">
                  <c:v>2628.125</c:v>
                </c:pt>
                <c:pt idx="5038">
                  <c:v>2628.6458333333335</c:v>
                </c:pt>
                <c:pt idx="5039">
                  <c:v>2629.166666666667</c:v>
                </c:pt>
                <c:pt idx="5040">
                  <c:v>2629.6875</c:v>
                </c:pt>
                <c:pt idx="5041">
                  <c:v>2630.2083333333335</c:v>
                </c:pt>
                <c:pt idx="5042">
                  <c:v>2630.729166666667</c:v>
                </c:pt>
                <c:pt idx="5043">
                  <c:v>2631.25</c:v>
                </c:pt>
                <c:pt idx="5044">
                  <c:v>2631.7708333333335</c:v>
                </c:pt>
                <c:pt idx="5045">
                  <c:v>2632.291666666667</c:v>
                </c:pt>
                <c:pt idx="5046">
                  <c:v>2632.8125</c:v>
                </c:pt>
                <c:pt idx="5047">
                  <c:v>2633.3333333333335</c:v>
                </c:pt>
                <c:pt idx="5048">
                  <c:v>2633.854166666667</c:v>
                </c:pt>
                <c:pt idx="5049">
                  <c:v>2634.375</c:v>
                </c:pt>
                <c:pt idx="5050">
                  <c:v>2634.8958333333335</c:v>
                </c:pt>
                <c:pt idx="5051">
                  <c:v>2635.416666666667</c:v>
                </c:pt>
                <c:pt idx="5052">
                  <c:v>2635.9375</c:v>
                </c:pt>
                <c:pt idx="5053">
                  <c:v>2636.4583333333335</c:v>
                </c:pt>
                <c:pt idx="5054">
                  <c:v>2636.979166666667</c:v>
                </c:pt>
                <c:pt idx="5055">
                  <c:v>2637.5</c:v>
                </c:pt>
                <c:pt idx="5056">
                  <c:v>2638.0208333333335</c:v>
                </c:pt>
                <c:pt idx="5057">
                  <c:v>2638.541666666667</c:v>
                </c:pt>
                <c:pt idx="5058">
                  <c:v>2639.0625</c:v>
                </c:pt>
                <c:pt idx="5059">
                  <c:v>2639.5833333333335</c:v>
                </c:pt>
                <c:pt idx="5060">
                  <c:v>2640.104166666667</c:v>
                </c:pt>
                <c:pt idx="5061">
                  <c:v>2640.625</c:v>
                </c:pt>
                <c:pt idx="5062">
                  <c:v>2641.1458333333335</c:v>
                </c:pt>
                <c:pt idx="5063">
                  <c:v>2641.666666666667</c:v>
                </c:pt>
                <c:pt idx="5064">
                  <c:v>2642.1875</c:v>
                </c:pt>
                <c:pt idx="5065">
                  <c:v>2642.7083333333335</c:v>
                </c:pt>
                <c:pt idx="5066">
                  <c:v>2643.229166666667</c:v>
                </c:pt>
                <c:pt idx="5067">
                  <c:v>2643.75</c:v>
                </c:pt>
                <c:pt idx="5068">
                  <c:v>2644.2708333333335</c:v>
                </c:pt>
                <c:pt idx="5069">
                  <c:v>2644.791666666667</c:v>
                </c:pt>
                <c:pt idx="5070">
                  <c:v>2645.3125</c:v>
                </c:pt>
                <c:pt idx="5071">
                  <c:v>2645.8333333333335</c:v>
                </c:pt>
                <c:pt idx="5072">
                  <c:v>2646.354166666667</c:v>
                </c:pt>
                <c:pt idx="5073">
                  <c:v>2646.875</c:v>
                </c:pt>
                <c:pt idx="5074">
                  <c:v>2647.3958333333335</c:v>
                </c:pt>
                <c:pt idx="5075">
                  <c:v>2647.916666666667</c:v>
                </c:pt>
                <c:pt idx="5076">
                  <c:v>2648.4375</c:v>
                </c:pt>
                <c:pt idx="5077">
                  <c:v>2648.9583333333335</c:v>
                </c:pt>
                <c:pt idx="5078">
                  <c:v>2649.479166666667</c:v>
                </c:pt>
                <c:pt idx="5079">
                  <c:v>2650</c:v>
                </c:pt>
                <c:pt idx="5080">
                  <c:v>2650.5208333333335</c:v>
                </c:pt>
                <c:pt idx="5081">
                  <c:v>2651.041666666667</c:v>
                </c:pt>
                <c:pt idx="5082">
                  <c:v>2651.5625</c:v>
                </c:pt>
                <c:pt idx="5083">
                  <c:v>2652.0833333333335</c:v>
                </c:pt>
                <c:pt idx="5084">
                  <c:v>2652.604166666667</c:v>
                </c:pt>
                <c:pt idx="5085">
                  <c:v>2653.125</c:v>
                </c:pt>
                <c:pt idx="5086">
                  <c:v>2653.6458333333335</c:v>
                </c:pt>
                <c:pt idx="5087">
                  <c:v>2654.166666666667</c:v>
                </c:pt>
                <c:pt idx="5088">
                  <c:v>2654.6875</c:v>
                </c:pt>
                <c:pt idx="5089">
                  <c:v>2655.2083333333335</c:v>
                </c:pt>
                <c:pt idx="5090">
                  <c:v>2655.729166666667</c:v>
                </c:pt>
                <c:pt idx="5091">
                  <c:v>2656.25</c:v>
                </c:pt>
                <c:pt idx="5092">
                  <c:v>2656.7708333333335</c:v>
                </c:pt>
                <c:pt idx="5093">
                  <c:v>2657.291666666667</c:v>
                </c:pt>
                <c:pt idx="5094">
                  <c:v>2657.8125</c:v>
                </c:pt>
                <c:pt idx="5095">
                  <c:v>2658.3333333333335</c:v>
                </c:pt>
                <c:pt idx="5096">
                  <c:v>2658.854166666667</c:v>
                </c:pt>
                <c:pt idx="5097">
                  <c:v>2659.375</c:v>
                </c:pt>
                <c:pt idx="5098">
                  <c:v>2659.8958333333335</c:v>
                </c:pt>
                <c:pt idx="5099">
                  <c:v>2660.416666666667</c:v>
                </c:pt>
                <c:pt idx="5100">
                  <c:v>2660.9375</c:v>
                </c:pt>
                <c:pt idx="5101">
                  <c:v>2661.4583333333335</c:v>
                </c:pt>
                <c:pt idx="5102">
                  <c:v>2661.979166666667</c:v>
                </c:pt>
                <c:pt idx="5103">
                  <c:v>2662.5</c:v>
                </c:pt>
                <c:pt idx="5104">
                  <c:v>2663.0208333333335</c:v>
                </c:pt>
                <c:pt idx="5105">
                  <c:v>2663.541666666667</c:v>
                </c:pt>
                <c:pt idx="5106">
                  <c:v>2664.0625</c:v>
                </c:pt>
                <c:pt idx="5107">
                  <c:v>2664.5833333333335</c:v>
                </c:pt>
                <c:pt idx="5108">
                  <c:v>2665.104166666667</c:v>
                </c:pt>
                <c:pt idx="5109">
                  <c:v>2665.625</c:v>
                </c:pt>
                <c:pt idx="5110">
                  <c:v>2666.1458333333335</c:v>
                </c:pt>
                <c:pt idx="5111">
                  <c:v>2666.666666666667</c:v>
                </c:pt>
                <c:pt idx="5112">
                  <c:v>2667.1875</c:v>
                </c:pt>
                <c:pt idx="5113">
                  <c:v>2667.7083333333335</c:v>
                </c:pt>
                <c:pt idx="5114">
                  <c:v>2668.229166666667</c:v>
                </c:pt>
                <c:pt idx="5115">
                  <c:v>2668.75</c:v>
                </c:pt>
                <c:pt idx="5116">
                  <c:v>2669.2708333333335</c:v>
                </c:pt>
                <c:pt idx="5117">
                  <c:v>2669.791666666667</c:v>
                </c:pt>
                <c:pt idx="5118">
                  <c:v>2670.3125</c:v>
                </c:pt>
                <c:pt idx="5119">
                  <c:v>2670.8333333333335</c:v>
                </c:pt>
                <c:pt idx="5120">
                  <c:v>2671.354166666667</c:v>
                </c:pt>
                <c:pt idx="5121">
                  <c:v>2671.875</c:v>
                </c:pt>
                <c:pt idx="5122">
                  <c:v>2672.3958333333335</c:v>
                </c:pt>
                <c:pt idx="5123">
                  <c:v>2672.916666666667</c:v>
                </c:pt>
                <c:pt idx="5124">
                  <c:v>2673.4375</c:v>
                </c:pt>
                <c:pt idx="5125">
                  <c:v>2673.9583333333335</c:v>
                </c:pt>
                <c:pt idx="5126">
                  <c:v>2674.479166666667</c:v>
                </c:pt>
                <c:pt idx="5127">
                  <c:v>2675</c:v>
                </c:pt>
                <c:pt idx="5128">
                  <c:v>2675.5208333333335</c:v>
                </c:pt>
                <c:pt idx="5129">
                  <c:v>2676.041666666667</c:v>
                </c:pt>
                <c:pt idx="5130">
                  <c:v>2676.5625</c:v>
                </c:pt>
                <c:pt idx="5131">
                  <c:v>2677.0833333333335</c:v>
                </c:pt>
                <c:pt idx="5132">
                  <c:v>2677.604166666667</c:v>
                </c:pt>
                <c:pt idx="5133">
                  <c:v>2678.125</c:v>
                </c:pt>
                <c:pt idx="5134">
                  <c:v>2678.6458333333335</c:v>
                </c:pt>
                <c:pt idx="5135">
                  <c:v>2679.166666666667</c:v>
                </c:pt>
                <c:pt idx="5136">
                  <c:v>2679.6875</c:v>
                </c:pt>
                <c:pt idx="5137">
                  <c:v>2680.2083333333335</c:v>
                </c:pt>
                <c:pt idx="5138">
                  <c:v>2680.729166666667</c:v>
                </c:pt>
                <c:pt idx="5139">
                  <c:v>2681.25</c:v>
                </c:pt>
                <c:pt idx="5140">
                  <c:v>2681.7708333333335</c:v>
                </c:pt>
                <c:pt idx="5141">
                  <c:v>2682.291666666667</c:v>
                </c:pt>
                <c:pt idx="5142">
                  <c:v>2682.8125</c:v>
                </c:pt>
                <c:pt idx="5143">
                  <c:v>2683.3333333333335</c:v>
                </c:pt>
                <c:pt idx="5144">
                  <c:v>2683.854166666667</c:v>
                </c:pt>
                <c:pt idx="5145">
                  <c:v>2684.375</c:v>
                </c:pt>
                <c:pt idx="5146">
                  <c:v>2684.8958333333335</c:v>
                </c:pt>
                <c:pt idx="5147">
                  <c:v>2685.416666666667</c:v>
                </c:pt>
                <c:pt idx="5148">
                  <c:v>2685.9375</c:v>
                </c:pt>
                <c:pt idx="5149">
                  <c:v>2686.4583333333335</c:v>
                </c:pt>
                <c:pt idx="5150">
                  <c:v>2686.979166666667</c:v>
                </c:pt>
                <c:pt idx="5151">
                  <c:v>2687.5</c:v>
                </c:pt>
                <c:pt idx="5152">
                  <c:v>2688.0208333333335</c:v>
                </c:pt>
                <c:pt idx="5153">
                  <c:v>2688.541666666667</c:v>
                </c:pt>
                <c:pt idx="5154">
                  <c:v>2689.0625</c:v>
                </c:pt>
                <c:pt idx="5155">
                  <c:v>2689.5833333333335</c:v>
                </c:pt>
                <c:pt idx="5156">
                  <c:v>2690.104166666667</c:v>
                </c:pt>
                <c:pt idx="5157">
                  <c:v>2690.625</c:v>
                </c:pt>
                <c:pt idx="5158">
                  <c:v>2691.1458333333335</c:v>
                </c:pt>
                <c:pt idx="5159">
                  <c:v>2691.666666666667</c:v>
                </c:pt>
                <c:pt idx="5160">
                  <c:v>2692.1875</c:v>
                </c:pt>
                <c:pt idx="5161">
                  <c:v>2692.7083333333335</c:v>
                </c:pt>
                <c:pt idx="5162">
                  <c:v>2693.229166666667</c:v>
                </c:pt>
                <c:pt idx="5163">
                  <c:v>2693.75</c:v>
                </c:pt>
                <c:pt idx="5164">
                  <c:v>2694.2708333333335</c:v>
                </c:pt>
                <c:pt idx="5165">
                  <c:v>2694.791666666667</c:v>
                </c:pt>
                <c:pt idx="5166">
                  <c:v>2695.3125</c:v>
                </c:pt>
                <c:pt idx="5167">
                  <c:v>2695.8333333333335</c:v>
                </c:pt>
                <c:pt idx="5168">
                  <c:v>2696.354166666667</c:v>
                </c:pt>
                <c:pt idx="5169">
                  <c:v>2696.875</c:v>
                </c:pt>
                <c:pt idx="5170">
                  <c:v>2697.3958333333335</c:v>
                </c:pt>
                <c:pt idx="5171">
                  <c:v>2697.916666666667</c:v>
                </c:pt>
                <c:pt idx="5172">
                  <c:v>2698.4375</c:v>
                </c:pt>
                <c:pt idx="5173">
                  <c:v>2698.9583333333335</c:v>
                </c:pt>
                <c:pt idx="5174">
                  <c:v>2699.479166666667</c:v>
                </c:pt>
                <c:pt idx="5175">
                  <c:v>2700</c:v>
                </c:pt>
                <c:pt idx="5176">
                  <c:v>2700.5208333333335</c:v>
                </c:pt>
                <c:pt idx="5177">
                  <c:v>2701.041666666667</c:v>
                </c:pt>
                <c:pt idx="5178">
                  <c:v>2701.5625</c:v>
                </c:pt>
                <c:pt idx="5179">
                  <c:v>2702.0833333333335</c:v>
                </c:pt>
                <c:pt idx="5180">
                  <c:v>2702.604166666667</c:v>
                </c:pt>
                <c:pt idx="5181">
                  <c:v>2703.125</c:v>
                </c:pt>
                <c:pt idx="5182">
                  <c:v>2703.6458333333335</c:v>
                </c:pt>
                <c:pt idx="5183">
                  <c:v>2704.166666666667</c:v>
                </c:pt>
                <c:pt idx="5184">
                  <c:v>2704.6875</c:v>
                </c:pt>
                <c:pt idx="5185">
                  <c:v>2705.2083333333335</c:v>
                </c:pt>
                <c:pt idx="5186">
                  <c:v>2705.729166666667</c:v>
                </c:pt>
                <c:pt idx="5187">
                  <c:v>2706.25</c:v>
                </c:pt>
                <c:pt idx="5188">
                  <c:v>2706.7708333333335</c:v>
                </c:pt>
                <c:pt idx="5189">
                  <c:v>2707.291666666667</c:v>
                </c:pt>
                <c:pt idx="5190">
                  <c:v>2707.8125</c:v>
                </c:pt>
                <c:pt idx="5191">
                  <c:v>2708.3333333333335</c:v>
                </c:pt>
                <c:pt idx="5192">
                  <c:v>2708.854166666667</c:v>
                </c:pt>
                <c:pt idx="5193">
                  <c:v>2709.375</c:v>
                </c:pt>
                <c:pt idx="5194">
                  <c:v>2709.8958333333335</c:v>
                </c:pt>
                <c:pt idx="5195">
                  <c:v>2710.416666666667</c:v>
                </c:pt>
                <c:pt idx="5196">
                  <c:v>2710.9375</c:v>
                </c:pt>
                <c:pt idx="5197">
                  <c:v>2711.4583333333335</c:v>
                </c:pt>
                <c:pt idx="5198">
                  <c:v>2711.979166666667</c:v>
                </c:pt>
                <c:pt idx="5199">
                  <c:v>2712.5</c:v>
                </c:pt>
                <c:pt idx="5200">
                  <c:v>2713.0208333333335</c:v>
                </c:pt>
                <c:pt idx="5201">
                  <c:v>2713.541666666667</c:v>
                </c:pt>
                <c:pt idx="5202">
                  <c:v>2714.0625</c:v>
                </c:pt>
                <c:pt idx="5203">
                  <c:v>2714.5833333333335</c:v>
                </c:pt>
                <c:pt idx="5204">
                  <c:v>2715.104166666667</c:v>
                </c:pt>
                <c:pt idx="5205">
                  <c:v>2715.625</c:v>
                </c:pt>
                <c:pt idx="5206">
                  <c:v>2716.1458333333335</c:v>
                </c:pt>
                <c:pt idx="5207">
                  <c:v>2716.666666666667</c:v>
                </c:pt>
                <c:pt idx="5208">
                  <c:v>2717.1875</c:v>
                </c:pt>
                <c:pt idx="5209">
                  <c:v>2717.7083333333335</c:v>
                </c:pt>
                <c:pt idx="5210">
                  <c:v>2718.229166666667</c:v>
                </c:pt>
                <c:pt idx="5211">
                  <c:v>2718.75</c:v>
                </c:pt>
                <c:pt idx="5212">
                  <c:v>2719.2708333333335</c:v>
                </c:pt>
                <c:pt idx="5213">
                  <c:v>2719.791666666667</c:v>
                </c:pt>
                <c:pt idx="5214">
                  <c:v>2720.3125</c:v>
                </c:pt>
                <c:pt idx="5215">
                  <c:v>2720.8333333333335</c:v>
                </c:pt>
                <c:pt idx="5216">
                  <c:v>2721.354166666667</c:v>
                </c:pt>
                <c:pt idx="5217">
                  <c:v>2721.875</c:v>
                </c:pt>
                <c:pt idx="5218">
                  <c:v>2722.3958333333335</c:v>
                </c:pt>
                <c:pt idx="5219">
                  <c:v>2722.916666666667</c:v>
                </c:pt>
                <c:pt idx="5220">
                  <c:v>2723.4375</c:v>
                </c:pt>
                <c:pt idx="5221">
                  <c:v>2723.9583333333335</c:v>
                </c:pt>
                <c:pt idx="5222">
                  <c:v>2724.479166666667</c:v>
                </c:pt>
                <c:pt idx="5223">
                  <c:v>2725</c:v>
                </c:pt>
                <c:pt idx="5224">
                  <c:v>2725.5208333333335</c:v>
                </c:pt>
                <c:pt idx="5225">
                  <c:v>2726.041666666667</c:v>
                </c:pt>
                <c:pt idx="5226">
                  <c:v>2726.5625</c:v>
                </c:pt>
                <c:pt idx="5227">
                  <c:v>2727.0833333333335</c:v>
                </c:pt>
                <c:pt idx="5228">
                  <c:v>2727.604166666667</c:v>
                </c:pt>
                <c:pt idx="5229">
                  <c:v>2728.125</c:v>
                </c:pt>
                <c:pt idx="5230">
                  <c:v>2728.6458333333335</c:v>
                </c:pt>
                <c:pt idx="5231">
                  <c:v>2729.166666666667</c:v>
                </c:pt>
                <c:pt idx="5232">
                  <c:v>2729.6875</c:v>
                </c:pt>
                <c:pt idx="5233">
                  <c:v>2730.2083333333335</c:v>
                </c:pt>
                <c:pt idx="5234">
                  <c:v>2730.729166666667</c:v>
                </c:pt>
                <c:pt idx="5235">
                  <c:v>2731.25</c:v>
                </c:pt>
                <c:pt idx="5236">
                  <c:v>2731.7708333333335</c:v>
                </c:pt>
                <c:pt idx="5237">
                  <c:v>2732.291666666667</c:v>
                </c:pt>
                <c:pt idx="5238">
                  <c:v>2732.8125</c:v>
                </c:pt>
                <c:pt idx="5239">
                  <c:v>2733.3333333333335</c:v>
                </c:pt>
                <c:pt idx="5240">
                  <c:v>2733.854166666667</c:v>
                </c:pt>
                <c:pt idx="5241">
                  <c:v>2734.375</c:v>
                </c:pt>
                <c:pt idx="5242">
                  <c:v>2734.8958333333335</c:v>
                </c:pt>
                <c:pt idx="5243">
                  <c:v>2735.416666666667</c:v>
                </c:pt>
                <c:pt idx="5244">
                  <c:v>2735.9375</c:v>
                </c:pt>
                <c:pt idx="5245">
                  <c:v>2736.4583333333335</c:v>
                </c:pt>
                <c:pt idx="5246">
                  <c:v>2736.979166666667</c:v>
                </c:pt>
                <c:pt idx="5247">
                  <c:v>2737.5</c:v>
                </c:pt>
                <c:pt idx="5248">
                  <c:v>2738.0208333333335</c:v>
                </c:pt>
                <c:pt idx="5249">
                  <c:v>2738.541666666667</c:v>
                </c:pt>
                <c:pt idx="5250">
                  <c:v>2739.0625</c:v>
                </c:pt>
                <c:pt idx="5251">
                  <c:v>2739.5833333333335</c:v>
                </c:pt>
                <c:pt idx="5252">
                  <c:v>2740.104166666667</c:v>
                </c:pt>
                <c:pt idx="5253">
                  <c:v>2740.625</c:v>
                </c:pt>
                <c:pt idx="5254">
                  <c:v>2741.1458333333335</c:v>
                </c:pt>
                <c:pt idx="5255">
                  <c:v>2741.666666666667</c:v>
                </c:pt>
                <c:pt idx="5256">
                  <c:v>2742.1875</c:v>
                </c:pt>
                <c:pt idx="5257">
                  <c:v>2742.7083333333335</c:v>
                </c:pt>
                <c:pt idx="5258">
                  <c:v>2743.229166666667</c:v>
                </c:pt>
                <c:pt idx="5259">
                  <c:v>2743.75</c:v>
                </c:pt>
                <c:pt idx="5260">
                  <c:v>2744.2708333333335</c:v>
                </c:pt>
                <c:pt idx="5261">
                  <c:v>2744.791666666667</c:v>
                </c:pt>
                <c:pt idx="5262">
                  <c:v>2745.3125</c:v>
                </c:pt>
                <c:pt idx="5263">
                  <c:v>2745.8333333333335</c:v>
                </c:pt>
                <c:pt idx="5264">
                  <c:v>2746.354166666667</c:v>
                </c:pt>
                <c:pt idx="5265">
                  <c:v>2746.875</c:v>
                </c:pt>
                <c:pt idx="5266">
                  <c:v>2747.3958333333335</c:v>
                </c:pt>
                <c:pt idx="5267">
                  <c:v>2747.916666666667</c:v>
                </c:pt>
                <c:pt idx="5268">
                  <c:v>2748.4375</c:v>
                </c:pt>
                <c:pt idx="5269">
                  <c:v>2748.9583333333335</c:v>
                </c:pt>
                <c:pt idx="5270">
                  <c:v>2749.479166666667</c:v>
                </c:pt>
                <c:pt idx="5271">
                  <c:v>2750</c:v>
                </c:pt>
                <c:pt idx="5272">
                  <c:v>2750.5208333333335</c:v>
                </c:pt>
                <c:pt idx="5273">
                  <c:v>2751.041666666667</c:v>
                </c:pt>
                <c:pt idx="5274">
                  <c:v>2751.5625</c:v>
                </c:pt>
                <c:pt idx="5275">
                  <c:v>2752.0833333333335</c:v>
                </c:pt>
                <c:pt idx="5276">
                  <c:v>2752.604166666667</c:v>
                </c:pt>
                <c:pt idx="5277">
                  <c:v>2753.125</c:v>
                </c:pt>
                <c:pt idx="5278">
                  <c:v>2753.6458333333335</c:v>
                </c:pt>
                <c:pt idx="5279">
                  <c:v>2754.166666666667</c:v>
                </c:pt>
                <c:pt idx="5280">
                  <c:v>2754.6875</c:v>
                </c:pt>
                <c:pt idx="5281">
                  <c:v>2755.2083333333335</c:v>
                </c:pt>
                <c:pt idx="5282">
                  <c:v>2755.729166666667</c:v>
                </c:pt>
                <c:pt idx="5283">
                  <c:v>2756.25</c:v>
                </c:pt>
                <c:pt idx="5284">
                  <c:v>2756.7708333333335</c:v>
                </c:pt>
                <c:pt idx="5285">
                  <c:v>2757.291666666667</c:v>
                </c:pt>
                <c:pt idx="5286">
                  <c:v>2757.8125</c:v>
                </c:pt>
                <c:pt idx="5287">
                  <c:v>2758.3333333333335</c:v>
                </c:pt>
                <c:pt idx="5288">
                  <c:v>2758.854166666667</c:v>
                </c:pt>
                <c:pt idx="5289">
                  <c:v>2759.375</c:v>
                </c:pt>
                <c:pt idx="5290">
                  <c:v>2759.8958333333335</c:v>
                </c:pt>
                <c:pt idx="5291">
                  <c:v>2760.416666666667</c:v>
                </c:pt>
                <c:pt idx="5292">
                  <c:v>2760.9375</c:v>
                </c:pt>
                <c:pt idx="5293">
                  <c:v>2761.4583333333335</c:v>
                </c:pt>
                <c:pt idx="5294">
                  <c:v>2761.979166666667</c:v>
                </c:pt>
                <c:pt idx="5295">
                  <c:v>2762.5</c:v>
                </c:pt>
                <c:pt idx="5296">
                  <c:v>2763.0208333333335</c:v>
                </c:pt>
                <c:pt idx="5297">
                  <c:v>2763.541666666667</c:v>
                </c:pt>
                <c:pt idx="5298">
                  <c:v>2764.0625</c:v>
                </c:pt>
                <c:pt idx="5299">
                  <c:v>2764.5833333333335</c:v>
                </c:pt>
                <c:pt idx="5300">
                  <c:v>2765.104166666667</c:v>
                </c:pt>
                <c:pt idx="5301">
                  <c:v>2765.625</c:v>
                </c:pt>
                <c:pt idx="5302">
                  <c:v>2766.1458333333335</c:v>
                </c:pt>
                <c:pt idx="5303">
                  <c:v>2766.666666666667</c:v>
                </c:pt>
                <c:pt idx="5304">
                  <c:v>2767.1875</c:v>
                </c:pt>
                <c:pt idx="5305">
                  <c:v>2767.7083333333335</c:v>
                </c:pt>
                <c:pt idx="5306">
                  <c:v>2768.229166666667</c:v>
                </c:pt>
                <c:pt idx="5307">
                  <c:v>2768.75</c:v>
                </c:pt>
                <c:pt idx="5308">
                  <c:v>2769.2708333333335</c:v>
                </c:pt>
                <c:pt idx="5309">
                  <c:v>2769.791666666667</c:v>
                </c:pt>
                <c:pt idx="5310">
                  <c:v>2770.3125</c:v>
                </c:pt>
                <c:pt idx="5311">
                  <c:v>2770.8333333333335</c:v>
                </c:pt>
                <c:pt idx="5312">
                  <c:v>2771.354166666667</c:v>
                </c:pt>
                <c:pt idx="5313">
                  <c:v>2771.875</c:v>
                </c:pt>
                <c:pt idx="5314">
                  <c:v>2772.3958333333335</c:v>
                </c:pt>
                <c:pt idx="5315">
                  <c:v>2772.916666666667</c:v>
                </c:pt>
                <c:pt idx="5316">
                  <c:v>2773.4375</c:v>
                </c:pt>
                <c:pt idx="5317">
                  <c:v>2773.9583333333335</c:v>
                </c:pt>
                <c:pt idx="5318">
                  <c:v>2774.479166666667</c:v>
                </c:pt>
                <c:pt idx="5319">
                  <c:v>2775</c:v>
                </c:pt>
                <c:pt idx="5320">
                  <c:v>2775.5208333333335</c:v>
                </c:pt>
                <c:pt idx="5321">
                  <c:v>2776.041666666667</c:v>
                </c:pt>
                <c:pt idx="5322">
                  <c:v>2776.5625</c:v>
                </c:pt>
                <c:pt idx="5323">
                  <c:v>2777.0833333333335</c:v>
                </c:pt>
                <c:pt idx="5324">
                  <c:v>2777.604166666667</c:v>
                </c:pt>
                <c:pt idx="5325">
                  <c:v>2778.125</c:v>
                </c:pt>
                <c:pt idx="5326">
                  <c:v>2778.6458333333335</c:v>
                </c:pt>
                <c:pt idx="5327">
                  <c:v>2779.166666666667</c:v>
                </c:pt>
                <c:pt idx="5328">
                  <c:v>2779.6875</c:v>
                </c:pt>
                <c:pt idx="5329">
                  <c:v>2780.2083333333335</c:v>
                </c:pt>
                <c:pt idx="5330">
                  <c:v>2780.729166666667</c:v>
                </c:pt>
                <c:pt idx="5331">
                  <c:v>2781.25</c:v>
                </c:pt>
                <c:pt idx="5332">
                  <c:v>2781.7708333333335</c:v>
                </c:pt>
                <c:pt idx="5333">
                  <c:v>2782.291666666667</c:v>
                </c:pt>
                <c:pt idx="5334">
                  <c:v>2782.8125</c:v>
                </c:pt>
                <c:pt idx="5335">
                  <c:v>2783.3333333333335</c:v>
                </c:pt>
                <c:pt idx="5336">
                  <c:v>2783.854166666667</c:v>
                </c:pt>
                <c:pt idx="5337">
                  <c:v>2784.375</c:v>
                </c:pt>
                <c:pt idx="5338">
                  <c:v>2784.8958333333335</c:v>
                </c:pt>
                <c:pt idx="5339">
                  <c:v>2785.416666666667</c:v>
                </c:pt>
                <c:pt idx="5340">
                  <c:v>2785.9375</c:v>
                </c:pt>
                <c:pt idx="5341">
                  <c:v>2786.4583333333335</c:v>
                </c:pt>
                <c:pt idx="5342">
                  <c:v>2786.979166666667</c:v>
                </c:pt>
                <c:pt idx="5343">
                  <c:v>2787.5</c:v>
                </c:pt>
                <c:pt idx="5344">
                  <c:v>2788.0208333333335</c:v>
                </c:pt>
                <c:pt idx="5345">
                  <c:v>2788.541666666667</c:v>
                </c:pt>
                <c:pt idx="5346">
                  <c:v>2789.0625</c:v>
                </c:pt>
                <c:pt idx="5347">
                  <c:v>2789.5833333333335</c:v>
                </c:pt>
                <c:pt idx="5348">
                  <c:v>2790.104166666667</c:v>
                </c:pt>
                <c:pt idx="5349">
                  <c:v>2790.625</c:v>
                </c:pt>
                <c:pt idx="5350">
                  <c:v>2791.1458333333335</c:v>
                </c:pt>
                <c:pt idx="5351">
                  <c:v>2791.666666666667</c:v>
                </c:pt>
                <c:pt idx="5352">
                  <c:v>2792.1875</c:v>
                </c:pt>
                <c:pt idx="5353">
                  <c:v>2792.7083333333335</c:v>
                </c:pt>
                <c:pt idx="5354">
                  <c:v>2793.229166666667</c:v>
                </c:pt>
                <c:pt idx="5355">
                  <c:v>2793.75</c:v>
                </c:pt>
                <c:pt idx="5356">
                  <c:v>2794.2708333333335</c:v>
                </c:pt>
                <c:pt idx="5357">
                  <c:v>2794.791666666667</c:v>
                </c:pt>
                <c:pt idx="5358">
                  <c:v>2795.3125</c:v>
                </c:pt>
                <c:pt idx="5359">
                  <c:v>2795.8333333333335</c:v>
                </c:pt>
                <c:pt idx="5360">
                  <c:v>2796.354166666667</c:v>
                </c:pt>
                <c:pt idx="5361">
                  <c:v>2796.875</c:v>
                </c:pt>
                <c:pt idx="5362">
                  <c:v>2797.3958333333335</c:v>
                </c:pt>
                <c:pt idx="5363">
                  <c:v>2797.916666666667</c:v>
                </c:pt>
                <c:pt idx="5364">
                  <c:v>2798.4375</c:v>
                </c:pt>
                <c:pt idx="5365">
                  <c:v>2798.9583333333335</c:v>
                </c:pt>
                <c:pt idx="5366">
                  <c:v>2799.479166666667</c:v>
                </c:pt>
                <c:pt idx="5367">
                  <c:v>2800</c:v>
                </c:pt>
                <c:pt idx="5368">
                  <c:v>2800.5208333333335</c:v>
                </c:pt>
                <c:pt idx="5369">
                  <c:v>2801.041666666667</c:v>
                </c:pt>
                <c:pt idx="5370">
                  <c:v>2801.5625</c:v>
                </c:pt>
                <c:pt idx="5371">
                  <c:v>2802.0833333333335</c:v>
                </c:pt>
                <c:pt idx="5372">
                  <c:v>2802.604166666667</c:v>
                </c:pt>
                <c:pt idx="5373">
                  <c:v>2803.125</c:v>
                </c:pt>
                <c:pt idx="5374">
                  <c:v>2803.6458333333335</c:v>
                </c:pt>
                <c:pt idx="5375">
                  <c:v>2804.166666666667</c:v>
                </c:pt>
                <c:pt idx="5376">
                  <c:v>2804.6875</c:v>
                </c:pt>
                <c:pt idx="5377">
                  <c:v>2805.2083333333335</c:v>
                </c:pt>
                <c:pt idx="5378">
                  <c:v>2805.729166666667</c:v>
                </c:pt>
                <c:pt idx="5379">
                  <c:v>2806.25</c:v>
                </c:pt>
                <c:pt idx="5380">
                  <c:v>2806.7708333333335</c:v>
                </c:pt>
                <c:pt idx="5381">
                  <c:v>2807.291666666667</c:v>
                </c:pt>
                <c:pt idx="5382">
                  <c:v>2807.8125</c:v>
                </c:pt>
                <c:pt idx="5383">
                  <c:v>2808.3333333333335</c:v>
                </c:pt>
                <c:pt idx="5384">
                  <c:v>2808.854166666667</c:v>
                </c:pt>
                <c:pt idx="5385">
                  <c:v>2809.375</c:v>
                </c:pt>
                <c:pt idx="5386">
                  <c:v>2809.8958333333335</c:v>
                </c:pt>
                <c:pt idx="5387">
                  <c:v>2810.416666666667</c:v>
                </c:pt>
                <c:pt idx="5388">
                  <c:v>2810.9375</c:v>
                </c:pt>
                <c:pt idx="5389">
                  <c:v>2811.4583333333335</c:v>
                </c:pt>
                <c:pt idx="5390">
                  <c:v>2811.979166666667</c:v>
                </c:pt>
                <c:pt idx="5391">
                  <c:v>2812.5</c:v>
                </c:pt>
                <c:pt idx="5392">
                  <c:v>2813.0208333333335</c:v>
                </c:pt>
                <c:pt idx="5393">
                  <c:v>2813.541666666667</c:v>
                </c:pt>
                <c:pt idx="5394">
                  <c:v>2814.0625</c:v>
                </c:pt>
                <c:pt idx="5395">
                  <c:v>2814.5833333333335</c:v>
                </c:pt>
                <c:pt idx="5396">
                  <c:v>2815.104166666667</c:v>
                </c:pt>
                <c:pt idx="5397">
                  <c:v>2815.625</c:v>
                </c:pt>
                <c:pt idx="5398">
                  <c:v>2816.1458333333335</c:v>
                </c:pt>
                <c:pt idx="5399">
                  <c:v>2816.666666666667</c:v>
                </c:pt>
                <c:pt idx="5400">
                  <c:v>2817.1875</c:v>
                </c:pt>
                <c:pt idx="5401">
                  <c:v>2817.7083333333335</c:v>
                </c:pt>
                <c:pt idx="5402">
                  <c:v>2818.229166666667</c:v>
                </c:pt>
                <c:pt idx="5403">
                  <c:v>2818.75</c:v>
                </c:pt>
                <c:pt idx="5404">
                  <c:v>2819.2708333333335</c:v>
                </c:pt>
                <c:pt idx="5405">
                  <c:v>2819.791666666667</c:v>
                </c:pt>
                <c:pt idx="5406">
                  <c:v>2820.3125</c:v>
                </c:pt>
                <c:pt idx="5407">
                  <c:v>2820.8333333333335</c:v>
                </c:pt>
                <c:pt idx="5408">
                  <c:v>2821.354166666667</c:v>
                </c:pt>
                <c:pt idx="5409">
                  <c:v>2821.875</c:v>
                </c:pt>
                <c:pt idx="5410">
                  <c:v>2822.3958333333335</c:v>
                </c:pt>
                <c:pt idx="5411">
                  <c:v>2822.916666666667</c:v>
                </c:pt>
                <c:pt idx="5412">
                  <c:v>2823.4375</c:v>
                </c:pt>
                <c:pt idx="5413">
                  <c:v>2823.9583333333335</c:v>
                </c:pt>
                <c:pt idx="5414">
                  <c:v>2824.479166666667</c:v>
                </c:pt>
                <c:pt idx="5415">
                  <c:v>2825</c:v>
                </c:pt>
                <c:pt idx="5416">
                  <c:v>2825.5208333333335</c:v>
                </c:pt>
                <c:pt idx="5417">
                  <c:v>2826.041666666667</c:v>
                </c:pt>
                <c:pt idx="5418">
                  <c:v>2826.5625</c:v>
                </c:pt>
                <c:pt idx="5419">
                  <c:v>2827.0833333333335</c:v>
                </c:pt>
                <c:pt idx="5420">
                  <c:v>2827.604166666667</c:v>
                </c:pt>
                <c:pt idx="5421">
                  <c:v>2828.125</c:v>
                </c:pt>
                <c:pt idx="5422">
                  <c:v>2828.6458333333335</c:v>
                </c:pt>
                <c:pt idx="5423">
                  <c:v>2829.166666666667</c:v>
                </c:pt>
                <c:pt idx="5424">
                  <c:v>2829.6875</c:v>
                </c:pt>
                <c:pt idx="5425">
                  <c:v>2830.2083333333335</c:v>
                </c:pt>
                <c:pt idx="5426">
                  <c:v>2830.729166666667</c:v>
                </c:pt>
                <c:pt idx="5427">
                  <c:v>2831.25</c:v>
                </c:pt>
                <c:pt idx="5428">
                  <c:v>2831.7708333333335</c:v>
                </c:pt>
                <c:pt idx="5429">
                  <c:v>2832.291666666667</c:v>
                </c:pt>
                <c:pt idx="5430">
                  <c:v>2832.8125</c:v>
                </c:pt>
                <c:pt idx="5431">
                  <c:v>2833.3333333333335</c:v>
                </c:pt>
                <c:pt idx="5432">
                  <c:v>2833.854166666667</c:v>
                </c:pt>
                <c:pt idx="5433">
                  <c:v>2834.375</c:v>
                </c:pt>
                <c:pt idx="5434">
                  <c:v>2834.8958333333335</c:v>
                </c:pt>
                <c:pt idx="5435">
                  <c:v>2835.416666666667</c:v>
                </c:pt>
                <c:pt idx="5436">
                  <c:v>2835.9375</c:v>
                </c:pt>
                <c:pt idx="5437">
                  <c:v>2836.4583333333335</c:v>
                </c:pt>
                <c:pt idx="5438">
                  <c:v>2836.979166666667</c:v>
                </c:pt>
                <c:pt idx="5439">
                  <c:v>2837.5</c:v>
                </c:pt>
                <c:pt idx="5440">
                  <c:v>2838.0208333333335</c:v>
                </c:pt>
                <c:pt idx="5441">
                  <c:v>2838.541666666667</c:v>
                </c:pt>
                <c:pt idx="5442">
                  <c:v>2839.0625</c:v>
                </c:pt>
                <c:pt idx="5443">
                  <c:v>2839.5833333333335</c:v>
                </c:pt>
                <c:pt idx="5444">
                  <c:v>2840.104166666667</c:v>
                </c:pt>
                <c:pt idx="5445">
                  <c:v>2840.625</c:v>
                </c:pt>
                <c:pt idx="5446">
                  <c:v>2841.1458333333335</c:v>
                </c:pt>
                <c:pt idx="5447">
                  <c:v>2841.666666666667</c:v>
                </c:pt>
                <c:pt idx="5448">
                  <c:v>2842.1875</c:v>
                </c:pt>
                <c:pt idx="5449">
                  <c:v>2842.7083333333335</c:v>
                </c:pt>
                <c:pt idx="5450">
                  <c:v>2843.229166666667</c:v>
                </c:pt>
                <c:pt idx="5451">
                  <c:v>2843.75</c:v>
                </c:pt>
                <c:pt idx="5452">
                  <c:v>2844.2708333333335</c:v>
                </c:pt>
                <c:pt idx="5453">
                  <c:v>2844.791666666667</c:v>
                </c:pt>
                <c:pt idx="5454">
                  <c:v>2845.3125</c:v>
                </c:pt>
                <c:pt idx="5455">
                  <c:v>2845.8333333333335</c:v>
                </c:pt>
                <c:pt idx="5456">
                  <c:v>2846.354166666667</c:v>
                </c:pt>
                <c:pt idx="5457">
                  <c:v>2846.875</c:v>
                </c:pt>
                <c:pt idx="5458">
                  <c:v>2847.3958333333335</c:v>
                </c:pt>
                <c:pt idx="5459">
                  <c:v>2847.916666666667</c:v>
                </c:pt>
                <c:pt idx="5460">
                  <c:v>2848.4375</c:v>
                </c:pt>
                <c:pt idx="5461">
                  <c:v>2848.9583333333335</c:v>
                </c:pt>
                <c:pt idx="5462">
                  <c:v>2849.479166666667</c:v>
                </c:pt>
                <c:pt idx="5463">
                  <c:v>2850</c:v>
                </c:pt>
                <c:pt idx="5464">
                  <c:v>2850.5208333333335</c:v>
                </c:pt>
                <c:pt idx="5465">
                  <c:v>2851.041666666667</c:v>
                </c:pt>
                <c:pt idx="5466">
                  <c:v>2851.5625</c:v>
                </c:pt>
                <c:pt idx="5467">
                  <c:v>2852.0833333333335</c:v>
                </c:pt>
                <c:pt idx="5468">
                  <c:v>2852.604166666667</c:v>
                </c:pt>
                <c:pt idx="5469">
                  <c:v>2853.125</c:v>
                </c:pt>
                <c:pt idx="5470">
                  <c:v>2853.6458333333335</c:v>
                </c:pt>
                <c:pt idx="5471">
                  <c:v>2854.166666666667</c:v>
                </c:pt>
                <c:pt idx="5472">
                  <c:v>2854.6875</c:v>
                </c:pt>
                <c:pt idx="5473">
                  <c:v>2855.2083333333335</c:v>
                </c:pt>
                <c:pt idx="5474">
                  <c:v>2855.729166666667</c:v>
                </c:pt>
                <c:pt idx="5475">
                  <c:v>2856.25</c:v>
                </c:pt>
                <c:pt idx="5476">
                  <c:v>2856.7708333333335</c:v>
                </c:pt>
                <c:pt idx="5477">
                  <c:v>2857.291666666667</c:v>
                </c:pt>
                <c:pt idx="5478">
                  <c:v>2857.8125</c:v>
                </c:pt>
                <c:pt idx="5479">
                  <c:v>2858.3333333333335</c:v>
                </c:pt>
                <c:pt idx="5480">
                  <c:v>2858.854166666667</c:v>
                </c:pt>
                <c:pt idx="5481">
                  <c:v>2859.375</c:v>
                </c:pt>
                <c:pt idx="5482">
                  <c:v>2859.8958333333335</c:v>
                </c:pt>
                <c:pt idx="5483">
                  <c:v>2860.416666666667</c:v>
                </c:pt>
                <c:pt idx="5484">
                  <c:v>2860.9375</c:v>
                </c:pt>
                <c:pt idx="5485">
                  <c:v>2861.4583333333335</c:v>
                </c:pt>
                <c:pt idx="5486">
                  <c:v>2861.979166666667</c:v>
                </c:pt>
                <c:pt idx="5487">
                  <c:v>2862.5</c:v>
                </c:pt>
                <c:pt idx="5488">
                  <c:v>2863.0208333333335</c:v>
                </c:pt>
                <c:pt idx="5489">
                  <c:v>2863.541666666667</c:v>
                </c:pt>
                <c:pt idx="5490">
                  <c:v>2864.0625</c:v>
                </c:pt>
                <c:pt idx="5491">
                  <c:v>2864.5833333333335</c:v>
                </c:pt>
                <c:pt idx="5492">
                  <c:v>2865.104166666667</c:v>
                </c:pt>
                <c:pt idx="5493">
                  <c:v>2865.625</c:v>
                </c:pt>
                <c:pt idx="5494">
                  <c:v>2866.1458333333335</c:v>
                </c:pt>
                <c:pt idx="5495">
                  <c:v>2866.666666666667</c:v>
                </c:pt>
                <c:pt idx="5496">
                  <c:v>2867.1875</c:v>
                </c:pt>
                <c:pt idx="5497">
                  <c:v>2867.7083333333335</c:v>
                </c:pt>
                <c:pt idx="5498">
                  <c:v>2868.229166666667</c:v>
                </c:pt>
                <c:pt idx="5499">
                  <c:v>2868.75</c:v>
                </c:pt>
                <c:pt idx="5500">
                  <c:v>2869.2708333333335</c:v>
                </c:pt>
                <c:pt idx="5501">
                  <c:v>2869.791666666667</c:v>
                </c:pt>
                <c:pt idx="5502">
                  <c:v>2870.3125</c:v>
                </c:pt>
                <c:pt idx="5503">
                  <c:v>2870.8333333333335</c:v>
                </c:pt>
                <c:pt idx="5504">
                  <c:v>2871.354166666667</c:v>
                </c:pt>
                <c:pt idx="5505">
                  <c:v>2871.875</c:v>
                </c:pt>
                <c:pt idx="5506">
                  <c:v>2872.3958333333335</c:v>
                </c:pt>
                <c:pt idx="5507">
                  <c:v>2872.916666666667</c:v>
                </c:pt>
                <c:pt idx="5508">
                  <c:v>2873.4375</c:v>
                </c:pt>
                <c:pt idx="5509">
                  <c:v>2873.9583333333335</c:v>
                </c:pt>
                <c:pt idx="5510">
                  <c:v>2874.479166666667</c:v>
                </c:pt>
                <c:pt idx="5511">
                  <c:v>2875</c:v>
                </c:pt>
                <c:pt idx="5512">
                  <c:v>2875.5208333333335</c:v>
                </c:pt>
                <c:pt idx="5513">
                  <c:v>2876.041666666667</c:v>
                </c:pt>
                <c:pt idx="5514">
                  <c:v>2876.5625</c:v>
                </c:pt>
                <c:pt idx="5515">
                  <c:v>2877.0833333333335</c:v>
                </c:pt>
                <c:pt idx="5516">
                  <c:v>2877.604166666667</c:v>
                </c:pt>
                <c:pt idx="5517">
                  <c:v>2878.125</c:v>
                </c:pt>
                <c:pt idx="5518">
                  <c:v>2878.6458333333335</c:v>
                </c:pt>
                <c:pt idx="5519">
                  <c:v>2879.166666666667</c:v>
                </c:pt>
                <c:pt idx="5520">
                  <c:v>2879.6875</c:v>
                </c:pt>
                <c:pt idx="5521">
                  <c:v>2880.2083333333335</c:v>
                </c:pt>
                <c:pt idx="5522">
                  <c:v>2880.729166666667</c:v>
                </c:pt>
                <c:pt idx="5523">
                  <c:v>2881.25</c:v>
                </c:pt>
                <c:pt idx="5524">
                  <c:v>2881.7708333333335</c:v>
                </c:pt>
                <c:pt idx="5525">
                  <c:v>2882.291666666667</c:v>
                </c:pt>
                <c:pt idx="5526">
                  <c:v>2882.8125</c:v>
                </c:pt>
                <c:pt idx="5527">
                  <c:v>2883.3333333333335</c:v>
                </c:pt>
                <c:pt idx="5528">
                  <c:v>2883.854166666667</c:v>
                </c:pt>
                <c:pt idx="5529">
                  <c:v>2884.375</c:v>
                </c:pt>
                <c:pt idx="5530">
                  <c:v>2884.8958333333335</c:v>
                </c:pt>
                <c:pt idx="5531">
                  <c:v>2885.416666666667</c:v>
                </c:pt>
                <c:pt idx="5532">
                  <c:v>2885.9375</c:v>
                </c:pt>
                <c:pt idx="5533">
                  <c:v>2886.4583333333335</c:v>
                </c:pt>
                <c:pt idx="5534">
                  <c:v>2886.979166666667</c:v>
                </c:pt>
                <c:pt idx="5535">
                  <c:v>2887.5</c:v>
                </c:pt>
                <c:pt idx="5536">
                  <c:v>2888.0208333333335</c:v>
                </c:pt>
                <c:pt idx="5537">
                  <c:v>2888.541666666667</c:v>
                </c:pt>
                <c:pt idx="5538">
                  <c:v>2889.0625</c:v>
                </c:pt>
                <c:pt idx="5539">
                  <c:v>2889.5833333333335</c:v>
                </c:pt>
                <c:pt idx="5540">
                  <c:v>2890.104166666667</c:v>
                </c:pt>
                <c:pt idx="5541">
                  <c:v>2890.625</c:v>
                </c:pt>
                <c:pt idx="5542">
                  <c:v>2891.1458333333335</c:v>
                </c:pt>
                <c:pt idx="5543">
                  <c:v>2891.666666666667</c:v>
                </c:pt>
                <c:pt idx="5544">
                  <c:v>2892.1875</c:v>
                </c:pt>
                <c:pt idx="5545">
                  <c:v>2892.7083333333335</c:v>
                </c:pt>
                <c:pt idx="5546">
                  <c:v>2893.229166666667</c:v>
                </c:pt>
                <c:pt idx="5547">
                  <c:v>2893.75</c:v>
                </c:pt>
                <c:pt idx="5548">
                  <c:v>2894.2708333333335</c:v>
                </c:pt>
                <c:pt idx="5549">
                  <c:v>2894.791666666667</c:v>
                </c:pt>
                <c:pt idx="5550">
                  <c:v>2895.3125</c:v>
                </c:pt>
                <c:pt idx="5551">
                  <c:v>2895.8333333333335</c:v>
                </c:pt>
                <c:pt idx="5552">
                  <c:v>2896.354166666667</c:v>
                </c:pt>
                <c:pt idx="5553">
                  <c:v>2896.875</c:v>
                </c:pt>
                <c:pt idx="5554">
                  <c:v>2897.3958333333335</c:v>
                </c:pt>
                <c:pt idx="5555">
                  <c:v>2897.916666666667</c:v>
                </c:pt>
                <c:pt idx="5556">
                  <c:v>2898.4375</c:v>
                </c:pt>
                <c:pt idx="5557">
                  <c:v>2898.9583333333335</c:v>
                </c:pt>
                <c:pt idx="5558">
                  <c:v>2899.479166666667</c:v>
                </c:pt>
                <c:pt idx="5559">
                  <c:v>2900</c:v>
                </c:pt>
                <c:pt idx="5560">
                  <c:v>2900.5208333333335</c:v>
                </c:pt>
                <c:pt idx="5561">
                  <c:v>2901.041666666667</c:v>
                </c:pt>
                <c:pt idx="5562">
                  <c:v>2901.5625</c:v>
                </c:pt>
                <c:pt idx="5563">
                  <c:v>2902.0833333333335</c:v>
                </c:pt>
                <c:pt idx="5564">
                  <c:v>2902.604166666667</c:v>
                </c:pt>
                <c:pt idx="5565">
                  <c:v>2903.125</c:v>
                </c:pt>
                <c:pt idx="5566">
                  <c:v>2903.6458333333335</c:v>
                </c:pt>
                <c:pt idx="5567">
                  <c:v>2904.166666666667</c:v>
                </c:pt>
                <c:pt idx="5568">
                  <c:v>2904.6875</c:v>
                </c:pt>
                <c:pt idx="5569">
                  <c:v>2905.2083333333335</c:v>
                </c:pt>
                <c:pt idx="5570">
                  <c:v>2905.729166666667</c:v>
                </c:pt>
                <c:pt idx="5571">
                  <c:v>2906.25</c:v>
                </c:pt>
                <c:pt idx="5572">
                  <c:v>2906.7708333333335</c:v>
                </c:pt>
                <c:pt idx="5573">
                  <c:v>2907.291666666667</c:v>
                </c:pt>
                <c:pt idx="5574">
                  <c:v>2907.8125</c:v>
                </c:pt>
                <c:pt idx="5575">
                  <c:v>2908.3333333333335</c:v>
                </c:pt>
                <c:pt idx="5576">
                  <c:v>2908.854166666667</c:v>
                </c:pt>
                <c:pt idx="5577">
                  <c:v>2909.375</c:v>
                </c:pt>
                <c:pt idx="5578">
                  <c:v>2909.8958333333335</c:v>
                </c:pt>
                <c:pt idx="5579">
                  <c:v>2910.416666666667</c:v>
                </c:pt>
                <c:pt idx="5580">
                  <c:v>2910.9375</c:v>
                </c:pt>
                <c:pt idx="5581">
                  <c:v>2911.4583333333335</c:v>
                </c:pt>
                <c:pt idx="5582">
                  <c:v>2911.979166666667</c:v>
                </c:pt>
                <c:pt idx="5583">
                  <c:v>2912.5</c:v>
                </c:pt>
                <c:pt idx="5584">
                  <c:v>2913.0208333333335</c:v>
                </c:pt>
                <c:pt idx="5585">
                  <c:v>2913.541666666667</c:v>
                </c:pt>
                <c:pt idx="5586">
                  <c:v>2914.0625</c:v>
                </c:pt>
                <c:pt idx="5587">
                  <c:v>2914.5833333333335</c:v>
                </c:pt>
                <c:pt idx="5588">
                  <c:v>2915.104166666667</c:v>
                </c:pt>
                <c:pt idx="5589">
                  <c:v>2915.625</c:v>
                </c:pt>
                <c:pt idx="5590">
                  <c:v>2916.1458333333335</c:v>
                </c:pt>
                <c:pt idx="5591">
                  <c:v>2916.666666666667</c:v>
                </c:pt>
                <c:pt idx="5592">
                  <c:v>2917.1875</c:v>
                </c:pt>
                <c:pt idx="5593">
                  <c:v>2917.7083333333335</c:v>
                </c:pt>
                <c:pt idx="5594">
                  <c:v>2918.229166666667</c:v>
                </c:pt>
                <c:pt idx="5595">
                  <c:v>2918.75</c:v>
                </c:pt>
                <c:pt idx="5596">
                  <c:v>2919.2708333333335</c:v>
                </c:pt>
                <c:pt idx="5597">
                  <c:v>2919.791666666667</c:v>
                </c:pt>
                <c:pt idx="5598">
                  <c:v>2920.3125</c:v>
                </c:pt>
                <c:pt idx="5599">
                  <c:v>2920.8333333333335</c:v>
                </c:pt>
                <c:pt idx="5600">
                  <c:v>2921.354166666667</c:v>
                </c:pt>
                <c:pt idx="5601">
                  <c:v>2921.875</c:v>
                </c:pt>
                <c:pt idx="5602">
                  <c:v>2922.3958333333335</c:v>
                </c:pt>
                <c:pt idx="5603">
                  <c:v>2922.916666666667</c:v>
                </c:pt>
                <c:pt idx="5604">
                  <c:v>2923.4375</c:v>
                </c:pt>
                <c:pt idx="5605">
                  <c:v>2923.9583333333335</c:v>
                </c:pt>
                <c:pt idx="5606">
                  <c:v>2924.479166666667</c:v>
                </c:pt>
                <c:pt idx="5607">
                  <c:v>2925</c:v>
                </c:pt>
                <c:pt idx="5608">
                  <c:v>2925.5208333333335</c:v>
                </c:pt>
                <c:pt idx="5609">
                  <c:v>2926.041666666667</c:v>
                </c:pt>
                <c:pt idx="5610">
                  <c:v>2926.5625</c:v>
                </c:pt>
                <c:pt idx="5611">
                  <c:v>2927.0833333333335</c:v>
                </c:pt>
                <c:pt idx="5612">
                  <c:v>2927.604166666667</c:v>
                </c:pt>
                <c:pt idx="5613">
                  <c:v>2928.125</c:v>
                </c:pt>
                <c:pt idx="5614">
                  <c:v>2928.6458333333335</c:v>
                </c:pt>
                <c:pt idx="5615">
                  <c:v>2929.166666666667</c:v>
                </c:pt>
                <c:pt idx="5616">
                  <c:v>2929.6875</c:v>
                </c:pt>
                <c:pt idx="5617">
                  <c:v>2930.2083333333335</c:v>
                </c:pt>
                <c:pt idx="5618">
                  <c:v>2930.729166666667</c:v>
                </c:pt>
                <c:pt idx="5619">
                  <c:v>2931.25</c:v>
                </c:pt>
                <c:pt idx="5620">
                  <c:v>2931.7708333333335</c:v>
                </c:pt>
                <c:pt idx="5621">
                  <c:v>2932.291666666667</c:v>
                </c:pt>
                <c:pt idx="5622">
                  <c:v>2932.8125</c:v>
                </c:pt>
                <c:pt idx="5623">
                  <c:v>2933.3333333333335</c:v>
                </c:pt>
                <c:pt idx="5624">
                  <c:v>2933.854166666667</c:v>
                </c:pt>
                <c:pt idx="5625">
                  <c:v>2934.375</c:v>
                </c:pt>
                <c:pt idx="5626">
                  <c:v>2934.8958333333335</c:v>
                </c:pt>
                <c:pt idx="5627">
                  <c:v>2935.416666666667</c:v>
                </c:pt>
                <c:pt idx="5628">
                  <c:v>2935.9375</c:v>
                </c:pt>
                <c:pt idx="5629">
                  <c:v>2936.4583333333335</c:v>
                </c:pt>
                <c:pt idx="5630">
                  <c:v>2936.979166666667</c:v>
                </c:pt>
                <c:pt idx="5631">
                  <c:v>2937.5</c:v>
                </c:pt>
                <c:pt idx="5632">
                  <c:v>2938.0208333333335</c:v>
                </c:pt>
                <c:pt idx="5633">
                  <c:v>2938.541666666667</c:v>
                </c:pt>
                <c:pt idx="5634">
                  <c:v>2939.0625</c:v>
                </c:pt>
                <c:pt idx="5635">
                  <c:v>2939.5833333333335</c:v>
                </c:pt>
                <c:pt idx="5636">
                  <c:v>2940.104166666667</c:v>
                </c:pt>
                <c:pt idx="5637">
                  <c:v>2940.625</c:v>
                </c:pt>
                <c:pt idx="5638">
                  <c:v>2941.1458333333335</c:v>
                </c:pt>
                <c:pt idx="5639">
                  <c:v>2941.666666666667</c:v>
                </c:pt>
                <c:pt idx="5640">
                  <c:v>2942.1875</c:v>
                </c:pt>
                <c:pt idx="5641">
                  <c:v>2942.7083333333335</c:v>
                </c:pt>
                <c:pt idx="5642">
                  <c:v>2943.229166666667</c:v>
                </c:pt>
                <c:pt idx="5643">
                  <c:v>2943.75</c:v>
                </c:pt>
                <c:pt idx="5644">
                  <c:v>2944.2708333333335</c:v>
                </c:pt>
                <c:pt idx="5645">
                  <c:v>2944.791666666667</c:v>
                </c:pt>
                <c:pt idx="5646">
                  <c:v>2945.3125</c:v>
                </c:pt>
                <c:pt idx="5647">
                  <c:v>2945.8333333333335</c:v>
                </c:pt>
                <c:pt idx="5648">
                  <c:v>2946.354166666667</c:v>
                </c:pt>
                <c:pt idx="5649">
                  <c:v>2946.875</c:v>
                </c:pt>
                <c:pt idx="5650">
                  <c:v>2947.3958333333335</c:v>
                </c:pt>
                <c:pt idx="5651">
                  <c:v>2947.916666666667</c:v>
                </c:pt>
                <c:pt idx="5652">
                  <c:v>2948.4375</c:v>
                </c:pt>
                <c:pt idx="5653">
                  <c:v>2948.9583333333335</c:v>
                </c:pt>
                <c:pt idx="5654">
                  <c:v>2949.479166666667</c:v>
                </c:pt>
                <c:pt idx="5655">
                  <c:v>2950</c:v>
                </c:pt>
                <c:pt idx="5656">
                  <c:v>2950.5208333333335</c:v>
                </c:pt>
                <c:pt idx="5657">
                  <c:v>2951.041666666667</c:v>
                </c:pt>
                <c:pt idx="5658">
                  <c:v>2951.5625</c:v>
                </c:pt>
                <c:pt idx="5659">
                  <c:v>2952.0833333333335</c:v>
                </c:pt>
                <c:pt idx="5660">
                  <c:v>2952.604166666667</c:v>
                </c:pt>
                <c:pt idx="5661">
                  <c:v>2953.125</c:v>
                </c:pt>
                <c:pt idx="5662">
                  <c:v>2953.6458333333335</c:v>
                </c:pt>
                <c:pt idx="5663">
                  <c:v>2954.166666666667</c:v>
                </c:pt>
                <c:pt idx="5664">
                  <c:v>2954.6875</c:v>
                </c:pt>
                <c:pt idx="5665">
                  <c:v>2955.2083333333335</c:v>
                </c:pt>
                <c:pt idx="5666">
                  <c:v>2955.729166666667</c:v>
                </c:pt>
                <c:pt idx="5667">
                  <c:v>2956.25</c:v>
                </c:pt>
                <c:pt idx="5668">
                  <c:v>2956.7708333333335</c:v>
                </c:pt>
                <c:pt idx="5669">
                  <c:v>2957.291666666667</c:v>
                </c:pt>
                <c:pt idx="5670">
                  <c:v>2957.8125</c:v>
                </c:pt>
                <c:pt idx="5671">
                  <c:v>2958.3333333333335</c:v>
                </c:pt>
                <c:pt idx="5672">
                  <c:v>2958.854166666667</c:v>
                </c:pt>
                <c:pt idx="5673">
                  <c:v>2959.375</c:v>
                </c:pt>
                <c:pt idx="5674">
                  <c:v>2959.8958333333335</c:v>
                </c:pt>
                <c:pt idx="5675">
                  <c:v>2960.416666666667</c:v>
                </c:pt>
                <c:pt idx="5676">
                  <c:v>2960.9375</c:v>
                </c:pt>
                <c:pt idx="5677">
                  <c:v>2961.4583333333335</c:v>
                </c:pt>
                <c:pt idx="5678">
                  <c:v>2961.979166666667</c:v>
                </c:pt>
                <c:pt idx="5679">
                  <c:v>2962.5</c:v>
                </c:pt>
                <c:pt idx="5680">
                  <c:v>2963.0208333333335</c:v>
                </c:pt>
                <c:pt idx="5681">
                  <c:v>2963.541666666667</c:v>
                </c:pt>
                <c:pt idx="5682">
                  <c:v>2964.0625</c:v>
                </c:pt>
                <c:pt idx="5683">
                  <c:v>2964.5833333333335</c:v>
                </c:pt>
                <c:pt idx="5684">
                  <c:v>2965.104166666667</c:v>
                </c:pt>
                <c:pt idx="5685">
                  <c:v>2965.625</c:v>
                </c:pt>
                <c:pt idx="5686">
                  <c:v>2966.1458333333335</c:v>
                </c:pt>
                <c:pt idx="5687">
                  <c:v>2966.666666666667</c:v>
                </c:pt>
                <c:pt idx="5688">
                  <c:v>2967.1875</c:v>
                </c:pt>
                <c:pt idx="5689">
                  <c:v>2967.7083333333335</c:v>
                </c:pt>
                <c:pt idx="5690">
                  <c:v>2968.229166666667</c:v>
                </c:pt>
                <c:pt idx="5691">
                  <c:v>2968.75</c:v>
                </c:pt>
                <c:pt idx="5692">
                  <c:v>2969.2708333333335</c:v>
                </c:pt>
                <c:pt idx="5693">
                  <c:v>2969.791666666667</c:v>
                </c:pt>
                <c:pt idx="5694">
                  <c:v>2970.3125</c:v>
                </c:pt>
                <c:pt idx="5695">
                  <c:v>2970.8333333333335</c:v>
                </c:pt>
                <c:pt idx="5696">
                  <c:v>2971.354166666667</c:v>
                </c:pt>
                <c:pt idx="5697">
                  <c:v>2971.875</c:v>
                </c:pt>
                <c:pt idx="5698">
                  <c:v>2972.3958333333335</c:v>
                </c:pt>
                <c:pt idx="5699">
                  <c:v>2972.916666666667</c:v>
                </c:pt>
                <c:pt idx="5700">
                  <c:v>2973.4375</c:v>
                </c:pt>
                <c:pt idx="5701">
                  <c:v>2973.9583333333335</c:v>
                </c:pt>
                <c:pt idx="5702">
                  <c:v>2974.479166666667</c:v>
                </c:pt>
                <c:pt idx="5703">
                  <c:v>2975</c:v>
                </c:pt>
                <c:pt idx="5704">
                  <c:v>2975.5208333333335</c:v>
                </c:pt>
                <c:pt idx="5705">
                  <c:v>2976.041666666667</c:v>
                </c:pt>
                <c:pt idx="5706">
                  <c:v>2976.5625</c:v>
                </c:pt>
                <c:pt idx="5707">
                  <c:v>2977.0833333333335</c:v>
                </c:pt>
                <c:pt idx="5708">
                  <c:v>2977.604166666667</c:v>
                </c:pt>
                <c:pt idx="5709">
                  <c:v>2978.125</c:v>
                </c:pt>
                <c:pt idx="5710">
                  <c:v>2978.6458333333335</c:v>
                </c:pt>
                <c:pt idx="5711">
                  <c:v>2979.166666666667</c:v>
                </c:pt>
                <c:pt idx="5712">
                  <c:v>2979.6875</c:v>
                </c:pt>
                <c:pt idx="5713">
                  <c:v>2980.2083333333335</c:v>
                </c:pt>
                <c:pt idx="5714">
                  <c:v>2980.729166666667</c:v>
                </c:pt>
                <c:pt idx="5715">
                  <c:v>2981.25</c:v>
                </c:pt>
                <c:pt idx="5716">
                  <c:v>2981.7708333333335</c:v>
                </c:pt>
                <c:pt idx="5717">
                  <c:v>2982.291666666667</c:v>
                </c:pt>
                <c:pt idx="5718">
                  <c:v>2982.8125</c:v>
                </c:pt>
                <c:pt idx="5719">
                  <c:v>2983.3333333333335</c:v>
                </c:pt>
                <c:pt idx="5720">
                  <c:v>2983.854166666667</c:v>
                </c:pt>
                <c:pt idx="5721">
                  <c:v>2984.375</c:v>
                </c:pt>
                <c:pt idx="5722">
                  <c:v>2984.8958333333335</c:v>
                </c:pt>
                <c:pt idx="5723">
                  <c:v>2985.416666666667</c:v>
                </c:pt>
                <c:pt idx="5724">
                  <c:v>2985.9375</c:v>
                </c:pt>
                <c:pt idx="5725">
                  <c:v>2986.4583333333335</c:v>
                </c:pt>
                <c:pt idx="5726">
                  <c:v>2986.979166666667</c:v>
                </c:pt>
                <c:pt idx="5727">
                  <c:v>2987.5</c:v>
                </c:pt>
                <c:pt idx="5728">
                  <c:v>2988.0208333333335</c:v>
                </c:pt>
                <c:pt idx="5729">
                  <c:v>2988.541666666667</c:v>
                </c:pt>
                <c:pt idx="5730">
                  <c:v>2989.0625</c:v>
                </c:pt>
                <c:pt idx="5731">
                  <c:v>2989.5833333333335</c:v>
                </c:pt>
                <c:pt idx="5732">
                  <c:v>2990.104166666667</c:v>
                </c:pt>
                <c:pt idx="5733">
                  <c:v>2990.625</c:v>
                </c:pt>
                <c:pt idx="5734">
                  <c:v>2991.1458333333335</c:v>
                </c:pt>
                <c:pt idx="5735">
                  <c:v>2991.666666666667</c:v>
                </c:pt>
                <c:pt idx="5736">
                  <c:v>2992.1875</c:v>
                </c:pt>
                <c:pt idx="5737">
                  <c:v>2992.7083333333335</c:v>
                </c:pt>
                <c:pt idx="5738">
                  <c:v>2993.229166666667</c:v>
                </c:pt>
                <c:pt idx="5739">
                  <c:v>2993.75</c:v>
                </c:pt>
                <c:pt idx="5740">
                  <c:v>2994.2708333333335</c:v>
                </c:pt>
                <c:pt idx="5741">
                  <c:v>2994.791666666667</c:v>
                </c:pt>
                <c:pt idx="5742">
                  <c:v>2995.3125</c:v>
                </c:pt>
                <c:pt idx="5743">
                  <c:v>2995.8333333333335</c:v>
                </c:pt>
                <c:pt idx="5744">
                  <c:v>2996.354166666667</c:v>
                </c:pt>
                <c:pt idx="5745">
                  <c:v>2996.875</c:v>
                </c:pt>
                <c:pt idx="5746">
                  <c:v>2997.3958333333335</c:v>
                </c:pt>
                <c:pt idx="5747">
                  <c:v>2997.916666666667</c:v>
                </c:pt>
                <c:pt idx="5748">
                  <c:v>2998.4375</c:v>
                </c:pt>
                <c:pt idx="5749">
                  <c:v>2998.9583333333335</c:v>
                </c:pt>
                <c:pt idx="5750">
                  <c:v>2999.479166666667</c:v>
                </c:pt>
                <c:pt idx="5751">
                  <c:v>3000</c:v>
                </c:pt>
                <c:pt idx="5752">
                  <c:v>3000.5208333333335</c:v>
                </c:pt>
                <c:pt idx="5753">
                  <c:v>3001.041666666667</c:v>
                </c:pt>
                <c:pt idx="5754">
                  <c:v>3001.5625</c:v>
                </c:pt>
                <c:pt idx="5755">
                  <c:v>3002.0833333333335</c:v>
                </c:pt>
                <c:pt idx="5756">
                  <c:v>3002.604166666667</c:v>
                </c:pt>
                <c:pt idx="5757">
                  <c:v>3003.125</c:v>
                </c:pt>
                <c:pt idx="5758">
                  <c:v>3003.6458333333335</c:v>
                </c:pt>
                <c:pt idx="5759">
                  <c:v>3004.166666666667</c:v>
                </c:pt>
                <c:pt idx="5760">
                  <c:v>3004.6875</c:v>
                </c:pt>
                <c:pt idx="5761">
                  <c:v>3005.2083333333335</c:v>
                </c:pt>
                <c:pt idx="5762">
                  <c:v>3005.729166666667</c:v>
                </c:pt>
                <c:pt idx="5763">
                  <c:v>3006.25</c:v>
                </c:pt>
                <c:pt idx="5764">
                  <c:v>3006.7708333333335</c:v>
                </c:pt>
                <c:pt idx="5765">
                  <c:v>3007.291666666667</c:v>
                </c:pt>
                <c:pt idx="5766">
                  <c:v>3007.8125</c:v>
                </c:pt>
                <c:pt idx="5767">
                  <c:v>3008.3333333333335</c:v>
                </c:pt>
                <c:pt idx="5768">
                  <c:v>3008.854166666667</c:v>
                </c:pt>
                <c:pt idx="5769">
                  <c:v>3009.375</c:v>
                </c:pt>
                <c:pt idx="5770">
                  <c:v>3009.8958333333335</c:v>
                </c:pt>
                <c:pt idx="5771">
                  <c:v>3010.416666666667</c:v>
                </c:pt>
                <c:pt idx="5772">
                  <c:v>3010.9375</c:v>
                </c:pt>
                <c:pt idx="5773">
                  <c:v>3011.4583333333335</c:v>
                </c:pt>
                <c:pt idx="5774">
                  <c:v>3011.979166666667</c:v>
                </c:pt>
                <c:pt idx="5775">
                  <c:v>3012.5</c:v>
                </c:pt>
                <c:pt idx="5776">
                  <c:v>3013.0208333333335</c:v>
                </c:pt>
                <c:pt idx="5777">
                  <c:v>3013.541666666667</c:v>
                </c:pt>
                <c:pt idx="5778">
                  <c:v>3014.0625</c:v>
                </c:pt>
                <c:pt idx="5779">
                  <c:v>3014.5833333333335</c:v>
                </c:pt>
                <c:pt idx="5780">
                  <c:v>3015.104166666667</c:v>
                </c:pt>
                <c:pt idx="5781">
                  <c:v>3015.625</c:v>
                </c:pt>
                <c:pt idx="5782">
                  <c:v>3016.1458333333335</c:v>
                </c:pt>
                <c:pt idx="5783">
                  <c:v>3016.666666666667</c:v>
                </c:pt>
                <c:pt idx="5784">
                  <c:v>3017.1875</c:v>
                </c:pt>
                <c:pt idx="5785">
                  <c:v>3017.7083333333335</c:v>
                </c:pt>
                <c:pt idx="5786">
                  <c:v>3018.229166666667</c:v>
                </c:pt>
                <c:pt idx="5787">
                  <c:v>3018.75</c:v>
                </c:pt>
                <c:pt idx="5788">
                  <c:v>3019.2708333333335</c:v>
                </c:pt>
                <c:pt idx="5789">
                  <c:v>3019.791666666667</c:v>
                </c:pt>
                <c:pt idx="5790">
                  <c:v>3020.3125</c:v>
                </c:pt>
                <c:pt idx="5791">
                  <c:v>3020.8333333333335</c:v>
                </c:pt>
                <c:pt idx="5792">
                  <c:v>3021.354166666667</c:v>
                </c:pt>
                <c:pt idx="5793">
                  <c:v>3021.875</c:v>
                </c:pt>
                <c:pt idx="5794">
                  <c:v>3022.3958333333335</c:v>
                </c:pt>
                <c:pt idx="5795">
                  <c:v>3022.916666666667</c:v>
                </c:pt>
                <c:pt idx="5796">
                  <c:v>3023.4375</c:v>
                </c:pt>
                <c:pt idx="5797">
                  <c:v>3023.9583333333335</c:v>
                </c:pt>
                <c:pt idx="5798">
                  <c:v>3024.479166666667</c:v>
                </c:pt>
                <c:pt idx="5799">
                  <c:v>3025</c:v>
                </c:pt>
                <c:pt idx="5800">
                  <c:v>3025.5208333333335</c:v>
                </c:pt>
                <c:pt idx="5801">
                  <c:v>3026.041666666667</c:v>
                </c:pt>
                <c:pt idx="5802">
                  <c:v>3026.5625</c:v>
                </c:pt>
                <c:pt idx="5803">
                  <c:v>3027.0833333333335</c:v>
                </c:pt>
                <c:pt idx="5804">
                  <c:v>3027.604166666667</c:v>
                </c:pt>
                <c:pt idx="5805">
                  <c:v>3028.125</c:v>
                </c:pt>
                <c:pt idx="5806">
                  <c:v>3028.6458333333335</c:v>
                </c:pt>
                <c:pt idx="5807">
                  <c:v>3029.166666666667</c:v>
                </c:pt>
                <c:pt idx="5808">
                  <c:v>3029.6875</c:v>
                </c:pt>
                <c:pt idx="5809">
                  <c:v>3030.2083333333335</c:v>
                </c:pt>
                <c:pt idx="5810">
                  <c:v>3030.729166666667</c:v>
                </c:pt>
                <c:pt idx="5811">
                  <c:v>3031.25</c:v>
                </c:pt>
                <c:pt idx="5812">
                  <c:v>3031.7708333333335</c:v>
                </c:pt>
                <c:pt idx="5813">
                  <c:v>3032.291666666667</c:v>
                </c:pt>
                <c:pt idx="5814">
                  <c:v>3032.8125</c:v>
                </c:pt>
                <c:pt idx="5815">
                  <c:v>3033.3333333333335</c:v>
                </c:pt>
                <c:pt idx="5816">
                  <c:v>3033.854166666667</c:v>
                </c:pt>
                <c:pt idx="5817">
                  <c:v>3034.375</c:v>
                </c:pt>
                <c:pt idx="5818">
                  <c:v>3034.8958333333335</c:v>
                </c:pt>
                <c:pt idx="5819">
                  <c:v>3035.416666666667</c:v>
                </c:pt>
                <c:pt idx="5820">
                  <c:v>3035.9375</c:v>
                </c:pt>
                <c:pt idx="5821">
                  <c:v>3036.4583333333335</c:v>
                </c:pt>
                <c:pt idx="5822">
                  <c:v>3036.979166666667</c:v>
                </c:pt>
                <c:pt idx="5823">
                  <c:v>3037.5</c:v>
                </c:pt>
                <c:pt idx="5824">
                  <c:v>3038.0208333333335</c:v>
                </c:pt>
                <c:pt idx="5825">
                  <c:v>3038.541666666667</c:v>
                </c:pt>
                <c:pt idx="5826">
                  <c:v>3039.0625</c:v>
                </c:pt>
                <c:pt idx="5827">
                  <c:v>3039.5833333333335</c:v>
                </c:pt>
                <c:pt idx="5828">
                  <c:v>3040.104166666667</c:v>
                </c:pt>
                <c:pt idx="5829">
                  <c:v>3040.625</c:v>
                </c:pt>
                <c:pt idx="5830">
                  <c:v>3041.1458333333335</c:v>
                </c:pt>
                <c:pt idx="5831">
                  <c:v>3041.666666666667</c:v>
                </c:pt>
                <c:pt idx="5832">
                  <c:v>3042.1875</c:v>
                </c:pt>
                <c:pt idx="5833">
                  <c:v>3042.7083333333335</c:v>
                </c:pt>
                <c:pt idx="5834">
                  <c:v>3043.229166666667</c:v>
                </c:pt>
                <c:pt idx="5835">
                  <c:v>3043.75</c:v>
                </c:pt>
                <c:pt idx="5836">
                  <c:v>3044.2708333333335</c:v>
                </c:pt>
                <c:pt idx="5837">
                  <c:v>3044.791666666667</c:v>
                </c:pt>
                <c:pt idx="5838">
                  <c:v>3045.3125</c:v>
                </c:pt>
                <c:pt idx="5839">
                  <c:v>3045.8333333333335</c:v>
                </c:pt>
                <c:pt idx="5840">
                  <c:v>3046.354166666667</c:v>
                </c:pt>
                <c:pt idx="5841">
                  <c:v>3046.875</c:v>
                </c:pt>
                <c:pt idx="5842">
                  <c:v>3047.3958333333335</c:v>
                </c:pt>
                <c:pt idx="5843">
                  <c:v>3047.916666666667</c:v>
                </c:pt>
                <c:pt idx="5844">
                  <c:v>3048.4375</c:v>
                </c:pt>
                <c:pt idx="5845">
                  <c:v>3048.9583333333335</c:v>
                </c:pt>
                <c:pt idx="5846">
                  <c:v>3049.479166666667</c:v>
                </c:pt>
                <c:pt idx="5847">
                  <c:v>3050</c:v>
                </c:pt>
                <c:pt idx="5848">
                  <c:v>3050.5208333333335</c:v>
                </c:pt>
                <c:pt idx="5849">
                  <c:v>3051.041666666667</c:v>
                </c:pt>
                <c:pt idx="5850">
                  <c:v>3051.5625</c:v>
                </c:pt>
                <c:pt idx="5851">
                  <c:v>3052.0833333333335</c:v>
                </c:pt>
                <c:pt idx="5852">
                  <c:v>3052.604166666667</c:v>
                </c:pt>
                <c:pt idx="5853">
                  <c:v>3053.125</c:v>
                </c:pt>
                <c:pt idx="5854">
                  <c:v>3053.6458333333335</c:v>
                </c:pt>
                <c:pt idx="5855">
                  <c:v>3054.166666666667</c:v>
                </c:pt>
                <c:pt idx="5856">
                  <c:v>3054.6875</c:v>
                </c:pt>
                <c:pt idx="5857">
                  <c:v>3055.2083333333335</c:v>
                </c:pt>
                <c:pt idx="5858">
                  <c:v>3055.729166666667</c:v>
                </c:pt>
                <c:pt idx="5859">
                  <c:v>3056.25</c:v>
                </c:pt>
                <c:pt idx="5860">
                  <c:v>3056.7708333333335</c:v>
                </c:pt>
                <c:pt idx="5861">
                  <c:v>3057.291666666667</c:v>
                </c:pt>
                <c:pt idx="5862">
                  <c:v>3057.8125</c:v>
                </c:pt>
                <c:pt idx="5863">
                  <c:v>3058.3333333333335</c:v>
                </c:pt>
                <c:pt idx="5864">
                  <c:v>3058.854166666667</c:v>
                </c:pt>
                <c:pt idx="5865">
                  <c:v>3059.375</c:v>
                </c:pt>
                <c:pt idx="5866">
                  <c:v>3059.8958333333335</c:v>
                </c:pt>
                <c:pt idx="5867">
                  <c:v>3060.416666666667</c:v>
                </c:pt>
                <c:pt idx="5868">
                  <c:v>3060.9375</c:v>
                </c:pt>
                <c:pt idx="5869">
                  <c:v>3061.4583333333335</c:v>
                </c:pt>
                <c:pt idx="5870">
                  <c:v>3061.979166666667</c:v>
                </c:pt>
                <c:pt idx="5871">
                  <c:v>3062.5</c:v>
                </c:pt>
                <c:pt idx="5872">
                  <c:v>3063.0208333333335</c:v>
                </c:pt>
                <c:pt idx="5873">
                  <c:v>3063.541666666667</c:v>
                </c:pt>
                <c:pt idx="5874">
                  <c:v>3064.0625</c:v>
                </c:pt>
                <c:pt idx="5875">
                  <c:v>3064.5833333333335</c:v>
                </c:pt>
                <c:pt idx="5876">
                  <c:v>3065.104166666667</c:v>
                </c:pt>
                <c:pt idx="5877">
                  <c:v>3065.625</c:v>
                </c:pt>
                <c:pt idx="5878">
                  <c:v>3066.1458333333335</c:v>
                </c:pt>
                <c:pt idx="5879">
                  <c:v>3066.666666666667</c:v>
                </c:pt>
                <c:pt idx="5880">
                  <c:v>3067.1875</c:v>
                </c:pt>
                <c:pt idx="5881">
                  <c:v>3067.7083333333335</c:v>
                </c:pt>
                <c:pt idx="5882">
                  <c:v>3068.229166666667</c:v>
                </c:pt>
                <c:pt idx="5883">
                  <c:v>3068.75</c:v>
                </c:pt>
                <c:pt idx="5884">
                  <c:v>3069.2708333333335</c:v>
                </c:pt>
                <c:pt idx="5885">
                  <c:v>3069.791666666667</c:v>
                </c:pt>
                <c:pt idx="5886">
                  <c:v>3070.3125</c:v>
                </c:pt>
                <c:pt idx="5887">
                  <c:v>3070.8333333333335</c:v>
                </c:pt>
                <c:pt idx="5888">
                  <c:v>3071.354166666667</c:v>
                </c:pt>
                <c:pt idx="5889">
                  <c:v>3071.875</c:v>
                </c:pt>
                <c:pt idx="5890">
                  <c:v>3072.3958333333335</c:v>
                </c:pt>
                <c:pt idx="5891">
                  <c:v>3072.916666666667</c:v>
                </c:pt>
                <c:pt idx="5892">
                  <c:v>3073.4375</c:v>
                </c:pt>
                <c:pt idx="5893">
                  <c:v>3073.9583333333335</c:v>
                </c:pt>
                <c:pt idx="5894">
                  <c:v>3074.479166666667</c:v>
                </c:pt>
                <c:pt idx="5895">
                  <c:v>3075</c:v>
                </c:pt>
                <c:pt idx="5896">
                  <c:v>3075.5208333333335</c:v>
                </c:pt>
                <c:pt idx="5897">
                  <c:v>3076.041666666667</c:v>
                </c:pt>
                <c:pt idx="5898">
                  <c:v>3076.5625</c:v>
                </c:pt>
                <c:pt idx="5899">
                  <c:v>3077.0833333333335</c:v>
                </c:pt>
                <c:pt idx="5900">
                  <c:v>3077.604166666667</c:v>
                </c:pt>
                <c:pt idx="5901">
                  <c:v>3078.125</c:v>
                </c:pt>
                <c:pt idx="5902">
                  <c:v>3078.6458333333335</c:v>
                </c:pt>
                <c:pt idx="5903">
                  <c:v>3079.166666666667</c:v>
                </c:pt>
                <c:pt idx="5904">
                  <c:v>3079.6875</c:v>
                </c:pt>
                <c:pt idx="5905">
                  <c:v>3080.2083333333335</c:v>
                </c:pt>
                <c:pt idx="5906">
                  <c:v>3080.729166666667</c:v>
                </c:pt>
                <c:pt idx="5907">
                  <c:v>3081.25</c:v>
                </c:pt>
                <c:pt idx="5908">
                  <c:v>3081.7708333333335</c:v>
                </c:pt>
                <c:pt idx="5909">
                  <c:v>3082.291666666667</c:v>
                </c:pt>
                <c:pt idx="5910">
                  <c:v>3082.8125</c:v>
                </c:pt>
                <c:pt idx="5911">
                  <c:v>3083.3333333333335</c:v>
                </c:pt>
                <c:pt idx="5912">
                  <c:v>3083.854166666667</c:v>
                </c:pt>
                <c:pt idx="5913">
                  <c:v>3084.375</c:v>
                </c:pt>
                <c:pt idx="5914">
                  <c:v>3084.8958333333335</c:v>
                </c:pt>
                <c:pt idx="5915">
                  <c:v>3085.416666666667</c:v>
                </c:pt>
                <c:pt idx="5916">
                  <c:v>3085.9375</c:v>
                </c:pt>
                <c:pt idx="5917">
                  <c:v>3086.4583333333335</c:v>
                </c:pt>
                <c:pt idx="5918">
                  <c:v>3086.979166666667</c:v>
                </c:pt>
                <c:pt idx="5919">
                  <c:v>3087.5</c:v>
                </c:pt>
                <c:pt idx="5920">
                  <c:v>3088.0208333333335</c:v>
                </c:pt>
                <c:pt idx="5921">
                  <c:v>3088.541666666667</c:v>
                </c:pt>
                <c:pt idx="5922">
                  <c:v>3089.0625</c:v>
                </c:pt>
                <c:pt idx="5923">
                  <c:v>3089.5833333333335</c:v>
                </c:pt>
                <c:pt idx="5924">
                  <c:v>3090.104166666667</c:v>
                </c:pt>
                <c:pt idx="5925">
                  <c:v>3090.625</c:v>
                </c:pt>
                <c:pt idx="5926">
                  <c:v>3091.1458333333335</c:v>
                </c:pt>
                <c:pt idx="5927">
                  <c:v>3091.666666666667</c:v>
                </c:pt>
                <c:pt idx="5928">
                  <c:v>3092.1875</c:v>
                </c:pt>
                <c:pt idx="5929">
                  <c:v>3092.7083333333335</c:v>
                </c:pt>
                <c:pt idx="5930">
                  <c:v>3093.229166666667</c:v>
                </c:pt>
                <c:pt idx="5931">
                  <c:v>3093.75</c:v>
                </c:pt>
                <c:pt idx="5932">
                  <c:v>3094.2708333333335</c:v>
                </c:pt>
                <c:pt idx="5933">
                  <c:v>3094.791666666667</c:v>
                </c:pt>
                <c:pt idx="5934">
                  <c:v>3095.3125</c:v>
                </c:pt>
                <c:pt idx="5935">
                  <c:v>3095.8333333333335</c:v>
                </c:pt>
                <c:pt idx="5936">
                  <c:v>3096.354166666667</c:v>
                </c:pt>
                <c:pt idx="5937">
                  <c:v>3096.875</c:v>
                </c:pt>
                <c:pt idx="5938">
                  <c:v>3097.3958333333335</c:v>
                </c:pt>
                <c:pt idx="5939">
                  <c:v>3097.916666666667</c:v>
                </c:pt>
                <c:pt idx="5940">
                  <c:v>3098.4375</c:v>
                </c:pt>
                <c:pt idx="5941">
                  <c:v>3098.9583333333335</c:v>
                </c:pt>
                <c:pt idx="5942">
                  <c:v>3099.479166666667</c:v>
                </c:pt>
                <c:pt idx="5943">
                  <c:v>3100</c:v>
                </c:pt>
                <c:pt idx="5944">
                  <c:v>3100.5208333333335</c:v>
                </c:pt>
                <c:pt idx="5945">
                  <c:v>3101.041666666667</c:v>
                </c:pt>
                <c:pt idx="5946">
                  <c:v>3101.5625</c:v>
                </c:pt>
                <c:pt idx="5947">
                  <c:v>3102.0833333333335</c:v>
                </c:pt>
                <c:pt idx="5948">
                  <c:v>3102.604166666667</c:v>
                </c:pt>
                <c:pt idx="5949">
                  <c:v>3103.125</c:v>
                </c:pt>
                <c:pt idx="5950">
                  <c:v>3103.6458333333335</c:v>
                </c:pt>
                <c:pt idx="5951">
                  <c:v>3104.166666666667</c:v>
                </c:pt>
                <c:pt idx="5952">
                  <c:v>3104.6875</c:v>
                </c:pt>
                <c:pt idx="5953">
                  <c:v>3105.2083333333335</c:v>
                </c:pt>
                <c:pt idx="5954">
                  <c:v>3105.729166666667</c:v>
                </c:pt>
                <c:pt idx="5955">
                  <c:v>3106.25</c:v>
                </c:pt>
                <c:pt idx="5956">
                  <c:v>3106.7708333333335</c:v>
                </c:pt>
                <c:pt idx="5957">
                  <c:v>3107.291666666667</c:v>
                </c:pt>
                <c:pt idx="5958">
                  <c:v>3107.8125</c:v>
                </c:pt>
                <c:pt idx="5959">
                  <c:v>3108.3333333333335</c:v>
                </c:pt>
                <c:pt idx="5960">
                  <c:v>3108.854166666667</c:v>
                </c:pt>
                <c:pt idx="5961">
                  <c:v>3109.375</c:v>
                </c:pt>
                <c:pt idx="5962">
                  <c:v>3109.8958333333335</c:v>
                </c:pt>
                <c:pt idx="5963">
                  <c:v>3110.416666666667</c:v>
                </c:pt>
                <c:pt idx="5964">
                  <c:v>3110.9375</c:v>
                </c:pt>
                <c:pt idx="5965">
                  <c:v>3111.4583333333335</c:v>
                </c:pt>
                <c:pt idx="5966">
                  <c:v>3111.979166666667</c:v>
                </c:pt>
                <c:pt idx="5967">
                  <c:v>3112.5</c:v>
                </c:pt>
                <c:pt idx="5968">
                  <c:v>3113.0208333333335</c:v>
                </c:pt>
                <c:pt idx="5969">
                  <c:v>3113.541666666667</c:v>
                </c:pt>
                <c:pt idx="5970">
                  <c:v>3114.0625</c:v>
                </c:pt>
                <c:pt idx="5971">
                  <c:v>3114.5833333333335</c:v>
                </c:pt>
                <c:pt idx="5972">
                  <c:v>3115.104166666667</c:v>
                </c:pt>
                <c:pt idx="5973">
                  <c:v>3115.625</c:v>
                </c:pt>
                <c:pt idx="5974">
                  <c:v>3116.1458333333335</c:v>
                </c:pt>
                <c:pt idx="5975">
                  <c:v>3116.666666666667</c:v>
                </c:pt>
                <c:pt idx="5976">
                  <c:v>3117.1875</c:v>
                </c:pt>
                <c:pt idx="5977">
                  <c:v>3117.7083333333335</c:v>
                </c:pt>
                <c:pt idx="5978">
                  <c:v>3118.229166666667</c:v>
                </c:pt>
                <c:pt idx="5979">
                  <c:v>3118.75</c:v>
                </c:pt>
                <c:pt idx="5980">
                  <c:v>3119.2708333333335</c:v>
                </c:pt>
                <c:pt idx="5981">
                  <c:v>3119.791666666667</c:v>
                </c:pt>
                <c:pt idx="5982">
                  <c:v>3120.3125</c:v>
                </c:pt>
                <c:pt idx="5983">
                  <c:v>3120.8333333333335</c:v>
                </c:pt>
                <c:pt idx="5984">
                  <c:v>3121.354166666667</c:v>
                </c:pt>
                <c:pt idx="5985">
                  <c:v>3121.875</c:v>
                </c:pt>
                <c:pt idx="5986">
                  <c:v>3122.3958333333335</c:v>
                </c:pt>
                <c:pt idx="5987">
                  <c:v>3122.916666666667</c:v>
                </c:pt>
                <c:pt idx="5988">
                  <c:v>3123.4375</c:v>
                </c:pt>
                <c:pt idx="5989">
                  <c:v>3123.9583333333335</c:v>
                </c:pt>
                <c:pt idx="5990">
                  <c:v>3124.479166666667</c:v>
                </c:pt>
                <c:pt idx="5991">
                  <c:v>3125</c:v>
                </c:pt>
                <c:pt idx="5992">
                  <c:v>3125.5208333333335</c:v>
                </c:pt>
                <c:pt idx="5993">
                  <c:v>3126.041666666667</c:v>
                </c:pt>
                <c:pt idx="5994">
                  <c:v>3126.5625</c:v>
                </c:pt>
                <c:pt idx="5995">
                  <c:v>3127.0833333333335</c:v>
                </c:pt>
                <c:pt idx="5996">
                  <c:v>3127.604166666667</c:v>
                </c:pt>
                <c:pt idx="5997">
                  <c:v>3128.125</c:v>
                </c:pt>
                <c:pt idx="5998">
                  <c:v>3128.6458333333335</c:v>
                </c:pt>
                <c:pt idx="5999">
                  <c:v>3129.166666666667</c:v>
                </c:pt>
                <c:pt idx="6000">
                  <c:v>3129.6875</c:v>
                </c:pt>
                <c:pt idx="6001">
                  <c:v>3130.2083333333335</c:v>
                </c:pt>
                <c:pt idx="6002">
                  <c:v>3130.729166666667</c:v>
                </c:pt>
                <c:pt idx="6003">
                  <c:v>3131.25</c:v>
                </c:pt>
                <c:pt idx="6004">
                  <c:v>3131.7708333333335</c:v>
                </c:pt>
                <c:pt idx="6005">
                  <c:v>3132.291666666667</c:v>
                </c:pt>
                <c:pt idx="6006">
                  <c:v>3132.8125</c:v>
                </c:pt>
                <c:pt idx="6007">
                  <c:v>3133.3333333333335</c:v>
                </c:pt>
                <c:pt idx="6008">
                  <c:v>3133.854166666667</c:v>
                </c:pt>
                <c:pt idx="6009">
                  <c:v>3134.375</c:v>
                </c:pt>
                <c:pt idx="6010">
                  <c:v>3134.8958333333335</c:v>
                </c:pt>
                <c:pt idx="6011">
                  <c:v>3135.416666666667</c:v>
                </c:pt>
                <c:pt idx="6012">
                  <c:v>3135.9375</c:v>
                </c:pt>
                <c:pt idx="6013">
                  <c:v>3136.4583333333335</c:v>
                </c:pt>
                <c:pt idx="6014">
                  <c:v>3136.979166666667</c:v>
                </c:pt>
                <c:pt idx="6015">
                  <c:v>3137.5</c:v>
                </c:pt>
                <c:pt idx="6016">
                  <c:v>3138.0208333333335</c:v>
                </c:pt>
                <c:pt idx="6017">
                  <c:v>3138.541666666667</c:v>
                </c:pt>
                <c:pt idx="6018">
                  <c:v>3139.0625</c:v>
                </c:pt>
                <c:pt idx="6019">
                  <c:v>3139.5833333333335</c:v>
                </c:pt>
                <c:pt idx="6020">
                  <c:v>3140.104166666667</c:v>
                </c:pt>
                <c:pt idx="6021">
                  <c:v>3140.625</c:v>
                </c:pt>
                <c:pt idx="6022">
                  <c:v>3141.1458333333335</c:v>
                </c:pt>
                <c:pt idx="6023">
                  <c:v>3141.666666666667</c:v>
                </c:pt>
                <c:pt idx="6024">
                  <c:v>3142.1875</c:v>
                </c:pt>
                <c:pt idx="6025">
                  <c:v>3142.7083333333335</c:v>
                </c:pt>
                <c:pt idx="6026">
                  <c:v>3143.229166666667</c:v>
                </c:pt>
                <c:pt idx="6027">
                  <c:v>3143.75</c:v>
                </c:pt>
                <c:pt idx="6028">
                  <c:v>3144.2708333333335</c:v>
                </c:pt>
                <c:pt idx="6029">
                  <c:v>3144.791666666667</c:v>
                </c:pt>
                <c:pt idx="6030">
                  <c:v>3145.3125</c:v>
                </c:pt>
                <c:pt idx="6031">
                  <c:v>3145.8333333333335</c:v>
                </c:pt>
                <c:pt idx="6032">
                  <c:v>3146.354166666667</c:v>
                </c:pt>
                <c:pt idx="6033">
                  <c:v>3146.875</c:v>
                </c:pt>
                <c:pt idx="6034">
                  <c:v>3147.3958333333335</c:v>
                </c:pt>
                <c:pt idx="6035">
                  <c:v>3147.916666666667</c:v>
                </c:pt>
                <c:pt idx="6036">
                  <c:v>3148.4375</c:v>
                </c:pt>
                <c:pt idx="6037">
                  <c:v>3148.9583333333335</c:v>
                </c:pt>
                <c:pt idx="6038">
                  <c:v>3149.479166666667</c:v>
                </c:pt>
                <c:pt idx="6039">
                  <c:v>3150</c:v>
                </c:pt>
                <c:pt idx="6040">
                  <c:v>3150.5208333333335</c:v>
                </c:pt>
                <c:pt idx="6041">
                  <c:v>3151.041666666667</c:v>
                </c:pt>
                <c:pt idx="6042">
                  <c:v>3151.5625</c:v>
                </c:pt>
                <c:pt idx="6043">
                  <c:v>3152.0833333333335</c:v>
                </c:pt>
                <c:pt idx="6044">
                  <c:v>3152.604166666667</c:v>
                </c:pt>
                <c:pt idx="6045">
                  <c:v>3153.125</c:v>
                </c:pt>
                <c:pt idx="6046">
                  <c:v>3153.6458333333335</c:v>
                </c:pt>
                <c:pt idx="6047">
                  <c:v>3154.166666666667</c:v>
                </c:pt>
                <c:pt idx="6048">
                  <c:v>3154.6875</c:v>
                </c:pt>
                <c:pt idx="6049">
                  <c:v>3155.2083333333335</c:v>
                </c:pt>
                <c:pt idx="6050">
                  <c:v>3155.729166666667</c:v>
                </c:pt>
                <c:pt idx="6051">
                  <c:v>3156.25</c:v>
                </c:pt>
                <c:pt idx="6052">
                  <c:v>3156.7708333333335</c:v>
                </c:pt>
                <c:pt idx="6053">
                  <c:v>3157.291666666667</c:v>
                </c:pt>
                <c:pt idx="6054">
                  <c:v>3157.8125</c:v>
                </c:pt>
                <c:pt idx="6055">
                  <c:v>3158.3333333333335</c:v>
                </c:pt>
                <c:pt idx="6056">
                  <c:v>3158.854166666667</c:v>
                </c:pt>
                <c:pt idx="6057">
                  <c:v>3159.375</c:v>
                </c:pt>
                <c:pt idx="6058">
                  <c:v>3159.8958333333335</c:v>
                </c:pt>
                <c:pt idx="6059">
                  <c:v>3160.416666666667</c:v>
                </c:pt>
                <c:pt idx="6060">
                  <c:v>3160.9375</c:v>
                </c:pt>
                <c:pt idx="6061">
                  <c:v>3161.4583333333335</c:v>
                </c:pt>
                <c:pt idx="6062">
                  <c:v>3161.979166666667</c:v>
                </c:pt>
                <c:pt idx="6063">
                  <c:v>3162.5</c:v>
                </c:pt>
                <c:pt idx="6064">
                  <c:v>3163.0208333333335</c:v>
                </c:pt>
                <c:pt idx="6065">
                  <c:v>3163.541666666667</c:v>
                </c:pt>
                <c:pt idx="6066">
                  <c:v>3164.0625</c:v>
                </c:pt>
                <c:pt idx="6067">
                  <c:v>3164.5833333333335</c:v>
                </c:pt>
                <c:pt idx="6068">
                  <c:v>3165.104166666667</c:v>
                </c:pt>
                <c:pt idx="6069">
                  <c:v>3165.625</c:v>
                </c:pt>
                <c:pt idx="6070">
                  <c:v>3166.1458333333335</c:v>
                </c:pt>
                <c:pt idx="6071">
                  <c:v>3166.666666666667</c:v>
                </c:pt>
                <c:pt idx="6072">
                  <c:v>3167.1875</c:v>
                </c:pt>
                <c:pt idx="6073">
                  <c:v>3167.7083333333335</c:v>
                </c:pt>
                <c:pt idx="6074">
                  <c:v>3168.229166666667</c:v>
                </c:pt>
                <c:pt idx="6075">
                  <c:v>3168.75</c:v>
                </c:pt>
                <c:pt idx="6076">
                  <c:v>3169.2708333333335</c:v>
                </c:pt>
                <c:pt idx="6077">
                  <c:v>3169.791666666667</c:v>
                </c:pt>
                <c:pt idx="6078">
                  <c:v>3170.3125</c:v>
                </c:pt>
                <c:pt idx="6079">
                  <c:v>3170.8333333333335</c:v>
                </c:pt>
                <c:pt idx="6080">
                  <c:v>3171.354166666667</c:v>
                </c:pt>
                <c:pt idx="6081">
                  <c:v>3171.875</c:v>
                </c:pt>
                <c:pt idx="6082">
                  <c:v>3172.3958333333335</c:v>
                </c:pt>
                <c:pt idx="6083">
                  <c:v>3172.916666666667</c:v>
                </c:pt>
                <c:pt idx="6084">
                  <c:v>3173.4375</c:v>
                </c:pt>
                <c:pt idx="6085">
                  <c:v>3173.9583333333335</c:v>
                </c:pt>
                <c:pt idx="6086">
                  <c:v>3174.479166666667</c:v>
                </c:pt>
                <c:pt idx="6087">
                  <c:v>3175</c:v>
                </c:pt>
                <c:pt idx="6088">
                  <c:v>3175.5208333333335</c:v>
                </c:pt>
                <c:pt idx="6089">
                  <c:v>3176.041666666667</c:v>
                </c:pt>
                <c:pt idx="6090">
                  <c:v>3176.5625</c:v>
                </c:pt>
                <c:pt idx="6091">
                  <c:v>3177.0833333333335</c:v>
                </c:pt>
                <c:pt idx="6092">
                  <c:v>3177.604166666667</c:v>
                </c:pt>
                <c:pt idx="6093">
                  <c:v>3178.125</c:v>
                </c:pt>
                <c:pt idx="6094">
                  <c:v>3178.6458333333335</c:v>
                </c:pt>
                <c:pt idx="6095">
                  <c:v>3179.166666666667</c:v>
                </c:pt>
                <c:pt idx="6096">
                  <c:v>3179.6875</c:v>
                </c:pt>
                <c:pt idx="6097">
                  <c:v>3180.2083333333335</c:v>
                </c:pt>
                <c:pt idx="6098">
                  <c:v>3180.729166666667</c:v>
                </c:pt>
                <c:pt idx="6099">
                  <c:v>3181.25</c:v>
                </c:pt>
                <c:pt idx="6100">
                  <c:v>3181.7708333333335</c:v>
                </c:pt>
                <c:pt idx="6101">
                  <c:v>3182.291666666667</c:v>
                </c:pt>
                <c:pt idx="6102">
                  <c:v>3182.8125</c:v>
                </c:pt>
                <c:pt idx="6103">
                  <c:v>3183.3333333333335</c:v>
                </c:pt>
                <c:pt idx="6104">
                  <c:v>3183.854166666667</c:v>
                </c:pt>
                <c:pt idx="6105">
                  <c:v>3184.375</c:v>
                </c:pt>
                <c:pt idx="6106">
                  <c:v>3184.8958333333335</c:v>
                </c:pt>
                <c:pt idx="6107">
                  <c:v>3185.416666666667</c:v>
                </c:pt>
                <c:pt idx="6108">
                  <c:v>3185.9375</c:v>
                </c:pt>
                <c:pt idx="6109">
                  <c:v>3186.4583333333335</c:v>
                </c:pt>
                <c:pt idx="6110">
                  <c:v>3186.979166666667</c:v>
                </c:pt>
                <c:pt idx="6111">
                  <c:v>3187.5</c:v>
                </c:pt>
                <c:pt idx="6112">
                  <c:v>3188.0208333333335</c:v>
                </c:pt>
                <c:pt idx="6113">
                  <c:v>3188.541666666667</c:v>
                </c:pt>
                <c:pt idx="6114">
                  <c:v>3189.0625</c:v>
                </c:pt>
                <c:pt idx="6115">
                  <c:v>3189.5833333333335</c:v>
                </c:pt>
                <c:pt idx="6116">
                  <c:v>3190.104166666667</c:v>
                </c:pt>
                <c:pt idx="6117">
                  <c:v>3190.625</c:v>
                </c:pt>
                <c:pt idx="6118">
                  <c:v>3191.1458333333335</c:v>
                </c:pt>
                <c:pt idx="6119">
                  <c:v>3191.666666666667</c:v>
                </c:pt>
                <c:pt idx="6120">
                  <c:v>3192.1875</c:v>
                </c:pt>
                <c:pt idx="6121">
                  <c:v>3192.7083333333335</c:v>
                </c:pt>
                <c:pt idx="6122">
                  <c:v>3193.229166666667</c:v>
                </c:pt>
                <c:pt idx="6123">
                  <c:v>3193.75</c:v>
                </c:pt>
                <c:pt idx="6124">
                  <c:v>3194.2708333333335</c:v>
                </c:pt>
                <c:pt idx="6125">
                  <c:v>3194.791666666667</c:v>
                </c:pt>
                <c:pt idx="6126">
                  <c:v>3195.3125</c:v>
                </c:pt>
                <c:pt idx="6127">
                  <c:v>3195.8333333333335</c:v>
                </c:pt>
                <c:pt idx="6128">
                  <c:v>3196.354166666667</c:v>
                </c:pt>
                <c:pt idx="6129">
                  <c:v>3196.875</c:v>
                </c:pt>
                <c:pt idx="6130">
                  <c:v>3197.3958333333335</c:v>
                </c:pt>
                <c:pt idx="6131">
                  <c:v>3197.916666666667</c:v>
                </c:pt>
                <c:pt idx="6132">
                  <c:v>3198.4375</c:v>
                </c:pt>
                <c:pt idx="6133">
                  <c:v>3198.9583333333335</c:v>
                </c:pt>
                <c:pt idx="6134">
                  <c:v>3199.479166666667</c:v>
                </c:pt>
                <c:pt idx="6135">
                  <c:v>3200</c:v>
                </c:pt>
                <c:pt idx="6136">
                  <c:v>3200.5208333333335</c:v>
                </c:pt>
                <c:pt idx="6137">
                  <c:v>3201.041666666667</c:v>
                </c:pt>
                <c:pt idx="6138">
                  <c:v>3201.5625000000005</c:v>
                </c:pt>
                <c:pt idx="6139">
                  <c:v>3202.0833333333335</c:v>
                </c:pt>
                <c:pt idx="6140">
                  <c:v>3202.604166666667</c:v>
                </c:pt>
                <c:pt idx="6141">
                  <c:v>3203.1250000000005</c:v>
                </c:pt>
                <c:pt idx="6142">
                  <c:v>3203.6458333333335</c:v>
                </c:pt>
                <c:pt idx="6143">
                  <c:v>3204.166666666667</c:v>
                </c:pt>
                <c:pt idx="6144">
                  <c:v>3204.6875000000005</c:v>
                </c:pt>
                <c:pt idx="6145">
                  <c:v>3205.2083333333335</c:v>
                </c:pt>
                <c:pt idx="6146">
                  <c:v>3205.729166666667</c:v>
                </c:pt>
                <c:pt idx="6147">
                  <c:v>3206.2500000000005</c:v>
                </c:pt>
                <c:pt idx="6148">
                  <c:v>3206.7708333333335</c:v>
                </c:pt>
                <c:pt idx="6149">
                  <c:v>3207.291666666667</c:v>
                </c:pt>
                <c:pt idx="6150">
                  <c:v>3207.8125000000005</c:v>
                </c:pt>
                <c:pt idx="6151">
                  <c:v>3208.3333333333335</c:v>
                </c:pt>
                <c:pt idx="6152">
                  <c:v>3208.854166666667</c:v>
                </c:pt>
                <c:pt idx="6153">
                  <c:v>3209.3750000000005</c:v>
                </c:pt>
                <c:pt idx="6154">
                  <c:v>3209.8958333333335</c:v>
                </c:pt>
                <c:pt idx="6155">
                  <c:v>3210.416666666667</c:v>
                </c:pt>
                <c:pt idx="6156">
                  <c:v>3210.9375000000005</c:v>
                </c:pt>
                <c:pt idx="6157">
                  <c:v>3211.4583333333335</c:v>
                </c:pt>
                <c:pt idx="6158">
                  <c:v>3211.979166666667</c:v>
                </c:pt>
                <c:pt idx="6159">
                  <c:v>3212.5000000000005</c:v>
                </c:pt>
                <c:pt idx="6160">
                  <c:v>3213.0208333333335</c:v>
                </c:pt>
                <c:pt idx="6161">
                  <c:v>3213.541666666667</c:v>
                </c:pt>
                <c:pt idx="6162">
                  <c:v>3214.0625000000005</c:v>
                </c:pt>
                <c:pt idx="6163">
                  <c:v>3214.5833333333335</c:v>
                </c:pt>
                <c:pt idx="6164">
                  <c:v>3215.104166666667</c:v>
                </c:pt>
                <c:pt idx="6165">
                  <c:v>3215.6250000000005</c:v>
                </c:pt>
                <c:pt idx="6166">
                  <c:v>3216.1458333333335</c:v>
                </c:pt>
                <c:pt idx="6167">
                  <c:v>3216.666666666667</c:v>
                </c:pt>
                <c:pt idx="6168">
                  <c:v>3217.1875000000005</c:v>
                </c:pt>
                <c:pt idx="6169">
                  <c:v>3217.7083333333335</c:v>
                </c:pt>
                <c:pt idx="6170">
                  <c:v>3218.229166666667</c:v>
                </c:pt>
                <c:pt idx="6171">
                  <c:v>3218.7500000000005</c:v>
                </c:pt>
                <c:pt idx="6172">
                  <c:v>3219.2708333333335</c:v>
                </c:pt>
                <c:pt idx="6173">
                  <c:v>3219.791666666667</c:v>
                </c:pt>
                <c:pt idx="6174">
                  <c:v>3220.3125000000005</c:v>
                </c:pt>
                <c:pt idx="6175">
                  <c:v>3220.8333333333335</c:v>
                </c:pt>
                <c:pt idx="6176">
                  <c:v>3221.354166666667</c:v>
                </c:pt>
                <c:pt idx="6177">
                  <c:v>3221.8750000000005</c:v>
                </c:pt>
                <c:pt idx="6178">
                  <c:v>3222.3958333333335</c:v>
                </c:pt>
                <c:pt idx="6179">
                  <c:v>3222.916666666667</c:v>
                </c:pt>
                <c:pt idx="6180">
                  <c:v>3223.4375000000005</c:v>
                </c:pt>
                <c:pt idx="6181">
                  <c:v>3223.9583333333335</c:v>
                </c:pt>
                <c:pt idx="6182">
                  <c:v>3224.479166666667</c:v>
                </c:pt>
                <c:pt idx="6183">
                  <c:v>3225.0000000000005</c:v>
                </c:pt>
                <c:pt idx="6184">
                  <c:v>3225.5208333333335</c:v>
                </c:pt>
                <c:pt idx="6185">
                  <c:v>3226.041666666667</c:v>
                </c:pt>
                <c:pt idx="6186">
                  <c:v>3226.5625000000005</c:v>
                </c:pt>
                <c:pt idx="6187">
                  <c:v>3227.0833333333335</c:v>
                </c:pt>
                <c:pt idx="6188">
                  <c:v>3227.604166666667</c:v>
                </c:pt>
                <c:pt idx="6189">
                  <c:v>3228.1250000000005</c:v>
                </c:pt>
                <c:pt idx="6190">
                  <c:v>3228.6458333333335</c:v>
                </c:pt>
                <c:pt idx="6191">
                  <c:v>3229.166666666667</c:v>
                </c:pt>
                <c:pt idx="6192">
                  <c:v>3229.6875000000005</c:v>
                </c:pt>
                <c:pt idx="6193">
                  <c:v>3230.2083333333335</c:v>
                </c:pt>
                <c:pt idx="6194">
                  <c:v>3230.729166666667</c:v>
                </c:pt>
                <c:pt idx="6195">
                  <c:v>3231.2500000000005</c:v>
                </c:pt>
                <c:pt idx="6196">
                  <c:v>3231.7708333333335</c:v>
                </c:pt>
                <c:pt idx="6197">
                  <c:v>3232.291666666667</c:v>
                </c:pt>
                <c:pt idx="6198">
                  <c:v>3232.8125000000005</c:v>
                </c:pt>
                <c:pt idx="6199">
                  <c:v>3233.3333333333335</c:v>
                </c:pt>
                <c:pt idx="6200">
                  <c:v>3233.854166666667</c:v>
                </c:pt>
                <c:pt idx="6201">
                  <c:v>3234.3750000000005</c:v>
                </c:pt>
                <c:pt idx="6202">
                  <c:v>3234.8958333333335</c:v>
                </c:pt>
                <c:pt idx="6203">
                  <c:v>3235.416666666667</c:v>
                </c:pt>
                <c:pt idx="6204">
                  <c:v>3235.9375000000005</c:v>
                </c:pt>
                <c:pt idx="6205">
                  <c:v>3236.4583333333335</c:v>
                </c:pt>
                <c:pt idx="6206">
                  <c:v>3236.979166666667</c:v>
                </c:pt>
                <c:pt idx="6207">
                  <c:v>3237.5000000000005</c:v>
                </c:pt>
                <c:pt idx="6208">
                  <c:v>3238.0208333333335</c:v>
                </c:pt>
                <c:pt idx="6209">
                  <c:v>3238.541666666667</c:v>
                </c:pt>
                <c:pt idx="6210">
                  <c:v>3239.0625000000005</c:v>
                </c:pt>
                <c:pt idx="6211">
                  <c:v>3239.5833333333335</c:v>
                </c:pt>
                <c:pt idx="6212">
                  <c:v>3240.104166666667</c:v>
                </c:pt>
                <c:pt idx="6213">
                  <c:v>3240.6250000000005</c:v>
                </c:pt>
                <c:pt idx="6214">
                  <c:v>3241.1458333333335</c:v>
                </c:pt>
                <c:pt idx="6215">
                  <c:v>3241.666666666667</c:v>
                </c:pt>
                <c:pt idx="6216">
                  <c:v>3242.1875000000005</c:v>
                </c:pt>
                <c:pt idx="6217">
                  <c:v>3242.7083333333335</c:v>
                </c:pt>
                <c:pt idx="6218">
                  <c:v>3243.229166666667</c:v>
                </c:pt>
                <c:pt idx="6219">
                  <c:v>3243.7500000000005</c:v>
                </c:pt>
                <c:pt idx="6220">
                  <c:v>3244.2708333333335</c:v>
                </c:pt>
                <c:pt idx="6221">
                  <c:v>3244.791666666667</c:v>
                </c:pt>
                <c:pt idx="6222">
                  <c:v>3245.3125000000005</c:v>
                </c:pt>
                <c:pt idx="6223">
                  <c:v>3245.8333333333335</c:v>
                </c:pt>
                <c:pt idx="6224">
                  <c:v>3246.354166666667</c:v>
                </c:pt>
                <c:pt idx="6225">
                  <c:v>3246.8750000000005</c:v>
                </c:pt>
                <c:pt idx="6226">
                  <c:v>3247.3958333333335</c:v>
                </c:pt>
                <c:pt idx="6227">
                  <c:v>3247.916666666667</c:v>
                </c:pt>
                <c:pt idx="6228">
                  <c:v>3248.4375000000005</c:v>
                </c:pt>
                <c:pt idx="6229">
                  <c:v>3248.9583333333335</c:v>
                </c:pt>
                <c:pt idx="6230">
                  <c:v>3249.479166666667</c:v>
                </c:pt>
                <c:pt idx="6231">
                  <c:v>3250.0000000000005</c:v>
                </c:pt>
                <c:pt idx="6232">
                  <c:v>3250.5208333333335</c:v>
                </c:pt>
                <c:pt idx="6233">
                  <c:v>3251.041666666667</c:v>
                </c:pt>
                <c:pt idx="6234">
                  <c:v>3251.5625000000005</c:v>
                </c:pt>
                <c:pt idx="6235">
                  <c:v>3252.0833333333335</c:v>
                </c:pt>
                <c:pt idx="6236">
                  <c:v>3252.604166666667</c:v>
                </c:pt>
                <c:pt idx="6237">
                  <c:v>3253.1250000000005</c:v>
                </c:pt>
                <c:pt idx="6238">
                  <c:v>3253.6458333333335</c:v>
                </c:pt>
                <c:pt idx="6239">
                  <c:v>3254.166666666667</c:v>
                </c:pt>
                <c:pt idx="6240">
                  <c:v>3254.6875000000005</c:v>
                </c:pt>
                <c:pt idx="6241">
                  <c:v>3255.2083333333335</c:v>
                </c:pt>
                <c:pt idx="6242">
                  <c:v>3255.729166666667</c:v>
                </c:pt>
                <c:pt idx="6243">
                  <c:v>3256.2500000000005</c:v>
                </c:pt>
                <c:pt idx="6244">
                  <c:v>3256.7708333333335</c:v>
                </c:pt>
                <c:pt idx="6245">
                  <c:v>3257.291666666667</c:v>
                </c:pt>
                <c:pt idx="6246">
                  <c:v>3257.8125000000005</c:v>
                </c:pt>
                <c:pt idx="6247">
                  <c:v>3258.3333333333335</c:v>
                </c:pt>
                <c:pt idx="6248">
                  <c:v>3258.854166666667</c:v>
                </c:pt>
                <c:pt idx="6249">
                  <c:v>3259.3750000000005</c:v>
                </c:pt>
                <c:pt idx="6250">
                  <c:v>3259.8958333333335</c:v>
                </c:pt>
                <c:pt idx="6251">
                  <c:v>3260.416666666667</c:v>
                </c:pt>
                <c:pt idx="6252">
                  <c:v>3260.9375000000005</c:v>
                </c:pt>
                <c:pt idx="6253">
                  <c:v>3261.4583333333335</c:v>
                </c:pt>
                <c:pt idx="6254">
                  <c:v>3261.979166666667</c:v>
                </c:pt>
                <c:pt idx="6255">
                  <c:v>3262.5000000000005</c:v>
                </c:pt>
                <c:pt idx="6256">
                  <c:v>3263.0208333333335</c:v>
                </c:pt>
                <c:pt idx="6257">
                  <c:v>3263.541666666667</c:v>
                </c:pt>
                <c:pt idx="6258">
                  <c:v>3264.0625000000005</c:v>
                </c:pt>
                <c:pt idx="6259">
                  <c:v>3264.5833333333335</c:v>
                </c:pt>
                <c:pt idx="6260">
                  <c:v>3265.104166666667</c:v>
                </c:pt>
                <c:pt idx="6261">
                  <c:v>3265.6250000000005</c:v>
                </c:pt>
                <c:pt idx="6262">
                  <c:v>3266.1458333333335</c:v>
                </c:pt>
                <c:pt idx="6263">
                  <c:v>3266.666666666667</c:v>
                </c:pt>
                <c:pt idx="6264">
                  <c:v>3267.1875000000005</c:v>
                </c:pt>
                <c:pt idx="6265">
                  <c:v>3267.7083333333335</c:v>
                </c:pt>
                <c:pt idx="6266">
                  <c:v>3268.229166666667</c:v>
                </c:pt>
                <c:pt idx="6267">
                  <c:v>3268.7500000000005</c:v>
                </c:pt>
                <c:pt idx="6268">
                  <c:v>3269.2708333333335</c:v>
                </c:pt>
                <c:pt idx="6269">
                  <c:v>3269.791666666667</c:v>
                </c:pt>
                <c:pt idx="6270">
                  <c:v>3270.3125000000005</c:v>
                </c:pt>
                <c:pt idx="6271">
                  <c:v>3270.8333333333335</c:v>
                </c:pt>
                <c:pt idx="6272">
                  <c:v>3271.354166666667</c:v>
                </c:pt>
                <c:pt idx="6273">
                  <c:v>3271.8750000000005</c:v>
                </c:pt>
                <c:pt idx="6274">
                  <c:v>3272.3958333333335</c:v>
                </c:pt>
                <c:pt idx="6275">
                  <c:v>3272.916666666667</c:v>
                </c:pt>
                <c:pt idx="6276">
                  <c:v>3273.4375000000005</c:v>
                </c:pt>
                <c:pt idx="6277">
                  <c:v>3273.9583333333335</c:v>
                </c:pt>
                <c:pt idx="6278">
                  <c:v>3274.479166666667</c:v>
                </c:pt>
                <c:pt idx="6279">
                  <c:v>3275.0000000000005</c:v>
                </c:pt>
                <c:pt idx="6280">
                  <c:v>3275.5208333333335</c:v>
                </c:pt>
                <c:pt idx="6281">
                  <c:v>3276.041666666667</c:v>
                </c:pt>
                <c:pt idx="6282">
                  <c:v>3276.5625000000005</c:v>
                </c:pt>
                <c:pt idx="6283">
                  <c:v>3277.0833333333335</c:v>
                </c:pt>
                <c:pt idx="6284">
                  <c:v>3277.604166666667</c:v>
                </c:pt>
                <c:pt idx="6285">
                  <c:v>3278.1250000000005</c:v>
                </c:pt>
                <c:pt idx="6286">
                  <c:v>3278.6458333333335</c:v>
                </c:pt>
                <c:pt idx="6287">
                  <c:v>3279.166666666667</c:v>
                </c:pt>
                <c:pt idx="6288">
                  <c:v>3279.6875000000005</c:v>
                </c:pt>
                <c:pt idx="6289">
                  <c:v>3280.2083333333335</c:v>
                </c:pt>
                <c:pt idx="6290">
                  <c:v>3280.729166666667</c:v>
                </c:pt>
                <c:pt idx="6291">
                  <c:v>3281.2500000000005</c:v>
                </c:pt>
                <c:pt idx="6292">
                  <c:v>3281.7708333333335</c:v>
                </c:pt>
                <c:pt idx="6293">
                  <c:v>3282.291666666667</c:v>
                </c:pt>
                <c:pt idx="6294">
                  <c:v>3282.8125000000005</c:v>
                </c:pt>
                <c:pt idx="6295">
                  <c:v>3283.3333333333335</c:v>
                </c:pt>
                <c:pt idx="6296">
                  <c:v>3283.854166666667</c:v>
                </c:pt>
                <c:pt idx="6297">
                  <c:v>3284.3750000000005</c:v>
                </c:pt>
                <c:pt idx="6298">
                  <c:v>3284.8958333333335</c:v>
                </c:pt>
                <c:pt idx="6299">
                  <c:v>3285.416666666667</c:v>
                </c:pt>
                <c:pt idx="6300">
                  <c:v>3285.9375000000005</c:v>
                </c:pt>
                <c:pt idx="6301">
                  <c:v>3286.4583333333335</c:v>
                </c:pt>
                <c:pt idx="6302">
                  <c:v>3286.979166666667</c:v>
                </c:pt>
                <c:pt idx="6303">
                  <c:v>3287.5000000000005</c:v>
                </c:pt>
                <c:pt idx="6304">
                  <c:v>3288.0208333333335</c:v>
                </c:pt>
                <c:pt idx="6305">
                  <c:v>3288.541666666667</c:v>
                </c:pt>
                <c:pt idx="6306">
                  <c:v>3289.0625000000005</c:v>
                </c:pt>
                <c:pt idx="6307">
                  <c:v>3289.5833333333335</c:v>
                </c:pt>
                <c:pt idx="6308">
                  <c:v>3290.104166666667</c:v>
                </c:pt>
                <c:pt idx="6309">
                  <c:v>3290.6250000000005</c:v>
                </c:pt>
                <c:pt idx="6310">
                  <c:v>3291.1458333333335</c:v>
                </c:pt>
                <c:pt idx="6311">
                  <c:v>3291.666666666667</c:v>
                </c:pt>
                <c:pt idx="6312">
                  <c:v>3292.1875000000005</c:v>
                </c:pt>
                <c:pt idx="6313">
                  <c:v>3292.7083333333335</c:v>
                </c:pt>
                <c:pt idx="6314">
                  <c:v>3293.229166666667</c:v>
                </c:pt>
                <c:pt idx="6315">
                  <c:v>3293.7500000000005</c:v>
                </c:pt>
                <c:pt idx="6316">
                  <c:v>3294.2708333333335</c:v>
                </c:pt>
                <c:pt idx="6317">
                  <c:v>3294.791666666667</c:v>
                </c:pt>
                <c:pt idx="6318">
                  <c:v>3295.3125000000005</c:v>
                </c:pt>
                <c:pt idx="6319">
                  <c:v>3295.8333333333335</c:v>
                </c:pt>
                <c:pt idx="6320">
                  <c:v>3296.354166666667</c:v>
                </c:pt>
                <c:pt idx="6321">
                  <c:v>3296.8750000000005</c:v>
                </c:pt>
                <c:pt idx="6322">
                  <c:v>3297.3958333333335</c:v>
                </c:pt>
                <c:pt idx="6323">
                  <c:v>3297.916666666667</c:v>
                </c:pt>
                <c:pt idx="6324">
                  <c:v>3298.4375000000005</c:v>
                </c:pt>
                <c:pt idx="6325">
                  <c:v>3298.9583333333335</c:v>
                </c:pt>
                <c:pt idx="6326">
                  <c:v>3299.479166666667</c:v>
                </c:pt>
                <c:pt idx="6327">
                  <c:v>3300.0000000000005</c:v>
                </c:pt>
                <c:pt idx="6328">
                  <c:v>3300.5208333333335</c:v>
                </c:pt>
                <c:pt idx="6329">
                  <c:v>3301.041666666667</c:v>
                </c:pt>
                <c:pt idx="6330">
                  <c:v>3301.5625000000005</c:v>
                </c:pt>
                <c:pt idx="6331">
                  <c:v>3302.0833333333335</c:v>
                </c:pt>
                <c:pt idx="6332">
                  <c:v>3302.604166666667</c:v>
                </c:pt>
                <c:pt idx="6333">
                  <c:v>3303.1250000000005</c:v>
                </c:pt>
                <c:pt idx="6334">
                  <c:v>3303.6458333333335</c:v>
                </c:pt>
                <c:pt idx="6335">
                  <c:v>3304.166666666667</c:v>
                </c:pt>
                <c:pt idx="6336">
                  <c:v>3304.6875000000005</c:v>
                </c:pt>
                <c:pt idx="6337">
                  <c:v>3305.2083333333335</c:v>
                </c:pt>
                <c:pt idx="6338">
                  <c:v>3305.729166666667</c:v>
                </c:pt>
                <c:pt idx="6339">
                  <c:v>3306.2500000000005</c:v>
                </c:pt>
                <c:pt idx="6340">
                  <c:v>3306.7708333333335</c:v>
                </c:pt>
                <c:pt idx="6341">
                  <c:v>3307.291666666667</c:v>
                </c:pt>
                <c:pt idx="6342">
                  <c:v>3307.8125000000005</c:v>
                </c:pt>
                <c:pt idx="6343">
                  <c:v>3308.3333333333335</c:v>
                </c:pt>
                <c:pt idx="6344">
                  <c:v>3308.854166666667</c:v>
                </c:pt>
                <c:pt idx="6345">
                  <c:v>3309.3750000000005</c:v>
                </c:pt>
                <c:pt idx="6346">
                  <c:v>3309.8958333333335</c:v>
                </c:pt>
                <c:pt idx="6347">
                  <c:v>3310.416666666667</c:v>
                </c:pt>
                <c:pt idx="6348">
                  <c:v>3310.9375000000005</c:v>
                </c:pt>
                <c:pt idx="6349">
                  <c:v>3311.4583333333335</c:v>
                </c:pt>
                <c:pt idx="6350">
                  <c:v>3311.979166666667</c:v>
                </c:pt>
                <c:pt idx="6351">
                  <c:v>3312.5000000000005</c:v>
                </c:pt>
                <c:pt idx="6352">
                  <c:v>3313.0208333333335</c:v>
                </c:pt>
                <c:pt idx="6353">
                  <c:v>3313.541666666667</c:v>
                </c:pt>
                <c:pt idx="6354">
                  <c:v>3314.0625000000005</c:v>
                </c:pt>
                <c:pt idx="6355">
                  <c:v>3314.5833333333335</c:v>
                </c:pt>
                <c:pt idx="6356">
                  <c:v>3315.104166666667</c:v>
                </c:pt>
                <c:pt idx="6357">
                  <c:v>3315.6250000000005</c:v>
                </c:pt>
                <c:pt idx="6358">
                  <c:v>3316.1458333333335</c:v>
                </c:pt>
                <c:pt idx="6359">
                  <c:v>3316.666666666667</c:v>
                </c:pt>
                <c:pt idx="6360">
                  <c:v>3317.1875000000005</c:v>
                </c:pt>
                <c:pt idx="6361">
                  <c:v>3317.7083333333335</c:v>
                </c:pt>
                <c:pt idx="6362">
                  <c:v>3318.229166666667</c:v>
                </c:pt>
                <c:pt idx="6363">
                  <c:v>3318.7500000000005</c:v>
                </c:pt>
                <c:pt idx="6364">
                  <c:v>3319.2708333333335</c:v>
                </c:pt>
                <c:pt idx="6365">
                  <c:v>3319.791666666667</c:v>
                </c:pt>
                <c:pt idx="6366">
                  <c:v>3320.3125000000005</c:v>
                </c:pt>
                <c:pt idx="6367">
                  <c:v>3320.8333333333335</c:v>
                </c:pt>
                <c:pt idx="6368">
                  <c:v>3321.354166666667</c:v>
                </c:pt>
                <c:pt idx="6369">
                  <c:v>3321.8750000000005</c:v>
                </c:pt>
                <c:pt idx="6370">
                  <c:v>3322.3958333333335</c:v>
                </c:pt>
                <c:pt idx="6371">
                  <c:v>3322.916666666667</c:v>
                </c:pt>
                <c:pt idx="6372">
                  <c:v>3323.4375000000005</c:v>
                </c:pt>
                <c:pt idx="6373">
                  <c:v>3323.9583333333335</c:v>
                </c:pt>
                <c:pt idx="6374">
                  <c:v>3324.479166666667</c:v>
                </c:pt>
                <c:pt idx="6375">
                  <c:v>3325.0000000000005</c:v>
                </c:pt>
                <c:pt idx="6376">
                  <c:v>3325.5208333333335</c:v>
                </c:pt>
                <c:pt idx="6377">
                  <c:v>3326.041666666667</c:v>
                </c:pt>
                <c:pt idx="6378">
                  <c:v>3326.5625000000005</c:v>
                </c:pt>
                <c:pt idx="6379">
                  <c:v>3327.0833333333335</c:v>
                </c:pt>
                <c:pt idx="6380">
                  <c:v>3327.604166666667</c:v>
                </c:pt>
                <c:pt idx="6381">
                  <c:v>3328.1250000000005</c:v>
                </c:pt>
                <c:pt idx="6382">
                  <c:v>3328.6458333333335</c:v>
                </c:pt>
                <c:pt idx="6383">
                  <c:v>3329.166666666667</c:v>
                </c:pt>
                <c:pt idx="6384">
                  <c:v>3329.6875000000005</c:v>
                </c:pt>
                <c:pt idx="6385">
                  <c:v>3330.2083333333335</c:v>
                </c:pt>
                <c:pt idx="6386">
                  <c:v>3330.729166666667</c:v>
                </c:pt>
                <c:pt idx="6387">
                  <c:v>3331.2500000000005</c:v>
                </c:pt>
                <c:pt idx="6388">
                  <c:v>3331.7708333333335</c:v>
                </c:pt>
                <c:pt idx="6389">
                  <c:v>3332.291666666667</c:v>
                </c:pt>
                <c:pt idx="6390">
                  <c:v>3332.8125000000005</c:v>
                </c:pt>
                <c:pt idx="6391">
                  <c:v>3333.3333333333335</c:v>
                </c:pt>
                <c:pt idx="6392">
                  <c:v>3333.854166666667</c:v>
                </c:pt>
                <c:pt idx="6393">
                  <c:v>3334.3750000000005</c:v>
                </c:pt>
                <c:pt idx="6394">
                  <c:v>3334.8958333333335</c:v>
                </c:pt>
                <c:pt idx="6395">
                  <c:v>3335.416666666667</c:v>
                </c:pt>
                <c:pt idx="6396">
                  <c:v>3335.9375000000005</c:v>
                </c:pt>
                <c:pt idx="6397">
                  <c:v>3336.4583333333335</c:v>
                </c:pt>
                <c:pt idx="6398">
                  <c:v>3336.979166666667</c:v>
                </c:pt>
                <c:pt idx="6399">
                  <c:v>3337.5000000000005</c:v>
                </c:pt>
                <c:pt idx="6400">
                  <c:v>3338.0208333333335</c:v>
                </c:pt>
                <c:pt idx="6401">
                  <c:v>3338.541666666667</c:v>
                </c:pt>
                <c:pt idx="6402">
                  <c:v>3339.0625000000005</c:v>
                </c:pt>
                <c:pt idx="6403">
                  <c:v>3339.5833333333335</c:v>
                </c:pt>
                <c:pt idx="6404">
                  <c:v>3340.104166666667</c:v>
                </c:pt>
                <c:pt idx="6405">
                  <c:v>3340.6250000000005</c:v>
                </c:pt>
                <c:pt idx="6406">
                  <c:v>3341.1458333333335</c:v>
                </c:pt>
                <c:pt idx="6407">
                  <c:v>3341.666666666667</c:v>
                </c:pt>
                <c:pt idx="6408">
                  <c:v>3342.1875000000005</c:v>
                </c:pt>
                <c:pt idx="6409">
                  <c:v>3342.7083333333335</c:v>
                </c:pt>
                <c:pt idx="6410">
                  <c:v>3343.229166666667</c:v>
                </c:pt>
                <c:pt idx="6411">
                  <c:v>3343.7500000000005</c:v>
                </c:pt>
                <c:pt idx="6412">
                  <c:v>3344.2708333333335</c:v>
                </c:pt>
                <c:pt idx="6413">
                  <c:v>3344.791666666667</c:v>
                </c:pt>
                <c:pt idx="6414">
                  <c:v>3345.3125000000005</c:v>
                </c:pt>
                <c:pt idx="6415">
                  <c:v>3345.8333333333335</c:v>
                </c:pt>
                <c:pt idx="6416">
                  <c:v>3346.354166666667</c:v>
                </c:pt>
                <c:pt idx="6417">
                  <c:v>3346.8750000000005</c:v>
                </c:pt>
                <c:pt idx="6418">
                  <c:v>3347.3958333333335</c:v>
                </c:pt>
                <c:pt idx="6419">
                  <c:v>3347.916666666667</c:v>
                </c:pt>
                <c:pt idx="6420">
                  <c:v>3348.4375000000005</c:v>
                </c:pt>
                <c:pt idx="6421">
                  <c:v>3348.9583333333335</c:v>
                </c:pt>
                <c:pt idx="6422">
                  <c:v>3349.479166666667</c:v>
                </c:pt>
                <c:pt idx="6423">
                  <c:v>3350.0000000000005</c:v>
                </c:pt>
                <c:pt idx="6424">
                  <c:v>3350.5208333333335</c:v>
                </c:pt>
                <c:pt idx="6425">
                  <c:v>3351.041666666667</c:v>
                </c:pt>
                <c:pt idx="6426">
                  <c:v>3351.5625000000005</c:v>
                </c:pt>
                <c:pt idx="6427">
                  <c:v>3352.0833333333335</c:v>
                </c:pt>
                <c:pt idx="6428">
                  <c:v>3352.604166666667</c:v>
                </c:pt>
                <c:pt idx="6429">
                  <c:v>3353.1250000000005</c:v>
                </c:pt>
                <c:pt idx="6430">
                  <c:v>3353.6458333333335</c:v>
                </c:pt>
                <c:pt idx="6431">
                  <c:v>3354.166666666667</c:v>
                </c:pt>
                <c:pt idx="6432">
                  <c:v>3354.6875000000005</c:v>
                </c:pt>
                <c:pt idx="6433">
                  <c:v>3355.2083333333335</c:v>
                </c:pt>
                <c:pt idx="6434">
                  <c:v>3355.729166666667</c:v>
                </c:pt>
                <c:pt idx="6435">
                  <c:v>3356.2500000000005</c:v>
                </c:pt>
                <c:pt idx="6436">
                  <c:v>3356.7708333333335</c:v>
                </c:pt>
                <c:pt idx="6437">
                  <c:v>3357.291666666667</c:v>
                </c:pt>
                <c:pt idx="6438">
                  <c:v>3357.8125000000005</c:v>
                </c:pt>
                <c:pt idx="6439">
                  <c:v>3358.3333333333335</c:v>
                </c:pt>
                <c:pt idx="6440">
                  <c:v>3358.854166666667</c:v>
                </c:pt>
                <c:pt idx="6441">
                  <c:v>3359.3750000000005</c:v>
                </c:pt>
                <c:pt idx="6442">
                  <c:v>3359.8958333333335</c:v>
                </c:pt>
                <c:pt idx="6443">
                  <c:v>3360.416666666667</c:v>
                </c:pt>
                <c:pt idx="6444">
                  <c:v>3360.9375000000005</c:v>
                </c:pt>
                <c:pt idx="6445">
                  <c:v>3361.4583333333335</c:v>
                </c:pt>
                <c:pt idx="6446">
                  <c:v>3361.979166666667</c:v>
                </c:pt>
                <c:pt idx="6447">
                  <c:v>3362.5000000000005</c:v>
                </c:pt>
                <c:pt idx="6448">
                  <c:v>3363.0208333333335</c:v>
                </c:pt>
                <c:pt idx="6449">
                  <c:v>3363.541666666667</c:v>
                </c:pt>
                <c:pt idx="6450">
                  <c:v>3364.0625000000005</c:v>
                </c:pt>
                <c:pt idx="6451">
                  <c:v>3364.5833333333335</c:v>
                </c:pt>
                <c:pt idx="6452">
                  <c:v>3365.104166666667</c:v>
                </c:pt>
                <c:pt idx="6453">
                  <c:v>3365.6250000000005</c:v>
                </c:pt>
                <c:pt idx="6454">
                  <c:v>3366.1458333333335</c:v>
                </c:pt>
                <c:pt idx="6455">
                  <c:v>3366.666666666667</c:v>
                </c:pt>
                <c:pt idx="6456">
                  <c:v>3367.1875000000005</c:v>
                </c:pt>
                <c:pt idx="6457">
                  <c:v>3367.7083333333335</c:v>
                </c:pt>
                <c:pt idx="6458">
                  <c:v>3368.229166666667</c:v>
                </c:pt>
                <c:pt idx="6459">
                  <c:v>3368.7500000000005</c:v>
                </c:pt>
                <c:pt idx="6460">
                  <c:v>3369.2708333333335</c:v>
                </c:pt>
                <c:pt idx="6461">
                  <c:v>3369.791666666667</c:v>
                </c:pt>
                <c:pt idx="6462">
                  <c:v>3370.3125000000005</c:v>
                </c:pt>
                <c:pt idx="6463">
                  <c:v>3370.8333333333335</c:v>
                </c:pt>
                <c:pt idx="6464">
                  <c:v>3371.354166666667</c:v>
                </c:pt>
                <c:pt idx="6465">
                  <c:v>3371.8750000000005</c:v>
                </c:pt>
                <c:pt idx="6466">
                  <c:v>3372.3958333333335</c:v>
                </c:pt>
                <c:pt idx="6467">
                  <c:v>3372.916666666667</c:v>
                </c:pt>
                <c:pt idx="6468">
                  <c:v>3373.4375000000005</c:v>
                </c:pt>
                <c:pt idx="6469">
                  <c:v>3373.9583333333335</c:v>
                </c:pt>
                <c:pt idx="6470">
                  <c:v>3374.479166666667</c:v>
                </c:pt>
                <c:pt idx="6471">
                  <c:v>3375.0000000000005</c:v>
                </c:pt>
                <c:pt idx="6472">
                  <c:v>3375.5208333333335</c:v>
                </c:pt>
                <c:pt idx="6473">
                  <c:v>3376.041666666667</c:v>
                </c:pt>
                <c:pt idx="6474">
                  <c:v>3376.5625000000005</c:v>
                </c:pt>
                <c:pt idx="6475">
                  <c:v>3377.0833333333335</c:v>
                </c:pt>
                <c:pt idx="6476">
                  <c:v>3377.604166666667</c:v>
                </c:pt>
                <c:pt idx="6477">
                  <c:v>3378.1250000000005</c:v>
                </c:pt>
                <c:pt idx="6478">
                  <c:v>3378.6458333333335</c:v>
                </c:pt>
                <c:pt idx="6479">
                  <c:v>3379.166666666667</c:v>
                </c:pt>
                <c:pt idx="6480">
                  <c:v>3379.6875000000005</c:v>
                </c:pt>
                <c:pt idx="6481">
                  <c:v>3380.2083333333335</c:v>
                </c:pt>
                <c:pt idx="6482">
                  <c:v>3380.729166666667</c:v>
                </c:pt>
                <c:pt idx="6483">
                  <c:v>3381.2500000000005</c:v>
                </c:pt>
                <c:pt idx="6484">
                  <c:v>3381.7708333333335</c:v>
                </c:pt>
                <c:pt idx="6485">
                  <c:v>3382.291666666667</c:v>
                </c:pt>
                <c:pt idx="6486">
                  <c:v>3382.8125000000005</c:v>
                </c:pt>
                <c:pt idx="6487">
                  <c:v>3383.3333333333335</c:v>
                </c:pt>
                <c:pt idx="6488">
                  <c:v>3383.854166666667</c:v>
                </c:pt>
                <c:pt idx="6489">
                  <c:v>3384.3750000000005</c:v>
                </c:pt>
                <c:pt idx="6490">
                  <c:v>3384.8958333333335</c:v>
                </c:pt>
                <c:pt idx="6491">
                  <c:v>3385.416666666667</c:v>
                </c:pt>
                <c:pt idx="6492">
                  <c:v>3385.9375000000005</c:v>
                </c:pt>
                <c:pt idx="6493">
                  <c:v>3386.4583333333335</c:v>
                </c:pt>
                <c:pt idx="6494">
                  <c:v>3386.979166666667</c:v>
                </c:pt>
                <c:pt idx="6495">
                  <c:v>3387.5000000000005</c:v>
                </c:pt>
                <c:pt idx="6496">
                  <c:v>3388.0208333333335</c:v>
                </c:pt>
                <c:pt idx="6497">
                  <c:v>3388.541666666667</c:v>
                </c:pt>
                <c:pt idx="6498">
                  <c:v>3389.0625000000005</c:v>
                </c:pt>
                <c:pt idx="6499">
                  <c:v>3389.5833333333335</c:v>
                </c:pt>
                <c:pt idx="6500">
                  <c:v>3390.104166666667</c:v>
                </c:pt>
                <c:pt idx="6501">
                  <c:v>3390.6250000000005</c:v>
                </c:pt>
                <c:pt idx="6502">
                  <c:v>3391.1458333333335</c:v>
                </c:pt>
                <c:pt idx="6503">
                  <c:v>3391.666666666667</c:v>
                </c:pt>
                <c:pt idx="6504">
                  <c:v>3392.1875000000005</c:v>
                </c:pt>
                <c:pt idx="6505">
                  <c:v>3392.7083333333335</c:v>
                </c:pt>
                <c:pt idx="6506">
                  <c:v>3393.229166666667</c:v>
                </c:pt>
                <c:pt idx="6507">
                  <c:v>3393.7500000000005</c:v>
                </c:pt>
                <c:pt idx="6508">
                  <c:v>3394.2708333333335</c:v>
                </c:pt>
                <c:pt idx="6509">
                  <c:v>3394.791666666667</c:v>
                </c:pt>
                <c:pt idx="6510">
                  <c:v>3395.3125000000005</c:v>
                </c:pt>
                <c:pt idx="6511">
                  <c:v>3395.8333333333335</c:v>
                </c:pt>
                <c:pt idx="6512">
                  <c:v>3396.354166666667</c:v>
                </c:pt>
                <c:pt idx="6513">
                  <c:v>3396.8750000000005</c:v>
                </c:pt>
                <c:pt idx="6514">
                  <c:v>3397.3958333333335</c:v>
                </c:pt>
                <c:pt idx="6515">
                  <c:v>3397.916666666667</c:v>
                </c:pt>
                <c:pt idx="6516">
                  <c:v>3398.4375000000005</c:v>
                </c:pt>
                <c:pt idx="6517">
                  <c:v>3398.9583333333335</c:v>
                </c:pt>
                <c:pt idx="6518">
                  <c:v>3399.479166666667</c:v>
                </c:pt>
                <c:pt idx="6519">
                  <c:v>3400.0000000000005</c:v>
                </c:pt>
                <c:pt idx="6520">
                  <c:v>3400.5208333333335</c:v>
                </c:pt>
                <c:pt idx="6521">
                  <c:v>3401.041666666667</c:v>
                </c:pt>
                <c:pt idx="6522">
                  <c:v>3401.5625000000005</c:v>
                </c:pt>
                <c:pt idx="6523">
                  <c:v>3402.0833333333335</c:v>
                </c:pt>
                <c:pt idx="6524">
                  <c:v>3402.604166666667</c:v>
                </c:pt>
                <c:pt idx="6525">
                  <c:v>3403.1250000000005</c:v>
                </c:pt>
                <c:pt idx="6526">
                  <c:v>3403.6458333333335</c:v>
                </c:pt>
                <c:pt idx="6527">
                  <c:v>3404.166666666667</c:v>
                </c:pt>
                <c:pt idx="6528">
                  <c:v>3404.6875000000005</c:v>
                </c:pt>
                <c:pt idx="6529">
                  <c:v>3405.2083333333335</c:v>
                </c:pt>
                <c:pt idx="6530">
                  <c:v>3405.729166666667</c:v>
                </c:pt>
                <c:pt idx="6531">
                  <c:v>3406.2500000000005</c:v>
                </c:pt>
                <c:pt idx="6532">
                  <c:v>3406.7708333333335</c:v>
                </c:pt>
                <c:pt idx="6533">
                  <c:v>3407.291666666667</c:v>
                </c:pt>
                <c:pt idx="6534">
                  <c:v>3407.8125000000005</c:v>
                </c:pt>
                <c:pt idx="6535">
                  <c:v>3408.3333333333335</c:v>
                </c:pt>
                <c:pt idx="6536">
                  <c:v>3408.854166666667</c:v>
                </c:pt>
                <c:pt idx="6537">
                  <c:v>3409.3750000000005</c:v>
                </c:pt>
                <c:pt idx="6538">
                  <c:v>3409.8958333333335</c:v>
                </c:pt>
                <c:pt idx="6539">
                  <c:v>3410.416666666667</c:v>
                </c:pt>
                <c:pt idx="6540">
                  <c:v>3410.9375000000005</c:v>
                </c:pt>
                <c:pt idx="6541">
                  <c:v>3411.4583333333335</c:v>
                </c:pt>
                <c:pt idx="6542">
                  <c:v>3411.979166666667</c:v>
                </c:pt>
                <c:pt idx="6543">
                  <c:v>3412.5000000000005</c:v>
                </c:pt>
                <c:pt idx="6544">
                  <c:v>3413.0208333333335</c:v>
                </c:pt>
                <c:pt idx="6545">
                  <c:v>3413.541666666667</c:v>
                </c:pt>
                <c:pt idx="6546">
                  <c:v>3414.0625000000005</c:v>
                </c:pt>
                <c:pt idx="6547">
                  <c:v>3414.5833333333335</c:v>
                </c:pt>
                <c:pt idx="6548">
                  <c:v>3415.104166666667</c:v>
                </c:pt>
                <c:pt idx="6549">
                  <c:v>3415.6250000000005</c:v>
                </c:pt>
                <c:pt idx="6550">
                  <c:v>3416.1458333333335</c:v>
                </c:pt>
                <c:pt idx="6551">
                  <c:v>3416.666666666667</c:v>
                </c:pt>
                <c:pt idx="6552">
                  <c:v>3417.1875000000005</c:v>
                </c:pt>
                <c:pt idx="6553">
                  <c:v>3417.7083333333335</c:v>
                </c:pt>
                <c:pt idx="6554">
                  <c:v>3418.229166666667</c:v>
                </c:pt>
                <c:pt idx="6555">
                  <c:v>3418.7500000000005</c:v>
                </c:pt>
                <c:pt idx="6556">
                  <c:v>3419.2708333333335</c:v>
                </c:pt>
                <c:pt idx="6557">
                  <c:v>3419.791666666667</c:v>
                </c:pt>
                <c:pt idx="6558">
                  <c:v>3420.3125000000005</c:v>
                </c:pt>
                <c:pt idx="6559">
                  <c:v>3420.8333333333335</c:v>
                </c:pt>
                <c:pt idx="6560">
                  <c:v>3421.354166666667</c:v>
                </c:pt>
                <c:pt idx="6561">
                  <c:v>3421.8750000000005</c:v>
                </c:pt>
                <c:pt idx="6562">
                  <c:v>3422.3958333333335</c:v>
                </c:pt>
                <c:pt idx="6563">
                  <c:v>3422.916666666667</c:v>
                </c:pt>
                <c:pt idx="6564">
                  <c:v>3423.4375000000005</c:v>
                </c:pt>
                <c:pt idx="6565">
                  <c:v>3423.9583333333335</c:v>
                </c:pt>
                <c:pt idx="6566">
                  <c:v>3424.479166666667</c:v>
                </c:pt>
                <c:pt idx="6567">
                  <c:v>3425.0000000000005</c:v>
                </c:pt>
                <c:pt idx="6568">
                  <c:v>3425.5208333333335</c:v>
                </c:pt>
                <c:pt idx="6569">
                  <c:v>3426.041666666667</c:v>
                </c:pt>
                <c:pt idx="6570">
                  <c:v>3426.5625000000005</c:v>
                </c:pt>
                <c:pt idx="6571">
                  <c:v>3427.0833333333335</c:v>
                </c:pt>
                <c:pt idx="6572">
                  <c:v>3427.604166666667</c:v>
                </c:pt>
                <c:pt idx="6573">
                  <c:v>3428.1250000000005</c:v>
                </c:pt>
                <c:pt idx="6574">
                  <c:v>3428.6458333333335</c:v>
                </c:pt>
                <c:pt idx="6575">
                  <c:v>3429.166666666667</c:v>
                </c:pt>
                <c:pt idx="6576">
                  <c:v>3429.6875000000005</c:v>
                </c:pt>
                <c:pt idx="6577">
                  <c:v>3430.2083333333335</c:v>
                </c:pt>
                <c:pt idx="6578">
                  <c:v>3430.729166666667</c:v>
                </c:pt>
                <c:pt idx="6579">
                  <c:v>3431.2500000000005</c:v>
                </c:pt>
                <c:pt idx="6580">
                  <c:v>3431.7708333333335</c:v>
                </c:pt>
                <c:pt idx="6581">
                  <c:v>3432.291666666667</c:v>
                </c:pt>
                <c:pt idx="6582">
                  <c:v>3432.8125000000005</c:v>
                </c:pt>
                <c:pt idx="6583">
                  <c:v>3433.3333333333335</c:v>
                </c:pt>
                <c:pt idx="6584">
                  <c:v>3433.854166666667</c:v>
                </c:pt>
                <c:pt idx="6585">
                  <c:v>3434.3750000000005</c:v>
                </c:pt>
                <c:pt idx="6586">
                  <c:v>3434.8958333333335</c:v>
                </c:pt>
                <c:pt idx="6587">
                  <c:v>3435.416666666667</c:v>
                </c:pt>
                <c:pt idx="6588">
                  <c:v>3435.9375000000005</c:v>
                </c:pt>
                <c:pt idx="6589">
                  <c:v>3436.4583333333335</c:v>
                </c:pt>
                <c:pt idx="6590">
                  <c:v>3436.979166666667</c:v>
                </c:pt>
                <c:pt idx="6591">
                  <c:v>3437.5000000000005</c:v>
                </c:pt>
                <c:pt idx="6592">
                  <c:v>3438.0208333333335</c:v>
                </c:pt>
                <c:pt idx="6593">
                  <c:v>3438.541666666667</c:v>
                </c:pt>
                <c:pt idx="6594">
                  <c:v>3439.0625000000005</c:v>
                </c:pt>
                <c:pt idx="6595">
                  <c:v>3439.5833333333335</c:v>
                </c:pt>
                <c:pt idx="6596">
                  <c:v>3440.104166666667</c:v>
                </c:pt>
                <c:pt idx="6597">
                  <c:v>3440.6250000000005</c:v>
                </c:pt>
                <c:pt idx="6598">
                  <c:v>3441.1458333333335</c:v>
                </c:pt>
                <c:pt idx="6599">
                  <c:v>3441.666666666667</c:v>
                </c:pt>
                <c:pt idx="6600">
                  <c:v>3442.1875000000005</c:v>
                </c:pt>
                <c:pt idx="6601">
                  <c:v>3442.7083333333335</c:v>
                </c:pt>
                <c:pt idx="6602">
                  <c:v>3443.229166666667</c:v>
                </c:pt>
                <c:pt idx="6603">
                  <c:v>3443.7500000000005</c:v>
                </c:pt>
                <c:pt idx="6604">
                  <c:v>3444.2708333333335</c:v>
                </c:pt>
                <c:pt idx="6605">
                  <c:v>3444.791666666667</c:v>
                </c:pt>
                <c:pt idx="6606">
                  <c:v>3445.3125000000005</c:v>
                </c:pt>
                <c:pt idx="6607">
                  <c:v>3445.8333333333335</c:v>
                </c:pt>
                <c:pt idx="6608">
                  <c:v>3446.354166666667</c:v>
                </c:pt>
                <c:pt idx="6609">
                  <c:v>3446.8750000000005</c:v>
                </c:pt>
                <c:pt idx="6610">
                  <c:v>3447.3958333333335</c:v>
                </c:pt>
                <c:pt idx="6611">
                  <c:v>3447.916666666667</c:v>
                </c:pt>
                <c:pt idx="6612">
                  <c:v>3448.4375000000005</c:v>
                </c:pt>
                <c:pt idx="6613">
                  <c:v>3448.9583333333335</c:v>
                </c:pt>
                <c:pt idx="6614">
                  <c:v>3449.479166666667</c:v>
                </c:pt>
                <c:pt idx="6615">
                  <c:v>3450.0000000000005</c:v>
                </c:pt>
                <c:pt idx="6616">
                  <c:v>3450.5208333333335</c:v>
                </c:pt>
                <c:pt idx="6617">
                  <c:v>3451.041666666667</c:v>
                </c:pt>
                <c:pt idx="6618">
                  <c:v>3451.5625000000005</c:v>
                </c:pt>
                <c:pt idx="6619">
                  <c:v>3452.0833333333335</c:v>
                </c:pt>
                <c:pt idx="6620">
                  <c:v>3452.604166666667</c:v>
                </c:pt>
                <c:pt idx="6621">
                  <c:v>3453.1250000000005</c:v>
                </c:pt>
                <c:pt idx="6622">
                  <c:v>3453.6458333333335</c:v>
                </c:pt>
                <c:pt idx="6623">
                  <c:v>3454.166666666667</c:v>
                </c:pt>
                <c:pt idx="6624">
                  <c:v>3454.6875000000005</c:v>
                </c:pt>
                <c:pt idx="6625">
                  <c:v>3455.2083333333335</c:v>
                </c:pt>
                <c:pt idx="6626">
                  <c:v>3455.729166666667</c:v>
                </c:pt>
                <c:pt idx="6627">
                  <c:v>3456.2500000000005</c:v>
                </c:pt>
                <c:pt idx="6628">
                  <c:v>3456.7708333333335</c:v>
                </c:pt>
                <c:pt idx="6629">
                  <c:v>3457.291666666667</c:v>
                </c:pt>
                <c:pt idx="6630">
                  <c:v>3457.8125000000005</c:v>
                </c:pt>
                <c:pt idx="6631">
                  <c:v>3458.3333333333335</c:v>
                </c:pt>
                <c:pt idx="6632">
                  <c:v>3458.854166666667</c:v>
                </c:pt>
                <c:pt idx="6633">
                  <c:v>3459.3750000000005</c:v>
                </c:pt>
                <c:pt idx="6634">
                  <c:v>3459.8958333333335</c:v>
                </c:pt>
                <c:pt idx="6635">
                  <c:v>3460.416666666667</c:v>
                </c:pt>
                <c:pt idx="6636">
                  <c:v>3460.9375000000005</c:v>
                </c:pt>
                <c:pt idx="6637">
                  <c:v>3461.4583333333335</c:v>
                </c:pt>
                <c:pt idx="6638">
                  <c:v>3461.979166666667</c:v>
                </c:pt>
                <c:pt idx="6639">
                  <c:v>3462.5000000000005</c:v>
                </c:pt>
                <c:pt idx="6640">
                  <c:v>3463.0208333333335</c:v>
                </c:pt>
                <c:pt idx="6641">
                  <c:v>3463.541666666667</c:v>
                </c:pt>
                <c:pt idx="6642">
                  <c:v>3464.0625000000005</c:v>
                </c:pt>
                <c:pt idx="6643">
                  <c:v>3464.5833333333335</c:v>
                </c:pt>
                <c:pt idx="6644">
                  <c:v>3465.104166666667</c:v>
                </c:pt>
                <c:pt idx="6645">
                  <c:v>3465.6250000000005</c:v>
                </c:pt>
                <c:pt idx="6646">
                  <c:v>3466.1458333333335</c:v>
                </c:pt>
                <c:pt idx="6647">
                  <c:v>3466.666666666667</c:v>
                </c:pt>
                <c:pt idx="6648">
                  <c:v>3467.1875000000005</c:v>
                </c:pt>
                <c:pt idx="6649">
                  <c:v>3467.7083333333335</c:v>
                </c:pt>
                <c:pt idx="6650">
                  <c:v>3468.229166666667</c:v>
                </c:pt>
                <c:pt idx="6651">
                  <c:v>3468.7500000000005</c:v>
                </c:pt>
                <c:pt idx="6652">
                  <c:v>3469.2708333333335</c:v>
                </c:pt>
                <c:pt idx="6653">
                  <c:v>3469.791666666667</c:v>
                </c:pt>
                <c:pt idx="6654">
                  <c:v>3470.3125000000005</c:v>
                </c:pt>
                <c:pt idx="6655">
                  <c:v>3470.8333333333335</c:v>
                </c:pt>
                <c:pt idx="6656">
                  <c:v>3471.354166666667</c:v>
                </c:pt>
                <c:pt idx="6657">
                  <c:v>3471.8750000000005</c:v>
                </c:pt>
                <c:pt idx="6658">
                  <c:v>3472.3958333333335</c:v>
                </c:pt>
                <c:pt idx="6659">
                  <c:v>3472.916666666667</c:v>
                </c:pt>
                <c:pt idx="6660">
                  <c:v>3473.4375000000005</c:v>
                </c:pt>
                <c:pt idx="6661">
                  <c:v>3473.9583333333335</c:v>
                </c:pt>
                <c:pt idx="6662">
                  <c:v>3474.479166666667</c:v>
                </c:pt>
                <c:pt idx="6663">
                  <c:v>3475.0000000000005</c:v>
                </c:pt>
                <c:pt idx="6664">
                  <c:v>3475.5208333333335</c:v>
                </c:pt>
                <c:pt idx="6665">
                  <c:v>3476.041666666667</c:v>
                </c:pt>
                <c:pt idx="6666">
                  <c:v>3476.5625000000005</c:v>
                </c:pt>
                <c:pt idx="6667">
                  <c:v>3477.0833333333335</c:v>
                </c:pt>
                <c:pt idx="6668">
                  <c:v>3477.604166666667</c:v>
                </c:pt>
                <c:pt idx="6669">
                  <c:v>3478.1250000000005</c:v>
                </c:pt>
                <c:pt idx="6670">
                  <c:v>3478.6458333333335</c:v>
                </c:pt>
                <c:pt idx="6671">
                  <c:v>3479.166666666667</c:v>
                </c:pt>
                <c:pt idx="6672">
                  <c:v>3479.6875000000005</c:v>
                </c:pt>
                <c:pt idx="6673">
                  <c:v>3480.2083333333335</c:v>
                </c:pt>
                <c:pt idx="6674">
                  <c:v>3480.729166666667</c:v>
                </c:pt>
                <c:pt idx="6675">
                  <c:v>3481.2500000000005</c:v>
                </c:pt>
                <c:pt idx="6676">
                  <c:v>3481.7708333333335</c:v>
                </c:pt>
                <c:pt idx="6677">
                  <c:v>3482.291666666667</c:v>
                </c:pt>
                <c:pt idx="6678">
                  <c:v>3482.8125000000005</c:v>
                </c:pt>
                <c:pt idx="6679">
                  <c:v>3483.3333333333335</c:v>
                </c:pt>
                <c:pt idx="6680">
                  <c:v>3483.854166666667</c:v>
                </c:pt>
                <c:pt idx="6681">
                  <c:v>3484.3750000000005</c:v>
                </c:pt>
                <c:pt idx="6682">
                  <c:v>3484.8958333333335</c:v>
                </c:pt>
                <c:pt idx="6683">
                  <c:v>3485.416666666667</c:v>
                </c:pt>
                <c:pt idx="6684">
                  <c:v>3485.9375000000005</c:v>
                </c:pt>
                <c:pt idx="6685">
                  <c:v>3486.4583333333335</c:v>
                </c:pt>
                <c:pt idx="6686">
                  <c:v>3486.979166666667</c:v>
                </c:pt>
                <c:pt idx="6687">
                  <c:v>3487.5000000000005</c:v>
                </c:pt>
                <c:pt idx="6688">
                  <c:v>3488.0208333333335</c:v>
                </c:pt>
                <c:pt idx="6689">
                  <c:v>3488.541666666667</c:v>
                </c:pt>
                <c:pt idx="6690">
                  <c:v>3489.0625000000005</c:v>
                </c:pt>
                <c:pt idx="6691">
                  <c:v>3489.5833333333335</c:v>
                </c:pt>
                <c:pt idx="6692">
                  <c:v>3490.104166666667</c:v>
                </c:pt>
                <c:pt idx="6693">
                  <c:v>3490.6250000000005</c:v>
                </c:pt>
                <c:pt idx="6694">
                  <c:v>3491.1458333333335</c:v>
                </c:pt>
                <c:pt idx="6695">
                  <c:v>3491.666666666667</c:v>
                </c:pt>
                <c:pt idx="6696">
                  <c:v>3492.1875000000005</c:v>
                </c:pt>
                <c:pt idx="6697">
                  <c:v>3492.7083333333335</c:v>
                </c:pt>
                <c:pt idx="6698">
                  <c:v>3493.229166666667</c:v>
                </c:pt>
                <c:pt idx="6699">
                  <c:v>3493.7500000000005</c:v>
                </c:pt>
                <c:pt idx="6700">
                  <c:v>3494.2708333333335</c:v>
                </c:pt>
                <c:pt idx="6701">
                  <c:v>3494.791666666667</c:v>
                </c:pt>
                <c:pt idx="6702">
                  <c:v>3495.3125000000005</c:v>
                </c:pt>
                <c:pt idx="6703">
                  <c:v>3495.8333333333335</c:v>
                </c:pt>
                <c:pt idx="6704">
                  <c:v>3496.354166666667</c:v>
                </c:pt>
                <c:pt idx="6705">
                  <c:v>3496.8750000000005</c:v>
                </c:pt>
                <c:pt idx="6706">
                  <c:v>3497.3958333333335</c:v>
                </c:pt>
                <c:pt idx="6707">
                  <c:v>3497.916666666667</c:v>
                </c:pt>
                <c:pt idx="6708">
                  <c:v>3498.4375000000005</c:v>
                </c:pt>
                <c:pt idx="6709">
                  <c:v>3498.9583333333335</c:v>
                </c:pt>
                <c:pt idx="6710">
                  <c:v>3499.479166666667</c:v>
                </c:pt>
                <c:pt idx="6711">
                  <c:v>3500.0000000000005</c:v>
                </c:pt>
                <c:pt idx="6712">
                  <c:v>3500.5208333333335</c:v>
                </c:pt>
                <c:pt idx="6713">
                  <c:v>3501.041666666667</c:v>
                </c:pt>
                <c:pt idx="6714">
                  <c:v>3501.5625000000005</c:v>
                </c:pt>
                <c:pt idx="6715">
                  <c:v>3502.0833333333335</c:v>
                </c:pt>
                <c:pt idx="6716">
                  <c:v>3502.604166666667</c:v>
                </c:pt>
                <c:pt idx="6717">
                  <c:v>3503.1250000000005</c:v>
                </c:pt>
                <c:pt idx="6718">
                  <c:v>3503.6458333333335</c:v>
                </c:pt>
                <c:pt idx="6719">
                  <c:v>3504.166666666667</c:v>
                </c:pt>
                <c:pt idx="6720">
                  <c:v>3504.6875000000005</c:v>
                </c:pt>
                <c:pt idx="6721">
                  <c:v>3505.2083333333335</c:v>
                </c:pt>
                <c:pt idx="6722">
                  <c:v>3505.729166666667</c:v>
                </c:pt>
                <c:pt idx="6723">
                  <c:v>3506.2500000000005</c:v>
                </c:pt>
                <c:pt idx="6724">
                  <c:v>3506.7708333333335</c:v>
                </c:pt>
                <c:pt idx="6725">
                  <c:v>3507.291666666667</c:v>
                </c:pt>
                <c:pt idx="6726">
                  <c:v>3507.8125000000005</c:v>
                </c:pt>
                <c:pt idx="6727">
                  <c:v>3508.3333333333335</c:v>
                </c:pt>
                <c:pt idx="6728">
                  <c:v>3508.854166666667</c:v>
                </c:pt>
                <c:pt idx="6729">
                  <c:v>3509.3750000000005</c:v>
                </c:pt>
                <c:pt idx="6730">
                  <c:v>3509.8958333333335</c:v>
                </c:pt>
                <c:pt idx="6731">
                  <c:v>3510.416666666667</c:v>
                </c:pt>
                <c:pt idx="6732">
                  <c:v>3510.9375000000005</c:v>
                </c:pt>
                <c:pt idx="6733">
                  <c:v>3511.4583333333335</c:v>
                </c:pt>
                <c:pt idx="6734">
                  <c:v>3511.979166666667</c:v>
                </c:pt>
                <c:pt idx="6735">
                  <c:v>3512.5000000000005</c:v>
                </c:pt>
                <c:pt idx="6736">
                  <c:v>3513.0208333333335</c:v>
                </c:pt>
                <c:pt idx="6737">
                  <c:v>3513.541666666667</c:v>
                </c:pt>
                <c:pt idx="6738">
                  <c:v>3514.0625000000005</c:v>
                </c:pt>
                <c:pt idx="6739">
                  <c:v>3514.5833333333335</c:v>
                </c:pt>
                <c:pt idx="6740">
                  <c:v>3515.104166666667</c:v>
                </c:pt>
                <c:pt idx="6741">
                  <c:v>3515.6250000000005</c:v>
                </c:pt>
                <c:pt idx="6742">
                  <c:v>3516.1458333333335</c:v>
                </c:pt>
                <c:pt idx="6743">
                  <c:v>3516.666666666667</c:v>
                </c:pt>
                <c:pt idx="6744">
                  <c:v>3517.1875000000005</c:v>
                </c:pt>
                <c:pt idx="6745">
                  <c:v>3517.7083333333335</c:v>
                </c:pt>
                <c:pt idx="6746">
                  <c:v>3518.229166666667</c:v>
                </c:pt>
                <c:pt idx="6747">
                  <c:v>3518.7500000000005</c:v>
                </c:pt>
                <c:pt idx="6748">
                  <c:v>3519.2708333333335</c:v>
                </c:pt>
                <c:pt idx="6749">
                  <c:v>3519.791666666667</c:v>
                </c:pt>
                <c:pt idx="6750">
                  <c:v>3520.3125000000005</c:v>
                </c:pt>
                <c:pt idx="6751">
                  <c:v>3520.8333333333335</c:v>
                </c:pt>
                <c:pt idx="6752">
                  <c:v>3521.354166666667</c:v>
                </c:pt>
                <c:pt idx="6753">
                  <c:v>3521.8750000000005</c:v>
                </c:pt>
                <c:pt idx="6754">
                  <c:v>3522.3958333333335</c:v>
                </c:pt>
                <c:pt idx="6755">
                  <c:v>3522.916666666667</c:v>
                </c:pt>
                <c:pt idx="6756">
                  <c:v>3523.4375000000005</c:v>
                </c:pt>
                <c:pt idx="6757">
                  <c:v>3523.9583333333335</c:v>
                </c:pt>
                <c:pt idx="6758">
                  <c:v>3524.479166666667</c:v>
                </c:pt>
                <c:pt idx="6759">
                  <c:v>3525.0000000000005</c:v>
                </c:pt>
                <c:pt idx="6760">
                  <c:v>3525.5208333333335</c:v>
                </c:pt>
                <c:pt idx="6761">
                  <c:v>3526.041666666667</c:v>
                </c:pt>
                <c:pt idx="6762">
                  <c:v>3526.5625000000005</c:v>
                </c:pt>
                <c:pt idx="6763">
                  <c:v>3527.0833333333335</c:v>
                </c:pt>
                <c:pt idx="6764">
                  <c:v>3527.604166666667</c:v>
                </c:pt>
                <c:pt idx="6765">
                  <c:v>3528.1250000000005</c:v>
                </c:pt>
                <c:pt idx="6766">
                  <c:v>3528.6458333333335</c:v>
                </c:pt>
                <c:pt idx="6767">
                  <c:v>3529.166666666667</c:v>
                </c:pt>
                <c:pt idx="6768">
                  <c:v>3529.6875000000005</c:v>
                </c:pt>
                <c:pt idx="6769">
                  <c:v>3530.2083333333335</c:v>
                </c:pt>
                <c:pt idx="6770">
                  <c:v>3530.729166666667</c:v>
                </c:pt>
                <c:pt idx="6771">
                  <c:v>3531.2500000000005</c:v>
                </c:pt>
                <c:pt idx="6772">
                  <c:v>3531.7708333333335</c:v>
                </c:pt>
                <c:pt idx="6773">
                  <c:v>3532.291666666667</c:v>
                </c:pt>
                <c:pt idx="6774">
                  <c:v>3532.8125000000005</c:v>
                </c:pt>
                <c:pt idx="6775">
                  <c:v>3533.3333333333335</c:v>
                </c:pt>
                <c:pt idx="6776">
                  <c:v>3533.854166666667</c:v>
                </c:pt>
                <c:pt idx="6777">
                  <c:v>3534.3750000000005</c:v>
                </c:pt>
                <c:pt idx="6778">
                  <c:v>3534.8958333333335</c:v>
                </c:pt>
                <c:pt idx="6779">
                  <c:v>3535.416666666667</c:v>
                </c:pt>
                <c:pt idx="6780">
                  <c:v>3535.9375000000005</c:v>
                </c:pt>
                <c:pt idx="6781">
                  <c:v>3536.4583333333335</c:v>
                </c:pt>
                <c:pt idx="6782">
                  <c:v>3536.979166666667</c:v>
                </c:pt>
                <c:pt idx="6783">
                  <c:v>3537.5000000000005</c:v>
                </c:pt>
                <c:pt idx="6784">
                  <c:v>3538.0208333333335</c:v>
                </c:pt>
                <c:pt idx="6785">
                  <c:v>3538.541666666667</c:v>
                </c:pt>
                <c:pt idx="6786">
                  <c:v>3539.0625000000005</c:v>
                </c:pt>
                <c:pt idx="6787">
                  <c:v>3539.5833333333335</c:v>
                </c:pt>
                <c:pt idx="6788">
                  <c:v>3540.104166666667</c:v>
                </c:pt>
                <c:pt idx="6789">
                  <c:v>3540.6250000000005</c:v>
                </c:pt>
                <c:pt idx="6790">
                  <c:v>3541.1458333333335</c:v>
                </c:pt>
                <c:pt idx="6791">
                  <c:v>3541.666666666667</c:v>
                </c:pt>
                <c:pt idx="6792">
                  <c:v>3542.1875000000005</c:v>
                </c:pt>
                <c:pt idx="6793">
                  <c:v>3542.7083333333335</c:v>
                </c:pt>
                <c:pt idx="6794">
                  <c:v>3543.229166666667</c:v>
                </c:pt>
                <c:pt idx="6795">
                  <c:v>3543.7500000000005</c:v>
                </c:pt>
                <c:pt idx="6796">
                  <c:v>3544.2708333333335</c:v>
                </c:pt>
                <c:pt idx="6797">
                  <c:v>3544.791666666667</c:v>
                </c:pt>
                <c:pt idx="6798">
                  <c:v>3545.3125000000005</c:v>
                </c:pt>
                <c:pt idx="6799">
                  <c:v>3545.8333333333335</c:v>
                </c:pt>
                <c:pt idx="6800">
                  <c:v>3546.354166666667</c:v>
                </c:pt>
                <c:pt idx="6801">
                  <c:v>3546.8750000000005</c:v>
                </c:pt>
                <c:pt idx="6802">
                  <c:v>3547.3958333333335</c:v>
                </c:pt>
                <c:pt idx="6803">
                  <c:v>3547.916666666667</c:v>
                </c:pt>
                <c:pt idx="6804">
                  <c:v>3548.4375000000005</c:v>
                </c:pt>
                <c:pt idx="6805">
                  <c:v>3548.9583333333335</c:v>
                </c:pt>
                <c:pt idx="6806">
                  <c:v>3549.479166666667</c:v>
                </c:pt>
                <c:pt idx="6807">
                  <c:v>3550.0000000000005</c:v>
                </c:pt>
                <c:pt idx="6808">
                  <c:v>3550.5208333333335</c:v>
                </c:pt>
                <c:pt idx="6809">
                  <c:v>3551.041666666667</c:v>
                </c:pt>
                <c:pt idx="6810">
                  <c:v>3551.5625000000005</c:v>
                </c:pt>
                <c:pt idx="6811">
                  <c:v>3552.0833333333335</c:v>
                </c:pt>
                <c:pt idx="6812">
                  <c:v>3552.604166666667</c:v>
                </c:pt>
                <c:pt idx="6813">
                  <c:v>3553.1250000000005</c:v>
                </c:pt>
                <c:pt idx="6814">
                  <c:v>3553.6458333333335</c:v>
                </c:pt>
                <c:pt idx="6815">
                  <c:v>3554.166666666667</c:v>
                </c:pt>
                <c:pt idx="6816">
                  <c:v>3554.6875000000005</c:v>
                </c:pt>
                <c:pt idx="6817">
                  <c:v>3555.2083333333335</c:v>
                </c:pt>
                <c:pt idx="6818">
                  <c:v>3555.729166666667</c:v>
                </c:pt>
                <c:pt idx="6819">
                  <c:v>3556.2500000000005</c:v>
                </c:pt>
                <c:pt idx="6820">
                  <c:v>3556.7708333333335</c:v>
                </c:pt>
                <c:pt idx="6821">
                  <c:v>3557.291666666667</c:v>
                </c:pt>
                <c:pt idx="6822">
                  <c:v>3557.8125000000005</c:v>
                </c:pt>
                <c:pt idx="6823">
                  <c:v>3558.3333333333335</c:v>
                </c:pt>
                <c:pt idx="6824">
                  <c:v>3558.854166666667</c:v>
                </c:pt>
                <c:pt idx="6825">
                  <c:v>3559.3750000000005</c:v>
                </c:pt>
                <c:pt idx="6826">
                  <c:v>3559.8958333333335</c:v>
                </c:pt>
                <c:pt idx="6827">
                  <c:v>3560.416666666667</c:v>
                </c:pt>
                <c:pt idx="6828">
                  <c:v>3560.9375000000005</c:v>
                </c:pt>
                <c:pt idx="6829">
                  <c:v>3561.4583333333335</c:v>
                </c:pt>
                <c:pt idx="6830">
                  <c:v>3561.979166666667</c:v>
                </c:pt>
                <c:pt idx="6831">
                  <c:v>3562.5000000000005</c:v>
                </c:pt>
                <c:pt idx="6832">
                  <c:v>3563.0208333333335</c:v>
                </c:pt>
                <c:pt idx="6833">
                  <c:v>3563.541666666667</c:v>
                </c:pt>
                <c:pt idx="6834">
                  <c:v>3564.0625000000005</c:v>
                </c:pt>
                <c:pt idx="6835">
                  <c:v>3564.5833333333335</c:v>
                </c:pt>
                <c:pt idx="6836">
                  <c:v>3565.104166666667</c:v>
                </c:pt>
                <c:pt idx="6837">
                  <c:v>3565.6250000000005</c:v>
                </c:pt>
                <c:pt idx="6838">
                  <c:v>3566.1458333333335</c:v>
                </c:pt>
                <c:pt idx="6839">
                  <c:v>3566.666666666667</c:v>
                </c:pt>
                <c:pt idx="6840">
                  <c:v>3567.1875000000005</c:v>
                </c:pt>
                <c:pt idx="6841">
                  <c:v>3567.7083333333335</c:v>
                </c:pt>
                <c:pt idx="6842">
                  <c:v>3568.229166666667</c:v>
                </c:pt>
                <c:pt idx="6843">
                  <c:v>3568.7500000000005</c:v>
                </c:pt>
                <c:pt idx="6844">
                  <c:v>3569.2708333333335</c:v>
                </c:pt>
                <c:pt idx="6845">
                  <c:v>3569.791666666667</c:v>
                </c:pt>
                <c:pt idx="6846">
                  <c:v>3570.3125000000005</c:v>
                </c:pt>
                <c:pt idx="6847">
                  <c:v>3570.8333333333335</c:v>
                </c:pt>
                <c:pt idx="6848">
                  <c:v>3571.354166666667</c:v>
                </c:pt>
                <c:pt idx="6849">
                  <c:v>3571.8750000000005</c:v>
                </c:pt>
                <c:pt idx="6850">
                  <c:v>3572.3958333333335</c:v>
                </c:pt>
                <c:pt idx="6851">
                  <c:v>3572.916666666667</c:v>
                </c:pt>
                <c:pt idx="6852">
                  <c:v>3573.4375000000005</c:v>
                </c:pt>
                <c:pt idx="6853">
                  <c:v>3573.9583333333335</c:v>
                </c:pt>
                <c:pt idx="6854">
                  <c:v>3574.479166666667</c:v>
                </c:pt>
                <c:pt idx="6855">
                  <c:v>3575.0000000000005</c:v>
                </c:pt>
                <c:pt idx="6856">
                  <c:v>3575.5208333333335</c:v>
                </c:pt>
                <c:pt idx="6857">
                  <c:v>3576.041666666667</c:v>
                </c:pt>
                <c:pt idx="6858">
                  <c:v>3576.5625000000005</c:v>
                </c:pt>
                <c:pt idx="6859">
                  <c:v>3577.0833333333335</c:v>
                </c:pt>
                <c:pt idx="6860">
                  <c:v>3577.604166666667</c:v>
                </c:pt>
                <c:pt idx="6861">
                  <c:v>3578.1250000000005</c:v>
                </c:pt>
                <c:pt idx="6862">
                  <c:v>3578.6458333333335</c:v>
                </c:pt>
                <c:pt idx="6863">
                  <c:v>3579.166666666667</c:v>
                </c:pt>
                <c:pt idx="6864">
                  <c:v>3579.6875000000005</c:v>
                </c:pt>
                <c:pt idx="6865">
                  <c:v>3580.2083333333335</c:v>
                </c:pt>
                <c:pt idx="6866">
                  <c:v>3580.729166666667</c:v>
                </c:pt>
                <c:pt idx="6867">
                  <c:v>3581.2500000000005</c:v>
                </c:pt>
                <c:pt idx="6868">
                  <c:v>3581.7708333333335</c:v>
                </c:pt>
                <c:pt idx="6869">
                  <c:v>3582.291666666667</c:v>
                </c:pt>
                <c:pt idx="6870">
                  <c:v>3582.8125000000005</c:v>
                </c:pt>
                <c:pt idx="6871">
                  <c:v>3583.3333333333335</c:v>
                </c:pt>
                <c:pt idx="6872">
                  <c:v>3583.854166666667</c:v>
                </c:pt>
                <c:pt idx="6873">
                  <c:v>3584.3750000000005</c:v>
                </c:pt>
                <c:pt idx="6874">
                  <c:v>3584.8958333333335</c:v>
                </c:pt>
                <c:pt idx="6875">
                  <c:v>3585.416666666667</c:v>
                </c:pt>
                <c:pt idx="6876">
                  <c:v>3585.9375000000005</c:v>
                </c:pt>
                <c:pt idx="6877">
                  <c:v>3586.4583333333335</c:v>
                </c:pt>
                <c:pt idx="6878">
                  <c:v>3586.979166666667</c:v>
                </c:pt>
                <c:pt idx="6879">
                  <c:v>3587.5000000000005</c:v>
                </c:pt>
                <c:pt idx="6880">
                  <c:v>3588.0208333333335</c:v>
                </c:pt>
                <c:pt idx="6881">
                  <c:v>3588.541666666667</c:v>
                </c:pt>
                <c:pt idx="6882">
                  <c:v>3589.0625000000005</c:v>
                </c:pt>
                <c:pt idx="6883">
                  <c:v>3589.5833333333335</c:v>
                </c:pt>
                <c:pt idx="6884">
                  <c:v>3590.104166666667</c:v>
                </c:pt>
                <c:pt idx="6885">
                  <c:v>3590.6250000000005</c:v>
                </c:pt>
                <c:pt idx="6886">
                  <c:v>3591.1458333333335</c:v>
                </c:pt>
                <c:pt idx="6887">
                  <c:v>3591.666666666667</c:v>
                </c:pt>
                <c:pt idx="6888">
                  <c:v>3592.1875000000005</c:v>
                </c:pt>
                <c:pt idx="6889">
                  <c:v>3592.7083333333335</c:v>
                </c:pt>
                <c:pt idx="6890">
                  <c:v>3593.229166666667</c:v>
                </c:pt>
                <c:pt idx="6891">
                  <c:v>3593.7500000000005</c:v>
                </c:pt>
                <c:pt idx="6892">
                  <c:v>3594.2708333333335</c:v>
                </c:pt>
                <c:pt idx="6893">
                  <c:v>3594.791666666667</c:v>
                </c:pt>
                <c:pt idx="6894">
                  <c:v>3595.3125000000005</c:v>
                </c:pt>
                <c:pt idx="6895">
                  <c:v>3595.8333333333335</c:v>
                </c:pt>
                <c:pt idx="6896">
                  <c:v>3596.354166666667</c:v>
                </c:pt>
                <c:pt idx="6897">
                  <c:v>3596.8750000000005</c:v>
                </c:pt>
                <c:pt idx="6898">
                  <c:v>3597.3958333333335</c:v>
                </c:pt>
                <c:pt idx="6899">
                  <c:v>3597.916666666667</c:v>
                </c:pt>
                <c:pt idx="6900">
                  <c:v>3598.4375000000005</c:v>
                </c:pt>
                <c:pt idx="6901">
                  <c:v>3598.9583333333335</c:v>
                </c:pt>
                <c:pt idx="6902">
                  <c:v>3599.479166666667</c:v>
                </c:pt>
                <c:pt idx="6903">
                  <c:v>3600.0000000000005</c:v>
                </c:pt>
                <c:pt idx="6904">
                  <c:v>3600.5208333333335</c:v>
                </c:pt>
                <c:pt idx="6905">
                  <c:v>3601.041666666667</c:v>
                </c:pt>
                <c:pt idx="6906">
                  <c:v>3601.5625000000005</c:v>
                </c:pt>
                <c:pt idx="6907">
                  <c:v>3602.0833333333335</c:v>
                </c:pt>
                <c:pt idx="6908">
                  <c:v>3602.604166666667</c:v>
                </c:pt>
                <c:pt idx="6909">
                  <c:v>3603.1250000000005</c:v>
                </c:pt>
                <c:pt idx="6910">
                  <c:v>3603.6458333333335</c:v>
                </c:pt>
                <c:pt idx="6911">
                  <c:v>3604.166666666667</c:v>
                </c:pt>
                <c:pt idx="6912">
                  <c:v>3604.6875000000005</c:v>
                </c:pt>
                <c:pt idx="6913">
                  <c:v>3605.2083333333335</c:v>
                </c:pt>
                <c:pt idx="6914">
                  <c:v>3605.729166666667</c:v>
                </c:pt>
                <c:pt idx="6915">
                  <c:v>3606.2500000000005</c:v>
                </c:pt>
                <c:pt idx="6916">
                  <c:v>3606.7708333333335</c:v>
                </c:pt>
                <c:pt idx="6917">
                  <c:v>3607.291666666667</c:v>
                </c:pt>
                <c:pt idx="6918">
                  <c:v>3607.8125000000005</c:v>
                </c:pt>
                <c:pt idx="6919">
                  <c:v>3608.3333333333335</c:v>
                </c:pt>
                <c:pt idx="6920">
                  <c:v>3608.854166666667</c:v>
                </c:pt>
                <c:pt idx="6921">
                  <c:v>3609.3750000000005</c:v>
                </c:pt>
                <c:pt idx="6922">
                  <c:v>3609.8958333333335</c:v>
                </c:pt>
                <c:pt idx="6923">
                  <c:v>3610.416666666667</c:v>
                </c:pt>
                <c:pt idx="6924">
                  <c:v>3610.9375000000005</c:v>
                </c:pt>
                <c:pt idx="6925">
                  <c:v>3611.4583333333335</c:v>
                </c:pt>
                <c:pt idx="6926">
                  <c:v>3611.979166666667</c:v>
                </c:pt>
                <c:pt idx="6927">
                  <c:v>3612.5000000000005</c:v>
                </c:pt>
                <c:pt idx="6928">
                  <c:v>3613.0208333333335</c:v>
                </c:pt>
                <c:pt idx="6929">
                  <c:v>3613.541666666667</c:v>
                </c:pt>
                <c:pt idx="6930">
                  <c:v>3614.0625000000005</c:v>
                </c:pt>
                <c:pt idx="6931">
                  <c:v>3614.5833333333335</c:v>
                </c:pt>
                <c:pt idx="6932">
                  <c:v>3615.104166666667</c:v>
                </c:pt>
                <c:pt idx="6933">
                  <c:v>3615.6250000000005</c:v>
                </c:pt>
                <c:pt idx="6934">
                  <c:v>3616.1458333333335</c:v>
                </c:pt>
                <c:pt idx="6935">
                  <c:v>3616.666666666667</c:v>
                </c:pt>
                <c:pt idx="6936">
                  <c:v>3617.1875000000005</c:v>
                </c:pt>
                <c:pt idx="6937">
                  <c:v>3617.7083333333335</c:v>
                </c:pt>
                <c:pt idx="6938">
                  <c:v>3618.229166666667</c:v>
                </c:pt>
                <c:pt idx="6939">
                  <c:v>3618.7500000000005</c:v>
                </c:pt>
                <c:pt idx="6940">
                  <c:v>3619.2708333333335</c:v>
                </c:pt>
                <c:pt idx="6941">
                  <c:v>3619.791666666667</c:v>
                </c:pt>
                <c:pt idx="6942">
                  <c:v>3620.3125000000005</c:v>
                </c:pt>
                <c:pt idx="6943">
                  <c:v>3620.8333333333335</c:v>
                </c:pt>
                <c:pt idx="6944">
                  <c:v>3621.354166666667</c:v>
                </c:pt>
                <c:pt idx="6945">
                  <c:v>3621.8750000000005</c:v>
                </c:pt>
                <c:pt idx="6946">
                  <c:v>3622.3958333333335</c:v>
                </c:pt>
                <c:pt idx="6947">
                  <c:v>3622.916666666667</c:v>
                </c:pt>
                <c:pt idx="6948">
                  <c:v>3623.4375000000005</c:v>
                </c:pt>
                <c:pt idx="6949">
                  <c:v>3623.9583333333335</c:v>
                </c:pt>
                <c:pt idx="6950">
                  <c:v>3624.479166666667</c:v>
                </c:pt>
                <c:pt idx="6951">
                  <c:v>3625.0000000000005</c:v>
                </c:pt>
                <c:pt idx="6952">
                  <c:v>3625.5208333333335</c:v>
                </c:pt>
                <c:pt idx="6953">
                  <c:v>3626.041666666667</c:v>
                </c:pt>
                <c:pt idx="6954">
                  <c:v>3626.5625000000005</c:v>
                </c:pt>
                <c:pt idx="6955">
                  <c:v>3627.0833333333335</c:v>
                </c:pt>
                <c:pt idx="6956">
                  <c:v>3627.604166666667</c:v>
                </c:pt>
                <c:pt idx="6957">
                  <c:v>3628.1250000000005</c:v>
                </c:pt>
                <c:pt idx="6958">
                  <c:v>3628.6458333333335</c:v>
                </c:pt>
                <c:pt idx="6959">
                  <c:v>3629.166666666667</c:v>
                </c:pt>
                <c:pt idx="6960">
                  <c:v>3629.6875000000005</c:v>
                </c:pt>
                <c:pt idx="6961">
                  <c:v>3630.2083333333335</c:v>
                </c:pt>
                <c:pt idx="6962">
                  <c:v>3630.729166666667</c:v>
                </c:pt>
                <c:pt idx="6963">
                  <c:v>3631.2500000000005</c:v>
                </c:pt>
                <c:pt idx="6964">
                  <c:v>3631.7708333333335</c:v>
                </c:pt>
                <c:pt idx="6965">
                  <c:v>3632.291666666667</c:v>
                </c:pt>
                <c:pt idx="6966">
                  <c:v>3632.8125000000005</c:v>
                </c:pt>
                <c:pt idx="6967">
                  <c:v>3633.3333333333335</c:v>
                </c:pt>
                <c:pt idx="6968">
                  <c:v>3633.854166666667</c:v>
                </c:pt>
                <c:pt idx="6969">
                  <c:v>3634.3750000000005</c:v>
                </c:pt>
                <c:pt idx="6970">
                  <c:v>3634.8958333333335</c:v>
                </c:pt>
                <c:pt idx="6971">
                  <c:v>3635.416666666667</c:v>
                </c:pt>
                <c:pt idx="6972">
                  <c:v>3635.9375000000005</c:v>
                </c:pt>
                <c:pt idx="6973">
                  <c:v>3636.4583333333335</c:v>
                </c:pt>
                <c:pt idx="6974">
                  <c:v>3636.979166666667</c:v>
                </c:pt>
                <c:pt idx="6975">
                  <c:v>3637.5000000000005</c:v>
                </c:pt>
                <c:pt idx="6976">
                  <c:v>3638.0208333333335</c:v>
                </c:pt>
                <c:pt idx="6977">
                  <c:v>3638.541666666667</c:v>
                </c:pt>
                <c:pt idx="6978">
                  <c:v>3639.0625000000005</c:v>
                </c:pt>
                <c:pt idx="6979">
                  <c:v>3639.5833333333335</c:v>
                </c:pt>
                <c:pt idx="6980">
                  <c:v>3640.104166666667</c:v>
                </c:pt>
                <c:pt idx="6981">
                  <c:v>3640.6250000000005</c:v>
                </c:pt>
                <c:pt idx="6982">
                  <c:v>3641.1458333333335</c:v>
                </c:pt>
                <c:pt idx="6983">
                  <c:v>3641.666666666667</c:v>
                </c:pt>
                <c:pt idx="6984">
                  <c:v>3642.1875000000005</c:v>
                </c:pt>
                <c:pt idx="6985">
                  <c:v>3642.7083333333335</c:v>
                </c:pt>
                <c:pt idx="6986">
                  <c:v>3643.229166666667</c:v>
                </c:pt>
                <c:pt idx="6987">
                  <c:v>3643.7500000000005</c:v>
                </c:pt>
                <c:pt idx="6988">
                  <c:v>3644.2708333333335</c:v>
                </c:pt>
                <c:pt idx="6989">
                  <c:v>3644.791666666667</c:v>
                </c:pt>
                <c:pt idx="6990">
                  <c:v>3645.3125000000005</c:v>
                </c:pt>
                <c:pt idx="6991">
                  <c:v>3645.8333333333335</c:v>
                </c:pt>
                <c:pt idx="6992">
                  <c:v>3646.354166666667</c:v>
                </c:pt>
                <c:pt idx="6993">
                  <c:v>3646.8750000000005</c:v>
                </c:pt>
                <c:pt idx="6994">
                  <c:v>3647.3958333333335</c:v>
                </c:pt>
                <c:pt idx="6995">
                  <c:v>3647.916666666667</c:v>
                </c:pt>
                <c:pt idx="6996">
                  <c:v>3648.4375000000005</c:v>
                </c:pt>
                <c:pt idx="6997">
                  <c:v>3648.9583333333335</c:v>
                </c:pt>
                <c:pt idx="6998">
                  <c:v>3649.479166666667</c:v>
                </c:pt>
                <c:pt idx="6999">
                  <c:v>3650.0000000000005</c:v>
                </c:pt>
                <c:pt idx="7000">
                  <c:v>3650.5208333333335</c:v>
                </c:pt>
                <c:pt idx="7001">
                  <c:v>3651.041666666667</c:v>
                </c:pt>
                <c:pt idx="7002">
                  <c:v>3651.5625000000005</c:v>
                </c:pt>
                <c:pt idx="7003">
                  <c:v>3652.0833333333335</c:v>
                </c:pt>
                <c:pt idx="7004">
                  <c:v>3652.604166666667</c:v>
                </c:pt>
                <c:pt idx="7005">
                  <c:v>3653.1250000000005</c:v>
                </c:pt>
                <c:pt idx="7006">
                  <c:v>3653.6458333333335</c:v>
                </c:pt>
                <c:pt idx="7007">
                  <c:v>3654.166666666667</c:v>
                </c:pt>
                <c:pt idx="7008">
                  <c:v>3654.6875000000005</c:v>
                </c:pt>
                <c:pt idx="7009">
                  <c:v>3655.2083333333335</c:v>
                </c:pt>
                <c:pt idx="7010">
                  <c:v>3655.729166666667</c:v>
                </c:pt>
                <c:pt idx="7011">
                  <c:v>3656.2500000000005</c:v>
                </c:pt>
                <c:pt idx="7012">
                  <c:v>3656.7708333333335</c:v>
                </c:pt>
                <c:pt idx="7013">
                  <c:v>3657.291666666667</c:v>
                </c:pt>
                <c:pt idx="7014">
                  <c:v>3657.8125000000005</c:v>
                </c:pt>
                <c:pt idx="7015">
                  <c:v>3658.3333333333335</c:v>
                </c:pt>
                <c:pt idx="7016">
                  <c:v>3658.854166666667</c:v>
                </c:pt>
                <c:pt idx="7017">
                  <c:v>3659.3750000000005</c:v>
                </c:pt>
                <c:pt idx="7018">
                  <c:v>3659.8958333333335</c:v>
                </c:pt>
                <c:pt idx="7019">
                  <c:v>3660.416666666667</c:v>
                </c:pt>
                <c:pt idx="7020">
                  <c:v>3660.9375000000005</c:v>
                </c:pt>
                <c:pt idx="7021">
                  <c:v>3661.4583333333335</c:v>
                </c:pt>
                <c:pt idx="7022">
                  <c:v>3661.979166666667</c:v>
                </c:pt>
                <c:pt idx="7023">
                  <c:v>3662.5000000000005</c:v>
                </c:pt>
                <c:pt idx="7024">
                  <c:v>3663.0208333333335</c:v>
                </c:pt>
                <c:pt idx="7025">
                  <c:v>3663.541666666667</c:v>
                </c:pt>
                <c:pt idx="7026">
                  <c:v>3664.0625000000005</c:v>
                </c:pt>
                <c:pt idx="7027">
                  <c:v>3664.5833333333335</c:v>
                </c:pt>
                <c:pt idx="7028">
                  <c:v>3665.104166666667</c:v>
                </c:pt>
                <c:pt idx="7029">
                  <c:v>3665.6250000000005</c:v>
                </c:pt>
                <c:pt idx="7030">
                  <c:v>3666.1458333333335</c:v>
                </c:pt>
                <c:pt idx="7031">
                  <c:v>3666.666666666667</c:v>
                </c:pt>
                <c:pt idx="7032">
                  <c:v>3667.1875000000005</c:v>
                </c:pt>
                <c:pt idx="7033">
                  <c:v>3667.7083333333335</c:v>
                </c:pt>
                <c:pt idx="7034">
                  <c:v>3668.229166666667</c:v>
                </c:pt>
                <c:pt idx="7035">
                  <c:v>3668.7500000000005</c:v>
                </c:pt>
                <c:pt idx="7036">
                  <c:v>3669.2708333333335</c:v>
                </c:pt>
                <c:pt idx="7037">
                  <c:v>3669.791666666667</c:v>
                </c:pt>
                <c:pt idx="7038">
                  <c:v>3670.3125000000005</c:v>
                </c:pt>
                <c:pt idx="7039">
                  <c:v>3670.8333333333335</c:v>
                </c:pt>
                <c:pt idx="7040">
                  <c:v>3671.354166666667</c:v>
                </c:pt>
                <c:pt idx="7041">
                  <c:v>3671.8750000000005</c:v>
                </c:pt>
                <c:pt idx="7042">
                  <c:v>3672.3958333333335</c:v>
                </c:pt>
                <c:pt idx="7043">
                  <c:v>3672.916666666667</c:v>
                </c:pt>
                <c:pt idx="7044">
                  <c:v>3673.4375000000005</c:v>
                </c:pt>
                <c:pt idx="7045">
                  <c:v>3673.9583333333335</c:v>
                </c:pt>
                <c:pt idx="7046">
                  <c:v>3674.479166666667</c:v>
                </c:pt>
                <c:pt idx="7047">
                  <c:v>3675.0000000000005</c:v>
                </c:pt>
                <c:pt idx="7048">
                  <c:v>3675.5208333333335</c:v>
                </c:pt>
                <c:pt idx="7049">
                  <c:v>3676.041666666667</c:v>
                </c:pt>
                <c:pt idx="7050">
                  <c:v>3676.5625000000005</c:v>
                </c:pt>
                <c:pt idx="7051">
                  <c:v>3677.0833333333335</c:v>
                </c:pt>
                <c:pt idx="7052">
                  <c:v>3677.604166666667</c:v>
                </c:pt>
                <c:pt idx="7053">
                  <c:v>3678.1250000000005</c:v>
                </c:pt>
                <c:pt idx="7054">
                  <c:v>3678.6458333333335</c:v>
                </c:pt>
                <c:pt idx="7055">
                  <c:v>3679.166666666667</c:v>
                </c:pt>
                <c:pt idx="7056">
                  <c:v>3679.6875000000005</c:v>
                </c:pt>
                <c:pt idx="7057">
                  <c:v>3680.2083333333335</c:v>
                </c:pt>
                <c:pt idx="7058">
                  <c:v>3680.729166666667</c:v>
                </c:pt>
                <c:pt idx="7059">
                  <c:v>3681.2500000000005</c:v>
                </c:pt>
                <c:pt idx="7060">
                  <c:v>3681.7708333333335</c:v>
                </c:pt>
                <c:pt idx="7061">
                  <c:v>3682.291666666667</c:v>
                </c:pt>
                <c:pt idx="7062">
                  <c:v>3682.8125000000005</c:v>
                </c:pt>
                <c:pt idx="7063">
                  <c:v>3683.3333333333335</c:v>
                </c:pt>
                <c:pt idx="7064">
                  <c:v>3683.854166666667</c:v>
                </c:pt>
                <c:pt idx="7065">
                  <c:v>3684.3750000000005</c:v>
                </c:pt>
                <c:pt idx="7066">
                  <c:v>3684.8958333333335</c:v>
                </c:pt>
                <c:pt idx="7067">
                  <c:v>3685.416666666667</c:v>
                </c:pt>
                <c:pt idx="7068">
                  <c:v>3685.9375000000005</c:v>
                </c:pt>
                <c:pt idx="7069">
                  <c:v>3686.4583333333335</c:v>
                </c:pt>
                <c:pt idx="7070">
                  <c:v>3686.979166666667</c:v>
                </c:pt>
                <c:pt idx="7071">
                  <c:v>3687.5000000000005</c:v>
                </c:pt>
                <c:pt idx="7072">
                  <c:v>3688.0208333333335</c:v>
                </c:pt>
                <c:pt idx="7073">
                  <c:v>3688.541666666667</c:v>
                </c:pt>
                <c:pt idx="7074">
                  <c:v>3689.0625000000005</c:v>
                </c:pt>
                <c:pt idx="7075">
                  <c:v>3689.5833333333335</c:v>
                </c:pt>
                <c:pt idx="7076">
                  <c:v>3690.104166666667</c:v>
                </c:pt>
                <c:pt idx="7077">
                  <c:v>3690.6250000000005</c:v>
                </c:pt>
                <c:pt idx="7078">
                  <c:v>3691.1458333333335</c:v>
                </c:pt>
                <c:pt idx="7079">
                  <c:v>3691.666666666667</c:v>
                </c:pt>
                <c:pt idx="7080">
                  <c:v>3692.1875000000005</c:v>
                </c:pt>
                <c:pt idx="7081">
                  <c:v>3692.7083333333335</c:v>
                </c:pt>
                <c:pt idx="7082">
                  <c:v>3693.229166666667</c:v>
                </c:pt>
                <c:pt idx="7083">
                  <c:v>3693.7500000000005</c:v>
                </c:pt>
                <c:pt idx="7084">
                  <c:v>3694.2708333333335</c:v>
                </c:pt>
                <c:pt idx="7085">
                  <c:v>3694.791666666667</c:v>
                </c:pt>
                <c:pt idx="7086">
                  <c:v>3695.3125000000005</c:v>
                </c:pt>
                <c:pt idx="7087">
                  <c:v>3695.8333333333335</c:v>
                </c:pt>
                <c:pt idx="7088">
                  <c:v>3696.354166666667</c:v>
                </c:pt>
                <c:pt idx="7089">
                  <c:v>3696.8750000000005</c:v>
                </c:pt>
                <c:pt idx="7090">
                  <c:v>3697.3958333333335</c:v>
                </c:pt>
                <c:pt idx="7091">
                  <c:v>3697.916666666667</c:v>
                </c:pt>
                <c:pt idx="7092">
                  <c:v>3698.4375000000005</c:v>
                </c:pt>
                <c:pt idx="7093">
                  <c:v>3698.9583333333335</c:v>
                </c:pt>
                <c:pt idx="7094">
                  <c:v>3699.479166666667</c:v>
                </c:pt>
                <c:pt idx="7095">
                  <c:v>3700.0000000000005</c:v>
                </c:pt>
                <c:pt idx="7096">
                  <c:v>3700.5208333333335</c:v>
                </c:pt>
                <c:pt idx="7097">
                  <c:v>3701.041666666667</c:v>
                </c:pt>
                <c:pt idx="7098">
                  <c:v>3701.5625000000005</c:v>
                </c:pt>
                <c:pt idx="7099">
                  <c:v>3702.0833333333335</c:v>
                </c:pt>
                <c:pt idx="7100">
                  <c:v>3702.604166666667</c:v>
                </c:pt>
                <c:pt idx="7101">
                  <c:v>3703.1250000000005</c:v>
                </c:pt>
                <c:pt idx="7102">
                  <c:v>3703.6458333333335</c:v>
                </c:pt>
                <c:pt idx="7103">
                  <c:v>3704.166666666667</c:v>
                </c:pt>
                <c:pt idx="7104">
                  <c:v>3704.6875000000005</c:v>
                </c:pt>
                <c:pt idx="7105">
                  <c:v>3705.2083333333335</c:v>
                </c:pt>
                <c:pt idx="7106">
                  <c:v>3705.729166666667</c:v>
                </c:pt>
                <c:pt idx="7107">
                  <c:v>3706.2500000000005</c:v>
                </c:pt>
                <c:pt idx="7108">
                  <c:v>3706.7708333333335</c:v>
                </c:pt>
                <c:pt idx="7109">
                  <c:v>3707.291666666667</c:v>
                </c:pt>
                <c:pt idx="7110">
                  <c:v>3707.8125000000005</c:v>
                </c:pt>
                <c:pt idx="7111">
                  <c:v>3708.3333333333335</c:v>
                </c:pt>
                <c:pt idx="7112">
                  <c:v>3708.854166666667</c:v>
                </c:pt>
                <c:pt idx="7113">
                  <c:v>3709.3750000000005</c:v>
                </c:pt>
                <c:pt idx="7114">
                  <c:v>3709.8958333333335</c:v>
                </c:pt>
                <c:pt idx="7115">
                  <c:v>3710.416666666667</c:v>
                </c:pt>
                <c:pt idx="7116">
                  <c:v>3710.9375000000005</c:v>
                </c:pt>
                <c:pt idx="7117">
                  <c:v>3711.4583333333335</c:v>
                </c:pt>
                <c:pt idx="7118">
                  <c:v>3711.979166666667</c:v>
                </c:pt>
                <c:pt idx="7119">
                  <c:v>3712.5000000000005</c:v>
                </c:pt>
                <c:pt idx="7120">
                  <c:v>3713.0208333333335</c:v>
                </c:pt>
                <c:pt idx="7121">
                  <c:v>3713.541666666667</c:v>
                </c:pt>
                <c:pt idx="7122">
                  <c:v>3714.0625000000005</c:v>
                </c:pt>
                <c:pt idx="7123">
                  <c:v>3714.5833333333335</c:v>
                </c:pt>
                <c:pt idx="7124">
                  <c:v>3715.104166666667</c:v>
                </c:pt>
                <c:pt idx="7125">
                  <c:v>3715.6250000000005</c:v>
                </c:pt>
                <c:pt idx="7126">
                  <c:v>3716.1458333333335</c:v>
                </c:pt>
                <c:pt idx="7127">
                  <c:v>3716.666666666667</c:v>
                </c:pt>
                <c:pt idx="7128">
                  <c:v>3717.1875000000005</c:v>
                </c:pt>
                <c:pt idx="7129">
                  <c:v>3717.7083333333335</c:v>
                </c:pt>
                <c:pt idx="7130">
                  <c:v>3718.229166666667</c:v>
                </c:pt>
                <c:pt idx="7131">
                  <c:v>3718.7500000000005</c:v>
                </c:pt>
                <c:pt idx="7132">
                  <c:v>3719.2708333333335</c:v>
                </c:pt>
                <c:pt idx="7133">
                  <c:v>3719.791666666667</c:v>
                </c:pt>
                <c:pt idx="7134">
                  <c:v>3720.3125000000005</c:v>
                </c:pt>
                <c:pt idx="7135">
                  <c:v>3720.8333333333335</c:v>
                </c:pt>
                <c:pt idx="7136">
                  <c:v>3721.354166666667</c:v>
                </c:pt>
                <c:pt idx="7137">
                  <c:v>3721.8750000000005</c:v>
                </c:pt>
                <c:pt idx="7138">
                  <c:v>3722.3958333333335</c:v>
                </c:pt>
                <c:pt idx="7139">
                  <c:v>3722.916666666667</c:v>
                </c:pt>
                <c:pt idx="7140">
                  <c:v>3723.4375000000005</c:v>
                </c:pt>
                <c:pt idx="7141">
                  <c:v>3723.9583333333335</c:v>
                </c:pt>
                <c:pt idx="7142">
                  <c:v>3724.479166666667</c:v>
                </c:pt>
                <c:pt idx="7143">
                  <c:v>3725.0000000000005</c:v>
                </c:pt>
                <c:pt idx="7144">
                  <c:v>3725.5208333333335</c:v>
                </c:pt>
                <c:pt idx="7145">
                  <c:v>3726.041666666667</c:v>
                </c:pt>
                <c:pt idx="7146">
                  <c:v>3726.5625000000005</c:v>
                </c:pt>
                <c:pt idx="7147">
                  <c:v>3727.0833333333335</c:v>
                </c:pt>
                <c:pt idx="7148">
                  <c:v>3727.604166666667</c:v>
                </c:pt>
                <c:pt idx="7149">
                  <c:v>3728.1250000000005</c:v>
                </c:pt>
                <c:pt idx="7150">
                  <c:v>3728.6458333333335</c:v>
                </c:pt>
                <c:pt idx="7151">
                  <c:v>3729.166666666667</c:v>
                </c:pt>
                <c:pt idx="7152">
                  <c:v>3729.6875000000005</c:v>
                </c:pt>
                <c:pt idx="7153">
                  <c:v>3730.2083333333335</c:v>
                </c:pt>
                <c:pt idx="7154">
                  <c:v>3730.729166666667</c:v>
                </c:pt>
                <c:pt idx="7155">
                  <c:v>3731.2500000000005</c:v>
                </c:pt>
                <c:pt idx="7156">
                  <c:v>3731.7708333333335</c:v>
                </c:pt>
                <c:pt idx="7157">
                  <c:v>3732.291666666667</c:v>
                </c:pt>
                <c:pt idx="7158">
                  <c:v>3732.8125000000005</c:v>
                </c:pt>
                <c:pt idx="7159">
                  <c:v>3733.3333333333335</c:v>
                </c:pt>
                <c:pt idx="7160">
                  <c:v>3733.854166666667</c:v>
                </c:pt>
                <c:pt idx="7161">
                  <c:v>3734.3750000000005</c:v>
                </c:pt>
                <c:pt idx="7162">
                  <c:v>3734.8958333333335</c:v>
                </c:pt>
                <c:pt idx="7163">
                  <c:v>3735.416666666667</c:v>
                </c:pt>
                <c:pt idx="7164">
                  <c:v>3735.9375000000005</c:v>
                </c:pt>
                <c:pt idx="7165">
                  <c:v>3736.4583333333335</c:v>
                </c:pt>
                <c:pt idx="7166">
                  <c:v>3736.979166666667</c:v>
                </c:pt>
                <c:pt idx="7167">
                  <c:v>3737.5000000000005</c:v>
                </c:pt>
                <c:pt idx="7168">
                  <c:v>3738.0208333333335</c:v>
                </c:pt>
                <c:pt idx="7169">
                  <c:v>3738.541666666667</c:v>
                </c:pt>
                <c:pt idx="7170">
                  <c:v>3739.0625000000005</c:v>
                </c:pt>
                <c:pt idx="7171">
                  <c:v>3739.5833333333335</c:v>
                </c:pt>
                <c:pt idx="7172">
                  <c:v>3740.104166666667</c:v>
                </c:pt>
                <c:pt idx="7173">
                  <c:v>3740.6250000000005</c:v>
                </c:pt>
                <c:pt idx="7174">
                  <c:v>3741.1458333333335</c:v>
                </c:pt>
                <c:pt idx="7175">
                  <c:v>3741.666666666667</c:v>
                </c:pt>
                <c:pt idx="7176">
                  <c:v>3742.1875000000005</c:v>
                </c:pt>
                <c:pt idx="7177">
                  <c:v>3742.7083333333335</c:v>
                </c:pt>
                <c:pt idx="7178">
                  <c:v>3743.229166666667</c:v>
                </c:pt>
                <c:pt idx="7179">
                  <c:v>3743.7500000000005</c:v>
                </c:pt>
                <c:pt idx="7180">
                  <c:v>3744.2708333333335</c:v>
                </c:pt>
                <c:pt idx="7181">
                  <c:v>3744.791666666667</c:v>
                </c:pt>
                <c:pt idx="7182">
                  <c:v>3745.3125000000005</c:v>
                </c:pt>
                <c:pt idx="7183">
                  <c:v>3745.8333333333335</c:v>
                </c:pt>
                <c:pt idx="7184">
                  <c:v>3746.354166666667</c:v>
                </c:pt>
                <c:pt idx="7185">
                  <c:v>3746.8750000000005</c:v>
                </c:pt>
                <c:pt idx="7186">
                  <c:v>3747.3958333333335</c:v>
                </c:pt>
                <c:pt idx="7187">
                  <c:v>3747.916666666667</c:v>
                </c:pt>
                <c:pt idx="7188">
                  <c:v>3748.4375000000005</c:v>
                </c:pt>
                <c:pt idx="7189">
                  <c:v>3748.9583333333335</c:v>
                </c:pt>
                <c:pt idx="7190">
                  <c:v>3749.479166666667</c:v>
                </c:pt>
                <c:pt idx="7191">
                  <c:v>3750.0000000000005</c:v>
                </c:pt>
                <c:pt idx="7192">
                  <c:v>3750.5208333333335</c:v>
                </c:pt>
                <c:pt idx="7193">
                  <c:v>3751.041666666667</c:v>
                </c:pt>
                <c:pt idx="7194">
                  <c:v>3751.5625000000005</c:v>
                </c:pt>
                <c:pt idx="7195">
                  <c:v>3752.0833333333335</c:v>
                </c:pt>
                <c:pt idx="7196">
                  <c:v>3752.604166666667</c:v>
                </c:pt>
                <c:pt idx="7197">
                  <c:v>3753.1250000000005</c:v>
                </c:pt>
                <c:pt idx="7198">
                  <c:v>3753.6458333333335</c:v>
                </c:pt>
                <c:pt idx="7199">
                  <c:v>3754.166666666667</c:v>
                </c:pt>
                <c:pt idx="7200">
                  <c:v>3754.6875000000005</c:v>
                </c:pt>
                <c:pt idx="7201">
                  <c:v>3755.2083333333335</c:v>
                </c:pt>
                <c:pt idx="7202">
                  <c:v>3755.729166666667</c:v>
                </c:pt>
                <c:pt idx="7203">
                  <c:v>3756.2500000000005</c:v>
                </c:pt>
                <c:pt idx="7204">
                  <c:v>3756.7708333333335</c:v>
                </c:pt>
                <c:pt idx="7205">
                  <c:v>3757.291666666667</c:v>
                </c:pt>
                <c:pt idx="7206">
                  <c:v>3757.8125000000005</c:v>
                </c:pt>
                <c:pt idx="7207">
                  <c:v>3758.3333333333335</c:v>
                </c:pt>
                <c:pt idx="7208">
                  <c:v>3758.854166666667</c:v>
                </c:pt>
                <c:pt idx="7209">
                  <c:v>3759.3750000000005</c:v>
                </c:pt>
                <c:pt idx="7210">
                  <c:v>3759.8958333333335</c:v>
                </c:pt>
                <c:pt idx="7211">
                  <c:v>3760.416666666667</c:v>
                </c:pt>
                <c:pt idx="7212">
                  <c:v>3760.9375000000005</c:v>
                </c:pt>
                <c:pt idx="7213">
                  <c:v>3761.4583333333335</c:v>
                </c:pt>
                <c:pt idx="7214">
                  <c:v>3761.979166666667</c:v>
                </c:pt>
                <c:pt idx="7215">
                  <c:v>3762.5000000000005</c:v>
                </c:pt>
                <c:pt idx="7216">
                  <c:v>3763.0208333333335</c:v>
                </c:pt>
                <c:pt idx="7217">
                  <c:v>3763.541666666667</c:v>
                </c:pt>
                <c:pt idx="7218">
                  <c:v>3764.0625000000005</c:v>
                </c:pt>
                <c:pt idx="7219">
                  <c:v>3764.5833333333335</c:v>
                </c:pt>
                <c:pt idx="7220">
                  <c:v>3765.104166666667</c:v>
                </c:pt>
                <c:pt idx="7221">
                  <c:v>3765.6250000000005</c:v>
                </c:pt>
                <c:pt idx="7222">
                  <c:v>3766.1458333333335</c:v>
                </c:pt>
                <c:pt idx="7223">
                  <c:v>3766.666666666667</c:v>
                </c:pt>
                <c:pt idx="7224">
                  <c:v>3767.1875000000005</c:v>
                </c:pt>
                <c:pt idx="7225">
                  <c:v>3767.7083333333335</c:v>
                </c:pt>
                <c:pt idx="7226">
                  <c:v>3768.229166666667</c:v>
                </c:pt>
                <c:pt idx="7227">
                  <c:v>3768.7500000000005</c:v>
                </c:pt>
                <c:pt idx="7228">
                  <c:v>3769.2708333333335</c:v>
                </c:pt>
                <c:pt idx="7229">
                  <c:v>3769.791666666667</c:v>
                </c:pt>
                <c:pt idx="7230">
                  <c:v>3770.3125000000005</c:v>
                </c:pt>
                <c:pt idx="7231">
                  <c:v>3770.8333333333335</c:v>
                </c:pt>
                <c:pt idx="7232">
                  <c:v>3771.354166666667</c:v>
                </c:pt>
                <c:pt idx="7233">
                  <c:v>3771.8750000000005</c:v>
                </c:pt>
                <c:pt idx="7234">
                  <c:v>3772.3958333333335</c:v>
                </c:pt>
                <c:pt idx="7235">
                  <c:v>3772.916666666667</c:v>
                </c:pt>
                <c:pt idx="7236">
                  <c:v>3773.4375000000005</c:v>
                </c:pt>
                <c:pt idx="7237">
                  <c:v>3773.9583333333335</c:v>
                </c:pt>
                <c:pt idx="7238">
                  <c:v>3774.479166666667</c:v>
                </c:pt>
                <c:pt idx="7239">
                  <c:v>3775.0000000000005</c:v>
                </c:pt>
                <c:pt idx="7240">
                  <c:v>3775.5208333333335</c:v>
                </c:pt>
                <c:pt idx="7241">
                  <c:v>3776.041666666667</c:v>
                </c:pt>
                <c:pt idx="7242">
                  <c:v>3776.5625000000005</c:v>
                </c:pt>
                <c:pt idx="7243">
                  <c:v>3777.0833333333335</c:v>
                </c:pt>
                <c:pt idx="7244">
                  <c:v>3777.604166666667</c:v>
                </c:pt>
                <c:pt idx="7245">
                  <c:v>3778.1250000000005</c:v>
                </c:pt>
                <c:pt idx="7246">
                  <c:v>3778.6458333333335</c:v>
                </c:pt>
                <c:pt idx="7247">
                  <c:v>3779.166666666667</c:v>
                </c:pt>
                <c:pt idx="7248">
                  <c:v>3779.6875000000005</c:v>
                </c:pt>
                <c:pt idx="7249">
                  <c:v>3780.2083333333335</c:v>
                </c:pt>
                <c:pt idx="7250">
                  <c:v>3780.729166666667</c:v>
                </c:pt>
                <c:pt idx="7251">
                  <c:v>3781.2500000000005</c:v>
                </c:pt>
                <c:pt idx="7252">
                  <c:v>3781.7708333333335</c:v>
                </c:pt>
                <c:pt idx="7253">
                  <c:v>3782.291666666667</c:v>
                </c:pt>
                <c:pt idx="7254">
                  <c:v>3782.8125000000005</c:v>
                </c:pt>
                <c:pt idx="7255">
                  <c:v>3783.3333333333335</c:v>
                </c:pt>
                <c:pt idx="7256">
                  <c:v>3783.854166666667</c:v>
                </c:pt>
                <c:pt idx="7257">
                  <c:v>3784.3750000000005</c:v>
                </c:pt>
                <c:pt idx="7258">
                  <c:v>3784.8958333333335</c:v>
                </c:pt>
                <c:pt idx="7259">
                  <c:v>3785.416666666667</c:v>
                </c:pt>
                <c:pt idx="7260">
                  <c:v>3785.9375000000005</c:v>
                </c:pt>
                <c:pt idx="7261">
                  <c:v>3786.4583333333335</c:v>
                </c:pt>
                <c:pt idx="7262">
                  <c:v>3786.979166666667</c:v>
                </c:pt>
                <c:pt idx="7263">
                  <c:v>3787.5000000000005</c:v>
                </c:pt>
                <c:pt idx="7264">
                  <c:v>3788.0208333333335</c:v>
                </c:pt>
                <c:pt idx="7265">
                  <c:v>3788.541666666667</c:v>
                </c:pt>
                <c:pt idx="7266">
                  <c:v>3789.0625000000005</c:v>
                </c:pt>
                <c:pt idx="7267">
                  <c:v>3789.5833333333335</c:v>
                </c:pt>
                <c:pt idx="7268">
                  <c:v>3790.104166666667</c:v>
                </c:pt>
                <c:pt idx="7269">
                  <c:v>3790.6250000000005</c:v>
                </c:pt>
                <c:pt idx="7270">
                  <c:v>3791.1458333333335</c:v>
                </c:pt>
                <c:pt idx="7271">
                  <c:v>3791.666666666667</c:v>
                </c:pt>
                <c:pt idx="7272">
                  <c:v>3792.1875000000005</c:v>
                </c:pt>
                <c:pt idx="7273">
                  <c:v>3792.7083333333335</c:v>
                </c:pt>
                <c:pt idx="7274">
                  <c:v>3793.229166666667</c:v>
                </c:pt>
                <c:pt idx="7275">
                  <c:v>3793.7500000000005</c:v>
                </c:pt>
                <c:pt idx="7276">
                  <c:v>3794.2708333333335</c:v>
                </c:pt>
                <c:pt idx="7277">
                  <c:v>3794.791666666667</c:v>
                </c:pt>
                <c:pt idx="7278">
                  <c:v>3795.3125000000005</c:v>
                </c:pt>
                <c:pt idx="7279">
                  <c:v>3795.8333333333335</c:v>
                </c:pt>
                <c:pt idx="7280">
                  <c:v>3796.354166666667</c:v>
                </c:pt>
                <c:pt idx="7281">
                  <c:v>3796.8750000000005</c:v>
                </c:pt>
                <c:pt idx="7282">
                  <c:v>3797.3958333333335</c:v>
                </c:pt>
                <c:pt idx="7283">
                  <c:v>3797.916666666667</c:v>
                </c:pt>
                <c:pt idx="7284">
                  <c:v>3798.4375000000005</c:v>
                </c:pt>
                <c:pt idx="7285">
                  <c:v>3798.9583333333335</c:v>
                </c:pt>
                <c:pt idx="7286">
                  <c:v>3799.479166666667</c:v>
                </c:pt>
                <c:pt idx="7287">
                  <c:v>3800.0000000000005</c:v>
                </c:pt>
                <c:pt idx="7288">
                  <c:v>3800.5208333333335</c:v>
                </c:pt>
                <c:pt idx="7289">
                  <c:v>3801.041666666667</c:v>
                </c:pt>
                <c:pt idx="7290">
                  <c:v>3801.5625000000005</c:v>
                </c:pt>
                <c:pt idx="7291">
                  <c:v>3802.0833333333335</c:v>
                </c:pt>
                <c:pt idx="7292">
                  <c:v>3802.604166666667</c:v>
                </c:pt>
                <c:pt idx="7293">
                  <c:v>3803.1250000000005</c:v>
                </c:pt>
                <c:pt idx="7294">
                  <c:v>3803.6458333333335</c:v>
                </c:pt>
                <c:pt idx="7295">
                  <c:v>3804.166666666667</c:v>
                </c:pt>
                <c:pt idx="7296">
                  <c:v>3804.6875000000005</c:v>
                </c:pt>
                <c:pt idx="7297">
                  <c:v>3805.2083333333335</c:v>
                </c:pt>
                <c:pt idx="7298">
                  <c:v>3805.729166666667</c:v>
                </c:pt>
                <c:pt idx="7299">
                  <c:v>3806.2500000000005</c:v>
                </c:pt>
                <c:pt idx="7300">
                  <c:v>3806.7708333333335</c:v>
                </c:pt>
                <c:pt idx="7301">
                  <c:v>3807.291666666667</c:v>
                </c:pt>
                <c:pt idx="7302">
                  <c:v>3807.8125000000005</c:v>
                </c:pt>
                <c:pt idx="7303">
                  <c:v>3808.3333333333335</c:v>
                </c:pt>
                <c:pt idx="7304">
                  <c:v>3808.854166666667</c:v>
                </c:pt>
                <c:pt idx="7305">
                  <c:v>3809.3750000000005</c:v>
                </c:pt>
                <c:pt idx="7306">
                  <c:v>3809.8958333333335</c:v>
                </c:pt>
                <c:pt idx="7307">
                  <c:v>3810.416666666667</c:v>
                </c:pt>
                <c:pt idx="7308">
                  <c:v>3810.9375000000005</c:v>
                </c:pt>
                <c:pt idx="7309">
                  <c:v>3811.4583333333335</c:v>
                </c:pt>
                <c:pt idx="7310">
                  <c:v>3811.979166666667</c:v>
                </c:pt>
                <c:pt idx="7311">
                  <c:v>3812.5000000000005</c:v>
                </c:pt>
                <c:pt idx="7312">
                  <c:v>3813.0208333333335</c:v>
                </c:pt>
                <c:pt idx="7313">
                  <c:v>3813.541666666667</c:v>
                </c:pt>
                <c:pt idx="7314">
                  <c:v>3814.0625000000005</c:v>
                </c:pt>
                <c:pt idx="7315">
                  <c:v>3814.5833333333335</c:v>
                </c:pt>
                <c:pt idx="7316">
                  <c:v>3815.104166666667</c:v>
                </c:pt>
                <c:pt idx="7317">
                  <c:v>3815.6250000000005</c:v>
                </c:pt>
                <c:pt idx="7318">
                  <c:v>3816.1458333333335</c:v>
                </c:pt>
                <c:pt idx="7319">
                  <c:v>3816.666666666667</c:v>
                </c:pt>
                <c:pt idx="7320">
                  <c:v>3817.1875000000005</c:v>
                </c:pt>
                <c:pt idx="7321">
                  <c:v>3817.7083333333335</c:v>
                </c:pt>
                <c:pt idx="7322">
                  <c:v>3818.229166666667</c:v>
                </c:pt>
                <c:pt idx="7323">
                  <c:v>3818.7500000000005</c:v>
                </c:pt>
                <c:pt idx="7324">
                  <c:v>3819.2708333333335</c:v>
                </c:pt>
                <c:pt idx="7325">
                  <c:v>3819.791666666667</c:v>
                </c:pt>
                <c:pt idx="7326">
                  <c:v>3820.3125000000005</c:v>
                </c:pt>
                <c:pt idx="7327">
                  <c:v>3820.8333333333335</c:v>
                </c:pt>
                <c:pt idx="7328">
                  <c:v>3821.354166666667</c:v>
                </c:pt>
                <c:pt idx="7329">
                  <c:v>3821.8750000000005</c:v>
                </c:pt>
                <c:pt idx="7330">
                  <c:v>3822.3958333333335</c:v>
                </c:pt>
                <c:pt idx="7331">
                  <c:v>3822.916666666667</c:v>
                </c:pt>
                <c:pt idx="7332">
                  <c:v>3823.4375000000005</c:v>
                </c:pt>
                <c:pt idx="7333">
                  <c:v>3823.9583333333335</c:v>
                </c:pt>
                <c:pt idx="7334">
                  <c:v>3824.479166666667</c:v>
                </c:pt>
                <c:pt idx="7335">
                  <c:v>3825.0000000000005</c:v>
                </c:pt>
                <c:pt idx="7336">
                  <c:v>3825.5208333333335</c:v>
                </c:pt>
                <c:pt idx="7337">
                  <c:v>3826.041666666667</c:v>
                </c:pt>
                <c:pt idx="7338">
                  <c:v>3826.5625000000005</c:v>
                </c:pt>
                <c:pt idx="7339">
                  <c:v>3827.0833333333335</c:v>
                </c:pt>
                <c:pt idx="7340">
                  <c:v>3827.604166666667</c:v>
                </c:pt>
                <c:pt idx="7341">
                  <c:v>3828.1250000000005</c:v>
                </c:pt>
                <c:pt idx="7342">
                  <c:v>3828.6458333333335</c:v>
                </c:pt>
                <c:pt idx="7343">
                  <c:v>3829.166666666667</c:v>
                </c:pt>
                <c:pt idx="7344">
                  <c:v>3829.6875000000005</c:v>
                </c:pt>
                <c:pt idx="7345">
                  <c:v>3830.2083333333335</c:v>
                </c:pt>
                <c:pt idx="7346">
                  <c:v>3830.729166666667</c:v>
                </c:pt>
                <c:pt idx="7347">
                  <c:v>3831.2500000000005</c:v>
                </c:pt>
                <c:pt idx="7348">
                  <c:v>3831.7708333333335</c:v>
                </c:pt>
                <c:pt idx="7349">
                  <c:v>3832.291666666667</c:v>
                </c:pt>
                <c:pt idx="7350">
                  <c:v>3832.8125000000005</c:v>
                </c:pt>
                <c:pt idx="7351">
                  <c:v>3833.3333333333335</c:v>
                </c:pt>
                <c:pt idx="7352">
                  <c:v>3833.854166666667</c:v>
                </c:pt>
                <c:pt idx="7353">
                  <c:v>3834.3750000000005</c:v>
                </c:pt>
                <c:pt idx="7354">
                  <c:v>3834.8958333333335</c:v>
                </c:pt>
                <c:pt idx="7355">
                  <c:v>3835.416666666667</c:v>
                </c:pt>
                <c:pt idx="7356">
                  <c:v>3835.9375000000005</c:v>
                </c:pt>
                <c:pt idx="7357">
                  <c:v>3836.4583333333335</c:v>
                </c:pt>
                <c:pt idx="7358">
                  <c:v>3836.979166666667</c:v>
                </c:pt>
                <c:pt idx="7359">
                  <c:v>3837.5000000000005</c:v>
                </c:pt>
                <c:pt idx="7360">
                  <c:v>3838.0208333333335</c:v>
                </c:pt>
                <c:pt idx="7361">
                  <c:v>3838.541666666667</c:v>
                </c:pt>
                <c:pt idx="7362">
                  <c:v>3839.0625000000005</c:v>
                </c:pt>
                <c:pt idx="7363">
                  <c:v>3839.5833333333335</c:v>
                </c:pt>
                <c:pt idx="7364">
                  <c:v>3840.104166666667</c:v>
                </c:pt>
                <c:pt idx="7365">
                  <c:v>3840.6250000000005</c:v>
                </c:pt>
                <c:pt idx="7366">
                  <c:v>3841.1458333333335</c:v>
                </c:pt>
                <c:pt idx="7367">
                  <c:v>3841.666666666667</c:v>
                </c:pt>
                <c:pt idx="7368">
                  <c:v>3842.1875000000005</c:v>
                </c:pt>
                <c:pt idx="7369">
                  <c:v>3842.7083333333335</c:v>
                </c:pt>
                <c:pt idx="7370">
                  <c:v>3843.229166666667</c:v>
                </c:pt>
                <c:pt idx="7371">
                  <c:v>3843.7500000000005</c:v>
                </c:pt>
                <c:pt idx="7372">
                  <c:v>3844.2708333333335</c:v>
                </c:pt>
                <c:pt idx="7373">
                  <c:v>3844.791666666667</c:v>
                </c:pt>
                <c:pt idx="7374">
                  <c:v>3845.3125000000005</c:v>
                </c:pt>
                <c:pt idx="7375">
                  <c:v>3845.8333333333335</c:v>
                </c:pt>
                <c:pt idx="7376">
                  <c:v>3846.354166666667</c:v>
                </c:pt>
                <c:pt idx="7377">
                  <c:v>3846.8750000000005</c:v>
                </c:pt>
                <c:pt idx="7378">
                  <c:v>3847.3958333333335</c:v>
                </c:pt>
                <c:pt idx="7379">
                  <c:v>3847.916666666667</c:v>
                </c:pt>
                <c:pt idx="7380">
                  <c:v>3848.4375000000005</c:v>
                </c:pt>
                <c:pt idx="7381">
                  <c:v>3848.9583333333335</c:v>
                </c:pt>
                <c:pt idx="7382">
                  <c:v>3849.479166666667</c:v>
                </c:pt>
                <c:pt idx="7383">
                  <c:v>3850.0000000000005</c:v>
                </c:pt>
                <c:pt idx="7384">
                  <c:v>3850.5208333333335</c:v>
                </c:pt>
                <c:pt idx="7385">
                  <c:v>3851.041666666667</c:v>
                </c:pt>
                <c:pt idx="7386">
                  <c:v>3851.5625000000005</c:v>
                </c:pt>
                <c:pt idx="7387">
                  <c:v>3852.0833333333335</c:v>
                </c:pt>
                <c:pt idx="7388">
                  <c:v>3852.604166666667</c:v>
                </c:pt>
                <c:pt idx="7389">
                  <c:v>3853.1250000000005</c:v>
                </c:pt>
                <c:pt idx="7390">
                  <c:v>3853.6458333333335</c:v>
                </c:pt>
                <c:pt idx="7391">
                  <c:v>3854.166666666667</c:v>
                </c:pt>
                <c:pt idx="7392">
                  <c:v>3854.6875000000005</c:v>
                </c:pt>
                <c:pt idx="7393">
                  <c:v>3855.2083333333335</c:v>
                </c:pt>
                <c:pt idx="7394">
                  <c:v>3855.729166666667</c:v>
                </c:pt>
                <c:pt idx="7395">
                  <c:v>3856.2500000000005</c:v>
                </c:pt>
                <c:pt idx="7396">
                  <c:v>3856.7708333333335</c:v>
                </c:pt>
                <c:pt idx="7397">
                  <c:v>3857.291666666667</c:v>
                </c:pt>
                <c:pt idx="7398">
                  <c:v>3857.8125000000005</c:v>
                </c:pt>
                <c:pt idx="7399">
                  <c:v>3858.3333333333335</c:v>
                </c:pt>
                <c:pt idx="7400">
                  <c:v>3858.854166666667</c:v>
                </c:pt>
                <c:pt idx="7401">
                  <c:v>3859.3750000000005</c:v>
                </c:pt>
                <c:pt idx="7402">
                  <c:v>3859.8958333333335</c:v>
                </c:pt>
                <c:pt idx="7403">
                  <c:v>3860.416666666667</c:v>
                </c:pt>
                <c:pt idx="7404">
                  <c:v>3860.9375000000005</c:v>
                </c:pt>
                <c:pt idx="7405">
                  <c:v>3861.4583333333335</c:v>
                </c:pt>
                <c:pt idx="7406">
                  <c:v>3861.979166666667</c:v>
                </c:pt>
                <c:pt idx="7407">
                  <c:v>3862.5000000000005</c:v>
                </c:pt>
                <c:pt idx="7408">
                  <c:v>3863.0208333333335</c:v>
                </c:pt>
                <c:pt idx="7409">
                  <c:v>3863.541666666667</c:v>
                </c:pt>
                <c:pt idx="7410">
                  <c:v>3864.0625000000005</c:v>
                </c:pt>
                <c:pt idx="7411">
                  <c:v>3864.5833333333335</c:v>
                </c:pt>
                <c:pt idx="7412">
                  <c:v>3865.104166666667</c:v>
                </c:pt>
                <c:pt idx="7413">
                  <c:v>3865.6250000000005</c:v>
                </c:pt>
                <c:pt idx="7414">
                  <c:v>3866.1458333333335</c:v>
                </c:pt>
                <c:pt idx="7415">
                  <c:v>3866.666666666667</c:v>
                </c:pt>
                <c:pt idx="7416">
                  <c:v>3867.1875000000005</c:v>
                </c:pt>
                <c:pt idx="7417">
                  <c:v>3867.7083333333335</c:v>
                </c:pt>
                <c:pt idx="7418">
                  <c:v>3868.229166666667</c:v>
                </c:pt>
                <c:pt idx="7419">
                  <c:v>3868.7500000000005</c:v>
                </c:pt>
                <c:pt idx="7420">
                  <c:v>3869.2708333333335</c:v>
                </c:pt>
                <c:pt idx="7421">
                  <c:v>3869.791666666667</c:v>
                </c:pt>
                <c:pt idx="7422">
                  <c:v>3870.3125000000005</c:v>
                </c:pt>
                <c:pt idx="7423">
                  <c:v>3870.8333333333335</c:v>
                </c:pt>
                <c:pt idx="7424">
                  <c:v>3871.354166666667</c:v>
                </c:pt>
                <c:pt idx="7425">
                  <c:v>3871.8750000000005</c:v>
                </c:pt>
                <c:pt idx="7426">
                  <c:v>3872.3958333333335</c:v>
                </c:pt>
                <c:pt idx="7427">
                  <c:v>3872.916666666667</c:v>
                </c:pt>
                <c:pt idx="7428">
                  <c:v>3873.4375000000005</c:v>
                </c:pt>
                <c:pt idx="7429">
                  <c:v>3873.9583333333335</c:v>
                </c:pt>
                <c:pt idx="7430">
                  <c:v>3874.479166666667</c:v>
                </c:pt>
                <c:pt idx="7431">
                  <c:v>3875.0000000000005</c:v>
                </c:pt>
                <c:pt idx="7432">
                  <c:v>3875.5208333333335</c:v>
                </c:pt>
                <c:pt idx="7433">
                  <c:v>3876.041666666667</c:v>
                </c:pt>
                <c:pt idx="7434">
                  <c:v>3876.5625000000005</c:v>
                </c:pt>
                <c:pt idx="7435">
                  <c:v>3877.0833333333335</c:v>
                </c:pt>
                <c:pt idx="7436">
                  <c:v>3877.604166666667</c:v>
                </c:pt>
                <c:pt idx="7437">
                  <c:v>3878.1250000000005</c:v>
                </c:pt>
                <c:pt idx="7438">
                  <c:v>3878.6458333333335</c:v>
                </c:pt>
                <c:pt idx="7439">
                  <c:v>3879.166666666667</c:v>
                </c:pt>
                <c:pt idx="7440">
                  <c:v>3879.6875000000005</c:v>
                </c:pt>
                <c:pt idx="7441">
                  <c:v>3880.2083333333335</c:v>
                </c:pt>
                <c:pt idx="7442">
                  <c:v>3880.729166666667</c:v>
                </c:pt>
                <c:pt idx="7443">
                  <c:v>3881.2500000000005</c:v>
                </c:pt>
                <c:pt idx="7444">
                  <c:v>3881.7708333333335</c:v>
                </c:pt>
                <c:pt idx="7445">
                  <c:v>3882.291666666667</c:v>
                </c:pt>
                <c:pt idx="7446">
                  <c:v>3882.8125000000005</c:v>
                </c:pt>
                <c:pt idx="7447">
                  <c:v>3883.3333333333335</c:v>
                </c:pt>
                <c:pt idx="7448">
                  <c:v>3883.854166666667</c:v>
                </c:pt>
                <c:pt idx="7449">
                  <c:v>3884.3750000000005</c:v>
                </c:pt>
                <c:pt idx="7450">
                  <c:v>3884.8958333333335</c:v>
                </c:pt>
                <c:pt idx="7451">
                  <c:v>3885.416666666667</c:v>
                </c:pt>
                <c:pt idx="7452">
                  <c:v>3885.9375000000005</c:v>
                </c:pt>
                <c:pt idx="7453">
                  <c:v>3886.4583333333335</c:v>
                </c:pt>
                <c:pt idx="7454">
                  <c:v>3886.979166666667</c:v>
                </c:pt>
                <c:pt idx="7455">
                  <c:v>3887.5000000000005</c:v>
                </c:pt>
                <c:pt idx="7456">
                  <c:v>3888.0208333333335</c:v>
                </c:pt>
                <c:pt idx="7457">
                  <c:v>3888.541666666667</c:v>
                </c:pt>
                <c:pt idx="7458">
                  <c:v>3889.0625000000005</c:v>
                </c:pt>
                <c:pt idx="7459">
                  <c:v>3889.5833333333335</c:v>
                </c:pt>
                <c:pt idx="7460">
                  <c:v>3890.104166666667</c:v>
                </c:pt>
                <c:pt idx="7461">
                  <c:v>3890.6250000000005</c:v>
                </c:pt>
                <c:pt idx="7462">
                  <c:v>3891.1458333333335</c:v>
                </c:pt>
                <c:pt idx="7463">
                  <c:v>3891.666666666667</c:v>
                </c:pt>
                <c:pt idx="7464">
                  <c:v>3892.1875000000005</c:v>
                </c:pt>
                <c:pt idx="7465">
                  <c:v>3892.7083333333335</c:v>
                </c:pt>
                <c:pt idx="7466">
                  <c:v>3893.229166666667</c:v>
                </c:pt>
                <c:pt idx="7467">
                  <c:v>3893.7500000000005</c:v>
                </c:pt>
                <c:pt idx="7468">
                  <c:v>3894.2708333333335</c:v>
                </c:pt>
                <c:pt idx="7469">
                  <c:v>3894.791666666667</c:v>
                </c:pt>
                <c:pt idx="7470">
                  <c:v>3895.3125000000005</c:v>
                </c:pt>
                <c:pt idx="7471">
                  <c:v>3895.8333333333335</c:v>
                </c:pt>
                <c:pt idx="7472">
                  <c:v>3896.354166666667</c:v>
                </c:pt>
                <c:pt idx="7473">
                  <c:v>3896.8750000000005</c:v>
                </c:pt>
                <c:pt idx="7474">
                  <c:v>3897.3958333333335</c:v>
                </c:pt>
                <c:pt idx="7475">
                  <c:v>3897.916666666667</c:v>
                </c:pt>
                <c:pt idx="7476">
                  <c:v>3898.4375000000005</c:v>
                </c:pt>
                <c:pt idx="7477">
                  <c:v>3898.9583333333335</c:v>
                </c:pt>
                <c:pt idx="7478">
                  <c:v>3899.479166666667</c:v>
                </c:pt>
                <c:pt idx="7479">
                  <c:v>3900.0000000000005</c:v>
                </c:pt>
                <c:pt idx="7480">
                  <c:v>3900.5208333333335</c:v>
                </c:pt>
                <c:pt idx="7481">
                  <c:v>3901.041666666667</c:v>
                </c:pt>
                <c:pt idx="7482">
                  <c:v>3901.5625000000005</c:v>
                </c:pt>
                <c:pt idx="7483">
                  <c:v>3902.0833333333335</c:v>
                </c:pt>
                <c:pt idx="7484">
                  <c:v>3902.604166666667</c:v>
                </c:pt>
                <c:pt idx="7485">
                  <c:v>3903.1250000000005</c:v>
                </c:pt>
                <c:pt idx="7486">
                  <c:v>3903.6458333333335</c:v>
                </c:pt>
                <c:pt idx="7487">
                  <c:v>3904.166666666667</c:v>
                </c:pt>
                <c:pt idx="7488">
                  <c:v>3904.6875000000005</c:v>
                </c:pt>
                <c:pt idx="7489">
                  <c:v>3905.2083333333335</c:v>
                </c:pt>
                <c:pt idx="7490">
                  <c:v>3905.729166666667</c:v>
                </c:pt>
                <c:pt idx="7491">
                  <c:v>3906.2500000000005</c:v>
                </c:pt>
                <c:pt idx="7492">
                  <c:v>3906.7708333333335</c:v>
                </c:pt>
                <c:pt idx="7493">
                  <c:v>3907.291666666667</c:v>
                </c:pt>
                <c:pt idx="7494">
                  <c:v>3907.8125000000005</c:v>
                </c:pt>
                <c:pt idx="7495">
                  <c:v>3908.3333333333335</c:v>
                </c:pt>
                <c:pt idx="7496">
                  <c:v>3908.854166666667</c:v>
                </c:pt>
                <c:pt idx="7497">
                  <c:v>3909.3750000000005</c:v>
                </c:pt>
                <c:pt idx="7498">
                  <c:v>3909.8958333333335</c:v>
                </c:pt>
                <c:pt idx="7499">
                  <c:v>3910.416666666667</c:v>
                </c:pt>
                <c:pt idx="7500">
                  <c:v>3910.9375000000005</c:v>
                </c:pt>
                <c:pt idx="7501">
                  <c:v>3911.4583333333335</c:v>
                </c:pt>
                <c:pt idx="7502">
                  <c:v>3911.979166666667</c:v>
                </c:pt>
                <c:pt idx="7503">
                  <c:v>3912.5000000000005</c:v>
                </c:pt>
                <c:pt idx="7504">
                  <c:v>3913.0208333333335</c:v>
                </c:pt>
                <c:pt idx="7505">
                  <c:v>3913.541666666667</c:v>
                </c:pt>
                <c:pt idx="7506">
                  <c:v>3914.0625000000005</c:v>
                </c:pt>
                <c:pt idx="7507">
                  <c:v>3914.5833333333335</c:v>
                </c:pt>
                <c:pt idx="7508">
                  <c:v>3915.104166666667</c:v>
                </c:pt>
                <c:pt idx="7509">
                  <c:v>3915.6250000000005</c:v>
                </c:pt>
                <c:pt idx="7510">
                  <c:v>3916.1458333333335</c:v>
                </c:pt>
                <c:pt idx="7511">
                  <c:v>3916.666666666667</c:v>
                </c:pt>
                <c:pt idx="7512">
                  <c:v>3917.1875000000005</c:v>
                </c:pt>
                <c:pt idx="7513">
                  <c:v>3917.7083333333335</c:v>
                </c:pt>
                <c:pt idx="7514">
                  <c:v>3918.229166666667</c:v>
                </c:pt>
                <c:pt idx="7515">
                  <c:v>3918.7500000000005</c:v>
                </c:pt>
                <c:pt idx="7516">
                  <c:v>3919.2708333333335</c:v>
                </c:pt>
                <c:pt idx="7517">
                  <c:v>3919.791666666667</c:v>
                </c:pt>
                <c:pt idx="7518">
                  <c:v>3920.3125000000005</c:v>
                </c:pt>
                <c:pt idx="7519">
                  <c:v>3920.8333333333335</c:v>
                </c:pt>
                <c:pt idx="7520">
                  <c:v>3921.354166666667</c:v>
                </c:pt>
                <c:pt idx="7521">
                  <c:v>3921.8750000000005</c:v>
                </c:pt>
                <c:pt idx="7522">
                  <c:v>3922.3958333333335</c:v>
                </c:pt>
                <c:pt idx="7523">
                  <c:v>3922.916666666667</c:v>
                </c:pt>
                <c:pt idx="7524">
                  <c:v>3923.4375000000005</c:v>
                </c:pt>
                <c:pt idx="7525">
                  <c:v>3923.9583333333335</c:v>
                </c:pt>
                <c:pt idx="7526">
                  <c:v>3924.479166666667</c:v>
                </c:pt>
                <c:pt idx="7527">
                  <c:v>3925.0000000000005</c:v>
                </c:pt>
                <c:pt idx="7528">
                  <c:v>3925.5208333333335</c:v>
                </c:pt>
                <c:pt idx="7529">
                  <c:v>3926.041666666667</c:v>
                </c:pt>
                <c:pt idx="7530">
                  <c:v>3926.5625000000005</c:v>
                </c:pt>
                <c:pt idx="7531">
                  <c:v>3927.0833333333335</c:v>
                </c:pt>
                <c:pt idx="7532">
                  <c:v>3927.604166666667</c:v>
                </c:pt>
                <c:pt idx="7533">
                  <c:v>3928.1250000000005</c:v>
                </c:pt>
                <c:pt idx="7534">
                  <c:v>3928.6458333333335</c:v>
                </c:pt>
                <c:pt idx="7535">
                  <c:v>3929.166666666667</c:v>
                </c:pt>
                <c:pt idx="7536">
                  <c:v>3929.6875000000005</c:v>
                </c:pt>
                <c:pt idx="7537">
                  <c:v>3930.2083333333335</c:v>
                </c:pt>
                <c:pt idx="7538">
                  <c:v>3930.729166666667</c:v>
                </c:pt>
                <c:pt idx="7539">
                  <c:v>3931.2500000000005</c:v>
                </c:pt>
                <c:pt idx="7540">
                  <c:v>3931.7708333333335</c:v>
                </c:pt>
                <c:pt idx="7541">
                  <c:v>3932.291666666667</c:v>
                </c:pt>
                <c:pt idx="7542">
                  <c:v>3932.8125000000005</c:v>
                </c:pt>
                <c:pt idx="7543">
                  <c:v>3933.3333333333335</c:v>
                </c:pt>
                <c:pt idx="7544">
                  <c:v>3933.854166666667</c:v>
                </c:pt>
                <c:pt idx="7545">
                  <c:v>3934.3750000000005</c:v>
                </c:pt>
                <c:pt idx="7546">
                  <c:v>3934.8958333333335</c:v>
                </c:pt>
                <c:pt idx="7547">
                  <c:v>3935.416666666667</c:v>
                </c:pt>
                <c:pt idx="7548">
                  <c:v>3935.9375000000005</c:v>
                </c:pt>
                <c:pt idx="7549">
                  <c:v>3936.4583333333335</c:v>
                </c:pt>
                <c:pt idx="7550">
                  <c:v>3936.979166666667</c:v>
                </c:pt>
                <c:pt idx="7551">
                  <c:v>3937.5000000000005</c:v>
                </c:pt>
                <c:pt idx="7552">
                  <c:v>3938.0208333333335</c:v>
                </c:pt>
                <c:pt idx="7553">
                  <c:v>3938.541666666667</c:v>
                </c:pt>
                <c:pt idx="7554">
                  <c:v>3939.0625000000005</c:v>
                </c:pt>
                <c:pt idx="7555">
                  <c:v>3939.5833333333335</c:v>
                </c:pt>
                <c:pt idx="7556">
                  <c:v>3940.104166666667</c:v>
                </c:pt>
                <c:pt idx="7557">
                  <c:v>3940.6250000000005</c:v>
                </c:pt>
                <c:pt idx="7558">
                  <c:v>3941.1458333333335</c:v>
                </c:pt>
                <c:pt idx="7559">
                  <c:v>3941.666666666667</c:v>
                </c:pt>
                <c:pt idx="7560">
                  <c:v>3942.1875000000005</c:v>
                </c:pt>
                <c:pt idx="7561">
                  <c:v>3942.7083333333335</c:v>
                </c:pt>
                <c:pt idx="7562">
                  <c:v>3943.229166666667</c:v>
                </c:pt>
                <c:pt idx="7563">
                  <c:v>3943.7500000000005</c:v>
                </c:pt>
                <c:pt idx="7564">
                  <c:v>3944.2708333333335</c:v>
                </c:pt>
                <c:pt idx="7565">
                  <c:v>3944.791666666667</c:v>
                </c:pt>
                <c:pt idx="7566">
                  <c:v>3945.3125000000005</c:v>
                </c:pt>
                <c:pt idx="7567">
                  <c:v>3945.8333333333335</c:v>
                </c:pt>
                <c:pt idx="7568">
                  <c:v>3946.354166666667</c:v>
                </c:pt>
                <c:pt idx="7569">
                  <c:v>3946.8750000000005</c:v>
                </c:pt>
                <c:pt idx="7570">
                  <c:v>3947.3958333333335</c:v>
                </c:pt>
                <c:pt idx="7571">
                  <c:v>3947.916666666667</c:v>
                </c:pt>
                <c:pt idx="7572">
                  <c:v>3948.4375000000005</c:v>
                </c:pt>
                <c:pt idx="7573">
                  <c:v>3948.9583333333335</c:v>
                </c:pt>
                <c:pt idx="7574">
                  <c:v>3949.479166666667</c:v>
                </c:pt>
                <c:pt idx="7575">
                  <c:v>3950.0000000000005</c:v>
                </c:pt>
                <c:pt idx="7576">
                  <c:v>3950.5208333333335</c:v>
                </c:pt>
                <c:pt idx="7577">
                  <c:v>3951.041666666667</c:v>
                </c:pt>
                <c:pt idx="7578">
                  <c:v>3951.5625000000005</c:v>
                </c:pt>
                <c:pt idx="7579">
                  <c:v>3952.0833333333335</c:v>
                </c:pt>
                <c:pt idx="7580">
                  <c:v>3952.604166666667</c:v>
                </c:pt>
                <c:pt idx="7581">
                  <c:v>3953.1250000000005</c:v>
                </c:pt>
                <c:pt idx="7582">
                  <c:v>3953.6458333333335</c:v>
                </c:pt>
                <c:pt idx="7583">
                  <c:v>3954.166666666667</c:v>
                </c:pt>
                <c:pt idx="7584">
                  <c:v>3954.6875000000005</c:v>
                </c:pt>
                <c:pt idx="7585">
                  <c:v>3955.2083333333335</c:v>
                </c:pt>
                <c:pt idx="7586">
                  <c:v>3955.729166666667</c:v>
                </c:pt>
                <c:pt idx="7587">
                  <c:v>3956.2500000000005</c:v>
                </c:pt>
                <c:pt idx="7588">
                  <c:v>3956.7708333333335</c:v>
                </c:pt>
                <c:pt idx="7589">
                  <c:v>3957.291666666667</c:v>
                </c:pt>
                <c:pt idx="7590">
                  <c:v>3957.8125000000005</c:v>
                </c:pt>
                <c:pt idx="7591">
                  <c:v>3958.3333333333335</c:v>
                </c:pt>
                <c:pt idx="7592">
                  <c:v>3958.854166666667</c:v>
                </c:pt>
                <c:pt idx="7593">
                  <c:v>3959.3750000000005</c:v>
                </c:pt>
                <c:pt idx="7594">
                  <c:v>3959.8958333333335</c:v>
                </c:pt>
                <c:pt idx="7595">
                  <c:v>3960.416666666667</c:v>
                </c:pt>
                <c:pt idx="7596">
                  <c:v>3960.9375000000005</c:v>
                </c:pt>
                <c:pt idx="7597">
                  <c:v>3961.4583333333335</c:v>
                </c:pt>
                <c:pt idx="7598">
                  <c:v>3961.979166666667</c:v>
                </c:pt>
                <c:pt idx="7599">
                  <c:v>3962.5000000000005</c:v>
                </c:pt>
                <c:pt idx="7600">
                  <c:v>3963.0208333333335</c:v>
                </c:pt>
                <c:pt idx="7601">
                  <c:v>3963.541666666667</c:v>
                </c:pt>
                <c:pt idx="7602">
                  <c:v>3964.0625000000005</c:v>
                </c:pt>
                <c:pt idx="7603">
                  <c:v>3964.5833333333335</c:v>
                </c:pt>
                <c:pt idx="7604">
                  <c:v>3965.104166666667</c:v>
                </c:pt>
                <c:pt idx="7605">
                  <c:v>3965.6250000000005</c:v>
                </c:pt>
                <c:pt idx="7606">
                  <c:v>3966.1458333333335</c:v>
                </c:pt>
                <c:pt idx="7607">
                  <c:v>3966.666666666667</c:v>
                </c:pt>
                <c:pt idx="7608">
                  <c:v>3967.1875000000005</c:v>
                </c:pt>
                <c:pt idx="7609">
                  <c:v>3967.7083333333335</c:v>
                </c:pt>
                <c:pt idx="7610">
                  <c:v>3968.229166666667</c:v>
                </c:pt>
                <c:pt idx="7611">
                  <c:v>3968.7500000000005</c:v>
                </c:pt>
                <c:pt idx="7612">
                  <c:v>3969.2708333333335</c:v>
                </c:pt>
                <c:pt idx="7613">
                  <c:v>3969.791666666667</c:v>
                </c:pt>
                <c:pt idx="7614">
                  <c:v>3970.3125000000005</c:v>
                </c:pt>
                <c:pt idx="7615">
                  <c:v>3970.8333333333335</c:v>
                </c:pt>
                <c:pt idx="7616">
                  <c:v>3971.354166666667</c:v>
                </c:pt>
                <c:pt idx="7617">
                  <c:v>3971.8750000000005</c:v>
                </c:pt>
                <c:pt idx="7618">
                  <c:v>3972.3958333333335</c:v>
                </c:pt>
                <c:pt idx="7619">
                  <c:v>3972.916666666667</c:v>
                </c:pt>
                <c:pt idx="7620">
                  <c:v>3973.4375000000005</c:v>
                </c:pt>
                <c:pt idx="7621">
                  <c:v>3973.9583333333335</c:v>
                </c:pt>
                <c:pt idx="7622">
                  <c:v>3974.479166666667</c:v>
                </c:pt>
                <c:pt idx="7623">
                  <c:v>3975.0000000000005</c:v>
                </c:pt>
                <c:pt idx="7624">
                  <c:v>3975.5208333333335</c:v>
                </c:pt>
                <c:pt idx="7625">
                  <c:v>3976.041666666667</c:v>
                </c:pt>
                <c:pt idx="7626">
                  <c:v>3976.5625000000005</c:v>
                </c:pt>
                <c:pt idx="7627">
                  <c:v>3977.0833333333335</c:v>
                </c:pt>
                <c:pt idx="7628">
                  <c:v>3977.604166666667</c:v>
                </c:pt>
                <c:pt idx="7629">
                  <c:v>3978.1250000000005</c:v>
                </c:pt>
                <c:pt idx="7630">
                  <c:v>3978.6458333333335</c:v>
                </c:pt>
                <c:pt idx="7631">
                  <c:v>3979.166666666667</c:v>
                </c:pt>
                <c:pt idx="7632">
                  <c:v>3979.6875000000005</c:v>
                </c:pt>
                <c:pt idx="7633">
                  <c:v>3980.2083333333335</c:v>
                </c:pt>
                <c:pt idx="7634">
                  <c:v>3980.729166666667</c:v>
                </c:pt>
                <c:pt idx="7635">
                  <c:v>3981.2500000000005</c:v>
                </c:pt>
                <c:pt idx="7636">
                  <c:v>3981.7708333333335</c:v>
                </c:pt>
                <c:pt idx="7637">
                  <c:v>3982.291666666667</c:v>
                </c:pt>
                <c:pt idx="7638">
                  <c:v>3982.8125000000005</c:v>
                </c:pt>
                <c:pt idx="7639">
                  <c:v>3983.3333333333335</c:v>
                </c:pt>
                <c:pt idx="7640">
                  <c:v>3983.854166666667</c:v>
                </c:pt>
                <c:pt idx="7641">
                  <c:v>3984.3750000000005</c:v>
                </c:pt>
                <c:pt idx="7642">
                  <c:v>3984.8958333333335</c:v>
                </c:pt>
                <c:pt idx="7643">
                  <c:v>3985.416666666667</c:v>
                </c:pt>
                <c:pt idx="7644">
                  <c:v>3985.9375000000005</c:v>
                </c:pt>
                <c:pt idx="7645">
                  <c:v>3986.4583333333335</c:v>
                </c:pt>
                <c:pt idx="7646">
                  <c:v>3986.979166666667</c:v>
                </c:pt>
                <c:pt idx="7647">
                  <c:v>3987.5000000000005</c:v>
                </c:pt>
                <c:pt idx="7648">
                  <c:v>3988.0208333333335</c:v>
                </c:pt>
                <c:pt idx="7649">
                  <c:v>3988.541666666667</c:v>
                </c:pt>
                <c:pt idx="7650">
                  <c:v>3989.0625000000005</c:v>
                </c:pt>
                <c:pt idx="7651">
                  <c:v>3989.5833333333335</c:v>
                </c:pt>
                <c:pt idx="7652">
                  <c:v>3990.104166666667</c:v>
                </c:pt>
                <c:pt idx="7653">
                  <c:v>3990.6250000000005</c:v>
                </c:pt>
                <c:pt idx="7654">
                  <c:v>3991.1458333333335</c:v>
                </c:pt>
                <c:pt idx="7655">
                  <c:v>3991.666666666667</c:v>
                </c:pt>
                <c:pt idx="7656">
                  <c:v>3992.1875000000005</c:v>
                </c:pt>
                <c:pt idx="7657">
                  <c:v>3992.7083333333335</c:v>
                </c:pt>
                <c:pt idx="7658">
                  <c:v>3993.229166666667</c:v>
                </c:pt>
                <c:pt idx="7659">
                  <c:v>3993.7500000000005</c:v>
                </c:pt>
                <c:pt idx="7660">
                  <c:v>3994.2708333333335</c:v>
                </c:pt>
                <c:pt idx="7661">
                  <c:v>3994.791666666667</c:v>
                </c:pt>
                <c:pt idx="7662">
                  <c:v>3995.3125000000005</c:v>
                </c:pt>
                <c:pt idx="7663">
                  <c:v>3995.8333333333335</c:v>
                </c:pt>
                <c:pt idx="7664">
                  <c:v>3996.354166666667</c:v>
                </c:pt>
                <c:pt idx="7665">
                  <c:v>3996.8750000000005</c:v>
                </c:pt>
                <c:pt idx="7666">
                  <c:v>3997.3958333333335</c:v>
                </c:pt>
                <c:pt idx="7667">
                  <c:v>3997.916666666667</c:v>
                </c:pt>
                <c:pt idx="7668">
                  <c:v>3998.4375000000005</c:v>
                </c:pt>
                <c:pt idx="7669">
                  <c:v>3998.9583333333335</c:v>
                </c:pt>
                <c:pt idx="7670">
                  <c:v>3999.479166666667</c:v>
                </c:pt>
                <c:pt idx="7671">
                  <c:v>4000.0000000000005</c:v>
                </c:pt>
              </c:numCache>
            </c:numRef>
          </c:cat>
          <c:val>
            <c:numRef>
              <c:f>Sheet1!$E$2:$E$7673</c:f>
              <c:numCache>
                <c:formatCode>0.00</c:formatCode>
                <c:ptCount val="7672"/>
                <c:pt idx="0">
                  <c:v>-65.91674046326105</c:v>
                </c:pt>
                <c:pt idx="1">
                  <c:v>-65.91643481422193</c:v>
                </c:pt>
                <c:pt idx="2">
                  <c:v>-65.915926236009014</c:v>
                </c:pt>
                <c:pt idx="3">
                  <c:v>-65.915215982713207</c:v>
                </c:pt>
                <c:pt idx="4">
                  <c:v>-65.914305807700842</c:v>
                </c:pt>
                <c:pt idx="5">
                  <c:v>-65.913197961258902</c:v>
                </c:pt>
                <c:pt idx="6">
                  <c:v>-65.911895187589408</c:v>
                </c:pt>
                <c:pt idx="7">
                  <c:v>-65.910400721160741</c:v>
                </c:pt>
                <c:pt idx="8">
                  <c:v>-65.908718282432915</c:v>
                </c:pt>
                <c:pt idx="9">
                  <c:v>-65.906852072969002</c:v>
                </c:pt>
                <c:pt idx="10">
                  <c:v>-65.904806769968033</c:v>
                </c:pt>
                <c:pt idx="11">
                  <c:v>-65.902587520224088</c:v>
                </c:pt>
                <c:pt idx="12">
                  <c:v>-65.900199933542652</c:v>
                </c:pt>
                <c:pt idx="13">
                  <c:v>-65.897650075648514</c:v>
                </c:pt>
                <c:pt idx="14">
                  <c:v>-65.894944460609707</c:v>
                </c:pt>
                <c:pt idx="15">
                  <c:v>-65.892090042798429</c:v>
                </c:pt>
                <c:pt idx="16">
                  <c:v>-65.889094208439161</c:v>
                </c:pt>
                <c:pt idx="17">
                  <c:v>-65.88596476676102</c:v>
                </c:pt>
                <c:pt idx="18">
                  <c:v>-65.88270994080203</c:v>
                </c:pt>
                <c:pt idx="19">
                  <c:v>-65.879338357888884</c:v>
                </c:pt>
                <c:pt idx="20">
                  <c:v>-65.875859039841814</c:v>
                </c:pt>
                <c:pt idx="21">
                  <c:v>-65.872281392931967</c:v>
                </c:pt>
                <c:pt idx="22">
                  <c:v>-65.868615197640594</c:v>
                </c:pt>
                <c:pt idx="23">
                  <c:v>-65.8648705982352</c:v>
                </c:pt>
                <c:pt idx="24">
                  <c:v>-65.86105809223497</c:v>
                </c:pt>
                <c:pt idx="25">
                  <c:v>-65.85718851977505</c:v>
                </c:pt>
                <c:pt idx="26">
                  <c:v>-65.85327305292401</c:v>
                </c:pt>
                <c:pt idx="27">
                  <c:v>-65.849323184986673</c:v>
                </c:pt>
                <c:pt idx="28">
                  <c:v>-65.845350719834499</c:v>
                </c:pt>
                <c:pt idx="29">
                  <c:v>-65.841367761283479</c:v>
                </c:pt>
                <c:pt idx="30">
                  <c:v>-65.837386702598323</c:v>
                </c:pt>
                <c:pt idx="31">
                  <c:v>-65.833420216098105</c:v>
                </c:pt>
                <c:pt idx="32">
                  <c:v>-65.829481242956248</c:v>
                </c:pt>
                <c:pt idx="33">
                  <c:v>-65.825582983191026</c:v>
                </c:pt>
                <c:pt idx="34">
                  <c:v>-65.821738885893026</c:v>
                </c:pt>
                <c:pt idx="35">
                  <c:v>-65.817962639726403</c:v>
                </c:pt>
                <c:pt idx="36">
                  <c:v>-65.814268163721621</c:v>
                </c:pt>
                <c:pt idx="37">
                  <c:v>-65.810669598401859</c:v>
                </c:pt>
                <c:pt idx="38">
                  <c:v>-65.807181297265899</c:v>
                </c:pt>
                <c:pt idx="39">
                  <c:v>-65.803817818650757</c:v>
                </c:pt>
                <c:pt idx="40">
                  <c:v>-65.800593918012439</c:v>
                </c:pt>
                <c:pt idx="41">
                  <c:v>-65.797524540638889</c:v>
                </c:pt>
                <c:pt idx="42">
                  <c:v>-65.794624814820608</c:v>
                </c:pt>
                <c:pt idx="43">
                  <c:v>-65.791910045502874</c:v>
                </c:pt>
                <c:pt idx="44">
                  <c:v>-65.789395708456425</c:v>
                </c:pt>
                <c:pt idx="45">
                  <c:v>-65.787097444952366</c:v>
                </c:pt>
                <c:pt idx="46">
                  <c:v>-65.785031056997866</c:v>
                </c:pt>
                <c:pt idx="47">
                  <c:v>-65.783212503131409</c:v>
                </c:pt>
                <c:pt idx="48">
                  <c:v>-65.781657894806102</c:v>
                </c:pt>
                <c:pt idx="49">
                  <c:v>-65.780383493360517</c:v>
                </c:pt>
                <c:pt idx="50">
                  <c:v>-65.779405707633089</c:v>
                </c:pt>
                <c:pt idx="51">
                  <c:v>-65.778741092182727</c:v>
                </c:pt>
                <c:pt idx="52">
                  <c:v>-65.778406346185449</c:v>
                </c:pt>
                <c:pt idx="53">
                  <c:v>-65.7784183129871</c:v>
                </c:pt>
                <c:pt idx="54">
                  <c:v>-65.778793980347444</c:v>
                </c:pt>
                <c:pt idx="55">
                  <c:v>-65.779550481381932</c:v>
                </c:pt>
                <c:pt idx="56">
                  <c:v>-65.780705096224281</c:v>
                </c:pt>
                <c:pt idx="57">
                  <c:v>-65.782275254433515</c:v>
                </c:pt>
                <c:pt idx="58">
                  <c:v>-65.78427853813794</c:v>
                </c:pt>
                <c:pt idx="59">
                  <c:v>-65.786732685969653</c:v>
                </c:pt>
                <c:pt idx="60">
                  <c:v>-65.789655597781831</c:v>
                </c:pt>
                <c:pt idx="61">
                  <c:v>-65.7930653401896</c:v>
                </c:pt>
                <c:pt idx="62">
                  <c:v>-65.796980152935149</c:v>
                </c:pt>
                <c:pt idx="63">
                  <c:v>-65.801418456126058</c:v>
                </c:pt>
                <c:pt idx="64">
                  <c:v>-65.806398858349539</c:v>
                </c:pt>
                <c:pt idx="65">
                  <c:v>-65.811940165709942</c:v>
                </c:pt>
                <c:pt idx="66">
                  <c:v>-65.818061391809493</c:v>
                </c:pt>
                <c:pt idx="67">
                  <c:v>-65.824781768697719</c:v>
                </c:pt>
                <c:pt idx="68">
                  <c:v>-65.832120758850408</c:v>
                </c:pt>
                <c:pt idx="69">
                  <c:v>-65.840098068191665</c:v>
                </c:pt>
                <c:pt idx="70">
                  <c:v>-65.8487336602102</c:v>
                </c:pt>
                <c:pt idx="71">
                  <c:v>-65.858047771227348</c:v>
                </c:pt>
                <c:pt idx="72">
                  <c:v>-65.86806092685373</c:v>
                </c:pt>
                <c:pt idx="73">
                  <c:v>-65.878793959698839</c:v>
                </c:pt>
                <c:pt idx="74">
                  <c:v>-65.890268028393109</c:v>
                </c:pt>
                <c:pt idx="75">
                  <c:v>-65.90250463798337</c:v>
                </c:pt>
                <c:pt idx="76">
                  <c:v>-65.915525661800061</c:v>
                </c:pt>
                <c:pt idx="77">
                  <c:v>-65.929353364834441</c:v>
                </c:pt>
                <c:pt idx="78">
                  <c:v>-65.944010428766759</c:v>
                </c:pt>
                <c:pt idx="79">
                  <c:v>-65.959519978692768</c:v>
                </c:pt>
                <c:pt idx="80">
                  <c:v>-65.975905611698948</c:v>
                </c:pt>
                <c:pt idx="81">
                  <c:v>-65.993191427372196</c:v>
                </c:pt>
                <c:pt idx="82">
                  <c:v>-66.011402060391532</c:v>
                </c:pt>
                <c:pt idx="83">
                  <c:v>-66.030562715336274</c:v>
                </c:pt>
                <c:pt idx="84">
                  <c:v>-66.05069920387281</c:v>
                </c:pt>
                <c:pt idx="85">
                  <c:v>-66.071837984480865</c:v>
                </c:pt>
                <c:pt idx="86">
                  <c:v>-66.094006204921612</c:v>
                </c:pt>
                <c:pt idx="87">
                  <c:v>-66.11723174764785</c:v>
                </c:pt>
                <c:pt idx="88">
                  <c:v>-66.141543278381306</c:v>
                </c:pt>
                <c:pt idx="89">
                  <c:v>-66.166970298127609</c:v>
                </c:pt>
                <c:pt idx="90">
                  <c:v>-66.19354319888329</c:v>
                </c:pt>
                <c:pt idx="91">
                  <c:v>-66.22129332336317</c:v>
                </c:pt>
                <c:pt idx="92">
                  <c:v>-66.250253029082046</c:v>
                </c:pt>
                <c:pt idx="93">
                  <c:v>-66.280455757167275</c:v>
                </c:pt>
                <c:pt idx="94">
                  <c:v>-66.311936106322548</c:v>
                </c:pt>
                <c:pt idx="95">
                  <c:v>-66.344729912412618</c:v>
                </c:pt>
                <c:pt idx="96">
                  <c:v>-66.378874334166255</c:v>
                </c:pt>
                <c:pt idx="97">
                  <c:v>-66.414407945606001</c:v>
                </c:pt>
                <c:pt idx="98">
                  <c:v>-66.451370835810636</c:v>
                </c:pt>
                <c:pt idx="99">
                  <c:v>-66.489804716749006</c:v>
                </c:pt>
                <c:pt idx="100">
                  <c:v>-66.529753039968384</c:v>
                </c:pt>
                <c:pt idx="101">
                  <c:v>-66.571261123050064</c:v>
                </c:pt>
                <c:pt idx="102">
                  <c:v>-66.614376286814888</c:v>
                </c:pt>
                <c:pt idx="103">
                  <c:v>-66.659148004424736</c:v>
                </c:pt>
                <c:pt idx="104">
                  <c:v>-66.705628063640916</c:v>
                </c:pt>
                <c:pt idx="105">
                  <c:v>-66.753870743669367</c:v>
                </c:pt>
                <c:pt idx="106">
                  <c:v>-66.803933008220952</c:v>
                </c:pt>
                <c:pt idx="107">
                  <c:v>-66.855874716610771</c:v>
                </c:pt>
                <c:pt idx="108">
                  <c:v>-66.909758854983991</c:v>
                </c:pt>
                <c:pt idx="109">
                  <c:v>-66.965651790024879</c:v>
                </c:pt>
                <c:pt idx="110">
                  <c:v>-67.023623547880476</c:v>
                </c:pt>
                <c:pt idx="111">
                  <c:v>-67.083748121328995</c:v>
                </c:pt>
                <c:pt idx="112">
                  <c:v>-67.146103808800234</c:v>
                </c:pt>
                <c:pt idx="113">
                  <c:v>-67.210773589260299</c:v>
                </c:pt>
                <c:pt idx="114">
                  <c:v>-67.277845537674438</c:v>
                </c:pt>
                <c:pt idx="115">
                  <c:v>-67.347413286467557</c:v>
                </c:pt>
                <c:pt idx="116">
                  <c:v>-67.419576539252489</c:v>
                </c:pt>
                <c:pt idx="117">
                  <c:v>-67.494441644132451</c:v>
                </c:pt>
                <c:pt idx="118">
                  <c:v>-67.572122235132866</c:v>
                </c:pt>
                <c:pt idx="119">
                  <c:v>-67.652739951714707</c:v>
                </c:pt>
                <c:pt idx="120">
                  <c:v>-67.736425248125045</c:v>
                </c:pt>
                <c:pt idx="121">
                  <c:v>-67.823318306450588</c:v>
                </c:pt>
                <c:pt idx="122">
                  <c:v>-67.913570069750719</c:v>
                </c:pt>
                <c:pt idx="123">
                  <c:v>-68.007343414824334</c:v>
                </c:pt>
                <c:pt idx="124">
                  <c:v>-68.104814487916912</c:v>
                </c:pt>
                <c:pt idx="125">
                  <c:v>-68.206174231369957</c:v>
                </c:pt>
                <c:pt idx="126">
                  <c:v>-68.311630135016856</c:v>
                </c:pt>
                <c:pt idx="127">
                  <c:v>-68.421408253272176</c:v>
                </c:pt>
                <c:pt idx="128">
                  <c:v>-68.535755537879609</c:v>
                </c:pt>
                <c:pt idx="129">
                  <c:v>-68.654942547607348</c:v>
                </c:pt>
                <c:pt idx="130">
                  <c:v>-68.779266610457782</c:v>
                </c:pt>
                <c:pt idx="131">
                  <c:v>-68.909055532368214</c:v>
                </c:pt>
                <c:pt idx="132">
                  <c:v>-69.04467196980967</c:v>
                </c:pt>
                <c:pt idx="133">
                  <c:v>-69.18651861440614</c:v>
                </c:pt>
                <c:pt idx="134">
                  <c:v>-69.335044377510087</c:v>
                </c:pt>
                <c:pt idx="135">
                  <c:v>-69.490751815724423</c:v>
                </c:pt>
                <c:pt idx="136">
                  <c:v>-69.654206108682615</c:v>
                </c:pt>
                <c:pt idx="137">
                  <c:v>-69.826045995799689</c:v>
                </c:pt>
                <c:pt idx="138">
                  <c:v>-70.006997208429752</c:v>
                </c:pt>
                <c:pt idx="139">
                  <c:v>-70.197889113735485</c:v>
                </c:pt>
                <c:pt idx="140">
                  <c:v>-70.399675538405319</c:v>
                </c:pt>
                <c:pt idx="141">
                  <c:v>-70.613461098888237</c:v>
                </c:pt>
                <c:pt idx="142">
                  <c:v>-70.840534883913392</c:v>
                </c:pt>
                <c:pt idx="143">
                  <c:v>-71.08241409939366</c:v>
                </c:pt>
                <c:pt idx="144">
                  <c:v>-71.340901435574068</c:v>
                </c:pt>
                <c:pt idx="145">
                  <c:v>-71.618161683357343</c:v>
                </c:pt>
                <c:pt idx="146">
                  <c:v>-71.916825911945097</c:v>
                </c:pt>
                <c:pt idx="147">
                  <c:v>-72.240136034603438</c:v>
                </c:pt>
                <c:pt idx="148">
                  <c:v>-72.592150143474498</c:v>
                </c:pt>
                <c:pt idx="149">
                  <c:v>-72.97804210460869</c:v>
                </c:pt>
                <c:pt idx="150">
                  <c:v>-73.404552635915934</c:v>
                </c:pt>
                <c:pt idx="151">
                  <c:v>-73.88069422781679</c:v>
                </c:pt>
                <c:pt idx="152">
                  <c:v>-74.418903321324848</c:v>
                </c:pt>
                <c:pt idx="153">
                  <c:v>-75.037030439502942</c:v>
                </c:pt>
                <c:pt idx="154">
                  <c:v>-75.762026077496301</c:v>
                </c:pt>
                <c:pt idx="155">
                  <c:v>-76.637419564392843</c:v>
                </c:pt>
                <c:pt idx="156">
                  <c:v>-77.740520064140895</c:v>
                </c:pt>
                <c:pt idx="157">
                  <c:v>-79.230032209231112</c:v>
                </c:pt>
                <c:pt idx="158">
                  <c:v>-81.526205389195084</c:v>
                </c:pt>
                <c:pt idx="159">
                  <c:v>-86.741299735318364</c:v>
                </c:pt>
                <c:pt idx="160">
                  <c:v>-85.503931469341182</c:v>
                </c:pt>
                <c:pt idx="161">
                  <c:v>-81.100272268949553</c:v>
                </c:pt>
                <c:pt idx="162">
                  <c:v>-78.955512790121603</c:v>
                </c:pt>
                <c:pt idx="163">
                  <c:v>-77.524040629411616</c:v>
                </c:pt>
                <c:pt idx="164">
                  <c:v>-76.447910680719303</c:v>
                </c:pt>
                <c:pt idx="165">
                  <c:v>-75.58539170845232</c:v>
                </c:pt>
                <c:pt idx="166">
                  <c:v>-74.865703926836744</c:v>
                </c:pt>
                <c:pt idx="167">
                  <c:v>-74.24836817767536</c:v>
                </c:pt>
                <c:pt idx="168">
                  <c:v>-73.708051978422986</c:v>
                </c:pt>
                <c:pt idx="169">
                  <c:v>-73.227844569511817</c:v>
                </c:pt>
                <c:pt idx="170">
                  <c:v>-72.795894062857968</c:v>
                </c:pt>
                <c:pt idx="171">
                  <c:v>-72.403571788451046</c:v>
                </c:pt>
                <c:pt idx="172">
                  <c:v>-72.044400439932531</c:v>
                </c:pt>
                <c:pt idx="173">
                  <c:v>-71.713393777430511</c:v>
                </c:pt>
                <c:pt idx="174">
                  <c:v>-71.40663170910949</c:v>
                </c:pt>
                <c:pt idx="175">
                  <c:v>-71.120976730961431</c:v>
                </c:pt>
                <c:pt idx="176">
                  <c:v>-70.853878797535813</c:v>
                </c:pt>
                <c:pt idx="177">
                  <c:v>-70.603237464605058</c:v>
                </c:pt>
                <c:pt idx="178">
                  <c:v>-70.367302245912484</c:v>
                </c:pt>
                <c:pt idx="179">
                  <c:v>-70.144599137891944</c:v>
                </c:pt>
                <c:pt idx="180">
                  <c:v>-69.93387547592161</c:v>
                </c:pt>
                <c:pt idx="181">
                  <c:v>-69.734057894067902</c:v>
                </c:pt>
                <c:pt idx="182">
                  <c:v>-69.544219821011268</c:v>
                </c:pt>
                <c:pt idx="183">
                  <c:v>-69.363556028985286</c:v>
                </c:pt>
                <c:pt idx="184">
                  <c:v>-69.191362475609452</c:v>
                </c:pt>
                <c:pt idx="185">
                  <c:v>-69.027020170571319</c:v>
                </c:pt>
                <c:pt idx="186">
                  <c:v>-68.86998214001872</c:v>
                </c:pt>
                <c:pt idx="187">
                  <c:v>-68.719762801467994</c:v>
                </c:pt>
                <c:pt idx="188">
                  <c:v>-68.575929233602167</c:v>
                </c:pt>
                <c:pt idx="189">
                  <c:v>-68.438093949635061</c:v>
                </c:pt>
                <c:pt idx="190">
                  <c:v>-68.305908874016637</c:v>
                </c:pt>
                <c:pt idx="191">
                  <c:v>-68.179060290003036</c:v>
                </c:pt>
                <c:pt idx="192">
                  <c:v>-68.057264576428125</c:v>
                </c:pt>
                <c:pt idx="193">
                  <c:v>-67.940264590386846</c:v>
                </c:pt>
                <c:pt idx="194">
                  <c:v>-67.827826582137988</c:v>
                </c:pt>
                <c:pt idx="195">
                  <c:v>-67.719737551129228</c:v>
                </c:pt>
                <c:pt idx="196">
                  <c:v>-67.615802969798452</c:v>
                </c:pt>
                <c:pt idx="197">
                  <c:v>-67.515844815674868</c:v>
                </c:pt>
                <c:pt idx="198">
                  <c:v>-67.419699863200208</c:v>
                </c:pt>
                <c:pt idx="199">
                  <c:v>-67.327218195448097</c:v>
                </c:pt>
                <c:pt idx="200">
                  <c:v>-67.238261902848777</c:v>
                </c:pt>
                <c:pt idx="201">
                  <c:v>-67.152703941680329</c:v>
                </c:pt>
                <c:pt idx="202">
                  <c:v>-67.070427129574753</c:v>
                </c:pt>
                <c:pt idx="203">
                  <c:v>-66.991323259040769</c:v>
                </c:pt>
                <c:pt idx="204">
                  <c:v>-66.915292312984192</c:v>
                </c:pt>
                <c:pt idx="205">
                  <c:v>-66.842241768743918</c:v>
                </c:pt>
                <c:pt idx="206">
                  <c:v>-66.77208597917641</c:v>
                </c:pt>
                <c:pt idx="207">
                  <c:v>-66.704745621064632</c:v>
                </c:pt>
                <c:pt idx="208">
                  <c:v>-66.640147202527743</c:v>
                </c:pt>
                <c:pt idx="209">
                  <c:v>-66.578222622319942</c:v>
                </c:pt>
                <c:pt idx="210">
                  <c:v>-66.518908774889724</c:v>
                </c:pt>
                <c:pt idx="211">
                  <c:v>-66.462147195938286</c:v>
                </c:pt>
                <c:pt idx="212">
                  <c:v>-66.407883743908968</c:v>
                </c:pt>
                <c:pt idx="213">
                  <c:v>-66.356068313476939</c:v>
                </c:pt>
                <c:pt idx="214">
                  <c:v>-66.30665457759865</c:v>
                </c:pt>
                <c:pt idx="215">
                  <c:v>-66.259599755151783</c:v>
                </c:pt>
                <c:pt idx="216">
                  <c:v>-66.214864401553811</c:v>
                </c:pt>
                <c:pt idx="217">
                  <c:v>-66.172412220105571</c:v>
                </c:pt>
                <c:pt idx="218">
                  <c:v>-66.132209892061113</c:v>
                </c:pt>
                <c:pt idx="219">
                  <c:v>-66.09422692369732</c:v>
                </c:pt>
                <c:pt idx="220">
                  <c:v>-66.058435508859333</c:v>
                </c:pt>
                <c:pt idx="221">
                  <c:v>-66.0248104056475</c:v>
                </c:pt>
                <c:pt idx="222">
                  <c:v>-65.993328826086454</c:v>
                </c:pt>
                <c:pt idx="223">
                  <c:v>-65.963970337751391</c:v>
                </c:pt>
                <c:pt idx="224">
                  <c:v>-65.936716776450979</c:v>
                </c:pt>
                <c:pt idx="225">
                  <c:v>-65.911552169224251</c:v>
                </c:pt>
                <c:pt idx="226">
                  <c:v>-65.888462666940939</c:v>
                </c:pt>
                <c:pt idx="227">
                  <c:v>-65.867436485949668</c:v>
                </c:pt>
                <c:pt idx="228">
                  <c:v>-65.848463858275451</c:v>
                </c:pt>
                <c:pt idx="229">
                  <c:v>-65.831536989955296</c:v>
                </c:pt>
                <c:pt idx="230">
                  <c:v>-65.816650027145457</c:v>
                </c:pt>
                <c:pt idx="231">
                  <c:v>-65.803799029750408</c:v>
                </c:pt>
                <c:pt idx="232">
                  <c:v>-65.792981952338806</c:v>
                </c:pt>
                <c:pt idx="233">
                  <c:v>-65.784198632196251</c:v>
                </c:pt>
                <c:pt idx="234">
                  <c:v>-65.777450784404834</c:v>
                </c:pt>
                <c:pt idx="235">
                  <c:v>-65.772742003930972</c:v>
                </c:pt>
                <c:pt idx="236">
                  <c:v>-65.770077774691558</c:v>
                </c:pt>
                <c:pt idx="237">
                  <c:v>-65.76946548572748</c:v>
                </c:pt>
                <c:pt idx="238">
                  <c:v>-65.770914454529958</c:v>
                </c:pt>
                <c:pt idx="239">
                  <c:v>-65.774435957782188</c:v>
                </c:pt>
                <c:pt idx="240">
                  <c:v>-65.780043269691546</c:v>
                </c:pt>
                <c:pt idx="241">
                  <c:v>-65.787751708268246</c:v>
                </c:pt>
                <c:pt idx="242">
                  <c:v>-65.797578689897023</c:v>
                </c:pt>
                <c:pt idx="243">
                  <c:v>-65.809543792655262</c:v>
                </c:pt>
                <c:pt idx="244">
                  <c:v>-65.82366882891769</c:v>
                </c:pt>
                <c:pt idx="245">
                  <c:v>-65.839977927857461</c:v>
                </c:pt>
                <c:pt idx="246">
                  <c:v>-65.858497628547696</c:v>
                </c:pt>
                <c:pt idx="247">
                  <c:v>-65.879256984501183</c:v>
                </c:pt>
                <c:pt idx="248">
                  <c:v>-65.902287680587051</c:v>
                </c:pt>
                <c:pt idx="249">
                  <c:v>-65.927624163394427</c:v>
                </c:pt>
                <c:pt idx="250">
                  <c:v>-65.955303786289505</c:v>
                </c:pt>
                <c:pt idx="251">
                  <c:v>-65.985366970555532</c:v>
                </c:pt>
                <c:pt idx="252">
                  <c:v>-66.017857384249538</c:v>
                </c:pt>
                <c:pt idx="253">
                  <c:v>-66.052822140584468</c:v>
                </c:pt>
                <c:pt idx="254">
                  <c:v>-66.090312017946346</c:v>
                </c:pt>
                <c:pt idx="255">
                  <c:v>-66.130381703948842</c:v>
                </c:pt>
                <c:pt idx="256">
                  <c:v>-66.173090066272067</c:v>
                </c:pt>
                <c:pt idx="257">
                  <c:v>-66.218500453443824</c:v>
                </c:pt>
                <c:pt idx="258">
                  <c:v>-66.266681029188874</c:v>
                </c:pt>
                <c:pt idx="259">
                  <c:v>-66.317705144548469</c:v>
                </c:pt>
                <c:pt idx="260">
                  <c:v>-66.371651752586601</c:v>
                </c:pt>
                <c:pt idx="261">
                  <c:v>-66.428605871303219</c:v>
                </c:pt>
                <c:pt idx="262">
                  <c:v>-66.488659101266578</c:v>
                </c:pt>
                <c:pt idx="263">
                  <c:v>-66.551910205528785</c:v>
                </c:pt>
                <c:pt idx="264">
                  <c:v>-66.6184657607362</c:v>
                </c:pt>
                <c:pt idx="265">
                  <c:v>-66.688440889795743</c:v>
                </c:pt>
                <c:pt idx="266">
                  <c:v>-66.761960088377322</c:v>
                </c:pt>
                <c:pt idx="267">
                  <c:v>-66.839158159710493</c:v>
                </c:pt>
                <c:pt idx="268">
                  <c:v>-66.920181274854556</c:v>
                </c:pt>
                <c:pt idx="269">
                  <c:v>-67.005188178878143</c:v>
                </c:pt>
                <c:pt idx="270">
                  <c:v>-67.094351567465694</c:v>
                </c:pt>
                <c:pt idx="271">
                  <c:v>-67.187859663333342</c:v>
                </c:pt>
                <c:pt idx="272">
                  <c:v>-67.285918028048968</c:v>
                </c:pt>
                <c:pt idx="273">
                  <c:v>-67.388751652428326</c:v>
                </c:pt>
                <c:pt idx="274">
                  <c:v>-67.496607378253529</c:v>
                </c:pt>
                <c:pt idx="275">
                  <c:v>-67.609756716117232</c:v>
                </c:pt>
                <c:pt idx="276">
                  <c:v>-67.728499139516074</c:v>
                </c:pt>
                <c:pt idx="277">
                  <c:v>-67.85316595485348</c:v>
                </c:pt>
                <c:pt idx="278">
                  <c:v>-67.984124872351558</c:v>
                </c:pt>
                <c:pt idx="279">
                  <c:v>-68.121785435587952</c:v>
                </c:pt>
                <c:pt idx="280">
                  <c:v>-68.266605510609722</c:v>
                </c:pt>
                <c:pt idx="281">
                  <c:v>-68.419099092516163</c:v>
                </c:pt>
                <c:pt idx="282">
                  <c:v>-68.579845763888173</c:v>
                </c:pt>
                <c:pt idx="283">
                  <c:v>-68.749502242832619</c:v>
                </c:pt>
                <c:pt idx="284">
                  <c:v>-68.928816600048705</c:v>
                </c:pt>
                <c:pt idx="285">
                  <c:v>-69.118645920936373</c:v>
                </c:pt>
                <c:pt idx="286">
                  <c:v>-69.319978465483644</c:v>
                </c:pt>
                <c:pt idx="287">
                  <c:v>-69.533961774235365</c:v>
                </c:pt>
                <c:pt idx="288">
                  <c:v>-69.76193874379571</c:v>
                </c:pt>
                <c:pt idx="289">
                  <c:v>-70.005494547261762</c:v>
                </c:pt>
                <c:pt idx="290">
                  <c:v>-70.266518563161924</c:v>
                </c:pt>
                <c:pt idx="291">
                  <c:v>-70.547287469869943</c:v>
                </c:pt>
                <c:pt idx="292">
                  <c:v>-70.850578826649311</c:v>
                </c:pt>
                <c:pt idx="293">
                  <c:v>-71.179829633979637</c:v>
                </c:pt>
                <c:pt idx="294">
                  <c:v>-71.539363100450018</c:v>
                </c:pt>
                <c:pt idx="295">
                  <c:v>-71.934722166097913</c:v>
                </c:pt>
                <c:pt idx="296">
                  <c:v>-72.373176420353204</c:v>
                </c:pt>
                <c:pt idx="297">
                  <c:v>-72.864523275787704</c:v>
                </c:pt>
                <c:pt idx="298">
                  <c:v>-73.422415618931637</c:v>
                </c:pt>
                <c:pt idx="299">
                  <c:v>-74.066694807669876</c:v>
                </c:pt>
                <c:pt idx="300">
                  <c:v>-74.827808386022113</c:v>
                </c:pt>
                <c:pt idx="301">
                  <c:v>-75.75604475479804</c:v>
                </c:pt>
                <c:pt idx="302">
                  <c:v>-76.943695131419446</c:v>
                </c:pt>
                <c:pt idx="303">
                  <c:v>-78.590657525056415</c:v>
                </c:pt>
                <c:pt idx="304">
                  <c:v>-81.286834751677588</c:v>
                </c:pt>
                <c:pt idx="305">
                  <c:v>-89.902250499670714</c:v>
                </c:pt>
                <c:pt idx="306">
                  <c:v>-82.675039812384881</c:v>
                </c:pt>
                <c:pt idx="307">
                  <c:v>-79.269138928364995</c:v>
                </c:pt>
                <c:pt idx="308">
                  <c:v>-77.383104742013828</c:v>
                </c:pt>
                <c:pt idx="309">
                  <c:v>-76.072503167294428</c:v>
                </c:pt>
                <c:pt idx="310">
                  <c:v>-75.067635195776546</c:v>
                </c:pt>
                <c:pt idx="311">
                  <c:v>-74.253043334487714</c:v>
                </c:pt>
                <c:pt idx="312">
                  <c:v>-73.568533023932844</c:v>
                </c:pt>
                <c:pt idx="313">
                  <c:v>-72.978712468332418</c:v>
                </c:pt>
                <c:pt idx="314">
                  <c:v>-72.460998808631956</c:v>
                </c:pt>
                <c:pt idx="315">
                  <c:v>-72.000098284926764</c:v>
                </c:pt>
                <c:pt idx="316">
                  <c:v>-71.585172712305535</c:v>
                </c:pt>
                <c:pt idx="317">
                  <c:v>-71.208261716249098</c:v>
                </c:pt>
                <c:pt idx="318">
                  <c:v>-70.86334694182311</c:v>
                </c:pt>
                <c:pt idx="319">
                  <c:v>-70.545768239162612</c:v>
                </c:pt>
                <c:pt idx="320">
                  <c:v>-70.251844016988912</c:v>
                </c:pt>
                <c:pt idx="321">
                  <c:v>-69.978615658037228</c:v>
                </c:pt>
                <c:pt idx="322">
                  <c:v>-69.723670318783448</c:v>
                </c:pt>
                <c:pt idx="323">
                  <c:v>-69.485014927216298</c:v>
                </c:pt>
                <c:pt idx="324">
                  <c:v>-69.260984594614101</c:v>
                </c:pt>
                <c:pt idx="325">
                  <c:v>-69.050174745392724</c:v>
                </c:pt>
                <c:pt idx="326">
                  <c:v>-68.851389957293563</c:v>
                </c:pt>
                <c:pt idx="327">
                  <c:v>-68.663604806913824</c:v>
                </c:pt>
                <c:pt idx="328">
                  <c:v>-68.485933492193681</c:v>
                </c:pt>
                <c:pt idx="329">
                  <c:v>-68.317605973057923</c:v>
                </c:pt>
                <c:pt idx="330">
                  <c:v>-68.15794902199687</c:v>
                </c:pt>
                <c:pt idx="331">
                  <c:v>-68.006371021035676</c:v>
                </c:pt>
                <c:pt idx="332">
                  <c:v>-67.862349651267223</c:v>
                </c:pt>
                <c:pt idx="333">
                  <c:v>-67.725421839844273</c:v>
                </c:pt>
                <c:pt idx="334">
                  <c:v>-67.595175486478652</c:v>
                </c:pt>
                <c:pt idx="335">
                  <c:v>-67.47124260554088</c:v>
                </c:pt>
                <c:pt idx="336">
                  <c:v>-67.35329360401434</c:v>
                </c:pt>
                <c:pt idx="337">
                  <c:v>-67.241032478018781</c:v>
                </c:pt>
                <c:pt idx="338">
                  <c:v>-67.134192757793429</c:v>
                </c:pt>
                <c:pt idx="339">
                  <c:v>-67.032534066714121</c:v>
                </c:pt>
                <c:pt idx="340">
                  <c:v>-66.935839187470961</c:v>
                </c:pt>
                <c:pt idx="341">
                  <c:v>-66.843911549652802</c:v>
                </c:pt>
                <c:pt idx="342">
                  <c:v>-66.756573069611022</c:v>
                </c:pt>
                <c:pt idx="343">
                  <c:v>-66.67366228647397</c:v>
                </c:pt>
                <c:pt idx="344">
                  <c:v>-66.595032748438484</c:v>
                </c:pt>
                <c:pt idx="345">
                  <c:v>-66.520551611752012</c:v>
                </c:pt>
                <c:pt idx="346">
                  <c:v>-66.450098421294172</c:v>
                </c:pt>
                <c:pt idx="347">
                  <c:v>-66.383564047047741</c:v>
                </c:pt>
                <c:pt idx="348">
                  <c:v>-66.320849755043412</c:v>
                </c:pt>
                <c:pt idx="349">
                  <c:v>-66.261866394868619</c:v>
                </c:pt>
                <c:pt idx="350">
                  <c:v>-66.206533688773391</c:v>
                </c:pt>
                <c:pt idx="351">
                  <c:v>-66.154779609741212</c:v>
                </c:pt>
                <c:pt idx="352">
                  <c:v>-66.10653983794333</c:v>
                </c:pt>
                <c:pt idx="353">
                  <c:v>-66.061757286602457</c:v>
                </c:pt>
                <c:pt idx="354">
                  <c:v>-66.020381689741697</c:v>
                </c:pt>
                <c:pt idx="355">
                  <c:v>-65.982369245419576</c:v>
                </c:pt>
                <c:pt idx="356">
                  <c:v>-65.947682309139068</c:v>
                </c:pt>
                <c:pt idx="357">
                  <c:v>-65.916289132906002</c:v>
                </c:pt>
                <c:pt idx="358">
                  <c:v>-65.888163646219795</c:v>
                </c:pt>
                <c:pt idx="359">
                  <c:v>-65.863285275930224</c:v>
                </c:pt>
                <c:pt idx="360">
                  <c:v>-65.841638802453687</c:v>
                </c:pt>
                <c:pt idx="361">
                  <c:v>-65.823214250395424</c:v>
                </c:pt>
                <c:pt idx="362">
                  <c:v>-65.808006812110818</c:v>
                </c:pt>
                <c:pt idx="363">
                  <c:v>-65.79601680313435</c:v>
                </c:pt>
                <c:pt idx="364">
                  <c:v>-65.787249648898268</c:v>
                </c:pt>
                <c:pt idx="365">
                  <c:v>-65.781715902518528</c:v>
                </c:pt>
                <c:pt idx="366">
                  <c:v>-65.779431293840943</c:v>
                </c:pt>
                <c:pt idx="367">
                  <c:v>-65.780416810375215</c:v>
                </c:pt>
                <c:pt idx="368">
                  <c:v>-65.784698811120421</c:v>
                </c:pt>
                <c:pt idx="369">
                  <c:v>-65.792309174782289</c:v>
                </c:pt>
                <c:pt idx="370">
                  <c:v>-65.803285484305363</c:v>
                </c:pt>
                <c:pt idx="371">
                  <c:v>-65.817671250221224</c:v>
                </c:pt>
                <c:pt idx="372">
                  <c:v>-65.835516175858146</c:v>
                </c:pt>
                <c:pt idx="373">
                  <c:v>-65.856876468130253</c:v>
                </c:pt>
                <c:pt idx="374">
                  <c:v>-65.881815198368784</c:v>
                </c:pt>
                <c:pt idx="375">
                  <c:v>-65.910402718530861</c:v>
                </c:pt>
                <c:pt idx="376">
                  <c:v>-65.942717139097127</c:v>
                </c:pt>
                <c:pt idx="377">
                  <c:v>-65.978844876197869</c:v>
                </c:pt>
                <c:pt idx="378">
                  <c:v>-66.018881276814923</c:v>
                </c:pt>
                <c:pt idx="379">
                  <c:v>-66.062931332667617</c:v>
                </c:pt>
                <c:pt idx="380">
                  <c:v>-66.111110495242315</c:v>
                </c:pt>
                <c:pt idx="381">
                  <c:v>-66.163545606902602</c:v>
                </c:pt>
                <c:pt idx="382">
                  <c:v>-66.220375965826918</c:v>
                </c:pt>
                <c:pt idx="383">
                  <c:v>-66.281754546047239</c:v>
                </c:pt>
                <c:pt idx="384">
                  <c:v>-66.347849398112004</c:v>
                </c:pt>
                <c:pt idx="385">
                  <c:v>-66.41884526120441</c:v>
                </c:pt>
                <c:pt idx="386">
                  <c:v>-66.494945424023086</c:v>
                </c:pt>
                <c:pt idx="387">
                  <c:v>-66.576373879886418</c:v>
                </c:pt>
                <c:pt idx="388">
                  <c:v>-66.663377831720879</c:v>
                </c:pt>
                <c:pt idx="389">
                  <c:v>-66.75623061542926</c:v>
                </c:pt>
                <c:pt idx="390">
                  <c:v>-66.855235126574968</c:v>
                </c:pt>
                <c:pt idx="391">
                  <c:v>-66.960727856239558</c:v>
                </c:pt>
                <c:pt idx="392">
                  <c:v>-67.073083669091005</c:v>
                </c:pt>
                <c:pt idx="393">
                  <c:v>-67.192721492013845</c:v>
                </c:pt>
                <c:pt idx="394">
                  <c:v>-67.320111128179875</c:v>
                </c:pt>
                <c:pt idx="395">
                  <c:v>-67.455781473181034</c:v>
                </c:pt>
                <c:pt idx="396">
                  <c:v>-67.600330492765877</c:v>
                </c:pt>
                <c:pt idx="397">
                  <c:v>-67.754437434312607</c:v>
                </c:pt>
                <c:pt idx="398">
                  <c:v>-67.918877898941346</c:v>
                </c:pt>
                <c:pt idx="399">
                  <c:v>-68.094542616675952</c:v>
                </c:pt>
                <c:pt idx="400">
                  <c:v>-68.282461071826731</c:v>
                </c:pt>
                <c:pt idx="401">
                  <c:v>-68.483831563202727</c:v>
                </c:pt>
                <c:pt idx="402">
                  <c:v>-68.70005992299366</c:v>
                </c:pt>
                <c:pt idx="403">
                  <c:v>-68.932810070162276</c:v>
                </c:pt>
                <c:pt idx="404">
                  <c:v>-69.184071022493228</c:v>
                </c:pt>
                <c:pt idx="405">
                  <c:v>-69.456247247427456</c:v>
                </c:pt>
                <c:pt idx="406">
                  <c:v>-69.752282840614072</c:v>
                </c:pt>
                <c:pt idx="407">
                  <c:v>-70.075835969689152</c:v>
                </c:pt>
                <c:pt idx="408">
                  <c:v>-70.431530167486073</c:v>
                </c:pt>
                <c:pt idx="409">
                  <c:v>-70.825327062157314</c:v>
                </c:pt>
                <c:pt idx="410">
                  <c:v>-71.265098575824652</c:v>
                </c:pt>
                <c:pt idx="411">
                  <c:v>-71.761542214942409</c:v>
                </c:pt>
                <c:pt idx="412">
                  <c:v>-72.329720386099751</c:v>
                </c:pt>
                <c:pt idx="413">
                  <c:v>-72.991816091618077</c:v>
                </c:pt>
                <c:pt idx="414">
                  <c:v>-73.782478870580675</c:v>
                </c:pt>
                <c:pt idx="415">
                  <c:v>-74.760374572630596</c:v>
                </c:pt>
                <c:pt idx="416">
                  <c:v>-76.037270756186189</c:v>
                </c:pt>
                <c:pt idx="417">
                  <c:v>-77.871212359147052</c:v>
                </c:pt>
                <c:pt idx="418">
                  <c:v>-81.140851457126047</c:v>
                </c:pt>
                <c:pt idx="419">
                  <c:v>-90.017014410076314</c:v>
                </c:pt>
                <c:pt idx="420">
                  <c:v>-80.121874725573733</c:v>
                </c:pt>
                <c:pt idx="421">
                  <c:v>-77.332253873823831</c:v>
                </c:pt>
                <c:pt idx="422">
                  <c:v>-75.643684234576028</c:v>
                </c:pt>
                <c:pt idx="423">
                  <c:v>-74.429169067684228</c:v>
                </c:pt>
                <c:pt idx="424">
                  <c:v>-73.480624872197509</c:v>
                </c:pt>
                <c:pt idx="425">
                  <c:v>-72.702929941740194</c:v>
                </c:pt>
                <c:pt idx="426">
                  <c:v>-72.044569649828162</c:v>
                </c:pt>
                <c:pt idx="427">
                  <c:v>-71.47448965690333</c:v>
                </c:pt>
                <c:pt idx="428">
                  <c:v>-70.972523214800631</c:v>
                </c:pt>
                <c:pt idx="429">
                  <c:v>-70.5248355789942</c:v>
                </c:pt>
                <c:pt idx="430">
                  <c:v>-70.121527490267084</c:v>
                </c:pt>
                <c:pt idx="431">
                  <c:v>-69.755275478210365</c:v>
                </c:pt>
                <c:pt idx="432">
                  <c:v>-69.420513352217071</c:v>
                </c:pt>
                <c:pt idx="433">
                  <c:v>-69.112915381867452</c:v>
                </c:pt>
                <c:pt idx="434">
                  <c:v>-68.829056875463849</c:v>
                </c:pt>
                <c:pt idx="435">
                  <c:v>-68.566183790022194</c:v>
                </c:pt>
                <c:pt idx="436">
                  <c:v>-68.322051902080631</c:v>
                </c:pt>
                <c:pt idx="437">
                  <c:v>-68.094811798638887</c:v>
                </c:pt>
                <c:pt idx="438">
                  <c:v>-67.882924897950531</c:v>
                </c:pt>
                <c:pt idx="439">
                  <c:v>-67.685101000882611</c:v>
                </c:pt>
                <c:pt idx="440">
                  <c:v>-67.500251106732293</c:v>
                </c:pt>
                <c:pt idx="441">
                  <c:v>-67.327451261730019</c:v>
                </c:pt>
                <c:pt idx="442">
                  <c:v>-67.165914522088855</c:v>
                </c:pt>
                <c:pt idx="443">
                  <c:v>-67.014968981595672</c:v>
                </c:pt>
                <c:pt idx="444">
                  <c:v>-66.874040399616192</c:v>
                </c:pt>
                <c:pt idx="445">
                  <c:v>-66.742638368429937</c:v>
                </c:pt>
                <c:pt idx="446">
                  <c:v>-66.620345240962479</c:v>
                </c:pt>
                <c:pt idx="447">
                  <c:v>-66.506807240833595</c:v>
                </c:pt>
                <c:pt idx="448">
                  <c:v>-66.401727321854068</c:v>
                </c:pt>
                <c:pt idx="449">
                  <c:v>-66.304859450835096</c:v>
                </c:pt>
                <c:pt idx="450">
                  <c:v>-66.216004067109878</c:v>
                </c:pt>
                <c:pt idx="451">
                  <c:v>-66.135004532795136</c:v>
                </c:pt>
                <c:pt idx="452">
                  <c:v>-66.06174443453537</c:v>
                </c:pt>
                <c:pt idx="453">
                  <c:v>-65.996145634860326</c:v>
                </c:pt>
                <c:pt idx="454">
                  <c:v>-65.938167001607809</c:v>
                </c:pt>
                <c:pt idx="455">
                  <c:v>-65.887803769797586</c:v>
                </c:pt>
                <c:pt idx="456">
                  <c:v>-65.845087513382779</c:v>
                </c:pt>
                <c:pt idx="457">
                  <c:v>-65.810086725906999</c:v>
                </c:pt>
                <c:pt idx="458">
                  <c:v>-65.78290803072808</c:v>
                </c:pt>
                <c:pt idx="459">
                  <c:v>-65.76369806428832</c:v>
                </c:pt>
                <c:pt idx="460">
                  <c:v>-65.752646101491933</c:v>
                </c:pt>
                <c:pt idx="461">
                  <c:v>-65.74998752219949</c:v>
                </c:pt>
                <c:pt idx="462">
                  <c:v>-65.756008254397216</c:v>
                </c:pt>
                <c:pt idx="463">
                  <c:v>-65.771050375439728</c:v>
                </c:pt>
                <c:pt idx="464">
                  <c:v>-65.795519111901569</c:v>
                </c:pt>
                <c:pt idx="465">
                  <c:v>-65.829891556223885</c:v>
                </c:pt>
                <c:pt idx="466">
                  <c:v>-65.874727522204395</c:v>
                </c:pt>
                <c:pt idx="467">
                  <c:v>-65.930683102684341</c:v>
                </c:pt>
                <c:pt idx="468">
                  <c:v>-65.998527687751064</c:v>
                </c:pt>
                <c:pt idx="469">
                  <c:v>-66.079165475514543</c:v>
                </c:pt>
                <c:pt idx="470">
                  <c:v>-66.173662897668962</c:v>
                </c:pt>
                <c:pt idx="471">
                  <c:v>-66.283283948575118</c:v>
                </c:pt>
                <c:pt idx="472">
                  <c:v>-66.409536244371253</c:v>
                </c:pt>
                <c:pt idx="473">
                  <c:v>-66.554231903912694</c:v>
                </c:pt>
                <c:pt idx="474">
                  <c:v>-66.719569298665959</c:v>
                </c:pt>
                <c:pt idx="475">
                  <c:v>-66.908244818777135</c:v>
                </c:pt>
                <c:pt idx="476">
                  <c:v>-67.123608861761141</c:v>
                </c:pt>
                <c:pt idx="477">
                  <c:v>-67.369888782333291</c:v>
                </c:pt>
                <c:pt idx="478">
                  <c:v>-67.65251648242058</c:v>
                </c:pt>
                <c:pt idx="479">
                  <c:v>-67.978625651524737</c:v>
                </c:pt>
                <c:pt idx="480">
                  <c:v>-68.357836300790837</c:v>
                </c:pt>
                <c:pt idx="481">
                  <c:v>-68.803552010928712</c:v>
                </c:pt>
                <c:pt idx="482">
                  <c:v>-69.335233161528208</c:v>
                </c:pt>
                <c:pt idx="483">
                  <c:v>-69.982685820775544</c:v>
                </c:pt>
                <c:pt idx="484">
                  <c:v>-70.794982894575895</c:v>
                </c:pt>
                <c:pt idx="485">
                  <c:v>-71.861721386179539</c:v>
                </c:pt>
                <c:pt idx="486">
                  <c:v>-73.375232839964411</c:v>
                </c:pt>
                <c:pt idx="487">
                  <c:v>-75.892342633776366</c:v>
                </c:pt>
                <c:pt idx="488">
                  <c:v>-83.515146711462194</c:v>
                </c:pt>
                <c:pt idx="489">
                  <c:v>-77.460086877193234</c:v>
                </c:pt>
                <c:pt idx="490">
                  <c:v>-73.822796274592562</c:v>
                </c:pt>
                <c:pt idx="491">
                  <c:v>-71.79554097404251</c:v>
                </c:pt>
                <c:pt idx="492">
                  <c:v>-70.363255210195845</c:v>
                </c:pt>
                <c:pt idx="493">
                  <c:v>-69.244216986232615</c:v>
                </c:pt>
                <c:pt idx="494">
                  <c:v>-68.319191356963088</c:v>
                </c:pt>
                <c:pt idx="495">
                  <c:v>-67.526406031971646</c:v>
                </c:pt>
                <c:pt idx="496">
                  <c:v>-66.829684861603567</c:v>
                </c:pt>
                <c:pt idx="497">
                  <c:v>-66.206004464340097</c:v>
                </c:pt>
                <c:pt idx="498">
                  <c:v>-59.097245098412515</c:v>
                </c:pt>
                <c:pt idx="499">
                  <c:v>-58.859719349052241</c:v>
                </c:pt>
                <c:pt idx="500">
                  <c:v>-58.224425737462973</c:v>
                </c:pt>
                <c:pt idx="501">
                  <c:v>-57.621337123519879</c:v>
                </c:pt>
                <c:pt idx="502">
                  <c:v>-57.022422023025641</c:v>
                </c:pt>
                <c:pt idx="503">
                  <c:v>-56.448503908532828</c:v>
                </c:pt>
                <c:pt idx="504">
                  <c:v>-55.884357251509094</c:v>
                </c:pt>
                <c:pt idx="505">
                  <c:v>-55.344057583615651</c:v>
                </c:pt>
                <c:pt idx="506">
                  <c:v>-54.832607850951398</c:v>
                </c:pt>
                <c:pt idx="507">
                  <c:v>-54.327412673208208</c:v>
                </c:pt>
                <c:pt idx="508">
                  <c:v>-53.82219320637774</c:v>
                </c:pt>
                <c:pt idx="509">
                  <c:v>-53.340468725118541</c:v>
                </c:pt>
                <c:pt idx="510">
                  <c:v>-52.879658980862523</c:v>
                </c:pt>
                <c:pt idx="511">
                  <c:v>-52.431176471610613</c:v>
                </c:pt>
                <c:pt idx="512">
                  <c:v>-51.988785526650773</c:v>
                </c:pt>
                <c:pt idx="513">
                  <c:v>-51.552628271978087</c:v>
                </c:pt>
                <c:pt idx="514">
                  <c:v>-51.120868434023734</c:v>
                </c:pt>
                <c:pt idx="515">
                  <c:v>-50.698734620129486</c:v>
                </c:pt>
                <c:pt idx="516">
                  <c:v>-50.292926989453491</c:v>
                </c:pt>
                <c:pt idx="517">
                  <c:v>-49.890709798457635</c:v>
                </c:pt>
                <c:pt idx="518">
                  <c:v>-49.49901304308505</c:v>
                </c:pt>
                <c:pt idx="519">
                  <c:v>-49.124838489183944</c:v>
                </c:pt>
                <c:pt idx="520">
                  <c:v>-48.753761267513333</c:v>
                </c:pt>
                <c:pt idx="521">
                  <c:v>-48.380845871173278</c:v>
                </c:pt>
                <c:pt idx="522">
                  <c:v>-48.014065923575011</c:v>
                </c:pt>
                <c:pt idx="523">
                  <c:v>-47.66322324298163</c:v>
                </c:pt>
                <c:pt idx="524">
                  <c:v>-47.313736708385676</c:v>
                </c:pt>
                <c:pt idx="525">
                  <c:v>-46.96721440574423</c:v>
                </c:pt>
                <c:pt idx="526">
                  <c:v>-46.630578509659173</c:v>
                </c:pt>
                <c:pt idx="527">
                  <c:v>-46.296749449758778</c:v>
                </c:pt>
                <c:pt idx="528">
                  <c:v>-45.961842367043488</c:v>
                </c:pt>
                <c:pt idx="529">
                  <c:v>-45.640015811286887</c:v>
                </c:pt>
                <c:pt idx="530">
                  <c:v>-45.326277691244854</c:v>
                </c:pt>
                <c:pt idx="531">
                  <c:v>-45.010639897155336</c:v>
                </c:pt>
                <c:pt idx="532">
                  <c:v>-44.701905357863765</c:v>
                </c:pt>
                <c:pt idx="533">
                  <c:v>-44.397686546508488</c:v>
                </c:pt>
                <c:pt idx="534">
                  <c:v>-44.094656715684451</c:v>
                </c:pt>
                <c:pt idx="535">
                  <c:v>-43.793556705558252</c:v>
                </c:pt>
                <c:pt idx="536">
                  <c:v>-43.499556388142992</c:v>
                </c:pt>
                <c:pt idx="537">
                  <c:v>-43.212676081771512</c:v>
                </c:pt>
                <c:pt idx="538">
                  <c:v>-42.92655822932953</c:v>
                </c:pt>
                <c:pt idx="539">
                  <c:v>-42.644245338768165</c:v>
                </c:pt>
                <c:pt idx="540">
                  <c:v>-42.364731022444616</c:v>
                </c:pt>
                <c:pt idx="541">
                  <c:v>-42.092694995179698</c:v>
                </c:pt>
                <c:pt idx="542">
                  <c:v>-41.82472789896174</c:v>
                </c:pt>
                <c:pt idx="543">
                  <c:v>-41.557022155767143</c:v>
                </c:pt>
                <c:pt idx="544">
                  <c:v>-41.289814911442846</c:v>
                </c:pt>
                <c:pt idx="545">
                  <c:v>-41.029814826359903</c:v>
                </c:pt>
                <c:pt idx="546">
                  <c:v>-40.773877746596987</c:v>
                </c:pt>
                <c:pt idx="547">
                  <c:v>-40.517026511355425</c:v>
                </c:pt>
                <c:pt idx="548">
                  <c:v>-40.259571327713665</c:v>
                </c:pt>
                <c:pt idx="549">
                  <c:v>-40.009516455340737</c:v>
                </c:pt>
                <c:pt idx="550">
                  <c:v>-39.76569300055835</c:v>
                </c:pt>
                <c:pt idx="551">
                  <c:v>-39.522813351784777</c:v>
                </c:pt>
                <c:pt idx="552">
                  <c:v>-39.281862081310379</c:v>
                </c:pt>
                <c:pt idx="553">
                  <c:v>-39.042148571954826</c:v>
                </c:pt>
                <c:pt idx="554">
                  <c:v>-38.804225461009352</c:v>
                </c:pt>
                <c:pt idx="555">
                  <c:v>-38.570093205021983</c:v>
                </c:pt>
                <c:pt idx="556">
                  <c:v>-38.34074469862815</c:v>
                </c:pt>
                <c:pt idx="557">
                  <c:v>-38.114558204376976</c:v>
                </c:pt>
                <c:pt idx="558">
                  <c:v>-37.887175518993203</c:v>
                </c:pt>
                <c:pt idx="559">
                  <c:v>-37.659384460299258</c:v>
                </c:pt>
                <c:pt idx="560">
                  <c:v>-37.437780371792037</c:v>
                </c:pt>
                <c:pt idx="561">
                  <c:v>-37.218473734187576</c:v>
                </c:pt>
                <c:pt idx="562">
                  <c:v>-36.999307856838982</c:v>
                </c:pt>
                <c:pt idx="563">
                  <c:v>-36.78412479079774</c:v>
                </c:pt>
                <c:pt idx="564">
                  <c:v>-36.571391641965114</c:v>
                </c:pt>
                <c:pt idx="565">
                  <c:v>-36.360405836644766</c:v>
                </c:pt>
                <c:pt idx="566">
                  <c:v>-36.150329265534268</c:v>
                </c:pt>
                <c:pt idx="567">
                  <c:v>-35.942054220484493</c:v>
                </c:pt>
                <c:pt idx="568">
                  <c:v>-35.736715746103478</c:v>
                </c:pt>
                <c:pt idx="569">
                  <c:v>-35.53306200743809</c:v>
                </c:pt>
                <c:pt idx="570">
                  <c:v>-35.3304758496784</c:v>
                </c:pt>
                <c:pt idx="571">
                  <c:v>-35.130290757633574</c:v>
                </c:pt>
                <c:pt idx="572">
                  <c:v>-34.932164070229689</c:v>
                </c:pt>
                <c:pt idx="573">
                  <c:v>-34.734568082743813</c:v>
                </c:pt>
                <c:pt idx="574">
                  <c:v>-34.536942062012017</c:v>
                </c:pt>
                <c:pt idx="575">
                  <c:v>-34.344705846085979</c:v>
                </c:pt>
                <c:pt idx="576">
                  <c:v>-34.153984423796373</c:v>
                </c:pt>
                <c:pt idx="577">
                  <c:v>-33.964651029735251</c:v>
                </c:pt>
                <c:pt idx="578">
                  <c:v>-33.777643619831125</c:v>
                </c:pt>
                <c:pt idx="579">
                  <c:v>-33.58992224227768</c:v>
                </c:pt>
                <c:pt idx="580">
                  <c:v>-33.404415896751686</c:v>
                </c:pt>
                <c:pt idx="581">
                  <c:v>-33.222241998929263</c:v>
                </c:pt>
                <c:pt idx="582">
                  <c:v>-33.040981858411349</c:v>
                </c:pt>
                <c:pt idx="583">
                  <c:v>-32.860154743016786</c:v>
                </c:pt>
                <c:pt idx="584">
                  <c:v>-32.681346773884982</c:v>
                </c:pt>
                <c:pt idx="585">
                  <c:v>-32.503962058598425</c:v>
                </c:pt>
                <c:pt idx="586">
                  <c:v>-32.327883691218759</c:v>
                </c:pt>
                <c:pt idx="587">
                  <c:v>-32.153743797460777</c:v>
                </c:pt>
                <c:pt idx="588">
                  <c:v>-31.981187214993149</c:v>
                </c:pt>
                <c:pt idx="589">
                  <c:v>-31.809882582213934</c:v>
                </c:pt>
                <c:pt idx="590">
                  <c:v>-31.63902242281296</c:v>
                </c:pt>
                <c:pt idx="591">
                  <c:v>-31.469194628690666</c:v>
                </c:pt>
                <c:pt idx="592">
                  <c:v>-31.301922506908035</c:v>
                </c:pt>
                <c:pt idx="593">
                  <c:v>-31.13570437806041</c:v>
                </c:pt>
                <c:pt idx="594">
                  <c:v>-30.971259170757989</c:v>
                </c:pt>
                <c:pt idx="595">
                  <c:v>-30.809029424237533</c:v>
                </c:pt>
                <c:pt idx="596">
                  <c:v>-30.647227896936361</c:v>
                </c:pt>
                <c:pt idx="597">
                  <c:v>-30.486216946841807</c:v>
                </c:pt>
                <c:pt idx="598">
                  <c:v>-30.326492922828177</c:v>
                </c:pt>
                <c:pt idx="599">
                  <c:v>-30.16778380158825</c:v>
                </c:pt>
                <c:pt idx="600">
                  <c:v>-30.010698923882106</c:v>
                </c:pt>
                <c:pt idx="601">
                  <c:v>-29.855156152492569</c:v>
                </c:pt>
                <c:pt idx="602">
                  <c:v>-29.701078273809603</c:v>
                </c:pt>
                <c:pt idx="603">
                  <c:v>-29.547849102450563</c:v>
                </c:pt>
                <c:pt idx="604">
                  <c:v>-29.39497885658983</c:v>
                </c:pt>
                <c:pt idx="605">
                  <c:v>-29.243906027496926</c:v>
                </c:pt>
                <c:pt idx="606">
                  <c:v>-29.093944050621431</c:v>
                </c:pt>
                <c:pt idx="607">
                  <c:v>-28.94498118815865</c:v>
                </c:pt>
                <c:pt idx="608">
                  <c:v>-28.797393040693521</c:v>
                </c:pt>
                <c:pt idx="609">
                  <c:v>-28.65091312452865</c:v>
                </c:pt>
                <c:pt idx="610">
                  <c:v>-28.505324417338134</c:v>
                </c:pt>
                <c:pt idx="611">
                  <c:v>-28.360759307269102</c:v>
                </c:pt>
                <c:pt idx="612">
                  <c:v>-28.217890744129377</c:v>
                </c:pt>
                <c:pt idx="613">
                  <c:v>-28.07586893968989</c:v>
                </c:pt>
                <c:pt idx="614">
                  <c:v>-27.934729386339932</c:v>
                </c:pt>
                <c:pt idx="615">
                  <c:v>-27.79436098228928</c:v>
                </c:pt>
                <c:pt idx="616">
                  <c:v>-27.654475739723651</c:v>
                </c:pt>
                <c:pt idx="617">
                  <c:v>-27.516687386345261</c:v>
                </c:pt>
                <c:pt idx="618">
                  <c:v>-27.380074525856855</c:v>
                </c:pt>
                <c:pt idx="619">
                  <c:v>-27.243498636947471</c:v>
                </c:pt>
                <c:pt idx="620">
                  <c:v>-27.108566480684001</c:v>
                </c:pt>
                <c:pt idx="621">
                  <c:v>-26.975395255337556</c:v>
                </c:pt>
                <c:pt idx="622">
                  <c:v>-26.842617019745362</c:v>
                </c:pt>
                <c:pt idx="623">
                  <c:v>-26.710479665044829</c:v>
                </c:pt>
                <c:pt idx="624">
                  <c:v>-26.580078532728958</c:v>
                </c:pt>
                <c:pt idx="625">
                  <c:v>-26.450246488372635</c:v>
                </c:pt>
                <c:pt idx="626">
                  <c:v>-26.320537466991304</c:v>
                </c:pt>
                <c:pt idx="627">
                  <c:v>-26.192891133446871</c:v>
                </c:pt>
                <c:pt idx="628">
                  <c:v>-26.066199492956066</c:v>
                </c:pt>
                <c:pt idx="629">
                  <c:v>-25.939592321072581</c:v>
                </c:pt>
                <c:pt idx="630">
                  <c:v>-25.814390664452578</c:v>
                </c:pt>
                <c:pt idx="631">
                  <c:v>-25.689732103677436</c:v>
                </c:pt>
                <c:pt idx="632">
                  <c:v>-25.565868508729508</c:v>
                </c:pt>
                <c:pt idx="633">
                  <c:v>-25.443561987078354</c:v>
                </c:pt>
                <c:pt idx="634">
                  <c:v>-25.321968648377549</c:v>
                </c:pt>
                <c:pt idx="635">
                  <c:v>-25.201022002173794</c:v>
                </c:pt>
                <c:pt idx="636">
                  <c:v>-25.081143753544719</c:v>
                </c:pt>
                <c:pt idx="637">
                  <c:v>-24.96272087018297</c:v>
                </c:pt>
                <c:pt idx="638">
                  <c:v>-24.844620027220444</c:v>
                </c:pt>
                <c:pt idx="639">
                  <c:v>-24.726500314358773</c:v>
                </c:pt>
                <c:pt idx="640">
                  <c:v>-24.609867744247978</c:v>
                </c:pt>
                <c:pt idx="641">
                  <c:v>-24.49427747151244</c:v>
                </c:pt>
                <c:pt idx="642">
                  <c:v>-24.37967830332909</c:v>
                </c:pt>
                <c:pt idx="643">
                  <c:v>-24.266308914767706</c:v>
                </c:pt>
                <c:pt idx="644">
                  <c:v>-24.153439713071553</c:v>
                </c:pt>
                <c:pt idx="645">
                  <c:v>-24.040374279630964</c:v>
                </c:pt>
                <c:pt idx="646">
                  <c:v>-23.928813116958981</c:v>
                </c:pt>
                <c:pt idx="647">
                  <c:v>-23.817753089760746</c:v>
                </c:pt>
                <c:pt idx="648">
                  <c:v>-23.706937955648936</c:v>
                </c:pt>
                <c:pt idx="649">
                  <c:v>-23.598509984913267</c:v>
                </c:pt>
                <c:pt idx="650">
                  <c:v>-23.49060087080737</c:v>
                </c:pt>
                <c:pt idx="651">
                  <c:v>-23.383380385731559</c:v>
                </c:pt>
                <c:pt idx="652">
                  <c:v>-23.276767887865137</c:v>
                </c:pt>
                <c:pt idx="653">
                  <c:v>-23.170765856105607</c:v>
                </c:pt>
                <c:pt idx="654">
                  <c:v>-23.065775719848727</c:v>
                </c:pt>
                <c:pt idx="655">
                  <c:v>-22.961306350944316</c:v>
                </c:pt>
                <c:pt idx="656">
                  <c:v>-22.857428837457221</c:v>
                </c:pt>
                <c:pt idx="657">
                  <c:v>-22.754639718961656</c:v>
                </c:pt>
                <c:pt idx="658">
                  <c:v>-22.652953495826775</c:v>
                </c:pt>
                <c:pt idx="659">
                  <c:v>-22.551729287087117</c:v>
                </c:pt>
                <c:pt idx="660">
                  <c:v>-22.450714531609513</c:v>
                </c:pt>
                <c:pt idx="661">
                  <c:v>-22.350341246376665</c:v>
                </c:pt>
                <c:pt idx="662">
                  <c:v>-22.250618151765693</c:v>
                </c:pt>
                <c:pt idx="663">
                  <c:v>-22.152405186973812</c:v>
                </c:pt>
                <c:pt idx="664">
                  <c:v>-22.055210932203732</c:v>
                </c:pt>
                <c:pt idx="665">
                  <c:v>-21.95801301663332</c:v>
                </c:pt>
                <c:pt idx="666">
                  <c:v>-21.861322109422616</c:v>
                </c:pt>
                <c:pt idx="667">
                  <c:v>-21.765540478116492</c:v>
                </c:pt>
                <c:pt idx="668">
                  <c:v>-21.670698121936635</c:v>
                </c:pt>
                <c:pt idx="669">
                  <c:v>-21.576293244435703</c:v>
                </c:pt>
                <c:pt idx="670">
                  <c:v>-21.482800471024635</c:v>
                </c:pt>
                <c:pt idx="671">
                  <c:v>-21.389975670587479</c:v>
                </c:pt>
                <c:pt idx="672">
                  <c:v>-21.297843162630727</c:v>
                </c:pt>
                <c:pt idx="673">
                  <c:v>-21.206100380450263</c:v>
                </c:pt>
                <c:pt idx="674">
                  <c:v>-21.115136269322594</c:v>
                </c:pt>
                <c:pt idx="675">
                  <c:v>-21.025084761115991</c:v>
                </c:pt>
                <c:pt idx="676">
                  <c:v>-20.935667992509156</c:v>
                </c:pt>
                <c:pt idx="677">
                  <c:v>-20.846655379742561</c:v>
                </c:pt>
                <c:pt idx="678">
                  <c:v>-20.758334929117531</c:v>
                </c:pt>
                <c:pt idx="679">
                  <c:v>-20.671290948183465</c:v>
                </c:pt>
                <c:pt idx="680">
                  <c:v>-20.584496506867911</c:v>
                </c:pt>
                <c:pt idx="681">
                  <c:v>-20.497798946155818</c:v>
                </c:pt>
                <c:pt idx="682">
                  <c:v>-20.411773488096365</c:v>
                </c:pt>
                <c:pt idx="683">
                  <c:v>-20.326688934680494</c:v>
                </c:pt>
                <c:pt idx="684">
                  <c:v>-20.242413960105075</c:v>
                </c:pt>
                <c:pt idx="685">
                  <c:v>-20.158796925894404</c:v>
                </c:pt>
                <c:pt idx="686">
                  <c:v>-20.076121591206743</c:v>
                </c:pt>
                <c:pt idx="687">
                  <c:v>-19.993773751260193</c:v>
                </c:pt>
                <c:pt idx="688">
                  <c:v>-19.911586117661699</c:v>
                </c:pt>
                <c:pt idx="689">
                  <c:v>-19.830147904644999</c:v>
                </c:pt>
                <c:pt idx="690">
                  <c:v>-19.74947940105374</c:v>
                </c:pt>
                <c:pt idx="691">
                  <c:v>-19.669553195569073</c:v>
                </c:pt>
                <c:pt idx="692">
                  <c:v>-19.590743107008883</c:v>
                </c:pt>
                <c:pt idx="693">
                  <c:v>-19.512393024021048</c:v>
                </c:pt>
                <c:pt idx="694">
                  <c:v>-19.434060414376678</c:v>
                </c:pt>
                <c:pt idx="695">
                  <c:v>-19.356447433567109</c:v>
                </c:pt>
                <c:pt idx="696">
                  <c:v>-19.279375410356799</c:v>
                </c:pt>
                <c:pt idx="697">
                  <c:v>-19.202761889294116</c:v>
                </c:pt>
                <c:pt idx="698">
                  <c:v>-19.126889348623891</c:v>
                </c:pt>
                <c:pt idx="699">
                  <c:v>-19.051722991481338</c:v>
                </c:pt>
                <c:pt idx="700">
                  <c:v>-18.977141815956855</c:v>
                </c:pt>
                <c:pt idx="701">
                  <c:v>-18.903395070227337</c:v>
                </c:pt>
                <c:pt idx="702">
                  <c:v>-18.830173402864702</c:v>
                </c:pt>
                <c:pt idx="703">
                  <c:v>-18.757039937476129</c:v>
                </c:pt>
                <c:pt idx="704">
                  <c:v>-18.684642831278197</c:v>
                </c:pt>
                <c:pt idx="705">
                  <c:v>-18.612905653106864</c:v>
                </c:pt>
                <c:pt idx="706">
                  <c:v>-18.54154487706948</c:v>
                </c:pt>
                <c:pt idx="707">
                  <c:v>-18.470878482266386</c:v>
                </c:pt>
                <c:pt idx="708">
                  <c:v>-18.401075069021623</c:v>
                </c:pt>
                <c:pt idx="709">
                  <c:v>-18.331551036023118</c:v>
                </c:pt>
                <c:pt idx="710">
                  <c:v>-18.262465187589747</c:v>
                </c:pt>
                <c:pt idx="711">
                  <c:v>-18.194226353725377</c:v>
                </c:pt>
                <c:pt idx="712">
                  <c:v>-18.126487133493679</c:v>
                </c:pt>
                <c:pt idx="713">
                  <c:v>-18.059911232916839</c:v>
                </c:pt>
                <c:pt idx="714">
                  <c:v>-17.993521067752777</c:v>
                </c:pt>
                <c:pt idx="715">
                  <c:v>-17.926914507059607</c:v>
                </c:pt>
                <c:pt idx="716">
                  <c:v>-17.861219948938725</c:v>
                </c:pt>
                <c:pt idx="717">
                  <c:v>-17.796017580821268</c:v>
                </c:pt>
                <c:pt idx="718">
                  <c:v>-17.731066789990937</c:v>
                </c:pt>
                <c:pt idx="719">
                  <c:v>-17.66696560429245</c:v>
                </c:pt>
                <c:pt idx="720">
                  <c:v>-17.603715672305448</c:v>
                </c:pt>
                <c:pt idx="721">
                  <c:v>-17.540587785365148</c:v>
                </c:pt>
                <c:pt idx="722">
                  <c:v>-17.477681820321514</c:v>
                </c:pt>
                <c:pt idx="723">
                  <c:v>-17.41571813697356</c:v>
                </c:pt>
                <c:pt idx="724">
                  <c:v>-17.354510864567565</c:v>
                </c:pt>
                <c:pt idx="725">
                  <c:v>-17.293290534015632</c:v>
                </c:pt>
                <c:pt idx="726">
                  <c:v>-17.232816219970747</c:v>
                </c:pt>
                <c:pt idx="727">
                  <c:v>-17.173058456860318</c:v>
                </c:pt>
                <c:pt idx="728">
                  <c:v>-17.113399064138683</c:v>
                </c:pt>
                <c:pt idx="729">
                  <c:v>-17.054924817151189</c:v>
                </c:pt>
                <c:pt idx="730">
                  <c:v>-16.997050163020987</c:v>
                </c:pt>
                <c:pt idx="731">
                  <c:v>-16.939002002209278</c:v>
                </c:pt>
                <c:pt idx="732">
                  <c:v>-16.881484655237852</c:v>
                </c:pt>
                <c:pt idx="733">
                  <c:v>-16.824489025585038</c:v>
                </c:pt>
                <c:pt idx="734">
                  <c:v>-16.76810795842739</c:v>
                </c:pt>
                <c:pt idx="735">
                  <c:v>-16.712392754930157</c:v>
                </c:pt>
                <c:pt idx="736">
                  <c:v>-16.657175500991514</c:v>
                </c:pt>
                <c:pt idx="737">
                  <c:v>-16.602207499142896</c:v>
                </c:pt>
                <c:pt idx="738">
                  <c:v>-16.547382744441915</c:v>
                </c:pt>
                <c:pt idx="739">
                  <c:v>-16.493285978199406</c:v>
                </c:pt>
                <c:pt idx="740">
                  <c:v>-16.439601720675373</c:v>
                </c:pt>
                <c:pt idx="741">
                  <c:v>-16.386799136983967</c:v>
                </c:pt>
                <c:pt idx="742">
                  <c:v>-16.335091806344046</c:v>
                </c:pt>
                <c:pt idx="743">
                  <c:v>-16.283228019056505</c:v>
                </c:pt>
                <c:pt idx="744">
                  <c:v>-16.231486472153993</c:v>
                </c:pt>
                <c:pt idx="745">
                  <c:v>-16.180267144250212</c:v>
                </c:pt>
                <c:pt idx="746">
                  <c:v>-16.129736047434793</c:v>
                </c:pt>
                <c:pt idx="747">
                  <c:v>-16.079579359932602</c:v>
                </c:pt>
                <c:pt idx="748">
                  <c:v>-16.029722479864482</c:v>
                </c:pt>
                <c:pt idx="749">
                  <c:v>-15.980396485136207</c:v>
                </c:pt>
                <c:pt idx="750">
                  <c:v>-15.931645987700252</c:v>
                </c:pt>
                <c:pt idx="751">
                  <c:v>-15.8835447961198</c:v>
                </c:pt>
                <c:pt idx="752">
                  <c:v>-15.835692751609241</c:v>
                </c:pt>
                <c:pt idx="753">
                  <c:v>-15.78810175978129</c:v>
                </c:pt>
                <c:pt idx="754">
                  <c:v>-15.741235404659335</c:v>
                </c:pt>
                <c:pt idx="755">
                  <c:v>-15.694903921803576</c:v>
                </c:pt>
                <c:pt idx="756">
                  <c:v>-15.648875467929908</c:v>
                </c:pt>
                <c:pt idx="757">
                  <c:v>-15.603067707863813</c:v>
                </c:pt>
                <c:pt idx="758">
                  <c:v>-15.557686264698127</c:v>
                </c:pt>
                <c:pt idx="759">
                  <c:v>-15.513114035755326</c:v>
                </c:pt>
                <c:pt idx="760">
                  <c:v>-15.468941903805646</c:v>
                </c:pt>
                <c:pt idx="761">
                  <c:v>-15.425270034613543</c:v>
                </c:pt>
                <c:pt idx="762">
                  <c:v>-15.381761956121199</c:v>
                </c:pt>
                <c:pt idx="763">
                  <c:v>-15.338614487041792</c:v>
                </c:pt>
                <c:pt idx="764">
                  <c:v>-15.296339780379737</c:v>
                </c:pt>
                <c:pt idx="765">
                  <c:v>-15.254358923149731</c:v>
                </c:pt>
                <c:pt idx="766">
                  <c:v>-15.212632036102336</c:v>
                </c:pt>
                <c:pt idx="767">
                  <c:v>-15.171233831844503</c:v>
                </c:pt>
                <c:pt idx="768">
                  <c:v>-15.130412426845048</c:v>
                </c:pt>
                <c:pt idx="769">
                  <c:v>-15.090120325252698</c:v>
                </c:pt>
                <c:pt idx="770">
                  <c:v>-15.050213659409259</c:v>
                </c:pt>
                <c:pt idx="771">
                  <c:v>-15.010692545536248</c:v>
                </c:pt>
                <c:pt idx="772">
                  <c:v>-14.971317104050343</c:v>
                </c:pt>
                <c:pt idx="773">
                  <c:v>-14.932599271903426</c:v>
                </c:pt>
                <c:pt idx="774">
                  <c:v>-14.894544802088276</c:v>
                </c:pt>
                <c:pt idx="775">
                  <c:v>-14.856695506264547</c:v>
                </c:pt>
                <c:pt idx="776">
                  <c:v>-14.819262148082458</c:v>
                </c:pt>
                <c:pt idx="777">
                  <c:v>-14.782388558716029</c:v>
                </c:pt>
                <c:pt idx="778">
                  <c:v>-14.745839310873407</c:v>
                </c:pt>
                <c:pt idx="779">
                  <c:v>-14.709518806320609</c:v>
                </c:pt>
                <c:pt idx="780">
                  <c:v>-14.673360503814452</c:v>
                </c:pt>
                <c:pt idx="781">
                  <c:v>-14.637574045883955</c:v>
                </c:pt>
                <c:pt idx="782">
                  <c:v>-14.602614556026449</c:v>
                </c:pt>
                <c:pt idx="783">
                  <c:v>-14.568182211193621</c:v>
                </c:pt>
                <c:pt idx="784">
                  <c:v>-14.53399025072679</c:v>
                </c:pt>
                <c:pt idx="785">
                  <c:v>-14.500300080620088</c:v>
                </c:pt>
                <c:pt idx="786">
                  <c:v>-14.466812258673267</c:v>
                </c:pt>
                <c:pt idx="787">
                  <c:v>-14.433513431524679</c:v>
                </c:pt>
                <c:pt idx="788">
                  <c:v>-14.400642225551938</c:v>
                </c:pt>
                <c:pt idx="789">
                  <c:v>-14.36805507884473</c:v>
                </c:pt>
                <c:pt idx="790">
                  <c:v>-14.336262042064758</c:v>
                </c:pt>
                <c:pt idx="791">
                  <c:v>-14.304795711574808</c:v>
                </c:pt>
                <c:pt idx="792">
                  <c:v>-14.273345388872482</c:v>
                </c:pt>
                <c:pt idx="793">
                  <c:v>-14.242523376970766</c:v>
                </c:pt>
                <c:pt idx="794">
                  <c:v>-14.212350311320833</c:v>
                </c:pt>
                <c:pt idx="795">
                  <c:v>-14.182538590144645</c:v>
                </c:pt>
                <c:pt idx="796">
                  <c:v>-14.152826010884965</c:v>
                </c:pt>
                <c:pt idx="797">
                  <c:v>-14.123542631261461</c:v>
                </c:pt>
                <c:pt idx="798">
                  <c:v>-14.094577444720988</c:v>
                </c:pt>
                <c:pt idx="799">
                  <c:v>-14.065928526924992</c:v>
                </c:pt>
                <c:pt idx="800">
                  <c:v>-14.03781183853782</c:v>
                </c:pt>
                <c:pt idx="801">
                  <c:v>-14.010210211220762</c:v>
                </c:pt>
                <c:pt idx="802">
                  <c:v>-13.982840800082521</c:v>
                </c:pt>
                <c:pt idx="803">
                  <c:v>-13.955382389869072</c:v>
                </c:pt>
                <c:pt idx="804">
                  <c:v>-13.928462531498141</c:v>
                </c:pt>
                <c:pt idx="805">
                  <c:v>-13.902031826979279</c:v>
                </c:pt>
                <c:pt idx="806">
                  <c:v>-13.397613639580005</c:v>
                </c:pt>
                <c:pt idx="807">
                  <c:v>-13.383460500390164</c:v>
                </c:pt>
                <c:pt idx="808">
                  <c:v>-13.369489529564174</c:v>
                </c:pt>
                <c:pt idx="809">
                  <c:v>-13.355699796084551</c:v>
                </c:pt>
                <c:pt idx="810">
                  <c:v>-13.342090368406785</c:v>
                </c:pt>
                <c:pt idx="811">
                  <c:v>-13.328660314375727</c:v>
                </c:pt>
                <c:pt idx="812">
                  <c:v>-13.315408701142729</c:v>
                </c:pt>
                <c:pt idx="813">
                  <c:v>-13.302334595083567</c:v>
                </c:pt>
                <c:pt idx="814">
                  <c:v>-13.28943706171728</c:v>
                </c:pt>
                <c:pt idx="815">
                  <c:v>-13.276715165626062</c:v>
                </c:pt>
                <c:pt idx="816">
                  <c:v>-13.264167970375738</c:v>
                </c:pt>
                <c:pt idx="817">
                  <c:v>-13.251794538437531</c:v>
                </c:pt>
                <c:pt idx="818">
                  <c:v>-13.239593931110198</c:v>
                </c:pt>
                <c:pt idx="819">
                  <c:v>-13.227565208443766</c:v>
                </c:pt>
                <c:pt idx="820">
                  <c:v>-13.215707429163503</c:v>
                </c:pt>
                <c:pt idx="821">
                  <c:v>-13.20401965059528</c:v>
                </c:pt>
                <c:pt idx="822">
                  <c:v>-13.192500928591729</c:v>
                </c:pt>
                <c:pt idx="823">
                  <c:v>-13.181150317459272</c:v>
                </c:pt>
                <c:pt idx="824">
                  <c:v>-13.169966869886272</c:v>
                </c:pt>
                <c:pt idx="825">
                  <c:v>-13.158949636872102</c:v>
                </c:pt>
                <c:pt idx="826">
                  <c:v>-13.148097667657048</c:v>
                </c:pt>
                <c:pt idx="827">
                  <c:v>-13.137410009653419</c:v>
                </c:pt>
                <c:pt idx="828">
                  <c:v>-13.126885708377616</c:v>
                </c:pt>
                <c:pt idx="829">
                  <c:v>-13.11652380738308</c:v>
                </c:pt>
                <c:pt idx="830">
                  <c:v>-13.106323348194538</c:v>
                </c:pt>
                <c:pt idx="831">
                  <c:v>-13.096283370243123</c:v>
                </c:pt>
                <c:pt idx="832">
                  <c:v>-13.086402910802505</c:v>
                </c:pt>
                <c:pt idx="833">
                  <c:v>-13.076681004926392</c:v>
                </c:pt>
                <c:pt idx="834">
                  <c:v>-13.067116685386777</c:v>
                </c:pt>
                <c:pt idx="835">
                  <c:v>-13.057708982613605</c:v>
                </c:pt>
                <c:pt idx="836">
                  <c:v>-13.048456924635442</c:v>
                </c:pt>
                <c:pt idx="837">
                  <c:v>-13.039359537021252</c:v>
                </c:pt>
                <c:pt idx="838">
                  <c:v>-13.030415842823576</c:v>
                </c:pt>
                <c:pt idx="839">
                  <c:v>-13.021624862522552</c:v>
                </c:pt>
                <c:pt idx="840">
                  <c:v>-13.012985613971553</c:v>
                </c:pt>
                <c:pt idx="841">
                  <c:v>-13.004497112343703</c:v>
                </c:pt>
                <c:pt idx="842">
                  <c:v>-12.996158370079961</c:v>
                </c:pt>
                <c:pt idx="843">
                  <c:v>-12.98796839683825</c:v>
                </c:pt>
                <c:pt idx="844">
                  <c:v>-12.979926199444005</c:v>
                </c:pt>
                <c:pt idx="845">
                  <c:v>-12.972030781842092</c:v>
                </c:pt>
                <c:pt idx="846">
                  <c:v>-12.964281145049899</c:v>
                </c:pt>
                <c:pt idx="847">
                  <c:v>-12.956676287112076</c:v>
                </c:pt>
                <c:pt idx="848">
                  <c:v>-12.94921520305631</c:v>
                </c:pt>
                <c:pt idx="849">
                  <c:v>-12.941896884850994</c:v>
                </c:pt>
                <c:pt idx="850">
                  <c:v>-12.934720321363823</c:v>
                </c:pt>
                <c:pt idx="851">
                  <c:v>-12.927684498322368</c:v>
                </c:pt>
                <c:pt idx="852">
                  <c:v>-12.920788398275713</c:v>
                </c:pt>
                <c:pt idx="853">
                  <c:v>-12.914031000557921</c:v>
                </c:pt>
                <c:pt idx="854">
                  <c:v>-12.907411281252998</c:v>
                </c:pt>
                <c:pt idx="855">
                  <c:v>-12.900928213161301</c:v>
                </c:pt>
                <c:pt idx="856">
                  <c:v>-12.894580765767685</c:v>
                </c:pt>
                <c:pt idx="857">
                  <c:v>-12.88836790521135</c:v>
                </c:pt>
                <c:pt idx="858">
                  <c:v>-12.882288594257192</c:v>
                </c:pt>
                <c:pt idx="859">
                  <c:v>-12.876341792268953</c:v>
                </c:pt>
                <c:pt idx="860">
                  <c:v>-12.870526455183985</c:v>
                </c:pt>
                <c:pt idx="861">
                  <c:v>-12.864841535490134</c:v>
                </c:pt>
                <c:pt idx="862">
                  <c:v>-12.859285982203851</c:v>
                </c:pt>
                <c:pt idx="863">
                  <c:v>-12.85385874085058</c:v>
                </c:pt>
                <c:pt idx="864">
                  <c:v>-12.848558753446754</c:v>
                </c:pt>
                <c:pt idx="865">
                  <c:v>-12.843384958483895</c:v>
                </c:pt>
                <c:pt idx="866">
                  <c:v>-12.83833629091431</c:v>
                </c:pt>
                <c:pt idx="867">
                  <c:v>-12.833411682138983</c:v>
                </c:pt>
                <c:pt idx="868">
                  <c:v>-12.828610059997374</c:v>
                </c:pt>
                <c:pt idx="869">
                  <c:v>-12.823930348759268</c:v>
                </c:pt>
                <c:pt idx="870">
                  <c:v>-12.819371469118451</c:v>
                </c:pt>
                <c:pt idx="871">
                  <c:v>-12.814932338188807</c:v>
                </c:pt>
                <c:pt idx="872">
                  <c:v>-12.810611869502228</c:v>
                </c:pt>
                <c:pt idx="873">
                  <c:v>-12.806408973008734</c:v>
                </c:pt>
                <c:pt idx="874">
                  <c:v>-12.802322555078936</c:v>
                </c:pt>
                <c:pt idx="875">
                  <c:v>-12.798351518508429</c:v>
                </c:pt>
                <c:pt idx="876">
                  <c:v>-12.794494762524574</c:v>
                </c:pt>
                <c:pt idx="877">
                  <c:v>-12.790751182795578</c:v>
                </c:pt>
                <c:pt idx="878">
                  <c:v>-12.78711967144176</c:v>
                </c:pt>
                <c:pt idx="879">
                  <c:v>-12.783599117049199</c:v>
                </c:pt>
                <c:pt idx="880">
                  <c:v>-12.780188404685846</c:v>
                </c:pt>
                <c:pt idx="881">
                  <c:v>-12.776886415919765</c:v>
                </c:pt>
                <c:pt idx="882">
                  <c:v>-12.773692028840154</c:v>
                </c:pt>
                <c:pt idx="883">
                  <c:v>-12.770604118080541</c:v>
                </c:pt>
                <c:pt idx="884">
                  <c:v>-12.767621554844581</c:v>
                </c:pt>
                <c:pt idx="885">
                  <c:v>-12.764743206934362</c:v>
                </c:pt>
                <c:pt idx="886">
                  <c:v>-12.761967938781327</c:v>
                </c:pt>
                <c:pt idx="887">
                  <c:v>-12.759294611479612</c:v>
                </c:pt>
                <c:pt idx="888">
                  <c:v>-12.756722082822129</c:v>
                </c:pt>
                <c:pt idx="889">
                  <c:v>-12.754249207339415</c:v>
                </c:pt>
                <c:pt idx="890">
                  <c:v>-12.751874836340686</c:v>
                </c:pt>
                <c:pt idx="891">
                  <c:v>-12.749597817958168</c:v>
                </c:pt>
                <c:pt idx="892">
                  <c:v>-12.747416997193778</c:v>
                </c:pt>
                <c:pt idx="893">
                  <c:v>-12.745331215968685</c:v>
                </c:pt>
                <c:pt idx="894">
                  <c:v>-12.743339313175547</c:v>
                </c:pt>
                <c:pt idx="895">
                  <c:v>-12.74144012473376</c:v>
                </c:pt>
                <c:pt idx="896">
                  <c:v>-12.739632483647362</c:v>
                </c:pt>
                <c:pt idx="897">
                  <c:v>-12.737915220065712</c:v>
                </c:pt>
                <c:pt idx="898">
                  <c:v>-12.736287161347423</c:v>
                </c:pt>
                <c:pt idx="899">
                  <c:v>-12.734747132126721</c:v>
                </c:pt>
                <c:pt idx="900">
                  <c:v>-12.733293954383027</c:v>
                </c:pt>
                <c:pt idx="901">
                  <c:v>-12.731926447513455</c:v>
                </c:pt>
                <c:pt idx="902">
                  <c:v>-12.730643428408115</c:v>
                </c:pt>
                <c:pt idx="903">
                  <c:v>-12.729443711528566</c:v>
                </c:pt>
                <c:pt idx="904">
                  <c:v>-12.728326108989121</c:v>
                </c:pt>
                <c:pt idx="905">
                  <c:v>-12.727289430641358</c:v>
                </c:pt>
                <c:pt idx="906">
                  <c:v>-12.726332484161391</c:v>
                </c:pt>
                <c:pt idx="907">
                  <c:v>-12.725454075140467</c:v>
                </c:pt>
                <c:pt idx="908">
                  <c:v>-12.724653007178365</c:v>
                </c:pt>
                <c:pt idx="909">
                  <c:v>-12.723928081979942</c:v>
                </c:pt>
                <c:pt idx="910">
                  <c:v>-12.723278099454909</c:v>
                </c:pt>
                <c:pt idx="911">
                  <c:v>-12.722701857820404</c:v>
                </c:pt>
                <c:pt idx="912">
                  <c:v>-12.722198153706914</c:v>
                </c:pt>
                <c:pt idx="913">
                  <c:v>-12.721765782267035</c:v>
                </c:pt>
                <c:pt idx="914">
                  <c:v>-12.721403537287621</c:v>
                </c:pt>
                <c:pt idx="915">
                  <c:v>-12.721110211304643</c:v>
                </c:pt>
                <c:pt idx="916">
                  <c:v>-12.720884595721527</c:v>
                </c:pt>
                <c:pt idx="917">
                  <c:v>-12.72072548093041</c:v>
                </c:pt>
                <c:pt idx="918">
                  <c:v>-12.720631656436357</c:v>
                </c:pt>
                <c:pt idx="919">
                  <c:v>-12.720601910984817</c:v>
                </c:pt>
                <c:pt idx="920">
                  <c:v>-12.72063503269224</c:v>
                </c:pt>
                <c:pt idx="921">
                  <c:v>-12.720729809179423</c:v>
                </c:pt>
                <c:pt idx="922">
                  <c:v>-12.720885027708302</c:v>
                </c:pt>
                <c:pt idx="923">
                  <c:v>-12.721099475321365</c:v>
                </c:pt>
                <c:pt idx="924">
                  <c:v>-12.721371938984534</c:v>
                </c:pt>
                <c:pt idx="925">
                  <c:v>-12.721701205732543</c:v>
                </c:pt>
                <c:pt idx="926">
                  <c:v>-12.722086062817802</c:v>
                </c:pt>
                <c:pt idx="927">
                  <c:v>-12.722525297861802</c:v>
                </c:pt>
                <c:pt idx="928">
                  <c:v>-12.723017699009663</c:v>
                </c:pt>
                <c:pt idx="929">
                  <c:v>-12.723562055087463</c:v>
                </c:pt>
                <c:pt idx="930">
                  <c:v>-12.72415715576259</c:v>
                </c:pt>
                <c:pt idx="931">
                  <c:v>-12.724801791706827</c:v>
                </c:pt>
                <c:pt idx="932">
                  <c:v>-12.725494754762126</c:v>
                </c:pt>
                <c:pt idx="933">
                  <c:v>-12.726234838109376</c:v>
                </c:pt>
                <c:pt idx="934">
                  <c:v>-12.727020836439728</c:v>
                </c:pt>
                <c:pt idx="935">
                  <c:v>-12.727851546128704</c:v>
                </c:pt>
                <c:pt idx="936">
                  <c:v>-12.728725765412712</c:v>
                </c:pt>
                <c:pt idx="937">
                  <c:v>-12.729642294568519</c:v>
                </c:pt>
                <c:pt idx="938">
                  <c:v>-12.730599936094929</c:v>
                </c:pt>
                <c:pt idx="939">
                  <c:v>-12.731597494897017</c:v>
                </c:pt>
                <c:pt idx="940">
                  <c:v>-12.732633778472982</c:v>
                </c:pt>
                <c:pt idx="941">
                  <c:v>-12.733707597103045</c:v>
                </c:pt>
                <c:pt idx="942">
                  <c:v>-12.734817764040896</c:v>
                </c:pt>
                <c:pt idx="943">
                  <c:v>-12.735963095707216</c:v>
                </c:pt>
                <c:pt idx="944">
                  <c:v>-12.737142411885607</c:v>
                </c:pt>
                <c:pt idx="945">
                  <c:v>-12.738354535920235</c:v>
                </c:pt>
                <c:pt idx="946">
                  <c:v>-12.739598294915936</c:v>
                </c:pt>
                <c:pt idx="947">
                  <c:v>-12.740872519939879</c:v>
                </c:pt>
                <c:pt idx="948">
                  <c:v>-12.742176046225415</c:v>
                </c:pt>
                <c:pt idx="949">
                  <c:v>-12.74350771337766</c:v>
                </c:pt>
                <c:pt idx="950">
                  <c:v>-12.744866365580423</c:v>
                </c:pt>
                <c:pt idx="951">
                  <c:v>-12.746250851805387</c:v>
                </c:pt>
                <c:pt idx="952">
                  <c:v>-12.747660026022389</c:v>
                </c:pt>
                <c:pt idx="953">
                  <c:v>-12.749092747411094</c:v>
                </c:pt>
                <c:pt idx="954">
                  <c:v>-12.750547880574389</c:v>
                </c:pt>
                <c:pt idx="955">
                  <c:v>-12.752024295752797</c:v>
                </c:pt>
                <c:pt idx="956">
                  <c:v>-12.75352086903993</c:v>
                </c:pt>
                <c:pt idx="957">
                  <c:v>-12.755036482599259</c:v>
                </c:pt>
                <c:pt idx="958">
                  <c:v>-12.75657002488169</c:v>
                </c:pt>
                <c:pt idx="959">
                  <c:v>-12.758120390843954</c:v>
                </c:pt>
                <c:pt idx="960">
                  <c:v>-12.759686482167897</c:v>
                </c:pt>
                <c:pt idx="961">
                  <c:v>-12.761267207480227</c:v>
                </c:pt>
                <c:pt idx="962">
                  <c:v>-12.762861482572792</c:v>
                </c:pt>
                <c:pt idx="963">
                  <c:v>-12.764468230623327</c:v>
                </c:pt>
                <c:pt idx="964">
                  <c:v>-12.766086382416526</c:v>
                </c:pt>
                <c:pt idx="965">
                  <c:v>-12.767714876565112</c:v>
                </c:pt>
                <c:pt idx="966">
                  <c:v>-12.769352659731084</c:v>
                </c:pt>
                <c:pt idx="967">
                  <c:v>-12.770998686846797</c:v>
                </c:pt>
                <c:pt idx="968">
                  <c:v>-12.772651921335921</c:v>
                </c:pt>
                <c:pt idx="969">
                  <c:v>-12.774311335334016</c:v>
                </c:pt>
                <c:pt idx="970">
                  <c:v>-12.775975909908697</c:v>
                </c:pt>
                <c:pt idx="971">
                  <c:v>-12.77764463527898</c:v>
                </c:pt>
                <c:pt idx="972">
                  <c:v>-12.779316511034365</c:v>
                </c:pt>
                <c:pt idx="973">
                  <c:v>-12.780990546352539</c:v>
                </c:pt>
                <c:pt idx="974">
                  <c:v>-12.782665760216538</c:v>
                </c:pt>
                <c:pt idx="975">
                  <c:v>-12.784341181630516</c:v>
                </c:pt>
                <c:pt idx="976">
                  <c:v>-12.786015849834349</c:v>
                </c:pt>
                <c:pt idx="977">
                  <c:v>-12.787688814516775</c:v>
                </c:pt>
                <c:pt idx="978">
                  <c:v>-12.789359136027249</c:v>
                </c:pt>
                <c:pt idx="979">
                  <c:v>-12.791025885585796</c:v>
                </c:pt>
                <c:pt idx="980">
                  <c:v>-12.792688145491249</c:v>
                </c:pt>
                <c:pt idx="981">
                  <c:v>-12.794345009327593</c:v>
                </c:pt>
                <c:pt idx="982">
                  <c:v>-12.795995582168082</c:v>
                </c:pt>
                <c:pt idx="983">
                  <c:v>-12.797638980777212</c:v>
                </c:pt>
                <c:pt idx="984">
                  <c:v>-12.799274333810374</c:v>
                </c:pt>
                <c:pt idx="985">
                  <c:v>-12.800900782010984</c:v>
                </c:pt>
                <c:pt idx="986">
                  <c:v>-12.802517478404884</c:v>
                </c:pt>
                <c:pt idx="987">
                  <c:v>-12.804123588492185</c:v>
                </c:pt>
                <c:pt idx="988">
                  <c:v>-12.805718290435948</c:v>
                </c:pt>
                <c:pt idx="989">
                  <c:v>-12.807300775248079</c:v>
                </c:pt>
                <c:pt idx="990">
                  <c:v>-12.808870246971832</c:v>
                </c:pt>
                <c:pt idx="991">
                  <c:v>-12.810425922861093</c:v>
                </c:pt>
                <c:pt idx="992">
                  <c:v>-12.811967033556238</c:v>
                </c:pt>
                <c:pt idx="993">
                  <c:v>-12.813492823256379</c:v>
                </c:pt>
                <c:pt idx="994">
                  <c:v>-12.815002549887923</c:v>
                </c:pt>
                <c:pt idx="995">
                  <c:v>-12.816495485269307</c:v>
                </c:pt>
                <c:pt idx="996">
                  <c:v>-12.817970915271585</c:v>
                </c:pt>
                <c:pt idx="997">
                  <c:v>-12.819428139975393</c:v>
                </c:pt>
                <c:pt idx="998">
                  <c:v>-12.820866473823067</c:v>
                </c:pt>
                <c:pt idx="999">
                  <c:v>-12.822285245766999</c:v>
                </c:pt>
                <c:pt idx="1000">
                  <c:v>-12.823683799413161</c:v>
                </c:pt>
                <c:pt idx="1001">
                  <c:v>-12.825061493160321</c:v>
                </c:pt>
                <c:pt idx="1002">
                  <c:v>-12.826417700334321</c:v>
                </c:pt>
                <c:pt idx="1003">
                  <c:v>-12.827751809317858</c:v>
                </c:pt>
                <c:pt idx="1004">
                  <c:v>-12.82906322367513</c:v>
                </c:pt>
                <c:pt idx="1005">
                  <c:v>-12.830351362271486</c:v>
                </c:pt>
                <c:pt idx="1006">
                  <c:v>-12.831615659388278</c:v>
                </c:pt>
                <c:pt idx="1007">
                  <c:v>-12.832855564832009</c:v>
                </c:pt>
                <c:pt idx="1008">
                  <c:v>-12.834070544038633</c:v>
                </c:pt>
                <c:pt idx="1009">
                  <c:v>-12.835260078172197</c:v>
                </c:pt>
                <c:pt idx="1010">
                  <c:v>-12.83642366421811</c:v>
                </c:pt>
                <c:pt idx="1011">
                  <c:v>-12.83756081507082</c:v>
                </c:pt>
                <c:pt idx="1012">
                  <c:v>-12.838671059615848</c:v>
                </c:pt>
                <c:pt idx="1013">
                  <c:v>-12.839753942806066</c:v>
                </c:pt>
                <c:pt idx="1014">
                  <c:v>-12.840809025732312</c:v>
                </c:pt>
                <c:pt idx="1015">
                  <c:v>-12.841835885687976</c:v>
                </c:pt>
                <c:pt idx="1016">
                  <c:v>-12.842834116227655</c:v>
                </c:pt>
                <c:pt idx="1017">
                  <c:v>-12.843803327220044</c:v>
                </c:pt>
                <c:pt idx="1018">
                  <c:v>-12.844743144894517</c:v>
                </c:pt>
                <c:pt idx="1019">
                  <c:v>-12.845653211881714</c:v>
                </c:pt>
                <c:pt idx="1020">
                  <c:v>-12.846533187248125</c:v>
                </c:pt>
                <c:pt idx="1021">
                  <c:v>-12.847382746524127</c:v>
                </c:pt>
                <c:pt idx="1022">
                  <c:v>-12.848201581726283</c:v>
                </c:pt>
                <c:pt idx="1023">
                  <c:v>-12.848989401372888</c:v>
                </c:pt>
                <c:pt idx="1024">
                  <c:v>-12.849745930493665</c:v>
                </c:pt>
                <c:pt idx="1025">
                  <c:v>-12.850470910632732</c:v>
                </c:pt>
                <c:pt idx="1026">
                  <c:v>-12.851164099845601</c:v>
                </c:pt>
                <c:pt idx="1027">
                  <c:v>-12.85182527268973</c:v>
                </c:pt>
                <c:pt idx="1028">
                  <c:v>-12.852454220208472</c:v>
                </c:pt>
                <c:pt idx="1029">
                  <c:v>-12.853050749908999</c:v>
                </c:pt>
                <c:pt idx="1030">
                  <c:v>-12.853614685733776</c:v>
                </c:pt>
                <c:pt idx="1031">
                  <c:v>-12.854145868025507</c:v>
                </c:pt>
                <c:pt idx="1032">
                  <c:v>-12.854644153485886</c:v>
                </c:pt>
                <c:pt idx="1033">
                  <c:v>-12.855109415128062</c:v>
                </c:pt>
                <c:pt idx="1034">
                  <c:v>-12.855541542222648</c:v>
                </c:pt>
                <c:pt idx="1035">
                  <c:v>-12.855940440237465</c:v>
                </c:pt>
                <c:pt idx="1036">
                  <c:v>-12.856306030771218</c:v>
                </c:pt>
                <c:pt idx="1037">
                  <c:v>-12.856638251480621</c:v>
                </c:pt>
                <c:pt idx="1038">
                  <c:v>-12.856937056001579</c:v>
                </c:pt>
                <c:pt idx="1039">
                  <c:v>-12.857202413864059</c:v>
                </c:pt>
                <c:pt idx="1040">
                  <c:v>-12.857434310401096</c:v>
                </c:pt>
                <c:pt idx="1041">
                  <c:v>-12.857632746651465</c:v>
                </c:pt>
                <c:pt idx="1042">
                  <c:v>-12.857797739256442</c:v>
                </c:pt>
                <c:pt idx="1043">
                  <c:v>-12.857929320350722</c:v>
                </c:pt>
                <c:pt idx="1044">
                  <c:v>-12.858027537447514</c:v>
                </c:pt>
                <c:pt idx="1045">
                  <c:v>-12.858092453317468</c:v>
                </c:pt>
                <c:pt idx="1046">
                  <c:v>-12.858124145862346</c:v>
                </c:pt>
                <c:pt idx="1047">
                  <c:v>-12.85812270798278</c:v>
                </c:pt>
                <c:pt idx="1048">
                  <c:v>-12.858088247440298</c:v>
                </c:pt>
                <c:pt idx="1049">
                  <c:v>-12.858020886714387</c:v>
                </c:pt>
                <c:pt idx="1050">
                  <c:v>-12.857920762853476</c:v>
                </c:pt>
                <c:pt idx="1051">
                  <c:v>-12.857788027321217</c:v>
                </c:pt>
                <c:pt idx="1052">
                  <c:v>-12.857622845837046</c:v>
                </c:pt>
                <c:pt idx="1053">
                  <c:v>-12.857425398212056</c:v>
                </c:pt>
                <c:pt idx="1054">
                  <c:v>-12.857195878179501</c:v>
                </c:pt>
                <c:pt idx="1055">
                  <c:v>-12.856934493220605</c:v>
                </c:pt>
                <c:pt idx="1056">
                  <c:v>-12.856641464385515</c:v>
                </c:pt>
                <c:pt idx="1057">
                  <c:v>-12.856317026109476</c:v>
                </c:pt>
                <c:pt idx="1058">
                  <c:v>-12.855961426024509</c:v>
                </c:pt>
                <c:pt idx="1059">
                  <c:v>-12.855574924766577</c:v>
                </c:pt>
                <c:pt idx="1060">
                  <c:v>-12.855157795778528</c:v>
                </c:pt>
                <c:pt idx="1061">
                  <c:v>-12.854710325108488</c:v>
                </c:pt>
                <c:pt idx="1062">
                  <c:v>-12.854232811204664</c:v>
                </c:pt>
                <c:pt idx="1063">
                  <c:v>-12.853725564705547</c:v>
                </c:pt>
                <c:pt idx="1064">
                  <c:v>-12.853188908226763</c:v>
                </c:pt>
                <c:pt idx="1065">
                  <c:v>-12.852623176144011</c:v>
                </c:pt>
                <c:pt idx="1066">
                  <c:v>-12.852028714372308</c:v>
                </c:pt>
                <c:pt idx="1067">
                  <c:v>-12.851405880141996</c:v>
                </c:pt>
                <c:pt idx="1068">
                  <c:v>-12.850755041771119</c:v>
                </c:pt>
                <c:pt idx="1069">
                  <c:v>-12.850076578434956</c:v>
                </c:pt>
                <c:pt idx="1070">
                  <c:v>-12.849370879932193</c:v>
                </c:pt>
                <c:pt idx="1071">
                  <c:v>-12.848638346448244</c:v>
                </c:pt>
                <c:pt idx="1072">
                  <c:v>-12.847879388315933</c:v>
                </c:pt>
                <c:pt idx="1073">
                  <c:v>-12.847094425773376</c:v>
                </c:pt>
                <c:pt idx="1074">
                  <c:v>-12.846283888719272</c:v>
                </c:pt>
                <c:pt idx="1075">
                  <c:v>-12.845448216466115</c:v>
                </c:pt>
                <c:pt idx="1076">
                  <c:v>-12.844587857490811</c:v>
                </c:pt>
                <c:pt idx="1077">
                  <c:v>-12.843703269183484</c:v>
                </c:pt>
                <c:pt idx="1078">
                  <c:v>-12.8427949175941</c:v>
                </c:pt>
                <c:pt idx="1079">
                  <c:v>-12.841863277177467</c:v>
                </c:pt>
                <c:pt idx="1080">
                  <c:v>-12.840908830536403</c:v>
                </c:pt>
                <c:pt idx="1081">
                  <c:v>-12.839932068163446</c:v>
                </c:pt>
                <c:pt idx="1082">
                  <c:v>-12.838933488181084</c:v>
                </c:pt>
                <c:pt idx="1083">
                  <c:v>-12.837913596080776</c:v>
                </c:pt>
                <c:pt idx="1084">
                  <c:v>-12.836872904460845</c:v>
                </c:pt>
                <c:pt idx="1085">
                  <c:v>-12.835811932763225</c:v>
                </c:pt>
                <c:pt idx="1086">
                  <c:v>-12.834731207009629</c:v>
                </c:pt>
                <c:pt idx="1087">
                  <c:v>-12.833631259536659</c:v>
                </c:pt>
                <c:pt idx="1088">
                  <c:v>-12.832512628730473</c:v>
                </c:pt>
                <c:pt idx="1089">
                  <c:v>-12.831375858761099</c:v>
                </c:pt>
                <c:pt idx="1090">
                  <c:v>-12.830221499316101</c:v>
                </c:pt>
                <c:pt idx="1091">
                  <c:v>-12.829050105334399</c:v>
                </c:pt>
                <c:pt idx="1092">
                  <c:v>-12.827862236739602</c:v>
                </c:pt>
                <c:pt idx="1093">
                  <c:v>-12.826658458173741</c:v>
                </c:pt>
                <c:pt idx="1094">
                  <c:v>-12.825439338730863</c:v>
                </c:pt>
                <c:pt idx="1095">
                  <c:v>-12.824205451691224</c:v>
                </c:pt>
                <c:pt idx="1096">
                  <c:v>-12.822957374255479</c:v>
                </c:pt>
                <c:pt idx="1097">
                  <c:v>-12.821695687279801</c:v>
                </c:pt>
                <c:pt idx="1098">
                  <c:v>-12.820420975011279</c:v>
                </c:pt>
                <c:pt idx="1099">
                  <c:v>-12.819133824824238</c:v>
                </c:pt>
                <c:pt idx="1100">
                  <c:v>-12.817834826957471</c:v>
                </c:pt>
                <c:pt idx="1101">
                  <c:v>-12.816524574252222</c:v>
                </c:pt>
                <c:pt idx="1102">
                  <c:v>-12.815203661891514</c:v>
                </c:pt>
                <c:pt idx="1103">
                  <c:v>-12.813872687140307</c:v>
                </c:pt>
                <c:pt idx="1104">
                  <c:v>-12.812532249087219</c:v>
                </c:pt>
                <c:pt idx="1105">
                  <c:v>-12.811182948387499</c:v>
                </c:pt>
                <c:pt idx="1106">
                  <c:v>-12.809825387007482</c:v>
                </c:pt>
                <c:pt idx="1107">
                  <c:v>-12.808460167970603</c:v>
                </c:pt>
                <c:pt idx="1108">
                  <c:v>-12.807087895105136</c:v>
                </c:pt>
                <c:pt idx="1109">
                  <c:v>-12.805709172793442</c:v>
                </c:pt>
                <c:pt idx="1110">
                  <c:v>-12.804324605723449</c:v>
                </c:pt>
                <c:pt idx="1111">
                  <c:v>-12.802934798641632</c:v>
                </c:pt>
                <c:pt idx="1112">
                  <c:v>-12.801540356108292</c:v>
                </c:pt>
                <c:pt idx="1113">
                  <c:v>-12.80014188225471</c:v>
                </c:pt>
                <c:pt idx="1114">
                  <c:v>-12.798739980542654</c:v>
                </c:pt>
                <c:pt idx="1115">
                  <c:v>-12.797335253525997</c:v>
                </c:pt>
                <c:pt idx="1116">
                  <c:v>-12.795928302614488</c:v>
                </c:pt>
                <c:pt idx="1117">
                  <c:v>-12.794519727840257</c:v>
                </c:pt>
                <c:pt idx="1118">
                  <c:v>-12.793110127626388</c:v>
                </c:pt>
                <c:pt idx="1119">
                  <c:v>-12.791700098558319</c:v>
                </c:pt>
                <c:pt idx="1120">
                  <c:v>-12.790290235157514</c:v>
                </c:pt>
                <c:pt idx="1121">
                  <c:v>-12.788881129657856</c:v>
                </c:pt>
                <c:pt idx="1122">
                  <c:v>-12.787473371784939</c:v>
                </c:pt>
                <c:pt idx="1123">
                  <c:v>-12.786067548537684</c:v>
                </c:pt>
                <c:pt idx="1124">
                  <c:v>-12.784664243973118</c:v>
                </c:pt>
                <c:pt idx="1125">
                  <c:v>-12.783264038993751</c:v>
                </c:pt>
                <c:pt idx="1126">
                  <c:v>-12.781867511137865</c:v>
                </c:pt>
                <c:pt idx="1127">
                  <c:v>-12.780475234372952</c:v>
                </c:pt>
                <c:pt idx="1128">
                  <c:v>-12.779087778891789</c:v>
                </c:pt>
                <c:pt idx="1129">
                  <c:v>-12.777705710911651</c:v>
                </c:pt>
                <c:pt idx="1130">
                  <c:v>-12.776329592476735</c:v>
                </c:pt>
                <c:pt idx="1131">
                  <c:v>-12.774959981263548</c:v>
                </c:pt>
                <c:pt idx="1132">
                  <c:v>-12.773597430389181</c:v>
                </c:pt>
                <c:pt idx="1133">
                  <c:v>-12.772242488223194</c:v>
                </c:pt>
                <c:pt idx="1134">
                  <c:v>-12.770895698202281</c:v>
                </c:pt>
                <c:pt idx="1135">
                  <c:v>-12.769557598648323</c:v>
                </c:pt>
                <c:pt idx="1136">
                  <c:v>-12.768228722589662</c:v>
                </c:pt>
                <c:pt idx="1137">
                  <c:v>-12.766909597585617</c:v>
                </c:pt>
                <c:pt idx="1138">
                  <c:v>-12.765600745554245</c:v>
                </c:pt>
                <c:pt idx="1139">
                  <c:v>-12.764302682603425</c:v>
                </c:pt>
                <c:pt idx="1140">
                  <c:v>-12.763015918865214</c:v>
                </c:pt>
                <c:pt idx="1141">
                  <c:v>-12.761740958333657</c:v>
                </c:pt>
                <c:pt idx="1142">
                  <c:v>-12.760478298705753</c:v>
                </c:pt>
                <c:pt idx="1143">
                  <c:v>-12.759228431225987</c:v>
                </c:pt>
                <c:pt idx="1144">
                  <c:v>-12.75799184053399</c:v>
                </c:pt>
                <c:pt idx="1145">
                  <c:v>-12.756769004515828</c:v>
                </c:pt>
                <c:pt idx="1146">
                  <c:v>-12.755560394158563</c:v>
                </c:pt>
                <c:pt idx="1147">
                  <c:v>-12.754366473408073</c:v>
                </c:pt>
                <c:pt idx="1148">
                  <c:v>-12.753187699030523</c:v>
                </c:pt>
                <c:pt idx="1149">
                  <c:v>-12.752024520477159</c:v>
                </c:pt>
                <c:pt idx="1150">
                  <c:v>-12.750877379752241</c:v>
                </c:pt>
                <c:pt idx="1151">
                  <c:v>-12.749746711284967</c:v>
                </c:pt>
                <c:pt idx="1152">
                  <c:v>-12.748632941804027</c:v>
                </c:pt>
                <c:pt idx="1153">
                  <c:v>-12.747536490216403</c:v>
                </c:pt>
                <c:pt idx="1154">
                  <c:v>-12.74645776748887</c:v>
                </c:pt>
                <c:pt idx="1155">
                  <c:v>-12.745397176533228</c:v>
                </c:pt>
                <c:pt idx="1156">
                  <c:v>-12.744355112095</c:v>
                </c:pt>
                <c:pt idx="1157">
                  <c:v>-12.743331960645337</c:v>
                </c:pt>
                <c:pt idx="1158">
                  <c:v>-12.742328100276399</c:v>
                </c:pt>
                <c:pt idx="1159">
                  <c:v>-12.741343900600082</c:v>
                </c:pt>
                <c:pt idx="1160">
                  <c:v>-12.740379722650122</c:v>
                </c:pt>
                <c:pt idx="1161">
                  <c:v>-12.739435918787692</c:v>
                </c:pt>
                <c:pt idx="1162">
                  <c:v>-12.73851283261015</c:v>
                </c:pt>
                <c:pt idx="1163">
                  <c:v>-12.737610798863198</c:v>
                </c:pt>
                <c:pt idx="1164">
                  <c:v>-12.73673014335653</c:v>
                </c:pt>
                <c:pt idx="1165">
                  <c:v>-12.73587118288258</c:v>
                </c:pt>
                <c:pt idx="1166">
                  <c:v>-12.735034225138735</c:v>
                </c:pt>
                <c:pt idx="1167">
                  <c:v>-12.734219568652755</c:v>
                </c:pt>
                <c:pt idx="1168">
                  <c:v>-12.733427502711667</c:v>
                </c:pt>
                <c:pt idx="1169">
                  <c:v>-12.732658307293601</c:v>
                </c:pt>
                <c:pt idx="1170">
                  <c:v>-12.731912253003244</c:v>
                </c:pt>
                <c:pt idx="1171">
                  <c:v>-12.731189601010357</c:v>
                </c:pt>
                <c:pt idx="1172">
                  <c:v>-12.730490602991576</c:v>
                </c:pt>
                <c:pt idx="1173">
                  <c:v>-12.729815501075358</c:v>
                </c:pt>
                <c:pt idx="1174">
                  <c:v>-12.72916452779028</c:v>
                </c:pt>
                <c:pt idx="1175">
                  <c:v>-12.728537906016387</c:v>
                </c:pt>
                <c:pt idx="1176">
                  <c:v>-12.727935848939875</c:v>
                </c:pt>
                <c:pt idx="1177">
                  <c:v>-12.727358560010824</c:v>
                </c:pt>
                <c:pt idx="1178">
                  <c:v>-12.726806232904018</c:v>
                </c:pt>
                <c:pt idx="1179">
                  <c:v>-12.726279051483084</c:v>
                </c:pt>
                <c:pt idx="1180">
                  <c:v>-12.725777189767681</c:v>
                </c:pt>
                <c:pt idx="1181">
                  <c:v>-12.725300811903651</c:v>
                </c:pt>
                <c:pt idx="1182">
                  <c:v>-12.724850072136515</c:v>
                </c:pt>
                <c:pt idx="1183">
                  <c:v>-12.72442511478773</c:v>
                </c:pt>
                <c:pt idx="1184">
                  <c:v>-12.724026074234381</c:v>
                </c:pt>
                <c:pt idx="1185">
                  <c:v>-12.723653074891557</c:v>
                </c:pt>
                <c:pt idx="1186">
                  <c:v>-12.723306231197974</c:v>
                </c:pt>
                <c:pt idx="1187">
                  <c:v>-12.722985647604441</c:v>
                </c:pt>
                <c:pt idx="1188">
                  <c:v>-12.722691418565592</c:v>
                </c:pt>
                <c:pt idx="1189">
                  <c:v>-12.722423628534328</c:v>
                </c:pt>
                <c:pt idx="1190">
                  <c:v>-12.722182351959347</c:v>
                </c:pt>
                <c:pt idx="1191">
                  <c:v>-12.721967653285528</c:v>
                </c:pt>
                <c:pt idx="1192">
                  <c:v>-12.721779586957492</c:v>
                </c:pt>
                <c:pt idx="1193">
                  <c:v>-12.721618197425785</c:v>
                </c:pt>
                <c:pt idx="1194">
                  <c:v>-12.721483519156111</c:v>
                </c:pt>
                <c:pt idx="1195">
                  <c:v>-12.721375576641535</c:v>
                </c:pt>
                <c:pt idx="1196">
                  <c:v>-12.721294384417408</c:v>
                </c:pt>
                <c:pt idx="1197">
                  <c:v>-12.721239947079216</c:v>
                </c:pt>
                <c:pt idx="1198">
                  <c:v>-12.721212259303272</c:v>
                </c:pt>
                <c:pt idx="1199">
                  <c:v>-12.721211305870364</c:v>
                </c:pt>
                <c:pt idx="1200">
                  <c:v>-12.721237061691994</c:v>
                </c:pt>
                <c:pt idx="1201">
                  <c:v>-12.721289491839613</c:v>
                </c:pt>
                <c:pt idx="1202">
                  <c:v>-12.721368551576484</c:v>
                </c:pt>
                <c:pt idx="1203">
                  <c:v>-12.72147418639257</c:v>
                </c:pt>
                <c:pt idx="1204">
                  <c:v>-12.721606332041873</c:v>
                </c:pt>
                <c:pt idx="1205">
                  <c:v>-12.721764914582876</c:v>
                </c:pt>
                <c:pt idx="1206">
                  <c:v>-12.721949850421323</c:v>
                </c:pt>
                <c:pt idx="1207">
                  <c:v>-12.722161046356115</c:v>
                </c:pt>
                <c:pt idx="1208">
                  <c:v>-12.72239839962765</c:v>
                </c:pt>
                <c:pt idx="1209">
                  <c:v>-12.722661797968991</c:v>
                </c:pt>
                <c:pt idx="1210">
                  <c:v>-12.722951119659635</c:v>
                </c:pt>
                <c:pt idx="1211">
                  <c:v>-12.723266233582066</c:v>
                </c:pt>
                <c:pt idx="1212">
                  <c:v>-12.723606999280815</c:v>
                </c:pt>
                <c:pt idx="1213">
                  <c:v>-12.72397326702434</c:v>
                </c:pt>
                <c:pt idx="1214">
                  <c:v>-12.72436487786948</c:v>
                </c:pt>
                <c:pt idx="1215">
                  <c:v>-12.724781663728294</c:v>
                </c:pt>
                <c:pt idx="1216">
                  <c:v>-12.725223447438022</c:v>
                </c:pt>
                <c:pt idx="1217">
                  <c:v>-12.725690042833016</c:v>
                </c:pt>
                <c:pt idx="1218">
                  <c:v>-12.726181254819853</c:v>
                </c:pt>
                <c:pt idx="1219">
                  <c:v>-12.726696879454503</c:v>
                </c:pt>
                <c:pt idx="1220">
                  <c:v>-12.727236704022404</c:v>
                </c:pt>
                <c:pt idx="1221">
                  <c:v>-12.72780050712093</c:v>
                </c:pt>
                <c:pt idx="1222">
                  <c:v>-12.728388058744279</c:v>
                </c:pt>
                <c:pt idx="1223">
                  <c:v>-12.728999120371192</c:v>
                </c:pt>
                <c:pt idx="1224">
                  <c:v>-12.7296334450548</c:v>
                </c:pt>
                <c:pt idx="1225">
                  <c:v>-12.73029077751522</c:v>
                </c:pt>
                <c:pt idx="1226">
                  <c:v>-12.730970854234485</c:v>
                </c:pt>
                <c:pt idx="1227">
                  <c:v>-12.731673403553948</c:v>
                </c:pt>
                <c:pt idx="1228">
                  <c:v>-12.732398145774093</c:v>
                </c:pt>
                <c:pt idx="1229">
                  <c:v>-12.73314479325691</c:v>
                </c:pt>
                <c:pt idx="1230">
                  <c:v>-12.73391305053047</c:v>
                </c:pt>
                <c:pt idx="1231">
                  <c:v>-12.73470261439603</c:v>
                </c:pt>
                <c:pt idx="1232">
                  <c:v>-12.735513174037447</c:v>
                </c:pt>
                <c:pt idx="1233">
                  <c:v>-12.736344411132883</c:v>
                </c:pt>
                <c:pt idx="1234">
                  <c:v>-12.737195999969071</c:v>
                </c:pt>
                <c:pt idx="1235">
                  <c:v>-12.738067607557639</c:v>
                </c:pt>
                <c:pt idx="1236">
                  <c:v>-12.738958893753772</c:v>
                </c:pt>
                <c:pt idx="1237">
                  <c:v>-12.739869511377343</c:v>
                </c:pt>
                <c:pt idx="1238">
                  <c:v>-12.740799106336018</c:v>
                </c:pt>
                <c:pt idx="1239">
                  <c:v>-12.74174731775094</c:v>
                </c:pt>
                <c:pt idx="1240">
                  <c:v>-12.742713778084124</c:v>
                </c:pt>
                <c:pt idx="1241">
                  <c:v>-12.743698113268589</c:v>
                </c:pt>
                <c:pt idx="1242">
                  <c:v>-12.744699942840356</c:v>
                </c:pt>
                <c:pt idx="1243">
                  <c:v>-12.745718880072543</c:v>
                </c:pt>
                <c:pt idx="1244">
                  <c:v>-12.746754532111719</c:v>
                </c:pt>
                <c:pt idx="1245">
                  <c:v>-12.747806500116319</c:v>
                </c:pt>
                <c:pt idx="1246">
                  <c:v>-12.748874379397162</c:v>
                </c:pt>
                <c:pt idx="1247">
                  <c:v>-12.749957759559805</c:v>
                </c:pt>
                <c:pt idx="1248">
                  <c:v>-12.751056224649133</c:v>
                </c:pt>
                <c:pt idx="1249">
                  <c:v>-12.752169353295962</c:v>
                </c:pt>
                <c:pt idx="1250">
                  <c:v>-12.753296718865187</c:v>
                </c:pt>
                <c:pt idx="1251">
                  <c:v>-12.754437889606464</c:v>
                </c:pt>
                <c:pt idx="1252">
                  <c:v>-12.755592428806295</c:v>
                </c:pt>
                <c:pt idx="1253">
                  <c:v>-12.756759894942107</c:v>
                </c:pt>
                <c:pt idx="1254">
                  <c:v>-12.757939841838219</c:v>
                </c:pt>
                <c:pt idx="1255">
                  <c:v>-12.759131818823588</c:v>
                </c:pt>
                <c:pt idx="1256">
                  <c:v>-12.76033537089128</c:v>
                </c:pt>
                <c:pt idx="1257">
                  <c:v>-12.761550038859461</c:v>
                </c:pt>
                <c:pt idx="1258">
                  <c:v>-12.762775359534505</c:v>
                </c:pt>
                <c:pt idx="1259">
                  <c:v>-12.764010865875317</c:v>
                </c:pt>
                <c:pt idx="1260">
                  <c:v>-12.765256087159448</c:v>
                </c:pt>
                <c:pt idx="1261">
                  <c:v>-12.766510549150677</c:v>
                </c:pt>
                <c:pt idx="1262">
                  <c:v>-12.767773774268248</c:v>
                </c:pt>
                <c:pt idx="1263">
                  <c:v>-12.769045281757396</c:v>
                </c:pt>
                <c:pt idx="1264">
                  <c:v>-12.770324587861415</c:v>
                </c:pt>
                <c:pt idx="1265">
                  <c:v>-12.771611205994999</c:v>
                </c:pt>
                <c:pt idx="1266">
                  <c:v>-12.772904646919079</c:v>
                </c:pt>
                <c:pt idx="1267">
                  <c:v>-12.77420441891673</c:v>
                </c:pt>
                <c:pt idx="1268">
                  <c:v>-12.77551002797045</c:v>
                </c:pt>
                <c:pt idx="1269">
                  <c:v>-12.776820977940513</c:v>
                </c:pt>
                <c:pt idx="1270">
                  <c:v>-12.778136770744638</c:v>
                </c:pt>
                <c:pt idx="1271">
                  <c:v>-12.779456906538408</c:v>
                </c:pt>
                <c:pt idx="1272">
                  <c:v>-12.780780883897069</c:v>
                </c:pt>
                <c:pt idx="1273">
                  <c:v>-12.782108199997992</c:v>
                </c:pt>
                <c:pt idx="1274">
                  <c:v>-12.783438350804177</c:v>
                </c:pt>
                <c:pt idx="1275">
                  <c:v>-12.78477083124862</c:v>
                </c:pt>
                <c:pt idx="1276">
                  <c:v>-12.786105135419383</c:v>
                </c:pt>
                <c:pt idx="1277">
                  <c:v>-12.787440756745429</c:v>
                </c:pt>
                <c:pt idx="1278">
                  <c:v>-12.788777188183168</c:v>
                </c:pt>
                <c:pt idx="1279">
                  <c:v>-12.790113922403378</c:v>
                </c:pt>
                <c:pt idx="1280">
                  <c:v>-12.791450451979049</c:v>
                </c:pt>
                <c:pt idx="1281">
                  <c:v>-12.79278626957338</c:v>
                </c:pt>
                <c:pt idx="1282">
                  <c:v>-12.794120868128102</c:v>
                </c:pt>
                <c:pt idx="1283">
                  <c:v>-12.795453741052643</c:v>
                </c:pt>
                <c:pt idx="1284">
                  <c:v>-12.796784382412831</c:v>
                </c:pt>
                <c:pt idx="1285">
                  <c:v>-12.798112287120427</c:v>
                </c:pt>
                <c:pt idx="1286">
                  <c:v>-12.799436951122431</c:v>
                </c:pt>
                <c:pt idx="1287">
                  <c:v>-12.800757871590459</c:v>
                </c:pt>
                <c:pt idx="1288">
                  <c:v>-12.802074547110385</c:v>
                </c:pt>
                <c:pt idx="1289">
                  <c:v>-12.803386477871342</c:v>
                </c:pt>
                <c:pt idx="1290">
                  <c:v>-12.804693165855108</c:v>
                </c:pt>
                <c:pt idx="1291">
                  <c:v>-12.805994115024959</c:v>
                </c:pt>
                <c:pt idx="1292">
                  <c:v>-12.807288831514217</c:v>
                </c:pt>
                <c:pt idx="1293">
                  <c:v>-12.808576823814438</c:v>
                </c:pt>
                <c:pt idx="1294">
                  <c:v>-12.809857602963</c:v>
                </c:pt>
                <c:pt idx="1295">
                  <c:v>-12.811130682730475</c:v>
                </c:pt>
                <c:pt idx="1296">
                  <c:v>-12.812395579806848</c:v>
                </c:pt>
                <c:pt idx="1297">
                  <c:v>-12.813651813987558</c:v>
                </c:pt>
                <c:pt idx="1298">
                  <c:v>-12.814898908358206</c:v>
                </c:pt>
                <c:pt idx="1299">
                  <c:v>-12.816136389478896</c:v>
                </c:pt>
                <c:pt idx="1300">
                  <c:v>-12.817363787567084</c:v>
                </c:pt>
                <c:pt idx="1301">
                  <c:v>-12.818580636679979</c:v>
                </c:pt>
                <c:pt idx="1302">
                  <c:v>-12.819786474895308</c:v>
                </c:pt>
                <c:pt idx="1303">
                  <c:v>-12.820980844490972</c:v>
                </c:pt>
                <c:pt idx="1304">
                  <c:v>-12.822163292123802</c:v>
                </c:pt>
                <c:pt idx="1305">
                  <c:v>-12.823333369006312</c:v>
                </c:pt>
                <c:pt idx="1306">
                  <c:v>-12.824490631082504</c:v>
                </c:pt>
                <c:pt idx="1307">
                  <c:v>-12.825634639201906</c:v>
                </c:pt>
                <c:pt idx="1308">
                  <c:v>-12.826764959291905</c:v>
                </c:pt>
                <c:pt idx="1309">
                  <c:v>-12.827881162528719</c:v>
                </c:pt>
                <c:pt idx="1310">
                  <c:v>-12.828982825506019</c:v>
                </c:pt>
                <c:pt idx="1311">
                  <c:v>-12.83006953040225</c:v>
                </c:pt>
                <c:pt idx="1312">
                  <c:v>-12.831140865145642</c:v>
                </c:pt>
                <c:pt idx="1313">
                  <c:v>-12.832196423577249</c:v>
                </c:pt>
                <c:pt idx="1314">
                  <c:v>-12.833235805611917</c:v>
                </c:pt>
                <c:pt idx="1315">
                  <c:v>-12.834258617396943</c:v>
                </c:pt>
                <c:pt idx="1316">
                  <c:v>-12.835264471468655</c:v>
                </c:pt>
                <c:pt idx="1317">
                  <c:v>-12.836252986906384</c:v>
                </c:pt>
                <c:pt idx="1318">
                  <c:v>-12.837223789484096</c:v>
                </c:pt>
                <c:pt idx="1319">
                  <c:v>-12.838176511819606</c:v>
                </c:pt>
                <c:pt idx="1320">
                  <c:v>-12.839110793520883</c:v>
                </c:pt>
                <c:pt idx="1321">
                  <c:v>-12.840026281330124</c:v>
                </c:pt>
                <c:pt idx="1322">
                  <c:v>-12.840922629264552</c:v>
                </c:pt>
                <c:pt idx="1323">
                  <c:v>-12.841799498754842</c:v>
                </c:pt>
                <c:pt idx="1324">
                  <c:v>-12.842656558780426</c:v>
                </c:pt>
                <c:pt idx="1325">
                  <c:v>-12.843493486001679</c:v>
                </c:pt>
                <c:pt idx="1326">
                  <c:v>-12.844309964889483</c:v>
                </c:pt>
                <c:pt idx="1327">
                  <c:v>-12.845105687851067</c:v>
                </c:pt>
                <c:pt idx="1328">
                  <c:v>-12.84588035535333</c:v>
                </c:pt>
                <c:pt idx="1329">
                  <c:v>-12.846633676042323</c:v>
                </c:pt>
                <c:pt idx="1330">
                  <c:v>-12.847365366859766</c:v>
                </c:pt>
                <c:pt idx="1331">
                  <c:v>-12.84807515315604</c:v>
                </c:pt>
                <c:pt idx="1332">
                  <c:v>-12.848762768799705</c:v>
                </c:pt>
                <c:pt idx="1333">
                  <c:v>-12.849427956283673</c:v>
                </c:pt>
                <c:pt idx="1334">
                  <c:v>-12.850070466827448</c:v>
                </c:pt>
                <c:pt idx="1335">
                  <c:v>-12.850690060476319</c:v>
                </c:pt>
                <c:pt idx="1336">
                  <c:v>-12.851286506196239</c:v>
                </c:pt>
                <c:pt idx="1337">
                  <c:v>-12.851859581965314</c:v>
                </c:pt>
                <c:pt idx="1338">
                  <c:v>-12.852409074861654</c:v>
                </c:pt>
                <c:pt idx="1339">
                  <c:v>-12.85293478114683</c:v>
                </c:pt>
                <c:pt idx="1340">
                  <c:v>-12.853436506346076</c:v>
                </c:pt>
                <c:pt idx="1341">
                  <c:v>-12.853914065324183</c:v>
                </c:pt>
                <c:pt idx="1342">
                  <c:v>-12.854367282357405</c:v>
                </c:pt>
                <c:pt idx="1343">
                  <c:v>-12.854795991201648</c:v>
                </c:pt>
                <c:pt idx="1344">
                  <c:v>-12.855200035156306</c:v>
                </c:pt>
                <c:pt idx="1345">
                  <c:v>-12.855579267124085</c:v>
                </c:pt>
                <c:pt idx="1346">
                  <c:v>-12.855933549666783</c:v>
                </c:pt>
                <c:pt idx="1347">
                  <c:v>-12.856262755056907</c:v>
                </c:pt>
                <c:pt idx="1348">
                  <c:v>-12.856566765325033</c:v>
                </c:pt>
                <c:pt idx="1349">
                  <c:v>-12.856845472302915</c:v>
                </c:pt>
                <c:pt idx="1350">
                  <c:v>-12.857098777662685</c:v>
                </c:pt>
                <c:pt idx="1351">
                  <c:v>-12.857326592951202</c:v>
                </c:pt>
                <c:pt idx="1352">
                  <c:v>-12.85752883962083</c:v>
                </c:pt>
                <c:pt idx="1353">
                  <c:v>-12.857705449055297</c:v>
                </c:pt>
                <c:pt idx="1354">
                  <c:v>-12.857856362591738</c:v>
                </c:pt>
                <c:pt idx="1355">
                  <c:v>-12.857981531538169</c:v>
                </c:pt>
                <c:pt idx="1356">
                  <c:v>-12.858080917186639</c:v>
                </c:pt>
                <c:pt idx="1357">
                  <c:v>-12.858154490822189</c:v>
                </c:pt>
                <c:pt idx="1358">
                  <c:v>-12.858202233727301</c:v>
                </c:pt>
                <c:pt idx="1359">
                  <c:v>-12.858224137182276</c:v>
                </c:pt>
                <c:pt idx="1360">
                  <c:v>-12.858220202461057</c:v>
                </c:pt>
                <c:pt idx="1361">
                  <c:v>-12.858190440822774</c:v>
                </c:pt>
                <c:pt idx="1362">
                  <c:v>-12.858134873499081</c:v>
                </c:pt>
                <c:pt idx="1363">
                  <c:v>-12.858053531677045</c:v>
                </c:pt>
                <c:pt idx="1364">
                  <c:v>-12.857946456477867</c:v>
                </c:pt>
                <c:pt idx="1365">
                  <c:v>-12.857813698931402</c:v>
                </c:pt>
                <c:pt idx="1366">
                  <c:v>-12.857655319946007</c:v>
                </c:pt>
                <c:pt idx="1367">
                  <c:v>-12.857471390274791</c:v>
                </c:pt>
                <c:pt idx="1368">
                  <c:v>-12.857261990477086</c:v>
                </c:pt>
                <c:pt idx="1369">
                  <c:v>-12.857027210876035</c:v>
                </c:pt>
                <c:pt idx="1370">
                  <c:v>-12.856767151512063</c:v>
                </c:pt>
                <c:pt idx="1371">
                  <c:v>-12.856481922091907</c:v>
                </c:pt>
                <c:pt idx="1372">
                  <c:v>-12.856171641933905</c:v>
                </c:pt>
                <c:pt idx="1373">
                  <c:v>-12.855836439909105</c:v>
                </c:pt>
                <c:pt idx="1374">
                  <c:v>-12.855476454378277</c:v>
                </c:pt>
                <c:pt idx="1375">
                  <c:v>-12.855091833124924</c:v>
                </c:pt>
                <c:pt idx="1376">
                  <c:v>-12.854682733284722</c:v>
                </c:pt>
                <c:pt idx="1377">
                  <c:v>-12.854249321270498</c:v>
                </c:pt>
                <c:pt idx="1378">
                  <c:v>-12.853791772693882</c:v>
                </c:pt>
                <c:pt idx="1379">
                  <c:v>-12.853310272282803</c:v>
                </c:pt>
                <c:pt idx="1380">
                  <c:v>-12.852805013795489</c:v>
                </c:pt>
                <c:pt idx="1381">
                  <c:v>-12.852276199930696</c:v>
                </c:pt>
                <c:pt idx="1382">
                  <c:v>-12.851724042234178</c:v>
                </c:pt>
                <c:pt idx="1383">
                  <c:v>-12.851148761001896</c:v>
                </c:pt>
                <c:pt idx="1384">
                  <c:v>-12.850550585179372</c:v>
                </c:pt>
                <c:pt idx="1385">
                  <c:v>-12.849929752257832</c:v>
                </c:pt>
                <c:pt idx="1386">
                  <c:v>-12.84928650816677</c:v>
                </c:pt>
                <c:pt idx="1387">
                  <c:v>-12.848621107163458</c:v>
                </c:pt>
                <c:pt idx="1388">
                  <c:v>-12.847933811718846</c:v>
                </c:pt>
                <c:pt idx="1389">
                  <c:v>-12.8472248924007</c:v>
                </c:pt>
                <c:pt idx="1390">
                  <c:v>-12.846494627753058</c:v>
                </c:pt>
                <c:pt idx="1391">
                  <c:v>-12.845743304173315</c:v>
                </c:pt>
                <c:pt idx="1392">
                  <c:v>-12.84497121578573</c:v>
                </c:pt>
                <c:pt idx="1393">
                  <c:v>-12.844178664312389</c:v>
                </c:pt>
                <c:pt idx="1394">
                  <c:v>-12.84336595894117</c:v>
                </c:pt>
                <c:pt idx="1395">
                  <c:v>-12.84253341619115</c:v>
                </c:pt>
                <c:pt idx="1396">
                  <c:v>-12.841681359775023</c:v>
                </c:pt>
                <c:pt idx="1397">
                  <c:v>-12.840810120459309</c:v>
                </c:pt>
                <c:pt idx="1398">
                  <c:v>-12.839920035921647</c:v>
                </c:pt>
                <c:pt idx="1399">
                  <c:v>-12.839011450605977</c:v>
                </c:pt>
                <c:pt idx="1400">
                  <c:v>-12.83808471557524</c:v>
                </c:pt>
                <c:pt idx="1401">
                  <c:v>-12.837140188361749</c:v>
                </c:pt>
                <c:pt idx="1402">
                  <c:v>-12.836178232815424</c:v>
                </c:pt>
                <c:pt idx="1403">
                  <c:v>-12.835199218949903</c:v>
                </c:pt>
                <c:pt idx="1404">
                  <c:v>-12.834203522786689</c:v>
                </c:pt>
                <c:pt idx="1405">
                  <c:v>-12.83319152619727</c:v>
                </c:pt>
                <c:pt idx="1406">
                  <c:v>-12.832163616743404</c:v>
                </c:pt>
                <c:pt idx="1407">
                  <c:v>-12.83112018751565</c:v>
                </c:pt>
                <c:pt idx="1408">
                  <c:v>-12.830061636970163</c:v>
                </c:pt>
                <c:pt idx="1409">
                  <c:v>-12.828988368763969</c:v>
                </c:pt>
                <c:pt idx="1410">
                  <c:v>-12.82790079158856</c:v>
                </c:pt>
                <c:pt idx="1411">
                  <c:v>-12.826799319002287</c:v>
                </c:pt>
                <c:pt idx="1412">
                  <c:v>-12.825684369261186</c:v>
                </c:pt>
                <c:pt idx="1413">
                  <c:v>-12.824556365148638</c:v>
                </c:pt>
                <c:pt idx="1414">
                  <c:v>-12.823415733803854</c:v>
                </c:pt>
                <c:pt idx="1415">
                  <c:v>-12.822262906549193</c:v>
                </c:pt>
                <c:pt idx="1416">
                  <c:v>-12.821098318716595</c:v>
                </c:pt>
                <c:pt idx="1417">
                  <c:v>-12.819922409472852</c:v>
                </c:pt>
                <c:pt idx="1418">
                  <c:v>-12.818735621644347</c:v>
                </c:pt>
                <c:pt idx="1419">
                  <c:v>-12.817538401540778</c:v>
                </c:pt>
                <c:pt idx="1420">
                  <c:v>-12.816331198778224</c:v>
                </c:pt>
                <c:pt idx="1421">
                  <c:v>-12.815114466101825</c:v>
                </c:pt>
                <c:pt idx="1422">
                  <c:v>-12.813888659207574</c:v>
                </c:pt>
                <c:pt idx="1423">
                  <c:v>-12.812654236564056</c:v>
                </c:pt>
                <c:pt idx="1424">
                  <c:v>-12.811411659233658</c:v>
                </c:pt>
                <c:pt idx="1425">
                  <c:v>-12.81016139069332</c:v>
                </c:pt>
                <c:pt idx="1426">
                  <c:v>-12.808903896655375</c:v>
                </c:pt>
                <c:pt idx="1427">
                  <c:v>-12.807639644888232</c:v>
                </c:pt>
                <c:pt idx="1428">
                  <c:v>-12.806369105036691</c:v>
                </c:pt>
                <c:pt idx="1429">
                  <c:v>-12.805092748442728</c:v>
                </c:pt>
                <c:pt idx="1430">
                  <c:v>-12.803811047966038</c:v>
                </c:pt>
                <c:pt idx="1431">
                  <c:v>-12.802524477804941</c:v>
                </c:pt>
                <c:pt idx="1432">
                  <c:v>-12.801233513317445</c:v>
                </c:pt>
                <c:pt idx="1433">
                  <c:v>-12.799938630842684</c:v>
                </c:pt>
                <c:pt idx="1434">
                  <c:v>-12.798640307522742</c:v>
                </c:pt>
                <c:pt idx="1435">
                  <c:v>-12.797339021124721</c:v>
                </c:pt>
                <c:pt idx="1436">
                  <c:v>-12.796035249863786</c:v>
                </c:pt>
                <c:pt idx="1437">
                  <c:v>-12.794729472226397</c:v>
                </c:pt>
                <c:pt idx="1438">
                  <c:v>-12.793422166794322</c:v>
                </c:pt>
                <c:pt idx="1439">
                  <c:v>-12.792113812069381</c:v>
                </c:pt>
                <c:pt idx="1440">
                  <c:v>-12.79080488629906</c:v>
                </c:pt>
                <c:pt idx="1441">
                  <c:v>-12.789495867302831</c:v>
                </c:pt>
                <c:pt idx="1442">
                  <c:v>-12.788187232299412</c:v>
                </c:pt>
                <c:pt idx="1443">
                  <c:v>-12.786879457735079</c:v>
                </c:pt>
                <c:pt idx="1444">
                  <c:v>-12.785573019112844</c:v>
                </c:pt>
                <c:pt idx="1445">
                  <c:v>-12.784268390822968</c:v>
                </c:pt>
                <c:pt idx="1446">
                  <c:v>-12.782966045974295</c:v>
                </c:pt>
                <c:pt idx="1447">
                  <c:v>-12.781666456226958</c:v>
                </c:pt>
                <c:pt idx="1448">
                  <c:v>-12.780370091626381</c:v>
                </c:pt>
                <c:pt idx="1449">
                  <c:v>-12.779077420438401</c:v>
                </c:pt>
                <c:pt idx="1450">
                  <c:v>-12.777788908985935</c:v>
                </c:pt>
                <c:pt idx="1451">
                  <c:v>-12.776505021486775</c:v>
                </c:pt>
                <c:pt idx="1452">
                  <c:v>-12.775226219893121</c:v>
                </c:pt>
                <c:pt idx="1453">
                  <c:v>-12.773952963732352</c:v>
                </c:pt>
                <c:pt idx="1454">
                  <c:v>-12.772685709949439</c:v>
                </c:pt>
                <c:pt idx="1455">
                  <c:v>-12.771424912751069</c:v>
                </c:pt>
                <c:pt idx="1456">
                  <c:v>-12.770171023451031</c:v>
                </c:pt>
                <c:pt idx="1457">
                  <c:v>-12.768924490317522</c:v>
                </c:pt>
                <c:pt idx="1458">
                  <c:v>-12.767685758422203</c:v>
                </c:pt>
                <c:pt idx="1459">
                  <c:v>-12.76645526949072</c:v>
                </c:pt>
                <c:pt idx="1460">
                  <c:v>-12.765233461755281</c:v>
                </c:pt>
                <c:pt idx="1461">
                  <c:v>-12.764020769808749</c:v>
                </c:pt>
                <c:pt idx="1462">
                  <c:v>-12.762817624460947</c:v>
                </c:pt>
                <c:pt idx="1463">
                  <c:v>-12.761624452596397</c:v>
                </c:pt>
                <c:pt idx="1464">
                  <c:v>-12.760441677034393</c:v>
                </c:pt>
                <c:pt idx="1465">
                  <c:v>-12.759269716390611</c:v>
                </c:pt>
                <c:pt idx="1466">
                  <c:v>-12.758108984941071</c:v>
                </c:pt>
                <c:pt idx="1467">
                  <c:v>-12.756959892487762</c:v>
                </c:pt>
                <c:pt idx="1468">
                  <c:v>-12.755822844226453</c:v>
                </c:pt>
                <c:pt idx="1469">
                  <c:v>-12.7546982406166</c:v>
                </c:pt>
                <c:pt idx="1470">
                  <c:v>-12.753586477253176</c:v>
                </c:pt>
                <c:pt idx="1471">
                  <c:v>-12.752487944740647</c:v>
                </c:pt>
                <c:pt idx="1472">
                  <c:v>-12.751403028569179</c:v>
                </c:pt>
                <c:pt idx="1473">
                  <c:v>-12.750332108992865</c:v>
                </c:pt>
                <c:pt idx="1474">
                  <c:v>-12.749275560910064</c:v>
                </c:pt>
                <c:pt idx="1475">
                  <c:v>-12.748233753746154</c:v>
                </c:pt>
                <c:pt idx="1476">
                  <c:v>-12.747207051338101</c:v>
                </c:pt>
                <c:pt idx="1477">
                  <c:v>-12.746195811821824</c:v>
                </c:pt>
                <c:pt idx="1478">
                  <c:v>-12.745200387521042</c:v>
                </c:pt>
                <c:pt idx="1479">
                  <c:v>-12.744221124839095</c:v>
                </c:pt>
                <c:pt idx="1480">
                  <c:v>-12.743258364152583</c:v>
                </c:pt>
                <c:pt idx="1481">
                  <c:v>-12.74231243970738</c:v>
                </c:pt>
                <c:pt idx="1482">
                  <c:v>-12.741383679517064</c:v>
                </c:pt>
                <c:pt idx="1483">
                  <c:v>-12.740472405263542</c:v>
                </c:pt>
                <c:pt idx="1484">
                  <c:v>-12.739578932199937</c:v>
                </c:pt>
                <c:pt idx="1485">
                  <c:v>-12.738703569056018</c:v>
                </c:pt>
                <c:pt idx="1486">
                  <c:v>-12.737846617945712</c:v>
                </c:pt>
                <c:pt idx="1487">
                  <c:v>-12.737008374277144</c:v>
                </c:pt>
                <c:pt idx="1488">
                  <c:v>-12.736189126665014</c:v>
                </c:pt>
                <c:pt idx="1489">
                  <c:v>-12.735389156845322</c:v>
                </c:pt>
                <c:pt idx="1490">
                  <c:v>-12.734608739592268</c:v>
                </c:pt>
                <c:pt idx="1491">
                  <c:v>-12.733848142638045</c:v>
                </c:pt>
                <c:pt idx="1492">
                  <c:v>-12.733107626594425</c:v>
                </c:pt>
                <c:pt idx="1493">
                  <c:v>-12.732387444877082</c:v>
                </c:pt>
                <c:pt idx="1494">
                  <c:v>-12.731687843632322</c:v>
                </c:pt>
                <c:pt idx="1495">
                  <c:v>-12.731009061666116</c:v>
                </c:pt>
                <c:pt idx="1496">
                  <c:v>-12.730351330375502</c:v>
                </c:pt>
                <c:pt idx="1497">
                  <c:v>-12.729714873682562</c:v>
                </c:pt>
                <c:pt idx="1498">
                  <c:v>-12.729099907970669</c:v>
                </c:pt>
                <c:pt idx="1499">
                  <c:v>-12.728506642023243</c:v>
                </c:pt>
                <c:pt idx="1500">
                  <c:v>-12.727935276964857</c:v>
                </c:pt>
                <c:pt idx="1501">
                  <c:v>-12.727386006204853</c:v>
                </c:pt>
                <c:pt idx="1502">
                  <c:v>-12.726859015383425</c:v>
                </c:pt>
                <c:pt idx="1503">
                  <c:v>-12.726354482319827</c:v>
                </c:pt>
                <c:pt idx="1504">
                  <c:v>-12.725872576963447</c:v>
                </c:pt>
                <c:pt idx="1505">
                  <c:v>-12.725413461347131</c:v>
                </c:pt>
                <c:pt idx="1506">
                  <c:v>-12.724977289542668</c:v>
                </c:pt>
                <c:pt idx="1507">
                  <c:v>-12.72456420761926</c:v>
                </c:pt>
                <c:pt idx="1508">
                  <c:v>-12.72417435360396</c:v>
                </c:pt>
                <c:pt idx="1509">
                  <c:v>-12.723807857444696</c:v>
                </c:pt>
                <c:pt idx="1510">
                  <c:v>-12.723464840975826</c:v>
                </c:pt>
                <c:pt idx="1511">
                  <c:v>-12.723145417886014</c:v>
                </c:pt>
                <c:pt idx="1512">
                  <c:v>-12.722849693688554</c:v>
                </c:pt>
                <c:pt idx="1513">
                  <c:v>-12.722577765694247</c:v>
                </c:pt>
                <c:pt idx="1514">
                  <c:v>-12.722329722986396</c:v>
                </c:pt>
                <c:pt idx="1515">
                  <c:v>-12.722105646398674</c:v>
                </c:pt>
                <c:pt idx="1516">
                  <c:v>-12.721905608494996</c:v>
                </c:pt>
                <c:pt idx="1517">
                  <c:v>-12.721729673552238</c:v>
                </c:pt>
                <c:pt idx="1518">
                  <c:v>-12.721577897544936</c:v>
                </c:pt>
                <c:pt idx="1519">
                  <c:v>-12.721450328132724</c:v>
                </c:pt>
                <c:pt idx="1520">
                  <c:v>-12.721347004650189</c:v>
                </c:pt>
                <c:pt idx="1521">
                  <c:v>-12.721267958098917</c:v>
                </c:pt>
                <c:pt idx="1522">
                  <c:v>-12.721213211142208</c:v>
                </c:pt>
                <c:pt idx="1523">
                  <c:v>-12.721182778101973</c:v>
                </c:pt>
                <c:pt idx="1524">
                  <c:v>-12.721176664958415</c:v>
                </c:pt>
                <c:pt idx="1525">
                  <c:v>-12.721194869351603</c:v>
                </c:pt>
                <c:pt idx="1526">
                  <c:v>-12.721237380585901</c:v>
                </c:pt>
                <c:pt idx="1527">
                  <c:v>-12.721304179636634</c:v>
                </c:pt>
                <c:pt idx="1528">
                  <c:v>-12.721395239159047</c:v>
                </c:pt>
                <c:pt idx="1529">
                  <c:v>-12.721510523499953</c:v>
                </c:pt>
                <c:pt idx="1530">
                  <c:v>-12.721649988711397</c:v>
                </c:pt>
                <c:pt idx="1531">
                  <c:v>-12.721813582567162</c:v>
                </c:pt>
                <c:pt idx="1532">
                  <c:v>-12.722001244581127</c:v>
                </c:pt>
                <c:pt idx="1533">
                  <c:v>-12.722212906028641</c:v>
                </c:pt>
                <c:pt idx="1534">
                  <c:v>-12.722448489969704</c:v>
                </c:pt>
                <c:pt idx="1535">
                  <c:v>-12.722707911274888</c:v>
                </c:pt>
                <c:pt idx="1536">
                  <c:v>-12.722991076653551</c:v>
                </c:pt>
                <c:pt idx="1537">
                  <c:v>-12.723297884684314</c:v>
                </c:pt>
                <c:pt idx="1538">
                  <c:v>-12.723628225848046</c:v>
                </c:pt>
                <c:pt idx="1539">
                  <c:v>-12.723981982563135</c:v>
                </c:pt>
                <c:pt idx="1540">
                  <c:v>-12.724359029223267</c:v>
                </c:pt>
                <c:pt idx="1541">
                  <c:v>-12.724759232237261</c:v>
                </c:pt>
                <c:pt idx="1542">
                  <c:v>-12.725182450071546</c:v>
                </c:pt>
                <c:pt idx="1543">
                  <c:v>-12.725628533294891</c:v>
                </c:pt>
                <c:pt idx="1544">
                  <c:v>-12.726097324625353</c:v>
                </c:pt>
                <c:pt idx="1545">
                  <c:v>-12.726588658979868</c:v>
                </c:pt>
                <c:pt idx="1546">
                  <c:v>-12.727102363525781</c:v>
                </c:pt>
                <c:pt idx="1547">
                  <c:v>-12.72763825773502</c:v>
                </c:pt>
                <c:pt idx="1548">
                  <c:v>-12.728196153440388</c:v>
                </c:pt>
                <c:pt idx="1549">
                  <c:v>-12.72877585489433</c:v>
                </c:pt>
                <c:pt idx="1550">
                  <c:v>-12.729377158829893</c:v>
                </c:pt>
                <c:pt idx="1551">
                  <c:v>-12.729999854524012</c:v>
                </c:pt>
                <c:pt idx="1552">
                  <c:v>-12.730643723863096</c:v>
                </c:pt>
                <c:pt idx="1553">
                  <c:v>-12.731308541410799</c:v>
                </c:pt>
                <c:pt idx="1554">
                  <c:v>-12.731994074478457</c:v>
                </c:pt>
                <c:pt idx="1555">
                  <c:v>-12.732700083197077</c:v>
                </c:pt>
                <c:pt idx="1556">
                  <c:v>-12.733426320592461</c:v>
                </c:pt>
                <c:pt idx="1557">
                  <c:v>-12.734172532661718</c:v>
                </c:pt>
                <c:pt idx="1558">
                  <c:v>-12.734938458452751</c:v>
                </c:pt>
                <c:pt idx="1559">
                  <c:v>-12.735723830145478</c:v>
                </c:pt>
                <c:pt idx="1560">
                  <c:v>-12.73652837313546</c:v>
                </c:pt>
                <c:pt idx="1561">
                  <c:v>-12.737351806119799</c:v>
                </c:pt>
                <c:pt idx="1562">
                  <c:v>-12.738193841185058</c:v>
                </c:pt>
                <c:pt idx="1563">
                  <c:v>-12.739054183897611</c:v>
                </c:pt>
                <c:pt idx="1564">
                  <c:v>-12.739932533395812</c:v>
                </c:pt>
                <c:pt idx="1565">
                  <c:v>-12.740828582484784</c:v>
                </c:pt>
                <c:pt idx="1566">
                  <c:v>-12.741742017732937</c:v>
                </c:pt>
                <c:pt idx="1567">
                  <c:v>-12.742672519570746</c:v>
                </c:pt>
                <c:pt idx="1568">
                  <c:v>-12.743619762391894</c:v>
                </c:pt>
                <c:pt idx="1569">
                  <c:v>-12.744583414656034</c:v>
                </c:pt>
                <c:pt idx="1570">
                  <c:v>-12.745563138994168</c:v>
                </c:pt>
                <c:pt idx="1571">
                  <c:v>-12.74655859231563</c:v>
                </c:pt>
                <c:pt idx="1572">
                  <c:v>-12.747569425917391</c:v>
                </c:pt>
                <c:pt idx="1573">
                  <c:v>-12.748595285595359</c:v>
                </c:pt>
                <c:pt idx="1574">
                  <c:v>-12.749635811757569</c:v>
                </c:pt>
                <c:pt idx="1575">
                  <c:v>-12.750690639539545</c:v>
                </c:pt>
                <c:pt idx="1576">
                  <c:v>-12.751759398921438</c:v>
                </c:pt>
                <c:pt idx="1577">
                  <c:v>-12.752841714847264</c:v>
                </c:pt>
                <c:pt idx="1578">
                  <c:v>-12.753937207345949</c:v>
                </c:pt>
                <c:pt idx="1579">
                  <c:v>-12.755045491654455</c:v>
                </c:pt>
                <c:pt idx="1580">
                  <c:v>-12.756166178342491</c:v>
                </c:pt>
                <c:pt idx="1581">
                  <c:v>-12.757298873439415</c:v>
                </c:pt>
                <c:pt idx="1582">
                  <c:v>-12.758443178562661</c:v>
                </c:pt>
                <c:pt idx="1583">
                  <c:v>-12.759598691048257</c:v>
                </c:pt>
                <c:pt idx="1584">
                  <c:v>-12.760765004082753</c:v>
                </c:pt>
                <c:pt idx="1585">
                  <c:v>-12.76194170683725</c:v>
                </c:pt>
                <c:pt idx="1586">
                  <c:v>-12.763128384602879</c:v>
                </c:pt>
                <c:pt idx="1587">
                  <c:v>-12.764324618928125</c:v>
                </c:pt>
                <c:pt idx="1588">
                  <c:v>-12.765529987757722</c:v>
                </c:pt>
                <c:pt idx="1589">
                  <c:v>-12.76674406557315</c:v>
                </c:pt>
                <c:pt idx="1590">
                  <c:v>-12.767966423534773</c:v>
                </c:pt>
                <c:pt idx="1591">
                  <c:v>-12.769196629625476</c:v>
                </c:pt>
                <c:pt idx="1592">
                  <c:v>-12.770434248795681</c:v>
                </c:pt>
                <c:pt idx="1593">
                  <c:v>-12.771678843110269</c:v>
                </c:pt>
                <c:pt idx="1594">
                  <c:v>-12.772929971896383</c:v>
                </c:pt>
                <c:pt idx="1595">
                  <c:v>-12.774187191892899</c:v>
                </c:pt>
                <c:pt idx="1596">
                  <c:v>-12.775450057401375</c:v>
                </c:pt>
                <c:pt idx="1597">
                  <c:v>-12.776718120438053</c:v>
                </c:pt>
                <c:pt idx="1598">
                  <c:v>-12.777990930887224</c:v>
                </c:pt>
                <c:pt idx="1599">
                  <c:v>-12.779268036655916</c:v>
                </c:pt>
                <c:pt idx="1600">
                  <c:v>-12.780548983829581</c:v>
                </c:pt>
                <c:pt idx="1601">
                  <c:v>-12.781833316828999</c:v>
                </c:pt>
                <c:pt idx="1602">
                  <c:v>-12.783120578568477</c:v>
                </c:pt>
                <c:pt idx="1603">
                  <c:v>-12.784410310614554</c:v>
                </c:pt>
                <c:pt idx="1604">
                  <c:v>-12.785702053346256</c:v>
                </c:pt>
                <c:pt idx="1605">
                  <c:v>-12.786995346115988</c:v>
                </c:pt>
                <c:pt idx="1606">
                  <c:v>-12.788289727411335</c:v>
                </c:pt>
                <c:pt idx="1607">
                  <c:v>-12.789584735017797</c:v>
                </c:pt>
                <c:pt idx="1608">
                  <c:v>-12.79087990618217</c:v>
                </c:pt>
                <c:pt idx="1609">
                  <c:v>-12.792174777776641</c:v>
                </c:pt>
                <c:pt idx="1610">
                  <c:v>-12.793468886463868</c:v>
                </c:pt>
                <c:pt idx="1611">
                  <c:v>-12.794761768862058</c:v>
                </c:pt>
                <c:pt idx="1612">
                  <c:v>-12.796052961711347</c:v>
                </c:pt>
                <c:pt idx="1613">
                  <c:v>-12.797342002039967</c:v>
                </c:pt>
                <c:pt idx="1614">
                  <c:v>-12.798628427331227</c:v>
                </c:pt>
                <c:pt idx="1615">
                  <c:v>-12.799911775690902</c:v>
                </c:pt>
                <c:pt idx="1616">
                  <c:v>-12.801191586014763</c:v>
                </c:pt>
                <c:pt idx="1617">
                  <c:v>-12.802467398156281</c:v>
                </c:pt>
                <c:pt idx="1618">
                  <c:v>-12.803738753094828</c:v>
                </c:pt>
                <c:pt idx="1619">
                  <c:v>-12.805005193103669</c:v>
                </c:pt>
                <c:pt idx="1620">
                  <c:v>-12.806266261918131</c:v>
                </c:pt>
                <c:pt idx="1621">
                  <c:v>-12.807521504903832</c:v>
                </c:pt>
                <c:pt idx="1622">
                  <c:v>-12.808770469224749</c:v>
                </c:pt>
                <c:pt idx="1623">
                  <c:v>-12.810012704011005</c:v>
                </c:pt>
                <c:pt idx="1624">
                  <c:v>-12.811247760526678</c:v>
                </c:pt>
                <c:pt idx="1625">
                  <c:v>-12.812475192337185</c:v>
                </c:pt>
                <c:pt idx="1626">
                  <c:v>-12.813694555476282</c:v>
                </c:pt>
                <c:pt idx="1627">
                  <c:v>-12.814905408612676</c:v>
                </c:pt>
                <c:pt idx="1628">
                  <c:v>-12.816107313216181</c:v>
                </c:pt>
                <c:pt idx="1629">
                  <c:v>-12.817299833723117</c:v>
                </c:pt>
                <c:pt idx="1630">
                  <c:v>-12.818482537701307</c:v>
                </c:pt>
                <c:pt idx="1631">
                  <c:v>-12.819654996014197</c:v>
                </c:pt>
                <c:pt idx="1632">
                  <c:v>-12.820816782984172</c:v>
                </c:pt>
                <c:pt idx="1633">
                  <c:v>-12.821967476555061</c:v>
                </c:pt>
                <c:pt idx="1634">
                  <c:v>-12.823106658453661</c:v>
                </c:pt>
                <c:pt idx="1635">
                  <c:v>-12.824233914350316</c:v>
                </c:pt>
                <c:pt idx="1636">
                  <c:v>-12.825348834018332</c:v>
                </c:pt>
                <c:pt idx="1637">
                  <c:v>-12.826451011492114</c:v>
                </c:pt>
                <c:pt idx="1638">
                  <c:v>-12.82754004522449</c:v>
                </c:pt>
                <c:pt idx="1639">
                  <c:v>-12.828615538242026</c:v>
                </c:pt>
                <c:pt idx="1640">
                  <c:v>-12.829677098299692</c:v>
                </c:pt>
                <c:pt idx="1641">
                  <c:v>-12.830724338033461</c:v>
                </c:pt>
                <c:pt idx="1642">
                  <c:v>-12.831756875111743</c:v>
                </c:pt>
                <c:pt idx="1643">
                  <c:v>-12.832774332385092</c:v>
                </c:pt>
                <c:pt idx="1644">
                  <c:v>-12.833776338034049</c:v>
                </c:pt>
                <c:pt idx="1645">
                  <c:v>-12.834762525715577</c:v>
                </c:pt>
                <c:pt idx="1646">
                  <c:v>-12.835732534707358</c:v>
                </c:pt>
                <c:pt idx="1647">
                  <c:v>-12.836686010050295</c:v>
                </c:pt>
                <c:pt idx="1648">
                  <c:v>-12.837622602688878</c:v>
                </c:pt>
                <c:pt idx="1649">
                  <c:v>-12.838541969609963</c:v>
                </c:pt>
                <c:pt idx="1650">
                  <c:v>-12.839443773978763</c:v>
                </c:pt>
                <c:pt idx="1651">
                  <c:v>-12.840327685273058</c:v>
                </c:pt>
                <c:pt idx="1652">
                  <c:v>-12.841193379415174</c:v>
                </c:pt>
                <c:pt idx="1653">
                  <c:v>-12.842040538901326</c:v>
                </c:pt>
                <c:pt idx="1654">
                  <c:v>-12.842868852928753</c:v>
                </c:pt>
                <c:pt idx="1655">
                  <c:v>-12.843678017520443</c:v>
                </c:pt>
                <c:pt idx="1656">
                  <c:v>-12.844467735647109</c:v>
                </c:pt>
                <c:pt idx="1657">
                  <c:v>-12.845237717346642</c:v>
                </c:pt>
                <c:pt idx="1658">
                  <c:v>-12.84598767984107</c:v>
                </c:pt>
                <c:pt idx="1659">
                  <c:v>-12.84671734765042</c:v>
                </c:pt>
                <c:pt idx="1660">
                  <c:v>-12.847426452704081</c:v>
                </c:pt>
                <c:pt idx="1661">
                  <c:v>-12.84811473444922</c:v>
                </c:pt>
                <c:pt idx="1662">
                  <c:v>-12.848781939956188</c:v>
                </c:pt>
                <c:pt idx="1663">
                  <c:v>-12.849427824021056</c:v>
                </c:pt>
                <c:pt idx="1664">
                  <c:v>-12.850052149265148</c:v>
                </c:pt>
                <c:pt idx="1665">
                  <c:v>-12.850654686231275</c:v>
                </c:pt>
                <c:pt idx="1666">
                  <c:v>-12.851235213476993</c:v>
                </c:pt>
                <c:pt idx="1667">
                  <c:v>-12.85179351766474</c:v>
                </c:pt>
                <c:pt idx="1668">
                  <c:v>-12.852329393648398</c:v>
                </c:pt>
                <c:pt idx="1669">
                  <c:v>-12.852842644557015</c:v>
                </c:pt>
                <c:pt idx="1670">
                  <c:v>-12.853333081874631</c:v>
                </c:pt>
                <c:pt idx="1671">
                  <c:v>-12.853800525517343</c:v>
                </c:pt>
                <c:pt idx="1672">
                  <c:v>-12.854244803906276</c:v>
                </c:pt>
                <c:pt idx="1673">
                  <c:v>-12.854665754037597</c:v>
                </c:pt>
                <c:pt idx="1674">
                  <c:v>-12.855063221548775</c:v>
                </c:pt>
                <c:pt idx="1675">
                  <c:v>-12.855437060781263</c:v>
                </c:pt>
                <c:pt idx="1676">
                  <c:v>-12.855787134839629</c:v>
                </c:pt>
                <c:pt idx="1677">
                  <c:v>-12.856113315647228</c:v>
                </c:pt>
                <c:pt idx="1678">
                  <c:v>-12.856415483997822</c:v>
                </c:pt>
                <c:pt idx="1679">
                  <c:v>-12.856693529603962</c:v>
                </c:pt>
                <c:pt idx="1680">
                  <c:v>-12.856947351141221</c:v>
                </c:pt>
                <c:pt idx="1681">
                  <c:v>-12.857176856289083</c:v>
                </c:pt>
                <c:pt idx="1682">
                  <c:v>-12.857381961767747</c:v>
                </c:pt>
                <c:pt idx="1683">
                  <c:v>-12.857562593371439</c:v>
                </c:pt>
                <c:pt idx="1684">
                  <c:v>-12.857718685997508</c:v>
                </c:pt>
                <c:pt idx="1685">
                  <c:v>-12.857850183672145</c:v>
                </c:pt>
                <c:pt idx="1686">
                  <c:v>-12.857957039571968</c:v>
                </c:pt>
                <c:pt idx="1687">
                  <c:v>-12.858039216041872</c:v>
                </c:pt>
                <c:pt idx="1688">
                  <c:v>-12.858096684608981</c:v>
                </c:pt>
                <c:pt idx="1689">
                  <c:v>-12.858129425992754</c:v>
                </c:pt>
                <c:pt idx="1690">
                  <c:v>-12.85813743011116</c:v>
                </c:pt>
                <c:pt idx="1691">
                  <c:v>-12.858120696083152</c:v>
                </c:pt>
                <c:pt idx="1692">
                  <c:v>-12.858079232226896</c:v>
                </c:pt>
                <c:pt idx="1693">
                  <c:v>-12.85801305605472</c:v>
                </c:pt>
                <c:pt idx="1694">
                  <c:v>-12.857922194263375</c:v>
                </c:pt>
                <c:pt idx="1695">
                  <c:v>-12.857806682721344</c:v>
                </c:pt>
                <c:pt idx="1696">
                  <c:v>-12.857666566451453</c:v>
                </c:pt>
                <c:pt idx="1697">
                  <c:v>-12.857501899610364</c:v>
                </c:pt>
                <c:pt idx="1698">
                  <c:v>-12.857312745463537</c:v>
                </c:pt>
                <c:pt idx="1699">
                  <c:v>-12.857099176357053</c:v>
                </c:pt>
                <c:pt idx="1700">
                  <c:v>-12.856861273685112</c:v>
                </c:pt>
                <c:pt idx="1701">
                  <c:v>-12.856599127854016</c:v>
                </c:pt>
                <c:pt idx="1702">
                  <c:v>-12.856312838242358</c:v>
                </c:pt>
                <c:pt idx="1703">
                  <c:v>-12.856002513157346</c:v>
                </c:pt>
                <c:pt idx="1704">
                  <c:v>-12.855668269787673</c:v>
                </c:pt>
                <c:pt idx="1705">
                  <c:v>-12.855310234152494</c:v>
                </c:pt>
                <c:pt idx="1706">
                  <c:v>-12.854928541046743</c:v>
                </c:pt>
                <c:pt idx="1707">
                  <c:v>-12.854523333983089</c:v>
                </c:pt>
                <c:pt idx="1708">
                  <c:v>-12.854094765130004</c:v>
                </c:pt>
                <c:pt idx="1709">
                  <c:v>-12.853642995246489</c:v>
                </c:pt>
                <c:pt idx="1710">
                  <c:v>-12.853168193613232</c:v>
                </c:pt>
                <c:pt idx="1711">
                  <c:v>-12.852670537960337</c:v>
                </c:pt>
                <c:pt idx="1712">
                  <c:v>-12.852150214391473</c:v>
                </c:pt>
                <c:pt idx="1713">
                  <c:v>-12.851607417305049</c:v>
                </c:pt>
                <c:pt idx="1714">
                  <c:v>-12.851042349311486</c:v>
                </c:pt>
                <c:pt idx="1715">
                  <c:v>-12.850455221147772</c:v>
                </c:pt>
                <c:pt idx="1716">
                  <c:v>-12.849846251588401</c:v>
                </c:pt>
                <c:pt idx="1717">
                  <c:v>-12.849215667353359</c:v>
                </c:pt>
                <c:pt idx="1718">
                  <c:v>-12.848563703012818</c:v>
                </c:pt>
                <c:pt idx="1719">
                  <c:v>-12.847890600888833</c:v>
                </c:pt>
                <c:pt idx="1720">
                  <c:v>-12.847196610954249</c:v>
                </c:pt>
                <c:pt idx="1721">
                  <c:v>-12.846481990728108</c:v>
                </c:pt>
                <c:pt idx="1722">
                  <c:v>-12.845747005168771</c:v>
                </c:pt>
                <c:pt idx="1723">
                  <c:v>-12.844991926563809</c:v>
                </c:pt>
                <c:pt idx="1724">
                  <c:v>-12.844217034417262</c:v>
                </c:pt>
                <c:pt idx="1725">
                  <c:v>-12.84342261533417</c:v>
                </c:pt>
                <c:pt idx="1726">
                  <c:v>-12.842608962902442</c:v>
                </c:pt>
                <c:pt idx="1727">
                  <c:v>-12.841776377572252</c:v>
                </c:pt>
                <c:pt idx="1728">
                  <c:v>-12.840925166532688</c:v>
                </c:pt>
                <c:pt idx="1729">
                  <c:v>-12.840055643586233</c:v>
                </c:pt>
                <c:pt idx="1730">
                  <c:v>-12.839168129020621</c:v>
                </c:pt>
                <c:pt idx="1731">
                  <c:v>-12.838262949478658</c:v>
                </c:pt>
                <c:pt idx="1732">
                  <c:v>-12.837340437825482</c:v>
                </c:pt>
                <c:pt idx="1733">
                  <c:v>-12.836400933013888</c:v>
                </c:pt>
                <c:pt idx="1734">
                  <c:v>-12.835444779947524</c:v>
                </c:pt>
                <c:pt idx="1735">
                  <c:v>-12.83447232934204</c:v>
                </c:pt>
                <c:pt idx="1736">
                  <c:v>-12.833483937584143</c:v>
                </c:pt>
                <c:pt idx="1737">
                  <c:v>-12.832479966589078</c:v>
                </c:pt>
                <c:pt idx="1738">
                  <c:v>-12.83146078365608</c:v>
                </c:pt>
                <c:pt idx="1739">
                  <c:v>-12.830426761322142</c:v>
                </c:pt>
                <c:pt idx="1740">
                  <c:v>-12.829378277214097</c:v>
                </c:pt>
                <c:pt idx="1741">
                  <c:v>-12.828315713899222</c:v>
                </c:pt>
                <c:pt idx="1742">
                  <c:v>-12.827239458734283</c:v>
                </c:pt>
                <c:pt idx="1743">
                  <c:v>-12.826149903713089</c:v>
                </c:pt>
                <c:pt idx="1744">
                  <c:v>-12.825047445312833</c:v>
                </c:pt>
                <c:pt idx="1745">
                  <c:v>-12.823932484338894</c:v>
                </c:pt>
                <c:pt idx="1746">
                  <c:v>-12.822805425768781</c:v>
                </c:pt>
                <c:pt idx="1747">
                  <c:v>-12.821666678594692</c:v>
                </c:pt>
                <c:pt idx="1748">
                  <c:v>-12.820516655665052</c:v>
                </c:pt>
                <c:pt idx="1749">
                  <c:v>-12.81935577352513</c:v>
                </c:pt>
                <c:pt idx="1750">
                  <c:v>-12.818184452256812</c:v>
                </c:pt>
                <c:pt idx="1751">
                  <c:v>-12.817003115317325</c:v>
                </c:pt>
                <c:pt idx="1752">
                  <c:v>-12.815812189377372</c:v>
                </c:pt>
                <c:pt idx="1753">
                  <c:v>-12.814612104158609</c:v>
                </c:pt>
                <c:pt idx="1754">
                  <c:v>-12.813403292270344</c:v>
                </c:pt>
                <c:pt idx="1755">
                  <c:v>-12.812186189045885</c:v>
                </c:pt>
                <c:pt idx="1756">
                  <c:v>-12.810961232378222</c:v>
                </c:pt>
                <c:pt idx="1757">
                  <c:v>-12.809728862555463</c:v>
                </c:pt>
                <c:pt idx="1758">
                  <c:v>-12.808489522095901</c:v>
                </c:pt>
                <c:pt idx="1759">
                  <c:v>-12.807243655582909</c:v>
                </c:pt>
                <c:pt idx="1760">
                  <c:v>-12.805991709499288</c:v>
                </c:pt>
                <c:pt idx="1761">
                  <c:v>-12.804734132062119</c:v>
                </c:pt>
                <c:pt idx="1762">
                  <c:v>-12.803471373056857</c:v>
                </c:pt>
                <c:pt idx="1763">
                  <c:v>-12.802203883672078</c:v>
                </c:pt>
                <c:pt idx="1764">
                  <c:v>-12.80093211633387</c:v>
                </c:pt>
                <c:pt idx="1765">
                  <c:v>-12.799656524540556</c:v>
                </c:pt>
                <c:pt idx="1766">
                  <c:v>-12.79837756269762</c:v>
                </c:pt>
                <c:pt idx="1767">
                  <c:v>-12.797095685952918</c:v>
                </c:pt>
                <c:pt idx="1768">
                  <c:v>-12.795811350032064</c:v>
                </c:pt>
                <c:pt idx="1769">
                  <c:v>-12.794525011074501</c:v>
                </c:pt>
                <c:pt idx="1770">
                  <c:v>-12.79323712546984</c:v>
                </c:pt>
                <c:pt idx="1771">
                  <c:v>-12.791948149694729</c:v>
                </c:pt>
                <c:pt idx="1772">
                  <c:v>-12.790658540150343</c:v>
                </c:pt>
                <c:pt idx="1773">
                  <c:v>-12.789368753000494</c:v>
                </c:pt>
                <c:pt idx="1774">
                  <c:v>-12.788079244010541</c:v>
                </c:pt>
                <c:pt idx="1775">
                  <c:v>-12.786790468386798</c:v>
                </c:pt>
                <c:pt idx="1776">
                  <c:v>-12.785502880617024</c:v>
                </c:pt>
                <c:pt idx="1777">
                  <c:v>-12.784216934311583</c:v>
                </c:pt>
                <c:pt idx="1778">
                  <c:v>-12.782933082045622</c:v>
                </c:pt>
                <c:pt idx="1779">
                  <c:v>-12.781651775202123</c:v>
                </c:pt>
                <c:pt idx="1780">
                  <c:v>-12.780373463816053</c:v>
                </c:pt>
                <c:pt idx="1781">
                  <c:v>-12.779098596419452</c:v>
                </c:pt>
                <c:pt idx="1782">
                  <c:v>-12.777827619887834</c:v>
                </c:pt>
                <c:pt idx="1783">
                  <c:v>-12.776560979287479</c:v>
                </c:pt>
                <c:pt idx="1784">
                  <c:v>-12.775299117724067</c:v>
                </c:pt>
                <c:pt idx="1785">
                  <c:v>-12.77404247619274</c:v>
                </c:pt>
                <c:pt idx="1786">
                  <c:v>-12.772791493428921</c:v>
                </c:pt>
                <c:pt idx="1787">
                  <c:v>-12.771546605761099</c:v>
                </c:pt>
                <c:pt idx="1788">
                  <c:v>-12.770308246964589</c:v>
                </c:pt>
                <c:pt idx="1789">
                  <c:v>-12.769076848116692</c:v>
                </c:pt>
                <c:pt idx="1790">
                  <c:v>-12.767852837453482</c:v>
                </c:pt>
                <c:pt idx="1791">
                  <c:v>-12.766636640228073</c:v>
                </c:pt>
                <c:pt idx="1792">
                  <c:v>-12.765428678570188</c:v>
                </c:pt>
                <c:pt idx="1793">
                  <c:v>-12.764229371347515</c:v>
                </c:pt>
                <c:pt idx="1794">
                  <c:v>-12.763039134028597</c:v>
                </c:pt>
                <c:pt idx="1795">
                  <c:v>-12.761858378547297</c:v>
                </c:pt>
                <c:pt idx="1796">
                  <c:v>-12.760687513168836</c:v>
                </c:pt>
                <c:pt idx="1797">
                  <c:v>-12.759526942357773</c:v>
                </c:pt>
                <c:pt idx="1798">
                  <c:v>-12.758377066647499</c:v>
                </c:pt>
                <c:pt idx="1799">
                  <c:v>-12.75723828251148</c:v>
                </c:pt>
                <c:pt idx="1800">
                  <c:v>-12.75611098223643</c:v>
                </c:pt>
                <c:pt idx="1801">
                  <c:v>-12.754995553797075</c:v>
                </c:pt>
                <c:pt idx="1802">
                  <c:v>-12.753892380732823</c:v>
                </c:pt>
                <c:pt idx="1803">
                  <c:v>-12.752801842026473</c:v>
                </c:pt>
                <c:pt idx="1804">
                  <c:v>-12.751724311984427</c:v>
                </c:pt>
                <c:pt idx="1805">
                  <c:v>-12.750660160119207</c:v>
                </c:pt>
                <c:pt idx="1806">
                  <c:v>-12.74960975103345</c:v>
                </c:pt>
                <c:pt idx="1807">
                  <c:v>-12.748573444306361</c:v>
                </c:pt>
                <c:pt idx="1808">
                  <c:v>-12.74755159438164</c:v>
                </c:pt>
                <c:pt idx="1809">
                  <c:v>-12.746544550457589</c:v>
                </c:pt>
                <c:pt idx="1810">
                  <c:v>-12.745552656379459</c:v>
                </c:pt>
                <c:pt idx="1811">
                  <c:v>-12.744576250533354</c:v>
                </c:pt>
                <c:pt idx="1812">
                  <c:v>-12.743615665742462</c:v>
                </c:pt>
                <c:pt idx="1813">
                  <c:v>-12.742671229165248</c:v>
                </c:pt>
                <c:pt idx="1814">
                  <c:v>-12.741743262195897</c:v>
                </c:pt>
                <c:pt idx="1815">
                  <c:v>-12.740832080366399</c:v>
                </c:pt>
                <c:pt idx="1816">
                  <c:v>-12.739937993251289</c:v>
                </c:pt>
                <c:pt idx="1817">
                  <c:v>-12.739061304373934</c:v>
                </c:pt>
                <c:pt idx="1818">
                  <c:v>-12.738202311115463</c:v>
                </c:pt>
                <c:pt idx="1819">
                  <c:v>-12.737361304625416</c:v>
                </c:pt>
                <c:pt idx="1820">
                  <c:v>-12.736538569734732</c:v>
                </c:pt>
                <c:pt idx="1821">
                  <c:v>-12.7357343848709</c:v>
                </c:pt>
                <c:pt idx="1822">
                  <c:v>-12.734949021975231</c:v>
                </c:pt>
                <c:pt idx="1823">
                  <c:v>-12.734182746422151</c:v>
                </c:pt>
                <c:pt idx="1824">
                  <c:v>-12.733435816941054</c:v>
                </c:pt>
                <c:pt idx="1825">
                  <c:v>-12.732708485539959</c:v>
                </c:pt>
                <c:pt idx="1826">
                  <c:v>-12.732000997431559</c:v>
                </c:pt>
                <c:pt idx="1827">
                  <c:v>-12.731313590961495</c:v>
                </c:pt>
                <c:pt idx="1828">
                  <c:v>-12.73064649753862</c:v>
                </c:pt>
                <c:pt idx="1829">
                  <c:v>-12.729999941567797</c:v>
                </c:pt>
                <c:pt idx="1830">
                  <c:v>-12.72937414038479</c:v>
                </c:pt>
                <c:pt idx="1831">
                  <c:v>-12.72876930419315</c:v>
                </c:pt>
                <c:pt idx="1832">
                  <c:v>-12.728185636003804</c:v>
                </c:pt>
                <c:pt idx="1833">
                  <c:v>-12.727623331576481</c:v>
                </c:pt>
                <c:pt idx="1834">
                  <c:v>-12.727082579363497</c:v>
                </c:pt>
                <c:pt idx="1835">
                  <c:v>-12.726563560455894</c:v>
                </c:pt>
                <c:pt idx="1836">
                  <c:v>-12.726066448531819</c:v>
                </c:pt>
                <c:pt idx="1837">
                  <c:v>-12.725591409806876</c:v>
                </c:pt>
                <c:pt idx="1838">
                  <c:v>-12.725138602987169</c:v>
                </c:pt>
                <c:pt idx="1839">
                  <c:v>-12.724708179224287</c:v>
                </c:pt>
                <c:pt idx="1840">
                  <c:v>-12.724300282072626</c:v>
                </c:pt>
                <c:pt idx="1841">
                  <c:v>-12.723915047449132</c:v>
                </c:pt>
                <c:pt idx="1842">
                  <c:v>-12.723552603595023</c:v>
                </c:pt>
                <c:pt idx="1843">
                  <c:v>-12.723213071040067</c:v>
                </c:pt>
                <c:pt idx="1844">
                  <c:v>-12.722896562568906</c:v>
                </c:pt>
                <c:pt idx="1845">
                  <c:v>-12.722603183189884</c:v>
                </c:pt>
                <c:pt idx="1846">
                  <c:v>-12.722333030105869</c:v>
                </c:pt>
                <c:pt idx="1847">
                  <c:v>-12.722086192687589</c:v>
                </c:pt>
                <c:pt idx="1848">
                  <c:v>-12.721862752449159</c:v>
                </c:pt>
                <c:pt idx="1849">
                  <c:v>-12.721662783025739</c:v>
                </c:pt>
                <c:pt idx="1850">
                  <c:v>-12.721486350153855</c:v>
                </c:pt>
                <c:pt idx="1851">
                  <c:v>-12.721333511653462</c:v>
                </c:pt>
                <c:pt idx="1852">
                  <c:v>-12.721204317412839</c:v>
                </c:pt>
                <c:pt idx="1853">
                  <c:v>-12.721098809375281</c:v>
                </c:pt>
                <c:pt idx="1854">
                  <c:v>-12.721017021528336</c:v>
                </c:pt>
                <c:pt idx="1855">
                  <c:v>-12.720958979895361</c:v>
                </c:pt>
                <c:pt idx="1856">
                  <c:v>-12.720924702529082</c:v>
                </c:pt>
                <c:pt idx="1857">
                  <c:v>-12.72091419950781</c:v>
                </c:pt>
                <c:pt idx="1858">
                  <c:v>-12.720927472933493</c:v>
                </c:pt>
                <c:pt idx="1859">
                  <c:v>-12.720964516932447</c:v>
                </c:pt>
                <c:pt idx="1860">
                  <c:v>-12.721025317658111</c:v>
                </c:pt>
                <c:pt idx="1861">
                  <c:v>-12.721109853296145</c:v>
                </c:pt>
                <c:pt idx="1862">
                  <c:v>-12.721218094071849</c:v>
                </c:pt>
                <c:pt idx="1863">
                  <c:v>-12.721350002259765</c:v>
                </c:pt>
                <c:pt idx="1864">
                  <c:v>-12.721505532195643</c:v>
                </c:pt>
                <c:pt idx="1865">
                  <c:v>-12.721684630290548</c:v>
                </c:pt>
                <c:pt idx="1866">
                  <c:v>-12.721887235047365</c:v>
                </c:pt>
                <c:pt idx="1867">
                  <c:v>-12.722113277079439</c:v>
                </c:pt>
                <c:pt idx="1868">
                  <c:v>-12.722362679131693</c:v>
                </c:pt>
                <c:pt idx="1869">
                  <c:v>-12.722635356103673</c:v>
                </c:pt>
                <c:pt idx="1870">
                  <c:v>-12.722931215075272</c:v>
                </c:pt>
                <c:pt idx="1871">
                  <c:v>-12.723250155334171</c:v>
                </c:pt>
                <c:pt idx="1872">
                  <c:v>-12.723592068406138</c:v>
                </c:pt>
                <c:pt idx="1873">
                  <c:v>-12.723956838087091</c:v>
                </c:pt>
                <c:pt idx="1874">
                  <c:v>-12.724344340477757</c:v>
                </c:pt>
                <c:pt idx="1875">
                  <c:v>-12.724754444020208</c:v>
                </c:pt>
                <c:pt idx="1876">
                  <c:v>-12.725187009537075</c:v>
                </c:pt>
                <c:pt idx="1877">
                  <c:v>-12.725641890272579</c:v>
                </c:pt>
                <c:pt idx="1878">
                  <c:v>-12.726118931936156</c:v>
                </c:pt>
                <c:pt idx="1879">
                  <c:v>-12.726617972748048</c:v>
                </c:pt>
                <c:pt idx="1880">
                  <c:v>-12.72713884348728</c:v>
                </c:pt>
                <c:pt idx="1881">
                  <c:v>-12.727681367541715</c:v>
                </c:pt>
                <c:pt idx="1882">
                  <c:v>-12.728245360960535</c:v>
                </c:pt>
                <c:pt idx="1883">
                  <c:v>-12.728830632508725</c:v>
                </c:pt>
                <c:pt idx="1884">
                  <c:v>-12.729436983723962</c:v>
                </c:pt>
                <c:pt idx="1885">
                  <c:v>-12.730064208975456</c:v>
                </c:pt>
                <c:pt idx="1886">
                  <c:v>-12.730712095525245</c:v>
                </c:pt>
                <c:pt idx="1887">
                  <c:v>-12.731380423591478</c:v>
                </c:pt>
                <c:pt idx="1888">
                  <c:v>-12.73206896641411</c:v>
                </c:pt>
                <c:pt idx="1889">
                  <c:v>-12.732777490322508</c:v>
                </c:pt>
                <c:pt idx="1890">
                  <c:v>-12.733505754805369</c:v>
                </c:pt>
                <c:pt idx="1891">
                  <c:v>-12.734253512582894</c:v>
                </c:pt>
                <c:pt idx="1892">
                  <c:v>-12.735020509680847</c:v>
                </c:pt>
                <c:pt idx="1893">
                  <c:v>-12.735806485507101</c:v>
                </c:pt>
                <c:pt idx="1894">
                  <c:v>-12.736611172929951</c:v>
                </c:pt>
                <c:pt idx="1895">
                  <c:v>-12.737434298358927</c:v>
                </c:pt>
                <c:pt idx="1896">
                  <c:v>-12.73827558182743</c:v>
                </c:pt>
                <c:pt idx="1897">
                  <c:v>-12.739134737077549</c:v>
                </c:pt>
                <c:pt idx="1898">
                  <c:v>-12.740011471647172</c:v>
                </c:pt>
                <c:pt idx="1899">
                  <c:v>-12.740905486958866</c:v>
                </c:pt>
                <c:pt idx="1900">
                  <c:v>-12.741816478411042</c:v>
                </c:pt>
                <c:pt idx="1901">
                  <c:v>-12.742744135471062</c:v>
                </c:pt>
                <c:pt idx="1902">
                  <c:v>-12.743688141770518</c:v>
                </c:pt>
                <c:pt idx="1903">
                  <c:v>-12.744648175202505</c:v>
                </c:pt>
                <c:pt idx="1904">
                  <c:v>-12.745623908020676</c:v>
                </c:pt>
                <c:pt idx="1905">
                  <c:v>-12.746615006940797</c:v>
                </c:pt>
                <c:pt idx="1906">
                  <c:v>-12.747621133243639</c:v>
                </c:pt>
                <c:pt idx="1907">
                  <c:v>-12.748641942880443</c:v>
                </c:pt>
                <c:pt idx="1908">
                  <c:v>-12.749677086580061</c:v>
                </c:pt>
                <c:pt idx="1909">
                  <c:v>-12.75072620995785</c:v>
                </c:pt>
                <c:pt idx="1910">
                  <c:v>-12.751788953626901</c:v>
                </c:pt>
                <c:pt idx="1911">
                  <c:v>-12.752864953310723</c:v>
                </c:pt>
                <c:pt idx="1912">
                  <c:v>-12.753953839958177</c:v>
                </c:pt>
                <c:pt idx="1913">
                  <c:v>-12.755055239859995</c:v>
                </c:pt>
                <c:pt idx="1914">
                  <c:v>-12.756168774767305</c:v>
                </c:pt>
                <c:pt idx="1915">
                  <c:v>-12.757294062011727</c:v>
                </c:pt>
                <c:pt idx="1916">
                  <c:v>-12.758430714627488</c:v>
                </c:pt>
                <c:pt idx="1917">
                  <c:v>-12.759578341475288</c:v>
                </c:pt>
                <c:pt idx="1918">
                  <c:v>-12.760736547367646</c:v>
                </c:pt>
                <c:pt idx="1919">
                  <c:v>-12.761904933196163</c:v>
                </c:pt>
                <c:pt idx="1920">
                  <c:v>-12.763083096060511</c:v>
                </c:pt>
                <c:pt idx="1921">
                  <c:v>-12.764270629398798</c:v>
                </c:pt>
                <c:pt idx="1922">
                  <c:v>-12.765467123119848</c:v>
                </c:pt>
                <c:pt idx="1923">
                  <c:v>-12.766672163736764</c:v>
                </c:pt>
                <c:pt idx="1924">
                  <c:v>-12.767885334502481</c:v>
                </c:pt>
                <c:pt idx="1925">
                  <c:v>-12.769106215546234</c:v>
                </c:pt>
                <c:pt idx="1926">
                  <c:v>-12.770334384012099</c:v>
                </c:pt>
                <c:pt idx="1927">
                  <c:v>-12.771569414198659</c:v>
                </c:pt>
                <c:pt idx="1928">
                  <c:v>-12.772810877700085</c:v>
                </c:pt>
                <c:pt idx="1929">
                  <c:v>-12.774058343548763</c:v>
                </c:pt>
                <c:pt idx="1930">
                  <c:v>-12.775311378359074</c:v>
                </c:pt>
                <c:pt idx="1931">
                  <c:v>-12.776569546472626</c:v>
                </c:pt>
                <c:pt idx="1932">
                  <c:v>-12.777832410104663</c:v>
                </c:pt>
                <c:pt idx="1933">
                  <c:v>-12.779099529491733</c:v>
                </c:pt>
                <c:pt idx="1934">
                  <c:v>-12.780370463040491</c:v>
                </c:pt>
                <c:pt idx="1935">
                  <c:v>-12.781644767477697</c:v>
                </c:pt>
                <c:pt idx="1936">
                  <c:v>-12.782921998001179</c:v>
                </c:pt>
                <c:pt idx="1937">
                  <c:v>-12.784201708432057</c:v>
                </c:pt>
                <c:pt idx="1938">
                  <c:v>-12.785483451367675</c:v>
                </c:pt>
                <c:pt idx="1939">
                  <c:v>-12.786766778335803</c:v>
                </c:pt>
                <c:pt idx="1940">
                  <c:v>-12.788051239949429</c:v>
                </c:pt>
                <c:pt idx="1941">
                  <c:v>-12.789336386062738</c:v>
                </c:pt>
                <c:pt idx="1942">
                  <c:v>-12.79062176592741</c:v>
                </c:pt>
                <c:pt idx="1943">
                  <c:v>-12.791906928350238</c:v>
                </c:pt>
                <c:pt idx="1944">
                  <c:v>-12.793191421851084</c:v>
                </c:pt>
                <c:pt idx="1945">
                  <c:v>-12.794474794821447</c:v>
                </c:pt>
                <c:pt idx="1946">
                  <c:v>-12.795756595683869</c:v>
                </c:pt>
                <c:pt idx="1947">
                  <c:v>-12.797036373051565</c:v>
                </c:pt>
                <c:pt idx="1948">
                  <c:v>-12.798313675888833</c:v>
                </c:pt>
                <c:pt idx="1949">
                  <c:v>-12.799588053671748</c:v>
                </c:pt>
                <c:pt idx="1950">
                  <c:v>-12.800859056548997</c:v>
                </c:pt>
                <c:pt idx="1951">
                  <c:v>-12.80212623550347</c:v>
                </c:pt>
                <c:pt idx="1952">
                  <c:v>-12.803389142513609</c:v>
                </c:pt>
                <c:pt idx="1953">
                  <c:v>-12.804647330715319</c:v>
                </c:pt>
                <c:pt idx="1954">
                  <c:v>-12.805900354563718</c:v>
                </c:pt>
                <c:pt idx="1955">
                  <c:v>-12.807147769995115</c:v>
                </c:pt>
                <c:pt idx="1956">
                  <c:v>-12.808389134588856</c:v>
                </c:pt>
                <c:pt idx="1957">
                  <c:v>-12.809624007729143</c:v>
                </c:pt>
                <c:pt idx="1958">
                  <c:v>-12.81085195076675</c:v>
                </c:pt>
                <c:pt idx="1959">
                  <c:v>-12.812072527180437</c:v>
                </c:pt>
                <c:pt idx="1960">
                  <c:v>-12.813285302738134</c:v>
                </c:pt>
                <c:pt idx="1961">
                  <c:v>-12.814489845657809</c:v>
                </c:pt>
                <c:pt idx="1962">
                  <c:v>-12.815685726767857</c:v>
                </c:pt>
                <c:pt idx="1963">
                  <c:v>-12.816872519667037</c:v>
                </c:pt>
                <c:pt idx="1964">
                  <c:v>-12.818049800883921</c:v>
                </c:pt>
                <c:pt idx="1965">
                  <c:v>-12.81921715003568</c:v>
                </c:pt>
                <c:pt idx="1966">
                  <c:v>-12.820374149986037</c:v>
                </c:pt>
                <c:pt idx="1967">
                  <c:v>-12.821520387002716</c:v>
                </c:pt>
                <c:pt idx="1968">
                  <c:v>-12.822655450913867</c:v>
                </c:pt>
                <c:pt idx="1969">
                  <c:v>-12.823778935263723</c:v>
                </c:pt>
                <c:pt idx="1970">
                  <c:v>-12.824890437467186</c:v>
                </c:pt>
                <c:pt idx="1971">
                  <c:v>-12.82598955896335</c:v>
                </c:pt>
                <c:pt idx="1972">
                  <c:v>-12.827075905368002</c:v>
                </c:pt>
                <c:pt idx="1973">
                  <c:v>-12.828149086624936</c:v>
                </c:pt>
                <c:pt idx="1974">
                  <c:v>-12.829208717155874</c:v>
                </c:pt>
                <c:pt idx="1975">
                  <c:v>-12.830254416009172</c:v>
                </c:pt>
                <c:pt idx="1976">
                  <c:v>-12.831285807007189</c:v>
                </c:pt>
                <c:pt idx="1977">
                  <c:v>-12.832302518891863</c:v>
                </c:pt>
                <c:pt idx="1978">
                  <c:v>-12.833304185469201</c:v>
                </c:pt>
                <c:pt idx="1979">
                  <c:v>-12.834290445751805</c:v>
                </c:pt>
                <c:pt idx="1980">
                  <c:v>-12.835260944099778</c:v>
                </c:pt>
                <c:pt idx="1981">
                  <c:v>-12.836215330360041</c:v>
                </c:pt>
                <c:pt idx="1982">
                  <c:v>-12.837153260003538</c:v>
                </c:pt>
                <c:pt idx="1983">
                  <c:v>-12.838074394260735</c:v>
                </c:pt>
                <c:pt idx="1984">
                  <c:v>-12.838978400255252</c:v>
                </c:pt>
                <c:pt idx="1985">
                  <c:v>-12.839864951135073</c:v>
                </c:pt>
                <c:pt idx="1986">
                  <c:v>-12.840733726202076</c:v>
                </c:pt>
                <c:pt idx="1987">
                  <c:v>-12.841584411039094</c:v>
                </c:pt>
                <c:pt idx="1988">
                  <c:v>-12.842416697634967</c:v>
                </c:pt>
                <c:pt idx="1989">
                  <c:v>-12.843230284507026</c:v>
                </c:pt>
                <c:pt idx="1990">
                  <c:v>-12.844024876821445</c:v>
                </c:pt>
                <c:pt idx="1991">
                  <c:v>-12.84480018651093</c:v>
                </c:pt>
                <c:pt idx="1992">
                  <c:v>-12.845555932390248</c:v>
                </c:pt>
                <c:pt idx="1993">
                  <c:v>-12.846291840268814</c:v>
                </c:pt>
                <c:pt idx="1994">
                  <c:v>-12.84700764306084</c:v>
                </c:pt>
                <c:pt idx="1995">
                  <c:v>-12.84770308089284</c:v>
                </c:pt>
                <c:pt idx="1996">
                  <c:v>-12.848377901208289</c:v>
                </c:pt>
                <c:pt idx="1997">
                  <c:v>-12.849031858869619</c:v>
                </c:pt>
                <c:pt idx="1998">
                  <c:v>-12.849664716257154</c:v>
                </c:pt>
                <c:pt idx="1999">
                  <c:v>-12.850276243365315</c:v>
                </c:pt>
                <c:pt idx="2000">
                  <c:v>-12.85086621789578</c:v>
                </c:pt>
                <c:pt idx="2001">
                  <c:v>-12.851434425347714</c:v>
                </c:pt>
                <c:pt idx="2002">
                  <c:v>-12.851980659104711</c:v>
                </c:pt>
                <c:pt idx="2003">
                  <c:v>-12.852504720518944</c:v>
                </c:pt>
                <c:pt idx="2004">
                  <c:v>-12.853006418991837</c:v>
                </c:pt>
                <c:pt idx="2005">
                  <c:v>-12.853485572051753</c:v>
                </c:pt>
                <c:pt idx="2006">
                  <c:v>-12.853942005428348</c:v>
                </c:pt>
                <c:pt idx="2007">
                  <c:v>-12.854375553123518</c:v>
                </c:pt>
                <c:pt idx="2008">
                  <c:v>-12.854786057479263</c:v>
                </c:pt>
                <c:pt idx="2009">
                  <c:v>-12.855173369241882</c:v>
                </c:pt>
                <c:pt idx="2010">
                  <c:v>-12.855537347623011</c:v>
                </c:pt>
                <c:pt idx="2011">
                  <c:v>-12.85587786035701</c:v>
                </c:pt>
                <c:pt idx="2012">
                  <c:v>-12.856194783755095</c:v>
                </c:pt>
                <c:pt idx="2013">
                  <c:v>-12.856488002755595</c:v>
                </c:pt>
                <c:pt idx="2014">
                  <c:v>-12.856757410971042</c:v>
                </c:pt>
                <c:pt idx="2015">
                  <c:v>-12.857002910731644</c:v>
                </c:pt>
                <c:pt idx="2016">
                  <c:v>-12.857224413124765</c:v>
                </c:pt>
                <c:pt idx="2017">
                  <c:v>-12.857421838031321</c:v>
                </c:pt>
                <c:pt idx="2018">
                  <c:v>-12.857595114158267</c:v>
                </c:pt>
                <c:pt idx="2019">
                  <c:v>-12.857744179067359</c:v>
                </c:pt>
                <c:pt idx="2020">
                  <c:v>-12.857868979200404</c:v>
                </c:pt>
                <c:pt idx="2021">
                  <c:v>-12.857969469900738</c:v>
                </c:pt>
                <c:pt idx="2022">
                  <c:v>-12.858045615431038</c:v>
                </c:pt>
                <c:pt idx="2023">
                  <c:v>-12.858097388987435</c:v>
                </c:pt>
                <c:pt idx="2024">
                  <c:v>-12.858124772709798</c:v>
                </c:pt>
                <c:pt idx="2025">
                  <c:v>-12.858127757688377</c:v>
                </c:pt>
                <c:pt idx="2026">
                  <c:v>-12.858106343966844</c:v>
                </c:pt>
                <c:pt idx="2027">
                  <c:v>-12.85806054054124</c:v>
                </c:pt>
                <c:pt idx="2028">
                  <c:v>-12.857990365355647</c:v>
                </c:pt>
                <c:pt idx="2029">
                  <c:v>-12.857895845293816</c:v>
                </c:pt>
                <c:pt idx="2030">
                  <c:v>-12.857777016167082</c:v>
                </c:pt>
                <c:pt idx="2031">
                  <c:v>-12.857633922698808</c:v>
                </c:pt>
                <c:pt idx="2032">
                  <c:v>-12.857466618504818</c:v>
                </c:pt>
                <c:pt idx="2033">
                  <c:v>-12.857275166070362</c:v>
                </c:pt>
                <c:pt idx="2034">
                  <c:v>-12.857059636723402</c:v>
                </c:pt>
                <c:pt idx="2035">
                  <c:v>-12.856820110603946</c:v>
                </c:pt>
                <c:pt idx="2036">
                  <c:v>-12.856556676630085</c:v>
                </c:pt>
                <c:pt idx="2037">
                  <c:v>-12.856269432460341</c:v>
                </c:pt>
                <c:pt idx="2038">
                  <c:v>-12.855958484452138</c:v>
                </c:pt>
                <c:pt idx="2039">
                  <c:v>-12.855623947617143</c:v>
                </c:pt>
                <c:pt idx="2040">
                  <c:v>-12.855265945572551</c:v>
                </c:pt>
                <c:pt idx="2041">
                  <c:v>-12.854884610489407</c:v>
                </c:pt>
                <c:pt idx="2042">
                  <c:v>-12.854480083036835</c:v>
                </c:pt>
                <c:pt idx="2043">
                  <c:v>-12.854052512323378</c:v>
                </c:pt>
                <c:pt idx="2044">
                  <c:v>-12.853602055834532</c:v>
                </c:pt>
                <c:pt idx="2045">
                  <c:v>-12.853128879366976</c:v>
                </c:pt>
                <c:pt idx="2046">
                  <c:v>-12.852633156959673</c:v>
                </c:pt>
                <c:pt idx="2047">
                  <c:v>-12.85211507082118</c:v>
                </c:pt>
                <c:pt idx="2048">
                  <c:v>-12.851574811254384</c:v>
                </c:pt>
                <c:pt idx="2049">
                  <c:v>-12.851012576577297</c:v>
                </c:pt>
                <c:pt idx="2050">
                  <c:v>-12.850428573041148</c:v>
                </c:pt>
                <c:pt idx="2051">
                  <c:v>-12.849823014745187</c:v>
                </c:pt>
                <c:pt idx="2052">
                  <c:v>-12.849196123548509</c:v>
                </c:pt>
                <c:pt idx="2053">
                  <c:v>-12.848548128978525</c:v>
                </c:pt>
                <c:pt idx="2054">
                  <c:v>-12.847879268136984</c:v>
                </c:pt>
                <c:pt idx="2055">
                  <c:v>-12.847189785602598</c:v>
                </c:pt>
                <c:pt idx="2056">
                  <c:v>-12.846479933330983</c:v>
                </c:pt>
                <c:pt idx="2057">
                  <c:v>-12.845749970551847</c:v>
                </c:pt>
                <c:pt idx="2058">
                  <c:v>-12.845000163663332</c:v>
                </c:pt>
                <c:pt idx="2059">
                  <c:v>-12.844230786123621</c:v>
                </c:pt>
                <c:pt idx="2060">
                  <c:v>-12.843442118340121</c:v>
                </c:pt>
                <c:pt idx="2061">
                  <c:v>-12.8426344475556</c:v>
                </c:pt>
                <c:pt idx="2062">
                  <c:v>-12.841808067732535</c:v>
                </c:pt>
                <c:pt idx="2063">
                  <c:v>-12.840963279434201</c:v>
                </c:pt>
                <c:pt idx="2064">
                  <c:v>-12.840100389704041</c:v>
                </c:pt>
                <c:pt idx="2065">
                  <c:v>-12.839219711942228</c:v>
                </c:pt>
                <c:pt idx="2066">
                  <c:v>-12.838321565780397</c:v>
                </c:pt>
                <c:pt idx="2067">
                  <c:v>-12.837406276953756</c:v>
                </c:pt>
                <c:pt idx="2068">
                  <c:v>-12.83647417717129</c:v>
                </c:pt>
                <c:pt idx="2069">
                  <c:v>-12.83552560398412</c:v>
                </c:pt>
                <c:pt idx="2070">
                  <c:v>-12.834560900651406</c:v>
                </c:pt>
                <c:pt idx="2071">
                  <c:v>-12.83358041600466</c:v>
                </c:pt>
                <c:pt idx="2072">
                  <c:v>-12.832584504310185</c:v>
                </c:pt>
                <c:pt idx="2073">
                  <c:v>-12.831573525129659</c:v>
                </c:pt>
                <c:pt idx="2074">
                  <c:v>-12.830547843178987</c:v>
                </c:pt>
                <c:pt idx="2075">
                  <c:v>-12.829507828185596</c:v>
                </c:pt>
                <c:pt idx="2076">
                  <c:v>-12.828453854744108</c:v>
                </c:pt>
                <c:pt idx="2077">
                  <c:v>-12.827386302170673</c:v>
                </c:pt>
                <c:pt idx="2078">
                  <c:v>-12.826305554355526</c:v>
                </c:pt>
                <c:pt idx="2079">
                  <c:v>-12.825211999614616</c:v>
                </c:pt>
                <c:pt idx="2080">
                  <c:v>-12.824106030539674</c:v>
                </c:pt>
                <c:pt idx="2081">
                  <c:v>-12.822988043847161</c:v>
                </c:pt>
                <c:pt idx="2082">
                  <c:v>-12.821858440226123</c:v>
                </c:pt>
                <c:pt idx="2083">
                  <c:v>-12.82071762418488</c:v>
                </c:pt>
                <c:pt idx="2084">
                  <c:v>-12.819566003896838</c:v>
                </c:pt>
                <c:pt idx="2085">
                  <c:v>-12.818403991045269</c:v>
                </c:pt>
                <c:pt idx="2086">
                  <c:v>-12.81723200066746</c:v>
                </c:pt>
                <c:pt idx="2087">
                  <c:v>-12.816050450997679</c:v>
                </c:pt>
                <c:pt idx="2088">
                  <c:v>-12.814859763309851</c:v>
                </c:pt>
                <c:pt idx="2089">
                  <c:v>-12.813660361759339</c:v>
                </c:pt>
                <c:pt idx="2090">
                  <c:v>-12.81245267322436</c:v>
                </c:pt>
                <c:pt idx="2091">
                  <c:v>-12.811237127146642</c:v>
                </c:pt>
                <c:pt idx="2092">
                  <c:v>-12.810014155371894</c:v>
                </c:pt>
                <c:pt idx="2093">
                  <c:v>-12.808784191989734</c:v>
                </c:pt>
                <c:pt idx="2094">
                  <c:v>-12.807547673173454</c:v>
                </c:pt>
                <c:pt idx="2095">
                  <c:v>-12.806305037019525</c:v>
                </c:pt>
                <c:pt idx="2096">
                  <c:v>-12.805056723386832</c:v>
                </c:pt>
                <c:pt idx="2097">
                  <c:v>-12.803803173736073</c:v>
                </c:pt>
                <c:pt idx="2098">
                  <c:v>-12.802544830968696</c:v>
                </c:pt>
                <c:pt idx="2099">
                  <c:v>-12.801282139266426</c:v>
                </c:pt>
                <c:pt idx="2100">
                  <c:v>-12.800015543930341</c:v>
                </c:pt>
                <c:pt idx="2101">
                  <c:v>-12.798745491220487</c:v>
                </c:pt>
                <c:pt idx="2102">
                  <c:v>-12.797472428195636</c:v>
                </c:pt>
                <c:pt idx="2103">
                  <c:v>-12.79619680255311</c:v>
                </c:pt>
                <c:pt idx="2104">
                  <c:v>-12.794919062469299</c:v>
                </c:pt>
                <c:pt idx="2105">
                  <c:v>-12.793639656440192</c:v>
                </c:pt>
                <c:pt idx="2106">
                  <c:v>-12.792359033122773</c:v>
                </c:pt>
                <c:pt idx="2107">
                  <c:v>-12.79107764117656</c:v>
                </c:pt>
                <c:pt idx="2108">
                  <c:v>-12.78979592910607</c:v>
                </c:pt>
                <c:pt idx="2109">
                  <c:v>-12.788514345103444</c:v>
                </c:pt>
                <c:pt idx="2110">
                  <c:v>-12.787233336892303</c:v>
                </c:pt>
                <c:pt idx="2111">
                  <c:v>-12.785953351571912</c:v>
                </c:pt>
                <c:pt idx="2112">
                  <c:v>-12.7846748354624</c:v>
                </c:pt>
                <c:pt idx="2113">
                  <c:v>-12.783398233950535</c:v>
                </c:pt>
                <c:pt idx="2114">
                  <c:v>-12.782123991336711</c:v>
                </c:pt>
                <c:pt idx="2115">
                  <c:v>-12.780852550682644</c:v>
                </c:pt>
                <c:pt idx="2116">
                  <c:v>-12.779584353660084</c:v>
                </c:pt>
                <c:pt idx="2117">
                  <c:v>-12.778319840400743</c:v>
                </c:pt>
                <c:pt idx="2118">
                  <c:v>-12.777059449346879</c:v>
                </c:pt>
                <c:pt idx="2119">
                  <c:v>-12.775803617103636</c:v>
                </c:pt>
                <c:pt idx="2120">
                  <c:v>-12.77455277829177</c:v>
                </c:pt>
                <c:pt idx="2121">
                  <c:v>-12.773307365402362</c:v>
                </c:pt>
                <c:pt idx="2122">
                  <c:v>-12.772067808652171</c:v>
                </c:pt>
                <c:pt idx="2123">
                  <c:v>-12.770834535840649</c:v>
                </c:pt>
                <c:pt idx="2124">
                  <c:v>-12.769607972208053</c:v>
                </c:pt>
                <c:pt idx="2125">
                  <c:v>-12.76838854029508</c:v>
                </c:pt>
                <c:pt idx="2126">
                  <c:v>-12.767176659803814</c:v>
                </c:pt>
                <c:pt idx="2127">
                  <c:v>-12.765972747460175</c:v>
                </c:pt>
                <c:pt idx="2128">
                  <c:v>-12.764777216877704</c:v>
                </c:pt>
                <c:pt idx="2129">
                  <c:v>-12.763590478423106</c:v>
                </c:pt>
                <c:pt idx="2130">
                  <c:v>-12.762412939083063</c:v>
                </c:pt>
                <c:pt idx="2131">
                  <c:v>-12.761245002332792</c:v>
                </c:pt>
                <c:pt idx="2132">
                  <c:v>-12.7600870680062</c:v>
                </c:pt>
                <c:pt idx="2133">
                  <c:v>-12.758939532167414</c:v>
                </c:pt>
                <c:pt idx="2134">
                  <c:v>-12.757802786984474</c:v>
                </c:pt>
                <c:pt idx="2135">
                  <c:v>-12.756677220604162</c:v>
                </c:pt>
                <c:pt idx="2136">
                  <c:v>-12.75556321702906</c:v>
                </c:pt>
                <c:pt idx="2137">
                  <c:v>-12.754461155995758</c:v>
                </c:pt>
                <c:pt idx="2138">
                  <c:v>-12.753371412855506</c:v>
                </c:pt>
                <c:pt idx="2139">
                  <c:v>-12.752294358456071</c:v>
                </c:pt>
                <c:pt idx="2140">
                  <c:v>-12.751230359025849</c:v>
                </c:pt>
                <c:pt idx="2141">
                  <c:v>-12.750179776059413</c:v>
                </c:pt>
                <c:pt idx="2142">
                  <c:v>-12.749142966205252</c:v>
                </c:pt>
                <c:pt idx="2143">
                  <c:v>-12.748120281155151</c:v>
                </c:pt>
                <c:pt idx="2144">
                  <c:v>-12.747112067535735</c:v>
                </c:pt>
                <c:pt idx="2145">
                  <c:v>-12.746118666801641</c:v>
                </c:pt>
                <c:pt idx="2146">
                  <c:v>-12.745140415130667</c:v>
                </c:pt>
                <c:pt idx="2147">
                  <c:v>-12.744177643321148</c:v>
                </c:pt>
                <c:pt idx="2148">
                  <c:v>-12.743230676691006</c:v>
                </c:pt>
                <c:pt idx="2149">
                  <c:v>-12.742299834978841</c:v>
                </c:pt>
                <c:pt idx="2150">
                  <c:v>-12.741385432247164</c:v>
                </c:pt>
                <c:pt idx="2151">
                  <c:v>-12.740487776787379</c:v>
                </c:pt>
                <c:pt idx="2152">
                  <c:v>-12.739607171027087</c:v>
                </c:pt>
                <c:pt idx="2153">
                  <c:v>-12.738743911439327</c:v>
                </c:pt>
                <c:pt idx="2154">
                  <c:v>-12.737898288453648</c:v>
                </c:pt>
                <c:pt idx="2155">
                  <c:v>-12.737070586369565</c:v>
                </c:pt>
                <c:pt idx="2156">
                  <c:v>-12.73626108327198</c:v>
                </c:pt>
                <c:pt idx="2157">
                  <c:v>-12.735470050948548</c:v>
                </c:pt>
                <c:pt idx="2158">
                  <c:v>-12.734697754809384</c:v>
                </c:pt>
                <c:pt idx="2159">
                  <c:v>-12.733944453808569</c:v>
                </c:pt>
                <c:pt idx="2160">
                  <c:v>-12.733210400368151</c:v>
                </c:pt>
                <c:pt idx="2161">
                  <c:v>-12.732495840303867</c:v>
                </c:pt>
                <c:pt idx="2162">
                  <c:v>-12.731801012753351</c:v>
                </c:pt>
                <c:pt idx="2163">
                  <c:v>-12.731126150106089</c:v>
                </c:pt>
                <c:pt idx="2164">
                  <c:v>-12.730471477936071</c:v>
                </c:pt>
                <c:pt idx="2165">
                  <c:v>-12.72983721493592</c:v>
                </c:pt>
                <c:pt idx="2166">
                  <c:v>-12.729223572853714</c:v>
                </c:pt>
                <c:pt idx="2167">
                  <c:v>-12.728630756431778</c:v>
                </c:pt>
                <c:pt idx="2168">
                  <c:v>-12.728058963347575</c:v>
                </c:pt>
                <c:pt idx="2169">
                  <c:v>-12.727508384156858</c:v>
                </c:pt>
                <c:pt idx="2170">
                  <c:v>-12.726979202238926</c:v>
                </c:pt>
                <c:pt idx="2171">
                  <c:v>-12.726471593744286</c:v>
                </c:pt>
                <c:pt idx="2172">
                  <c:v>-12.725985727544085</c:v>
                </c:pt>
                <c:pt idx="2173">
                  <c:v>-12.725521765182158</c:v>
                </c:pt>
                <c:pt idx="2174">
                  <c:v>-12.725079860828954</c:v>
                </c:pt>
                <c:pt idx="2175">
                  <c:v>-12.724660161237884</c:v>
                </c:pt>
                <c:pt idx="2176">
                  <c:v>-12.724262805703754</c:v>
                </c:pt>
                <c:pt idx="2177">
                  <c:v>-12.723887926023279</c:v>
                </c:pt>
                <c:pt idx="2178">
                  <c:v>-12.723535646458171</c:v>
                </c:pt>
                <c:pt idx="2179">
                  <c:v>-12.723206083699948</c:v>
                </c:pt>
                <c:pt idx="2180">
                  <c:v>-12.722899346837373</c:v>
                </c:pt>
                <c:pt idx="2181">
                  <c:v>-12.722615537325785</c:v>
                </c:pt>
                <c:pt idx="2182">
                  <c:v>-12.722354748958969</c:v>
                </c:pt>
                <c:pt idx="2183">
                  <c:v>-12.722117067842859</c:v>
                </c:pt>
                <c:pt idx="2184">
                  <c:v>-12.721902572371667</c:v>
                </c:pt>
                <c:pt idx="2185">
                  <c:v>-12.721711333206333</c:v>
                </c:pt>
                <c:pt idx="2186">
                  <c:v>-12.721543413255006</c:v>
                </c:pt>
                <c:pt idx="2187">
                  <c:v>-12.721398867655614</c:v>
                </c:pt>
                <c:pt idx="2188">
                  <c:v>-12.721277743761162</c:v>
                </c:pt>
                <c:pt idx="2189">
                  <c:v>-12.721180081126564</c:v>
                </c:pt>
                <c:pt idx="2190">
                  <c:v>-12.721105911498316</c:v>
                </c:pt>
                <c:pt idx="2191">
                  <c:v>-12.721105911498316</c:v>
                </c:pt>
                <c:pt idx="2192">
                  <c:v>-12.721028139155987</c:v>
                </c:pt>
                <c:pt idx="2193">
                  <c:v>-12.721024560827752</c:v>
                </c:pt>
                <c:pt idx="2194">
                  <c:v>-12.721044524271939</c:v>
                </c:pt>
                <c:pt idx="2195">
                  <c:v>-12.721088022110882</c:v>
                </c:pt>
                <c:pt idx="2196">
                  <c:v>-12.72115503914139</c:v>
                </c:pt>
                <c:pt idx="2197">
                  <c:v>-12.72124555233952</c:v>
                </c:pt>
                <c:pt idx="2198">
                  <c:v>-12.72135953086779</c:v>
                </c:pt>
                <c:pt idx="2199">
                  <c:v>-12.721496936084453</c:v>
                </c:pt>
                <c:pt idx="2200">
                  <c:v>-12.721657721555191</c:v>
                </c:pt>
                <c:pt idx="2201">
                  <c:v>-12.721841833066687</c:v>
                </c:pt>
                <c:pt idx="2202">
                  <c:v>-12.722049208642716</c:v>
                </c:pt>
                <c:pt idx="2203">
                  <c:v>-12.722279778562335</c:v>
                </c:pt>
                <c:pt idx="2204">
                  <c:v>-12.722533465380163</c:v>
                </c:pt>
                <c:pt idx="2205">
                  <c:v>-12.722810183949173</c:v>
                </c:pt>
                <c:pt idx="2206">
                  <c:v>-12.723109841445218</c:v>
                </c:pt>
                <c:pt idx="2207">
                  <c:v>-12.723432337394367</c:v>
                </c:pt>
                <c:pt idx="2208">
                  <c:v>-12.723777563701757</c:v>
                </c:pt>
                <c:pt idx="2209">
                  <c:v>-12.724145404683309</c:v>
                </c:pt>
                <c:pt idx="2210">
                  <c:v>-12.724535737099067</c:v>
                </c:pt>
                <c:pt idx="2211">
                  <c:v>-12.724948430189212</c:v>
                </c:pt>
                <c:pt idx="2212">
                  <c:v>-12.725383345711849</c:v>
                </c:pt>
                <c:pt idx="2213">
                  <c:v>-12.725840337983332</c:v>
                </c:pt>
                <c:pt idx="2214">
                  <c:v>-12.726319253920447</c:v>
                </c:pt>
                <c:pt idx="2215">
                  <c:v>-12.726819933085123</c:v>
                </c:pt>
                <c:pt idx="2216">
                  <c:v>-12.727342207731052</c:v>
                </c:pt>
                <c:pt idx="2217">
                  <c:v>-12.727885902852581</c:v>
                </c:pt>
                <c:pt idx="2218">
                  <c:v>-12.72845083623567</c:v>
                </c:pt>
                <c:pt idx="2219">
                  <c:v>-12.729036818511323</c:v>
                </c:pt>
                <c:pt idx="2220">
                  <c:v>-12.729643653210783</c:v>
                </c:pt>
                <c:pt idx="2221">
                  <c:v>-12.730271136823104</c:v>
                </c:pt>
                <c:pt idx="2222">
                  <c:v>-12.730919058854802</c:v>
                </c:pt>
                <c:pt idx="2223">
                  <c:v>-12.731587201891854</c:v>
                </c:pt>
                <c:pt idx="2224">
                  <c:v>-12.732275341663362</c:v>
                </c:pt>
                <c:pt idx="2225">
                  <c:v>-12.732983247107857</c:v>
                </c:pt>
                <c:pt idx="2226">
                  <c:v>-12.733710680441504</c:v>
                </c:pt>
                <c:pt idx="2227">
                  <c:v>-12.734457397228244</c:v>
                </c:pt>
                <c:pt idx="2228">
                  <c:v>-12.735223146452547</c:v>
                </c:pt>
                <c:pt idx="2229">
                  <c:v>-12.736007670593651</c:v>
                </c:pt>
                <c:pt idx="2230">
                  <c:v>-12.736810705702268</c:v>
                </c:pt>
                <c:pt idx="2231">
                  <c:v>-12.737631981479504</c:v>
                </c:pt>
                <c:pt idx="2232">
                  <c:v>-12.738471221357287</c:v>
                </c:pt>
                <c:pt idx="2233">
                  <c:v>-12.73932814258159</c:v>
                </c:pt>
                <c:pt idx="2234">
                  <c:v>-12.740202456297073</c:v>
                </c:pt>
                <c:pt idx="2235">
                  <c:v>-12.741093867634063</c:v>
                </c:pt>
                <c:pt idx="2236">
                  <c:v>-12.742002075797689</c:v>
                </c:pt>
                <c:pt idx="2237">
                  <c:v>-12.742926774158679</c:v>
                </c:pt>
                <c:pt idx="2238">
                  <c:v>-12.743867650346425</c:v>
                </c:pt>
                <c:pt idx="2239">
                  <c:v>-12.744824386344057</c:v>
                </c:pt>
                <c:pt idx="2240">
                  <c:v>-12.745796658585284</c:v>
                </c:pt>
                <c:pt idx="2241">
                  <c:v>-12.746784138053373</c:v>
                </c:pt>
                <c:pt idx="2242">
                  <c:v>-12.747786490381996</c:v>
                </c:pt>
                <c:pt idx="2243">
                  <c:v>-12.748803375958079</c:v>
                </c:pt>
                <c:pt idx="2244">
                  <c:v>-12.749834450026491</c:v>
                </c:pt>
                <c:pt idx="2245">
                  <c:v>-12.750879362796645</c:v>
                </c:pt>
                <c:pt idx="2246">
                  <c:v>-12.751937759550946</c:v>
                </c:pt>
                <c:pt idx="2247">
                  <c:v>-12.753009280755226</c:v>
                </c:pt>
                <c:pt idx="2248">
                  <c:v>-12.754093562170866</c:v>
                </c:pt>
                <c:pt idx="2249">
                  <c:v>-12.755190234968872</c:v>
                </c:pt>
                <c:pt idx="2250">
                  <c:v>-12.756298925845488</c:v>
                </c:pt>
                <c:pt idx="2251">
                  <c:v>-12.75741925713996</c:v>
                </c:pt>
                <c:pt idx="2252">
                  <c:v>-12.758550846953739</c:v>
                </c:pt>
                <c:pt idx="2253">
                  <c:v>-12.759693309271595</c:v>
                </c:pt>
                <c:pt idx="2254">
                  <c:v>-12.760846254084246</c:v>
                </c:pt>
                <c:pt idx="2255">
                  <c:v>-12.762009287512893</c:v>
                </c:pt>
                <c:pt idx="2256">
                  <c:v>-12.763182011935228</c:v>
                </c:pt>
                <c:pt idx="2257">
                  <c:v>-12.764364026113068</c:v>
                </c:pt>
                <c:pt idx="2258">
                  <c:v>-12.765554925321672</c:v>
                </c:pt>
                <c:pt idx="2259">
                  <c:v>-12.76675430148063</c:v>
                </c:pt>
                <c:pt idx="2260">
                  <c:v>-12.767961743285996</c:v>
                </c:pt>
                <c:pt idx="2261">
                  <c:v>-12.769176836344439</c:v>
                </c:pt>
                <c:pt idx="2262">
                  <c:v>-12.770399163308356</c:v>
                </c:pt>
                <c:pt idx="2263">
                  <c:v>-12.771628304012701</c:v>
                </c:pt>
                <c:pt idx="2264">
                  <c:v>-12.772863835613036</c:v>
                </c:pt>
                <c:pt idx="2265">
                  <c:v>-12.774105332725165</c:v>
                </c:pt>
                <c:pt idx="2266">
                  <c:v>-12.775352367565883</c:v>
                </c:pt>
                <c:pt idx="2267">
                  <c:v>-12.776604510095115</c:v>
                </c:pt>
                <c:pt idx="2268">
                  <c:v>-12.777861328159206</c:v>
                </c:pt>
                <c:pt idx="2269">
                  <c:v>-12.779122387635582</c:v>
                </c:pt>
                <c:pt idx="2270">
                  <c:v>-12.780387252578397</c:v>
                </c:pt>
                <c:pt idx="2271">
                  <c:v>-12.781655485365395</c:v>
                </c:pt>
                <c:pt idx="2272">
                  <c:v>-12.782926646845921</c:v>
                </c:pt>
                <c:pt idx="2273">
                  <c:v>-12.784200296489722</c:v>
                </c:pt>
                <c:pt idx="2274">
                  <c:v>-12.785475992537126</c:v>
                </c:pt>
                <c:pt idx="2275">
                  <c:v>-12.786753292149722</c:v>
                </c:pt>
                <c:pt idx="2276">
                  <c:v>-12.788031751562201</c:v>
                </c:pt>
                <c:pt idx="2277">
                  <c:v>-12.789310926235187</c:v>
                </c:pt>
                <c:pt idx="2278">
                  <c:v>-12.790590371008415</c:v>
                </c:pt>
                <c:pt idx="2279">
                  <c:v>-12.79186964025504</c:v>
                </c:pt>
                <c:pt idx="2280">
                  <c:v>-12.793148288036601</c:v>
                </c:pt>
                <c:pt idx="2281">
                  <c:v>-12.794425868258408</c:v>
                </c:pt>
                <c:pt idx="2282">
                  <c:v>-12.795701934825736</c:v>
                </c:pt>
                <c:pt idx="2283">
                  <c:v>-12.796976041800441</c:v>
                </c:pt>
                <c:pt idx="2284">
                  <c:v>-12.798247743558232</c:v>
                </c:pt>
                <c:pt idx="2285">
                  <c:v>-12.799516594946086</c:v>
                </c:pt>
                <c:pt idx="2286">
                  <c:v>-12.800782151440167</c:v>
                </c:pt>
                <c:pt idx="2287">
                  <c:v>-12.802043969304224</c:v>
                </c:pt>
                <c:pt idx="2288">
                  <c:v>-12.803301605748009</c:v>
                </c:pt>
                <c:pt idx="2289">
                  <c:v>-12.804554619085858</c:v>
                </c:pt>
                <c:pt idx="2290">
                  <c:v>-12.80580256889573</c:v>
                </c:pt>
                <c:pt idx="2291">
                  <c:v>-12.807045016177838</c:v>
                </c:pt>
                <c:pt idx="2292">
                  <c:v>-12.8082815235138</c:v>
                </c:pt>
                <c:pt idx="2293">
                  <c:v>-12.80951165522521</c:v>
                </c:pt>
                <c:pt idx="2294">
                  <c:v>-12.810734977532622</c:v>
                </c:pt>
                <c:pt idx="2295">
                  <c:v>-12.81195105871393</c:v>
                </c:pt>
                <c:pt idx="2296">
                  <c:v>-12.813159469262574</c:v>
                </c:pt>
                <c:pt idx="2297">
                  <c:v>-12.814359782045743</c:v>
                </c:pt>
                <c:pt idx="2298">
                  <c:v>-12.815551572461818</c:v>
                </c:pt>
                <c:pt idx="2299">
                  <c:v>-12.816734418597518</c:v>
                </c:pt>
                <c:pt idx="2300">
                  <c:v>-12.817907901384537</c:v>
                </c:pt>
                <c:pt idx="2301">
                  <c:v>-12.819071604755658</c:v>
                </c:pt>
                <c:pt idx="2302">
                  <c:v>-12.820225115800012</c:v>
                </c:pt>
                <c:pt idx="2303">
                  <c:v>-12.821368024917877</c:v>
                </c:pt>
                <c:pt idx="2304">
                  <c:v>-12.822499925974542</c:v>
                </c:pt>
                <c:pt idx="2305">
                  <c:v>-12.82362041645329</c:v>
                </c:pt>
                <c:pt idx="2306">
                  <c:v>-12.824729097607543</c:v>
                </c:pt>
                <c:pt idx="2307">
                  <c:v>-12.825825574611958</c:v>
                </c:pt>
                <c:pt idx="2308">
                  <c:v>-12.826909456712434</c:v>
                </c:pt>
                <c:pt idx="2309">
                  <c:v>-12.827980357375049</c:v>
                </c:pt>
                <c:pt idx="2310">
                  <c:v>-12.829037894433743</c:v>
                </c:pt>
                <c:pt idx="2311">
                  <c:v>-12.830081690236808</c:v>
                </c:pt>
                <c:pt idx="2312">
                  <c:v>-12.831111371791744</c:v>
                </c:pt>
                <c:pt idx="2313">
                  <c:v>-12.8321265709092</c:v>
                </c:pt>
                <c:pt idx="2314">
                  <c:v>-12.833126924344931</c:v>
                </c:pt>
                <c:pt idx="2315">
                  <c:v>-12.834112073940453</c:v>
                </c:pt>
                <c:pt idx="2316">
                  <c:v>-12.835081666762127</c:v>
                </c:pt>
                <c:pt idx="2317">
                  <c:v>-12.836035355238327</c:v>
                </c:pt>
                <c:pt idx="2318">
                  <c:v>-12.836972797294957</c:v>
                </c:pt>
                <c:pt idx="2319">
                  <c:v>-12.837893656489216</c:v>
                </c:pt>
                <c:pt idx="2320">
                  <c:v>-12.838797602141467</c:v>
                </c:pt>
                <c:pt idx="2321">
                  <c:v>-12.839684309464761</c:v>
                </c:pt>
                <c:pt idx="2322">
                  <c:v>-12.840553459692934</c:v>
                </c:pt>
                <c:pt idx="2323">
                  <c:v>-12.84140474020619</c:v>
                </c:pt>
                <c:pt idx="2324">
                  <c:v>-12.842237844654571</c:v>
                </c:pt>
                <c:pt idx="2325">
                  <c:v>-12.843052473079196</c:v>
                </c:pt>
                <c:pt idx="2326">
                  <c:v>-12.843848332031499</c:v>
                </c:pt>
                <c:pt idx="2327">
                  <c:v>-12.844625134689501</c:v>
                </c:pt>
                <c:pt idx="2328">
                  <c:v>-12.845382600972428</c:v>
                </c:pt>
                <c:pt idx="2329">
                  <c:v>-12.846120457652075</c:v>
                </c:pt>
                <c:pt idx="2330">
                  <c:v>-12.84683843846217</c:v>
                </c:pt>
                <c:pt idx="2331">
                  <c:v>-12.847536284205017</c:v>
                </c:pt>
                <c:pt idx="2332">
                  <c:v>-12.848213742855265</c:v>
                </c:pt>
                <c:pt idx="2333">
                  <c:v>-12.848870569661187</c:v>
                </c:pt>
                <c:pt idx="2334">
                  <c:v>-12.849506527243154</c:v>
                </c:pt>
                <c:pt idx="2335">
                  <c:v>-12.850121385689196</c:v>
                </c:pt>
                <c:pt idx="2336">
                  <c:v>-12.850714922647819</c:v>
                </c:pt>
                <c:pt idx="2337">
                  <c:v>-12.851286923417595</c:v>
                </c:pt>
                <c:pt idx="2338">
                  <c:v>-12.851837181034238</c:v>
                </c:pt>
                <c:pt idx="2339">
                  <c:v>-12.852365496354203</c:v>
                </c:pt>
                <c:pt idx="2340">
                  <c:v>-12.852871678135486</c:v>
                </c:pt>
                <c:pt idx="2341">
                  <c:v>-12.853355543115157</c:v>
                </c:pt>
                <c:pt idx="2342">
                  <c:v>-12.853816916083824</c:v>
                </c:pt>
                <c:pt idx="2343">
                  <c:v>-12.854255629956835</c:v>
                </c:pt>
                <c:pt idx="2344">
                  <c:v>-12.854671525842242</c:v>
                </c:pt>
                <c:pt idx="2345">
                  <c:v>-12.855064453105422</c:v>
                </c:pt>
                <c:pt idx="2346">
                  <c:v>-12.855434269430431</c:v>
                </c:pt>
                <c:pt idx="2347">
                  <c:v>-12.855780840878094</c:v>
                </c:pt>
                <c:pt idx="2348">
                  <c:v>-12.85610404194041</c:v>
                </c:pt>
                <c:pt idx="2349">
                  <c:v>-12.856403755591952</c:v>
                </c:pt>
                <c:pt idx="2350">
                  <c:v>-12.856679873337315</c:v>
                </c:pt>
                <c:pt idx="2351">
                  <c:v>-12.856932295255529</c:v>
                </c:pt>
                <c:pt idx="2352">
                  <c:v>-12.857160930040695</c:v>
                </c:pt>
                <c:pt idx="2353">
                  <c:v>-12.857365695039231</c:v>
                </c:pt>
                <c:pt idx="2354">
                  <c:v>-12.857546516283431</c:v>
                </c:pt>
                <c:pt idx="2355">
                  <c:v>-12.857703328521495</c:v>
                </c:pt>
                <c:pt idx="2356">
                  <c:v>-12.857836075244078</c:v>
                </c:pt>
                <c:pt idx="2357">
                  <c:v>-12.857944708707221</c:v>
                </c:pt>
                <c:pt idx="2358">
                  <c:v>-12.858029189951306</c:v>
                </c:pt>
                <c:pt idx="2359">
                  <c:v>-12.858089488816962</c:v>
                </c:pt>
                <c:pt idx="2360">
                  <c:v>-12.858125583956923</c:v>
                </c:pt>
                <c:pt idx="2361">
                  <c:v>-12.858137462844308</c:v>
                </c:pt>
                <c:pt idx="2362">
                  <c:v>-12.85812512177727</c:v>
                </c:pt>
                <c:pt idx="2363">
                  <c:v>-12.85808856588025</c:v>
                </c:pt>
                <c:pt idx="2364">
                  <c:v>-12.858027809100934</c:v>
                </c:pt>
                <c:pt idx="2365">
                  <c:v>-12.857942874204413</c:v>
                </c:pt>
                <c:pt idx="2366">
                  <c:v>-12.857833792762822</c:v>
                </c:pt>
                <c:pt idx="2367">
                  <c:v>-12.857700605142137</c:v>
                </c:pt>
                <c:pt idx="2368">
                  <c:v>-12.857543360484676</c:v>
                </c:pt>
                <c:pt idx="2369">
                  <c:v>-12.857362116688426</c:v>
                </c:pt>
                <c:pt idx="2370">
                  <c:v>-12.857156940382492</c:v>
                </c:pt>
                <c:pt idx="2371">
                  <c:v>-12.856927906899131</c:v>
                </c:pt>
                <c:pt idx="2372">
                  <c:v>-12.856675100242089</c:v>
                </c:pt>
                <c:pt idx="2373">
                  <c:v>-12.856398613051386</c:v>
                </c:pt>
                <c:pt idx="2374">
                  <c:v>-12.85609854656466</c:v>
                </c:pt>
                <c:pt idx="2375">
                  <c:v>-12.855775010574884</c:v>
                </c:pt>
                <c:pt idx="2376">
                  <c:v>-12.855428123384575</c:v>
                </c:pt>
                <c:pt idx="2377">
                  <c:v>-12.855058011756686</c:v>
                </c:pt>
                <c:pt idx="2378">
                  <c:v>-12.85466481086188</c:v>
                </c:pt>
                <c:pt idx="2379">
                  <c:v>-12.854248664222524</c:v>
                </c:pt>
                <c:pt idx="2380">
                  <c:v>-12.85380972365332</c:v>
                </c:pt>
                <c:pt idx="2381">
                  <c:v>-12.853348149198425</c:v>
                </c:pt>
                <c:pt idx="2382">
                  <c:v>-12.852864109065504</c:v>
                </c:pt>
                <c:pt idx="2383">
                  <c:v>-12.852357779556314</c:v>
                </c:pt>
                <c:pt idx="2384">
                  <c:v>-12.851829344994252</c:v>
                </c:pt>
                <c:pt idx="2385">
                  <c:v>-12.851278997648496</c:v>
                </c:pt>
                <c:pt idx="2386">
                  <c:v>-12.850706937655303</c:v>
                </c:pt>
                <c:pt idx="2387">
                  <c:v>-12.850113372935839</c:v>
                </c:pt>
                <c:pt idx="2388">
                  <c:v>-12.849498519111364</c:v>
                </c:pt>
                <c:pt idx="2389">
                  <c:v>-12.848862599415071</c:v>
                </c:pt>
                <c:pt idx="2390">
                  <c:v>-12.848205844601194</c:v>
                </c:pt>
                <c:pt idx="2391">
                  <c:v>-12.847528492851136</c:v>
                </c:pt>
                <c:pt idx="2392">
                  <c:v>-12.846830789676806</c:v>
                </c:pt>
                <c:pt idx="2393">
                  <c:v>-12.846112987821034</c:v>
                </c:pt>
                <c:pt idx="2394">
                  <c:v>-12.845375347155393</c:v>
                </c:pt>
                <c:pt idx="2395">
                  <c:v>-12.84461813457521</c:v>
                </c:pt>
                <c:pt idx="2396">
                  <c:v>-12.843841623892205</c:v>
                </c:pt>
                <c:pt idx="2397">
                  <c:v>-12.843046095724207</c:v>
                </c:pt>
                <c:pt idx="2398">
                  <c:v>-12.842231837382558</c:v>
                </c:pt>
                <c:pt idx="2399">
                  <c:v>-12.841399142757242</c:v>
                </c:pt>
                <c:pt idx="2400">
                  <c:v>-12.840548312199203</c:v>
                </c:pt>
                <c:pt idx="2401">
                  <c:v>-12.8396796524008</c:v>
                </c:pt>
                <c:pt idx="2402">
                  <c:v>-12.838793476273743</c:v>
                </c:pt>
                <c:pt idx="2403">
                  <c:v>-12.837890102824812</c:v>
                </c:pt>
                <c:pt idx="2404">
                  <c:v>-12.836969857029645</c:v>
                </c:pt>
                <c:pt idx="2405">
                  <c:v>-12.836033069704298</c:v>
                </c:pt>
                <c:pt idx="2406">
                  <c:v>-12.835080077375018</c:v>
                </c:pt>
                <c:pt idx="2407">
                  <c:v>-12.834111222145633</c:v>
                </c:pt>
                <c:pt idx="2408">
                  <c:v>-12.833126851563835</c:v>
                </c:pt>
                <c:pt idx="2409">
                  <c:v>-12.832127318484812</c:v>
                </c:pt>
                <c:pt idx="2410">
                  <c:v>-12.831112980933884</c:v>
                </c:pt>
                <c:pt idx="2411">
                  <c:v>-12.830084201967081</c:v>
                </c:pt>
                <c:pt idx="2412">
                  <c:v>-12.829041349530261</c:v>
                </c:pt>
                <c:pt idx="2413">
                  <c:v>-12.827984796316672</c:v>
                </c:pt>
                <c:pt idx="2414">
                  <c:v>-12.826914919623205</c:v>
                </c:pt>
                <c:pt idx="2415">
                  <c:v>-12.825832101205062</c:v>
                </c:pt>
                <c:pt idx="2416">
                  <c:v>-12.824736727129292</c:v>
                </c:pt>
                <c:pt idx="2417">
                  <c:v>-12.823629187627077</c:v>
                </c:pt>
                <c:pt idx="2418">
                  <c:v>-12.822509876944768</c:v>
                </c:pt>
                <c:pt idx="2419">
                  <c:v>-12.821379193193787</c:v>
                </c:pt>
                <c:pt idx="2420">
                  <c:v>-12.820237538199803</c:v>
                </c:pt>
                <c:pt idx="2421">
                  <c:v>-12.819085317350623</c:v>
                </c:pt>
                <c:pt idx="2422">
                  <c:v>-12.817922939443342</c:v>
                </c:pt>
                <c:pt idx="2423">
                  <c:v>-12.8167508165307</c:v>
                </c:pt>
                <c:pt idx="2424">
                  <c:v>-12.815569363766643</c:v>
                </c:pt>
                <c:pt idx="2425">
                  <c:v>-12.814378999251206</c:v>
                </c:pt>
                <c:pt idx="2426">
                  <c:v>-12.813180143874854</c:v>
                </c:pt>
                <c:pt idx="2427">
                  <c:v>-12.811973221162262</c:v>
                </c:pt>
                <c:pt idx="2428">
                  <c:v>-12.810758657115546</c:v>
                </c:pt>
                <c:pt idx="2429">
                  <c:v>-12.809536880057202</c:v>
                </c:pt>
                <c:pt idx="2430">
                  <c:v>-12.808308320472525</c:v>
                </c:pt>
                <c:pt idx="2431">
                  <c:v>-12.807073410852183</c:v>
                </c:pt>
                <c:pt idx="2432">
                  <c:v>-12.805832585533885</c:v>
                </c:pt>
                <c:pt idx="2433">
                  <c:v>-12.804586280544646</c:v>
                </c:pt>
                <c:pt idx="2434">
                  <c:v>-12.803334933442503</c:v>
                </c:pt>
                <c:pt idx="2435">
                  <c:v>-12.802078983158243</c:v>
                </c:pt>
                <c:pt idx="2436">
                  <c:v>-12.800818869837505</c:v>
                </c:pt>
                <c:pt idx="2437">
                  <c:v>-12.799555034682585</c:v>
                </c:pt>
                <c:pt idx="2438">
                  <c:v>-12.798287919794722</c:v>
                </c:pt>
                <c:pt idx="2439">
                  <c:v>-12.797017968016382</c:v>
                </c:pt>
                <c:pt idx="2440">
                  <c:v>-12.795745622774051</c:v>
                </c:pt>
                <c:pt idx="2441">
                  <c:v>-12.794471327921098</c:v>
                </c:pt>
                <c:pt idx="2442">
                  <c:v>-12.793195527581364</c:v>
                </c:pt>
                <c:pt idx="2443">
                  <c:v>-12.791918665992977</c:v>
                </c:pt>
                <c:pt idx="2444">
                  <c:v>-12.790641187352831</c:v>
                </c:pt>
                <c:pt idx="2445">
                  <c:v>-12.789363535661442</c:v>
                </c:pt>
                <c:pt idx="2446">
                  <c:v>-12.788086154568632</c:v>
                </c:pt>
                <c:pt idx="2447">
                  <c:v>-12.786809487219895</c:v>
                </c:pt>
                <c:pt idx="2448">
                  <c:v>-12.785533976103148</c:v>
                </c:pt>
                <c:pt idx="2449">
                  <c:v>-12.784260062896863</c:v>
                </c:pt>
                <c:pt idx="2450">
                  <c:v>-12.782988188318431</c:v>
                </c:pt>
                <c:pt idx="2451">
                  <c:v>-12.781718791973756</c:v>
                </c:pt>
                <c:pt idx="2452">
                  <c:v>-12.78045231220775</c:v>
                </c:pt>
                <c:pt idx="2453">
                  <c:v>-12.779189185955563</c:v>
                </c:pt>
                <c:pt idx="2454">
                  <c:v>-12.77792984859515</c:v>
                </c:pt>
                <c:pt idx="2455">
                  <c:v>-12.776674733800718</c:v>
                </c:pt>
                <c:pt idx="2456">
                  <c:v>-12.775424273397263</c:v>
                </c:pt>
                <c:pt idx="2457">
                  <c:v>-12.774178897216327</c:v>
                </c:pt>
                <c:pt idx="2458">
                  <c:v>-12.772939032952968</c:v>
                </c:pt>
                <c:pt idx="2459">
                  <c:v>-12.771705106023807</c:v>
                </c:pt>
                <c:pt idx="2460">
                  <c:v>-12.770477539426624</c:v>
                </c:pt>
                <c:pt idx="2461">
                  <c:v>-12.769256753600864</c:v>
                </c:pt>
                <c:pt idx="2462">
                  <c:v>-12.768043166289901</c:v>
                </c:pt>
                <c:pt idx="2463">
                  <c:v>-12.76683719240439</c:v>
                </c:pt>
                <c:pt idx="2464">
                  <c:v>-12.765639243887161</c:v>
                </c:pt>
                <c:pt idx="2465">
                  <c:v>-12.764449729579557</c:v>
                </c:pt>
                <c:pt idx="2466">
                  <c:v>-12.763269055089184</c:v>
                </c:pt>
                <c:pt idx="2467">
                  <c:v>-12.762097622659255</c:v>
                </c:pt>
                <c:pt idx="2468">
                  <c:v>-12.760935831039488</c:v>
                </c:pt>
                <c:pt idx="2469">
                  <c:v>-12.759784075358487</c:v>
                </c:pt>
                <c:pt idx="2470">
                  <c:v>-12.758642746997769</c:v>
                </c:pt>
                <c:pt idx="2471">
                  <c:v>-12.757512233467462</c:v>
                </c:pt>
                <c:pt idx="2472">
                  <c:v>-12.756392918283694</c:v>
                </c:pt>
                <c:pt idx="2473">
                  <c:v>-12.755285180847416</c:v>
                </c:pt>
                <c:pt idx="2474">
                  <c:v>-12.754189396325446</c:v>
                </c:pt>
                <c:pt idx="2475">
                  <c:v>-12.753105935532549</c:v>
                </c:pt>
                <c:pt idx="2476">
                  <c:v>-12.752035164815963</c:v>
                </c:pt>
                <c:pt idx="2477">
                  <c:v>-12.750977445941263</c:v>
                </c:pt>
                <c:pt idx="2478">
                  <c:v>-12.749933135980205</c:v>
                </c:pt>
                <c:pt idx="2479">
                  <c:v>-12.748902587200208</c:v>
                </c:pt>
                <c:pt idx="2480">
                  <c:v>-12.747886146956141</c:v>
                </c:pt>
                <c:pt idx="2481">
                  <c:v>-12.746884157583271</c:v>
                </c:pt>
                <c:pt idx="2482">
                  <c:v>-12.745896956292794</c:v>
                </c:pt>
                <c:pt idx="2483">
                  <c:v>-12.744924875068701</c:v>
                </c:pt>
                <c:pt idx="2484">
                  <c:v>-12.743968240567053</c:v>
                </c:pt>
                <c:pt idx="2485">
                  <c:v>-12.74302737401667</c:v>
                </c:pt>
                <c:pt idx="2486">
                  <c:v>-12.742102591122258</c:v>
                </c:pt>
                <c:pt idx="2487">
                  <c:v>-12.741194201969117</c:v>
                </c:pt>
                <c:pt idx="2488">
                  <c:v>-12.740302510930125</c:v>
                </c:pt>
                <c:pt idx="2489">
                  <c:v>-12.739427816574381</c:v>
                </c:pt>
                <c:pt idx="2490">
                  <c:v>-12.738570411578308</c:v>
                </c:pt>
                <c:pt idx="2491">
                  <c:v>-12.737730582638187</c:v>
                </c:pt>
                <c:pt idx="2492">
                  <c:v>-12.736908610385287</c:v>
                </c:pt>
                <c:pt idx="2493">
                  <c:v>-12.736104769302646</c:v>
                </c:pt>
                <c:pt idx="2494">
                  <c:v>-12.735319327644017</c:v>
                </c:pt>
                <c:pt idx="2495">
                  <c:v>-12.734552547354932</c:v>
                </c:pt>
                <c:pt idx="2496">
                  <c:v>-12.733804683995768</c:v>
                </c:pt>
                <c:pt idx="2497">
                  <c:v>-12.733075986666872</c:v>
                </c:pt>
                <c:pt idx="2498">
                  <c:v>-12.732366697935802</c:v>
                </c:pt>
                <c:pt idx="2499">
                  <c:v>-12.731677053766679</c:v>
                </c:pt>
                <c:pt idx="2500">
                  <c:v>-12.731007283451559</c:v>
                </c:pt>
                <c:pt idx="2501">
                  <c:v>-12.730357609543969</c:v>
                </c:pt>
                <c:pt idx="2502">
                  <c:v>-12.729728247794617</c:v>
                </c:pt>
                <c:pt idx="2503">
                  <c:v>-12.729119407088982</c:v>
                </c:pt>
                <c:pt idx="2504">
                  <c:v>-12.728531289387403</c:v>
                </c:pt>
                <c:pt idx="2505">
                  <c:v>-12.727964089666926</c:v>
                </c:pt>
                <c:pt idx="2506">
                  <c:v>-12.727417995865448</c:v>
                </c:pt>
                <c:pt idx="2507">
                  <c:v>-12.726893188828036</c:v>
                </c:pt>
                <c:pt idx="2508">
                  <c:v>-12.726389842255379</c:v>
                </c:pt>
                <c:pt idx="2509">
                  <c:v>-12.725908122654236</c:v>
                </c:pt>
                <c:pt idx="2510">
                  <c:v>-12.725448189290237</c:v>
                </c:pt>
                <c:pt idx="2511">
                  <c:v>-12.725010194142744</c:v>
                </c:pt>
                <c:pt idx="2512">
                  <c:v>-12.724594281861821</c:v>
                </c:pt>
                <c:pt idx="2513">
                  <c:v>-12.724200589727367</c:v>
                </c:pt>
                <c:pt idx="2514">
                  <c:v>-12.723829247610629</c:v>
                </c:pt>
                <c:pt idx="2515">
                  <c:v>-12.723480377937531</c:v>
                </c:pt>
                <c:pt idx="2516">
                  <c:v>-12.723154095654349</c:v>
                </c:pt>
                <c:pt idx="2517">
                  <c:v>-12.722850508195664</c:v>
                </c:pt>
                <c:pt idx="2518">
                  <c:v>-12.722569715454313</c:v>
                </c:pt>
                <c:pt idx="2519">
                  <c:v>-12.722311809753474</c:v>
                </c:pt>
                <c:pt idx="2520">
                  <c:v>-12.722076875821145</c:v>
                </c:pt>
                <c:pt idx="2521">
                  <c:v>-12.721864990766576</c:v>
                </c:pt>
                <c:pt idx="2522">
                  <c:v>-12.721676224059031</c:v>
                </c:pt>
                <c:pt idx="2523">
                  <c:v>-12.721510637508624</c:v>
                </c:pt>
                <c:pt idx="2524">
                  <c:v>-12.721368285249255</c:v>
                </c:pt>
                <c:pt idx="2525">
                  <c:v>-12.721249213724091</c:v>
                </c:pt>
                <c:pt idx="2526">
                  <c:v>-12.721153461672793</c:v>
                </c:pt>
                <c:pt idx="2527">
                  <c:v>-12.721081060121026</c:v>
                </c:pt>
                <c:pt idx="2528">
                  <c:v>-12.721032032372397</c:v>
                </c:pt>
                <c:pt idx="2529">
                  <c:v>-12.72100639400235</c:v>
                </c:pt>
                <c:pt idx="2530">
                  <c:v>-12.721004152854123</c:v>
                </c:pt>
                <c:pt idx="2531">
                  <c:v>-12.7210253090373</c:v>
                </c:pt>
                <c:pt idx="2532">
                  <c:v>-12.721069854928007</c:v>
                </c:pt>
                <c:pt idx="2533">
                  <c:v>-12.721137775171718</c:v>
                </c:pt>
                <c:pt idx="2534">
                  <c:v>-12.721229046688157</c:v>
                </c:pt>
                <c:pt idx="2535">
                  <c:v>-12.721343638678118</c:v>
                </c:pt>
                <c:pt idx="2536">
                  <c:v>-12.721481512632636</c:v>
                </c:pt>
                <c:pt idx="2537">
                  <c:v>-12.721642622344609</c:v>
                </c:pt>
                <c:pt idx="2538">
                  <c:v>-12.721826913921923</c:v>
                </c:pt>
                <c:pt idx="2539">
                  <c:v>-12.722034325803552</c:v>
                </c:pt>
                <c:pt idx="2540">
                  <c:v>-12.722264788777069</c:v>
                </c:pt>
                <c:pt idx="2541">
                  <c:v>-12.722518225999018</c:v>
                </c:pt>
                <c:pt idx="2542">
                  <c:v>-12.722794553016781</c:v>
                </c:pt>
                <c:pt idx="2543">
                  <c:v>-12.723093677793198</c:v>
                </c:pt>
                <c:pt idx="2544">
                  <c:v>-12.723415500733122</c:v>
                </c:pt>
                <c:pt idx="2545">
                  <c:v>-12.723759914711824</c:v>
                </c:pt>
                <c:pt idx="2546">
                  <c:v>-12.7241268051063</c:v>
                </c:pt>
                <c:pt idx="2547">
                  <c:v>-12.724516049827839</c:v>
                </c:pt>
                <c:pt idx="2548">
                  <c:v>-12.724927519357561</c:v>
                </c:pt>
                <c:pt idx="2549">
                  <c:v>-12.725361076783503</c:v>
                </c:pt>
                <c:pt idx="2550">
                  <c:v>-12.725816577840325</c:v>
                </c:pt>
                <c:pt idx="2551">
                  <c:v>-12.726293870950663</c:v>
                </c:pt>
                <c:pt idx="2552">
                  <c:v>-12.726792797269201</c:v>
                </c:pt>
                <c:pt idx="2553">
                  <c:v>-12.727313190728271</c:v>
                </c:pt>
                <c:pt idx="2554">
                  <c:v>-12.727854878086225</c:v>
                </c:pt>
                <c:pt idx="2555">
                  <c:v>-12.728417678977362</c:v>
                </c:pt>
                <c:pt idx="2556">
                  <c:v>-12.729001405964354</c:v>
                </c:pt>
                <c:pt idx="2557">
                  <c:v>-12.72960586459269</c:v>
                </c:pt>
                <c:pt idx="2558">
                  <c:v>-12.730230853447186</c:v>
                </c:pt>
                <c:pt idx="2559">
                  <c:v>-12.730876164210667</c:v>
                </c:pt>
                <c:pt idx="2560">
                  <c:v>-12.731541581724688</c:v>
                </c:pt>
                <c:pt idx="2561">
                  <c:v>-12.732226884052578</c:v>
                </c:pt>
                <c:pt idx="2562">
                  <c:v>-12.7329318425442</c:v>
                </c:pt>
                <c:pt idx="2563">
                  <c:v>-12.733656221903093</c:v>
                </c:pt>
                <c:pt idx="2564">
                  <c:v>-12.734399780255711</c:v>
                </c:pt>
                <c:pt idx="2565">
                  <c:v>-12.735162269222451</c:v>
                </c:pt>
                <c:pt idx="2566">
                  <c:v>-12.735943433991119</c:v>
                </c:pt>
                <c:pt idx="2567">
                  <c:v>-12.736743013392113</c:v>
                </c:pt>
                <c:pt idx="2568">
                  <c:v>-12.737560739976001</c:v>
                </c:pt>
                <c:pt idx="2569">
                  <c:v>-12.738396340092669</c:v>
                </c:pt>
                <c:pt idx="2570">
                  <c:v>-12.739249533973016</c:v>
                </c:pt>
                <c:pt idx="2571">
                  <c:v>-12.740120035812435</c:v>
                </c:pt>
                <c:pt idx="2572">
                  <c:v>-12.74100755385607</c:v>
                </c:pt>
                <c:pt idx="2573">
                  <c:v>-12.741911790486565</c:v>
                </c:pt>
                <c:pt idx="2574">
                  <c:v>-12.742832442313322</c:v>
                </c:pt>
                <c:pt idx="2575">
                  <c:v>-12.743769200264122</c:v>
                </c:pt>
                <c:pt idx="2576">
                  <c:v>-12.744721749678336</c:v>
                </c:pt>
                <c:pt idx="2577">
                  <c:v>-12.745689770402455</c:v>
                </c:pt>
                <c:pt idx="2578">
                  <c:v>-12.746672936887197</c:v>
                </c:pt>
                <c:pt idx="2579">
                  <c:v>-12.747670918286831</c:v>
                </c:pt>
                <c:pt idx="2580">
                  <c:v>-12.74868337856017</c:v>
                </c:pt>
                <c:pt idx="2581">
                  <c:v>-12.749709976573588</c:v>
                </c:pt>
                <c:pt idx="2582">
                  <c:v>-12.750750366205882</c:v>
                </c:pt>
                <c:pt idx="2583">
                  <c:v>-12.75180419645489</c:v>
                </c:pt>
                <c:pt idx="2584">
                  <c:v>-12.75287111154611</c:v>
                </c:pt>
                <c:pt idx="2585">
                  <c:v>-12.753950751042883</c:v>
                </c:pt>
                <c:pt idx="2586">
                  <c:v>-12.75504274995863</c:v>
                </c:pt>
                <c:pt idx="2587">
                  <c:v>-12.756146738870648</c:v>
                </c:pt>
                <c:pt idx="2588">
                  <c:v>-12.757262344035784</c:v>
                </c:pt>
                <c:pt idx="2589">
                  <c:v>-12.75838918750784</c:v>
                </c:pt>
                <c:pt idx="2590">
                  <c:v>-12.759526887256483</c:v>
                </c:pt>
                <c:pt idx="2591">
                  <c:v>-12.760675057288038</c:v>
                </c:pt>
                <c:pt idx="2592">
                  <c:v>-12.761833307767862</c:v>
                </c:pt>
                <c:pt idx="2593">
                  <c:v>-12.763001245144451</c:v>
                </c:pt>
                <c:pt idx="2594">
                  <c:v>-12.764178472274761</c:v>
                </c:pt>
                <c:pt idx="2595">
                  <c:v>-12.765364588551627</c:v>
                </c:pt>
                <c:pt idx="2596">
                  <c:v>-12.766559190032321</c:v>
                </c:pt>
                <c:pt idx="2597">
                  <c:v>-12.76776186956878</c:v>
                </c:pt>
                <c:pt idx="2598">
                  <c:v>-12.768972216939305</c:v>
                </c:pt>
                <c:pt idx="2599">
                  <c:v>-12.770189818981724</c:v>
                </c:pt>
                <c:pt idx="2600">
                  <c:v>-12.771414259727813</c:v>
                </c:pt>
                <c:pt idx="2601">
                  <c:v>-12.772645120539302</c:v>
                </c:pt>
                <c:pt idx="2602">
                  <c:v>-12.773881980245132</c:v>
                </c:pt>
                <c:pt idx="2603">
                  <c:v>-12.775124415279983</c:v>
                </c:pt>
                <c:pt idx="2604">
                  <c:v>-12.776371999824107</c:v>
                </c:pt>
                <c:pt idx="2605">
                  <c:v>-12.777624305944435</c:v>
                </c:pt>
                <c:pt idx="2606">
                  <c:v>-12.778880903736766</c:v>
                </c:pt>
                <c:pt idx="2607">
                  <c:v>-12.78014136146929</c:v>
                </c:pt>
                <c:pt idx="2608">
                  <c:v>-12.781405245726924</c:v>
                </c:pt>
                <c:pt idx="2609">
                  <c:v>-12.78267212155713</c:v>
                </c:pt>
                <c:pt idx="2610">
                  <c:v>-12.783941552616334</c:v>
                </c:pt>
                <c:pt idx="2611">
                  <c:v>-12.78521310131762</c:v>
                </c:pt>
                <c:pt idx="2612">
                  <c:v>-12.786486328979269</c:v>
                </c:pt>
                <c:pt idx="2613">
                  <c:v>-12.787760795974128</c:v>
                </c:pt>
                <c:pt idx="2614">
                  <c:v>-12.789036061880019</c:v>
                </c:pt>
                <c:pt idx="2615">
                  <c:v>-12.790311685630524</c:v>
                </c:pt>
                <c:pt idx="2616">
                  <c:v>-12.791587225667074</c:v>
                </c:pt>
                <c:pt idx="2617">
                  <c:v>-12.792862240091328</c:v>
                </c:pt>
                <c:pt idx="2618">
                  <c:v>-12.794136286818361</c:v>
                </c:pt>
                <c:pt idx="2619">
                  <c:v>-12.795408923730252</c:v>
                </c:pt>
                <c:pt idx="2620">
                  <c:v>-12.796679708830647</c:v>
                </c:pt>
                <c:pt idx="2621">
                  <c:v>-12.797948200399251</c:v>
                </c:pt>
                <c:pt idx="2622">
                  <c:v>-12.799213957147211</c:v>
                </c:pt>
                <c:pt idx="2623">
                  <c:v>-12.800476538372546</c:v>
                </c:pt>
                <c:pt idx="2624">
                  <c:v>-12.801735504116136</c:v>
                </c:pt>
                <c:pt idx="2625">
                  <c:v>-12.802990415317739</c:v>
                </c:pt>
                <c:pt idx="2626">
                  <c:v>-12.80424083397255</c:v>
                </c:pt>
                <c:pt idx="2627">
                  <c:v>-12.805486323287447</c:v>
                </c:pt>
                <c:pt idx="2628">
                  <c:v>-12.80672644783775</c:v>
                </c:pt>
                <c:pt idx="2629">
                  <c:v>-12.807960773723739</c:v>
                </c:pt>
                <c:pt idx="2630">
                  <c:v>-12.80918886872707</c:v>
                </c:pt>
                <c:pt idx="2631">
                  <c:v>-12.810410302467591</c:v>
                </c:pt>
                <c:pt idx="2632">
                  <c:v>-12.811624646559155</c:v>
                </c:pt>
                <c:pt idx="2633">
                  <c:v>-12.812831474766087</c:v>
                </c:pt>
                <c:pt idx="2634">
                  <c:v>-12.814030363158682</c:v>
                </c:pt>
                <c:pt idx="2635">
                  <c:v>-12.815220890268677</c:v>
                </c:pt>
                <c:pt idx="2636">
                  <c:v>-12.816402637244387</c:v>
                </c:pt>
                <c:pt idx="2637">
                  <c:v>-12.817575188004859</c:v>
                </c:pt>
                <c:pt idx="2638">
                  <c:v>-12.818738129394188</c:v>
                </c:pt>
                <c:pt idx="2639">
                  <c:v>-12.819891051334483</c:v>
                </c:pt>
                <c:pt idx="2640">
                  <c:v>-12.821033546978809</c:v>
                </c:pt>
                <c:pt idx="2641">
                  <c:v>-12.822165212862767</c:v>
                </c:pt>
                <c:pt idx="2642">
                  <c:v>-12.823285649055764</c:v>
                </c:pt>
                <c:pt idx="2643">
                  <c:v>-12.824394459310948</c:v>
                </c:pt>
                <c:pt idx="2644">
                  <c:v>-12.825491251214673</c:v>
                </c:pt>
                <c:pt idx="2645">
                  <c:v>-12.826575636334297</c:v>
                </c:pt>
                <c:pt idx="2646">
                  <c:v>-12.827647230365514</c:v>
                </c:pt>
                <c:pt idx="2647">
                  <c:v>-12.828705653278249</c:v>
                </c:pt>
                <c:pt idx="2648">
                  <c:v>-12.829750529461075</c:v>
                </c:pt>
                <c:pt idx="2649">
                  <c:v>-12.830781487864815</c:v>
                </c:pt>
                <c:pt idx="2650">
                  <c:v>-12.831798162144397</c:v>
                </c:pt>
                <c:pt idx="2651">
                  <c:v>-12.832800190799352</c:v>
                </c:pt>
                <c:pt idx="2652">
                  <c:v>-12.833787217312915</c:v>
                </c:pt>
                <c:pt idx="2653">
                  <c:v>-12.834758890289542</c:v>
                </c:pt>
                <c:pt idx="2654">
                  <c:v>-12.835714863590471</c:v>
                </c:pt>
                <c:pt idx="2655">
                  <c:v>-12.836654796468068</c:v>
                </c:pt>
                <c:pt idx="2656">
                  <c:v>-12.837578353697932</c:v>
                </c:pt>
                <c:pt idx="2657">
                  <c:v>-12.838485205709524</c:v>
                </c:pt>
                <c:pt idx="2658">
                  <c:v>-12.839375028714517</c:v>
                </c:pt>
                <c:pt idx="2659">
                  <c:v>-12.840247504833515</c:v>
                </c:pt>
                <c:pt idx="2660">
                  <c:v>-12.841102322220575</c:v>
                </c:pt>
                <c:pt idx="2661">
                  <c:v>-12.841939175185413</c:v>
                </c:pt>
                <c:pt idx="2662">
                  <c:v>-12.842757764313911</c:v>
                </c:pt>
                <c:pt idx="2663">
                  <c:v>-12.843557796585902</c:v>
                </c:pt>
                <c:pt idx="2664">
                  <c:v>-12.844338985491021</c:v>
                </c:pt>
                <c:pt idx="2665">
                  <c:v>-12.845101051141942</c:v>
                </c:pt>
                <c:pt idx="2666">
                  <c:v>-12.845843720385339</c:v>
                </c:pt>
                <c:pt idx="2667">
                  <c:v>-12.846566726910321</c:v>
                </c:pt>
                <c:pt idx="2668">
                  <c:v>-12.847269811354318</c:v>
                </c:pt>
                <c:pt idx="2669">
                  <c:v>-12.847952721406436</c:v>
                </c:pt>
                <c:pt idx="2670">
                  <c:v>-12.848615211908045</c:v>
                </c:pt>
                <c:pt idx="2671">
                  <c:v>-12.849257044950864</c:v>
                </c:pt>
                <c:pt idx="2672">
                  <c:v>-12.849877989971869</c:v>
                </c:pt>
                <c:pt idx="2673">
                  <c:v>-12.850477823846093</c:v>
                </c:pt>
                <c:pt idx="2674">
                  <c:v>-12.851056330975654</c:v>
                </c:pt>
                <c:pt idx="2675">
                  <c:v>-12.851613303376837</c:v>
                </c:pt>
                <c:pt idx="2676">
                  <c:v>-12.852148540763324</c:v>
                </c:pt>
                <c:pt idx="2677">
                  <c:v>-12.852661850627122</c:v>
                </c:pt>
                <c:pt idx="2678">
                  <c:v>-12.853153048315924</c:v>
                </c:pt>
                <c:pt idx="2679">
                  <c:v>-12.853621957107762</c:v>
                </c:pt>
                <c:pt idx="2680">
                  <c:v>-12.854068408282245</c:v>
                </c:pt>
                <c:pt idx="2681">
                  <c:v>-12.854492241188733</c:v>
                </c:pt>
                <c:pt idx="2682">
                  <c:v>-12.854893303311369</c:v>
                </c:pt>
                <c:pt idx="2683">
                  <c:v>-12.855271450330628</c:v>
                </c:pt>
                <c:pt idx="2684">
                  <c:v>-12.855626546181796</c:v>
                </c:pt>
                <c:pt idx="2685">
                  <c:v>-12.855958463110014</c:v>
                </c:pt>
                <c:pt idx="2686">
                  <c:v>-12.856267081722121</c:v>
                </c:pt>
                <c:pt idx="2687">
                  <c:v>-12.85655229103474</c:v>
                </c:pt>
                <c:pt idx="2688">
                  <c:v>-12.856813988519406</c:v>
                </c:pt>
                <c:pt idx="2689">
                  <c:v>-12.857052080144072</c:v>
                </c:pt>
                <c:pt idx="2690">
                  <c:v>-12.857266480410869</c:v>
                </c:pt>
                <c:pt idx="2691">
                  <c:v>-12.857457112390909</c:v>
                </c:pt>
                <c:pt idx="2692">
                  <c:v>-12.857623907755293</c:v>
                </c:pt>
                <c:pt idx="2693">
                  <c:v>-12.857766806802386</c:v>
                </c:pt>
                <c:pt idx="2694">
                  <c:v>-12.857885758482086</c:v>
                </c:pt>
                <c:pt idx="2695">
                  <c:v>-12.857980720416018</c:v>
                </c:pt>
                <c:pt idx="2696">
                  <c:v>-12.858051658914542</c:v>
                </c:pt>
                <c:pt idx="2697">
                  <c:v>-12.858098548989918</c:v>
                </c:pt>
                <c:pt idx="2698">
                  <c:v>-12.858121374366046</c:v>
                </c:pt>
                <c:pt idx="2699">
                  <c:v>-12.858120127484646</c:v>
                </c:pt>
                <c:pt idx="2700">
                  <c:v>-12.85809480950771</c:v>
                </c:pt>
                <c:pt idx="2701">
                  <c:v>-12.858045430316366</c:v>
                </c:pt>
                <c:pt idx="2702">
                  <c:v>-12.857972008506431</c:v>
                </c:pt>
                <c:pt idx="2703">
                  <c:v>-12.857874571379963</c:v>
                </c:pt>
                <c:pt idx="2704">
                  <c:v>-12.857753154933471</c:v>
                </c:pt>
                <c:pt idx="2705">
                  <c:v>-12.85760780384264</c:v>
                </c:pt>
                <c:pt idx="2706">
                  <c:v>-12.857438571443204</c:v>
                </c:pt>
                <c:pt idx="2707">
                  <c:v>-12.857245519708556</c:v>
                </c:pt>
                <c:pt idx="2708">
                  <c:v>-12.857028719223553</c:v>
                </c:pt>
                <c:pt idx="2709">
                  <c:v>-12.856788249154986</c:v>
                </c:pt>
                <c:pt idx="2710">
                  <c:v>-12.856524197218581</c:v>
                </c:pt>
                <c:pt idx="2711">
                  <c:v>-12.856236659642256</c:v>
                </c:pt>
                <c:pt idx="2712">
                  <c:v>-12.855925741126146</c:v>
                </c:pt>
                <c:pt idx="2713">
                  <c:v>-12.85559155479911</c:v>
                </c:pt>
                <c:pt idx="2714">
                  <c:v>-12.855234222171749</c:v>
                </c:pt>
                <c:pt idx="2715">
                  <c:v>-12.854853873086206</c:v>
                </c:pt>
                <c:pt idx="2716">
                  <c:v>-12.854450645662489</c:v>
                </c:pt>
                <c:pt idx="2717">
                  <c:v>-12.85402468624131</c:v>
                </c:pt>
                <c:pt idx="2718">
                  <c:v>-12.853576149324075</c:v>
                </c:pt>
                <c:pt idx="2719">
                  <c:v>-12.853105197509034</c:v>
                </c:pt>
                <c:pt idx="2720">
                  <c:v>-12.852612001424728</c:v>
                </c:pt>
                <c:pt idx="2721">
                  <c:v>-12.852096739659922</c:v>
                </c:pt>
                <c:pt idx="2722">
                  <c:v>-12.851559598690464</c:v>
                </c:pt>
                <c:pt idx="2723">
                  <c:v>-12.851000772803165</c:v>
                </c:pt>
                <c:pt idx="2724">
                  <c:v>-12.850420464016407</c:v>
                </c:pt>
                <c:pt idx="2725">
                  <c:v>-12.849818881997939</c:v>
                </c:pt>
                <c:pt idx="2726">
                  <c:v>-12.84919624397955</c:v>
                </c:pt>
                <c:pt idx="2727">
                  <c:v>-12.848552774668908</c:v>
                </c:pt>
                <c:pt idx="2728">
                  <c:v>-12.847888706158457</c:v>
                </c:pt>
                <c:pt idx="2729">
                  <c:v>-12.847204277831565</c:v>
                </c:pt>
                <c:pt idx="2730">
                  <c:v>-12.84649973626599</c:v>
                </c:pt>
                <c:pt idx="2731">
                  <c:v>-12.845775335134169</c:v>
                </c:pt>
                <c:pt idx="2732">
                  <c:v>-12.84503133510162</c:v>
                </c:pt>
                <c:pt idx="2733">
                  <c:v>-12.844268003721957</c:v>
                </c:pt>
                <c:pt idx="2734">
                  <c:v>-12.843485615329872</c:v>
                </c:pt>
                <c:pt idx="2735">
                  <c:v>-12.842684450931394</c:v>
                </c:pt>
                <c:pt idx="2736">
                  <c:v>-12.84186479809183</c:v>
                </c:pt>
                <c:pt idx="2737">
                  <c:v>-12.841026950821302</c:v>
                </c:pt>
                <c:pt idx="2738">
                  <c:v>-12.840171209457814</c:v>
                </c:pt>
                <c:pt idx="2739">
                  <c:v>-12.839297880548447</c:v>
                </c:pt>
                <c:pt idx="2740">
                  <c:v>-12.838407276727912</c:v>
                </c:pt>
                <c:pt idx="2741">
                  <c:v>-12.837499716595367</c:v>
                </c:pt>
                <c:pt idx="2742">
                  <c:v>-12.836575524588923</c:v>
                </c:pt>
                <c:pt idx="2743">
                  <c:v>-12.835635030858301</c:v>
                </c:pt>
                <c:pt idx="2744">
                  <c:v>-12.834678571135498</c:v>
                </c:pt>
                <c:pt idx="2745">
                  <c:v>-12.833706486603589</c:v>
                </c:pt>
                <c:pt idx="2746">
                  <c:v>-12.832719123763866</c:v>
                </c:pt>
                <c:pt idx="2747">
                  <c:v>-12.831716834300924</c:v>
                </c:pt>
                <c:pt idx="2748">
                  <c:v>-12.830699974946558</c:v>
                </c:pt>
                <c:pt idx="2749">
                  <c:v>-12.829668907341665</c:v>
                </c:pt>
                <c:pt idx="2750">
                  <c:v>-12.828623997896742</c:v>
                </c:pt>
                <c:pt idx="2751">
                  <c:v>-12.827565617651116</c:v>
                </c:pt>
                <c:pt idx="2752">
                  <c:v>-12.826494142130523</c:v>
                </c:pt>
                <c:pt idx="2753">
                  <c:v>-12.825409951203531</c:v>
                </c:pt>
                <c:pt idx="2754">
                  <c:v>-12.824313428936556</c:v>
                </c:pt>
                <c:pt idx="2755">
                  <c:v>-12.823204963448012</c:v>
                </c:pt>
                <c:pt idx="2756">
                  <c:v>-12.822084946761006</c:v>
                </c:pt>
                <c:pt idx="2757">
                  <c:v>-12.820953774655093</c:v>
                </c:pt>
                <c:pt idx="2758">
                  <c:v>-12.819811846517275</c:v>
                </c:pt>
                <c:pt idx="2759">
                  <c:v>-12.81865956519175</c:v>
                </c:pt>
                <c:pt idx="2760">
                  <c:v>-12.817497336829042</c:v>
                </c:pt>
                <c:pt idx="2761">
                  <c:v>-12.81632557073436</c:v>
                </c:pt>
                <c:pt idx="2762">
                  <c:v>-12.815144679215107</c:v>
                </c:pt>
                <c:pt idx="2763">
                  <c:v>-12.813955077428021</c:v>
                </c:pt>
                <c:pt idx="2764">
                  <c:v>-12.812757183225418</c:v>
                </c:pt>
                <c:pt idx="2765">
                  <c:v>-12.811551417001105</c:v>
                </c:pt>
                <c:pt idx="2766">
                  <c:v>-12.810338201536013</c:v>
                </c:pt>
                <c:pt idx="2767">
                  <c:v>-12.809117961843166</c:v>
                </c:pt>
                <c:pt idx="2768">
                  <c:v>-12.807891125012462</c:v>
                </c:pt>
                <c:pt idx="2769">
                  <c:v>-12.806658120055319</c:v>
                </c:pt>
                <c:pt idx="2770">
                  <c:v>-12.805419377749047</c:v>
                </c:pt>
                <c:pt idx="2771">
                  <c:v>-12.804175330481025</c:v>
                </c:pt>
                <c:pt idx="2772">
                  <c:v>-12.802926412093065</c:v>
                </c:pt>
                <c:pt idx="2773">
                  <c:v>-12.801673057725436</c:v>
                </c:pt>
                <c:pt idx="2774">
                  <c:v>-12.800415703661397</c:v>
                </c:pt>
                <c:pt idx="2775">
                  <c:v>-12.799154787171519</c:v>
                </c:pt>
                <c:pt idx="2776">
                  <c:v>-12.797890746358277</c:v>
                </c:pt>
                <c:pt idx="2777">
                  <c:v>-12.796624020000888</c:v>
                </c:pt>
                <c:pt idx="2778">
                  <c:v>-12.795355047400722</c:v>
                </c:pt>
                <c:pt idx="2779">
                  <c:v>-12.794084268226554</c:v>
                </c:pt>
                <c:pt idx="2780">
                  <c:v>-12.792812122360735</c:v>
                </c:pt>
                <c:pt idx="2781">
                  <c:v>-12.79153904974555</c:v>
                </c:pt>
                <c:pt idx="2782">
                  <c:v>-12.790265490230162</c:v>
                </c:pt>
                <c:pt idx="2783">
                  <c:v>-12.78899188341825</c:v>
                </c:pt>
                <c:pt idx="2784">
                  <c:v>-12.787718668516174</c:v>
                </c:pt>
                <c:pt idx="2785">
                  <c:v>-12.786446284181778</c:v>
                </c:pt>
                <c:pt idx="2786">
                  <c:v>-12.78517516837409</c:v>
                </c:pt>
                <c:pt idx="2787">
                  <c:v>-12.783905758203671</c:v>
                </c:pt>
                <c:pt idx="2788">
                  <c:v>-12.782638489783913</c:v>
                </c:pt>
                <c:pt idx="2789">
                  <c:v>-12.78137379808304</c:v>
                </c:pt>
                <c:pt idx="2790">
                  <c:v>-12.78011211677727</c:v>
                </c:pt>
                <c:pt idx="2791">
                  <c:v>-12.778853878104776</c:v>
                </c:pt>
                <c:pt idx="2792">
                  <c:v>-12.777599512720688</c:v>
                </c:pt>
                <c:pt idx="2793">
                  <c:v>-12.776349449553257</c:v>
                </c:pt>
                <c:pt idx="2794">
                  <c:v>-12.775104115660977</c:v>
                </c:pt>
                <c:pt idx="2795">
                  <c:v>-12.773863936091026</c:v>
                </c:pt>
                <c:pt idx="2796">
                  <c:v>-12.772629333738765</c:v>
                </c:pt>
                <c:pt idx="2797">
                  <c:v>-12.771400729208345</c:v>
                </c:pt>
                <c:pt idx="2798">
                  <c:v>-12.770178540674914</c:v>
                </c:pt>
                <c:pt idx="2799">
                  <c:v>-12.768963183747868</c:v>
                </c:pt>
                <c:pt idx="2800">
                  <c:v>-12.767755071335451</c:v>
                </c:pt>
                <c:pt idx="2801">
                  <c:v>-12.766554613510799</c:v>
                </c:pt>
                <c:pt idx="2802">
                  <c:v>-12.765362217379362</c:v>
                </c:pt>
                <c:pt idx="2803">
                  <c:v>-12.764178286947734</c:v>
                </c:pt>
                <c:pt idx="2804">
                  <c:v>-12.763003222994072</c:v>
                </c:pt>
                <c:pt idx="2805">
                  <c:v>-12.761837422939745</c:v>
                </c:pt>
                <c:pt idx="2806">
                  <c:v>-12.76068128072291</c:v>
                </c:pt>
                <c:pt idx="2807">
                  <c:v>-12.75953518667327</c:v>
                </c:pt>
                <c:pt idx="2808">
                  <c:v>-12.758399527388551</c:v>
                </c:pt>
                <c:pt idx="2809">
                  <c:v>-12.757274685612769</c:v>
                </c:pt>
                <c:pt idx="2810">
                  <c:v>-12.756161040115899</c:v>
                </c:pt>
                <c:pt idx="2811">
                  <c:v>-12.755058965575243</c:v>
                </c:pt>
                <c:pt idx="2812">
                  <c:v>-12.753968832458654</c:v>
                </c:pt>
                <c:pt idx="2813">
                  <c:v>-12.752891006909286</c:v>
                </c:pt>
                <c:pt idx="2814">
                  <c:v>-12.751825850632162</c:v>
                </c:pt>
                <c:pt idx="2815">
                  <c:v>-12.750773720782647</c:v>
                </c:pt>
                <c:pt idx="2816">
                  <c:v>-12.749734969856197</c:v>
                </c:pt>
                <c:pt idx="2817">
                  <c:v>-12.748709945580746</c:v>
                </c:pt>
                <c:pt idx="2818">
                  <c:v>-12.747698990809921</c:v>
                </c:pt>
                <c:pt idx="2819">
                  <c:v>-12.746702443419071</c:v>
                </c:pt>
                <c:pt idx="2820">
                  <c:v>-12.745720636202325</c:v>
                </c:pt>
                <c:pt idx="2821">
                  <c:v>-12.744753896772023</c:v>
                </c:pt>
                <c:pt idx="2822">
                  <c:v>-12.743802547459985</c:v>
                </c:pt>
                <c:pt idx="2823">
                  <c:v>-12.742866905220358</c:v>
                </c:pt>
                <c:pt idx="2824">
                  <c:v>-12.741947281534884</c:v>
                </c:pt>
                <c:pt idx="2825">
                  <c:v>-12.741043982319617</c:v>
                </c:pt>
                <c:pt idx="2826">
                  <c:v>-12.740157307833941</c:v>
                </c:pt>
                <c:pt idx="2827">
                  <c:v>-12.739287552591348</c:v>
                </c:pt>
                <c:pt idx="2828">
                  <c:v>-12.738435005272235</c:v>
                </c:pt>
                <c:pt idx="2829">
                  <c:v>-12.737599948638756</c:v>
                </c:pt>
                <c:pt idx="2830">
                  <c:v>-12.736782659451647</c:v>
                </c:pt>
                <c:pt idx="2831">
                  <c:v>-12.735983408388909</c:v>
                </c:pt>
                <c:pt idx="2832">
                  <c:v>-12.735202459966676</c:v>
                </c:pt>
                <c:pt idx="2833">
                  <c:v>-12.734440072462123</c:v>
                </c:pt>
                <c:pt idx="2834">
                  <c:v>-12.733696497838256</c:v>
                </c:pt>
                <c:pt idx="2835">
                  <c:v>-12.732971981670772</c:v>
                </c:pt>
                <c:pt idx="2836">
                  <c:v>-12.732266763077194</c:v>
                </c:pt>
                <c:pt idx="2837">
                  <c:v>-12.731581074647789</c:v>
                </c:pt>
                <c:pt idx="2838">
                  <c:v>-12.730915142378624</c:v>
                </c:pt>
                <c:pt idx="2839">
                  <c:v>-12.730269185606783</c:v>
                </c:pt>
                <c:pt idx="2840">
                  <c:v>-12.729643416947605</c:v>
                </c:pt>
                <c:pt idx="2841">
                  <c:v>-12.72903804223388</c:v>
                </c:pt>
                <c:pt idx="2842">
                  <c:v>-12.728453260457499</c:v>
                </c:pt>
                <c:pt idx="2843">
                  <c:v>-12.727889263712695</c:v>
                </c:pt>
                <c:pt idx="2844">
                  <c:v>-12.727346237141814</c:v>
                </c:pt>
                <c:pt idx="2845">
                  <c:v>-12.72682435888284</c:v>
                </c:pt>
                <c:pt idx="2846">
                  <c:v>-12.726323800019426</c:v>
                </c:pt>
                <c:pt idx="2847">
                  <c:v>-12.725844724532671</c:v>
                </c:pt>
                <c:pt idx="2848">
                  <c:v>-12.725387289255083</c:v>
                </c:pt>
                <c:pt idx="2849">
                  <c:v>-12.724951643826891</c:v>
                </c:pt>
                <c:pt idx="2850">
                  <c:v>-12.724537930654201</c:v>
                </c:pt>
                <c:pt idx="2851">
                  <c:v>-12.724146284869297</c:v>
                </c:pt>
                <c:pt idx="2852">
                  <c:v>-12.723776834293442</c:v>
                </c:pt>
                <c:pt idx="2853">
                  <c:v>-12.72342969940116</c:v>
                </c:pt>
                <c:pt idx="2854">
                  <c:v>-12.723104993287253</c:v>
                </c:pt>
                <c:pt idx="2855">
                  <c:v>-12.722802821635552</c:v>
                </c:pt>
                <c:pt idx="2856">
                  <c:v>-12.72252328269003</c:v>
                </c:pt>
                <c:pt idx="2857">
                  <c:v>-12.722266467227897</c:v>
                </c:pt>
                <c:pt idx="2858">
                  <c:v>-12.722032458534944</c:v>
                </c:pt>
                <c:pt idx="2859">
                  <c:v>-12.721821332382898</c:v>
                </c:pt>
                <c:pt idx="2860">
                  <c:v>-12.721633157009082</c:v>
                </c:pt>
                <c:pt idx="2861">
                  <c:v>-12.721467993098042</c:v>
                </c:pt>
                <c:pt idx="2862">
                  <c:v>-12.721325893765382</c:v>
                </c:pt>
                <c:pt idx="2863">
                  <c:v>-12.721206904543784</c:v>
                </c:pt>
                <c:pt idx="2864">
                  <c:v>-12.721111063371088</c:v>
                </c:pt>
                <c:pt idx="2865">
                  <c:v>-12.721038400580536</c:v>
                </c:pt>
                <c:pt idx="2866">
                  <c:v>-12.720988938893228</c:v>
                </c:pt>
                <c:pt idx="2867">
                  <c:v>-12.720962693412453</c:v>
                </c:pt>
                <c:pt idx="2868">
                  <c:v>-12.720959671620646</c:v>
                </c:pt>
                <c:pt idx="2869">
                  <c:v>-12.720979873377921</c:v>
                </c:pt>
                <c:pt idx="2870">
                  <c:v>-12.721023290923172</c:v>
                </c:pt>
                <c:pt idx="2871">
                  <c:v>-12.721089908877094</c:v>
                </c:pt>
                <c:pt idx="2872">
                  <c:v>-12.721179704247289</c:v>
                </c:pt>
                <c:pt idx="2873">
                  <c:v>-12.721292646435815</c:v>
                </c:pt>
                <c:pt idx="2874">
                  <c:v>-12.721428697248475</c:v>
                </c:pt>
                <c:pt idx="2875">
                  <c:v>-12.721587810906513</c:v>
                </c:pt>
                <c:pt idx="2876">
                  <c:v>-12.721769934060394</c:v>
                </c:pt>
                <c:pt idx="2877">
                  <c:v>-12.721975005805549</c:v>
                </c:pt>
                <c:pt idx="2878">
                  <c:v>-12.722202957700443</c:v>
                </c:pt>
                <c:pt idx="2879">
                  <c:v>-12.722453713786653</c:v>
                </c:pt>
                <c:pt idx="2880">
                  <c:v>-12.722727190611231</c:v>
                </c:pt>
                <c:pt idx="2881">
                  <c:v>-12.723023297251002</c:v>
                </c:pt>
                <c:pt idx="2882">
                  <c:v>-12.723341935338903</c:v>
                </c:pt>
                <c:pt idx="2883">
                  <c:v>-12.723682999092922</c:v>
                </c:pt>
                <c:pt idx="2884">
                  <c:v>-12.724046375346536</c:v>
                </c:pt>
                <c:pt idx="2885">
                  <c:v>-12.724431943581633</c:v>
                </c:pt>
                <c:pt idx="2886">
                  <c:v>-12.724839575963546</c:v>
                </c:pt>
                <c:pt idx="2887">
                  <c:v>-12.725269137378055</c:v>
                </c:pt>
                <c:pt idx="2888">
                  <c:v>-12.72572048547042</c:v>
                </c:pt>
                <c:pt idx="2889">
                  <c:v>-12.72619347068694</c:v>
                </c:pt>
                <c:pt idx="2890">
                  <c:v>-12.726687936317976</c:v>
                </c:pt>
                <c:pt idx="2891">
                  <c:v>-12.727203718543741</c:v>
                </c:pt>
                <c:pt idx="2892">
                  <c:v>-12.727740646481518</c:v>
                </c:pt>
                <c:pt idx="2893">
                  <c:v>-12.728298542235532</c:v>
                </c:pt>
                <c:pt idx="2894">
                  <c:v>-12.72887722094856</c:v>
                </c:pt>
                <c:pt idx="2895">
                  <c:v>-12.729476490855784</c:v>
                </c:pt>
                <c:pt idx="2896">
                  <c:v>-12.730096153340572</c:v>
                </c:pt>
                <c:pt idx="2897">
                  <c:v>-12.730736002992389</c:v>
                </c:pt>
                <c:pt idx="2898">
                  <c:v>-12.731395827666898</c:v>
                </c:pt>
                <c:pt idx="2899">
                  <c:v>-12.7320754085479</c:v>
                </c:pt>
                <c:pt idx="2900">
                  <c:v>-12.732774520211478</c:v>
                </c:pt>
                <c:pt idx="2901">
                  <c:v>-12.733492930692025</c:v>
                </c:pt>
                <c:pt idx="2902">
                  <c:v>-12.734230401550498</c:v>
                </c:pt>
                <c:pt idx="2903">
                  <c:v>-12.73498668794463</c:v>
                </c:pt>
                <c:pt idx="2904">
                  <c:v>-12.735761538700972</c:v>
                </c:pt>
                <c:pt idx="2905">
                  <c:v>-12.73655469638924</c:v>
                </c:pt>
                <c:pt idx="2906">
                  <c:v>-12.737365897398421</c:v>
                </c:pt>
                <c:pt idx="2907">
                  <c:v>-12.738194872015162</c:v>
                </c:pt>
                <c:pt idx="2908">
                  <c:v>-12.739041344503651</c:v>
                </c:pt>
                <c:pt idx="2909">
                  <c:v>-12.73990503318803</c:v>
                </c:pt>
                <c:pt idx="2910">
                  <c:v>-12.740785650536317</c:v>
                </c:pt>
                <c:pt idx="2911">
                  <c:v>-12.741682903246591</c:v>
                </c:pt>
                <c:pt idx="2912">
                  <c:v>-12.742596492334879</c:v>
                </c:pt>
                <c:pt idx="2913">
                  <c:v>-12.743526113225057</c:v>
                </c:pt>
                <c:pt idx="2914">
                  <c:v>-12.744471455840834</c:v>
                </c:pt>
                <c:pt idx="2915">
                  <c:v>-12.745432204699279</c:v>
                </c:pt>
                <c:pt idx="2916">
                  <c:v>-12.74640803900639</c:v>
                </c:pt>
                <c:pt idx="2917">
                  <c:v>-12.747398632754784</c:v>
                </c:pt>
                <c:pt idx="2918">
                  <c:v>-12.748403654822715</c:v>
                </c:pt>
                <c:pt idx="2919">
                  <c:v>-12.749422769075526</c:v>
                </c:pt>
                <c:pt idx="2920">
                  <c:v>-12.750455634468258</c:v>
                </c:pt>
                <c:pt idx="2921">
                  <c:v>-12.7515019051507</c:v>
                </c:pt>
                <c:pt idx="2922">
                  <c:v>-12.752561230573745</c:v>
                </c:pt>
                <c:pt idx="2923">
                  <c:v>-12.753633255597803</c:v>
                </c:pt>
                <c:pt idx="2924">
                  <c:v>-12.754717620602683</c:v>
                </c:pt>
                <c:pt idx="2925">
                  <c:v>-12.755813961599502</c:v>
                </c:pt>
                <c:pt idx="2926">
                  <c:v>-12.756921910344081</c:v>
                </c:pt>
                <c:pt idx="2927">
                  <c:v>-12.758041094452013</c:v>
                </c:pt>
                <c:pt idx="2928">
                  <c:v>-12.759171137515441</c:v>
                </c:pt>
                <c:pt idx="2929">
                  <c:v>-12.760311659221596</c:v>
                </c:pt>
                <c:pt idx="2930">
                  <c:v>-12.761462275472585</c:v>
                </c:pt>
                <c:pt idx="2931">
                  <c:v>-12.76262259850723</c:v>
                </c:pt>
                <c:pt idx="2932">
                  <c:v>-12.763792237023869</c:v>
                </c:pt>
                <c:pt idx="2933">
                  <c:v>-12.76497079630531</c:v>
                </c:pt>
                <c:pt idx="2934">
                  <c:v>-12.766157878344796</c:v>
                </c:pt>
                <c:pt idx="2935">
                  <c:v>-12.767353081973695</c:v>
                </c:pt>
                <c:pt idx="2936">
                  <c:v>-12.768556002990454</c:v>
                </c:pt>
                <c:pt idx="2937">
                  <c:v>-12.769766234291133</c:v>
                </c:pt>
                <c:pt idx="2938">
                  <c:v>-12.770983366001067</c:v>
                </c:pt>
                <c:pt idx="2939">
                  <c:v>-12.77220698560823</c:v>
                </c:pt>
                <c:pt idx="2940">
                  <c:v>-12.773436678097411</c:v>
                </c:pt>
                <c:pt idx="2941">
                  <c:v>-12.774672026086165</c:v>
                </c:pt>
                <c:pt idx="2942">
                  <c:v>-12.77591260996158</c:v>
                </c:pt>
                <c:pt idx="2943">
                  <c:v>-12.777158008018505</c:v>
                </c:pt>
                <c:pt idx="2944">
                  <c:v>-12.778407796598731</c:v>
                </c:pt>
                <c:pt idx="2945">
                  <c:v>-12.779661550231559</c:v>
                </c:pt>
                <c:pt idx="2946">
                  <c:v>-12.780918841775126</c:v>
                </c:pt>
                <c:pt idx="2947">
                  <c:v>-12.782179242558902</c:v>
                </c:pt>
                <c:pt idx="2948">
                  <c:v>-12.783442322527318</c:v>
                </c:pt>
                <c:pt idx="2949">
                  <c:v>-12.784707650384071</c:v>
                </c:pt>
                <c:pt idx="2950">
                  <c:v>-12.785974793737671</c:v>
                </c:pt>
                <c:pt idx="2951">
                  <c:v>-12.787243319247361</c:v>
                </c:pt>
                <c:pt idx="2952">
                  <c:v>-12.788512792770399</c:v>
                </c:pt>
                <c:pt idx="2953">
                  <c:v>-12.789782779509798</c:v>
                </c:pt>
                <c:pt idx="2954">
                  <c:v>-12.791052844162659</c:v>
                </c:pt>
                <c:pt idx="2955">
                  <c:v>-12.792322551069596</c:v>
                </c:pt>
                <c:pt idx="2956">
                  <c:v>-12.793591464364372</c:v>
                </c:pt>
                <c:pt idx="2957">
                  <c:v>-12.794859148124374</c:v>
                </c:pt>
                <c:pt idx="2958">
                  <c:v>-12.796125166521346</c:v>
                </c:pt>
                <c:pt idx="2959">
                  <c:v>-12.797389083972908</c:v>
                </c:pt>
                <c:pt idx="2960">
                  <c:v>-12.79865046529425</c:v>
                </c:pt>
                <c:pt idx="2961">
                  <c:v>-12.799908875850164</c:v>
                </c:pt>
                <c:pt idx="2962">
                  <c:v>-12.801163881707613</c:v>
                </c:pt>
                <c:pt idx="2963">
                  <c:v>-12.802415049788326</c:v>
                </c:pt>
                <c:pt idx="2964">
                  <c:v>-12.803661948021663</c:v>
                </c:pt>
                <c:pt idx="2965">
                  <c:v>-12.804904145497527</c:v>
                </c:pt>
                <c:pt idx="2966">
                  <c:v>-12.806141212619615</c:v>
                </c:pt>
                <c:pt idx="2967">
                  <c:v>-12.80737272125829</c:v>
                </c:pt>
                <c:pt idx="2968">
                  <c:v>-12.808598244903713</c:v>
                </c:pt>
                <c:pt idx="2969">
                  <c:v>-12.809817358818794</c:v>
                </c:pt>
                <c:pt idx="2970">
                  <c:v>-12.811029640191871</c:v>
                </c:pt>
                <c:pt idx="2971">
                  <c:v>-12.812234668289292</c:v>
                </c:pt>
                <c:pt idx="2972">
                  <c:v>-12.813432024607643</c:v>
                </c:pt>
                <c:pt idx="2973">
                  <c:v>-12.814621293025656</c:v>
                </c:pt>
                <c:pt idx="2974">
                  <c:v>-12.815802059955674</c:v>
                </c:pt>
                <c:pt idx="2975">
                  <c:v>-12.816973914494614</c:v>
                </c:pt>
                <c:pt idx="2976">
                  <c:v>-12.818136448574355</c:v>
                </c:pt>
                <c:pt idx="2977">
                  <c:v>-12.819289257111768</c:v>
                </c:pt>
                <c:pt idx="2978">
                  <c:v>-12.8204319381577</c:v>
                </c:pt>
                <c:pt idx="2979">
                  <c:v>-12.821564093045428</c:v>
                </c:pt>
                <c:pt idx="2980">
                  <c:v>-12.822685326538307</c:v>
                </c:pt>
                <c:pt idx="2981">
                  <c:v>-12.823795246976511</c:v>
                </c:pt>
                <c:pt idx="2982">
                  <c:v>-12.824893466422854</c:v>
                </c:pt>
                <c:pt idx="2983">
                  <c:v>-12.825979600807518</c:v>
                </c:pt>
                <c:pt idx="2984">
                  <c:v>-12.82705327007184</c:v>
                </c:pt>
                <c:pt idx="2985">
                  <c:v>-12.828114098310952</c:v>
                </c:pt>
                <c:pt idx="2986">
                  <c:v>-12.82916171391506</c:v>
                </c:pt>
                <c:pt idx="2987">
                  <c:v>-12.830195749709652</c:v>
                </c:pt>
                <c:pt idx="2988">
                  <c:v>-12.831215843094238</c:v>
                </c:pt>
                <c:pt idx="2989">
                  <c:v>-12.832221636179757</c:v>
                </c:pt>
                <c:pt idx="2990">
                  <c:v>-12.833212775924455</c:v>
                </c:pt>
                <c:pt idx="2991">
                  <c:v>-12.834188914268275</c:v>
                </c:pt>
                <c:pt idx="2992">
                  <c:v>-12.83514970826568</c:v>
                </c:pt>
                <c:pt idx="2993">
                  <c:v>-12.836094820216635</c:v>
                </c:pt>
                <c:pt idx="2994">
                  <c:v>-12.837023917796186</c:v>
                </c:pt>
                <c:pt idx="2995">
                  <c:v>-12.837936674181789</c:v>
                </c:pt>
                <c:pt idx="2996">
                  <c:v>-12.838832768179252</c:v>
                </c:pt>
                <c:pt idx="2997">
                  <c:v>-12.839711884346423</c:v>
                </c:pt>
                <c:pt idx="2998">
                  <c:v>-12.840573713114988</c:v>
                </c:pt>
                <c:pt idx="2999">
                  <c:v>-12.841417950910252</c:v>
                </c:pt>
                <c:pt idx="3000">
                  <c:v>-12.842244300268868</c:v>
                </c:pt>
                <c:pt idx="3001">
                  <c:v>-12.843052469954184</c:v>
                </c:pt>
                <c:pt idx="3002">
                  <c:v>-12.843842175069549</c:v>
                </c:pt>
                <c:pt idx="3003">
                  <c:v>-12.844613137169343</c:v>
                </c:pt>
                <c:pt idx="3004">
                  <c:v>-12.845365084367442</c:v>
                </c:pt>
                <c:pt idx="3005">
                  <c:v>-12.846097751443466</c:v>
                </c:pt>
                <c:pt idx="3006">
                  <c:v>-12.846810879946579</c:v>
                </c:pt>
                <c:pt idx="3007">
                  <c:v>-12.847504218296619</c:v>
                </c:pt>
                <c:pt idx="3008">
                  <c:v>-12.848177521882809</c:v>
                </c:pt>
                <c:pt idx="3009">
                  <c:v>-12.848830553159665</c:v>
                </c:pt>
                <c:pt idx="3010">
                  <c:v>-12.849463081740511</c:v>
                </c:pt>
                <c:pt idx="3011">
                  <c:v>-12.850074884487801</c:v>
                </c:pt>
                <c:pt idx="3012">
                  <c:v>-12.850665745601244</c:v>
                </c:pt>
                <c:pt idx="3013">
                  <c:v>-12.851235456702682</c:v>
                </c:pt>
                <c:pt idx="3014">
                  <c:v>-12.851783816918111</c:v>
                </c:pt>
                <c:pt idx="3015">
                  <c:v>-12.852310632957057</c:v>
                </c:pt>
                <c:pt idx="3016">
                  <c:v>-12.852815719188655</c:v>
                </c:pt>
                <c:pt idx="3017">
                  <c:v>-12.853298897715067</c:v>
                </c:pt>
                <c:pt idx="3018">
                  <c:v>-12.853759998441483</c:v>
                </c:pt>
                <c:pt idx="3019">
                  <c:v>-12.854198859143317</c:v>
                </c:pt>
                <c:pt idx="3020">
                  <c:v>-12.854615325530265</c:v>
                </c:pt>
                <c:pt idx="3021">
                  <c:v>-12.855009251306901</c:v>
                </c:pt>
                <c:pt idx="3022">
                  <c:v>-12.85538049823051</c:v>
                </c:pt>
                <c:pt idx="3023">
                  <c:v>-12.855728936165452</c:v>
                </c:pt>
                <c:pt idx="3024">
                  <c:v>-12.856054443134216</c:v>
                </c:pt>
                <c:pt idx="3025">
                  <c:v>-12.856356905365294</c:v>
                </c:pt>
                <c:pt idx="3026">
                  <c:v>-12.856636217337837</c:v>
                </c:pt>
                <c:pt idx="3027">
                  <c:v>-12.856892281822773</c:v>
                </c:pt>
                <c:pt idx="3028">
                  <c:v>-12.857125009920637</c:v>
                </c:pt>
                <c:pt idx="3029">
                  <c:v>-12.857334321096063</c:v>
                </c:pt>
                <c:pt idx="3030">
                  <c:v>-12.857520143208818</c:v>
                </c:pt>
                <c:pt idx="3031">
                  <c:v>-12.857682412541525</c:v>
                </c:pt>
                <c:pt idx="3032">
                  <c:v>-12.857821073823779</c:v>
                </c:pt>
                <c:pt idx="3033">
                  <c:v>-12.857936080252955</c:v>
                </c:pt>
                <c:pt idx="3034">
                  <c:v>-12.858027393511451</c:v>
                </c:pt>
                <c:pt idx="3035">
                  <c:v>-12.858094983780559</c:v>
                </c:pt>
                <c:pt idx="3036">
                  <c:v>-12.858138829750745</c:v>
                </c:pt>
                <c:pt idx="3037">
                  <c:v>-12.858158918628686</c:v>
                </c:pt>
                <c:pt idx="3038">
                  <c:v>-12.858155246140409</c:v>
                </c:pt>
                <c:pt idx="3039">
                  <c:v>-12.858127816531388</c:v>
                </c:pt>
                <c:pt idx="3040">
                  <c:v>-12.858076642562764</c:v>
                </c:pt>
                <c:pt idx="3041">
                  <c:v>-12.858001745504398</c:v>
                </c:pt>
                <c:pt idx="3042">
                  <c:v>-12.857903155124259</c:v>
                </c:pt>
                <c:pt idx="3043">
                  <c:v>-12.8577809096744</c:v>
                </c:pt>
                <c:pt idx="3044">
                  <c:v>-12.857635055873377</c:v>
                </c:pt>
                <c:pt idx="3045">
                  <c:v>-12.857465648885409</c:v>
                </c:pt>
                <c:pt idx="3046">
                  <c:v>-12.857272752295865</c:v>
                </c:pt>
                <c:pt idx="3047">
                  <c:v>-12.857056438083511</c:v>
                </c:pt>
                <c:pt idx="3048">
                  <c:v>-12.856816786589238</c:v>
                </c:pt>
                <c:pt idx="3049">
                  <c:v>-12.856553886481478</c:v>
                </c:pt>
                <c:pt idx="3050">
                  <c:v>-12.856267834718047</c:v>
                </c:pt>
                <c:pt idx="3051">
                  <c:v>-12.855958736504991</c:v>
                </c:pt>
                <c:pt idx="3052">
                  <c:v>-12.855626705251808</c:v>
                </c:pt>
                <c:pt idx="3053">
                  <c:v>-12.855271862523415</c:v>
                </c:pt>
                <c:pt idx="3054">
                  <c:v>-12.854894337989087</c:v>
                </c:pt>
                <c:pt idx="3055">
                  <c:v>-12.854494269367706</c:v>
                </c:pt>
                <c:pt idx="3056">
                  <c:v>-12.854071802370285</c:v>
                </c:pt>
                <c:pt idx="3057">
                  <c:v>-12.853627090639009</c:v>
                </c:pt>
                <c:pt idx="3058">
                  <c:v>-12.853160295683203</c:v>
                </c:pt>
                <c:pt idx="3059">
                  <c:v>-12.852671586812276</c:v>
                </c:pt>
                <c:pt idx="3060">
                  <c:v>-12.852161141065444</c:v>
                </c:pt>
                <c:pt idx="3061">
                  <c:v>-12.851629143138648</c:v>
                </c:pt>
                <c:pt idx="3062">
                  <c:v>-12.851075785308211</c:v>
                </c:pt>
                <c:pt idx="3063">
                  <c:v>-12.850501267351831</c:v>
                </c:pt>
                <c:pt idx="3064">
                  <c:v>-12.849905796466583</c:v>
                </c:pt>
                <c:pt idx="3065">
                  <c:v>-12.849289587183883</c:v>
                </c:pt>
                <c:pt idx="3066">
                  <c:v>-12.848652861281922</c:v>
                </c:pt>
                <c:pt idx="3067">
                  <c:v>-12.847995847695284</c:v>
                </c:pt>
                <c:pt idx="3068">
                  <c:v>-12.847318782421688</c:v>
                </c:pt>
                <c:pt idx="3069">
                  <c:v>-12.846621908426323</c:v>
                </c:pt>
                <c:pt idx="3070">
                  <c:v>-12.845905475543358</c:v>
                </c:pt>
                <c:pt idx="3071">
                  <c:v>-12.845169740375152</c:v>
                </c:pt>
                <c:pt idx="3072">
                  <c:v>-12.844414966188749</c:v>
                </c:pt>
                <c:pt idx="3073">
                  <c:v>-12.843641422810046</c:v>
                </c:pt>
                <c:pt idx="3074">
                  <c:v>-12.842849386515596</c:v>
                </c:pt>
                <c:pt idx="3075">
                  <c:v>-12.842039139922095</c:v>
                </c:pt>
                <c:pt idx="3076">
                  <c:v>-12.841210971873478</c:v>
                </c:pt>
                <c:pt idx="3077">
                  <c:v>-12.840365177326126</c:v>
                </c:pt>
                <c:pt idx="3078">
                  <c:v>-12.839502057231522</c:v>
                </c:pt>
                <c:pt idx="3079">
                  <c:v>-12.838621918417186</c:v>
                </c:pt>
                <c:pt idx="3080">
                  <c:v>-12.83772507346546</c:v>
                </c:pt>
                <c:pt idx="3081">
                  <c:v>-12.836811840590272</c:v>
                </c:pt>
                <c:pt idx="3082">
                  <c:v>-12.835882543512101</c:v>
                </c:pt>
                <c:pt idx="3083">
                  <c:v>-12.834937511331137</c:v>
                </c:pt>
                <c:pt idx="3084">
                  <c:v>-12.833977078398602</c:v>
                </c:pt>
                <c:pt idx="3085">
                  <c:v>-12.83300158418648</c:v>
                </c:pt>
                <c:pt idx="3086">
                  <c:v>-12.832011373155549</c:v>
                </c:pt>
                <c:pt idx="3087">
                  <c:v>-12.831006794621832</c:v>
                </c:pt>
                <c:pt idx="3088">
                  <c:v>-12.829988202621612</c:v>
                </c:pt>
                <c:pt idx="3089">
                  <c:v>-12.828955955774999</c:v>
                </c:pt>
                <c:pt idx="3090">
                  <c:v>-12.827910417148106</c:v>
                </c:pt>
                <c:pt idx="3091">
                  <c:v>-12.826851954114023</c:v>
                </c:pt>
                <c:pt idx="3092">
                  <c:v>-12.825780938212414</c:v>
                </c:pt>
                <c:pt idx="3093">
                  <c:v>-12.824697745008075</c:v>
                </c:pt>
                <c:pt idx="3094">
                  <c:v>-12.823602753948309</c:v>
                </c:pt>
                <c:pt idx="3095">
                  <c:v>-12.822496348219456</c:v>
                </c:pt>
                <c:pt idx="3096">
                  <c:v>-12.821378914602102</c:v>
                </c:pt>
                <c:pt idx="3097">
                  <c:v>-12.820250843325784</c:v>
                </c:pt>
                <c:pt idx="3098">
                  <c:v>-12.819112527922719</c:v>
                </c:pt>
                <c:pt idx="3099">
                  <c:v>-12.817964365080583</c:v>
                </c:pt>
                <c:pt idx="3100">
                  <c:v>-12.816806754494912</c:v>
                </c:pt>
                <c:pt idx="3101">
                  <c:v>-12.815640098720724</c:v>
                </c:pt>
                <c:pt idx="3102">
                  <c:v>-12.814464803023451</c:v>
                </c:pt>
                <c:pt idx="3103">
                  <c:v>-12.81328127522961</c:v>
                </c:pt>
                <c:pt idx="3104">
                  <c:v>-12.812089925576874</c:v>
                </c:pt>
                <c:pt idx="3105">
                  <c:v>-12.810891166563827</c:v>
                </c:pt>
                <c:pt idx="3106">
                  <c:v>-12.809685412799453</c:v>
                </c:pt>
                <c:pt idx="3107">
                  <c:v>-12.808473080852199</c:v>
                </c:pt>
                <c:pt idx="3108">
                  <c:v>-12.807254589099166</c:v>
                </c:pt>
                <c:pt idx="3109">
                  <c:v>-12.806030357574787</c:v>
                </c:pt>
                <c:pt idx="3110">
                  <c:v>-12.804800807819872</c:v>
                </c:pt>
                <c:pt idx="3111">
                  <c:v>-12.803566362730326</c:v>
                </c:pt>
                <c:pt idx="3112">
                  <c:v>-12.80232744640597</c:v>
                </c:pt>
                <c:pt idx="3113">
                  <c:v>-12.80108448399972</c:v>
                </c:pt>
                <c:pt idx="3114">
                  <c:v>-12.799837901566642</c:v>
                </c:pt>
                <c:pt idx="3115">
                  <c:v>-12.798588125913358</c:v>
                </c:pt>
                <c:pt idx="3116">
                  <c:v>-12.797335584447913</c:v>
                </c:pt>
                <c:pt idx="3117">
                  <c:v>-12.796080705029617</c:v>
                </c:pt>
                <c:pt idx="3118">
                  <c:v>-12.79482391581961</c:v>
                </c:pt>
                <c:pt idx="3119">
                  <c:v>-12.793565645131901</c:v>
                </c:pt>
                <c:pt idx="3120">
                  <c:v>-12.792306321284537</c:v>
                </c:pt>
                <c:pt idx="3121">
                  <c:v>-12.791046372451785</c:v>
                </c:pt>
                <c:pt idx="3122">
                  <c:v>-12.789786226516666</c:v>
                </c:pt>
                <c:pt idx="3123">
                  <c:v>-12.788526310924173</c:v>
                </c:pt>
                <c:pt idx="3124">
                  <c:v>-12.787267052535352</c:v>
                </c:pt>
                <c:pt idx="3125">
                  <c:v>-12.786008877481972</c:v>
                </c:pt>
                <c:pt idx="3126">
                  <c:v>-12.784752211022035</c:v>
                </c:pt>
                <c:pt idx="3127">
                  <c:v>-12.783497477396315</c:v>
                </c:pt>
                <c:pt idx="3128">
                  <c:v>-12.782245099685509</c:v>
                </c:pt>
                <c:pt idx="3129">
                  <c:v>-12.780995499668604</c:v>
                </c:pt>
                <c:pt idx="3130">
                  <c:v>-12.779749097682068</c:v>
                </c:pt>
                <c:pt idx="3131">
                  <c:v>-12.778506312480157</c:v>
                </c:pt>
                <c:pt idx="3132">
                  <c:v>-12.777267561096213</c:v>
                </c:pt>
                <c:pt idx="3133">
                  <c:v>-12.776033258705271</c:v>
                </c:pt>
                <c:pt idx="3134">
                  <c:v>-12.774803818487504</c:v>
                </c:pt>
                <c:pt idx="3135">
                  <c:v>-12.77357965149311</c:v>
                </c:pt>
                <c:pt idx="3136">
                  <c:v>-12.772361166508521</c:v>
                </c:pt>
                <c:pt idx="3137">
                  <c:v>-12.771148769923464</c:v>
                </c:pt>
                <c:pt idx="3138">
                  <c:v>-12.769942865599727</c:v>
                </c:pt>
                <c:pt idx="3139">
                  <c:v>-12.768743854741199</c:v>
                </c:pt>
                <c:pt idx="3140">
                  <c:v>-12.767552135765046</c:v>
                </c:pt>
                <c:pt idx="3141">
                  <c:v>-12.766368104174585</c:v>
                </c:pt>
                <c:pt idx="3142">
                  <c:v>-12.76519215243342</c:v>
                </c:pt>
                <c:pt idx="3143">
                  <c:v>-12.76402466984106</c:v>
                </c:pt>
                <c:pt idx="3144">
                  <c:v>-12.762866042410216</c:v>
                </c:pt>
                <c:pt idx="3145">
                  <c:v>-12.761716652745285</c:v>
                </c:pt>
                <c:pt idx="3146">
                  <c:v>-12.760576879922805</c:v>
                </c:pt>
                <c:pt idx="3147">
                  <c:v>-12.759447099373009</c:v>
                </c:pt>
                <c:pt idx="3148">
                  <c:v>-12.758327682763571</c:v>
                </c:pt>
                <c:pt idx="3149">
                  <c:v>-12.757218997884438</c:v>
                </c:pt>
                <c:pt idx="3150">
                  <c:v>-12.756121408534693</c:v>
                </c:pt>
                <c:pt idx="3151">
                  <c:v>-12.755035274410851</c:v>
                </c:pt>
                <c:pt idx="3152">
                  <c:v>-12.753960950997048</c:v>
                </c:pt>
                <c:pt idx="3153">
                  <c:v>-12.75289878945695</c:v>
                </c:pt>
                <c:pt idx="3154">
                  <c:v>-12.751849136527182</c:v>
                </c:pt>
                <c:pt idx="3155">
                  <c:v>-12.75081233441284</c:v>
                </c:pt>
                <c:pt idx="3156">
                  <c:v>-12.749788720684583</c:v>
                </c:pt>
                <c:pt idx="3157">
                  <c:v>-12.748778628177529</c:v>
                </c:pt>
                <c:pt idx="3158">
                  <c:v>-12.747782384892158</c:v>
                </c:pt>
                <c:pt idx="3159">
                  <c:v>-12.746800313896831</c:v>
                </c:pt>
                <c:pt idx="3160">
                  <c:v>-12.745832733232401</c:v>
                </c:pt>
                <c:pt idx="3161">
                  <c:v>-12.744879955818389</c:v>
                </c:pt>
                <c:pt idx="3162">
                  <c:v>-12.743942289361378</c:v>
                </c:pt>
                <c:pt idx="3163">
                  <c:v>-12.743020036265111</c:v>
                </c:pt>
                <c:pt idx="3164">
                  <c:v>-12.742113493542458</c:v>
                </c:pt>
                <c:pt idx="3165">
                  <c:v>-12.741222952729576</c:v>
                </c:pt>
                <c:pt idx="3166">
                  <c:v>-12.740348699801805</c:v>
                </c:pt>
                <c:pt idx="3167">
                  <c:v>-12.739491015091408</c:v>
                </c:pt>
                <c:pt idx="3168">
                  <c:v>-12.738650173207589</c:v>
                </c:pt>
                <c:pt idx="3169">
                  <c:v>-12.737826442958207</c:v>
                </c:pt>
                <c:pt idx="3170">
                  <c:v>-12.737020087273624</c:v>
                </c:pt>
                <c:pt idx="3171">
                  <c:v>-12.736231363132575</c:v>
                </c:pt>
                <c:pt idx="3172">
                  <c:v>-12.73546052148987</c:v>
                </c:pt>
                <c:pt idx="3173">
                  <c:v>-12.73470780720616</c:v>
                </c:pt>
                <c:pt idx="3174">
                  <c:v>-12.733973458979925</c:v>
                </c:pt>
                <c:pt idx="3175">
                  <c:v>-12.733257709281276</c:v>
                </c:pt>
                <c:pt idx="3176">
                  <c:v>-12.73256078428776</c:v>
                </c:pt>
                <c:pt idx="3177">
                  <c:v>-12.731882903822271</c:v>
                </c:pt>
                <c:pt idx="3178">
                  <c:v>-12.731224281293263</c:v>
                </c:pt>
                <c:pt idx="3179">
                  <c:v>-12.730585123636464</c:v>
                </c:pt>
                <c:pt idx="3180">
                  <c:v>-12.729965631259093</c:v>
                </c:pt>
                <c:pt idx="3181">
                  <c:v>-12.729365997985955</c:v>
                </c:pt>
                <c:pt idx="3182">
                  <c:v>-12.728786411007713</c:v>
                </c:pt>
                <c:pt idx="3183">
                  <c:v>-12.728227050831013</c:v>
                </c:pt>
                <c:pt idx="3184">
                  <c:v>-12.727688091230949</c:v>
                </c:pt>
                <c:pt idx="3185">
                  <c:v>-12.727169699205344</c:v>
                </c:pt>
                <c:pt idx="3186">
                  <c:v>-12.726672034931365</c:v>
                </c:pt>
                <c:pt idx="3187">
                  <c:v>-12.726195251723883</c:v>
                </c:pt>
                <c:pt idx="3188">
                  <c:v>-12.725739495996365</c:v>
                </c:pt>
                <c:pt idx="3189">
                  <c:v>-12.725304907223393</c:v>
                </c:pt>
                <c:pt idx="3190">
                  <c:v>-12.724891617905573</c:v>
                </c:pt>
                <c:pt idx="3191">
                  <c:v>-12.724499753536396</c:v>
                </c:pt>
                <c:pt idx="3192">
                  <c:v>-12.724129432571175</c:v>
                </c:pt>
                <c:pt idx="3193">
                  <c:v>-12.723780766398241</c:v>
                </c:pt>
                <c:pt idx="3194">
                  <c:v>-12.723453859311922</c:v>
                </c:pt>
                <c:pt idx="3195">
                  <c:v>-12.723148808487995</c:v>
                </c:pt>
                <c:pt idx="3196">
                  <c:v>-12.722865703960801</c:v>
                </c:pt>
                <c:pt idx="3197">
                  <c:v>-12.722604628602801</c:v>
                </c:pt>
                <c:pt idx="3198">
                  <c:v>-12.722365658106128</c:v>
                </c:pt>
                <c:pt idx="3199">
                  <c:v>-12.722148860966072</c:v>
                </c:pt>
                <c:pt idx="3200">
                  <c:v>-12.721954298466773</c:v>
                </c:pt>
                <c:pt idx="3201">
                  <c:v>-12.721782024669089</c:v>
                </c:pt>
                <c:pt idx="3202">
                  <c:v>-12.721632086400444</c:v>
                </c:pt>
                <c:pt idx="3203">
                  <c:v>-12.721504523246679</c:v>
                </c:pt>
                <c:pt idx="3204">
                  <c:v>-12.721399367546155</c:v>
                </c:pt>
                <c:pt idx="3205">
                  <c:v>-12.721316644385869</c:v>
                </c:pt>
                <c:pt idx="3206">
                  <c:v>-12.721256371599592</c:v>
                </c:pt>
                <c:pt idx="3207">
                  <c:v>-12.721218559768218</c:v>
                </c:pt>
                <c:pt idx="3208">
                  <c:v>-12.721203212222008</c:v>
                </c:pt>
                <c:pt idx="3209">
                  <c:v>-12.721210325045099</c:v>
                </c:pt>
                <c:pt idx="3210">
                  <c:v>-12.721239887081975</c:v>
                </c:pt>
                <c:pt idx="3211">
                  <c:v>-12.721291879945982</c:v>
                </c:pt>
                <c:pt idx="3212">
                  <c:v>-12.721366278030008</c:v>
                </c:pt>
                <c:pt idx="3213">
                  <c:v>-12.721463048519139</c:v>
                </c:pt>
                <c:pt idx="3214">
                  <c:v>-12.721582151405448</c:v>
                </c:pt>
                <c:pt idx="3215">
                  <c:v>-12.721723539504808</c:v>
                </c:pt>
                <c:pt idx="3216">
                  <c:v>-12.721887158475633</c:v>
                </c:pt>
                <c:pt idx="3217">
                  <c:v>-12.722072946840035</c:v>
                </c:pt>
                <c:pt idx="3218">
                  <c:v>-12.72228083600649</c:v>
                </c:pt>
                <c:pt idx="3219">
                  <c:v>-12.72251075029506</c:v>
                </c:pt>
                <c:pt idx="3220">
                  <c:v>-12.722762606964418</c:v>
                </c:pt>
                <c:pt idx="3221">
                  <c:v>-12.723036316240766</c:v>
                </c:pt>
                <c:pt idx="3222">
                  <c:v>-12.723331781349161</c:v>
                </c:pt>
                <c:pt idx="3223">
                  <c:v>-12.723648898546454</c:v>
                </c:pt>
                <c:pt idx="3224">
                  <c:v>-12.723987557156622</c:v>
                </c:pt>
                <c:pt idx="3225">
                  <c:v>-12.724347639607728</c:v>
                </c:pt>
                <c:pt idx="3226">
                  <c:v>-12.724729021471269</c:v>
                </c:pt>
                <c:pt idx="3227">
                  <c:v>-12.725131571503372</c:v>
                </c:pt>
                <c:pt idx="3228">
                  <c:v>-12.725555151687839</c:v>
                </c:pt>
                <c:pt idx="3229">
                  <c:v>-12.725999617281378</c:v>
                </c:pt>
                <c:pt idx="3230">
                  <c:v>-12.726464816860794</c:v>
                </c:pt>
                <c:pt idx="3231">
                  <c:v>-12.72695059237221</c:v>
                </c:pt>
                <c:pt idx="3232">
                  <c:v>-12.727456779181916</c:v>
                </c:pt>
                <c:pt idx="3233">
                  <c:v>-12.727983206129778</c:v>
                </c:pt>
                <c:pt idx="3234">
                  <c:v>-12.728529695583969</c:v>
                </c:pt>
                <c:pt idx="3235">
                  <c:v>-12.729096063498176</c:v>
                </c:pt>
                <c:pt idx="3236">
                  <c:v>-12.729682119470468</c:v>
                </c:pt>
                <c:pt idx="3237">
                  <c:v>-12.730287666804017</c:v>
                </c:pt>
                <c:pt idx="3238">
                  <c:v>-12.730912502570103</c:v>
                </c:pt>
                <c:pt idx="3239">
                  <c:v>-12.731556417672643</c:v>
                </c:pt>
                <c:pt idx="3240">
                  <c:v>-12.732219196914873</c:v>
                </c:pt>
                <c:pt idx="3241">
                  <c:v>-12.732900619067802</c:v>
                </c:pt>
                <c:pt idx="3242">
                  <c:v>-12.733600456940648</c:v>
                </c:pt>
                <c:pt idx="3243">
                  <c:v>-12.734318477453035</c:v>
                </c:pt>
                <c:pt idx="3244">
                  <c:v>-12.735054441709091</c:v>
                </c:pt>
                <c:pt idx="3245">
                  <c:v>-12.735808105073492</c:v>
                </c:pt>
                <c:pt idx="3246">
                  <c:v>-12.73657921724924</c:v>
                </c:pt>
                <c:pt idx="3247">
                  <c:v>-12.737367522357218</c:v>
                </c:pt>
                <c:pt idx="3248">
                  <c:v>-12.738172759017717</c:v>
                </c:pt>
                <c:pt idx="3249">
                  <c:v>-12.738994660433624</c:v>
                </c:pt>
                <c:pt idx="3250">
                  <c:v>-12.739832954475418</c:v>
                </c:pt>
                <c:pt idx="3251">
                  <c:v>-12.740687363768014</c:v>
                </c:pt>
                <c:pt idx="3252">
                  <c:v>-12.741557605779317</c:v>
                </c:pt>
                <c:pt idx="3253">
                  <c:v>-12.742443392910401</c:v>
                </c:pt>
                <c:pt idx="3254">
                  <c:v>-12.743344432587548</c:v>
                </c:pt>
                <c:pt idx="3255">
                  <c:v>-12.744260427355966</c:v>
                </c:pt>
                <c:pt idx="3256">
                  <c:v>-12.745191074975155</c:v>
                </c:pt>
                <c:pt idx="3257">
                  <c:v>-12.746136068515948</c:v>
                </c:pt>
                <c:pt idx="3258">
                  <c:v>-12.747095096459226</c:v>
                </c:pt>
                <c:pt idx="3259">
                  <c:v>-12.748067842796225</c:v>
                </c:pt>
                <c:pt idx="3260">
                  <c:v>-12.749053987130392</c:v>
                </c:pt>
                <c:pt idx="3261">
                  <c:v>-12.750053204781011</c:v>
                </c:pt>
                <c:pt idx="3262">
                  <c:v>-12.75106516688825</c:v>
                </c:pt>
                <c:pt idx="3263">
                  <c:v>-12.752089540519727</c:v>
                </c:pt>
                <c:pt idx="3264">
                  <c:v>-12.753125988778603</c:v>
                </c:pt>
                <c:pt idx="3265">
                  <c:v>-12.754174170913373</c:v>
                </c:pt>
                <c:pt idx="3266">
                  <c:v>-12.755233742428768</c:v>
                </c:pt>
                <c:pt idx="3267">
                  <c:v>-12.756304355198466</c:v>
                </c:pt>
                <c:pt idx="3268">
                  <c:v>-12.757385657578864</c:v>
                </c:pt>
                <c:pt idx="3269">
                  <c:v>-12.75847729452452</c:v>
                </c:pt>
                <c:pt idx="3270">
                  <c:v>-12.759578907704935</c:v>
                </c:pt>
                <c:pt idx="3271">
                  <c:v>-12.760690135622369</c:v>
                </c:pt>
                <c:pt idx="3272">
                  <c:v>-12.761810613731386</c:v>
                </c:pt>
                <c:pt idx="3273">
                  <c:v>-12.762939974559334</c:v>
                </c:pt>
                <c:pt idx="3274">
                  <c:v>-12.764077847828247</c:v>
                </c:pt>
                <c:pt idx="3275">
                  <c:v>-12.765223860577882</c:v>
                </c:pt>
                <c:pt idx="3276">
                  <c:v>-12.766377637290047</c:v>
                </c:pt>
                <c:pt idx="3277">
                  <c:v>-12.767538800013822</c:v>
                </c:pt>
                <c:pt idx="3278">
                  <c:v>-12.768706968492129</c:v>
                </c:pt>
                <c:pt idx="3279">
                  <c:v>-12.769881760289261</c:v>
                </c:pt>
                <c:pt idx="3280">
                  <c:v>-12.771062790919609</c:v>
                </c:pt>
                <c:pt idx="3281">
                  <c:v>-12.772249673977043</c:v>
                </c:pt>
                <c:pt idx="3282">
                  <c:v>-12.773442021265639</c:v>
                </c:pt>
                <c:pt idx="3283">
                  <c:v>-12.774639442931047</c:v>
                </c:pt>
                <c:pt idx="3284">
                  <c:v>-12.775841547592947</c:v>
                </c:pt>
                <c:pt idx="3285">
                  <c:v>-12.777047942478196</c:v>
                </c:pt>
                <c:pt idx="3286">
                  <c:v>-12.778258233554835</c:v>
                </c:pt>
                <c:pt idx="3287">
                  <c:v>-12.779472025666916</c:v>
                </c:pt>
                <c:pt idx="3288">
                  <c:v>-12.780688922669906</c:v>
                </c:pt>
                <c:pt idx="3289">
                  <c:v>-12.781908527566937</c:v>
                </c:pt>
                <c:pt idx="3290">
                  <c:v>-12.783130442645456</c:v>
                </c:pt>
                <c:pt idx="3291">
                  <c:v>-12.784354269614756</c:v>
                </c:pt>
                <c:pt idx="3292">
                  <c:v>-12.785579609743799</c:v>
                </c:pt>
                <c:pt idx="3293">
                  <c:v>-12.78680606399954</c:v>
                </c:pt>
                <c:pt idx="3294">
                  <c:v>-12.788033233185923</c:v>
                </c:pt>
                <c:pt idx="3295">
                  <c:v>-12.789260718083</c:v>
                </c:pt>
                <c:pt idx="3296">
                  <c:v>-12.790488119586561</c:v>
                </c:pt>
                <c:pt idx="3297">
                  <c:v>-12.79171503884797</c:v>
                </c:pt>
                <c:pt idx="3298">
                  <c:v>-12.792941077414266</c:v>
                </c:pt>
                <c:pt idx="3299">
                  <c:v>-12.794165837368542</c:v>
                </c:pt>
                <c:pt idx="3300">
                  <c:v>-12.79538892147036</c:v>
                </c:pt>
                <c:pt idx="3301">
                  <c:v>-12.796609933296248</c:v>
                </c:pt>
                <c:pt idx="3302">
                  <c:v>-12.797828477380307</c:v>
                </c:pt>
                <c:pt idx="3303">
                  <c:v>-12.799044159354784</c:v>
                </c:pt>
                <c:pt idx="3304">
                  <c:v>-12.800256586090459</c:v>
                </c:pt>
                <c:pt idx="3305">
                  <c:v>-12.801465365837094</c:v>
                </c:pt>
                <c:pt idx="3306">
                  <c:v>-12.80267010836363</c:v>
                </c:pt>
                <c:pt idx="3307">
                  <c:v>-12.803870425097879</c:v>
                </c:pt>
                <c:pt idx="3308">
                  <c:v>-12.805065929266487</c:v>
                </c:pt>
                <c:pt idx="3309">
                  <c:v>-12.806256236033848</c:v>
                </c:pt>
                <c:pt idx="3310">
                  <c:v>-12.807440962641257</c:v>
                </c:pt>
                <c:pt idx="3311">
                  <c:v>-12.808619728545086</c:v>
                </c:pt>
                <c:pt idx="3312">
                  <c:v>-12.80979215555482</c:v>
                </c:pt>
                <c:pt idx="3313">
                  <c:v>-12.810957867970181</c:v>
                </c:pt>
                <c:pt idx="3314">
                  <c:v>-12.8121164927178</c:v>
                </c:pt>
                <c:pt idx="3315">
                  <c:v>-12.813267659487126</c:v>
                </c:pt>
                <c:pt idx="3316">
                  <c:v>-12.814411000865633</c:v>
                </c:pt>
                <c:pt idx="3317">
                  <c:v>-12.815546152473075</c:v>
                </c:pt>
                <c:pt idx="3318">
                  <c:v>-12.816672753094991</c:v>
                </c:pt>
                <c:pt idx="3319">
                  <c:v>-12.817790444815067</c:v>
                </c:pt>
                <c:pt idx="3320">
                  <c:v>-12.818898873146797</c:v>
                </c:pt>
                <c:pt idx="3321">
                  <c:v>-12.819997687163859</c:v>
                </c:pt>
                <c:pt idx="3322">
                  <c:v>-12.821086539629299</c:v>
                </c:pt>
                <c:pt idx="3323">
                  <c:v>-12.822165087123853</c:v>
                </c:pt>
                <c:pt idx="3324">
                  <c:v>-12.823232990172617</c:v>
                </c:pt>
                <c:pt idx="3325">
                  <c:v>-12.824289913370706</c:v>
                </c:pt>
                <c:pt idx="3326">
                  <c:v>-12.825335525507446</c:v>
                </c:pt>
                <c:pt idx="3327">
                  <c:v>-12.826369499689186</c:v>
                </c:pt>
                <c:pt idx="3328">
                  <c:v>-12.82739151346046</c:v>
                </c:pt>
                <c:pt idx="3329">
                  <c:v>-12.828401248923848</c:v>
                </c:pt>
                <c:pt idx="3330">
                  <c:v>-12.829398392858103</c:v>
                </c:pt>
                <c:pt idx="3331">
                  <c:v>-12.830382636834617</c:v>
                </c:pt>
                <c:pt idx="3332">
                  <c:v>-12.831353677332174</c:v>
                </c:pt>
                <c:pt idx="3333">
                  <c:v>-12.832311215850003</c:v>
                </c:pt>
                <c:pt idx="3334">
                  <c:v>-12.833254959018806</c:v>
                </c:pt>
                <c:pt idx="3335">
                  <c:v>-12.834184618710214</c:v>
                </c:pt>
                <c:pt idx="3336">
                  <c:v>-12.83509991214399</c:v>
                </c:pt>
                <c:pt idx="3337">
                  <c:v>-12.83600056199327</c:v>
                </c:pt>
                <c:pt idx="3338">
                  <c:v>-12.836886296488172</c:v>
                </c:pt>
                <c:pt idx="3339">
                  <c:v>-12.837756849516524</c:v>
                </c:pt>
                <c:pt idx="3340">
                  <c:v>-12.838611960723203</c:v>
                </c:pt>
                <c:pt idx="3341">
                  <c:v>-12.839451375606874</c:v>
                </c:pt>
                <c:pt idx="3342">
                  <c:v>-12.840274845614308</c:v>
                </c:pt>
                <c:pt idx="3343">
                  <c:v>-12.841082128232939</c:v>
                </c:pt>
                <c:pt idx="3344">
                  <c:v>-12.841872987080423</c:v>
                </c:pt>
                <c:pt idx="3345">
                  <c:v>-12.84264719199231</c:v>
                </c:pt>
                <c:pt idx="3346">
                  <c:v>-12.843404519106883</c:v>
                </c:pt>
                <c:pt idx="3347">
                  <c:v>-12.844144750947672</c:v>
                </c:pt>
                <c:pt idx="3348">
                  <c:v>-12.844867676503586</c:v>
                </c:pt>
                <c:pt idx="3349">
                  <c:v>-12.845573091305925</c:v>
                </c:pt>
                <c:pt idx="3350">
                  <c:v>-12.846260797503437</c:v>
                </c:pt>
                <c:pt idx="3351">
                  <c:v>-12.846930603934016</c:v>
                </c:pt>
                <c:pt idx="3352">
                  <c:v>-12.847582326194388</c:v>
                </c:pt>
                <c:pt idx="3353">
                  <c:v>-12.848215786706433</c:v>
                </c:pt>
                <c:pt idx="3354">
                  <c:v>-12.84883081478104</c:v>
                </c:pt>
                <c:pt idx="3355">
                  <c:v>-12.849427246679026</c:v>
                </c:pt>
                <c:pt idx="3356">
                  <c:v>-12.850004925669332</c:v>
                </c:pt>
                <c:pt idx="3357">
                  <c:v>-12.850563702084113</c:v>
                </c:pt>
                <c:pt idx="3358">
                  <c:v>-12.851103433371065</c:v>
                </c:pt>
                <c:pt idx="3359">
                  <c:v>-12.851623984142687</c:v>
                </c:pt>
                <c:pt idx="3360">
                  <c:v>-12.852125226222689</c:v>
                </c:pt>
                <c:pt idx="3361">
                  <c:v>-12.85260703868939</c:v>
                </c:pt>
                <c:pt idx="3362">
                  <c:v>-12.853069307915687</c:v>
                </c:pt>
                <c:pt idx="3363">
                  <c:v>-12.853511927606732</c:v>
                </c:pt>
                <c:pt idx="3364">
                  <c:v>-12.853934798833674</c:v>
                </c:pt>
                <c:pt idx="3365">
                  <c:v>-12.854337830065067</c:v>
                </c:pt>
                <c:pt idx="3366">
                  <c:v>-12.854720937194466</c:v>
                </c:pt>
                <c:pt idx="3367">
                  <c:v>-12.855084043565444</c:v>
                </c:pt>
                <c:pt idx="3368">
                  <c:v>-12.855427079993271</c:v>
                </c:pt>
                <c:pt idx="3369">
                  <c:v>-12.855749984783129</c:v>
                </c:pt>
                <c:pt idx="3370">
                  <c:v>-12.856052703745775</c:v>
                </c:pt>
                <c:pt idx="3371">
                  <c:v>-12.85633519020937</c:v>
                </c:pt>
                <c:pt idx="3372">
                  <c:v>-12.856597405028536</c:v>
                </c:pt>
                <c:pt idx="3373">
                  <c:v>-12.856839316590108</c:v>
                </c:pt>
                <c:pt idx="3374">
                  <c:v>-12.857060900815627</c:v>
                </c:pt>
                <c:pt idx="3375">
                  <c:v>-12.857262141160632</c:v>
                </c:pt>
                <c:pt idx="3376">
                  <c:v>-12.857443028610884</c:v>
                </c:pt>
                <c:pt idx="3377">
                  <c:v>-12.857603561675099</c:v>
                </c:pt>
                <c:pt idx="3378">
                  <c:v>-12.857743746374901</c:v>
                </c:pt>
                <c:pt idx="3379">
                  <c:v>-12.857863596231114</c:v>
                </c:pt>
                <c:pt idx="3380">
                  <c:v>-12.857963132247201</c:v>
                </c:pt>
                <c:pt idx="3381">
                  <c:v>-12.858042382889401</c:v>
                </c:pt>
                <c:pt idx="3382">
                  <c:v>-12.858101384063723</c:v>
                </c:pt>
                <c:pt idx="3383">
                  <c:v>-12.858140179089672</c:v>
                </c:pt>
                <c:pt idx="3384">
                  <c:v>-12.858158818670981</c:v>
                </c:pt>
                <c:pt idx="3385">
                  <c:v>-12.858157360863178</c:v>
                </c:pt>
                <c:pt idx="3386">
                  <c:v>-12.858135871037888</c:v>
                </c:pt>
                <c:pt idx="3387">
                  <c:v>-12.858094421844402</c:v>
                </c:pt>
                <c:pt idx="3388">
                  <c:v>-12.858033093167602</c:v>
                </c:pt>
                <c:pt idx="3389">
                  <c:v>-12.857951972083496</c:v>
                </c:pt>
                <c:pt idx="3390">
                  <c:v>-12.857851152811167</c:v>
                </c:pt>
                <c:pt idx="3391">
                  <c:v>-12.857730736662141</c:v>
                </c:pt>
                <c:pt idx="3392">
                  <c:v>-12.857590831986387</c:v>
                </c:pt>
                <c:pt idx="3393">
                  <c:v>-12.857431554115792</c:v>
                </c:pt>
                <c:pt idx="3394">
                  <c:v>-12.857253025304411</c:v>
                </c:pt>
                <c:pt idx="3395">
                  <c:v>-12.857055374665862</c:v>
                </c:pt>
                <c:pt idx="3396">
                  <c:v>-12.856838738108166</c:v>
                </c:pt>
                <c:pt idx="3397">
                  <c:v>-12.856603258265354</c:v>
                </c:pt>
                <c:pt idx="3398">
                  <c:v>-12.85634908442657</c:v>
                </c:pt>
                <c:pt idx="3399">
                  <c:v>-12.85607637246239</c:v>
                </c:pt>
                <c:pt idx="3400">
                  <c:v>-12.855785284748499</c:v>
                </c:pt>
                <c:pt idx="3401">
                  <c:v>-12.855475990086413</c:v>
                </c:pt>
                <c:pt idx="3402">
                  <c:v>-12.855148663622035</c:v>
                </c:pt>
                <c:pt idx="3403">
                  <c:v>-12.854803486761345</c:v>
                </c:pt>
                <c:pt idx="3404">
                  <c:v>-12.854440647083521</c:v>
                </c:pt>
                <c:pt idx="3405">
                  <c:v>-12.85406033825187</c:v>
                </c:pt>
                <c:pt idx="3406">
                  <c:v>-12.853662759922015</c:v>
                </c:pt>
                <c:pt idx="3407">
                  <c:v>-12.853248117647864</c:v>
                </c:pt>
                <c:pt idx="3408">
                  <c:v>-12.852816622785214</c:v>
                </c:pt>
                <c:pt idx="3409">
                  <c:v>-12.852368492393097</c:v>
                </c:pt>
                <c:pt idx="3410">
                  <c:v>-12.851903949132783</c:v>
                </c:pt>
                <c:pt idx="3411">
                  <c:v>-12.851423221164669</c:v>
                </c:pt>
                <c:pt idx="3412">
                  <c:v>-12.850926542043135</c:v>
                </c:pt>
                <c:pt idx="3413">
                  <c:v>-12.850414150609168</c:v>
                </c:pt>
                <c:pt idx="3414">
                  <c:v>-12.849886290881027</c:v>
                </c:pt>
                <c:pt idx="3415">
                  <c:v>-12.849343211942974</c:v>
                </c:pt>
                <c:pt idx="3416">
                  <c:v>-12.848785167832039</c:v>
                </c:pt>
                <c:pt idx="3417">
                  <c:v>-12.848212417423087</c:v>
                </c:pt>
                <c:pt idx="3418">
                  <c:v>-12.847625224311765</c:v>
                </c:pt>
                <c:pt idx="3419">
                  <c:v>-12.847023856696074</c:v>
                </c:pt>
                <c:pt idx="3420">
                  <c:v>-12.846408587256096</c:v>
                </c:pt>
                <c:pt idx="3421">
                  <c:v>-12.845779693032162</c:v>
                </c:pt>
                <c:pt idx="3422">
                  <c:v>-12.845137455301218</c:v>
                </c:pt>
                <c:pt idx="3423">
                  <c:v>-12.844482159452266</c:v>
                </c:pt>
                <c:pt idx="3424">
                  <c:v>-12.843814094859651</c:v>
                </c:pt>
                <c:pt idx="3425">
                  <c:v>-12.843133554755575</c:v>
                </c:pt>
                <c:pt idx="3426">
                  <c:v>-12.842440836100922</c:v>
                </c:pt>
                <c:pt idx="3427">
                  <c:v>-12.841736239455081</c:v>
                </c:pt>
                <c:pt idx="3428">
                  <c:v>-12.841020068844371</c:v>
                </c:pt>
                <c:pt idx="3429">
                  <c:v>-12.840292631629515</c:v>
                </c:pt>
                <c:pt idx="3430">
                  <c:v>-12.839554238371937</c:v>
                </c:pt>
                <c:pt idx="3431">
                  <c:v>-12.838805202699138</c:v>
                </c:pt>
                <c:pt idx="3432">
                  <c:v>-12.838045841168931</c:v>
                </c:pt>
                <c:pt idx="3433">
                  <c:v>-12.837276473133263</c:v>
                </c:pt>
                <c:pt idx="3434">
                  <c:v>-12.836497420600622</c:v>
                </c:pt>
                <c:pt idx="3435">
                  <c:v>-12.835709008098185</c:v>
                </c:pt>
                <c:pt idx="3436">
                  <c:v>-12.834911562532945</c:v>
                </c:pt>
                <c:pt idx="3437">
                  <c:v>-12.834105413052479</c:v>
                </c:pt>
                <c:pt idx="3438">
                  <c:v>-12.833290890904873</c:v>
                </c:pt>
                <c:pt idx="3439">
                  <c:v>-12.832468329298468</c:v>
                </c:pt>
                <c:pt idx="3440">
                  <c:v>-12.83163806326087</c:v>
                </c:pt>
                <c:pt idx="3441">
                  <c:v>-12.830800429497604</c:v>
                </c:pt>
                <c:pt idx="3442">
                  <c:v>-12.829955766250759</c:v>
                </c:pt>
                <c:pt idx="3443">
                  <c:v>-12.829104413156969</c:v>
                </c:pt>
                <c:pt idx="3444">
                  <c:v>-12.828246711105532</c:v>
                </c:pt>
                <c:pt idx="3445">
                  <c:v>-12.827383002095971</c:v>
                </c:pt>
                <c:pt idx="3446">
                  <c:v>-12.826513629096123</c:v>
                </c:pt>
                <c:pt idx="3447">
                  <c:v>-12.825638935899569</c:v>
                </c:pt>
                <c:pt idx="3448">
                  <c:v>-12.824759266983474</c:v>
                </c:pt>
                <c:pt idx="3449">
                  <c:v>-12.823874967366587</c:v>
                </c:pt>
                <c:pt idx="3450">
                  <c:v>-12.822986382466963</c:v>
                </c:pt>
                <c:pt idx="3451">
                  <c:v>-12.822093857960375</c:v>
                </c:pt>
                <c:pt idx="3452">
                  <c:v>-12.821197739638755</c:v>
                </c:pt>
                <c:pt idx="3453">
                  <c:v>-12.820298373268844</c:v>
                </c:pt>
                <c:pt idx="3454">
                  <c:v>-12.819396104451606</c:v>
                </c:pt>
                <c:pt idx="3455">
                  <c:v>-12.818491278481552</c:v>
                </c:pt>
                <c:pt idx="3456">
                  <c:v>-12.817584240206942</c:v>
                </c:pt>
                <c:pt idx="3457">
                  <c:v>-12.816675333890444</c:v>
                </c:pt>
                <c:pt idx="3458">
                  <c:v>-12.815764903070262</c:v>
                </c:pt>
                <c:pt idx="3459">
                  <c:v>-12.81485329042188</c:v>
                </c:pt>
                <c:pt idx="3460">
                  <c:v>-12.813940837620772</c:v>
                </c:pt>
                <c:pt idx="3461">
                  <c:v>-12.813027885205567</c:v>
                </c:pt>
                <c:pt idx="3462">
                  <c:v>-12.812114772441976</c:v>
                </c:pt>
                <c:pt idx="3463">
                  <c:v>-12.811201837187976</c:v>
                </c:pt>
                <c:pt idx="3464">
                  <c:v>-12.8102894157593</c:v>
                </c:pt>
                <c:pt idx="3465">
                  <c:v>-12.809377842796273</c:v>
                </c:pt>
                <c:pt idx="3466">
                  <c:v>-12.808467451131442</c:v>
                </c:pt>
                <c:pt idx="3467">
                  <c:v>-12.807558571658365</c:v>
                </c:pt>
                <c:pt idx="3468">
                  <c:v>-12.806651533201322</c:v>
                </c:pt>
                <c:pt idx="3469">
                  <c:v>-12.805746662386133</c:v>
                </c:pt>
                <c:pt idx="3470">
                  <c:v>-12.804844283512368</c:v>
                </c:pt>
                <c:pt idx="3471">
                  <c:v>-12.803944718426482</c:v>
                </c:pt>
                <c:pt idx="3472">
                  <c:v>-12.80304828639631</c:v>
                </c:pt>
                <c:pt idx="3473">
                  <c:v>-12.802155303986833</c:v>
                </c:pt>
                <c:pt idx="3474">
                  <c:v>-12.801266084937188</c:v>
                </c:pt>
                <c:pt idx="3475">
                  <c:v>-12.800380940039314</c:v>
                </c:pt>
                <c:pt idx="3476">
                  <c:v>-12.79950017701756</c:v>
                </c:pt>
                <c:pt idx="3477">
                  <c:v>-12.798624100410052</c:v>
                </c:pt>
                <c:pt idx="3478">
                  <c:v>-12.797753011451476</c:v>
                </c:pt>
                <c:pt idx="3479">
                  <c:v>-12.796887207957308</c:v>
                </c:pt>
                <c:pt idx="3480">
                  <c:v>-12.796026984209563</c:v>
                </c:pt>
                <c:pt idx="3481">
                  <c:v>-12.795172630844259</c:v>
                </c:pt>
                <c:pt idx="3482">
                  <c:v>-12.794324434740306</c:v>
                </c:pt>
                <c:pt idx="3483">
                  <c:v>-12.793482678910246</c:v>
                </c:pt>
                <c:pt idx="3484">
                  <c:v>-12.792647642392424</c:v>
                </c:pt>
                <c:pt idx="3485">
                  <c:v>-12.791819600145162</c:v>
                </c:pt>
                <c:pt idx="3486">
                  <c:v>-12.790998822942433</c:v>
                </c:pt>
                <c:pt idx="3487">
                  <c:v>-12.790185577271341</c:v>
                </c:pt>
                <c:pt idx="3488">
                  <c:v>-12.789380125231533</c:v>
                </c:pt>
                <c:pt idx="3489">
                  <c:v>-12.78858272443629</c:v>
                </c:pt>
                <c:pt idx="3490">
                  <c:v>-12.787793627915601</c:v>
                </c:pt>
                <c:pt idx="3491">
                  <c:v>-12.787013084020982</c:v>
                </c:pt>
                <c:pt idx="3492">
                  <c:v>-12.786241336332207</c:v>
                </c:pt>
                <c:pt idx="3493">
                  <c:v>-12.785478623566267</c:v>
                </c:pt>
                <c:pt idx="3494">
                  <c:v>-12.784725179487763</c:v>
                </c:pt>
                <c:pt idx="3495">
                  <c:v>-12.783981232821846</c:v>
                </c:pt>
                <c:pt idx="3496">
                  <c:v>-12.783247007168651</c:v>
                </c:pt>
                <c:pt idx="3497">
                  <c:v>-12.782522720920213</c:v>
                </c:pt>
                <c:pt idx="3498">
                  <c:v>-12.781808587179068</c:v>
                </c:pt>
                <c:pt idx="3499">
                  <c:v>-12.781104813679253</c:v>
                </c:pt>
                <c:pt idx="3500">
                  <c:v>-12.780411602709032</c:v>
                </c:pt>
                <c:pt idx="3501">
                  <c:v>-12.779729151036124</c:v>
                </c:pt>
                <c:pt idx="3502">
                  <c:v>-12.779057649834797</c:v>
                </c:pt>
                <c:pt idx="3503">
                  <c:v>-12.778397284615213</c:v>
                </c:pt>
                <c:pt idx="3504">
                  <c:v>-12.777748235155038</c:v>
                </c:pt>
                <c:pt idx="3505">
                  <c:v>-12.777110675433001</c:v>
                </c:pt>
                <c:pt idx="3506">
                  <c:v>-12.776484773564958</c:v>
                </c:pt>
                <c:pt idx="3507">
                  <c:v>-12.77587069174194</c:v>
                </c:pt>
                <c:pt idx="3508">
                  <c:v>-12.775268586170602</c:v>
                </c:pt>
                <c:pt idx="3509">
                  <c:v>-12.774678607015966</c:v>
                </c:pt>
                <c:pt idx="3510">
                  <c:v>-12.774100898346184</c:v>
                </c:pt>
                <c:pt idx="3511">
                  <c:v>-12.773535598079924</c:v>
                </c:pt>
                <c:pt idx="3512">
                  <c:v>-12.772982837935917</c:v>
                </c:pt>
                <c:pt idx="3513">
                  <c:v>-12.772442743384655</c:v>
                </c:pt>
                <c:pt idx="3514">
                  <c:v>-12.771915433602823</c:v>
                </c:pt>
                <c:pt idx="3515">
                  <c:v>-12.771401021429725</c:v>
                </c:pt>
                <c:pt idx="3516">
                  <c:v>-12.770899613326247</c:v>
                </c:pt>
                <c:pt idx="3517">
                  <c:v>-12.770411309336174</c:v>
                </c:pt>
                <c:pt idx="3518">
                  <c:v>-12.769936203049795</c:v>
                </c:pt>
                <c:pt idx="3519">
                  <c:v>-12.769474381570095</c:v>
                </c:pt>
                <c:pt idx="3520">
                  <c:v>-12.769025925481252</c:v>
                </c:pt>
                <c:pt idx="3521">
                  <c:v>-12.768590908819473</c:v>
                </c:pt>
                <c:pt idx="3522">
                  <c:v>-12.768169399046442</c:v>
                </c:pt>
                <c:pt idx="3523">
                  <c:v>-12.767761457025095</c:v>
                </c:pt>
                <c:pt idx="3524">
                  <c:v>-12.76736713699789</c:v>
                </c:pt>
                <c:pt idx="3525">
                  <c:v>-12.766986486567573</c:v>
                </c:pt>
                <c:pt idx="3526">
                  <c:v>-12.766619546680221</c:v>
                </c:pt>
                <c:pt idx="3527">
                  <c:v>-12.76626635161106</c:v>
                </c:pt>
                <c:pt idx="3528">
                  <c:v>-12.765926928952673</c:v>
                </c:pt>
                <c:pt idx="3529">
                  <c:v>-12.765601299605482</c:v>
                </c:pt>
                <c:pt idx="3530">
                  <c:v>-12.765289477771052</c:v>
                </c:pt>
                <c:pt idx="3531">
                  <c:v>-12.764991470947715</c:v>
                </c:pt>
                <c:pt idx="3532">
                  <c:v>-12.764707279928807</c:v>
                </c:pt>
                <c:pt idx="3533">
                  <c:v>-12.764436898803364</c:v>
                </c:pt>
                <c:pt idx="3534">
                  <c:v>-12.764180314959312</c:v>
                </c:pt>
                <c:pt idx="3535">
                  <c:v>-12.763937509089329</c:v>
                </c:pt>
                <c:pt idx="3536">
                  <c:v>-12.763708455199218</c:v>
                </c:pt>
                <c:pt idx="3537">
                  <c:v>-12.763493120618644</c:v>
                </c:pt>
                <c:pt idx="3538">
                  <c:v>-12.763291466014557</c:v>
                </c:pt>
                <c:pt idx="3539">
                  <c:v>-12.763103445407303</c:v>
                </c:pt>
                <c:pt idx="3540">
                  <c:v>-12.762929006189074</c:v>
                </c:pt>
                <c:pt idx="3541">
                  <c:v>-12.762768089144906</c:v>
                </c:pt>
                <c:pt idx="3542">
                  <c:v>-12.762620628476508</c:v>
                </c:pt>
                <c:pt idx="3543">
                  <c:v>-12.762486551828264</c:v>
                </c:pt>
                <c:pt idx="3544">
                  <c:v>-12.762365780316165</c:v>
                </c:pt>
                <c:pt idx="3545">
                  <c:v>-12.762258228559137</c:v>
                </c:pt>
                <c:pt idx="3546">
                  <c:v>-12.762163804712841</c:v>
                </c:pt>
                <c:pt idx="3547">
                  <c:v>-12.762082410506288</c:v>
                </c:pt>
                <c:pt idx="3548">
                  <c:v>-12.762013941280761</c:v>
                </c:pt>
                <c:pt idx="3549">
                  <c:v>-12.761958286031534</c:v>
                </c:pt>
                <c:pt idx="3550">
                  <c:v>-12.76191532745192</c:v>
                </c:pt>
                <c:pt idx="3551">
                  <c:v>-12.761884941980178</c:v>
                </c:pt>
                <c:pt idx="3552">
                  <c:v>-12.761866999848543</c:v>
                </c:pt>
                <c:pt idx="3553">
                  <c:v>-12.761861365135445</c:v>
                </c:pt>
                <c:pt idx="3554">
                  <c:v>-12.761867895819591</c:v>
                </c:pt>
                <c:pt idx="3555">
                  <c:v>-12.761886443837081</c:v>
                </c:pt>
                <c:pt idx="3556">
                  <c:v>-12.761916855140896</c:v>
                </c:pt>
                <c:pt idx="3557">
                  <c:v>-12.761958969762869</c:v>
                </c:pt>
                <c:pt idx="3558">
                  <c:v>-12.762012621878442</c:v>
                </c:pt>
                <c:pt idx="3559">
                  <c:v>-12.762077639873525</c:v>
                </c:pt>
                <c:pt idx="3560">
                  <c:v>-12.76215384641432</c:v>
                </c:pt>
                <c:pt idx="3561">
                  <c:v>-12.762241058519411</c:v>
                </c:pt>
                <c:pt idx="3562">
                  <c:v>-12.762339087634338</c:v>
                </c:pt>
                <c:pt idx="3563">
                  <c:v>-12.762447739708804</c:v>
                </c:pt>
                <c:pt idx="3564">
                  <c:v>-12.762566815276324</c:v>
                </c:pt>
                <c:pt idx="3565">
                  <c:v>-12.762696109536227</c:v>
                </c:pt>
                <c:pt idx="3566">
                  <c:v>-12.76283541243834</c:v>
                </c:pt>
                <c:pt idx="3567">
                  <c:v>-12.762984508769881</c:v>
                </c:pt>
                <c:pt idx="3568">
                  <c:v>-12.763143178245029</c:v>
                </c:pt>
                <c:pt idx="3569">
                  <c:v>-12.76331119559671</c:v>
                </c:pt>
                <c:pt idx="3570">
                  <c:v>-12.763488330670935</c:v>
                </c:pt>
                <c:pt idx="3571">
                  <c:v>-12.763674348523523</c:v>
                </c:pt>
                <c:pt idx="3572">
                  <c:v>-12.763869009518993</c:v>
                </c:pt>
                <c:pt idx="3573">
                  <c:v>-12.764072069432233</c:v>
                </c:pt>
                <c:pt idx="3574">
                  <c:v>-12.764283279552028</c:v>
                </c:pt>
                <c:pt idx="3575">
                  <c:v>-12.764502386787308</c:v>
                </c:pt>
                <c:pt idx="3576">
                  <c:v>-12.764729133775559</c:v>
                </c:pt>
                <c:pt idx="3577">
                  <c:v>-12.764963258993326</c:v>
                </c:pt>
                <c:pt idx="3578">
                  <c:v>-12.765204496869355</c:v>
                </c:pt>
                <c:pt idx="3579">
                  <c:v>-12.765452577899609</c:v>
                </c:pt>
                <c:pt idx="3580">
                  <c:v>-12.76570722876486</c:v>
                </c:pt>
                <c:pt idx="3581">
                  <c:v>-12.765968172450075</c:v>
                </c:pt>
                <c:pt idx="3582">
                  <c:v>-12.766235128366263</c:v>
                </c:pt>
                <c:pt idx="3583">
                  <c:v>-12.766507812474417</c:v>
                </c:pt>
                <c:pt idx="3584">
                  <c:v>-12.766785937411482</c:v>
                </c:pt>
                <c:pt idx="3585">
                  <c:v>-12.767069212618301</c:v>
                </c:pt>
                <c:pt idx="3586">
                  <c:v>-12.767357344470078</c:v>
                </c:pt>
                <c:pt idx="3587">
                  <c:v>-12.767650036408147</c:v>
                </c:pt>
                <c:pt idx="3588">
                  <c:v>-12.767946989074495</c:v>
                </c:pt>
                <c:pt idx="3589">
                  <c:v>-12.76824790044757</c:v>
                </c:pt>
                <c:pt idx="3590">
                  <c:v>-12.768552465980489</c:v>
                </c:pt>
                <c:pt idx="3591">
                  <c:v>-12.768860378740921</c:v>
                </c:pt>
                <c:pt idx="3592">
                  <c:v>-12.769171329552764</c:v>
                </c:pt>
                <c:pt idx="3593">
                  <c:v>-12.769485007139869</c:v>
                </c:pt>
                <c:pt idx="3594">
                  <c:v>-12.769801098271218</c:v>
                </c:pt>
                <c:pt idx="3595">
                  <c:v>-12.77011928790817</c:v>
                </c:pt>
                <c:pt idx="3596">
                  <c:v>-12.770439259353175</c:v>
                </c:pt>
                <c:pt idx="3597">
                  <c:v>-12.77076069440013</c:v>
                </c:pt>
                <c:pt idx="3598">
                  <c:v>-12.771083273486525</c:v>
                </c:pt>
                <c:pt idx="3599">
                  <c:v>-12.771406675846919</c:v>
                </c:pt>
                <c:pt idx="3600">
                  <c:v>-12.771730579668255</c:v>
                </c:pt>
                <c:pt idx="3601">
                  <c:v>-12.772054662246093</c:v>
                </c:pt>
                <c:pt idx="3602">
                  <c:v>-12.772378600142973</c:v>
                </c:pt>
                <c:pt idx="3603">
                  <c:v>-12.772702069347543</c:v>
                </c:pt>
                <c:pt idx="3604">
                  <c:v>-12.773024745435302</c:v>
                </c:pt>
                <c:pt idx="3605">
                  <c:v>-12.773346303730655</c:v>
                </c:pt>
                <c:pt idx="3606">
                  <c:v>-12.773666419469865</c:v>
                </c:pt>
                <c:pt idx="3607">
                  <c:v>-12.773984767965679</c:v>
                </c:pt>
                <c:pt idx="3608">
                  <c:v>-12.774301024772519</c:v>
                </c:pt>
                <c:pt idx="3609">
                  <c:v>-12.774614865853097</c:v>
                </c:pt>
                <c:pt idx="3610">
                  <c:v>-12.774925967745826</c:v>
                </c:pt>
                <c:pt idx="3611">
                  <c:v>-12.775234007733356</c:v>
                </c:pt>
                <c:pt idx="3612">
                  <c:v>-12.775538664011666</c:v>
                </c:pt>
                <c:pt idx="3613">
                  <c:v>-12.775839615860384</c:v>
                </c:pt>
                <c:pt idx="3614">
                  <c:v>-12.776136543813513</c:v>
                </c:pt>
                <c:pt idx="3615">
                  <c:v>-12.776429129831017</c:v>
                </c:pt>
                <c:pt idx="3616">
                  <c:v>-12.776717057470917</c:v>
                </c:pt>
                <c:pt idx="3617">
                  <c:v>-12.777000012062196</c:v>
                </c:pt>
                <c:pt idx="3618">
                  <c:v>-12.777277680877878</c:v>
                </c:pt>
                <c:pt idx="3619">
                  <c:v>-12.777549753308691</c:v>
                </c:pt>
                <c:pt idx="3620">
                  <c:v>-12.777815921037179</c:v>
                </c:pt>
                <c:pt idx="3621">
                  <c:v>-12.778075878211968</c:v>
                </c:pt>
                <c:pt idx="3622">
                  <c:v>-12.778329321622275</c:v>
                </c:pt>
                <c:pt idx="3623">
                  <c:v>-12.778575950872625</c:v>
                </c:pt>
                <c:pt idx="3624">
                  <c:v>-12.77881546855758</c:v>
                </c:pt>
                <c:pt idx="3625">
                  <c:v>-12.779047580436592</c:v>
                </c:pt>
                <c:pt idx="3626">
                  <c:v>-12.779271995608754</c:v>
                </c:pt>
                <c:pt idx="3627">
                  <c:v>-12.779488426687241</c:v>
                </c:pt>
                <c:pt idx="3628">
                  <c:v>-12.779696589973863</c:v>
                </c:pt>
                <c:pt idx="3629">
                  <c:v>-12.779896205633058</c:v>
                </c:pt>
                <c:pt idx="3630">
                  <c:v>-12.780086997865645</c:v>
                </c:pt>
                <c:pt idx="3631">
                  <c:v>-12.780268695082279</c:v>
                </c:pt>
                <c:pt idx="3632">
                  <c:v>-12.780441030076041</c:v>
                </c:pt>
                <c:pt idx="3633">
                  <c:v>-12.780603740194918</c:v>
                </c:pt>
                <c:pt idx="3634">
                  <c:v>-12.780756567513079</c:v>
                </c:pt>
                <c:pt idx="3635">
                  <c:v>-12.780899259002039</c:v>
                </c:pt>
                <c:pt idx="3636">
                  <c:v>-12.78103156670044</c:v>
                </c:pt>
                <c:pt idx="3637">
                  <c:v>-12.781153247883278</c:v>
                </c:pt>
                <c:pt idx="3638">
                  <c:v>-12.781264065230067</c:v>
                </c:pt>
                <c:pt idx="3639">
                  <c:v>-12.781363786992046</c:v>
                </c:pt>
                <c:pt idx="3640">
                  <c:v>-12.781452187158035</c:v>
                </c:pt>
                <c:pt idx="3641">
                  <c:v>-12.781529045619347</c:v>
                </c:pt>
                <c:pt idx="3642">
                  <c:v>-12.781594148333351</c:v>
                </c:pt>
                <c:pt idx="3643">
                  <c:v>-12.781647287485576</c:v>
                </c:pt>
                <c:pt idx="3644">
                  <c:v>-12.781688261650535</c:v>
                </c:pt>
                <c:pt idx="3645">
                  <c:v>-12.781716875950959</c:v>
                </c:pt>
                <c:pt idx="3646">
                  <c:v>-12.781732942215525</c:v>
                </c:pt>
                <c:pt idx="3647">
                  <c:v>-12.781736279134684</c:v>
                </c:pt>
                <c:pt idx="3648">
                  <c:v>-12.781726712415278</c:v>
                </c:pt>
                <c:pt idx="3649">
                  <c:v>-12.781704074932644</c:v>
                </c:pt>
                <c:pt idx="3650">
                  <c:v>-12.781668206881571</c:v>
                </c:pt>
                <c:pt idx="3651">
                  <c:v>-12.781618955924682</c:v>
                </c:pt>
                <c:pt idx="3652">
                  <c:v>-12.781556177339136</c:v>
                </c:pt>
                <c:pt idx="3653">
                  <c:v>-12.781479734161206</c:v>
                </c:pt>
                <c:pt idx="3654">
                  <c:v>-12.781389497328529</c:v>
                </c:pt>
                <c:pt idx="3655">
                  <c:v>-12.781285345820352</c:v>
                </c:pt>
                <c:pt idx="3656">
                  <c:v>-12.781167166795143</c:v>
                </c:pt>
                <c:pt idx="3657">
                  <c:v>-12.781034855726121</c:v>
                </c:pt>
                <c:pt idx="3658">
                  <c:v>-12.780888316534272</c:v>
                </c:pt>
                <c:pt idx="3659">
                  <c:v>-12.780727461718691</c:v>
                </c:pt>
                <c:pt idx="3660">
                  <c:v>-12.780552212484507</c:v>
                </c:pt>
                <c:pt idx="3661">
                  <c:v>-12.780362498868104</c:v>
                </c:pt>
                <c:pt idx="3662">
                  <c:v>-12.780158259859766</c:v>
                </c:pt>
                <c:pt idx="3663">
                  <c:v>-12.779939443523308</c:v>
                </c:pt>
                <c:pt idx="3664">
                  <c:v>-12.779706007112974</c:v>
                </c:pt>
                <c:pt idx="3665">
                  <c:v>-12.779457917187639</c:v>
                </c:pt>
                <c:pt idx="3666">
                  <c:v>-12.779195149721968</c:v>
                </c:pt>
                <c:pt idx="3667">
                  <c:v>-12.778917690214232</c:v>
                </c:pt>
                <c:pt idx="3668">
                  <c:v>-12.778625533791725</c:v>
                </c:pt>
                <c:pt idx="3669">
                  <c:v>-12.778318685312581</c:v>
                </c:pt>
                <c:pt idx="3670">
                  <c:v>-12.777997159464515</c:v>
                </c:pt>
                <c:pt idx="3671">
                  <c:v>-12.777660980860601</c:v>
                </c:pt>
                <c:pt idx="3672">
                  <c:v>-12.777310184131585</c:v>
                </c:pt>
                <c:pt idx="3673">
                  <c:v>-12.776944814014897</c:v>
                </c:pt>
                <c:pt idx="3674">
                  <c:v>-12.776564925440502</c:v>
                </c:pt>
                <c:pt idx="3675">
                  <c:v>-12.776170583613256</c:v>
                </c:pt>
                <c:pt idx="3676">
                  <c:v>-12.775761864091823</c:v>
                </c:pt>
                <c:pt idx="3677">
                  <c:v>-12.775338852864262</c:v>
                </c:pt>
                <c:pt idx="3678">
                  <c:v>-12.774901646419982</c:v>
                </c:pt>
                <c:pt idx="3679">
                  <c:v>-12.774450351818336</c:v>
                </c:pt>
                <c:pt idx="3680">
                  <c:v>-12.773985086753616</c:v>
                </c:pt>
                <c:pt idx="3681">
                  <c:v>-12.773505979616369</c:v>
                </c:pt>
                <c:pt idx="3682">
                  <c:v>-12.773013169551209</c:v>
                </c:pt>
                <c:pt idx="3683">
                  <c:v>-12.772506806511073</c:v>
                </c:pt>
                <c:pt idx="3684">
                  <c:v>-12.77198705130772</c:v>
                </c:pt>
                <c:pt idx="3685">
                  <c:v>-12.771454075658642</c:v>
                </c:pt>
                <c:pt idx="3686">
                  <c:v>-12.770908062230173</c:v>
                </c:pt>
                <c:pt idx="3687">
                  <c:v>-12.770349204677059</c:v>
                </c:pt>
                <c:pt idx="3688">
                  <c:v>-12.769777707678351</c:v>
                </c:pt>
                <c:pt idx="3689">
                  <c:v>-12.769193786969266</c:v>
                </c:pt>
                <c:pt idx="3690">
                  <c:v>-12.768597669369747</c:v>
                </c:pt>
                <c:pt idx="3691">
                  <c:v>-12.767989592809075</c:v>
                </c:pt>
                <c:pt idx="3692">
                  <c:v>-12.767369806346672</c:v>
                </c:pt>
                <c:pt idx="3693">
                  <c:v>-12.766738570189471</c:v>
                </c:pt>
                <c:pt idx="3694">
                  <c:v>-12.766096155705116</c:v>
                </c:pt>
                <c:pt idx="3695">
                  <c:v>-12.76544284543202</c:v>
                </c:pt>
                <c:pt idx="3696">
                  <c:v>-12.76477893308506</c:v>
                </c:pt>
                <c:pt idx="3697">
                  <c:v>-12.764104723558184</c:v>
                </c:pt>
                <c:pt idx="3698">
                  <c:v>-12.763420532922789</c:v>
                </c:pt>
                <c:pt idx="3699">
                  <c:v>-12.762726688422863</c:v>
                </c:pt>
                <c:pt idx="3700">
                  <c:v>-12.762023528466116</c:v>
                </c:pt>
                <c:pt idx="3701">
                  <c:v>-12.76131140261179</c:v>
                </c:pt>
                <c:pt idx="3702">
                  <c:v>-12.760590671554493</c:v>
                </c:pt>
                <c:pt idx="3703">
                  <c:v>-12.759861707104744</c:v>
                </c:pt>
                <c:pt idx="3704">
                  <c:v>-12.759124892165762</c:v>
                </c:pt>
                <c:pt idx="3705">
                  <c:v>-12.758380620706722</c:v>
                </c:pt>
                <c:pt idx="3706">
                  <c:v>-12.757629297732755</c:v>
                </c:pt>
                <c:pt idx="3707">
                  <c:v>-12.756871339250896</c:v>
                </c:pt>
                <c:pt idx="3708">
                  <c:v>-12.756107172233273</c:v>
                </c:pt>
                <c:pt idx="3709">
                  <c:v>-12.755337234576267</c:v>
                </c:pt>
                <c:pt idx="3710">
                  <c:v>-12.754561975056792</c:v>
                </c:pt>
                <c:pt idx="3711">
                  <c:v>-12.753781853284815</c:v>
                </c:pt>
                <c:pt idx="3712">
                  <c:v>-12.752997339653033</c:v>
                </c:pt>
                <c:pt idx="3713">
                  <c:v>-12.752208915282761</c:v>
                </c:pt>
                <c:pt idx="3714">
                  <c:v>-12.751417071967124</c:v>
                </c:pt>
                <c:pt idx="3715">
                  <c:v>-12.750622312110822</c:v>
                </c:pt>
                <c:pt idx="3716">
                  <c:v>-12.749825148666854</c:v>
                </c:pt>
                <c:pt idx="3717">
                  <c:v>-12.749026105070055</c:v>
                </c:pt>
                <c:pt idx="3718">
                  <c:v>-12.748225715167962</c:v>
                </c:pt>
                <c:pt idx="3719">
                  <c:v>-12.747424523148378</c:v>
                </c:pt>
                <c:pt idx="3720">
                  <c:v>-12.746623083464252</c:v>
                </c:pt>
                <c:pt idx="3721">
                  <c:v>-12.745821960755549</c:v>
                </c:pt>
                <c:pt idx="3722">
                  <c:v>-12.745021729768693</c:v>
                </c:pt>
                <c:pt idx="3723">
                  <c:v>-12.744222975272804</c:v>
                </c:pt>
                <c:pt idx="3724">
                  <c:v>-12.743426291973707</c:v>
                </c:pt>
                <c:pt idx="3725">
                  <c:v>-12.742632284425069</c:v>
                </c:pt>
                <c:pt idx="3726">
                  <c:v>-12.741841566937262</c:v>
                </c:pt>
                <c:pt idx="3727">
                  <c:v>-12.741054763483401</c:v>
                </c:pt>
                <c:pt idx="3728">
                  <c:v>-12.740272507603487</c:v>
                </c:pt>
                <c:pt idx="3729">
                  <c:v>-12.739495442305682</c:v>
                </c:pt>
                <c:pt idx="3730">
                  <c:v>-12.738724219965725</c:v>
                </c:pt>
                <c:pt idx="3731">
                  <c:v>-12.73795950222403</c:v>
                </c:pt>
                <c:pt idx="3732">
                  <c:v>-12.737201959880524</c:v>
                </c:pt>
                <c:pt idx="3733">
                  <c:v>-12.736452272787718</c:v>
                </c:pt>
                <c:pt idx="3734">
                  <c:v>-12.735711129741476</c:v>
                </c:pt>
                <c:pt idx="3735">
                  <c:v>-12.734979228370216</c:v>
                </c:pt>
                <c:pt idx="3736">
                  <c:v>-12.734257275021887</c:v>
                </c:pt>
                <c:pt idx="3737">
                  <c:v>-12.733545984649608</c:v>
                </c:pt>
                <c:pt idx="3738">
                  <c:v>-12.732846080695222</c:v>
                </c:pt>
                <c:pt idx="3739">
                  <c:v>-12.732158294971526</c:v>
                </c:pt>
                <c:pt idx="3740">
                  <c:v>-12.73148336754284</c:v>
                </c:pt>
                <c:pt idx="3741">
                  <c:v>-12.730822046604066</c:v>
                </c:pt>
                <c:pt idx="3742">
                  <c:v>-12.730175088358438</c:v>
                </c:pt>
                <c:pt idx="3743">
                  <c:v>-12.729543256893926</c:v>
                </c:pt>
                <c:pt idx="3744">
                  <c:v>-12.72892732405831</c:v>
                </c:pt>
                <c:pt idx="3745">
                  <c:v>-12.728328069333346</c:v>
                </c:pt>
                <c:pt idx="3746">
                  <c:v>-12.727746279707393</c:v>
                </c:pt>
                <c:pt idx="3747">
                  <c:v>-12.727182749547584</c:v>
                </c:pt>
                <c:pt idx="3748">
                  <c:v>-12.726638280470429</c:v>
                </c:pt>
                <c:pt idx="3749">
                  <c:v>-12.726113681212155</c:v>
                </c:pt>
                <c:pt idx="3750">
                  <c:v>-12.725609767497714</c:v>
                </c:pt>
                <c:pt idx="3751">
                  <c:v>-12.725127361909399</c:v>
                </c:pt>
                <c:pt idx="3752">
                  <c:v>-12.724667293754839</c:v>
                </c:pt>
                <c:pt idx="3753">
                  <c:v>-12.72423039893399</c:v>
                </c:pt>
                <c:pt idx="3754">
                  <c:v>-12.723817519806165</c:v>
                </c:pt>
                <c:pt idx="3755">
                  <c:v>-12.723429505056302</c:v>
                </c:pt>
                <c:pt idx="3756">
                  <c:v>-12.723067209560861</c:v>
                </c:pt>
                <c:pt idx="3757">
                  <c:v>-12.722731494253598</c:v>
                </c:pt>
                <c:pt idx="3758">
                  <c:v>-12.722423225990912</c:v>
                </c:pt>
                <c:pt idx="3759">
                  <c:v>-12.722143277417203</c:v>
                </c:pt>
                <c:pt idx="3760">
                  <c:v>-12.721892526829992</c:v>
                </c:pt>
                <c:pt idx="3761">
                  <c:v>-12.721671858045218</c:v>
                </c:pt>
                <c:pt idx="3762">
                  <c:v>-12.721482160262266</c:v>
                </c:pt>
                <c:pt idx="3763">
                  <c:v>-12.721324327929374</c:v>
                </c:pt>
                <c:pt idx="3764">
                  <c:v>-12.721199260609142</c:v>
                </c:pt>
                <c:pt idx="3765">
                  <c:v>-12.721107862844265</c:v>
                </c:pt>
                <c:pt idx="3766">
                  <c:v>-12.721051044023369</c:v>
                </c:pt>
                <c:pt idx="3767">
                  <c:v>-12.721029718247635</c:v>
                </c:pt>
                <c:pt idx="3768">
                  <c:v>-12.721044804197392</c:v>
                </c:pt>
                <c:pt idx="3769">
                  <c:v>-12.721097224999518</c:v>
                </c:pt>
                <c:pt idx="3770">
                  <c:v>-12.721187908095093</c:v>
                </c:pt>
                <c:pt idx="3771">
                  <c:v>-12.721317785107907</c:v>
                </c:pt>
                <c:pt idx="3772">
                  <c:v>-12.721487791713477</c:v>
                </c:pt>
                <c:pt idx="3773">
                  <c:v>-12.721698867508817</c:v>
                </c:pt>
                <c:pt idx="3774">
                  <c:v>-12.721951955882771</c:v>
                </c:pt>
                <c:pt idx="3775">
                  <c:v>-12.722248003887506</c:v>
                </c:pt>
                <c:pt idx="3776">
                  <c:v>-12.722587962110621</c:v>
                </c:pt>
                <c:pt idx="3777">
                  <c:v>-12.722972784548146</c:v>
                </c:pt>
                <c:pt idx="3778">
                  <c:v>-12.723403428478637</c:v>
                </c:pt>
                <c:pt idx="3779">
                  <c:v>-12.723880854338162</c:v>
                </c:pt>
                <c:pt idx="3780">
                  <c:v>-12.724406025596409</c:v>
                </c:pt>
                <c:pt idx="3781">
                  <c:v>-12.724979908633845</c:v>
                </c:pt>
                <c:pt idx="3782">
                  <c:v>-12.725603472619992</c:v>
                </c:pt>
                <c:pt idx="3783">
                  <c:v>-12.726277689392941</c:v>
                </c:pt>
                <c:pt idx="3784">
                  <c:v>-12.72700353334012</c:v>
                </c:pt>
                <c:pt idx="3785">
                  <c:v>-12.727781981280044</c:v>
                </c:pt>
                <c:pt idx="3786">
                  <c:v>-12.728614012345851</c:v>
                </c:pt>
                <c:pt idx="3787">
                  <c:v>-12.729500607869719</c:v>
                </c:pt>
                <c:pt idx="3788">
                  <c:v>-12.730442751268816</c:v>
                </c:pt>
                <c:pt idx="3789">
                  <c:v>-12.731441427932772</c:v>
                </c:pt>
                <c:pt idx="3790">
                  <c:v>-12.732497625112433</c:v>
                </c:pt>
                <c:pt idx="3791">
                  <c:v>-12.733612331809972</c:v>
                </c:pt>
                <c:pt idx="3792">
                  <c:v>-12.734786538670955</c:v>
                </c:pt>
                <c:pt idx="3793">
                  <c:v>-12.736021237877305</c:v>
                </c:pt>
                <c:pt idx="3794">
                  <c:v>-12.737317423042413</c:v>
                </c:pt>
                <c:pt idx="3795">
                  <c:v>-12.738676089107342</c:v>
                </c:pt>
                <c:pt idx="3796">
                  <c:v>-12.740098232239008</c:v>
                </c:pt>
                <c:pt idx="3797">
                  <c:v>-12.741584849729664</c:v>
                </c:pt>
                <c:pt idx="3798">
                  <c:v>-12.769357046141579</c:v>
                </c:pt>
                <c:pt idx="3799">
                  <c:v>-12.773328712481836</c:v>
                </c:pt>
                <c:pt idx="3800">
                  <c:v>-12.777407420689734</c:v>
                </c:pt>
                <c:pt idx="3801">
                  <c:v>-12.781602042008405</c:v>
                </c:pt>
                <c:pt idx="3802">
                  <c:v>-12.785928372296551</c:v>
                </c:pt>
                <c:pt idx="3803">
                  <c:v>-12.790403597944987</c:v>
                </c:pt>
                <c:pt idx="3804">
                  <c:v>-12.795042723528397</c:v>
                </c:pt>
                <c:pt idx="3805">
                  <c:v>-12.79985529523379</c:v>
                </c:pt>
                <c:pt idx="3806">
                  <c:v>-12.804844222424181</c:v>
                </c:pt>
                <c:pt idx="3807">
                  <c:v>-12.810008043659954</c:v>
                </c:pt>
                <c:pt idx="3808">
                  <c:v>-12.815343508469144</c:v>
                </c:pt>
                <c:pt idx="3809">
                  <c:v>-12.820843990736481</c:v>
                </c:pt>
                <c:pt idx="3810">
                  <c:v>-12.826495069325855</c:v>
                </c:pt>
                <c:pt idx="3811">
                  <c:v>-12.832275615654853</c:v>
                </c:pt>
                <c:pt idx="3812">
                  <c:v>-12.838170594704494</c:v>
                </c:pt>
                <c:pt idx="3813">
                  <c:v>-12.844189168775674</c:v>
                </c:pt>
                <c:pt idx="3814">
                  <c:v>-12.850370760531447</c:v>
                </c:pt>
                <c:pt idx="3815">
                  <c:v>-12.856766880755259</c:v>
                </c:pt>
                <c:pt idx="3816">
                  <c:v>-12.863407405236691</c:v>
                </c:pt>
                <c:pt idx="3817">
                  <c:v>-12.870278197221374</c:v>
                </c:pt>
                <c:pt idx="3818">
                  <c:v>-12.877332418990587</c:v>
                </c:pt>
                <c:pt idx="3819">
                  <c:v>-12.884530226578963</c:v>
                </c:pt>
                <c:pt idx="3820">
                  <c:v>-12.89187415053402</c:v>
                </c:pt>
                <c:pt idx="3821">
                  <c:v>-12.89940737359837</c:v>
                </c:pt>
                <c:pt idx="3822">
                  <c:v>-12.907173230356538</c:v>
                </c:pt>
                <c:pt idx="3823">
                  <c:v>-12.915170592742761</c:v>
                </c:pt>
                <c:pt idx="3824">
                  <c:v>-12.923347377945452</c:v>
                </c:pt>
                <c:pt idx="3825">
                  <c:v>-12.931643089880255</c:v>
                </c:pt>
                <c:pt idx="3826">
                  <c:v>-12.940046558471114</c:v>
                </c:pt>
                <c:pt idx="3827">
                  <c:v>-12.948616977559734</c:v>
                </c:pt>
                <c:pt idx="3828">
                  <c:v>-12.957443873297564</c:v>
                </c:pt>
                <c:pt idx="3829">
                  <c:v>-12.966573696549839</c:v>
                </c:pt>
                <c:pt idx="3830">
                  <c:v>-12.975962993697321</c:v>
                </c:pt>
                <c:pt idx="3831">
                  <c:v>-12.985501140087889</c:v>
                </c:pt>
                <c:pt idx="3832">
                  <c:v>-12.995091009266002</c:v>
                </c:pt>
                <c:pt idx="3833">
                  <c:v>-13.004727631538312</c:v>
                </c:pt>
                <c:pt idx="3834">
                  <c:v>-13.014513003070894</c:v>
                </c:pt>
                <c:pt idx="3835">
                  <c:v>-13.024592755495469</c:v>
                </c:pt>
                <c:pt idx="3836">
                  <c:v>-13.035060272254675</c:v>
                </c:pt>
                <c:pt idx="3837">
                  <c:v>-13.045898937127749</c:v>
                </c:pt>
                <c:pt idx="3838">
                  <c:v>-13.057004157023337</c:v>
                </c:pt>
                <c:pt idx="3839">
                  <c:v>-13.068266564571292</c:v>
                </c:pt>
                <c:pt idx="3840">
                  <c:v>-13.079652737733301</c:v>
                </c:pt>
                <c:pt idx="3841">
                  <c:v>-13.091223683962179</c:v>
                </c:pt>
                <c:pt idx="3842">
                  <c:v>-13.103080074919887</c:v>
                </c:pt>
                <c:pt idx="3843">
                  <c:v>-13.115278721745751</c:v>
                </c:pt>
                <c:pt idx="3844">
                  <c:v>-13.127784897709599</c:v>
                </c:pt>
                <c:pt idx="3845">
                  <c:v>-13.140495881642639</c:v>
                </c:pt>
                <c:pt idx="3846">
                  <c:v>-13.153316249272656</c:v>
                </c:pt>
                <c:pt idx="3847">
                  <c:v>-13.166227276216286</c:v>
                </c:pt>
                <c:pt idx="3848">
                  <c:v>-13.179299652896034</c:v>
                </c:pt>
                <c:pt idx="3849">
                  <c:v>-13.192643560230884</c:v>
                </c:pt>
                <c:pt idx="3850">
                  <c:v>-13.206337003821041</c:v>
                </c:pt>
                <c:pt idx="3851">
                  <c:v>-13.220385867667947</c:v>
                </c:pt>
                <c:pt idx="3852">
                  <c:v>-13.234739837445197</c:v>
                </c:pt>
                <c:pt idx="3853">
                  <c:v>-13.24934296508733</c:v>
                </c:pt>
                <c:pt idx="3854">
                  <c:v>-13.264173557087268</c:v>
                </c:pt>
                <c:pt idx="3855">
                  <c:v>-13.27924320148399</c:v>
                </c:pt>
                <c:pt idx="3856">
                  <c:v>-13.294563676884554</c:v>
                </c:pt>
                <c:pt idx="3857">
                  <c:v>-13.310118461286159</c:v>
                </c:pt>
                <c:pt idx="3858">
                  <c:v>-13.325868814651045</c:v>
                </c:pt>
                <c:pt idx="3859">
                  <c:v>-13.341790403262761</c:v>
                </c:pt>
                <c:pt idx="3860">
                  <c:v>-13.35790643874939</c:v>
                </c:pt>
                <c:pt idx="3861">
                  <c:v>-13.374284383351881</c:v>
                </c:pt>
                <c:pt idx="3862">
                  <c:v>-13.390994547441229</c:v>
                </c:pt>
                <c:pt idx="3863">
                  <c:v>-13.408062654054083</c:v>
                </c:pt>
                <c:pt idx="3864">
                  <c:v>-13.42545505923481</c:v>
                </c:pt>
                <c:pt idx="3865">
                  <c:v>-13.443109116833105</c:v>
                </c:pt>
                <c:pt idx="3866">
                  <c:v>-13.460984689077158</c:v>
                </c:pt>
                <c:pt idx="3867">
                  <c:v>-13.479096495537032</c:v>
                </c:pt>
                <c:pt idx="3868">
                  <c:v>-13.497503211622375</c:v>
                </c:pt>
                <c:pt idx="3869">
                  <c:v>-13.516263231486363</c:v>
                </c:pt>
                <c:pt idx="3870">
                  <c:v>-13.535390983321005</c:v>
                </c:pt>
                <c:pt idx="3871">
                  <c:v>-13.554844585025359</c:v>
                </c:pt>
                <c:pt idx="3872">
                  <c:v>-13.5745511733433</c:v>
                </c:pt>
                <c:pt idx="3873">
                  <c:v>-13.594450907841837</c:v>
                </c:pt>
                <c:pt idx="3874">
                  <c:v>-13.614531568698554</c:v>
                </c:pt>
                <c:pt idx="3875">
                  <c:v>-13.634834928063139</c:v>
                </c:pt>
                <c:pt idx="3876">
                  <c:v>-13.655433681943542</c:v>
                </c:pt>
                <c:pt idx="3877">
                  <c:v>-13.676392316500324</c:v>
                </c:pt>
                <c:pt idx="3878">
                  <c:v>-13.697731690573152</c:v>
                </c:pt>
                <c:pt idx="3879">
                  <c:v>-13.719415458668575</c:v>
                </c:pt>
                <c:pt idx="3880">
                  <c:v>-13.741367618645979</c:v>
                </c:pt>
                <c:pt idx="3881">
                  <c:v>-13.763515624525022</c:v>
                </c:pt>
                <c:pt idx="3882">
                  <c:v>-13.785837674537941</c:v>
                </c:pt>
                <c:pt idx="3883">
                  <c:v>-13.80838581583812</c:v>
                </c:pt>
                <c:pt idx="3884">
                  <c:v>-13.831266829951492</c:v>
                </c:pt>
                <c:pt idx="3885">
                  <c:v>-13.854587822929046</c:v>
                </c:pt>
                <c:pt idx="3886">
                  <c:v>-13.878397533602795</c:v>
                </c:pt>
                <c:pt idx="3887">
                  <c:v>-13.902659382116942</c:v>
                </c:pt>
                <c:pt idx="3888">
                  <c:v>-13.927272710229802</c:v>
                </c:pt>
                <c:pt idx="3889">
                  <c:v>-13.952127746298178</c:v>
                </c:pt>
                <c:pt idx="3890">
                  <c:v>-13.977159865792384</c:v>
                </c:pt>
                <c:pt idx="3891">
                  <c:v>-14.002373243244598</c:v>
                </c:pt>
                <c:pt idx="3892">
                  <c:v>-14.02782720733491</c:v>
                </c:pt>
                <c:pt idx="3893">
                  <c:v>-14.05360126432503</c:v>
                </c:pt>
                <c:pt idx="3894">
                  <c:v>-14.079761308208987</c:v>
                </c:pt>
                <c:pt idx="3895">
                  <c:v>-14.106340084408634</c:v>
                </c:pt>
                <c:pt idx="3896">
                  <c:v>-14.133332218522176</c:v>
                </c:pt>
                <c:pt idx="3897">
                  <c:v>-14.16069931101808</c:v>
                </c:pt>
                <c:pt idx="3898">
                  <c:v>-14.188383467769704</c:v>
                </c:pt>
                <c:pt idx="3899">
                  <c:v>-14.216329341501647</c:v>
                </c:pt>
                <c:pt idx="3900">
                  <c:v>-14.244509533167713</c:v>
                </c:pt>
                <c:pt idx="3901">
                  <c:v>-14.272940690007884</c:v>
                </c:pt>
                <c:pt idx="3902">
                  <c:v>-14.30167795178687</c:v>
                </c:pt>
                <c:pt idx="3903">
                  <c:v>-14.330787409640232</c:v>
                </c:pt>
                <c:pt idx="3904">
                  <c:v>-14.36031181886065</c:v>
                </c:pt>
                <c:pt idx="3905">
                  <c:v>-14.39025058296191</c:v>
                </c:pt>
                <c:pt idx="3906">
                  <c:v>-14.420565373013146</c:v>
                </c:pt>
                <c:pt idx="3907">
                  <c:v>-14.451205374393163</c:v>
                </c:pt>
                <c:pt idx="3908">
                  <c:v>-14.482135058362569</c:v>
                </c:pt>
                <c:pt idx="3909">
                  <c:v>-14.513349872489764</c:v>
                </c:pt>
                <c:pt idx="3910">
                  <c:v>-14.54487618149949</c:v>
                </c:pt>
                <c:pt idx="3911">
                  <c:v>-14.576760283144212</c:v>
                </c:pt>
                <c:pt idx="3912">
                  <c:v>-14.609052091774162</c:v>
                </c:pt>
                <c:pt idx="3913">
                  <c:v>-14.641786613110796</c:v>
                </c:pt>
                <c:pt idx="3914">
                  <c:v>-14.674967567959788</c:v>
                </c:pt>
                <c:pt idx="3915">
                  <c:v>-14.70856206631194</c:v>
                </c:pt>
                <c:pt idx="3916">
                  <c:v>-14.742514903716328</c:v>
                </c:pt>
                <c:pt idx="3917">
                  <c:v>-14.776779863419033</c:v>
                </c:pt>
                <c:pt idx="3918">
                  <c:v>-14.811349580655719</c:v>
                </c:pt>
                <c:pt idx="3919">
                  <c:v>-14.846260420105077</c:v>
                </c:pt>
                <c:pt idx="3920">
                  <c:v>-14.881564164448443</c:v>
                </c:pt>
                <c:pt idx="3921">
                  <c:v>-14.917285271094944</c:v>
                </c:pt>
                <c:pt idx="3922">
                  <c:v>-14.95339812611865</c:v>
                </c:pt>
                <c:pt idx="3923">
                  <c:v>-14.989846164888073</c:v>
                </c:pt>
                <c:pt idx="3924">
                  <c:v>-15.026590758502467</c:v>
                </c:pt>
                <c:pt idx="3925">
                  <c:v>-15.063650229249356</c:v>
                </c:pt>
                <c:pt idx="3926">
                  <c:v>-15.101093852393319</c:v>
                </c:pt>
                <c:pt idx="3927">
                  <c:v>-15.138991500329936</c:v>
                </c:pt>
                <c:pt idx="3928">
                  <c:v>-15.177357772291243</c:v>
                </c:pt>
                <c:pt idx="3929">
                  <c:v>-15.216136838886843</c:v>
                </c:pt>
                <c:pt idx="3930">
                  <c:v>-15.255242882589007</c:v>
                </c:pt>
                <c:pt idx="3931">
                  <c:v>-15.294626071111546</c:v>
                </c:pt>
                <c:pt idx="3932">
                  <c:v>-15.334312853366129</c:v>
                </c:pt>
                <c:pt idx="3933">
                  <c:v>-15.374389628403689</c:v>
                </c:pt>
                <c:pt idx="3934">
                  <c:v>-15.414943305574928</c:v>
                </c:pt>
                <c:pt idx="3935">
                  <c:v>-15.456004278684963</c:v>
                </c:pt>
                <c:pt idx="3936">
                  <c:v>-15.497532267403319</c:v>
                </c:pt>
                <c:pt idx="3937">
                  <c:v>-15.539450525573098</c:v>
                </c:pt>
                <c:pt idx="3938">
                  <c:v>-15.581699240881498</c:v>
                </c:pt>
                <c:pt idx="3939">
                  <c:v>-15.624270694138195</c:v>
                </c:pt>
                <c:pt idx="3940">
                  <c:v>-15.667208362861105</c:v>
                </c:pt>
                <c:pt idx="3941">
                  <c:v>-15.710579119425018</c:v>
                </c:pt>
                <c:pt idx="3942">
                  <c:v>-15.754440362771739</c:v>
                </c:pt>
                <c:pt idx="3943">
                  <c:v>-15.798817841284173</c:v>
                </c:pt>
                <c:pt idx="3944">
                  <c:v>-15.843697362629722</c:v>
                </c:pt>
                <c:pt idx="3945">
                  <c:v>-15.889027977921675</c:v>
                </c:pt>
                <c:pt idx="3946">
                  <c:v>-15.934736719687876</c:v>
                </c:pt>
                <c:pt idx="3947">
                  <c:v>-15.980755983972488</c:v>
                </c:pt>
                <c:pt idx="3948">
                  <c:v>-16.027057213884486</c:v>
                </c:pt>
                <c:pt idx="3949">
                  <c:v>-16.073673848624992</c:v>
                </c:pt>
                <c:pt idx="3950">
                  <c:v>-16.120695344958513</c:v>
                </c:pt>
                <c:pt idx="3951">
                  <c:v>-16.168228734177873</c:v>
                </c:pt>
                <c:pt idx="3952">
                  <c:v>-16.216346042607068</c:v>
                </c:pt>
                <c:pt idx="3953">
                  <c:v>-16.265047683767538</c:v>
                </c:pt>
                <c:pt idx="3954">
                  <c:v>-16.314263306817466</c:v>
                </c:pt>
                <c:pt idx="3955">
                  <c:v>-16.363888648364266</c:v>
                </c:pt>
                <c:pt idx="3956">
                  <c:v>-16.413836677351668</c:v>
                </c:pt>
                <c:pt idx="3957">
                  <c:v>-16.464076820441779</c:v>
                </c:pt>
                <c:pt idx="3958">
                  <c:v>-16.514646659720025</c:v>
                </c:pt>
                <c:pt idx="3959">
                  <c:v>-16.565635218967969</c:v>
                </c:pt>
                <c:pt idx="3960">
                  <c:v>-16.617146438303173</c:v>
                </c:pt>
                <c:pt idx="3961">
                  <c:v>-16.669255200077302</c:v>
                </c:pt>
                <c:pt idx="3962">
                  <c:v>-16.721971002939402</c:v>
                </c:pt>
                <c:pt idx="3963">
                  <c:v>-16.775226480284744</c:v>
                </c:pt>
                <c:pt idx="3964">
                  <c:v>-16.828902998541285</c:v>
                </c:pt>
                <c:pt idx="3965">
                  <c:v>-16.882888516239881</c:v>
                </c:pt>
                <c:pt idx="3966">
                  <c:v>-16.937140300666098</c:v>
                </c:pt>
                <c:pt idx="3967">
                  <c:v>-16.991714355381262</c:v>
                </c:pt>
                <c:pt idx="3968">
                  <c:v>-17.046738406699667</c:v>
                </c:pt>
                <c:pt idx="3969">
                  <c:v>-17.102340779649424</c:v>
                </c:pt>
                <c:pt idx="3970">
                  <c:v>-17.158578919394174</c:v>
                </c:pt>
                <c:pt idx="3971">
                  <c:v>-17.215413457526175</c:v>
                </c:pt>
                <c:pt idx="3972">
                  <c:v>-17.272742740042652</c:v>
                </c:pt>
                <c:pt idx="3973">
                  <c:v>-17.330471128002966</c:v>
                </c:pt>
                <c:pt idx="3974">
                  <c:v>-17.388563610300103</c:v>
                </c:pt>
                <c:pt idx="3975">
                  <c:v>-17.447053996393453</c:v>
                </c:pt>
                <c:pt idx="3976">
                  <c:v>-17.506010214574985</c:v>
                </c:pt>
                <c:pt idx="3977">
                  <c:v>-17.565488335834829</c:v>
                </c:pt>
                <c:pt idx="3978">
                  <c:v>-17.625507021068707</c:v>
                </c:pt>
                <c:pt idx="3979">
                  <c:v>-17.68605158345585</c:v>
                </c:pt>
                <c:pt idx="3980">
                  <c:v>-17.747094388961091</c:v>
                </c:pt>
                <c:pt idx="3981">
                  <c:v>-17.808613470729487</c:v>
                </c:pt>
                <c:pt idx="3982">
                  <c:v>-17.870601998105634</c:v>
                </c:pt>
                <c:pt idx="3983">
                  <c:v>-17.933071759127024</c:v>
                </c:pt>
                <c:pt idx="3984">
                  <c:v>-17.996052996935646</c:v>
                </c:pt>
                <c:pt idx="3985">
                  <c:v>-18.059585830834639</c:v>
                </c:pt>
                <c:pt idx="3986">
                  <c:v>-18.123698917964777</c:v>
                </c:pt>
                <c:pt idx="3987">
                  <c:v>-18.18838387558641</c:v>
                </c:pt>
                <c:pt idx="3988">
                  <c:v>-18.253586974988224</c:v>
                </c:pt>
                <c:pt idx="3989">
                  <c:v>-18.31923476805569</c:v>
                </c:pt>
                <c:pt idx="3990">
                  <c:v>-18.385284684399821</c:v>
                </c:pt>
                <c:pt idx="3991">
                  <c:v>-18.451765084048386</c:v>
                </c:pt>
                <c:pt idx="3992">
                  <c:v>-18.518768664661074</c:v>
                </c:pt>
                <c:pt idx="3993">
                  <c:v>-18.586395682205797</c:v>
                </c:pt>
                <c:pt idx="3994">
                  <c:v>-18.65468540250885</c:v>
                </c:pt>
                <c:pt idx="3995">
                  <c:v>-18.723588769267288</c:v>
                </c:pt>
                <c:pt idx="3996">
                  <c:v>-18.793005976147821</c:v>
                </c:pt>
                <c:pt idx="3997">
                  <c:v>-18.862860938511471</c:v>
                </c:pt>
                <c:pt idx="3998">
                  <c:v>-18.933154014955502</c:v>
                </c:pt>
                <c:pt idx="3999">
                  <c:v>-19.0039523656692</c:v>
                </c:pt>
                <c:pt idx="4000">
                  <c:v>-19.07532988937448</c:v>
                </c:pt>
                <c:pt idx="4001">
                  <c:v>-19.147310331357161</c:v>
                </c:pt>
                <c:pt idx="4002">
                  <c:v>-19.219861336111396</c:v>
                </c:pt>
                <c:pt idx="4003">
                  <c:v>-19.292939392574407</c:v>
                </c:pt>
                <c:pt idx="4004">
                  <c:v>-19.366539220324153</c:v>
                </c:pt>
                <c:pt idx="4005">
                  <c:v>-19.440698511526577</c:v>
                </c:pt>
                <c:pt idx="4006">
                  <c:v>-19.515452767863469</c:v>
                </c:pt>
                <c:pt idx="4007">
                  <c:v>-19.590784865883826</c:v>
                </c:pt>
                <c:pt idx="4008">
                  <c:v>-19.666622983094435</c:v>
                </c:pt>
                <c:pt idx="4009">
                  <c:v>-19.742898327565232</c:v>
                </c:pt>
                <c:pt idx="4010">
                  <c:v>-19.819617582322817</c:v>
                </c:pt>
                <c:pt idx="4011">
                  <c:v>-19.896885699177801</c:v>
                </c:pt>
                <c:pt idx="4012">
                  <c:v>-19.974852309265813</c:v>
                </c:pt>
                <c:pt idx="4013">
                  <c:v>-20.053618408061364</c:v>
                </c:pt>
                <c:pt idx="4014">
                  <c:v>-20.133174221293842</c:v>
                </c:pt>
                <c:pt idx="4015">
                  <c:v>-20.213414392326818</c:v>
                </c:pt>
                <c:pt idx="4016">
                  <c:v>-20.294214413255602</c:v>
                </c:pt>
                <c:pt idx="4017">
                  <c:v>-20.375505901210243</c:v>
                </c:pt>
                <c:pt idx="4018">
                  <c:v>-20.457296113089246</c:v>
                </c:pt>
                <c:pt idx="4019">
                  <c:v>-20.539629074260507</c:v>
                </c:pt>
                <c:pt idx="4020">
                  <c:v>-20.622534151457558</c:v>
                </c:pt>
                <c:pt idx="4021">
                  <c:v>-20.70601098647348</c:v>
                </c:pt>
                <c:pt idx="4022">
                  <c:v>-20.790058532530715</c:v>
                </c:pt>
                <c:pt idx="4023">
                  <c:v>-20.874711328371195</c:v>
                </c:pt>
                <c:pt idx="4024">
                  <c:v>-20.960039769651285</c:v>
                </c:pt>
                <c:pt idx="4025">
                  <c:v>-21.046107405363191</c:v>
                </c:pt>
                <c:pt idx="4026">
                  <c:v>-21.132921674502988</c:v>
                </c:pt>
                <c:pt idx="4027">
                  <c:v>-21.220423740077951</c:v>
                </c:pt>
                <c:pt idx="4028">
                  <c:v>-21.308529556892012</c:v>
                </c:pt>
                <c:pt idx="4029">
                  <c:v>-21.397189137602176</c:v>
                </c:pt>
                <c:pt idx="4030">
                  <c:v>-21.486415570251385</c:v>
                </c:pt>
                <c:pt idx="4031">
                  <c:v>-21.576262991079506</c:v>
                </c:pt>
                <c:pt idx="4032">
                  <c:v>-21.666777296783291</c:v>
                </c:pt>
                <c:pt idx="4033">
                  <c:v>-21.757964193848132</c:v>
                </c:pt>
                <c:pt idx="4034">
                  <c:v>-21.849799029426261</c:v>
                </c:pt>
                <c:pt idx="4035">
                  <c:v>-21.942262767859898</c:v>
                </c:pt>
                <c:pt idx="4036">
                  <c:v>-22.03536662196629</c:v>
                </c:pt>
                <c:pt idx="4037">
                  <c:v>-22.129143323206517</c:v>
                </c:pt>
                <c:pt idx="4038">
                  <c:v>-22.223618526472091</c:v>
                </c:pt>
                <c:pt idx="4039">
                  <c:v>-22.318795442160248</c:v>
                </c:pt>
                <c:pt idx="4040">
                  <c:v>-22.414670146811897</c:v>
                </c:pt>
                <c:pt idx="4041">
                  <c:v>-22.511260101074399</c:v>
                </c:pt>
                <c:pt idx="4042">
                  <c:v>-22.608610053066002</c:v>
                </c:pt>
                <c:pt idx="4043">
                  <c:v>-22.70675819853443</c:v>
                </c:pt>
                <c:pt idx="4044">
                  <c:v>-22.80568564121565</c:v>
                </c:pt>
                <c:pt idx="4045">
                  <c:v>-22.905295656817572</c:v>
                </c:pt>
                <c:pt idx="4046">
                  <c:v>-23.005451361821461</c:v>
                </c:pt>
                <c:pt idx="4047">
                  <c:v>-23.106053993128281</c:v>
                </c:pt>
                <c:pt idx="4048">
                  <c:v>-23.207108993809715</c:v>
                </c:pt>
                <c:pt idx="4049">
                  <c:v>-23.308734383176102</c:v>
                </c:pt>
                <c:pt idx="4050">
                  <c:v>-23.411109056215619</c:v>
                </c:pt>
                <c:pt idx="4051">
                  <c:v>-23.514399851311548</c:v>
                </c:pt>
                <c:pt idx="4052">
                  <c:v>-23.618711438237941</c:v>
                </c:pt>
                <c:pt idx="4053">
                  <c:v>-23.724073087243177</c:v>
                </c:pt>
                <c:pt idx="4054">
                  <c:v>-23.830444212887461</c:v>
                </c:pt>
                <c:pt idx="4055">
                  <c:v>-23.937718069514208</c:v>
                </c:pt>
                <c:pt idx="4056">
                  <c:v>-24.04572900204947</c:v>
                </c:pt>
                <c:pt idx="4057">
                  <c:v>-24.154290006757371</c:v>
                </c:pt>
                <c:pt idx="4058">
                  <c:v>-24.26327242541533</c:v>
                </c:pt>
                <c:pt idx="4059">
                  <c:v>-24.372693693796311</c:v>
                </c:pt>
                <c:pt idx="4060">
                  <c:v>-24.482745357475704</c:v>
                </c:pt>
                <c:pt idx="4061">
                  <c:v>-24.593714831657152</c:v>
                </c:pt>
                <c:pt idx="4062">
                  <c:v>-24.705828149480226</c:v>
                </c:pt>
                <c:pt idx="4063">
                  <c:v>-24.819112406054966</c:v>
                </c:pt>
                <c:pt idx="4064">
                  <c:v>-24.933381134794551</c:v>
                </c:pt>
                <c:pt idx="4065">
                  <c:v>-25.048366724142483</c:v>
                </c:pt>
                <c:pt idx="4066">
                  <c:v>-25.163913852694233</c:v>
                </c:pt>
                <c:pt idx="4067">
                  <c:v>-25.280093039307012</c:v>
                </c:pt>
                <c:pt idx="4068">
                  <c:v>-25.397144586341049</c:v>
                </c:pt>
                <c:pt idx="4069">
                  <c:v>-25.515288851790505</c:v>
                </c:pt>
                <c:pt idx="4070">
                  <c:v>-25.634543613955174</c:v>
                </c:pt>
                <c:pt idx="4071">
                  <c:v>-25.754689541838566</c:v>
                </c:pt>
                <c:pt idx="4072">
                  <c:v>-25.875416536483144</c:v>
                </c:pt>
                <c:pt idx="4073">
                  <c:v>-25.996547563149111</c:v>
                </c:pt>
                <c:pt idx="4074">
                  <c:v>-26.118176394709252</c:v>
                </c:pt>
                <c:pt idx="4075">
                  <c:v>-26.240618490632599</c:v>
                </c:pt>
                <c:pt idx="4076">
                  <c:v>-26.364212136623458</c:v>
                </c:pt>
                <c:pt idx="4077">
                  <c:v>-26.489114066710894</c:v>
                </c:pt>
                <c:pt idx="4078">
                  <c:v>-26.61523073503356</c:v>
                </c:pt>
                <c:pt idx="4079">
                  <c:v>-26.742321104935236</c:v>
                </c:pt>
                <c:pt idx="4080">
                  <c:v>-26.870183166301917</c:v>
                </c:pt>
                <c:pt idx="4081">
                  <c:v>-26.998786271902514</c:v>
                </c:pt>
                <c:pt idx="4082">
                  <c:v>-27.128265479866052</c:v>
                </c:pt>
                <c:pt idx="4083">
                  <c:v>-27.258802568341743</c:v>
                </c:pt>
                <c:pt idx="4084">
                  <c:v>-27.390494792842563</c:v>
                </c:pt>
                <c:pt idx="4085">
                  <c:v>-27.52330409817349</c:v>
                </c:pt>
                <c:pt idx="4086">
                  <c:v>-27.657105103884625</c:v>
                </c:pt>
                <c:pt idx="4087">
                  <c:v>-27.791776547194548</c:v>
                </c:pt>
                <c:pt idx="4088">
                  <c:v>-27.927264181821624</c:v>
                </c:pt>
                <c:pt idx="4089">
                  <c:v>-28.063585675854828</c:v>
                </c:pt>
                <c:pt idx="4090">
                  <c:v>-28.200803011109503</c:v>
                </c:pt>
                <c:pt idx="4091">
                  <c:v>-28.339004698823121</c:v>
                </c:pt>
                <c:pt idx="4092">
                  <c:v>-28.478309295607211</c:v>
                </c:pt>
                <c:pt idx="4093">
                  <c:v>-28.618860431871063</c:v>
                </c:pt>
                <c:pt idx="4094">
                  <c:v>-28.760778724934468</c:v>
                </c:pt>
                <c:pt idx="4095">
                  <c:v>-28.904078697299472</c:v>
                </c:pt>
                <c:pt idx="4096">
                  <c:v>-29.048611459602327</c:v>
                </c:pt>
                <c:pt idx="4097">
                  <c:v>-29.194101996204232</c:v>
                </c:pt>
                <c:pt idx="4098">
                  <c:v>-29.340292021067857</c:v>
                </c:pt>
                <c:pt idx="4099">
                  <c:v>-29.487112209341806</c:v>
                </c:pt>
                <c:pt idx="4100">
                  <c:v>-29.63476217118944</c:v>
                </c:pt>
                <c:pt idx="4101">
                  <c:v>-29.783621166633569</c:v>
                </c:pt>
                <c:pt idx="4102">
                  <c:v>-29.934027135971885</c:v>
                </c:pt>
                <c:pt idx="4103">
                  <c:v>-30.086065081835692</c:v>
                </c:pt>
                <c:pt idx="4104">
                  <c:v>-30.239516021011077</c:v>
                </c:pt>
                <c:pt idx="4105">
                  <c:v>-30.394016338052388</c:v>
                </c:pt>
                <c:pt idx="4106">
                  <c:v>-30.549328710236484</c:v>
                </c:pt>
                <c:pt idx="4107">
                  <c:v>-30.70553570984401</c:v>
                </c:pt>
                <c:pt idx="4108">
                  <c:v>-30.86300844634891</c:v>
                </c:pt>
                <c:pt idx="4109">
                  <c:v>-31.02215578298415</c:v>
                </c:pt>
                <c:pt idx="4110">
                  <c:v>-31.183119197038852</c:v>
                </c:pt>
                <c:pt idx="4111">
                  <c:v>-31.345628014542374</c:v>
                </c:pt>
                <c:pt idx="4112">
                  <c:v>-31.509129372074945</c:v>
                </c:pt>
                <c:pt idx="4113">
                  <c:v>-31.673122419172799</c:v>
                </c:pt>
                <c:pt idx="4114">
                  <c:v>-31.837483599242923</c:v>
                </c:pt>
                <c:pt idx="4115">
                  <c:v>-32.00257076740769</c:v>
                </c:pt>
                <c:pt idx="4116">
                  <c:v>-32.169040508732131</c:v>
                </c:pt>
                <c:pt idx="4117">
                  <c:v>-32.337501732956554</c:v>
                </c:pt>
                <c:pt idx="4118">
                  <c:v>-32.508226098698287</c:v>
                </c:pt>
                <c:pt idx="4119">
                  <c:v>-32.681079965266093</c:v>
                </c:pt>
                <c:pt idx="4120">
                  <c:v>-32.855683782759051</c:v>
                </c:pt>
                <c:pt idx="4121">
                  <c:v>-33.031661022140966</c:v>
                </c:pt>
                <c:pt idx="4122">
                  <c:v>-33.208807336349849</c:v>
                </c:pt>
                <c:pt idx="4123">
                  <c:v>-33.387100827367711</c:v>
                </c:pt>
                <c:pt idx="4124">
                  <c:v>-33.566604799370403</c:v>
                </c:pt>
                <c:pt idx="4125">
                  <c:v>-33.74738027457343</c:v>
                </c:pt>
                <c:pt idx="4126">
                  <c:v>-33.929483327690335</c:v>
                </c:pt>
                <c:pt idx="4127">
                  <c:v>-34.113021652569479</c:v>
                </c:pt>
                <c:pt idx="4128">
                  <c:v>-34.298181027588136</c:v>
                </c:pt>
                <c:pt idx="4129">
                  <c:v>-34.485162590782004</c:v>
                </c:pt>
                <c:pt idx="4130">
                  <c:v>-34.674066045871228</c:v>
                </c:pt>
                <c:pt idx="4131">
                  <c:v>-34.864822541670016</c:v>
                </c:pt>
                <c:pt idx="4132">
                  <c:v>-35.057255020890814</c:v>
                </c:pt>
                <c:pt idx="4133">
                  <c:v>-35.251238001601962</c:v>
                </c:pt>
                <c:pt idx="4134">
                  <c:v>-35.446832816893888</c:v>
                </c:pt>
                <c:pt idx="4135">
                  <c:v>-35.644278057727199</c:v>
                </c:pt>
                <c:pt idx="4136">
                  <c:v>-35.843827284015447</c:v>
                </c:pt>
                <c:pt idx="4137">
                  <c:v>-36.045558626230644</c:v>
                </c:pt>
                <c:pt idx="4138">
                  <c:v>-36.249318261809613</c:v>
                </c:pt>
                <c:pt idx="4139">
                  <c:v>-36.454859177800088</c:v>
                </c:pt>
                <c:pt idx="4140">
                  <c:v>-36.662071558077614</c:v>
                </c:pt>
                <c:pt idx="4141">
                  <c:v>-36.871108377354446</c:v>
                </c:pt>
                <c:pt idx="4142">
                  <c:v>-37.082278649013297</c:v>
                </c:pt>
                <c:pt idx="4143">
                  <c:v>-37.295770170390028</c:v>
                </c:pt>
                <c:pt idx="4144">
                  <c:v>-37.511424128620781</c:v>
                </c:pt>
                <c:pt idx="4145">
                  <c:v>-37.728776285559647</c:v>
                </c:pt>
                <c:pt idx="4146">
                  <c:v>-37.947390940868431</c:v>
                </c:pt>
                <c:pt idx="4147">
                  <c:v>-38.16727707873136</c:v>
                </c:pt>
                <c:pt idx="4148">
                  <c:v>-38.38907592463422</c:v>
                </c:pt>
                <c:pt idx="4149">
                  <c:v>-38.613839849536198</c:v>
                </c:pt>
                <c:pt idx="4150">
                  <c:v>-38.842501541523916</c:v>
                </c:pt>
                <c:pt idx="4151">
                  <c:v>-39.07535534856865</c:v>
                </c:pt>
                <c:pt idx="4152">
                  <c:v>-39.311876133624523</c:v>
                </c:pt>
                <c:pt idx="4153">
                  <c:v>-39.550985679132282</c:v>
                </c:pt>
                <c:pt idx="4154">
                  <c:v>-39.791596203075962</c:v>
                </c:pt>
                <c:pt idx="4155">
                  <c:v>-40.033105833091035</c:v>
                </c:pt>
                <c:pt idx="4156">
                  <c:v>-40.275588644025994</c:v>
                </c:pt>
                <c:pt idx="4157">
                  <c:v>-40.519646441552041</c:v>
                </c:pt>
                <c:pt idx="4158">
                  <c:v>-40.766093987852457</c:v>
                </c:pt>
                <c:pt idx="4159">
                  <c:v>-41.015690373687988</c:v>
                </c:pt>
                <c:pt idx="4160">
                  <c:v>-41.269010609406244</c:v>
                </c:pt>
                <c:pt idx="4161">
                  <c:v>-41.52640398201801</c:v>
                </c:pt>
                <c:pt idx="4162">
                  <c:v>-41.787942310227564</c:v>
                </c:pt>
                <c:pt idx="4163">
                  <c:v>-42.053344613443684</c:v>
                </c:pt>
                <c:pt idx="4164">
                  <c:v>-42.32197734659735</c:v>
                </c:pt>
                <c:pt idx="4165">
                  <c:v>-42.593045302168633</c:v>
                </c:pt>
                <c:pt idx="4166">
                  <c:v>-42.865967322059404</c:v>
                </c:pt>
                <c:pt idx="4167">
                  <c:v>-43.140760987073087</c:v>
                </c:pt>
                <c:pt idx="4168">
                  <c:v>-43.418190428884373</c:v>
                </c:pt>
                <c:pt idx="4169">
                  <c:v>-43.699543003855865</c:v>
                </c:pt>
                <c:pt idx="4170">
                  <c:v>-43.986126887103467</c:v>
                </c:pt>
                <c:pt idx="4171">
                  <c:v>-44.278756241905171</c:v>
                </c:pt>
                <c:pt idx="4172">
                  <c:v>-44.577488238419342</c:v>
                </c:pt>
                <c:pt idx="4173">
                  <c:v>-44.88171077068516</c:v>
                </c:pt>
                <c:pt idx="4174">
                  <c:v>-45.190479327057155</c:v>
                </c:pt>
                <c:pt idx="4175">
                  <c:v>-45.502901226393007</c:v>
                </c:pt>
                <c:pt idx="4176">
                  <c:v>-45.818410464597662</c:v>
                </c:pt>
                <c:pt idx="4177">
                  <c:v>-46.136898235608541</c:v>
                </c:pt>
                <c:pt idx="4178">
                  <c:v>-46.458745679817426</c:v>
                </c:pt>
                <c:pt idx="4179">
                  <c:v>-46.784786718022538</c:v>
                </c:pt>
                <c:pt idx="4180">
                  <c:v>-47.116160689313077</c:v>
                </c:pt>
                <c:pt idx="4181">
                  <c:v>-47.454004747447229</c:v>
                </c:pt>
                <c:pt idx="4182">
                  <c:v>-47.799035904973181</c:v>
                </c:pt>
                <c:pt idx="4183">
                  <c:v>-48.151214673874634</c:v>
                </c:pt>
                <c:pt idx="4184">
                  <c:v>-48.509731025252357</c:v>
                </c:pt>
                <c:pt idx="4185">
                  <c:v>-48.87342383812004</c:v>
                </c:pt>
                <c:pt idx="4186">
                  <c:v>-49.241486244369888</c:v>
                </c:pt>
                <c:pt idx="4187">
                  <c:v>-49.614089726555186</c:v>
                </c:pt>
                <c:pt idx="4188">
                  <c:v>-49.99255466239191</c:v>
                </c:pt>
                <c:pt idx="4189">
                  <c:v>-50.37894096975878</c:v>
                </c:pt>
                <c:pt idx="4190">
                  <c:v>-50.775274284734671</c:v>
                </c:pt>
                <c:pt idx="4191">
                  <c:v>-51.182827878027268</c:v>
                </c:pt>
                <c:pt idx="4192">
                  <c:v>-51.601823954385857</c:v>
                </c:pt>
                <c:pt idx="4193">
                  <c:v>-52.031663100074404</c:v>
                </c:pt>
                <c:pt idx="4194">
                  <c:v>-52.471511834618177</c:v>
                </c:pt>
                <c:pt idx="4195">
                  <c:v>-52.920930121977491</c:v>
                </c:pt>
                <c:pt idx="4196">
                  <c:v>-53.380250737945111</c:v>
                </c:pt>
                <c:pt idx="4197">
                  <c:v>-53.850567099894754</c:v>
                </c:pt>
                <c:pt idx="4198">
                  <c:v>-54.333345561426277</c:v>
                </c:pt>
                <c:pt idx="4199">
                  <c:v>-54.829805395389982</c:v>
                </c:pt>
                <c:pt idx="4200">
                  <c:v>-55.340323131131406</c:v>
                </c:pt>
                <c:pt idx="4201">
                  <c:v>-55.864218073321801</c:v>
                </c:pt>
                <c:pt idx="4202">
                  <c:v>-56.400266145681385</c:v>
                </c:pt>
                <c:pt idx="4203">
                  <c:v>-56.948020504216942</c:v>
                </c:pt>
                <c:pt idx="4204">
                  <c:v>-57.509473086873456</c:v>
                </c:pt>
                <c:pt idx="4205">
                  <c:v>-58.090064931183811</c:v>
                </c:pt>
                <c:pt idx="4206">
                  <c:v>-58.698044848415499</c:v>
                </c:pt>
                <c:pt idx="4207">
                  <c:v>-59.341931041422924</c:v>
                </c:pt>
                <c:pt idx="4208">
                  <c:v>-60.026995399024237</c:v>
                </c:pt>
                <c:pt idx="4209">
                  <c:v>-60.752598833463864</c:v>
                </c:pt>
                <c:pt idx="4210">
                  <c:v>-61.512379961265005</c:v>
                </c:pt>
                <c:pt idx="4211">
                  <c:v>-62.298429354135131</c:v>
                </c:pt>
                <c:pt idx="4212">
                  <c:v>-62.715341328188956</c:v>
                </c:pt>
                <c:pt idx="4213">
                  <c:v>-63.071426278291298</c:v>
                </c:pt>
                <c:pt idx="4214">
                  <c:v>-63.445691384051983</c:v>
                </c:pt>
                <c:pt idx="4215">
                  <c:v>-63.840570549914318</c:v>
                </c:pt>
                <c:pt idx="4216">
                  <c:v>-64.259042767281741</c:v>
                </c:pt>
                <c:pt idx="4217">
                  <c:v>-64.704808988022535</c:v>
                </c:pt>
                <c:pt idx="4218">
                  <c:v>-65.182547182949605</c:v>
                </c:pt>
                <c:pt idx="4219">
                  <c:v>-65.698291120819576</c:v>
                </c:pt>
                <c:pt idx="4220">
                  <c:v>-66.260012702877574</c:v>
                </c:pt>
                <c:pt idx="4221">
                  <c:v>-66.878555113859107</c:v>
                </c:pt>
                <c:pt idx="4222">
                  <c:v>-67.569205599272635</c:v>
                </c:pt>
                <c:pt idx="4223">
                  <c:v>-68.354518841043571</c:v>
                </c:pt>
                <c:pt idx="4224">
                  <c:v>-69.269814024161022</c:v>
                </c:pt>
                <c:pt idx="4225">
                  <c:v>-70.375110278933178</c:v>
                </c:pt>
                <c:pt idx="4226">
                  <c:v>-71.785405177096067</c:v>
                </c:pt>
                <c:pt idx="4227">
                  <c:v>-73.768880219790816</c:v>
                </c:pt>
                <c:pt idx="4228">
                  <c:v>-77.261122255209628</c:v>
                </c:pt>
                <c:pt idx="4229">
                  <c:v>-84.781738835016625</c:v>
                </c:pt>
                <c:pt idx="4230">
                  <c:v>-76.130429712574809</c:v>
                </c:pt>
                <c:pt idx="4231">
                  <c:v>-73.527679100804335</c:v>
                </c:pt>
                <c:pt idx="4232">
                  <c:v>-71.98092995149031</c:v>
                </c:pt>
                <c:pt idx="4233">
                  <c:v>-70.895701151801433</c:v>
                </c:pt>
                <c:pt idx="4234">
                  <c:v>-70.071094991804173</c:v>
                </c:pt>
                <c:pt idx="4235">
                  <c:v>-69.41449371709561</c:v>
                </c:pt>
                <c:pt idx="4236">
                  <c:v>-68.875486138871167</c:v>
                </c:pt>
                <c:pt idx="4237">
                  <c:v>-68.42358164172326</c:v>
                </c:pt>
                <c:pt idx="4238">
                  <c:v>-68.038932826502474</c:v>
                </c:pt>
                <c:pt idx="4239">
                  <c:v>-67.707900395729709</c:v>
                </c:pt>
                <c:pt idx="4240">
                  <c:v>-67.420712182913917</c:v>
                </c:pt>
                <c:pt idx="4241">
                  <c:v>-67.170131532983874</c:v>
                </c:pt>
                <c:pt idx="4242">
                  <c:v>-66.950654039946926</c:v>
                </c:pt>
                <c:pt idx="4243">
                  <c:v>-66.757999497396582</c:v>
                </c:pt>
                <c:pt idx="4244">
                  <c:v>-66.588777765458602</c:v>
                </c:pt>
                <c:pt idx="4245">
                  <c:v>-66.440261697308628</c:v>
                </c:pt>
                <c:pt idx="4246">
                  <c:v>-66.310228459389762</c:v>
                </c:pt>
                <c:pt idx="4247">
                  <c:v>-66.196845954192682</c:v>
                </c:pt>
                <c:pt idx="4248">
                  <c:v>-66.098589816864035</c:v>
                </c:pt>
                <c:pt idx="4249">
                  <c:v>-66.014181643763351</c:v>
                </c:pt>
                <c:pt idx="4250">
                  <c:v>-65.942542284534468</c:v>
                </c:pt>
                <c:pt idx="4251">
                  <c:v>-65.882756028117072</c:v>
                </c:pt>
                <c:pt idx="4252">
                  <c:v>-65.834042804995505</c:v>
                </c:pt>
                <c:pt idx="4253">
                  <c:v>-65.795736382486382</c:v>
                </c:pt>
                <c:pt idx="4254">
                  <c:v>-65.767267106885527</c:v>
                </c:pt>
                <c:pt idx="4255">
                  <c:v>-65.748148143566794</c:v>
                </c:pt>
                <c:pt idx="4256">
                  <c:v>-65.737964444209126</c:v>
                </c:pt>
                <c:pt idx="4257">
                  <c:v>-65.736363868474328</c:v>
                </c:pt>
                <c:pt idx="4258">
                  <c:v>-65.74305003062652</c:v>
                </c:pt>
                <c:pt idx="4259">
                  <c:v>-65.757776546715036</c:v>
                </c:pt>
                <c:pt idx="4260">
                  <c:v>-65.780342436372422</c:v>
                </c:pt>
                <c:pt idx="4261">
                  <c:v>-65.81058849265068</c:v>
                </c:pt>
                <c:pt idx="4262">
                  <c:v>-65.848394479223828</c:v>
                </c:pt>
                <c:pt idx="4263">
                  <c:v>-65.893677050480022</c:v>
                </c:pt>
                <c:pt idx="4264">
                  <c:v>-65.946388319365724</c:v>
                </c:pt>
                <c:pt idx="4265">
                  <c:v>-66.006515022475071</c:v>
                </c:pt>
                <c:pt idx="4266">
                  <c:v>-66.074078253364405</c:v>
                </c:pt>
                <c:pt idx="4267">
                  <c:v>-66.149133754903829</c:v>
                </c:pt>
                <c:pt idx="4268">
                  <c:v>-66.231772780628901</c:v>
                </c:pt>
                <c:pt idx="4269">
                  <c:v>-66.322123554949172</c:v>
                </c:pt>
                <c:pt idx="4270">
                  <c:v>-66.420353383662871</c:v>
                </c:pt>
                <c:pt idx="4271">
                  <c:v>-66.526671490965214</c:v>
                </c:pt>
                <c:pt idx="4272">
                  <c:v>-66.641332688771953</c:v>
                </c:pt>
                <c:pt idx="4273">
                  <c:v>-66.764642020657206</c:v>
                </c:pt>
                <c:pt idx="4274">
                  <c:v>-66.896960569094816</c:v>
                </c:pt>
                <c:pt idx="4275">
                  <c:v>-67.038712674705749</c:v>
                </c:pt>
                <c:pt idx="4276">
                  <c:v>-67.190394895555301</c:v>
                </c:pt>
                <c:pt idx="4277">
                  <c:v>-67.352587140953929</c:v>
                </c:pt>
                <c:pt idx="4278">
                  <c:v>-67.525966559237531</c:v>
                </c:pt>
                <c:pt idx="4279">
                  <c:v>-67.711324959795022</c:v>
                </c:pt>
                <c:pt idx="4280">
                  <c:v>-67.909590831668908</c:v>
                </c:pt>
                <c:pt idx="4281">
                  <c:v>-68.121857424173328</c:v>
                </c:pt>
                <c:pt idx="4282">
                  <c:v>-68.349418940983455</c:v>
                </c:pt>
                <c:pt idx="4283">
                  <c:v>-68.593817767669535</c:v>
                </c:pt>
                <c:pt idx="4284">
                  <c:v>-68.856906966823757</c:v>
                </c:pt>
                <c:pt idx="4285">
                  <c:v>-69.140934310343951</c:v>
                </c:pt>
                <c:pt idx="4286">
                  <c:v>-69.448657353433674</c:v>
                </c:pt>
                <c:pt idx="4287">
                  <c:v>-69.783504349032285</c:v>
                </c:pt>
                <c:pt idx="4288">
                  <c:v>-70.149804757752719</c:v>
                </c:pt>
                <c:pt idx="4289">
                  <c:v>-70.553128849363176</c:v>
                </c:pt>
                <c:pt idx="4290">
                  <c:v>-71.000804810084318</c:v>
                </c:pt>
                <c:pt idx="4291">
                  <c:v>-71.502737741197507</c:v>
                </c:pt>
                <c:pt idx="4292">
                  <c:v>-72.072770247144746</c:v>
                </c:pt>
                <c:pt idx="4293">
                  <c:v>-72.731080709047674</c:v>
                </c:pt>
                <c:pt idx="4294">
                  <c:v>-73.5087426748007</c:v>
                </c:pt>
                <c:pt idx="4295">
                  <c:v>-74.457306889283913</c:v>
                </c:pt>
                <c:pt idx="4296">
                  <c:v>-75.671975392590525</c:v>
                </c:pt>
                <c:pt idx="4297">
                  <c:v>-77.361061024322325</c:v>
                </c:pt>
                <c:pt idx="4298">
                  <c:v>-80.152608111821223</c:v>
                </c:pt>
                <c:pt idx="4299">
                  <c:v>-90.088900261009641</c:v>
                </c:pt>
                <c:pt idx="4300">
                  <c:v>-81.160247169594754</c:v>
                </c:pt>
                <c:pt idx="4301">
                  <c:v>-77.893381544336307</c:v>
                </c:pt>
                <c:pt idx="4302">
                  <c:v>-76.060014012942446</c:v>
                </c:pt>
                <c:pt idx="4303">
                  <c:v>-74.783176564868469</c:v>
                </c:pt>
                <c:pt idx="4304">
                  <c:v>-73.805130575437317</c:v>
                </c:pt>
                <c:pt idx="4305">
                  <c:v>-73.014207341607218</c:v>
                </c:pt>
                <c:pt idx="4306">
                  <c:v>-72.35178301946894</c:v>
                </c:pt>
                <c:pt idx="4307">
                  <c:v>-71.783229250222774</c:v>
                </c:pt>
                <c:pt idx="4308">
                  <c:v>-71.286375088649805</c:v>
                </c:pt>
                <c:pt idx="4309">
                  <c:v>-70.846165663714785</c:v>
                </c:pt>
                <c:pt idx="4310">
                  <c:v>-70.451908549709131</c:v>
                </c:pt>
                <c:pt idx="4311">
                  <c:v>-70.095735475018856</c:v>
                </c:pt>
                <c:pt idx="4312">
                  <c:v>-69.771687580272854</c:v>
                </c:pt>
                <c:pt idx="4313">
                  <c:v>-69.475143532044413</c:v>
                </c:pt>
                <c:pt idx="4314">
                  <c:v>-69.202446979949215</c:v>
                </c:pt>
                <c:pt idx="4315">
                  <c:v>-68.950655380612233</c:v>
                </c:pt>
                <c:pt idx="4316">
                  <c:v>-68.717365630043417</c:v>
                </c:pt>
                <c:pt idx="4317">
                  <c:v>-68.500589936255437</c:v>
                </c:pt>
                <c:pt idx="4318">
                  <c:v>-68.29866550384223</c:v>
                </c:pt>
                <c:pt idx="4319">
                  <c:v>-68.110187547145756</c:v>
                </c:pt>
                <c:pt idx="4320">
                  <c:v>-67.933958755258487</c:v>
                </c:pt>
                <c:pt idx="4321">
                  <c:v>-67.76895058693421</c:v>
                </c:pt>
                <c:pt idx="4322">
                  <c:v>-67.614273220927075</c:v>
                </c:pt>
                <c:pt idx="4323">
                  <c:v>-67.469151938913711</c:v>
                </c:pt>
                <c:pt idx="4324">
                  <c:v>-67.332908356975864</c:v>
                </c:pt>
                <c:pt idx="4325">
                  <c:v>-67.204945358979501</c:v>
                </c:pt>
                <c:pt idx="4326">
                  <c:v>-67.084734889706411</c:v>
                </c:pt>
                <c:pt idx="4327">
                  <c:v>-66.971807981081156</c:v>
                </c:pt>
                <c:pt idx="4328">
                  <c:v>-66.865746539527976</c:v>
                </c:pt>
                <c:pt idx="4329">
                  <c:v>-66.766176535052452</c:v>
                </c:pt>
                <c:pt idx="4330">
                  <c:v>-66.67276231548577</c:v>
                </c:pt>
                <c:pt idx="4331">
                  <c:v>-66.585201831123427</c:v>
                </c:pt>
                <c:pt idx="4332">
                  <c:v>-66.503222601439319</c:v>
                </c:pt>
                <c:pt idx="4333">
                  <c:v>-66.426578290908196</c:v>
                </c:pt>
                <c:pt idx="4334">
                  <c:v>-66.355045788084041</c:v>
                </c:pt>
                <c:pt idx="4335">
                  <c:v>-66.28842270307544</c:v>
                </c:pt>
                <c:pt idx="4336">
                  <c:v>-66.226525214910708</c:v>
                </c:pt>
                <c:pt idx="4337">
                  <c:v>-66.169186213177881</c:v>
                </c:pt>
                <c:pt idx="4338">
                  <c:v>-66.116253688510596</c:v>
                </c:pt>
                <c:pt idx="4339">
                  <c:v>-66.067589334617921</c:v>
                </c:pt>
                <c:pt idx="4340">
                  <c:v>-66.023067331059011</c:v>
                </c:pt>
                <c:pt idx="4341">
                  <c:v>-65.98257328126769</c:v>
                </c:pt>
                <c:pt idx="4342">
                  <c:v>-65.946003284575625</c:v>
                </c:pt>
                <c:pt idx="4343">
                  <c:v>-65.913263124491138</c:v>
                </c:pt>
                <c:pt idx="4344">
                  <c:v>-65.88426755838006</c:v>
                </c:pt>
                <c:pt idx="4345">
                  <c:v>-65.858939696037254</c:v>
                </c:pt>
                <c:pt idx="4346">
                  <c:v>-65.837210456653224</c:v>
                </c:pt>
                <c:pt idx="4347">
                  <c:v>-65.81901809530703</c:v>
                </c:pt>
                <c:pt idx="4348">
                  <c:v>-65.80430779151196</c:v>
                </c:pt>
                <c:pt idx="4349">
                  <c:v>-65.793031293538689</c:v>
                </c:pt>
                <c:pt idx="4350">
                  <c:v>-65.785146613226232</c:v>
                </c:pt>
                <c:pt idx="4351">
                  <c:v>-65.780617766880681</c:v>
                </c:pt>
                <c:pt idx="4352">
                  <c:v>-65.779414558594596</c:v>
                </c:pt>
                <c:pt idx="4353">
                  <c:v>-65.781512403008179</c:v>
                </c:pt>
                <c:pt idx="4354">
                  <c:v>-65.786892185113842</c:v>
                </c:pt>
                <c:pt idx="4355">
                  <c:v>-65.795540155236097</c:v>
                </c:pt>
                <c:pt idx="4356">
                  <c:v>-65.807447857805514</c:v>
                </c:pt>
                <c:pt idx="4357">
                  <c:v>-65.822612093041158</c:v>
                </c:pt>
                <c:pt idx="4358">
                  <c:v>-65.841034911025076</c:v>
                </c:pt>
                <c:pt idx="4359">
                  <c:v>-65.86272363817281</c:v>
                </c:pt>
                <c:pt idx="4360">
                  <c:v>-65.887690936426836</c:v>
                </c:pt>
                <c:pt idx="4361">
                  <c:v>-65.915954896024132</c:v>
                </c:pt>
                <c:pt idx="4362">
                  <c:v>-65.947539163096906</c:v>
                </c:pt>
                <c:pt idx="4363">
                  <c:v>-65.982473103849188</c:v>
                </c:pt>
                <c:pt idx="4364">
                  <c:v>-66.020792007608378</c:v>
                </c:pt>
                <c:pt idx="4365">
                  <c:v>-66.062537331588118</c:v>
                </c:pt>
                <c:pt idx="4366">
                  <c:v>-66.107756990872275</c:v>
                </c:pt>
                <c:pt idx="4367">
                  <c:v>-66.156505697882238</c:v>
                </c:pt>
                <c:pt idx="4368">
                  <c:v>-66.20884535637289</c:v>
                </c:pt>
                <c:pt idx="4369">
                  <c:v>-66.264845516063545</c:v>
                </c:pt>
                <c:pt idx="4370">
                  <c:v>-66.324583895083606</c:v>
                </c:pt>
                <c:pt idx="4371">
                  <c:v>-66.388146978803292</c:v>
                </c:pt>
                <c:pt idx="4372">
                  <c:v>-66.455630705194025</c:v>
                </c:pt>
                <c:pt idx="4373">
                  <c:v>-66.527141248773134</c:v>
                </c:pt>
                <c:pt idx="4374">
                  <c:v>-66.602795917508502</c:v>
                </c:pt>
                <c:pt idx="4375">
                  <c:v>-66.68272417975615</c:v>
                </c:pt>
                <c:pt idx="4376">
                  <c:v>-66.767068841765933</c:v>
                </c:pt>
                <c:pt idx="4377">
                  <c:v>-66.855987400299412</c:v>
                </c:pt>
                <c:pt idx="4378">
                  <c:v>-66.949653600013264</c:v>
                </c:pt>
                <c:pt idx="4379">
                  <c:v>-67.048259231532924</c:v>
                </c:pt>
                <c:pt idx="4380">
                  <c:v>-67.152016213839843</c:v>
                </c:pt>
                <c:pt idx="4381">
                  <c:v>-67.261159014424607</c:v>
                </c:pt>
                <c:pt idx="4382">
                  <c:v>-67.375947472880213</c:v>
                </c:pt>
                <c:pt idx="4383">
                  <c:v>-67.49667010928961</c:v>
                </c:pt>
                <c:pt idx="4384">
                  <c:v>-67.62364801864949</c:v>
                </c:pt>
                <c:pt idx="4385">
                  <c:v>-67.757239478404415</c:v>
                </c:pt>
                <c:pt idx="4386">
                  <c:v>-67.897845429717862</c:v>
                </c:pt>
                <c:pt idx="4387">
                  <c:v>-68.04591603701877</c:v>
                </c:pt>
                <c:pt idx="4388">
                  <c:v>-68.201958588846338</c:v>
                </c:pt>
                <c:pt idx="4389">
                  <c:v>-68.36654708111223</c:v>
                </c:pt>
                <c:pt idx="4390">
                  <c:v>-68.540333929815077</c:v>
                </c:pt>
                <c:pt idx="4391">
                  <c:v>-68.724064405464404</c:v>
                </c:pt>
                <c:pt idx="4392">
                  <c:v>-68.918594583151275</c:v>
                </c:pt>
                <c:pt idx="4393">
                  <c:v>-69.124913886548697</c:v>
                </c:pt>
                <c:pt idx="4394">
                  <c:v>-69.34417371088243</c:v>
                </c:pt>
                <c:pt idx="4395">
                  <c:v>-69.57772420235942</c:v>
                </c:pt>
                <c:pt idx="4396">
                  <c:v>-69.827162150233221</c:v>
                </c:pt>
                <c:pt idx="4397">
                  <c:v>-70.094394278835182</c:v>
                </c:pt>
                <c:pt idx="4398">
                  <c:v>-70.381722290025095</c:v>
                </c:pt>
                <c:pt idx="4399">
                  <c:v>-70.691959289272177</c:v>
                </c:pt>
                <c:pt idx="4400">
                  <c:v>-71.028592605515811</c:v>
                </c:pt>
                <c:pt idx="4401">
                  <c:v>-71.396017122249859</c:v>
                </c:pt>
                <c:pt idx="4402">
                  <c:v>-71.799879263493438</c:v>
                </c:pt>
                <c:pt idx="4403">
                  <c:v>-72.247601264350692</c:v>
                </c:pt>
                <c:pt idx="4404">
                  <c:v>-72.749212526459701</c:v>
                </c:pt>
                <c:pt idx="4405">
                  <c:v>-73.318732891102641</c:v>
                </c:pt>
                <c:pt idx="4406">
                  <c:v>-73.976615795651014</c:v>
                </c:pt>
                <c:pt idx="4407">
                  <c:v>-74.754405239537888</c:v>
                </c:pt>
                <c:pt idx="4408">
                  <c:v>-75.704558111661967</c:v>
                </c:pt>
                <c:pt idx="4409">
                  <c:v>-76.924323834294938</c:v>
                </c:pt>
                <c:pt idx="4410">
                  <c:v>-78.627927200861706</c:v>
                </c:pt>
                <c:pt idx="4411">
                  <c:v>-81.470798122386981</c:v>
                </c:pt>
                <c:pt idx="4412">
                  <c:v>-92.652380126237261</c:v>
                </c:pt>
                <c:pt idx="4413">
                  <c:v>-82.194352248473507</c:v>
                </c:pt>
                <c:pt idx="4414">
                  <c:v>-78.996992813940338</c:v>
                </c:pt>
                <c:pt idx="4415">
                  <c:v>-77.179056738743924</c:v>
                </c:pt>
                <c:pt idx="4416">
                  <c:v>-75.904767340401236</c:v>
                </c:pt>
                <c:pt idx="4417">
                  <c:v>-74.923974682103335</c:v>
                </c:pt>
                <c:pt idx="4418">
                  <c:v>-74.12746290439361</c:v>
                </c:pt>
                <c:pt idx="4419">
                  <c:v>-73.457645159895151</c:v>
                </c:pt>
                <c:pt idx="4420">
                  <c:v>-72.880409662408454</c:v>
                </c:pt>
                <c:pt idx="4421">
                  <c:v>-72.37387353985531</c:v>
                </c:pt>
                <c:pt idx="4422">
                  <c:v>-71.923156547822316</c:v>
                </c:pt>
                <c:pt idx="4423">
                  <c:v>-71.517679186521377</c:v>
                </c:pt>
                <c:pt idx="4424">
                  <c:v>-71.149650080034675</c:v>
                </c:pt>
                <c:pt idx="4425">
                  <c:v>-70.81316497565706</c:v>
                </c:pt>
                <c:pt idx="4426">
                  <c:v>-70.503642675221997</c:v>
                </c:pt>
                <c:pt idx="4427">
                  <c:v>-70.21745716789593</c:v>
                </c:pt>
                <c:pt idx="4428">
                  <c:v>-69.951689370301708</c:v>
                </c:pt>
                <c:pt idx="4429">
                  <c:v>-69.703954643419237</c:v>
                </c:pt>
                <c:pt idx="4430">
                  <c:v>-69.472279921018696</c:v>
                </c:pt>
                <c:pt idx="4431">
                  <c:v>-69.25501425354183</c:v>
                </c:pt>
                <c:pt idx="4432">
                  <c:v>-69.050762423022505</c:v>
                </c:pt>
                <c:pt idx="4433">
                  <c:v>-68.858334838084986</c:v>
                </c:pt>
                <c:pt idx="4434">
                  <c:v>-68.676709141521457</c:v>
                </c:pt>
                <c:pt idx="4435">
                  <c:v>-68.505000391429689</c:v>
                </c:pt>
                <c:pt idx="4436">
                  <c:v>-68.342437616589834</c:v>
                </c:pt>
                <c:pt idx="4437">
                  <c:v>-68.188345178123996</c:v>
                </c:pt>
                <c:pt idx="4438">
                  <c:v>-68.042127801766014</c:v>
                </c:pt>
                <c:pt idx="4439">
                  <c:v>-67.903258446384356</c:v>
                </c:pt>
                <c:pt idx="4440">
                  <c:v>-67.771268387622229</c:v>
                </c:pt>
                <c:pt idx="4441">
                  <c:v>-67.645739048672681</c:v>
                </c:pt>
                <c:pt idx="4442">
                  <c:v>-67.526295221660718</c:v>
                </c:pt>
                <c:pt idx="4443">
                  <c:v>-67.412599405265155</c:v>
                </c:pt>
                <c:pt idx="4444">
                  <c:v>-67.304347045303516</c:v>
                </c:pt>
                <c:pt idx="4445">
                  <c:v>-67.201262511226446</c:v>
                </c:pt>
                <c:pt idx="4446">
                  <c:v>-67.103095676346427</c:v>
                </c:pt>
                <c:pt idx="4447">
                  <c:v>-67.009618996674362</c:v>
                </c:pt>
                <c:pt idx="4448">
                  <c:v>-66.920625003894557</c:v>
                </c:pt>
                <c:pt idx="4449">
                  <c:v>-66.83592414437048</c:v>
                </c:pt>
                <c:pt idx="4450">
                  <c:v>-66.755342908777621</c:v>
                </c:pt>
                <c:pt idx="4451">
                  <c:v>-66.678722207066514</c:v>
                </c:pt>
                <c:pt idx="4452">
                  <c:v>-66.605915951536133</c:v>
                </c:pt>
                <c:pt idx="4453">
                  <c:v>-66.536789817237945</c:v>
                </c:pt>
                <c:pt idx="4454">
                  <c:v>-66.471220154145882</c:v>
                </c:pt>
                <c:pt idx="4455">
                  <c:v>-66.409093029772905</c:v>
                </c:pt>
                <c:pt idx="4456">
                  <c:v>-66.350303384343974</c:v>
                </c:pt>
                <c:pt idx="4457">
                  <c:v>-66.294754283481254</c:v>
                </c:pt>
                <c:pt idx="4458">
                  <c:v>-66.24235625567718</c:v>
                </c:pt>
                <c:pt idx="4459">
                  <c:v>-66.193026703763991</c:v>
                </c:pt>
                <c:pt idx="4460">
                  <c:v>-66.146689381224789</c:v>
                </c:pt>
                <c:pt idx="4461">
                  <c:v>-66.103273925463341</c:v>
                </c:pt>
                <c:pt idx="4462">
                  <c:v>-66.062715441361846</c:v>
                </c:pt>
                <c:pt idx="4463">
                  <c:v>-66.024954129337772</c:v>
                </c:pt>
                <c:pt idx="4464">
                  <c:v>-65.989934952943585</c:v>
                </c:pt>
                <c:pt idx="4465">
                  <c:v>-65.95760734173912</c:v>
                </c:pt>
                <c:pt idx="4466">
                  <c:v>-65.927924925720887</c:v>
                </c:pt>
                <c:pt idx="4467">
                  <c:v>-65.900845298122306</c:v>
                </c:pt>
                <c:pt idx="4468">
                  <c:v>-65.876329803814059</c:v>
                </c:pt>
                <c:pt idx="4469">
                  <c:v>-65.854343350891156</c:v>
                </c:pt>
                <c:pt idx="4470">
                  <c:v>-65.834854243370955</c:v>
                </c:pt>
                <c:pt idx="4471">
                  <c:v>-65.817834033218361</c:v>
                </c:pt>
                <c:pt idx="4472">
                  <c:v>-65.803257390106012</c:v>
                </c:pt>
                <c:pt idx="4473">
                  <c:v>-65.791101987617381</c:v>
                </c:pt>
                <c:pt idx="4474">
                  <c:v>-65.781348404698946</c:v>
                </c:pt>
                <c:pt idx="4475">
                  <c:v>-65.77398004143663</c:v>
                </c:pt>
                <c:pt idx="4476">
                  <c:v>-65.768983048292398</c:v>
                </c:pt>
                <c:pt idx="4477">
                  <c:v>-65.766346268151622</c:v>
                </c:pt>
                <c:pt idx="4478">
                  <c:v>-65.766061190625862</c:v>
                </c:pt>
                <c:pt idx="4479">
                  <c:v>-65.768121918174501</c:v>
                </c:pt>
                <c:pt idx="4480">
                  <c:v>-65.772525143752617</c:v>
                </c:pt>
                <c:pt idx="4481">
                  <c:v>-65.779270139753933</c:v>
                </c:pt>
                <c:pt idx="4482">
                  <c:v>-65.788358758171029</c:v>
                </c:pt>
                <c:pt idx="4483">
                  <c:v>-65.799795441970602</c:v>
                </c:pt>
                <c:pt idx="4484">
                  <c:v>-65.813587247782479</c:v>
                </c:pt>
                <c:pt idx="4485">
                  <c:v>-65.82974388013929</c:v>
                </c:pt>
                <c:pt idx="4486">
                  <c:v>-65.848277737564956</c:v>
                </c:pt>
                <c:pt idx="4487">
                  <c:v>-65.869203970970645</c:v>
                </c:pt>
                <c:pt idx="4488">
                  <c:v>-65.89254055490062</c:v>
                </c:pt>
                <c:pt idx="4489">
                  <c:v>-65.918308372337876</c:v>
                </c:pt>
                <c:pt idx="4490">
                  <c:v>-65.946531313884776</c:v>
                </c:pt>
                <c:pt idx="4491">
                  <c:v>-65.977236392315049</c:v>
                </c:pt>
                <c:pt idx="4492">
                  <c:v>-66.010453873658577</c:v>
                </c:pt>
                <c:pt idx="4493">
                  <c:v>-66.046217426187241</c:v>
                </c:pt>
                <c:pt idx="4494">
                  <c:v>-66.084564288859212</c:v>
                </c:pt>
                <c:pt idx="4495">
                  <c:v>-66.125535461061574</c:v>
                </c:pt>
                <c:pt idx="4496">
                  <c:v>-66.16917591575772</c:v>
                </c:pt>
                <c:pt idx="4497">
                  <c:v>-66.215534838474525</c:v>
                </c:pt>
                <c:pt idx="4498">
                  <c:v>-66.264665894931539</c:v>
                </c:pt>
                <c:pt idx="4499">
                  <c:v>-66.316627530568766</c:v>
                </c:pt>
                <c:pt idx="4500">
                  <c:v>-66.371483305722734</c:v>
                </c:pt>
                <c:pt idx="4501">
                  <c:v>-66.429302270771046</c:v>
                </c:pt>
                <c:pt idx="4502">
                  <c:v>-66.490159386318354</c:v>
                </c:pt>
                <c:pt idx="4503">
                  <c:v>-66.554135994231089</c:v>
                </c:pt>
                <c:pt idx="4504">
                  <c:v>-66.621320346357862</c:v>
                </c:pt>
                <c:pt idx="4505">
                  <c:v>-66.691808198904397</c:v>
                </c:pt>
                <c:pt idx="4506">
                  <c:v>-66.765703481757456</c:v>
                </c:pt>
                <c:pt idx="4507">
                  <c:v>-66.843119053749774</c:v>
                </c:pt>
                <c:pt idx="4508">
                  <c:v>-66.924177556768882</c:v>
                </c:pt>
                <c:pt idx="4509">
                  <c:v>-67.009012384043274</c:v>
                </c:pt>
                <c:pt idx="4510">
                  <c:v>-67.09776878075165</c:v>
                </c:pt>
                <c:pt idx="4511">
                  <c:v>-67.190605098710009</c:v>
                </c:pt>
                <c:pt idx="4512">
                  <c:v>-67.287694231129848</c:v>
                </c:pt>
                <c:pt idx="4513">
                  <c:v>-67.389225258805197</c:v>
                </c:pt>
                <c:pt idx="4514">
                  <c:v>-67.495405345679856</c:v>
                </c:pt>
                <c:pt idx="4515">
                  <c:v>-67.606461929964183</c:v>
                </c:pt>
                <c:pt idx="4516">
                  <c:v>-67.722645267319677</c:v>
                </c:pt>
                <c:pt idx="4517">
                  <c:v>-67.844231395714559</c:v>
                </c:pt>
                <c:pt idx="4518">
                  <c:v>-67.971525608135266</c:v>
                </c:pt>
                <c:pt idx="4519">
                  <c:v>-68.104866540729802</c:v>
                </c:pt>
                <c:pt idx="4520">
                  <c:v>-68.244631011527133</c:v>
                </c:pt>
                <c:pt idx="4521">
                  <c:v>-68.391239780817713</c:v>
                </c:pt>
                <c:pt idx="4522">
                  <c:v>-68.545164451729306</c:v>
                </c:pt>
                <c:pt idx="4523">
                  <c:v>-68.706935792400003</c:v>
                </c:pt>
                <c:pt idx="4524">
                  <c:v>-68.877153845790758</c:v>
                </c:pt>
                <c:pt idx="4525">
                  <c:v>-69.056500308075329</c:v>
                </c:pt>
                <c:pt idx="4526">
                  <c:v>-69.245753814713837</c:v>
                </c:pt>
                <c:pt idx="4527">
                  <c:v>-69.445808993773881</c:v>
                </c:pt>
                <c:pt idx="4528">
                  <c:v>-69.65770045797025</c:v>
                </c:pt>
                <c:pt idx="4529">
                  <c:v>-69.882633355371709</c:v>
                </c:pt>
                <c:pt idx="4530">
                  <c:v>-70.122022754616992</c:v>
                </c:pt>
                <c:pt idx="4531">
                  <c:v>-70.377545118790493</c:v>
                </c:pt>
                <c:pt idx="4532">
                  <c:v>-70.651206612571656</c:v>
                </c:pt>
                <c:pt idx="4533">
                  <c:v>-70.945435312911002</c:v>
                </c:pt>
                <c:pt idx="4534">
                  <c:v>-71.263208120506491</c:v>
                </c:pt>
                <c:pt idx="4535">
                  <c:v>-71.608229326327972</c:v>
                </c:pt>
                <c:pt idx="4536">
                  <c:v>-71.98518831484509</c:v>
                </c:pt>
                <c:pt idx="4537">
                  <c:v>-72.40014261796388</c:v>
                </c:pt>
                <c:pt idx="4538">
                  <c:v>-72.861107447453989</c:v>
                </c:pt>
                <c:pt idx="4539">
                  <c:v>-73.379001580419271</c:v>
                </c:pt>
                <c:pt idx="4540">
                  <c:v>-73.96924408104789</c:v>
                </c:pt>
                <c:pt idx="4541">
                  <c:v>-74.65462628647299</c:v>
                </c:pt>
                <c:pt idx="4542">
                  <c:v>-75.470917879178188</c:v>
                </c:pt>
                <c:pt idx="4543">
                  <c:v>-76.479082040364673</c:v>
                </c:pt>
                <c:pt idx="4544">
                  <c:v>-77.796426207989271</c:v>
                </c:pt>
                <c:pt idx="4545">
                  <c:v>-79.698535695172154</c:v>
                </c:pt>
                <c:pt idx="4546">
                  <c:v>-83.164090028201258</c:v>
                </c:pt>
                <c:pt idx="4547">
                  <c:v>-89.723011263083308</c:v>
                </c:pt>
                <c:pt idx="4548">
                  <c:v>-81.577661862921005</c:v>
                </c:pt>
                <c:pt idx="4549">
                  <c:v>-78.91588720212836</c:v>
                </c:pt>
                <c:pt idx="4550">
                  <c:v>-77.279869385017278</c:v>
                </c:pt>
                <c:pt idx="4551">
                  <c:v>-76.096495834466666</c:v>
                </c:pt>
                <c:pt idx="4552">
                  <c:v>-75.169670470547246</c:v>
                </c:pt>
                <c:pt idx="4553">
                  <c:v>-74.408440946923577</c:v>
                </c:pt>
                <c:pt idx="4554">
                  <c:v>-73.763112225441944</c:v>
                </c:pt>
                <c:pt idx="4555">
                  <c:v>-73.203540818727802</c:v>
                </c:pt>
                <c:pt idx="4556">
                  <c:v>-72.710057829330609</c:v>
                </c:pt>
                <c:pt idx="4557">
                  <c:v>-72.269115902886583</c:v>
                </c:pt>
                <c:pt idx="4558">
                  <c:v>-71.870986163548508</c:v>
                </c:pt>
                <c:pt idx="4559">
                  <c:v>-71.508445739917192</c:v>
                </c:pt>
                <c:pt idx="4560">
                  <c:v>-71.175984854816065</c:v>
                </c:pt>
                <c:pt idx="4561">
                  <c:v>-70.869304672747703</c:v>
                </c:pt>
                <c:pt idx="4562">
                  <c:v>-70.584986657928141</c:v>
                </c:pt>
                <c:pt idx="4563">
                  <c:v>-70.320267620348474</c:v>
                </c:pt>
                <c:pt idx="4564">
                  <c:v>-70.072882335474333</c:v>
                </c:pt>
                <c:pt idx="4565">
                  <c:v>-69.840950754144856</c:v>
                </c:pt>
                <c:pt idx="4566">
                  <c:v>-69.62289545209407</c:v>
                </c:pt>
                <c:pt idx="4567">
                  <c:v>-69.417380083550611</c:v>
                </c:pt>
                <c:pt idx="4568">
                  <c:v>-69.223262735413144</c:v>
                </c:pt>
                <c:pt idx="4569">
                  <c:v>-69.039560052420001</c:v>
                </c:pt>
                <c:pt idx="4570">
                  <c:v>-68.865419280235386</c:v>
                </c:pt>
                <c:pt idx="4571">
                  <c:v>-68.700096217974377</c:v>
                </c:pt>
                <c:pt idx="4572">
                  <c:v>-68.542937642006819</c:v>
                </c:pt>
                <c:pt idx="4573">
                  <c:v>-68.393367155408086</c:v>
                </c:pt>
                <c:pt idx="4574">
                  <c:v>-68.250873692001193</c:v>
                </c:pt>
                <c:pt idx="4575">
                  <c:v>-68.115002099185119</c:v>
                </c:pt>
                <c:pt idx="4576">
                  <c:v>-67.985345364339494</c:v>
                </c:pt>
                <c:pt idx="4577">
                  <c:v>-67.861538152403739</c:v>
                </c:pt>
                <c:pt idx="4578">
                  <c:v>-67.743251398032655</c:v>
                </c:pt>
                <c:pt idx="4579">
                  <c:v>-67.630187752598601</c:v>
                </c:pt>
                <c:pt idx="4580">
                  <c:v>-67.522077728999037</c:v>
                </c:pt>
                <c:pt idx="4581">
                  <c:v>-67.418676419981537</c:v>
                </c:pt>
                <c:pt idx="4582">
                  <c:v>-67.319760690744459</c:v>
                </c:pt>
                <c:pt idx="4583">
                  <c:v>-67.225126766103642</c:v>
                </c:pt>
                <c:pt idx="4584">
                  <c:v>-67.134588147689712</c:v>
                </c:pt>
                <c:pt idx="4585">
                  <c:v>-67.047973808688951</c:v>
                </c:pt>
                <c:pt idx="4586">
                  <c:v>-66.965126623105675</c:v>
                </c:pt>
                <c:pt idx="4587">
                  <c:v>-66.885901994136802</c:v>
                </c:pt>
                <c:pt idx="4588">
                  <c:v>-66.810166652366561</c:v>
                </c:pt>
                <c:pt idx="4589">
                  <c:v>-66.73779759938472</c:v>
                </c:pt>
                <c:pt idx="4590">
                  <c:v>-66.668681176454356</c:v>
                </c:pt>
                <c:pt idx="4591">
                  <c:v>-66.602712241123115</c:v>
                </c:pt>
                <c:pt idx="4592">
                  <c:v>-66.539793437379984</c:v>
                </c:pt>
                <c:pt idx="4593">
                  <c:v>-66.479834547107799</c:v>
                </c:pt>
                <c:pt idx="4594">
                  <c:v>-66.42275191252908</c:v>
                </c:pt>
                <c:pt idx="4595">
                  <c:v>-66.368467920741566</c:v>
                </c:pt>
                <c:pt idx="4596">
                  <c:v>-66.316910542822086</c:v>
                </c:pt>
                <c:pt idx="4597">
                  <c:v>-66.268012921013906</c:v>
                </c:pt>
                <c:pt idx="4598">
                  <c:v>-66.221712998372325</c:v>
                </c:pt>
                <c:pt idx="4599">
                  <c:v>-66.177953186105171</c:v>
                </c:pt>
                <c:pt idx="4600">
                  <c:v>-66.136680064383185</c:v>
                </c:pt>
                <c:pt idx="4601">
                  <c:v>-66.097844113040807</c:v>
                </c:pt>
                <c:pt idx="4602">
                  <c:v>-66.061399468995333</c:v>
                </c:pt>
                <c:pt idx="4603">
                  <c:v>-66.027303707668281</c:v>
                </c:pt>
                <c:pt idx="4604">
                  <c:v>-65.995517645989537</c:v>
                </c:pt>
                <c:pt idx="4605">
                  <c:v>-65.966005164921128</c:v>
                </c:pt>
                <c:pt idx="4606">
                  <c:v>-65.938733049662687</c:v>
                </c:pt>
                <c:pt idx="4607">
                  <c:v>-65.913670845930469</c:v>
                </c:pt>
                <c:pt idx="4608">
                  <c:v>-65.890790730929666</c:v>
                </c:pt>
                <c:pt idx="4609">
                  <c:v>-65.870067397765865</c:v>
                </c:pt>
                <c:pt idx="4610">
                  <c:v>-65.851477952258449</c:v>
                </c:pt>
                <c:pt idx="4611">
                  <c:v>-65.835001821179574</c:v>
                </c:pt>
                <c:pt idx="4612">
                  <c:v>-65.820620671140773</c:v>
                </c:pt>
                <c:pt idx="4613">
                  <c:v>-65.808318337385685</c:v>
                </c:pt>
                <c:pt idx="4614">
                  <c:v>-65.798080761911351</c:v>
                </c:pt>
                <c:pt idx="4615">
                  <c:v>-65.789895940368297</c:v>
                </c:pt>
                <c:pt idx="4616">
                  <c:v>-65.783753877313572</c:v>
                </c:pt>
                <c:pt idx="4617">
                  <c:v>-65.779646549444919</c:v>
                </c:pt>
                <c:pt idx="4618">
                  <c:v>-65.777567876521246</c:v>
                </c:pt>
                <c:pt idx="4619">
                  <c:v>-65.77751369972114</c:v>
                </c:pt>
                <c:pt idx="4620">
                  <c:v>-65.779481767289937</c:v>
                </c:pt>
                <c:pt idx="4621">
                  <c:v>-65.783471727335694</c:v>
                </c:pt>
                <c:pt idx="4622">
                  <c:v>-65.789485127741159</c:v>
                </c:pt>
                <c:pt idx="4623">
                  <c:v>-65.797525423177191</c:v>
                </c:pt>
                <c:pt idx="4624">
                  <c:v>-65.807597989274313</c:v>
                </c:pt>
                <c:pt idx="4625">
                  <c:v>-65.819710144072715</c:v>
                </c:pt>
                <c:pt idx="4626">
                  <c:v>-65.833871176922599</c:v>
                </c:pt>
                <c:pt idx="4627">
                  <c:v>-65.850092385069047</c:v>
                </c:pt>
                <c:pt idx="4628">
                  <c:v>-65.868387118217157</c:v>
                </c:pt>
                <c:pt idx="4629">
                  <c:v>-65.8887708314397</c:v>
                </c:pt>
                <c:pt idx="4630">
                  <c:v>-65.911261146891533</c:v>
                </c:pt>
                <c:pt idx="4631">
                  <c:v>-65.935877924827636</c:v>
                </c:pt>
                <c:pt idx="4632">
                  <c:v>-65.962643344550187</c:v>
                </c:pt>
                <c:pt idx="4633">
                  <c:v>-65.991581995982202</c:v>
                </c:pt>
                <c:pt idx="4634">
                  <c:v>-66.022720982700832</c:v>
                </c:pt>
                <c:pt idx="4635">
                  <c:v>-66.056090037345385</c:v>
                </c:pt>
                <c:pt idx="4636">
                  <c:v>-66.09172165048588</c:v>
                </c:pt>
                <c:pt idx="4637">
                  <c:v>-66.129651214190815</c:v>
                </c:pt>
                <c:pt idx="4638">
                  <c:v>-66.169917181661887</c:v>
                </c:pt>
                <c:pt idx="4639">
                  <c:v>-66.212561244571873</c:v>
                </c:pt>
                <c:pt idx="4640">
                  <c:v>-66.257628529911912</c:v>
                </c:pt>
                <c:pt idx="4641">
                  <c:v>-66.305167818453498</c:v>
                </c:pt>
                <c:pt idx="4642">
                  <c:v>-66.35523178720554</c:v>
                </c:pt>
                <c:pt idx="4643">
                  <c:v>-66.407877278609163</c:v>
                </c:pt>
                <c:pt idx="4644">
                  <c:v>-66.46316559963347</c:v>
                </c:pt>
                <c:pt idx="4645">
                  <c:v>-66.521162854375532</c:v>
                </c:pt>
                <c:pt idx="4646">
                  <c:v>-66.581940314344152</c:v>
                </c:pt>
                <c:pt idx="4647">
                  <c:v>-66.645574831266458</c:v>
                </c:pt>
                <c:pt idx="4648">
                  <c:v>-66.712149297975543</c:v>
                </c:pt>
                <c:pt idx="4649">
                  <c:v>-66.781753163906416</c:v>
                </c:pt>
                <c:pt idx="4650">
                  <c:v>-66.854483012746712</c:v>
                </c:pt>
                <c:pt idx="4651">
                  <c:v>-66.930443211089738</c:v>
                </c:pt>
                <c:pt idx="4652">
                  <c:v>-67.009746638477679</c:v>
                </c:pt>
                <c:pt idx="4653">
                  <c:v>-67.092515511041498</c:v>
                </c:pt>
                <c:pt idx="4654">
                  <c:v>-67.178882313160841</c:v>
                </c:pt>
                <c:pt idx="4655">
                  <c:v>-67.268990854287154</c:v>
                </c:pt>
                <c:pt idx="4656">
                  <c:v>-67.362997471311232</c:v>
                </c:pt>
                <c:pt idx="4657">
                  <c:v>-67.46107240087494</c:v>
                </c:pt>
                <c:pt idx="4658">
                  <c:v>-67.563401350991242</c:v>
                </c:pt>
                <c:pt idx="4659">
                  <c:v>-67.670187307398024</c:v>
                </c:pt>
                <c:pt idx="4660">
                  <c:v>-67.781652617697745</c:v>
                </c:pt>
                <c:pt idx="4661">
                  <c:v>-67.898041405882623</c:v>
                </c:pt>
                <c:pt idx="4662">
                  <c:v>-68.019622381785609</c:v>
                </c:pt>
                <c:pt idx="4663">
                  <c:v>-68.146692125348864</c:v>
                </c:pt>
                <c:pt idx="4664">
                  <c:v>-68.279578944982845</c:v>
                </c:pt>
                <c:pt idx="4665">
                  <c:v>-68.418647434570801</c:v>
                </c:pt>
                <c:pt idx="4666">
                  <c:v>-68.564303886262564</c:v>
                </c:pt>
                <c:pt idx="4667">
                  <c:v>-68.717002759164274</c:v>
                </c:pt>
                <c:pt idx="4668">
                  <c:v>-68.877254460829093</c:v>
                </c:pt>
                <c:pt idx="4669">
                  <c:v>-69.045634774496648</c:v>
                </c:pt>
                <c:pt idx="4670">
                  <c:v>-69.222796367933114</c:v>
                </c:pt>
                <c:pt idx="4671">
                  <c:v>-69.409482960663638</c:v>
                </c:pt>
                <c:pt idx="4672">
                  <c:v>-69.606546921925968</c:v>
                </c:pt>
                <c:pt idx="4673">
                  <c:v>-69.81497134687838</c:v>
                </c:pt>
                <c:pt idx="4674">
                  <c:v>-70.035898051865971</c:v>
                </c:pt>
                <c:pt idx="4675">
                  <c:v>-70.27066350119776</c:v>
                </c:pt>
                <c:pt idx="4676">
                  <c:v>-70.520845524394346</c:v>
                </c:pt>
                <c:pt idx="4677">
                  <c:v>-70.788324962398349</c:v>
                </c:pt>
                <c:pt idx="4678">
                  <c:v>-71.075368360407666</c:v>
                </c:pt>
                <c:pt idx="4679">
                  <c:v>-71.384740965405328</c:v>
                </c:pt>
                <c:pt idx="4680">
                  <c:v>-71.719864416332285</c:v>
                </c:pt>
                <c:pt idx="4681">
                  <c:v>-72.085042174634523</c:v>
                </c:pt>
                <c:pt idx="4682">
                  <c:v>-72.485790924149413</c:v>
                </c:pt>
                <c:pt idx="4683">
                  <c:v>-72.929343977528177</c:v>
                </c:pt>
                <c:pt idx="4684">
                  <c:v>-73.425446360736657</c:v>
                </c:pt>
                <c:pt idx="4685">
                  <c:v>-73.987671279573306</c:v>
                </c:pt>
                <c:pt idx="4686">
                  <c:v>-74.635731054630782</c:v>
                </c:pt>
                <c:pt idx="4687">
                  <c:v>-75.39984715935536</c:v>
                </c:pt>
                <c:pt idx="4688">
                  <c:v>-76.329868573782974</c:v>
                </c:pt>
                <c:pt idx="4689">
                  <c:v>-77.517097083529023</c:v>
                </c:pt>
                <c:pt idx="4690">
                  <c:v>-79.158622554698781</c:v>
                </c:pt>
                <c:pt idx="4691">
                  <c:v>-81.83193057798411</c:v>
                </c:pt>
                <c:pt idx="4692">
                  <c:v>-90.097485257345213</c:v>
                </c:pt>
                <c:pt idx="4693">
                  <c:v>-83.370549254699284</c:v>
                </c:pt>
                <c:pt idx="4694">
                  <c:v>-79.923226500137446</c:v>
                </c:pt>
                <c:pt idx="4695">
                  <c:v>-78.02751890933331</c:v>
                </c:pt>
                <c:pt idx="4696">
                  <c:v>-76.713973715964769</c:v>
                </c:pt>
                <c:pt idx="4697">
                  <c:v>-75.708576934569351</c:v>
                </c:pt>
                <c:pt idx="4698">
                  <c:v>-74.894511655415684</c:v>
                </c:pt>
                <c:pt idx="4699">
                  <c:v>-74.21101654856129</c:v>
                </c:pt>
                <c:pt idx="4700">
                  <c:v>-73.622419609645377</c:v>
                </c:pt>
                <c:pt idx="4701">
                  <c:v>-73.105982023892466</c:v>
                </c:pt>
                <c:pt idx="4702">
                  <c:v>-72.646315057616476</c:v>
                </c:pt>
                <c:pt idx="4703">
                  <c:v>-72.232518303496363</c:v>
                </c:pt>
                <c:pt idx="4704">
                  <c:v>-71.856587996361583</c:v>
                </c:pt>
                <c:pt idx="4705">
                  <c:v>-71.512473807192336</c:v>
                </c:pt>
                <c:pt idx="4706">
                  <c:v>-71.195490826041038</c:v>
                </c:pt>
                <c:pt idx="4707">
                  <c:v>-70.90193740931295</c:v>
                </c:pt>
                <c:pt idx="4708">
                  <c:v>-70.62883803508052</c:v>
                </c:pt>
                <c:pt idx="4709">
                  <c:v>-70.373765095126657</c:v>
                </c:pt>
                <c:pt idx="4710">
                  <c:v>-70.134712220456905</c:v>
                </c:pt>
                <c:pt idx="4711">
                  <c:v>-69.910002231301547</c:v>
                </c:pt>
                <c:pt idx="4712">
                  <c:v>-69.698218941169671</c:v>
                </c:pt>
                <c:pt idx="4713">
                  <c:v>-69.498155761319452</c:v>
                </c:pt>
                <c:pt idx="4714">
                  <c:v>-69.308776371537164</c:v>
                </c:pt>
                <c:pt idx="4715">
                  <c:v>-69.129184209857087</c:v>
                </c:pt>
                <c:pt idx="4716">
                  <c:v>-68.958598509946526</c:v>
                </c:pt>
                <c:pt idx="4717">
                  <c:v>-68.796335269210658</c:v>
                </c:pt>
                <c:pt idx="4718">
                  <c:v>-68.641791978334197</c:v>
                </c:pt>
                <c:pt idx="4719">
                  <c:v>-68.494435254105198</c:v>
                </c:pt>
                <c:pt idx="4720">
                  <c:v>-68.353790737490769</c:v>
                </c:pt>
                <c:pt idx="4721">
                  <c:v>-68.219434776799957</c:v>
                </c:pt>
                <c:pt idx="4722">
                  <c:v>-68.090987530411226</c:v>
                </c:pt>
                <c:pt idx="4723">
                  <c:v>-67.968107208075949</c:v>
                </c:pt>
                <c:pt idx="4724">
                  <c:v>-67.850485232562164</c:v>
                </c:pt>
                <c:pt idx="4725">
                  <c:v>-67.737842150785539</c:v>
                </c:pt>
                <c:pt idx="4726">
                  <c:v>-67.629924159413122</c:v>
                </c:pt>
                <c:pt idx="4727">
                  <c:v>-67.526500137535677</c:v>
                </c:pt>
                <c:pt idx="4728">
                  <c:v>-67.427359100267651</c:v>
                </c:pt>
                <c:pt idx="4729">
                  <c:v>-67.332308003760147</c:v>
                </c:pt>
                <c:pt idx="4730">
                  <c:v>-67.241169845152797</c:v>
                </c:pt>
                <c:pt idx="4731">
                  <c:v>-67.153782011327962</c:v>
                </c:pt>
                <c:pt idx="4732">
                  <c:v>-67.06999483850781</c:v>
                </c:pt>
                <c:pt idx="4733">
                  <c:v>-66.989670351403575</c:v>
                </c:pt>
                <c:pt idx="4734">
                  <c:v>-66.912681155852141</c:v>
                </c:pt>
                <c:pt idx="4735">
                  <c:v>-66.838909463231701</c:v>
                </c:pt>
                <c:pt idx="4736">
                  <c:v>-66.768246228469309</c:v>
                </c:pt>
                <c:pt idx="4737">
                  <c:v>-66.700590386310537</c:v>
                </c:pt>
                <c:pt idx="4738">
                  <c:v>-66.635848172880571</c:v>
                </c:pt>
                <c:pt idx="4739">
                  <c:v>-66.57393252157037</c:v>
                </c:pt>
                <c:pt idx="4740">
                  <c:v>-66.514762523874239</c:v>
                </c:pt>
                <c:pt idx="4741">
                  <c:v>-66.45826294718222</c:v>
                </c:pt>
                <c:pt idx="4742">
                  <c:v>-66.404363802653705</c:v>
                </c:pt>
                <c:pt idx="4743">
                  <c:v>-66.352999957298024</c:v>
                </c:pt>
                <c:pt idx="4744">
                  <c:v>-66.304110785144573</c:v>
                </c:pt>
                <c:pt idx="4745">
                  <c:v>-66.257639853104109</c:v>
                </c:pt>
                <c:pt idx="4746">
                  <c:v>-66.213534637713522</c:v>
                </c:pt>
                <c:pt idx="4747">
                  <c:v>-66.171746269425839</c:v>
                </c:pt>
                <c:pt idx="4748">
                  <c:v>-66.132229301552755</c:v>
                </c:pt>
                <c:pt idx="4749">
                  <c:v>-66.094941501329501</c:v>
                </c:pt>
                <c:pt idx="4750">
                  <c:v>-66.059843660903041</c:v>
                </c:pt>
                <c:pt idx="4751">
                  <c:v>-66.026899426275435</c:v>
                </c:pt>
                <c:pt idx="4752">
                  <c:v>-65.996075142525711</c:v>
                </c:pt>
                <c:pt idx="4753">
                  <c:v>-65.967339713797116</c:v>
                </c:pt>
                <c:pt idx="4754">
                  <c:v>-65.940664476738547</c:v>
                </c:pt>
                <c:pt idx="4755">
                  <c:v>-65.916023086238454</c:v>
                </c:pt>
                <c:pt idx="4756">
                  <c:v>-65.893391412439783</c:v>
                </c:pt>
                <c:pt idx="4757">
                  <c:v>-65.872747448118446</c:v>
                </c:pt>
                <c:pt idx="4758">
                  <c:v>-65.854071225659027</c:v>
                </c:pt>
                <c:pt idx="4759">
                  <c:v>-65.837344742919342</c:v>
                </c:pt>
                <c:pt idx="4760">
                  <c:v>-65.822551897377537</c:v>
                </c:pt>
                <c:pt idx="4761">
                  <c:v>-65.809678428047818</c:v>
                </c:pt>
                <c:pt idx="4762">
                  <c:v>-65.798711864677855</c:v>
                </c:pt>
                <c:pt idx="4763">
                  <c:v>-65.789641483865495</c:v>
                </c:pt>
                <c:pt idx="4764">
                  <c:v>-65.782458271730661</c:v>
                </c:pt>
                <c:pt idx="4765">
                  <c:v>-65.777154892872133</c:v>
                </c:pt>
                <c:pt idx="4766">
                  <c:v>-65.77372566537727</c:v>
                </c:pt>
                <c:pt idx="4767">
                  <c:v>-65.772166541694844</c:v>
                </c:pt>
                <c:pt idx="4768">
                  <c:v>-65.772475095219377</c:v>
                </c:pt>
                <c:pt idx="4769">
                  <c:v>-65.774650512517397</c:v>
                </c:pt>
                <c:pt idx="4770">
                  <c:v>-65.778693591105394</c:v>
                </c:pt>
                <c:pt idx="4771">
                  <c:v>-65.784606742784007</c:v>
                </c:pt>
                <c:pt idx="4772">
                  <c:v>-65.792394002550907</c:v>
                </c:pt>
                <c:pt idx="4773">
                  <c:v>-65.802061043147717</c:v>
                </c:pt>
                <c:pt idx="4774">
                  <c:v>-65.8136151953656</c:v>
                </c:pt>
                <c:pt idx="4775">
                  <c:v>-65.827065474238481</c:v>
                </c:pt>
                <c:pt idx="4776">
                  <c:v>-65.842422611348965</c:v>
                </c:pt>
                <c:pt idx="4777">
                  <c:v>-65.859699093453344</c:v>
                </c:pt>
                <c:pt idx="4778">
                  <c:v>-65.878909207759818</c:v>
                </c:pt>
                <c:pt idx="4779">
                  <c:v>-65.900069094178789</c:v>
                </c:pt>
                <c:pt idx="4780">
                  <c:v>-65.923196804970857</c:v>
                </c:pt>
                <c:pt idx="4781">
                  <c:v>-65.948312372253</c:v>
                </c:pt>
                <c:pt idx="4782">
                  <c:v>-65.975437883932855</c:v>
                </c:pt>
                <c:pt idx="4783">
                  <c:v>-66.004597568653026</c:v>
                </c:pt>
                <c:pt idx="4784">
                  <c:v>-66.035817890516611</c:v>
                </c:pt>
                <c:pt idx="4785">
                  <c:v>-66.069127654341969</c:v>
                </c:pt>
                <c:pt idx="4786">
                  <c:v>-66.104558122425658</c:v>
                </c:pt>
                <c:pt idx="4787">
                  <c:v>-66.142143143829401</c:v>
                </c:pt>
                <c:pt idx="4788">
                  <c:v>-66.18191929739163</c:v>
                </c:pt>
                <c:pt idx="4789">
                  <c:v>-66.223926049821543</c:v>
                </c:pt>
                <c:pt idx="4790">
                  <c:v>-66.268205930418262</c:v>
                </c:pt>
                <c:pt idx="4791">
                  <c:v>-66.314804724149823</c:v>
                </c:pt>
                <c:pt idx="4792">
                  <c:v>-66.363771685105746</c:v>
                </c:pt>
                <c:pt idx="4793">
                  <c:v>-66.415159772602863</c:v>
                </c:pt>
                <c:pt idx="4794">
                  <c:v>-66.469025912538285</c:v>
                </c:pt>
                <c:pt idx="4795">
                  <c:v>-66.525431286975731</c:v>
                </c:pt>
                <c:pt idx="4796">
                  <c:v>-66.584441655397455</c:v>
                </c:pt>
                <c:pt idx="4797">
                  <c:v>-66.646127711551472</c:v>
                </c:pt>
                <c:pt idx="4798">
                  <c:v>-66.71056548045982</c:v>
                </c:pt>
                <c:pt idx="4799">
                  <c:v>-66.777836760807503</c:v>
                </c:pt>
                <c:pt idx="4800">
                  <c:v>-66.848029618864516</c:v>
                </c:pt>
                <c:pt idx="4801">
                  <c:v>-66.921238940969204</c:v>
                </c:pt>
                <c:pt idx="4802">
                  <c:v>-66.997567052906589</c:v>
                </c:pt>
                <c:pt idx="4803">
                  <c:v>-67.077124415842121</c:v>
                </c:pt>
                <c:pt idx="4804">
                  <c:v>-67.160030410204413</c:v>
                </c:pt>
                <c:pt idx="4805">
                  <c:v>-67.246414220960872</c:v>
                </c:pt>
                <c:pt idx="4806">
                  <c:v>-67.336415840186589</c:v>
                </c:pt>
                <c:pt idx="4807">
                  <c:v>-67.430187205819138</c:v>
                </c:pt>
                <c:pt idx="4808">
                  <c:v>-67.527893499217114</c:v>
                </c:pt>
                <c:pt idx="4809">
                  <c:v>-67.629714628594328</c:v>
                </c:pt>
                <c:pt idx="4810">
                  <c:v>-67.735846930968478</c:v>
                </c:pt>
                <c:pt idx="4811">
                  <c:v>-67.846505132243166</c:v>
                </c:pt>
                <c:pt idx="4812">
                  <c:v>-67.961924613588522</c:v>
                </c:pt>
                <c:pt idx="4813">
                  <c:v>-68.082364043202745</c:v>
                </c:pt>
                <c:pt idx="4814">
                  <c:v>-68.208108446244822</c:v>
                </c:pt>
                <c:pt idx="4815">
                  <c:v>-68.339472803317861</c:v>
                </c:pt>
                <c:pt idx="4816">
                  <c:v>-68.476806290303188</c:v>
                </c:pt>
                <c:pt idx="4817">
                  <c:v>-68.620497301600267</c:v>
                </c:pt>
                <c:pt idx="4818">
                  <c:v>-68.770979436895075</c:v>
                </c:pt>
                <c:pt idx="4819">
                  <c:v>-68.928738681895666</c:v>
                </c:pt>
                <c:pt idx="4820">
                  <c:v>-69.094322080384984</c:v>
                </c:pt>
                <c:pt idx="4821">
                  <c:v>-69.268348285243405</c:v>
                </c:pt>
                <c:pt idx="4822">
                  <c:v>-69.451520498824721</c:v>
                </c:pt>
                <c:pt idx="4823">
                  <c:v>-69.644642482742071</c:v>
                </c:pt>
                <c:pt idx="4824">
                  <c:v>-69.848638554088879</c:v>
                </c:pt>
                <c:pt idx="4825">
                  <c:v>-70.064578821690986</c:v>
                </c:pt>
                <c:pt idx="4826">
                  <c:v>-70.293711401392585</c:v>
                </c:pt>
                <c:pt idx="4827">
                  <c:v>-70.537504062489361</c:v>
                </c:pt>
                <c:pt idx="4828">
                  <c:v>-70.797698825293963</c:v>
                </c:pt>
                <c:pt idx="4829">
                  <c:v>-71.076384664873004</c:v>
                </c:pt>
                <c:pt idx="4830">
                  <c:v>-71.376096041244708</c:v>
                </c:pt>
                <c:pt idx="4831">
                  <c:v>-71.699949112301454</c:v>
                </c:pt>
                <c:pt idx="4832">
                  <c:v>-72.051834366225535</c:v>
                </c:pt>
                <c:pt idx="4833">
                  <c:v>-72.436696269008124</c:v>
                </c:pt>
                <c:pt idx="4834">
                  <c:v>-72.860951820543278</c:v>
                </c:pt>
                <c:pt idx="4835">
                  <c:v>-73.333140043237307</c:v>
                </c:pt>
                <c:pt idx="4836">
                  <c:v>-73.864974480135345</c:v>
                </c:pt>
                <c:pt idx="4837">
                  <c:v>-74.473141862239402</c:v>
                </c:pt>
                <c:pt idx="4838">
                  <c:v>-75.182588260524867</c:v>
                </c:pt>
                <c:pt idx="4839">
                  <c:v>-76.033067037314595</c:v>
                </c:pt>
                <c:pt idx="4840">
                  <c:v>-77.093819822148689</c:v>
                </c:pt>
                <c:pt idx="4841">
                  <c:v>-78.50265788697493</c:v>
                </c:pt>
                <c:pt idx="4842">
                  <c:v>-80.603725690084389</c:v>
                </c:pt>
                <c:pt idx="4843">
                  <c:v>-84.834931098977492</c:v>
                </c:pt>
                <c:pt idx="4844">
                  <c:v>-86.709794597247253</c:v>
                </c:pt>
                <c:pt idx="4845">
                  <c:v>-81.220900992985037</c:v>
                </c:pt>
                <c:pt idx="4846">
                  <c:v>-78.87342042694398</c:v>
                </c:pt>
                <c:pt idx="4847">
                  <c:v>-77.359486016121252</c:v>
                </c:pt>
                <c:pt idx="4848">
                  <c:v>-76.240616656755606</c:v>
                </c:pt>
                <c:pt idx="4849">
                  <c:v>-75.353355014789642</c:v>
                </c:pt>
                <c:pt idx="4850">
                  <c:v>-74.618606616597958</c:v>
                </c:pt>
                <c:pt idx="4851">
                  <c:v>-73.992022384466352</c:v>
                </c:pt>
                <c:pt idx="4852">
                  <c:v>-73.446223731614637</c:v>
                </c:pt>
                <c:pt idx="4853">
                  <c:v>-72.963115670893785</c:v>
                </c:pt>
                <c:pt idx="4854">
                  <c:v>-72.530112780871377</c:v>
                </c:pt>
                <c:pt idx="4855">
                  <c:v>-72.138107276331951</c:v>
                </c:pt>
                <c:pt idx="4856">
                  <c:v>-71.780295239694127</c:v>
                </c:pt>
                <c:pt idx="4857">
                  <c:v>-71.451459770152127</c:v>
                </c:pt>
                <c:pt idx="4858">
                  <c:v>-71.147512943772242</c:v>
                </c:pt>
                <c:pt idx="4859">
                  <c:v>-70.865191968179332</c:v>
                </c:pt>
                <c:pt idx="4860">
                  <c:v>-70.601851152468683</c:v>
                </c:pt>
                <c:pt idx="4861">
                  <c:v>-70.355315576239519</c:v>
                </c:pt>
                <c:pt idx="4862">
                  <c:v>-70.123775723056696</c:v>
                </c:pt>
                <c:pt idx="4863">
                  <c:v>-69.905710043868069</c:v>
                </c:pt>
                <c:pt idx="4864">
                  <c:v>-69.699827011808736</c:v>
                </c:pt>
                <c:pt idx="4865">
                  <c:v>-69.505021062303143</c:v>
                </c:pt>
                <c:pt idx="4866">
                  <c:v>-69.320338607783839</c:v>
                </c:pt>
                <c:pt idx="4867">
                  <c:v>-69.144951483268358</c:v>
                </c:pt>
                <c:pt idx="4868">
                  <c:v>-68.978135954688099</c:v>
                </c:pt>
                <c:pt idx="4869">
                  <c:v>-68.819255947716456</c:v>
                </c:pt>
                <c:pt idx="4870">
                  <c:v>-68.667749518303438</c:v>
                </c:pt>
                <c:pt idx="4871">
                  <c:v>-68.523117840969306</c:v>
                </c:pt>
                <c:pt idx="4872">
                  <c:v>-68.384916172897448</c:v>
                </c:pt>
                <c:pt idx="4873">
                  <c:v>-68.252746383255541</c:v>
                </c:pt>
                <c:pt idx="4874">
                  <c:v>-68.126250733353871</c:v>
                </c:pt>
                <c:pt idx="4875">
                  <c:v>-68.005106664605094</c:v>
                </c:pt>
                <c:pt idx="4876">
                  <c:v>-67.88902240461573</c:v>
                </c:pt>
                <c:pt idx="4877">
                  <c:v>-67.777733242068535</c:v>
                </c:pt>
                <c:pt idx="4878">
                  <c:v>-67.670998352040769</c:v>
                </c:pt>
                <c:pt idx="4879">
                  <c:v>-67.568598077043433</c:v>
                </c:pt>
                <c:pt idx="4880">
                  <c:v>-67.47033158762504</c:v>
                </c:pt>
                <c:pt idx="4881">
                  <c:v>-67.376014860810443</c:v>
                </c:pt>
                <c:pt idx="4882">
                  <c:v>-67.285478926078099</c:v>
                </c:pt>
                <c:pt idx="4883">
                  <c:v>-67.198568337600022</c:v>
                </c:pt>
                <c:pt idx="4884">
                  <c:v>-67.115139838763454</c:v>
                </c:pt>
                <c:pt idx="4885">
                  <c:v>-67.035061190788468</c:v>
                </c:pt>
                <c:pt idx="4886">
                  <c:v>-66.958210141962212</c:v>
                </c:pt>
                <c:pt idx="4887">
                  <c:v>-66.884473517867463</c:v>
                </c:pt>
                <c:pt idx="4888">
                  <c:v>-66.813746416102703</c:v>
                </c:pt>
                <c:pt idx="4889">
                  <c:v>-66.745931491580976</c:v>
                </c:pt>
                <c:pt idx="4890">
                  <c:v>-66.680938320587217</c:v>
                </c:pt>
                <c:pt idx="4891">
                  <c:v>-66.618682833588736</c:v>
                </c:pt>
                <c:pt idx="4892">
                  <c:v>-66.55908680823751</c:v>
                </c:pt>
                <c:pt idx="4893">
                  <c:v>-66.502077415190954</c:v>
                </c:pt>
                <c:pt idx="4894">
                  <c:v>-66.447586810524442</c:v>
                </c:pt>
                <c:pt idx="4895">
                  <c:v>-66.395551769227396</c:v>
                </c:pt>
                <c:pt idx="4896">
                  <c:v>-66.345913355155247</c:v>
                </c:pt>
                <c:pt idx="4897">
                  <c:v>-66.298616623323781</c:v>
                </c:pt>
                <c:pt idx="4898">
                  <c:v>-66.253610351046348</c:v>
                </c:pt>
                <c:pt idx="4899">
                  <c:v>-66.210846794798201</c:v>
                </c:pt>
                <c:pt idx="4900">
                  <c:v>-66.170281470165065</c:v>
                </c:pt>
                <c:pt idx="4901">
                  <c:v>-66.131872952476542</c:v>
                </c:pt>
                <c:pt idx="4902">
                  <c:v>-66.095582696092691</c:v>
                </c:pt>
                <c:pt idx="4903">
                  <c:v>-66.061374870529704</c:v>
                </c:pt>
                <c:pt idx="4904">
                  <c:v>-66.02921621181784</c:v>
                </c:pt>
                <c:pt idx="4905">
                  <c:v>-65.999075887699433</c:v>
                </c:pt>
                <c:pt idx="4906">
                  <c:v>-65.970925375424812</c:v>
                </c:pt>
                <c:pt idx="4907">
                  <c:v>-65.944738351066434</c:v>
                </c:pt>
                <c:pt idx="4908">
                  <c:v>-65.920490589362601</c:v>
                </c:pt>
                <c:pt idx="4909">
                  <c:v>-65.898159873269549</c:v>
                </c:pt>
                <c:pt idx="4910">
                  <c:v>-65.877725912448227</c:v>
                </c:pt>
                <c:pt idx="4911">
                  <c:v>-65.859170270036074</c:v>
                </c:pt>
                <c:pt idx="4912">
                  <c:v>-65.84247629711453</c:v>
                </c:pt>
                <c:pt idx="4913">
                  <c:v>-65.827629074369909</c:v>
                </c:pt>
                <c:pt idx="4914">
                  <c:v>-65.814615360480758</c:v>
                </c:pt>
                <c:pt idx="4915">
                  <c:v>-65.803423546876076</c:v>
                </c:pt>
                <c:pt idx="4916">
                  <c:v>-65.794043618484721</c:v>
                </c:pt>
                <c:pt idx="4917">
                  <c:v>-65.786467120221573</c:v>
                </c:pt>
                <c:pt idx="4918">
                  <c:v>-65.780687128964786</c:v>
                </c:pt>
                <c:pt idx="4919">
                  <c:v>-65.776698230797066</c:v>
                </c:pt>
                <c:pt idx="4920">
                  <c:v>-65.774496503376255</c:v>
                </c:pt>
                <c:pt idx="4921">
                  <c:v>-65.774079503302133</c:v>
                </c:pt>
                <c:pt idx="4922">
                  <c:v>-65.775446258385102</c:v>
                </c:pt>
                <c:pt idx="4923">
                  <c:v>-65.778597264771207</c:v>
                </c:pt>
                <c:pt idx="4924">
                  <c:v>-65.783534488888051</c:v>
                </c:pt>
                <c:pt idx="4925">
                  <c:v>-65.790261374258847</c:v>
                </c:pt>
                <c:pt idx="4926">
                  <c:v>-65.798782853184022</c:v>
                </c:pt>
                <c:pt idx="4927">
                  <c:v>-65.809105363417927</c:v>
                </c:pt>
                <c:pt idx="4928">
                  <c:v>-65.821236869932889</c:v>
                </c:pt>
                <c:pt idx="4929">
                  <c:v>-65.835186891929908</c:v>
                </c:pt>
                <c:pt idx="4930">
                  <c:v>-65.850966535297616</c:v>
                </c:pt>
                <c:pt idx="4931">
                  <c:v>-65.868588530751026</c:v>
                </c:pt>
                <c:pt idx="4932">
                  <c:v>-65.88806727791308</c:v>
                </c:pt>
                <c:pt idx="4933">
                  <c:v>-65.909418895705045</c:v>
                </c:pt>
                <c:pt idx="4934">
                  <c:v>-65.932661279382842</c:v>
                </c:pt>
                <c:pt idx="4935">
                  <c:v>-65.957814164682304</c:v>
                </c:pt>
                <c:pt idx="4936">
                  <c:v>-65.98489919956711</c:v>
                </c:pt>
                <c:pt idx="4937">
                  <c:v>-66.013940024132992</c:v>
                </c:pt>
                <c:pt idx="4938">
                  <c:v>-66.044962359356489</c:v>
                </c:pt>
                <c:pt idx="4939">
                  <c:v>-66.077994105357192</c:v>
                </c:pt>
                <c:pt idx="4940">
                  <c:v>-66.113065450075283</c:v>
                </c:pt>
                <c:pt idx="4941">
                  <c:v>-66.150208989257663</c:v>
                </c:pt>
                <c:pt idx="4942">
                  <c:v>-66.189459858838418</c:v>
                </c:pt>
                <c:pt idx="4943">
                  <c:v>-66.230855880921879</c:v>
                </c:pt>
                <c:pt idx="4944">
                  <c:v>-66.274437724737638</c:v>
                </c:pt>
                <c:pt idx="4945">
                  <c:v>-66.320249084122025</c:v>
                </c:pt>
                <c:pt idx="4946">
                  <c:v>-66.368336873309332</c:v>
                </c:pt>
                <c:pt idx="4947">
                  <c:v>-66.418751443020398</c:v>
                </c:pt>
                <c:pt idx="4948">
                  <c:v>-66.471546819170072</c:v>
                </c:pt>
                <c:pt idx="4949">
                  <c:v>-66.526780966805291</c:v>
                </c:pt>
                <c:pt idx="4950">
                  <c:v>-66.584516082282136</c:v>
                </c:pt>
                <c:pt idx="4951">
                  <c:v>-66.644818917124141</c:v>
                </c:pt>
                <c:pt idx="4952">
                  <c:v>-66.707761137525779</c:v>
                </c:pt>
                <c:pt idx="4953">
                  <c:v>-66.773419724088313</c:v>
                </c:pt>
                <c:pt idx="4954">
                  <c:v>-66.841877417043619</c:v>
                </c:pt>
                <c:pt idx="4955">
                  <c:v>-66.913223213137073</c:v>
                </c:pt>
                <c:pt idx="4956">
                  <c:v>-66.98755292126063</c:v>
                </c:pt>
                <c:pt idx="4957">
                  <c:v>-67.064969785192616</c:v>
                </c:pt>
                <c:pt idx="4958">
                  <c:v>-67.14558518316656</c:v>
                </c:pt>
                <c:pt idx="4959">
                  <c:v>-67.229519415730223</c:v>
                </c:pt>
                <c:pt idx="4960">
                  <c:v>-67.316902595402524</c:v>
                </c:pt>
                <c:pt idx="4961">
                  <c:v>-67.407875654128219</c:v>
                </c:pt>
                <c:pt idx="4962">
                  <c:v>-67.502591487521258</c:v>
                </c:pt>
                <c:pt idx="4963">
                  <c:v>-67.601216258661324</c:v>
                </c:pt>
                <c:pt idx="4964">
                  <c:v>-67.703930888647804</c:v>
                </c:pt>
                <c:pt idx="4965">
                  <c:v>-67.810932766799269</c:v>
                </c:pt>
                <c:pt idx="4966">
                  <c:v>-67.922437720290716</c:v>
                </c:pt>
                <c:pt idx="4967">
                  <c:v>-68.038682291792696</c:v>
                </c:pt>
                <c:pt idx="4968">
                  <c:v>-68.15992638448374</c:v>
                </c:pt>
                <c:pt idx="4969">
                  <c:v>-68.286456347822536</c:v>
                </c:pt>
                <c:pt idx="4970">
                  <c:v>-68.41858859499105</c:v>
                </c:pt>
                <c:pt idx="4971">
                  <c:v>-68.556673865700418</c:v>
                </c:pt>
                <c:pt idx="4972">
                  <c:v>-68.701102277420446</c:v>
                </c:pt>
                <c:pt idx="4973">
                  <c:v>-68.852309346581521</c:v>
                </c:pt>
                <c:pt idx="4974">
                  <c:v>-69.010783211963187</c:v>
                </c:pt>
                <c:pt idx="4975">
                  <c:v>-69.177073360177346</c:v>
                </c:pt>
                <c:pt idx="4976">
                  <c:v>-69.351801244108245</c:v>
                </c:pt>
                <c:pt idx="4977">
                  <c:v>-69.535673309350116</c:v>
                </c:pt>
                <c:pt idx="4978">
                  <c:v>-69.729497115007547</c:v>
                </c:pt>
                <c:pt idx="4979">
                  <c:v>-69.934201474768599</c:v>
                </c:pt>
                <c:pt idx="4980">
                  <c:v>-70.150861884639568</c:v>
                </c:pt>
                <c:pt idx="4981">
                  <c:v>-70.380732994957782</c:v>
                </c:pt>
                <c:pt idx="4982">
                  <c:v>-70.625290606163716</c:v>
                </c:pt>
                <c:pt idx="4983">
                  <c:v>-70.88628675009619</c:v>
                </c:pt>
                <c:pt idx="4984">
                  <c:v>-71.165823076267174</c:v>
                </c:pt>
                <c:pt idx="4985">
                  <c:v>-71.466450365718259</c:v>
                </c:pt>
                <c:pt idx="4986">
                  <c:v>-71.791306196328293</c:v>
                </c:pt>
                <c:pt idx="4987">
                  <c:v>-72.144309779244935</c:v>
                </c:pt>
                <c:pt idx="4988">
                  <c:v>-72.530445059083092</c:v>
                </c:pt>
                <c:pt idx="4989">
                  <c:v>-72.956184882522081</c:v>
                </c:pt>
                <c:pt idx="4990">
                  <c:v>-73.430150019423095</c:v>
                </c:pt>
                <c:pt idx="4991">
                  <c:v>-73.96417872846628</c:v>
                </c:pt>
                <c:pt idx="4992">
                  <c:v>-74.575158030479997</c:v>
                </c:pt>
                <c:pt idx="4993">
                  <c:v>-75.288377461309523</c:v>
                </c:pt>
                <c:pt idx="4994">
                  <c:v>-76.144232984228381</c:v>
                </c:pt>
                <c:pt idx="4995">
                  <c:v>-77.213324560829165</c:v>
                </c:pt>
                <c:pt idx="4996">
                  <c:v>-78.636919086999725</c:v>
                </c:pt>
                <c:pt idx="4997">
                  <c:v>-80.771308029478888</c:v>
                </c:pt>
                <c:pt idx="4998">
                  <c:v>-85.148873752198256</c:v>
                </c:pt>
                <c:pt idx="4999">
                  <c:v>-86.455020531917768</c:v>
                </c:pt>
                <c:pt idx="5000">
                  <c:v>-81.204279514420321</c:v>
                </c:pt>
                <c:pt idx="5001">
                  <c:v>-78.897144287182641</c:v>
                </c:pt>
                <c:pt idx="5002">
                  <c:v>-77.399792645142512</c:v>
                </c:pt>
                <c:pt idx="5003">
                  <c:v>-76.289896594310207</c:v>
                </c:pt>
                <c:pt idx="5004">
                  <c:v>-75.408207510061573</c:v>
                </c:pt>
                <c:pt idx="5005">
                  <c:v>-74.677213108756632</c:v>
                </c:pt>
                <c:pt idx="5006">
                  <c:v>-74.053292392181277</c:v>
                </c:pt>
                <c:pt idx="5007">
                  <c:v>-73.509448565119882</c:v>
                </c:pt>
                <c:pt idx="5008">
                  <c:v>-73.027806150206075</c:v>
                </c:pt>
                <c:pt idx="5009">
                  <c:v>-72.595914899513133</c:v>
                </c:pt>
                <c:pt idx="5010">
                  <c:v>-72.204754820616955</c:v>
                </c:pt>
                <c:pt idx="5011">
                  <c:v>-71.847581495560476</c:v>
                </c:pt>
                <c:pt idx="5012">
                  <c:v>-71.519219776934136</c:v>
                </c:pt>
                <c:pt idx="5013">
                  <c:v>-71.215611903194628</c:v>
                </c:pt>
                <c:pt idx="5014">
                  <c:v>-70.933517411933821</c:v>
                </c:pt>
                <c:pt idx="5015">
                  <c:v>-70.670307494047762</c:v>
                </c:pt>
                <c:pt idx="5016">
                  <c:v>-70.423820225271427</c:v>
                </c:pt>
                <c:pt idx="5017">
                  <c:v>-70.192256252896385</c:v>
                </c:pt>
                <c:pt idx="5018">
                  <c:v>-69.974102086811939</c:v>
                </c:pt>
                <c:pt idx="5019">
                  <c:v>-69.76807266799031</c:v>
                </c:pt>
                <c:pt idx="5020">
                  <c:v>-69.573067678305136</c:v>
                </c:pt>
                <c:pt idx="5021">
                  <c:v>-69.38813782589277</c:v>
                </c:pt>
                <c:pt idx="5022">
                  <c:v>-69.212458492022677</c:v>
                </c:pt>
                <c:pt idx="5023">
                  <c:v>-69.045308891141104</c:v>
                </c:pt>
                <c:pt idx="5024">
                  <c:v>-68.886055415635695</c:v>
                </c:pt>
                <c:pt idx="5025">
                  <c:v>-68.734138195820364</c:v>
                </c:pt>
                <c:pt idx="5026">
                  <c:v>-68.589060158138452</c:v>
                </c:pt>
                <c:pt idx="5027">
                  <c:v>-68.450378044307499</c:v>
                </c:pt>
                <c:pt idx="5028">
                  <c:v>-68.317694984438319</c:v>
                </c:pt>
                <c:pt idx="5029">
                  <c:v>-68.190654312283584</c:v>
                </c:pt>
                <c:pt idx="5030">
                  <c:v>-68.068934381541268</c:v>
                </c:pt>
                <c:pt idx="5031">
                  <c:v>-67.952244194977794</c:v>
                </c:pt>
                <c:pt idx="5032">
                  <c:v>-67.840319698176842</c:v>
                </c:pt>
                <c:pt idx="5033">
                  <c:v>-67.732920620336728</c:v>
                </c:pt>
                <c:pt idx="5034">
                  <c:v>-67.62982776814691</c:v>
                </c:pt>
                <c:pt idx="5035">
                  <c:v>-67.530840697008941</c:v>
                </c:pt>
                <c:pt idx="5036">
                  <c:v>-67.435775698368786</c:v>
                </c:pt>
                <c:pt idx="5037">
                  <c:v>-67.344464053086398</c:v>
                </c:pt>
                <c:pt idx="5038">
                  <c:v>-67.256750509905459</c:v>
                </c:pt>
                <c:pt idx="5039">
                  <c:v>-67.172491955195483</c:v>
                </c:pt>
                <c:pt idx="5040">
                  <c:v>-67.091556245939728</c:v>
                </c:pt>
                <c:pt idx="5041">
                  <c:v>-67.013821182669659</c:v>
                </c:pt>
                <c:pt idx="5042">
                  <c:v>-66.939173602782461</c:v>
                </c:pt>
                <c:pt idx="5043">
                  <c:v>-66.867508577848668</c:v>
                </c:pt>
                <c:pt idx="5044">
                  <c:v>-66.798728701064448</c:v>
                </c:pt>
                <c:pt idx="5045">
                  <c:v>-66.732743453089995</c:v>
                </c:pt>
                <c:pt idx="5046">
                  <c:v>-66.669468636323785</c:v>
                </c:pt>
                <c:pt idx="5047">
                  <c:v>-66.608825869064688</c:v>
                </c:pt>
                <c:pt idx="5048">
                  <c:v>-66.550742132271836</c:v>
                </c:pt>
                <c:pt idx="5049">
                  <c:v>-66.495149362657443</c:v>
                </c:pt>
                <c:pt idx="5050">
                  <c:v>-66.441984086692699</c:v>
                </c:pt>
                <c:pt idx="5051">
                  <c:v>-66.391187090864335</c:v>
                </c:pt>
                <c:pt idx="5052">
                  <c:v>-66.342703124134502</c:v>
                </c:pt>
                <c:pt idx="5053">
                  <c:v>-66.296480629043373</c:v>
                </c:pt>
                <c:pt idx="5054">
                  <c:v>-66.252471498459812</c:v>
                </c:pt>
                <c:pt idx="5055">
                  <c:v>-66.210630855204002</c:v>
                </c:pt>
                <c:pt idx="5056">
                  <c:v>-66.17091685229002</c:v>
                </c:pt>
                <c:pt idx="5057">
                  <c:v>-66.133290491655885</c:v>
                </c:pt>
                <c:pt idx="5058">
                  <c:v>-66.097715459618883</c:v>
                </c:pt>
                <c:pt idx="5059">
                  <c:v>-66.064157977441312</c:v>
                </c:pt>
                <c:pt idx="5060">
                  <c:v>-66.032586665612328</c:v>
                </c:pt>
                <c:pt idx="5061">
                  <c:v>-66.002972420612139</c:v>
                </c:pt>
                <c:pt idx="5062">
                  <c:v>-65.975288303045915</c:v>
                </c:pt>
                <c:pt idx="5063">
                  <c:v>-65.949509436207592</c:v>
                </c:pt>
                <c:pt idx="5064">
                  <c:v>-65.925612914193621</c:v>
                </c:pt>
                <c:pt idx="5065">
                  <c:v>-65.903577718824238</c:v>
                </c:pt>
                <c:pt idx="5066">
                  <c:v>-65.883384644703114</c:v>
                </c:pt>
                <c:pt idx="5067">
                  <c:v>-65.865016231817791</c:v>
                </c:pt>
                <c:pt idx="5068">
                  <c:v>-65.848456705168402</c:v>
                </c:pt>
                <c:pt idx="5069">
                  <c:v>-65.833691920958117</c:v>
                </c:pt>
                <c:pt idx="5070">
                  <c:v>-65.820709318962429</c:v>
                </c:pt>
                <c:pt idx="5071">
                  <c:v>-65.809497880696355</c:v>
                </c:pt>
                <c:pt idx="5072">
                  <c:v>-65.80004809311923</c:v>
                </c:pt>
                <c:pt idx="5073">
                  <c:v>-65.792351917578259</c:v>
                </c:pt>
                <c:pt idx="5074">
                  <c:v>-65.786402763798208</c:v>
                </c:pt>
                <c:pt idx="5075">
                  <c:v>-65.782195468722932</c:v>
                </c:pt>
                <c:pt idx="5076">
                  <c:v>-65.779726280070918</c:v>
                </c:pt>
                <c:pt idx="5077">
                  <c:v>-65.778992844478893</c:v>
                </c:pt>
                <c:pt idx="5078">
                  <c:v>-65.779994200166527</c:v>
                </c:pt>
                <c:pt idx="5079">
                  <c:v>-65.782730774067502</c:v>
                </c:pt>
                <c:pt idx="5080">
                  <c:v>-65.787204383399029</c:v>
                </c:pt>
                <c:pt idx="5081">
                  <c:v>-65.793418241696415</c:v>
                </c:pt>
                <c:pt idx="5082">
                  <c:v>-65.801376969336076</c:v>
                </c:pt>
                <c:pt idx="5083">
                  <c:v>-65.811086608634696</c:v>
                </c:pt>
                <c:pt idx="5084">
                  <c:v>-65.822554643626091</c:v>
                </c:pt>
                <c:pt idx="5085">
                  <c:v>-65.835790024631407</c:v>
                </c:pt>
                <c:pt idx="5086">
                  <c:v>-65.85080319783242</c:v>
                </c:pt>
                <c:pt idx="5087">
                  <c:v>-65.867606140016719</c:v>
                </c:pt>
                <c:pt idx="5088">
                  <c:v>-65.88621239877186</c:v>
                </c:pt>
                <c:pt idx="5089">
                  <c:v>-65.906637138402061</c:v>
                </c:pt>
                <c:pt idx="5090">
                  <c:v>-65.928897191901939</c:v>
                </c:pt>
                <c:pt idx="5091">
                  <c:v>-65.953011119386048</c:v>
                </c:pt>
                <c:pt idx="5092">
                  <c:v>-65.978999273404398</c:v>
                </c:pt>
                <c:pt idx="5093">
                  <c:v>-66.006883871639502</c:v>
                </c:pt>
                <c:pt idx="5094">
                  <c:v>-66.036689077575176</c:v>
                </c:pt>
                <c:pt idx="5095">
                  <c:v>-66.068441089762842</c:v>
                </c:pt>
                <c:pt idx="5096">
                  <c:v>-66.102168240423325</c:v>
                </c:pt>
                <c:pt idx="5097">
                  <c:v>-66.137901104212503</c:v>
                </c:pt>
                <c:pt idx="5098">
                  <c:v>-66.175672618078949</c:v>
                </c:pt>
                <c:pt idx="5099">
                  <c:v>-66.215518213269974</c:v>
                </c:pt>
                <c:pt idx="5100">
                  <c:v>-66.257475960688595</c:v>
                </c:pt>
                <c:pt idx="5101">
                  <c:v>-66.301586730946795</c:v>
                </c:pt>
                <c:pt idx="5102">
                  <c:v>-66.34789437065065</c:v>
                </c:pt>
                <c:pt idx="5103">
                  <c:v>-66.396445896670301</c:v>
                </c:pt>
                <c:pt idx="5104">
                  <c:v>-66.447291710363643</c:v>
                </c:pt>
                <c:pt idx="5105">
                  <c:v>-66.500485834025554</c:v>
                </c:pt>
                <c:pt idx="5106">
                  <c:v>-66.556086172141917</c:v>
                </c:pt>
                <c:pt idx="5107">
                  <c:v>-66.614154800384981</c:v>
                </c:pt>
                <c:pt idx="5108">
                  <c:v>-66.674758285764909</c:v>
                </c:pt>
                <c:pt idx="5109">
                  <c:v>-66.737968041799405</c:v>
                </c:pt>
                <c:pt idx="5110">
                  <c:v>-66.803860723212935</c:v>
                </c:pt>
                <c:pt idx="5111">
                  <c:v>-66.872518665332777</c:v>
                </c:pt>
                <c:pt idx="5112">
                  <c:v>-66.944030374192948</c:v>
                </c:pt>
                <c:pt idx="5113">
                  <c:v>-67.018491074363567</c:v>
                </c:pt>
                <c:pt idx="5114">
                  <c:v>-67.096003322600922</c:v>
                </c:pt>
                <c:pt idx="5115">
                  <c:v>-67.176677696915462</c:v>
                </c:pt>
                <c:pt idx="5116">
                  <c:v>-67.260633572218609</c:v>
                </c:pt>
                <c:pt idx="5117">
                  <c:v>-67.347999995774188</c:v>
                </c:pt>
                <c:pt idx="5118">
                  <c:v>-67.43891667807975</c:v>
                </c:pt>
                <c:pt idx="5119">
                  <c:v>-67.53353511776514</c:v>
                </c:pt>
                <c:pt idx="5120">
                  <c:v>-67.632019882637081</c:v>
                </c:pt>
                <c:pt idx="5121">
                  <c:v>-67.734550073511073</c:v>
                </c:pt>
                <c:pt idx="5122">
                  <c:v>-67.841321002808371</c:v>
                </c:pt>
                <c:pt idx="5123">
                  <c:v>-67.952546126716925</c:v>
                </c:pt>
                <c:pt idx="5124">
                  <c:v>-68.068459278138633</c:v>
                </c:pt>
                <c:pt idx="5125">
                  <c:v>-68.189317258219987</c:v>
                </c:pt>
                <c:pt idx="5126">
                  <c:v>-68.31540285772931</c:v>
                </c:pt>
                <c:pt idx="5127">
                  <c:v>-68.447028396522683</c:v>
                </c:pt>
                <c:pt idx="5128">
                  <c:v>-68.584539891405981</c:v>
                </c:pt>
                <c:pt idx="5129">
                  <c:v>-68.728321990945091</c:v>
                </c:pt>
                <c:pt idx="5130">
                  <c:v>-68.878803852949972</c:v>
                </c:pt>
                <c:pt idx="5131">
                  <c:v>-69.036466189101986</c:v>
                </c:pt>
                <c:pt idx="5132">
                  <c:v>-69.201849766202272</c:v>
                </c:pt>
                <c:pt idx="5133">
                  <c:v>-69.375565740932416</c:v>
                </c:pt>
                <c:pt idx="5134">
                  <c:v>-69.558308323889818</c:v>
                </c:pt>
                <c:pt idx="5135">
                  <c:v>-69.750870432570807</c:v>
                </c:pt>
                <c:pt idx="5136">
                  <c:v>-69.954163221687068</c:v>
                </c:pt>
                <c:pt idx="5137">
                  <c:v>-70.169240703498645</c:v>
                </c:pt>
                <c:pt idx="5138">
                  <c:v>-70.397331137743009</c:v>
                </c:pt>
                <c:pt idx="5139">
                  <c:v>-70.639877555191177</c:v>
                </c:pt>
                <c:pt idx="5140">
                  <c:v>-70.898590801892041</c:v>
                </c:pt>
                <c:pt idx="5141">
                  <c:v>-71.175520053614761</c:v>
                </c:pt>
                <c:pt idx="5142">
                  <c:v>-71.473148194710149</c:v>
                </c:pt>
                <c:pt idx="5143">
                  <c:v>-71.794523385807238</c:v>
                </c:pt>
                <c:pt idx="5144">
                  <c:v>-72.143444659990635</c:v>
                </c:pt>
                <c:pt idx="5145">
                  <c:v>-72.524730572725971</c:v>
                </c:pt>
                <c:pt idx="5146">
                  <c:v>-72.94461992778399</c:v>
                </c:pt>
                <c:pt idx="5147">
                  <c:v>-73.411391078753169</c:v>
                </c:pt>
                <c:pt idx="5148">
                  <c:v>-73.936360587384186</c:v>
                </c:pt>
                <c:pt idx="5149">
                  <c:v>-74.535579529286352</c:v>
                </c:pt>
                <c:pt idx="5150">
                  <c:v>-75.232908725576223</c:v>
                </c:pt>
                <c:pt idx="5151">
                  <c:v>-76.066084050926975</c:v>
                </c:pt>
                <c:pt idx="5152">
                  <c:v>-77.100122949273768</c:v>
                </c:pt>
                <c:pt idx="5153">
                  <c:v>-78.462253371065501</c:v>
                </c:pt>
                <c:pt idx="5154">
                  <c:v>-80.46048482439916</c:v>
                </c:pt>
                <c:pt idx="5155">
                  <c:v>-84.27611733683365</c:v>
                </c:pt>
                <c:pt idx="5156">
                  <c:v>-88.171177098299083</c:v>
                </c:pt>
                <c:pt idx="5157">
                  <c:v>-81.686170444494678</c:v>
                </c:pt>
                <c:pt idx="5158">
                  <c:v>-79.194331583569962</c:v>
                </c:pt>
                <c:pt idx="5159">
                  <c:v>-77.622193627080222</c:v>
                </c:pt>
                <c:pt idx="5160">
                  <c:v>-76.471700045792716</c:v>
                </c:pt>
                <c:pt idx="5161">
                  <c:v>-75.564443856787904</c:v>
                </c:pt>
                <c:pt idx="5162">
                  <c:v>-74.815812134292784</c:v>
                </c:pt>
                <c:pt idx="5163">
                  <c:v>-74.178944379850236</c:v>
                </c:pt>
                <c:pt idx="5164">
                  <c:v>-73.625154983109255</c:v>
                </c:pt>
                <c:pt idx="5165">
                  <c:v>-73.135601631524935</c:v>
                </c:pt>
                <c:pt idx="5166">
                  <c:v>-72.697240649233095</c:v>
                </c:pt>
                <c:pt idx="5167">
                  <c:v>-72.300667617834108</c:v>
                </c:pt>
                <c:pt idx="5168">
                  <c:v>-71.938878122116961</c:v>
                </c:pt>
                <c:pt idx="5169">
                  <c:v>-71.606514864893001</c:v>
                </c:pt>
                <c:pt idx="5170">
                  <c:v>-71.299388668688437</c:v>
                </c:pt>
                <c:pt idx="5171">
                  <c:v>-71.014161868880208</c:v>
                </c:pt>
                <c:pt idx="5172">
                  <c:v>-70.748132207657562</c:v>
                </c:pt>
                <c:pt idx="5173">
                  <c:v>-70.499081221276768</c:v>
                </c:pt>
                <c:pt idx="5174">
                  <c:v>-70.265165319545687</c:v>
                </c:pt>
                <c:pt idx="5175">
                  <c:v>-70.044835897683242</c:v>
                </c:pt>
                <c:pt idx="5176">
                  <c:v>-69.836779662627436</c:v>
                </c:pt>
                <c:pt idx="5177">
                  <c:v>-69.639873330534911</c:v>
                </c:pt>
                <c:pt idx="5178">
                  <c:v>-69.453148732536732</c:v>
                </c:pt>
                <c:pt idx="5179">
                  <c:v>-69.275765584923462</c:v>
                </c:pt>
                <c:pt idx="5180">
                  <c:v>-69.106989988487939</c:v>
                </c:pt>
                <c:pt idx="5181">
                  <c:v>-68.946177268813869</c:v>
                </c:pt>
                <c:pt idx="5182">
                  <c:v>-68.792758146651735</c:v>
                </c:pt>
                <c:pt idx="5183">
                  <c:v>-68.646227491875436</c:v>
                </c:pt>
                <c:pt idx="5184">
                  <c:v>-68.506135102733211</c:v>
                </c:pt>
                <c:pt idx="5185">
                  <c:v>-68.372078088035565</c:v>
                </c:pt>
                <c:pt idx="5186">
                  <c:v>-68.24369452919197</c:v>
                </c:pt>
                <c:pt idx="5187">
                  <c:v>-68.120658172558507</c:v>
                </c:pt>
                <c:pt idx="5188">
                  <c:v>-68.002673957526042</c:v>
                </c:pt>
                <c:pt idx="5189">
                  <c:v>-67.889474227377065</c:v>
                </c:pt>
                <c:pt idx="5190">
                  <c:v>-67.780815501615436</c:v>
                </c:pt>
                <c:pt idx="5191">
                  <c:v>-67.676475712911525</c:v>
                </c:pt>
                <c:pt idx="5192">
                  <c:v>-67.576251830771199</c:v>
                </c:pt>
                <c:pt idx="5193">
                  <c:v>-67.479957808863134</c:v>
                </c:pt>
                <c:pt idx="5194">
                  <c:v>-67.387422804599112</c:v>
                </c:pt>
                <c:pt idx="5195">
                  <c:v>-67.298489628898437</c:v>
                </c:pt>
                <c:pt idx="5196">
                  <c:v>-67.213013391411124</c:v>
                </c:pt>
                <c:pt idx="5197">
                  <c:v>-67.130860312520014</c:v>
                </c:pt>
                <c:pt idx="5198">
                  <c:v>-67.051906678139687</c:v>
                </c:pt>
                <c:pt idx="5199">
                  <c:v>-66.976037917376232</c:v>
                </c:pt>
                <c:pt idx="5200">
                  <c:v>-66.903147786198133</c:v>
                </c:pt>
                <c:pt idx="5201">
                  <c:v>-66.833137642978471</c:v>
                </c:pt>
                <c:pt idx="5202">
                  <c:v>-66.765915803904733</c:v>
                </c:pt>
                <c:pt idx="5203">
                  <c:v>-66.701396968026231</c:v>
                </c:pt>
                <c:pt idx="5204">
                  <c:v>-66.63950170327</c:v>
                </c:pt>
                <c:pt idx="5205">
                  <c:v>-66.580155985945538</c:v>
                </c:pt>
                <c:pt idx="5206">
                  <c:v>-66.523290787344038</c:v>
                </c:pt>
                <c:pt idx="5207">
                  <c:v>-66.468841701921008</c:v>
                </c:pt>
                <c:pt idx="5208">
                  <c:v>-66.416748612277559</c:v>
                </c:pt>
                <c:pt idx="5209">
                  <c:v>-66.366955386819583</c:v>
                </c:pt>
                <c:pt idx="5210">
                  <c:v>-66.319409606511059</c:v>
                </c:pt>
                <c:pt idx="5211">
                  <c:v>-66.274062317566717</c:v>
                </c:pt>
                <c:pt idx="5212">
                  <c:v>-66.23086780737539</c:v>
                </c:pt>
                <c:pt idx="5213">
                  <c:v>-66.189783401253095</c:v>
                </c:pt>
                <c:pt idx="5214">
                  <c:v>-66.150769277922095</c:v>
                </c:pt>
                <c:pt idx="5215">
                  <c:v>-66.113788301891404</c:v>
                </c:pt>
                <c:pt idx="5216">
                  <c:v>-66.078805871080817</c:v>
                </c:pt>
                <c:pt idx="5217">
                  <c:v>-66.045789778301952</c:v>
                </c:pt>
                <c:pt idx="5218">
                  <c:v>-66.014710085293828</c:v>
                </c:pt>
                <c:pt idx="5219">
                  <c:v>-65.985539008221693</c:v>
                </c:pt>
                <c:pt idx="5220">
                  <c:v>-65.958250813630585</c:v>
                </c:pt>
                <c:pt idx="5221">
                  <c:v>-65.932821723995673</c:v>
                </c:pt>
                <c:pt idx="5222">
                  <c:v>-65.909229832082346</c:v>
                </c:pt>
                <c:pt idx="5223">
                  <c:v>-65.88745502344436</c:v>
                </c:pt>
                <c:pt idx="5224">
                  <c:v>-65.867478906420033</c:v>
                </c:pt>
                <c:pt idx="5225">
                  <c:v>-65.849284749139969</c:v>
                </c:pt>
                <c:pt idx="5226">
                  <c:v>-65.832857423017103</c:v>
                </c:pt>
                <c:pt idx="5227">
                  <c:v>-65.818183352345798</c:v>
                </c:pt>
                <c:pt idx="5228">
                  <c:v>-65.805250469616084</c:v>
                </c:pt>
                <c:pt idx="5229">
                  <c:v>-65.79404817623255</c:v>
                </c:pt>
                <c:pt idx="5230">
                  <c:v>-65.784567308372701</c:v>
                </c:pt>
                <c:pt idx="5231">
                  <c:v>-65.77680010771725</c:v>
                </c:pt>
                <c:pt idx="5232">
                  <c:v>-65.770740196881704</c:v>
                </c:pt>
                <c:pt idx="5233">
                  <c:v>-65.766382559371067</c:v>
                </c:pt>
                <c:pt idx="5234">
                  <c:v>-65.763723523907487</c:v>
                </c:pt>
                <c:pt idx="5235">
                  <c:v>-65.762760753052603</c:v>
                </c:pt>
                <c:pt idx="5236">
                  <c:v>-65.763493236019684</c:v>
                </c:pt>
                <c:pt idx="5237">
                  <c:v>-65.765921285658663</c:v>
                </c:pt>
                <c:pt idx="5238">
                  <c:v>-65.770046539562358</c:v>
                </c:pt>
                <c:pt idx="5239">
                  <c:v>-65.7758719653268</c:v>
                </c:pt>
                <c:pt idx="5240">
                  <c:v>-65.783401869985994</c:v>
                </c:pt>
                <c:pt idx="5241">
                  <c:v>-65.792641913687945</c:v>
                </c:pt>
                <c:pt idx="5242">
                  <c:v>-65.803599127710044</c:v>
                </c:pt>
                <c:pt idx="5243">
                  <c:v>-65.816281936919594</c:v>
                </c:pt>
                <c:pt idx="5244">
                  <c:v>-65.830700186856347</c:v>
                </c:pt>
                <c:pt idx="5245">
                  <c:v>-65.846865175593692</c:v>
                </c:pt>
                <c:pt idx="5246">
                  <c:v>-65.86478969062685</c:v>
                </c:pt>
                <c:pt idx="5247">
                  <c:v>-65.884488051022899</c:v>
                </c:pt>
                <c:pt idx="5248">
                  <c:v>-65.905976155156623</c:v>
                </c:pt>
                <c:pt idx="5249">
                  <c:v>-65.929271534350264</c:v>
                </c:pt>
                <c:pt idx="5250">
                  <c:v>-65.954393412833724</c:v>
                </c:pt>
                <c:pt idx="5251">
                  <c:v>-65.981362774459186</c:v>
                </c:pt>
                <c:pt idx="5252">
                  <c:v>-66.010202436681567</c:v>
                </c:pt>
                <c:pt idx="5253">
                  <c:v>-66.040937132382311</c:v>
                </c:pt>
                <c:pt idx="5254">
                  <c:v>-66.073593600176622</c:v>
                </c:pt>
                <c:pt idx="5255">
                  <c:v>-66.10820068395563</c:v>
                </c:pt>
                <c:pt idx="5256">
                  <c:v>-66.144789442465182</c:v>
                </c:pt>
                <c:pt idx="5257">
                  <c:v>-66.183393269881861</c:v>
                </c:pt>
                <c:pt idx="5258">
                  <c:v>-66.224048028428456</c:v>
                </c:pt>
                <c:pt idx="5259">
                  <c:v>-66.266792194222475</c:v>
                </c:pt>
                <c:pt idx="5260">
                  <c:v>-66.311667017718122</c:v>
                </c:pt>
                <c:pt idx="5261">
                  <c:v>-66.35871670026502</c:v>
                </c:pt>
                <c:pt idx="5262">
                  <c:v>-66.407988588529776</c:v>
                </c:pt>
                <c:pt idx="5263">
                  <c:v>-66.459533388749705</c:v>
                </c:pt>
                <c:pt idx="5264">
                  <c:v>-66.51340540308189</c:v>
                </c:pt>
                <c:pt idx="5265">
                  <c:v>-66.569662790606273</c:v>
                </c:pt>
                <c:pt idx="5266">
                  <c:v>-66.628367855931842</c:v>
                </c:pt>
                <c:pt idx="5267">
                  <c:v>-66.6895873687739</c:v>
                </c:pt>
                <c:pt idx="5268">
                  <c:v>-66.753392918373748</c:v>
                </c:pt>
                <c:pt idx="5269">
                  <c:v>-66.819861307237559</c:v>
                </c:pt>
                <c:pt idx="5270">
                  <c:v>-66.889074989339647</c:v>
                </c:pt>
                <c:pt idx="5271">
                  <c:v>-66.961122558777149</c:v>
                </c:pt>
                <c:pt idx="5272">
                  <c:v>-67.036099295825352</c:v>
                </c:pt>
                <c:pt idx="5273">
                  <c:v>-67.1141077785134</c:v>
                </c:pt>
                <c:pt idx="5274">
                  <c:v>-67.195258569162092</c:v>
                </c:pt>
                <c:pt idx="5275">
                  <c:v>-67.279670987098029</c:v>
                </c:pt>
                <c:pt idx="5276">
                  <c:v>-67.367473980576193</c:v>
                </c:pt>
                <c:pt idx="5277">
                  <c:v>-67.458807113536338</c:v>
                </c:pt>
                <c:pt idx="5278">
                  <c:v>-67.553821685594102</c:v>
                </c:pt>
                <c:pt idx="5279">
                  <c:v>-67.652682007303156</c:v>
                </c:pt>
                <c:pt idx="5280">
                  <c:v>-67.755566857120314</c:v>
                </c:pt>
                <c:pt idx="5281">
                  <c:v>-67.862671151832416</c:v>
                </c:pt>
                <c:pt idx="5282">
                  <c:v>-67.974207869011408</c:v>
                </c:pt>
                <c:pt idx="5283">
                  <c:v>-68.090410268333017</c:v>
                </c:pt>
                <c:pt idx="5284">
                  <c:v>-68.211534469135586</c:v>
                </c:pt>
                <c:pt idx="5285">
                  <c:v>-68.3378624549634</c:v>
                </c:pt>
                <c:pt idx="5286">
                  <c:v>-68.469705592613792</c:v>
                </c:pt>
                <c:pt idx="5287">
                  <c:v>-68.60740877508843</c:v>
                </c:pt>
                <c:pt idx="5288">
                  <c:v>-68.751355325858299</c:v>
                </c:pt>
                <c:pt idx="5289">
                  <c:v>-68.901972838618633</c:v>
                </c:pt>
                <c:pt idx="5290">
                  <c:v>-69.059740174963679</c:v>
                </c:pt>
                <c:pt idx="5291">
                  <c:v>-69.225195906767141</c:v>
                </c:pt>
                <c:pt idx="5292">
                  <c:v>-69.398948576465614</c:v>
                </c:pt>
                <c:pt idx="5293">
                  <c:v>-69.58168926601617</c:v>
                </c:pt>
                <c:pt idx="5294">
                  <c:v>-69.774207127205941</c:v>
                </c:pt>
                <c:pt idx="5295">
                  <c:v>-69.977408751946498</c:v>
                </c:pt>
                <c:pt idx="5296">
                  <c:v>-70.192342581247971</c:v>
                </c:pt>
                <c:pt idx="5297">
                  <c:v>-70.420230012227037</c:v>
                </c:pt>
                <c:pt idx="5298">
                  <c:v>-70.662505537196765</c:v>
                </c:pt>
                <c:pt idx="5299">
                  <c:v>-70.920869256733312</c:v>
                </c:pt>
                <c:pt idx="5300">
                  <c:v>-71.197356646496871</c:v>
                </c:pt>
                <c:pt idx="5301">
                  <c:v>-71.494432861658652</c:v>
                </c:pt>
                <c:pt idx="5302">
                  <c:v>-71.815122723667656</c:v>
                </c:pt>
                <c:pt idx="5303">
                  <c:v>-72.163193926628665</c:v>
                </c:pt>
                <c:pt idx="5304">
                  <c:v>-72.543421960919943</c:v>
                </c:pt>
                <c:pt idx="5305">
                  <c:v>-72.961984814458319</c:v>
                </c:pt>
                <c:pt idx="5306">
                  <c:v>-73.427072108193002</c:v>
                </c:pt>
                <c:pt idx="5307">
                  <c:v>-73.949865695926349</c:v>
                </c:pt>
                <c:pt idx="5308">
                  <c:v>-74.546201807829405</c:v>
                </c:pt>
                <c:pt idx="5309">
                  <c:v>-75.239576338340868</c:v>
                </c:pt>
                <c:pt idx="5310">
                  <c:v>-76.067051456686556</c:v>
                </c:pt>
                <c:pt idx="5311">
                  <c:v>-77.092248037684044</c:v>
                </c:pt>
                <c:pt idx="5312">
                  <c:v>-78.438949891143338</c:v>
                </c:pt>
                <c:pt idx="5313">
                  <c:v>-80.403751256208324</c:v>
                </c:pt>
                <c:pt idx="5314">
                  <c:v>-84.093833406328145</c:v>
                </c:pt>
                <c:pt idx="5315">
                  <c:v>-88.789663359619595</c:v>
                </c:pt>
                <c:pt idx="5316">
                  <c:v>-81.845634170974506</c:v>
                </c:pt>
                <c:pt idx="5317">
                  <c:v>-79.299093929750256</c:v>
                </c:pt>
                <c:pt idx="5318">
                  <c:v>-77.705732819772663</c:v>
                </c:pt>
                <c:pt idx="5319">
                  <c:v>-76.543973904124854</c:v>
                </c:pt>
                <c:pt idx="5320">
                  <c:v>-75.629737845799838</c:v>
                </c:pt>
                <c:pt idx="5321">
                  <c:v>-74.876357347056327</c:v>
                </c:pt>
                <c:pt idx="5322">
                  <c:v>-74.236047672772543</c:v>
                </c:pt>
                <c:pt idx="5323">
                  <c:v>-73.679645947293494</c:v>
                </c:pt>
                <c:pt idx="5324">
                  <c:v>-73.188038513289627</c:v>
                </c:pt>
                <c:pt idx="5325">
                  <c:v>-72.748016029400929</c:v>
                </c:pt>
                <c:pt idx="5326">
                  <c:v>-72.350067210341663</c:v>
                </c:pt>
                <c:pt idx="5327">
                  <c:v>-71.987115613812193</c:v>
                </c:pt>
                <c:pt idx="5328">
                  <c:v>-71.653753628400565</c:v>
                </c:pt>
                <c:pt idx="5329">
                  <c:v>-71.345755867092052</c:v>
                </c:pt>
                <c:pt idx="5330">
                  <c:v>-71.059757941428515</c:v>
                </c:pt>
                <c:pt idx="5331">
                  <c:v>-70.793037439744666</c:v>
                </c:pt>
                <c:pt idx="5332">
                  <c:v>-70.543360411548719</c:v>
                </c:pt>
                <c:pt idx="5333">
                  <c:v>-70.308871169027341</c:v>
                </c:pt>
                <c:pt idx="5334">
                  <c:v>-70.088011518775787</c:v>
                </c:pt>
                <c:pt idx="5335">
                  <c:v>-69.879460468512676</c:v>
                </c:pt>
                <c:pt idx="5336">
                  <c:v>-69.682088479701378</c:v>
                </c:pt>
                <c:pt idx="5337">
                  <c:v>-69.494922248279948</c:v>
                </c:pt>
                <c:pt idx="5338">
                  <c:v>-69.317117233640715</c:v>
                </c:pt>
                <c:pt idx="5339">
                  <c:v>-69.147935976326124</c:v>
                </c:pt>
                <c:pt idx="5340">
                  <c:v>-68.986730799827868</c:v>
                </c:pt>
                <c:pt idx="5341">
                  <c:v>-68.832929874080577</c:v>
                </c:pt>
                <c:pt idx="5342">
                  <c:v>-68.686025886009901</c:v>
                </c:pt>
                <c:pt idx="5343">
                  <c:v>-68.54556675310117</c:v>
                </c:pt>
                <c:pt idx="5344">
                  <c:v>-68.411147953324559</c:v>
                </c:pt>
                <c:pt idx="5345">
                  <c:v>-68.282406145255706</c:v>
                </c:pt>
                <c:pt idx="5346">
                  <c:v>-68.159013826538853</c:v>
                </c:pt>
                <c:pt idx="5347">
                  <c:v>-68.040674834374244</c:v>
                </c:pt>
                <c:pt idx="5348">
                  <c:v>-67.92712053371784</c:v>
                </c:pt>
                <c:pt idx="5349">
                  <c:v>-67.818106570915702</c:v>
                </c:pt>
                <c:pt idx="5350">
                  <c:v>-67.713410095105161</c:v>
                </c:pt>
                <c:pt idx="5351">
                  <c:v>-67.612827368897143</c:v>
                </c:pt>
                <c:pt idx="5352">
                  <c:v>-67.516171704772717</c:v>
                </c:pt>
                <c:pt idx="5353">
                  <c:v>-67.423271675440617</c:v>
                </c:pt>
                <c:pt idx="5354">
                  <c:v>-67.333969555741447</c:v>
                </c:pt>
                <c:pt idx="5355">
                  <c:v>-67.248119961183647</c:v>
                </c:pt>
                <c:pt idx="5356">
                  <c:v>-67.165588654175664</c:v>
                </c:pt>
                <c:pt idx="5357">
                  <c:v>-67.086251493874272</c:v>
                </c:pt>
                <c:pt idx="5358">
                  <c:v>-67.009993509525287</c:v>
                </c:pt>
                <c:pt idx="5359">
                  <c:v>-66.93670808039235</c:v>
                </c:pt>
                <c:pt idx="5360">
                  <c:v>-66.866296208012898</c:v>
                </c:pt>
                <c:pt idx="5361">
                  <c:v>-66.798665868714437</c:v>
                </c:pt>
                <c:pt idx="5362">
                  <c:v>-66.733731436101181</c:v>
                </c:pt>
                <c:pt idx="5363">
                  <c:v>-66.671413164802857</c:v>
                </c:pt>
                <c:pt idx="5364">
                  <c:v>-66.611636727938162</c:v>
                </c:pt>
                <c:pt idx="5365">
                  <c:v>-66.554332801885565</c:v>
                </c:pt>
                <c:pt idx="5366">
                  <c:v>-66.499436692804238</c:v>
                </c:pt>
                <c:pt idx="5367">
                  <c:v>-66.446888000108629</c:v>
                </c:pt>
                <c:pt idx="5368">
                  <c:v>-66.396630312758276</c:v>
                </c:pt>
                <c:pt idx="5369">
                  <c:v>-66.348610934707779</c:v>
                </c:pt>
                <c:pt idx="5370">
                  <c:v>-66.302780636433511</c:v>
                </c:pt>
                <c:pt idx="5371">
                  <c:v>-66.259093429737732</c:v>
                </c:pt>
                <c:pt idx="5372">
                  <c:v>-66.217506363451392</c:v>
                </c:pt>
                <c:pt idx="5373">
                  <c:v>-66.177979337920689</c:v>
                </c:pt>
                <c:pt idx="5374">
                  <c:v>-66.140474936416609</c:v>
                </c:pt>
                <c:pt idx="5375">
                  <c:v>-66.104958271861747</c:v>
                </c:pt>
                <c:pt idx="5376">
                  <c:v>-66.071396847382076</c:v>
                </c:pt>
                <c:pt idx="5377">
                  <c:v>-66.039760429478576</c:v>
                </c:pt>
                <c:pt idx="5378">
                  <c:v>-66.010020932640344</c:v>
                </c:pt>
                <c:pt idx="5379">
                  <c:v>-65.982152314435467</c:v>
                </c:pt>
                <c:pt idx="5380">
                  <c:v>-65.956130480184214</c:v>
                </c:pt>
                <c:pt idx="5381">
                  <c:v>-65.931933196437853</c:v>
                </c:pt>
                <c:pt idx="5382">
                  <c:v>-65.909540012578674</c:v>
                </c:pt>
                <c:pt idx="5383">
                  <c:v>-65.888932189900643</c:v>
                </c:pt>
                <c:pt idx="5384">
                  <c:v>-65.870092637676663</c:v>
                </c:pt>
                <c:pt idx="5385">
                  <c:v>-65.853005855669451</c:v>
                </c:pt>
                <c:pt idx="5386">
                  <c:v>-65.837657882723818</c:v>
                </c:pt>
                <c:pt idx="5387">
                  <c:v>-65.824036251026769</c:v>
                </c:pt>
                <c:pt idx="5388">
                  <c:v>-65.812129945724294</c:v>
                </c:pt>
                <c:pt idx="5389">
                  <c:v>-65.801929369619955</c:v>
                </c:pt>
                <c:pt idx="5390">
                  <c:v>-65.793426312685014</c:v>
                </c:pt>
                <c:pt idx="5391">
                  <c:v>-65.786613926208943</c:v>
                </c:pt>
                <c:pt idx="5392">
                  <c:v>-65.78148670137341</c:v>
                </c:pt>
                <c:pt idx="5393">
                  <c:v>-65.778040452143244</c:v>
                </c:pt>
                <c:pt idx="5394">
                  <c:v>-65.776272302331918</c:v>
                </c:pt>
                <c:pt idx="5395">
                  <c:v>-65.776180676778552</c:v>
                </c:pt>
                <c:pt idx="5396">
                  <c:v>-65.777765296560801</c:v>
                </c:pt>
                <c:pt idx="5397">
                  <c:v>-65.781027178215879</c:v>
                </c:pt>
                <c:pt idx="5398">
                  <c:v>-65.785968636974204</c:v>
                </c:pt>
                <c:pt idx="5399">
                  <c:v>-65.79259329402062</c:v>
                </c:pt>
                <c:pt idx="5400">
                  <c:v>-65.800906087823194</c:v>
                </c:pt>
                <c:pt idx="5401">
                  <c:v>-65.810913289621013</c:v>
                </c:pt>
                <c:pt idx="5402">
                  <c:v>-65.822622523163673</c:v>
                </c:pt>
                <c:pt idx="5403">
                  <c:v>-65.836042788822255</c:v>
                </c:pt>
                <c:pt idx="5404">
                  <c:v>-65.851184492276303</c:v>
                </c:pt>
                <c:pt idx="5405">
                  <c:v>-65.868059477914073</c:v>
                </c:pt>
                <c:pt idx="5406">
                  <c:v>-65.886681067234022</c:v>
                </c:pt>
                <c:pt idx="5407">
                  <c:v>-65.907064102463934</c:v>
                </c:pt>
                <c:pt idx="5408">
                  <c:v>-65.929224995755163</c:v>
                </c:pt>
                <c:pt idx="5409">
                  <c:v>-65.953181784257168</c:v>
                </c:pt>
                <c:pt idx="5410">
                  <c:v>-65.978954191526796</c:v>
                </c:pt>
                <c:pt idx="5411">
                  <c:v>-66.006563695681493</c:v>
                </c:pt>
                <c:pt idx="5412">
                  <c:v>-66.036033604843695</c:v>
                </c:pt>
                <c:pt idx="5413">
                  <c:v>-66.067389140455788</c:v>
                </c:pt>
                <c:pt idx="5414">
                  <c:v>-66.100657529124973</c:v>
                </c:pt>
                <c:pt idx="5415">
                  <c:v>-66.13586810373819</c:v>
                </c:pt>
                <c:pt idx="5416">
                  <c:v>-66.173052414697878</c:v>
                </c:pt>
                <c:pt idx="5417">
                  <c:v>-66.212244352220992</c:v>
                </c:pt>
                <c:pt idx="5418">
                  <c:v>-66.253480280781361</c:v>
                </c:pt>
                <c:pt idx="5419">
                  <c:v>-66.296799186896678</c:v>
                </c:pt>
                <c:pt idx="5420">
                  <c:v>-66.342242841640356</c:v>
                </c:pt>
                <c:pt idx="5421">
                  <c:v>-66.389855979436106</c:v>
                </c:pt>
                <c:pt idx="5422">
                  <c:v>-66.43968649488788</c:v>
                </c:pt>
                <c:pt idx="5423">
                  <c:v>-66.491785659663563</c:v>
                </c:pt>
                <c:pt idx="5424">
                  <c:v>-66.546208361711891</c:v>
                </c:pt>
                <c:pt idx="5425">
                  <c:v>-66.603013369426748</c:v>
                </c:pt>
                <c:pt idx="5426">
                  <c:v>-66.662263623741808</c:v>
                </c:pt>
                <c:pt idx="5427">
                  <c:v>-66.724026561572202</c:v>
                </c:pt>
                <c:pt idx="5428">
                  <c:v>-66.788374474555241</c:v>
                </c:pt>
                <c:pt idx="5429">
                  <c:v>-66.855384907612617</c:v>
                </c:pt>
                <c:pt idx="5430">
                  <c:v>-66.925141102585002</c:v>
                </c:pt>
                <c:pt idx="5431">
                  <c:v>-66.997732493007646</c:v>
                </c:pt>
                <c:pt idx="5432">
                  <c:v>-67.073255257109864</c:v>
                </c:pt>
                <c:pt idx="5433">
                  <c:v>-67.151812937277398</c:v>
                </c:pt>
                <c:pt idx="5434">
                  <c:v>-67.233517135617689</c:v>
                </c:pt>
                <c:pt idx="5435">
                  <c:v>-67.318488296999845</c:v>
                </c:pt>
                <c:pt idx="5436">
                  <c:v>-67.40685659288792</c:v>
                </c:pt>
                <c:pt idx="5437">
                  <c:v>-67.498762921854066</c:v>
                </c:pt>
                <c:pt idx="5438">
                  <c:v>-67.594360045529214</c:v>
                </c:pt>
                <c:pt idx="5439">
                  <c:v>-67.693813882500635</c:v>
                </c:pt>
                <c:pt idx="5440">
                  <c:v>-67.797304987068188</c:v>
                </c:pt>
                <c:pt idx="5441">
                  <c:v>-67.90503024533939</c:v>
                </c:pt>
                <c:pt idx="5442">
                  <c:v>-68.017204827996906</c:v>
                </c:pt>
                <c:pt idx="5443">
                  <c:v>-68.13406444766801</c:v>
                </c:pt>
                <c:pt idx="5444">
                  <c:v>-68.255867979545116</c:v>
                </c:pt>
                <c:pt idx="5445">
                  <c:v>-68.382900517635917</c:v>
                </c:pt>
                <c:pt idx="5446">
                  <c:v>-68.515476956334084</c:v>
                </c:pt>
                <c:pt idx="5447">
                  <c:v>-68.653946209392316</c:v>
                </c:pt>
                <c:pt idx="5448">
                  <c:v>-68.798696207280642</c:v>
                </c:pt>
                <c:pt idx="5449">
                  <c:v>-68.95015985173707</c:v>
                </c:pt>
                <c:pt idx="5450">
                  <c:v>-69.108822156113987</c:v>
                </c:pt>
                <c:pt idx="5451">
                  <c:v>-69.275228866525765</c:v>
                </c:pt>
                <c:pt idx="5452">
                  <c:v>-69.449996948168916</c:v>
                </c:pt>
                <c:pt idx="5453">
                  <c:v>-69.633827442757024</c:v>
                </c:pt>
                <c:pt idx="5454">
                  <c:v>-69.827521371000771</c:v>
                </c:pt>
                <c:pt idx="5455">
                  <c:v>-70.031999588381979</c:v>
                </c:pt>
                <c:pt idx="5456">
                  <c:v>-70.248327835480779</c:v>
                </c:pt>
                <c:pt idx="5457">
                  <c:v>-70.477748703760724</c:v>
                </c:pt>
                <c:pt idx="5458">
                  <c:v>-70.721722942141412</c:v>
                </c:pt>
                <c:pt idx="5459">
                  <c:v>-70.981983583942224</c:v>
                </c:pt>
                <c:pt idx="5460">
                  <c:v>-71.260607986603361</c:v>
                </c:pt>
                <c:pt idx="5461">
                  <c:v>-71.560115405090997</c:v>
                </c:pt>
                <c:pt idx="5462">
                  <c:v>-71.883601792975739</c:v>
                </c:pt>
                <c:pt idx="5463">
                  <c:v>-72.234930293764009</c:v>
                </c:pt>
                <c:pt idx="5464">
                  <c:v>-72.619007537716953</c:v>
                </c:pt>
                <c:pt idx="5465">
                  <c:v>-73.042196757378022</c:v>
                </c:pt>
                <c:pt idx="5466">
                  <c:v>-73.512958049269656</c:v>
                </c:pt>
                <c:pt idx="5467">
                  <c:v>-74.042884381114618</c:v>
                </c:pt>
                <c:pt idx="5468">
                  <c:v>-74.648468825698814</c:v>
                </c:pt>
                <c:pt idx="5469">
                  <c:v>-75.354325730621468</c:v>
                </c:pt>
                <c:pt idx="5470">
                  <c:v>-76.199589326958147</c:v>
                </c:pt>
                <c:pt idx="5471">
                  <c:v>-77.252197952609848</c:v>
                </c:pt>
                <c:pt idx="5472">
                  <c:v>-78.646670682609596</c:v>
                </c:pt>
                <c:pt idx="5473">
                  <c:v>-80.715738788256715</c:v>
                </c:pt>
                <c:pt idx="5474">
                  <c:v>-84.812451509533858</c:v>
                </c:pt>
                <c:pt idx="5475">
                  <c:v>-87.263053099300251</c:v>
                </c:pt>
                <c:pt idx="5476">
                  <c:v>-81.513858589370471</c:v>
                </c:pt>
                <c:pt idx="5477">
                  <c:v>-79.124704921755978</c:v>
                </c:pt>
                <c:pt idx="5478">
                  <c:v>-77.59350703065644</c:v>
                </c:pt>
                <c:pt idx="5479">
                  <c:v>-76.465023206800012</c:v>
                </c:pt>
                <c:pt idx="5480">
                  <c:v>-75.571501671429374</c:v>
                </c:pt>
                <c:pt idx="5481">
                  <c:v>-74.832246847275186</c:v>
                </c:pt>
                <c:pt idx="5482">
                  <c:v>-74.202176638994757</c:v>
                </c:pt>
                <c:pt idx="5483">
                  <c:v>-73.65352944671406</c:v>
                </c:pt>
                <c:pt idx="5484">
                  <c:v>-73.167990657724232</c:v>
                </c:pt>
                <c:pt idx="5485">
                  <c:v>-72.732839886725941</c:v>
                </c:pt>
                <c:pt idx="5486">
                  <c:v>-72.338881834966472</c:v>
                </c:pt>
                <c:pt idx="5487">
                  <c:v>-71.979253347622091</c:v>
                </c:pt>
                <c:pt idx="5488">
                  <c:v>-71.648695988301057</c:v>
                </c:pt>
                <c:pt idx="5489">
                  <c:v>-71.343091837290103</c:v>
                </c:pt>
                <c:pt idx="5490">
                  <c:v>-71.05915588840621</c:v>
                </c:pt>
                <c:pt idx="5491">
                  <c:v>-70.794225637737824</c:v>
                </c:pt>
                <c:pt idx="5492">
                  <c:v>-70.546113193506883</c:v>
                </c:pt>
                <c:pt idx="5493">
                  <c:v>-70.312998859332708</c:v>
                </c:pt>
                <c:pt idx="5494">
                  <c:v>-70.093352972557099</c:v>
                </c:pt>
                <c:pt idx="5495">
                  <c:v>-69.885877447334735</c:v>
                </c:pt>
                <c:pt idx="5496">
                  <c:v>-69.68946134657719</c:v>
                </c:pt>
                <c:pt idx="5497">
                  <c:v>-69.503146627099085</c:v>
                </c:pt>
                <c:pt idx="5498">
                  <c:v>-69.326101384759284</c:v>
                </c:pt>
                <c:pt idx="5499">
                  <c:v>-69.157598711520947</c:v>
                </c:pt>
                <c:pt idx="5500">
                  <c:v>-68.996999808725533</c:v>
                </c:pt>
                <c:pt idx="5501">
                  <c:v>-68.843740368220068</c:v>
                </c:pt>
                <c:pt idx="5502">
                  <c:v>-68.69731949072856</c:v>
                </c:pt>
                <c:pt idx="5503">
                  <c:v>-68.557290594700063</c:v>
                </c:pt>
                <c:pt idx="5504">
                  <c:v>-68.423253901518336</c:v>
                </c:pt>
                <c:pt idx="5505">
                  <c:v>-68.294850180161532</c:v>
                </c:pt>
                <c:pt idx="5506">
                  <c:v>-68.171755506325638</c:v>
                </c:pt>
                <c:pt idx="5507">
                  <c:v>-68.053676844840581</c:v>
                </c:pt>
                <c:pt idx="5508">
                  <c:v>-67.940348305063424</c:v>
                </c:pt>
                <c:pt idx="5509">
                  <c:v>-67.831527949890216</c:v>
                </c:pt>
                <c:pt idx="5510">
                  <c:v>-67.726995063160899</c:v>
                </c:pt>
                <c:pt idx="5511">
                  <c:v>-67.626547798689103</c:v>
                </c:pt>
                <c:pt idx="5512">
                  <c:v>-67.530001148827438</c:v>
                </c:pt>
                <c:pt idx="5513">
                  <c:v>-67.437185181952231</c:v>
                </c:pt>
                <c:pt idx="5514">
                  <c:v>-67.347943507322114</c:v>
                </c:pt>
                <c:pt idx="5515">
                  <c:v>-67.262131933143635</c:v>
                </c:pt>
                <c:pt idx="5516">
                  <c:v>-67.179617289458449</c:v>
                </c:pt>
                <c:pt idx="5517">
                  <c:v>-67.100276392281657</c:v>
                </c:pt>
                <c:pt idx="5518">
                  <c:v>-67.023995129224318</c:v>
                </c:pt>
                <c:pt idx="5519">
                  <c:v>-66.95066765001917</c:v>
                </c:pt>
                <c:pt idx="5520">
                  <c:v>-66.880195647945982</c:v>
                </c:pt>
                <c:pt idx="5521">
                  <c:v>-66.812487720298947</c:v>
                </c:pt>
                <c:pt idx="5522">
                  <c:v>-66.747458797808605</c:v>
                </c:pt>
                <c:pt idx="5523">
                  <c:v>-66.685029634420388</c:v>
                </c:pt>
                <c:pt idx="5524">
                  <c:v>-66.625126350026292</c:v>
                </c:pt>
                <c:pt idx="5525">
                  <c:v>-66.567680019867581</c:v>
                </c:pt>
                <c:pt idx="5526">
                  <c:v>-66.512626305088432</c:v>
                </c:pt>
                <c:pt idx="5527">
                  <c:v>-66.459905119768891</c:v>
                </c:pt>
                <c:pt idx="5528">
                  <c:v>-66.409460330328244</c:v>
                </c:pt>
                <c:pt idx="5529">
                  <c:v>-66.361239483719075</c:v>
                </c:pt>
                <c:pt idx="5530">
                  <c:v>-66.315193561359948</c:v>
                </c:pt>
                <c:pt idx="5531">
                  <c:v>-66.271276756040308</c:v>
                </c:pt>
                <c:pt idx="5532">
                  <c:v>-66.229446269490893</c:v>
                </c:pt>
                <c:pt idx="5533">
                  <c:v>-66.189662128472861</c:v>
                </c:pt>
                <c:pt idx="5534">
                  <c:v>-66.151887017609354</c:v>
                </c:pt>
                <c:pt idx="5535">
                  <c:v>-66.116086127324877</c:v>
                </c:pt>
                <c:pt idx="5536">
                  <c:v>-66.082227015459267</c:v>
                </c:pt>
                <c:pt idx="5537">
                  <c:v>-66.050279481337071</c:v>
                </c:pt>
                <c:pt idx="5538">
                  <c:v>-66.020215451144594</c:v>
                </c:pt>
                <c:pt idx="5539">
                  <c:v>-65.992008873652097</c:v>
                </c:pt>
                <c:pt idx="5540">
                  <c:v>-65.965635625398036</c:v>
                </c:pt>
                <c:pt idx="5541">
                  <c:v>-65.941073424573361</c:v>
                </c:pt>
                <c:pt idx="5542">
                  <c:v>-65.918301752917031</c:v>
                </c:pt>
                <c:pt idx="5543">
                  <c:v>-65.897301785003407</c:v>
                </c:pt>
                <c:pt idx="5544">
                  <c:v>-65.878056324396937</c:v>
                </c:pt>
                <c:pt idx="5545">
                  <c:v>-65.860549746201443</c:v>
                </c:pt>
                <c:pt idx="5546">
                  <c:v>-65.844767945557223</c:v>
                </c:pt>
                <c:pt idx="5547">
                  <c:v>-65.830698291752881</c:v>
                </c:pt>
                <c:pt idx="5548">
                  <c:v>-65.818329587589005</c:v>
                </c:pt>
                <c:pt idx="5549">
                  <c:v>-65.807652033747786</c:v>
                </c:pt>
                <c:pt idx="5550">
                  <c:v>-65.798657197886314</c:v>
                </c:pt>
                <c:pt idx="5551">
                  <c:v>-65.791337988275728</c:v>
                </c:pt>
                <c:pt idx="5552">
                  <c:v>-65.785688631788602</c:v>
                </c:pt>
                <c:pt idx="5553">
                  <c:v>-65.781704656089445</c:v>
                </c:pt>
                <c:pt idx="5554">
                  <c:v>-65.779382875933834</c:v>
                </c:pt>
                <c:pt idx="5555">
                  <c:v>-65.778721383443255</c:v>
                </c:pt>
                <c:pt idx="5556">
                  <c:v>-65.779719542330696</c:v>
                </c:pt>
                <c:pt idx="5557">
                  <c:v>-65.782377986032486</c:v>
                </c:pt>
                <c:pt idx="5558">
                  <c:v>-65.786698619704708</c:v>
                </c:pt>
                <c:pt idx="5559">
                  <c:v>-65.79268462614651</c:v>
                </c:pt>
                <c:pt idx="5560">
                  <c:v>-65.800340475632993</c:v>
                </c:pt>
                <c:pt idx="5561">
                  <c:v>-65.809671939779861</c:v>
                </c:pt>
                <c:pt idx="5562">
                  <c:v>-65.820686109480519</c:v>
                </c:pt>
                <c:pt idx="5563">
                  <c:v>-65.833391417068441</c:v>
                </c:pt>
                <c:pt idx="5564">
                  <c:v>-65.84779766282999</c:v>
                </c:pt>
                <c:pt idx="5565">
                  <c:v>-65.86391604607104</c:v>
                </c:pt>
                <c:pt idx="5566">
                  <c:v>-65.881759200915738</c:v>
                </c:pt>
                <c:pt idx="5567">
                  <c:v>-65.901341237116654</c:v>
                </c:pt>
                <c:pt idx="5568">
                  <c:v>-65.922677786136376</c:v>
                </c:pt>
                <c:pt idx="5569">
                  <c:v>-65.945786052843829</c:v>
                </c:pt>
                <c:pt idx="5570">
                  <c:v>-65.970684873188276</c:v>
                </c:pt>
                <c:pt idx="5571">
                  <c:v>-65.997394778270234</c:v>
                </c:pt>
                <c:pt idx="5572">
                  <c:v>-66.025938065307045</c:v>
                </c:pt>
                <c:pt idx="5573">
                  <c:v>-66.05633887600564</c:v>
                </c:pt>
                <c:pt idx="5574">
                  <c:v>-66.088623282977494</c:v>
                </c:pt>
                <c:pt idx="5575">
                  <c:v>-66.122819384869146</c:v>
                </c:pt>
                <c:pt idx="5576">
                  <c:v>-66.158957410996081</c:v>
                </c:pt>
                <c:pt idx="5577">
                  <c:v>-66.197069836337221</c:v>
                </c:pt>
                <c:pt idx="5578">
                  <c:v>-66.237191507913423</c:v>
                </c:pt>
                <c:pt idx="5579">
                  <c:v>-66.279359783614424</c:v>
                </c:pt>
                <c:pt idx="5580">
                  <c:v>-66.323614684780111</c:v>
                </c:pt>
                <c:pt idx="5581">
                  <c:v>-66.369999063953657</c:v>
                </c:pt>
                <c:pt idx="5582">
                  <c:v>-66.418558789394353</c:v>
                </c:pt>
                <c:pt idx="5583">
                  <c:v>-66.469342948248396</c:v>
                </c:pt>
                <c:pt idx="5584">
                  <c:v>-66.522404070388333</c:v>
                </c:pt>
                <c:pt idx="5585">
                  <c:v>-66.577798375391765</c:v>
                </c:pt>
                <c:pt idx="5586">
                  <c:v>-66.635586045305985</c:v>
                </c:pt>
                <c:pt idx="5587">
                  <c:v>-66.695831526358162</c:v>
                </c:pt>
                <c:pt idx="5588">
                  <c:v>-66.75860386316694</c:v>
                </c:pt>
                <c:pt idx="5589">
                  <c:v>-66.823977069584771</c:v>
                </c:pt>
                <c:pt idx="5590">
                  <c:v>-66.892030540891781</c:v>
                </c:pt>
                <c:pt idx="5591">
                  <c:v>-66.962849512864267</c:v>
                </c:pt>
                <c:pt idx="5592">
                  <c:v>-67.036525574045882</c:v>
                </c:pt>
                <c:pt idx="5593">
                  <c:v>-67.113157238674376</c:v>
                </c:pt>
                <c:pt idx="5594">
                  <c:v>-67.192850588901109</c:v>
                </c:pt>
                <c:pt idx="5595">
                  <c:v>-67.275719996436337</c:v>
                </c:pt>
                <c:pt idx="5596">
                  <c:v>-67.36188893559833</c:v>
                </c:pt>
                <c:pt idx="5597">
                  <c:v>-67.451490901786428</c:v>
                </c:pt>
                <c:pt idx="5598">
                  <c:v>-67.544670452120698</c:v>
                </c:pt>
                <c:pt idx="5599">
                  <c:v>-67.641584388119313</c:v>
                </c:pt>
                <c:pt idx="5600">
                  <c:v>-67.742403104140308</c:v>
                </c:pt>
                <c:pt idx="5601">
                  <c:v>-67.847312130156581</c:v>
                </c:pt>
                <c:pt idx="5602">
                  <c:v>-67.956513903313152</c:v>
                </c:pt>
                <c:pt idx="5603">
                  <c:v>-68.070229810041653</c:v>
                </c:pt>
                <c:pt idx="5604">
                  <c:v>-68.188702549780913</c:v>
                </c:pt>
                <c:pt idx="5605">
                  <c:v>-68.312198882854403</c:v>
                </c:pt>
                <c:pt idx="5606">
                  <c:v>-68.441012839833377</c:v>
                </c:pt>
                <c:pt idx="5607">
                  <c:v>-68.575469488445592</c:v>
                </c:pt>
                <c:pt idx="5608">
                  <c:v>-68.715929378330827</c:v>
                </c:pt>
                <c:pt idx="5609">
                  <c:v>-68.862793815307597</c:v>
                </c:pt>
                <c:pt idx="5610">
                  <c:v>-69.016511157990493</c:v>
                </c:pt>
                <c:pt idx="5611">
                  <c:v>-69.177584384034944</c:v>
                </c:pt>
                <c:pt idx="5612">
                  <c:v>-69.346580245982267</c:v>
                </c:pt>
                <c:pt idx="5613">
                  <c:v>-69.524140434941742</c:v>
                </c:pt>
                <c:pt idx="5614">
                  <c:v>-69.710995304627716</c:v>
                </c:pt>
                <c:pt idx="5615">
                  <c:v>-69.907980894220259</c:v>
                </c:pt>
                <c:pt idx="5616">
                  <c:v>-70.11606024967935</c:v>
                </c:pt>
                <c:pt idx="5617">
                  <c:v>-70.336350415373076</c:v>
                </c:pt>
                <c:pt idx="5618">
                  <c:v>-70.570157007535698</c:v>
                </c:pt>
                <c:pt idx="5619">
                  <c:v>-70.819019077989708</c:v>
                </c:pt>
                <c:pt idx="5620">
                  <c:v>-71.084768176995027</c:v>
                </c:pt>
                <c:pt idx="5621">
                  <c:v>-71.369607374399195</c:v>
                </c:pt>
                <c:pt idx="5622">
                  <c:v>-71.676218922256368</c:v>
                </c:pt>
                <c:pt idx="5623">
                  <c:v>-72.007913996460388</c:v>
                </c:pt>
                <c:pt idx="5624">
                  <c:v>-72.368845938788823</c:v>
                </c:pt>
                <c:pt idx="5625">
                  <c:v>-72.764322332715949</c:v>
                </c:pt>
                <c:pt idx="5626">
                  <c:v>-73.201276549903952</c:v>
                </c:pt>
                <c:pt idx="5627">
                  <c:v>-73.689007801662072</c:v>
                </c:pt>
                <c:pt idx="5628">
                  <c:v>-74.240397022589917</c:v>
                </c:pt>
                <c:pt idx="5629">
                  <c:v>-74.874020648861062</c:v>
                </c:pt>
                <c:pt idx="5630">
                  <c:v>-75.618098130335454</c:v>
                </c:pt>
                <c:pt idx="5631">
                  <c:v>-76.518591059145692</c:v>
                </c:pt>
                <c:pt idx="5632">
                  <c:v>-77.658126577263928</c:v>
                </c:pt>
                <c:pt idx="5633">
                  <c:v>-79.209684134736932</c:v>
                </c:pt>
                <c:pt idx="5634">
                  <c:v>-81.649290836512307</c:v>
                </c:pt>
                <c:pt idx="5635">
                  <c:v>-87.741655852898234</c:v>
                </c:pt>
                <c:pt idx="5636">
                  <c:v>-84.588234068831113</c:v>
                </c:pt>
                <c:pt idx="5637">
                  <c:v>-80.637764823161234</c:v>
                </c:pt>
                <c:pt idx="5638">
                  <c:v>-78.604872086226507</c:v>
                </c:pt>
                <c:pt idx="5639">
                  <c:v>-77.226835857746451</c:v>
                </c:pt>
                <c:pt idx="5640">
                  <c:v>-76.183640993689295</c:v>
                </c:pt>
                <c:pt idx="5641">
                  <c:v>-75.344490686143232</c:v>
                </c:pt>
                <c:pt idx="5642">
                  <c:v>-74.642931717283005</c:v>
                </c:pt>
                <c:pt idx="5643">
                  <c:v>-74.040538955444134</c:v>
                </c:pt>
                <c:pt idx="5644">
                  <c:v>-73.513079408249439</c:v>
                </c:pt>
                <c:pt idx="5645">
                  <c:v>-73.044283330085349</c:v>
                </c:pt>
                <c:pt idx="5646">
                  <c:v>-72.622697203813374</c:v>
                </c:pt>
                <c:pt idx="5647">
                  <c:v>-72.239952487121798</c:v>
                </c:pt>
                <c:pt idx="5648">
                  <c:v>-71.889748527351344</c:v>
                </c:pt>
                <c:pt idx="5649">
                  <c:v>-71.567222907830882</c:v>
                </c:pt>
                <c:pt idx="5650">
                  <c:v>-71.268544597404954</c:v>
                </c:pt>
                <c:pt idx="5651">
                  <c:v>-70.990641517649621</c:v>
                </c:pt>
                <c:pt idx="5652">
                  <c:v>-70.731012523485347</c:v>
                </c:pt>
                <c:pt idx="5653">
                  <c:v>-70.487594233994727</c:v>
                </c:pt>
                <c:pt idx="5654">
                  <c:v>-70.258664566048822</c:v>
                </c:pt>
                <c:pt idx="5655">
                  <c:v>-70.042771463614585</c:v>
                </c:pt>
                <c:pt idx="5656">
                  <c:v>-69.838679316483038</c:v>
                </c:pt>
                <c:pt idx="5657">
                  <c:v>-69.645328048102755</c:v>
                </c:pt>
                <c:pt idx="5658">
                  <c:v>-69.461801439728404</c:v>
                </c:pt>
                <c:pt idx="5659">
                  <c:v>-69.287302296493962</c:v>
                </c:pt>
                <c:pt idx="5660">
                  <c:v>-69.12113275527787</c:v>
                </c:pt>
                <c:pt idx="5661">
                  <c:v>-68.962678507646132</c:v>
                </c:pt>
                <c:pt idx="5662">
                  <c:v>-68.811396039486681</c:v>
                </c:pt>
                <c:pt idx="5663">
                  <c:v>-68.666802220740976</c:v>
                </c:pt>
                <c:pt idx="5664">
                  <c:v>-68.528465744317273</c:v>
                </c:pt>
                <c:pt idx="5665">
                  <c:v>-68.396000033613007</c:v>
                </c:pt>
                <c:pt idx="5666">
                  <c:v>-68.269057326457002</c:v>
                </c:pt>
                <c:pt idx="5667">
                  <c:v>-68.147323708885338</c:v>
                </c:pt>
                <c:pt idx="5668">
                  <c:v>-68.030514921570457</c:v>
                </c:pt>
                <c:pt idx="5669">
                  <c:v>-67.918372799068479</c:v>
                </c:pt>
                <c:pt idx="5670">
                  <c:v>-67.810662230767335</c:v>
                </c:pt>
                <c:pt idx="5671">
                  <c:v>-67.707168554499106</c:v>
                </c:pt>
                <c:pt idx="5672">
                  <c:v>-67.607695311074153</c:v>
                </c:pt>
                <c:pt idx="5673">
                  <c:v>-67.512062301456496</c:v>
                </c:pt>
                <c:pt idx="5674">
                  <c:v>-67.420103899028248</c:v>
                </c:pt>
                <c:pt idx="5675">
                  <c:v>-67.331667577887885</c:v>
                </c:pt>
                <c:pt idx="5676">
                  <c:v>-67.246612624934187</c:v>
                </c:pt>
                <c:pt idx="5677">
                  <c:v>-67.164809008970593</c:v>
                </c:pt>
                <c:pt idx="5678">
                  <c:v>-67.086136384504314</c:v>
                </c:pt>
                <c:pt idx="5679">
                  <c:v>-67.010483211569436</c:v>
                </c:pt>
                <c:pt idx="5680">
                  <c:v>-66.93774597582771</c:v>
                </c:pt>
                <c:pt idx="5681">
                  <c:v>-66.867828495641206</c:v>
                </c:pt>
                <c:pt idx="5682">
                  <c:v>-66.800641304894967</c:v>
                </c:pt>
                <c:pt idx="5683">
                  <c:v>-66.736101101908758</c:v>
                </c:pt>
                <c:pt idx="5684">
                  <c:v>-66.674130256297246</c:v>
                </c:pt>
                <c:pt idx="5685">
                  <c:v>-66.614656366695954</c:v>
                </c:pt>
                <c:pt idx="5686">
                  <c:v>-66.557611863352534</c:v>
                </c:pt>
                <c:pt idx="5687">
                  <c:v>-66.502933650328885</c:v>
                </c:pt>
                <c:pt idx="5688">
                  <c:v>-66.450562782827959</c:v>
                </c:pt>
                <c:pt idx="5689">
                  <c:v>-66.400444175713346</c:v>
                </c:pt>
                <c:pt idx="5690">
                  <c:v>-66.352526339808847</c:v>
                </c:pt>
                <c:pt idx="5691">
                  <c:v>-66.306761143025142</c:v>
                </c:pt>
                <c:pt idx="5692">
                  <c:v>-66.263103593694993</c:v>
                </c:pt>
                <c:pt idx="5693">
                  <c:v>-66.221511643854981</c:v>
                </c:pt>
                <c:pt idx="5694">
                  <c:v>-66.181946010460251</c:v>
                </c:pt>
                <c:pt idx="5695">
                  <c:v>-66.14437001278624</c:v>
                </c:pt>
                <c:pt idx="5696">
                  <c:v>-66.10874942445561</c:v>
                </c:pt>
                <c:pt idx="5697">
                  <c:v>-66.075052338738146</c:v>
                </c:pt>
                <c:pt idx="5698">
                  <c:v>-66.043249045888004</c:v>
                </c:pt>
                <c:pt idx="5699">
                  <c:v>-66.013311921475946</c:v>
                </c:pt>
                <c:pt idx="5700">
                  <c:v>-65.985215324751181</c:v>
                </c:pt>
                <c:pt idx="5701">
                  <c:v>-65.958935506186208</c:v>
                </c:pt>
                <c:pt idx="5702">
                  <c:v>-65.934450523477992</c:v>
                </c:pt>
                <c:pt idx="5703">
                  <c:v>-65.911740165326918</c:v>
                </c:pt>
                <c:pt idx="5704">
                  <c:v>-65.890785882411649</c:v>
                </c:pt>
                <c:pt idx="5705">
                  <c:v>-65.871570725033521</c:v>
                </c:pt>
                <c:pt idx="5706">
                  <c:v>-65.854079286984941</c:v>
                </c:pt>
                <c:pt idx="5707">
                  <c:v>-65.838297655211008</c:v>
                </c:pt>
                <c:pt idx="5708">
                  <c:v>-65.824213364928639</c:v>
                </c:pt>
                <c:pt idx="5709">
                  <c:v>-65.811815359874387</c:v>
                </c:pt>
                <c:pt idx="5710">
                  <c:v>-65.801093957408241</c:v>
                </c:pt>
                <c:pt idx="5711">
                  <c:v>-65.792040818234412</c:v>
                </c:pt>
                <c:pt idx="5712">
                  <c:v>-65.784648920549643</c:v>
                </c:pt>
                <c:pt idx="5713">
                  <c:v>-65.778912538418936</c:v>
                </c:pt>
                <c:pt idx="5714">
                  <c:v>-65.774827224263234</c:v>
                </c:pt>
                <c:pt idx="5715">
                  <c:v>-65.772389795328209</c:v>
                </c:pt>
                <c:pt idx="5716">
                  <c:v>-65.771598324052164</c:v>
                </c:pt>
                <c:pt idx="5717">
                  <c:v>-65.772452132265656</c:v>
                </c:pt>
                <c:pt idx="5718">
                  <c:v>-65.774951789196919</c:v>
                </c:pt>
                <c:pt idx="5719">
                  <c:v>-65.779099113249345</c:v>
                </c:pt>
                <c:pt idx="5720">
                  <c:v>-65.784897177588164</c:v>
                </c:pt>
                <c:pt idx="5721">
                  <c:v>-65.792350319552583</c:v>
                </c:pt>
                <c:pt idx="5722">
                  <c:v>-65.801464153962257</c:v>
                </c:pt>
                <c:pt idx="5723">
                  <c:v>-65.812245590405041</c:v>
                </c:pt>
                <c:pt idx="5724">
                  <c:v>-65.824702854617456</c:v>
                </c:pt>
                <c:pt idx="5725">
                  <c:v>-65.838845514097358</c:v>
                </c:pt>
                <c:pt idx="5726">
                  <c:v>-65.85468450813373</c:v>
                </c:pt>
                <c:pt idx="5727">
                  <c:v>-65.872232182421243</c:v>
                </c:pt>
                <c:pt idx="5728">
                  <c:v>-65.891502328548086</c:v>
                </c:pt>
                <c:pt idx="5729">
                  <c:v>-65.912510228566205</c:v>
                </c:pt>
                <c:pt idx="5730">
                  <c:v>-65.935272705025753</c:v>
                </c:pt>
                <c:pt idx="5731">
                  <c:v>-65.959808176763715</c:v>
                </c:pt>
                <c:pt idx="5732">
                  <c:v>-65.986136720901527</c:v>
                </c:pt>
                <c:pt idx="5733">
                  <c:v>-66.014280141484747</c:v>
                </c:pt>
                <c:pt idx="5734">
                  <c:v>-66.04426204528508</c:v>
                </c:pt>
                <c:pt idx="5735">
                  <c:v>-66.07610792535192</c:v>
                </c:pt>
                <c:pt idx="5736">
                  <c:v>-66.109845252977351</c:v>
                </c:pt>
                <c:pt idx="5737">
                  <c:v>-66.145503578795186</c:v>
                </c:pt>
                <c:pt idx="5738">
                  <c:v>-66.183114643882377</c:v>
                </c:pt>
                <c:pt idx="5739">
                  <c:v>-66.222712501772008</c:v>
                </c:pt>
                <c:pt idx="5740">
                  <c:v>-66.264333652458049</c:v>
                </c:pt>
                <c:pt idx="5741">
                  <c:v>-66.308017189607597</c:v>
                </c:pt>
                <c:pt idx="5742">
                  <c:v>-66.353804962302064</c:v>
                </c:pt>
                <c:pt idx="5743">
                  <c:v>-66.401741752891979</c:v>
                </c:pt>
                <c:pt idx="5744">
                  <c:v>-66.451875472668462</c:v>
                </c:pt>
                <c:pt idx="5745">
                  <c:v>-66.504257377378323</c:v>
                </c:pt>
                <c:pt idx="5746">
                  <c:v>-66.558942304805925</c:v>
                </c:pt>
                <c:pt idx="5747">
                  <c:v>-66.615988937032654</c:v>
                </c:pt>
                <c:pt idx="5748">
                  <c:v>-66.675460090307453</c:v>
                </c:pt>
                <c:pt idx="5749">
                  <c:v>-66.737423035904754</c:v>
                </c:pt>
                <c:pt idx="5750">
                  <c:v>-66.801949855882242</c:v>
                </c:pt>
                <c:pt idx="5751">
                  <c:v>-66.86911783818671</c:v>
                </c:pt>
                <c:pt idx="5752">
                  <c:v>-66.939009916314973</c:v>
                </c:pt>
                <c:pt idx="5753">
                  <c:v>-67.011715159491345</c:v>
                </c:pt>
                <c:pt idx="5754">
                  <c:v>-67.087329320372703</c:v>
                </c:pt>
                <c:pt idx="5755">
                  <c:v>-67.165955448373197</c:v>
                </c:pt>
                <c:pt idx="5756">
                  <c:v>-67.247704578167017</c:v>
                </c:pt>
                <c:pt idx="5757">
                  <c:v>-67.332696504482215</c:v>
                </c:pt>
                <c:pt idx="5758">
                  <c:v>-67.421060656426974</c:v>
                </c:pt>
                <c:pt idx="5759">
                  <c:v>-67.512937086859338</c:v>
                </c:pt>
                <c:pt idx="5760">
                  <c:v>-67.608477595381771</c:v>
                </c:pt>
                <c:pt idx="5761">
                  <c:v>-67.70784700701212</c:v>
                </c:pt>
                <c:pt idx="5762">
                  <c:v>-67.811224633045271</c:v>
                </c:pt>
                <c:pt idx="5763">
                  <c:v>-67.918805946035391</c:v>
                </c:pt>
                <c:pt idx="5764">
                  <c:v>-68.030804507505309</c:v>
                </c:pt>
                <c:pt idx="5765">
                  <c:v>-68.147454195485281</c:v>
                </c:pt>
                <c:pt idx="5766">
                  <c:v>-68.269011789420688</c:v>
                </c:pt>
                <c:pt idx="5767">
                  <c:v>-68.395759983452933</c:v>
                </c:pt>
                <c:pt idx="5768">
                  <c:v>-68.528010915984282</c:v>
                </c:pt>
                <c:pt idx="5769">
                  <c:v>-68.666110325349848</c:v>
                </c:pt>
                <c:pt idx="5770">
                  <c:v>-68.810442469587812</c:v>
                </c:pt>
                <c:pt idx="5771">
                  <c:v>-68.961435985240087</c:v>
                </c:pt>
                <c:pt idx="5772">
                  <c:v>-69.119570908650331</c:v>
                </c:pt>
                <c:pt idx="5773">
                  <c:v>-69.285387147843252</c:v>
                </c:pt>
                <c:pt idx="5774">
                  <c:v>-69.459494780075147</c:v>
                </c:pt>
                <c:pt idx="5775">
                  <c:v>-69.642586668242586</c:v>
                </c:pt>
                <c:pt idx="5776">
                  <c:v>-69.835454052324351</c:v>
                </c:pt>
                <c:pt idx="5777">
                  <c:v>-70.039005999344852</c:v>
                </c:pt>
                <c:pt idx="5778">
                  <c:v>-70.254293917467521</c:v>
                </c:pt>
                <c:pt idx="5779">
                  <c:v>-70.482542803593745</c:v>
                </c:pt>
                <c:pt idx="5780">
                  <c:v>-70.725191573433108</c:v>
                </c:pt>
                <c:pt idx="5781">
                  <c:v>-70.98394583825845</c:v>
                </c:pt>
                <c:pt idx="5782">
                  <c:v>-71.260848042725399</c:v>
                </c:pt>
                <c:pt idx="5783">
                  <c:v>-71.558372302316656</c:v>
                </c:pt>
                <c:pt idx="5784">
                  <c:v>-71.879555174060471</c:v>
                </c:pt>
                <c:pt idx="5785">
                  <c:v>-72.228180047620981</c:v>
                </c:pt>
                <c:pt idx="5786">
                  <c:v>-72.60904391550983</c:v>
                </c:pt>
                <c:pt idx="5787">
                  <c:v>-73.028355058714013</c:v>
                </c:pt>
                <c:pt idx="5788">
                  <c:v>-73.494347215818593</c:v>
                </c:pt>
                <c:pt idx="5789">
                  <c:v>-74.018269119561083</c:v>
                </c:pt>
                <c:pt idx="5790">
                  <c:v>-74.616063535436027</c:v>
                </c:pt>
                <c:pt idx="5791">
                  <c:v>-75.311407112067599</c:v>
                </c:pt>
                <c:pt idx="5792">
                  <c:v>-76.141695326100759</c:v>
                </c:pt>
                <c:pt idx="5793">
                  <c:v>-77.171238996680074</c:v>
                </c:pt>
                <c:pt idx="5794">
                  <c:v>-78.525519883780518</c:v>
                </c:pt>
                <c:pt idx="5795">
                  <c:v>-80.506738731835952</c:v>
                </c:pt>
                <c:pt idx="5796">
                  <c:v>-84.258087435573316</c:v>
                </c:pt>
                <c:pt idx="5797">
                  <c:v>-88.546887054305358</c:v>
                </c:pt>
                <c:pt idx="5798">
                  <c:v>-81.840492099187273</c:v>
                </c:pt>
                <c:pt idx="5799">
                  <c:v>-79.321324810004526</c:v>
                </c:pt>
                <c:pt idx="5800">
                  <c:v>-77.738423776931029</c:v>
                </c:pt>
                <c:pt idx="5801">
                  <c:v>-76.582105480650483</c:v>
                </c:pt>
                <c:pt idx="5802">
                  <c:v>-75.67114349824422</c:v>
                </c:pt>
                <c:pt idx="5803">
                  <c:v>-74.919901166767517</c:v>
                </c:pt>
                <c:pt idx="5804">
                  <c:v>-74.281056720650142</c:v>
                </c:pt>
                <c:pt idx="5805">
                  <c:v>-73.725686112867123</c:v>
                </c:pt>
                <c:pt idx="5806">
                  <c:v>-73.234811367543557</c:v>
                </c:pt>
                <c:pt idx="5807">
                  <c:v>-72.795305930531512</c:v>
                </c:pt>
                <c:pt idx="5808">
                  <c:v>-72.397711890112774</c:v>
                </c:pt>
                <c:pt idx="5809">
                  <c:v>-72.034988755444914</c:v>
                </c:pt>
                <c:pt idx="5810">
                  <c:v>-71.701754010764361</c:v>
                </c:pt>
                <c:pt idx="5811">
                  <c:v>-71.39380031288681</c:v>
                </c:pt>
                <c:pt idx="5812">
                  <c:v>-71.107776573851325</c:v>
                </c:pt>
                <c:pt idx="5813">
                  <c:v>-70.840970395895241</c:v>
                </c:pt>
                <c:pt idx="5814">
                  <c:v>-70.591155506227665</c:v>
                </c:pt>
                <c:pt idx="5815">
                  <c:v>-70.356482196646056</c:v>
                </c:pt>
                <c:pt idx="5816">
                  <c:v>-70.135396994574322</c:v>
                </c:pt>
                <c:pt idx="5817">
                  <c:v>-69.926582678982186</c:v>
                </c:pt>
                <c:pt idx="5818">
                  <c:v>-69.728912754927833</c:v>
                </c:pt>
                <c:pt idx="5819">
                  <c:v>-69.541416396344516</c:v>
                </c:pt>
                <c:pt idx="5820">
                  <c:v>-69.363251095255094</c:v>
                </c:pt>
                <c:pt idx="5821">
                  <c:v>-69.193681069943324</c:v>
                </c:pt>
                <c:pt idx="5822">
                  <c:v>-69.032060035704205</c:v>
                </c:pt>
                <c:pt idx="5823">
                  <c:v>-68.877817321471895</c:v>
                </c:pt>
                <c:pt idx="5824">
                  <c:v>-68.73044658180028</c:v>
                </c:pt>
                <c:pt idx="5825">
                  <c:v>-68.589496543032439</c:v>
                </c:pt>
                <c:pt idx="5826">
                  <c:v>-68.454563359050525</c:v>
                </c:pt>
                <c:pt idx="5827">
                  <c:v>-68.325284252142765</c:v>
                </c:pt>
                <c:pt idx="5828">
                  <c:v>-68.201332188105766</c:v>
                </c:pt>
                <c:pt idx="5829">
                  <c:v>-68.082411390289693</c:v>
                </c:pt>
                <c:pt idx="5830">
                  <c:v>-67.968253538838042</c:v>
                </c:pt>
                <c:pt idx="5831">
                  <c:v>-67.858614533384653</c:v>
                </c:pt>
                <c:pt idx="5832">
                  <c:v>-67.753271721943079</c:v>
                </c:pt>
                <c:pt idx="5833">
                  <c:v>-67.65202151775857</c:v>
                </c:pt>
                <c:pt idx="5834">
                  <c:v>-67.554677340864771</c:v>
                </c:pt>
                <c:pt idx="5835">
                  <c:v>-67.461067832697609</c:v>
                </c:pt>
                <c:pt idx="5836">
                  <c:v>-67.371035301591874</c:v>
                </c:pt>
                <c:pt idx="5837">
                  <c:v>-67.284434364292622</c:v>
                </c:pt>
                <c:pt idx="5838">
                  <c:v>-67.201130754665215</c:v>
                </c:pt>
                <c:pt idx="5839">
                  <c:v>-67.121000275629271</c:v>
                </c:pt>
                <c:pt idx="5840">
                  <c:v>-67.043927874211136</c:v>
                </c:pt>
                <c:pt idx="5841">
                  <c:v>-66.969806822901674</c:v>
                </c:pt>
                <c:pt idx="5842">
                  <c:v>-66.898537993073973</c:v>
                </c:pt>
                <c:pt idx="5843">
                  <c:v>-66.830029208431242</c:v>
                </c:pt>
                <c:pt idx="5844">
                  <c:v>-66.764194668253836</c:v>
                </c:pt>
                <c:pt idx="5845">
                  <c:v>-66.70095443171148</c:v>
                </c:pt>
                <c:pt idx="5846">
                  <c:v>-66.640233955752223</c:v>
                </c:pt>
                <c:pt idx="5847">
                  <c:v>-66.581963680167149</c:v>
                </c:pt>
                <c:pt idx="5848">
                  <c:v>-66.526078654264211</c:v>
                </c:pt>
                <c:pt idx="5849">
                  <c:v>-66.472518200413674</c:v>
                </c:pt>
                <c:pt idx="5850">
                  <c:v>-66.421225610261004</c:v>
                </c:pt>
                <c:pt idx="5851">
                  <c:v>-66.372147870053823</c:v>
                </c:pt>
                <c:pt idx="5852">
                  <c:v>-66.32523541192154</c:v>
                </c:pt>
                <c:pt idx="5853">
                  <c:v>-66.280441888349728</c:v>
                </c:pt>
                <c:pt idx="5854">
                  <c:v>-66.237723967483731</c:v>
                </c:pt>
                <c:pt idx="5855">
                  <c:v>-66.197041147120885</c:v>
                </c:pt>
                <c:pt idx="5856">
                  <c:v>-66.158355585553721</c:v>
                </c:pt>
                <c:pt idx="5857">
                  <c:v>-66.121631947634256</c:v>
                </c:pt>
                <c:pt idx="5858">
                  <c:v>-66.086837264614189</c:v>
                </c:pt>
                <c:pt idx="5859">
                  <c:v>-66.053940806491823</c:v>
                </c:pt>
                <c:pt idx="5860">
                  <c:v>-66.022913965731988</c:v>
                </c:pt>
                <c:pt idx="5861">
                  <c:v>-65.993730151378458</c:v>
                </c:pt>
                <c:pt idx="5862">
                  <c:v>-65.96636469265934</c:v>
                </c:pt>
                <c:pt idx="5863">
                  <c:v>-65.940794751300459</c:v>
                </c:pt>
                <c:pt idx="5864">
                  <c:v>-65.91699924186814</c:v>
                </c:pt>
                <c:pt idx="5865">
                  <c:v>-65.894958759493193</c:v>
                </c:pt>
                <c:pt idx="5866">
                  <c:v>-65.874655514464862</c:v>
                </c:pt>
                <c:pt idx="5867">
                  <c:v>-65.856073273163346</c:v>
                </c:pt>
                <c:pt idx="5868">
                  <c:v>-65.839197304957352</c:v>
                </c:pt>
                <c:pt idx="5869">
                  <c:v>-65.824014334611704</c:v>
                </c:pt>
                <c:pt idx="5870">
                  <c:v>-65.810512499958634</c:v>
                </c:pt>
                <c:pt idx="5871">
                  <c:v>-65.798681314459287</c:v>
                </c:pt>
                <c:pt idx="5872">
                  <c:v>-65.788511634448639</c:v>
                </c:pt>
                <c:pt idx="5873">
                  <c:v>-65.779995630826022</c:v>
                </c:pt>
                <c:pt idx="5874">
                  <c:v>-65.773126765006396</c:v>
                </c:pt>
                <c:pt idx="5875">
                  <c:v>-65.767899768972768</c:v>
                </c:pt>
                <c:pt idx="5876">
                  <c:v>-65.764310629291359</c:v>
                </c:pt>
                <c:pt idx="5877">
                  <c:v>-65.762356575007573</c:v>
                </c:pt>
                <c:pt idx="5878">
                  <c:v>-65.762036069315585</c:v>
                </c:pt>
                <c:pt idx="5879">
                  <c:v>-65.763348804980794</c:v>
                </c:pt>
                <c:pt idx="5880">
                  <c:v>-65.766295703443447</c:v>
                </c:pt>
                <c:pt idx="5881">
                  <c:v>-65.770878917646925</c:v>
                </c:pt>
                <c:pt idx="5882">
                  <c:v>-65.77710183857144</c:v>
                </c:pt>
                <c:pt idx="5883">
                  <c:v>-65.784969105526855</c:v>
                </c:pt>
                <c:pt idx="5884">
                  <c:v>-65.794486620280409</c:v>
                </c:pt>
                <c:pt idx="5885">
                  <c:v>-65.805661565090432</c:v>
                </c:pt>
                <c:pt idx="5886">
                  <c:v>-65.818502424786772</c:v>
                </c:pt>
                <c:pt idx="5887">
                  <c:v>-65.833019013027865</c:v>
                </c:pt>
                <c:pt idx="5888">
                  <c:v>-65.84922250291055</c:v>
                </c:pt>
                <c:pt idx="5889">
                  <c:v>-65.867125462132819</c:v>
                </c:pt>
                <c:pt idx="5890">
                  <c:v>-65.886741892978876</c:v>
                </c:pt>
                <c:pt idx="5891">
                  <c:v>-65.908087277344436</c:v>
                </c:pt>
                <c:pt idx="5892">
                  <c:v>-65.931178627180003</c:v>
                </c:pt>
                <c:pt idx="5893">
                  <c:v>-65.956034540657072</c:v>
                </c:pt>
                <c:pt idx="5894">
                  <c:v>-65.982675264499576</c:v>
                </c:pt>
                <c:pt idx="5895">
                  <c:v>-66.011122762928395</c:v>
                </c:pt>
                <c:pt idx="5896">
                  <c:v>-66.041400793718921</c:v>
                </c:pt>
                <c:pt idx="5897">
                  <c:v>-66.073534991988566</c:v>
                </c:pt>
                <c:pt idx="5898">
                  <c:v>-66.107552962349132</c:v>
                </c:pt>
                <c:pt idx="5899">
                  <c:v>-66.143484380169724</c:v>
                </c:pt>
                <c:pt idx="5900">
                  <c:v>-66.181361102794568</c:v>
                </c:pt>
                <c:pt idx="5901">
                  <c:v>-66.221217291642546</c:v>
                </c:pt>
                <c:pt idx="5902">
                  <c:v>-66.263089546269541</c:v>
                </c:pt>
                <c:pt idx="5903">
                  <c:v>-66.307017051575642</c:v>
                </c:pt>
                <c:pt idx="5904">
                  <c:v>-66.353041739524883</c:v>
                </c:pt>
                <c:pt idx="5905">
                  <c:v>-66.401208466916813</c:v>
                </c:pt>
                <c:pt idx="5906">
                  <c:v>-66.451565210945304</c:v>
                </c:pt>
                <c:pt idx="5907">
                  <c:v>-66.504163284528317</c:v>
                </c:pt>
                <c:pt idx="5908">
                  <c:v>-66.559057573668184</c:v>
                </c:pt>
                <c:pt idx="5909">
                  <c:v>-66.616306799419533</c:v>
                </c:pt>
                <c:pt idx="5910">
                  <c:v>-66.67597380739528</c:v>
                </c:pt>
                <c:pt idx="5911">
                  <c:v>-66.738125888204237</c:v>
                </c:pt>
                <c:pt idx="5912">
                  <c:v>-66.802835132679249</c:v>
                </c:pt>
                <c:pt idx="5913">
                  <c:v>-66.870178826374428</c:v>
                </c:pt>
                <c:pt idx="5914">
                  <c:v>-66.940239888495782</c:v>
                </c:pt>
                <c:pt idx="5915">
                  <c:v>-67.013107361232812</c:v>
                </c:pt>
                <c:pt idx="5916">
                  <c:v>-67.08887695647006</c:v>
                </c:pt>
                <c:pt idx="5917">
                  <c:v>-67.167651667954928</c:v>
                </c:pt>
                <c:pt idx="5918">
                  <c:v>-67.249542458425992</c:v>
                </c:pt>
                <c:pt idx="5919">
                  <c:v>-67.334669032851821</c:v>
                </c:pt>
                <c:pt idx="5920">
                  <c:v>-67.423160710883096</c:v>
                </c:pt>
                <c:pt idx="5921">
                  <c:v>-67.515157414074963</c:v>
                </c:pt>
                <c:pt idx="5922">
                  <c:v>-67.61081078633309</c:v>
                </c:pt>
                <c:pt idx="5923">
                  <c:v>-67.71028546959721</c:v>
                </c:pt>
                <c:pt idx="5924">
                  <c:v>-67.813760561200937</c:v>
                </c:pt>
                <c:pt idx="5925">
                  <c:v>-67.921431284665928</c:v>
                </c:pt>
                <c:pt idx="5926">
                  <c:v>-68.033510912486904</c:v>
                </c:pt>
                <c:pt idx="5927">
                  <c:v>-68.150232987755089</c:v>
                </c:pt>
                <c:pt idx="5928">
                  <c:v>-68.27185390202041</c:v>
                </c:pt>
                <c:pt idx="5929">
                  <c:v>-68.398655900037326</c:v>
                </c:pt>
                <c:pt idx="5930">
                  <c:v>-68.530950599056851</c:v>
                </c:pt>
                <c:pt idx="5931">
                  <c:v>-68.669083131930776</c:v>
                </c:pt>
                <c:pt idx="5932">
                  <c:v>-68.8134370515142</c:v>
                </c:pt>
                <c:pt idx="5933">
                  <c:v>-68.964440170484934</c:v>
                </c:pt>
                <c:pt idx="5934">
                  <c:v>-69.122571559046861</c:v>
                </c:pt>
                <c:pt idx="5935">
                  <c:v>-69.288369987245389</c:v>
                </c:pt>
                <c:pt idx="5936">
                  <c:v>-69.462444185110016</c:v>
                </c:pt>
                <c:pt idx="5937">
                  <c:v>-69.645485411331919</c:v>
                </c:pt>
                <c:pt idx="5938">
                  <c:v>-69.83828298317745</c:v>
                </c:pt>
                <c:pt idx="5939">
                  <c:v>-70.041743646147012</c:v>
                </c:pt>
                <c:pt idx="5940">
                  <c:v>-70.256915982083186</c:v>
                </c:pt>
                <c:pt idx="5941">
                  <c:v>-70.485021514900353</c:v>
                </c:pt>
                <c:pt idx="5942">
                  <c:v>-70.72749484792287</c:v>
                </c:pt>
                <c:pt idx="5943">
                  <c:v>-70.98603617439926</c:v>
                </c:pt>
                <c:pt idx="5944">
                  <c:v>-71.262681040695469</c:v>
                </c:pt>
                <c:pt idx="5945">
                  <c:v>-71.559894645469257</c:v>
                </c:pt>
                <c:pt idx="5946">
                  <c:v>-71.880701818547195</c:v>
                </c:pt>
                <c:pt idx="5947">
                  <c:v>-72.228870215442583</c:v>
                </c:pt>
                <c:pt idx="5948">
                  <c:v>-72.609175222248837</c:v>
                </c:pt>
                <c:pt idx="5949">
                  <c:v>-73.027794626753234</c:v>
                </c:pt>
                <c:pt idx="5950">
                  <c:v>-73.492917702921389</c:v>
                </c:pt>
                <c:pt idx="5951">
                  <c:v>-74.015725720082017</c:v>
                </c:pt>
                <c:pt idx="5952">
                  <c:v>-74.612053915262692</c:v>
                </c:pt>
                <c:pt idx="5953">
                  <c:v>-75.305396430910491</c:v>
                </c:pt>
                <c:pt idx="5954">
                  <c:v>-76.132812132697595</c:v>
                </c:pt>
                <c:pt idx="5955">
                  <c:v>-77.157914977920669</c:v>
                </c:pt>
                <c:pt idx="5956">
                  <c:v>-78.504471677440392</c:v>
                </c:pt>
                <c:pt idx="5957">
                  <c:v>-80.469020064596748</c:v>
                </c:pt>
                <c:pt idx="5958">
                  <c:v>-84.158382578208688</c:v>
                </c:pt>
                <c:pt idx="5959">
                  <c:v>-88.858337524829793</c:v>
                </c:pt>
                <c:pt idx="5960">
                  <c:v>-81.911636357784928</c:v>
                </c:pt>
                <c:pt idx="5961">
                  <c:v>-79.364652628216547</c:v>
                </c:pt>
                <c:pt idx="5962">
                  <c:v>-77.771004607051907</c:v>
                </c:pt>
                <c:pt idx="5963">
                  <c:v>-76.608992044991865</c:v>
                </c:pt>
                <c:pt idx="5964">
                  <c:v>-75.694506200101557</c:v>
                </c:pt>
                <c:pt idx="5965">
                  <c:v>-74.940869184787999</c:v>
                </c:pt>
                <c:pt idx="5966">
                  <c:v>-74.300291514949421</c:v>
                </c:pt>
                <c:pt idx="5967">
                  <c:v>-73.743607864680627</c:v>
                </c:pt>
                <c:pt idx="5968">
                  <c:v>-73.251703179914628</c:v>
                </c:pt>
                <c:pt idx="5969">
                  <c:v>-72.811367259438953</c:v>
                </c:pt>
                <c:pt idx="5970">
                  <c:v>-72.413088253775129</c:v>
                </c:pt>
                <c:pt idx="5971">
                  <c:v>-72.049789329062889</c:v>
                </c:pt>
                <c:pt idx="5972">
                  <c:v>-71.716062587489859</c:v>
                </c:pt>
                <c:pt idx="5973">
                  <c:v>-71.407682421806925</c:v>
                </c:pt>
                <c:pt idx="5974">
                  <c:v>-71.121284265732811</c:v>
                </c:pt>
                <c:pt idx="5975">
                  <c:v>-70.854145557203083</c:v>
                </c:pt>
                <c:pt idx="5976">
                  <c:v>-70.604032212947004</c:v>
                </c:pt>
                <c:pt idx="5977">
                  <c:v>-70.369088423354356</c:v>
                </c:pt>
                <c:pt idx="5978">
                  <c:v>-70.147755879640243</c:v>
                </c:pt>
                <c:pt idx="5979">
                  <c:v>-69.938713477271335</c:v>
                </c:pt>
                <c:pt idx="5980">
                  <c:v>-69.740831566226049</c:v>
                </c:pt>
                <c:pt idx="5981">
                  <c:v>-69.553136729940519</c:v>
                </c:pt>
                <c:pt idx="5982">
                  <c:v>-69.374784312917285</c:v>
                </c:pt>
                <c:pt idx="5983">
                  <c:v>-69.20503673738753</c:v>
                </c:pt>
                <c:pt idx="5984">
                  <c:v>-69.043246204239225</c:v>
                </c:pt>
                <c:pt idx="5985">
                  <c:v>-68.888840755818023</c:v>
                </c:pt>
                <c:pt idx="5986">
                  <c:v>-68.741312945896198</c:v>
                </c:pt>
                <c:pt idx="5987">
                  <c:v>-68.600210552717769</c:v>
                </c:pt>
                <c:pt idx="5988">
                  <c:v>-68.465128908486463</c:v>
                </c:pt>
                <c:pt idx="5989">
                  <c:v>-68.335704519067349</c:v>
                </c:pt>
                <c:pt idx="5990">
                  <c:v>-68.211609722079501</c:v>
                </c:pt>
                <c:pt idx="5991">
                  <c:v>-68.092548187011687</c:v>
                </c:pt>
                <c:pt idx="5992">
                  <c:v>-67.978251103082783</c:v>
                </c:pt>
                <c:pt idx="5993">
                  <c:v>-67.868473932528545</c:v>
                </c:pt>
                <c:pt idx="5994">
                  <c:v>-67.762993631675315</c:v>
                </c:pt>
                <c:pt idx="5995">
                  <c:v>-67.661606261268105</c:v>
                </c:pt>
                <c:pt idx="5996">
                  <c:v>-67.564124922524357</c:v>
                </c:pt>
                <c:pt idx="5997">
                  <c:v>-67.470377967138134</c:v>
                </c:pt>
                <c:pt idx="5998">
                  <c:v>-67.380207438821586</c:v>
                </c:pt>
                <c:pt idx="5999">
                  <c:v>-67.29346771146389</c:v>
                </c:pt>
                <c:pt idx="6000">
                  <c:v>-67.210024294970211</c:v>
                </c:pt>
                <c:pt idx="6001">
                  <c:v>-67.129752784701139</c:v>
                </c:pt>
                <c:pt idx="6002">
                  <c:v>-67.052537934387814</c:v>
                </c:pt>
                <c:pt idx="6003">
                  <c:v>-66.978272835627166</c:v>
                </c:pt>
                <c:pt idx="6004">
                  <c:v>-66.906858189651729</c:v>
                </c:pt>
                <c:pt idx="6005">
                  <c:v>-66.838201659365453</c:v>
                </c:pt>
                <c:pt idx="6006">
                  <c:v>-66.772217291327848</c:v>
                </c:pt>
                <c:pt idx="6007">
                  <c:v>-66.708824998932215</c:v>
                </c:pt>
                <c:pt idx="6008">
                  <c:v>-66.647950099322884</c:v>
                </c:pt>
                <c:pt idx="6009">
                  <c:v>-66.589522897553906</c:v>
                </c:pt>
                <c:pt idx="6010">
                  <c:v>-66.533478312473193</c:v>
                </c:pt>
                <c:pt idx="6011">
                  <c:v>-66.479755539543547</c:v>
                </c:pt>
                <c:pt idx="6012">
                  <c:v>-66.428297746392417</c:v>
                </c:pt>
                <c:pt idx="6013">
                  <c:v>-66.379051797546552</c:v>
                </c:pt>
                <c:pt idx="6014">
                  <c:v>-66.331968005149562</c:v>
                </c:pt>
                <c:pt idx="6015">
                  <c:v>-66.286999902938902</c:v>
                </c:pt>
                <c:pt idx="6016">
                  <c:v>-66.244104041053035</c:v>
                </c:pt>
                <c:pt idx="6017">
                  <c:v>-66.20323979958853</c:v>
                </c:pt>
                <c:pt idx="6018">
                  <c:v>-66.164369219018013</c:v>
                </c:pt>
                <c:pt idx="6019">
                  <c:v>-66.127456845842829</c:v>
                </c:pt>
                <c:pt idx="6020">
                  <c:v>-66.092469592061448</c:v>
                </c:pt>
                <c:pt idx="6021">
                  <c:v>-66.059376607121564</c:v>
                </c:pt>
                <c:pt idx="6022">
                  <c:v>-66.0281491612959</c:v>
                </c:pt>
                <c:pt idx="6023">
                  <c:v>-65.998760539422378</c:v>
                </c:pt>
                <c:pt idx="6024">
                  <c:v>-65.971185944158236</c:v>
                </c:pt>
                <c:pt idx="6025">
                  <c:v>-65.945402407950098</c:v>
                </c:pt>
                <c:pt idx="6026">
                  <c:v>-65.921388713011936</c:v>
                </c:pt>
                <c:pt idx="6027">
                  <c:v>-65.899125318703341</c:v>
                </c:pt>
                <c:pt idx="6028">
                  <c:v>-65.878594295750531</c:v>
                </c:pt>
                <c:pt idx="6029">
                  <c:v>-65.859779266827701</c:v>
                </c:pt>
                <c:pt idx="6030">
                  <c:v>-65.842665353054045</c:v>
                </c:pt>
                <c:pt idx="6031">
                  <c:v>-65.827239126034854</c:v>
                </c:pt>
                <c:pt idx="6032">
                  <c:v>-65.813488565108543</c:v>
                </c:pt>
                <c:pt idx="6033">
                  <c:v>-65.801403019499858</c:v>
                </c:pt>
                <c:pt idx="6034">
                  <c:v>-65.790973175119035</c:v>
                </c:pt>
                <c:pt idx="6035">
                  <c:v>-65.782191025796919</c:v>
                </c:pt>
                <c:pt idx="6036">
                  <c:v>-65.775049848747827</c:v>
                </c:pt>
                <c:pt idx="6037">
                  <c:v>-65.769544184111211</c:v>
                </c:pt>
                <c:pt idx="6038">
                  <c:v>-65.765669818426105</c:v>
                </c:pt>
                <c:pt idx="6039">
                  <c:v>-65.763423771954777</c:v>
                </c:pt>
                <c:pt idx="6040">
                  <c:v>-65.762804289746413</c:v>
                </c:pt>
                <c:pt idx="6041">
                  <c:v>-65.763810836395166</c:v>
                </c:pt>
                <c:pt idx="6042">
                  <c:v>-65.766444094469406</c:v>
                </c:pt>
                <c:pt idx="6043">
                  <c:v>-65.77070596658605</c:v>
                </c:pt>
                <c:pt idx="6044">
                  <c:v>-65.776599581148588</c:v>
                </c:pt>
                <c:pt idx="6045">
                  <c:v>-65.784129301793115</c:v>
                </c:pt>
                <c:pt idx="6046">
                  <c:v>-65.793300740588577</c:v>
                </c:pt>
                <c:pt idx="6047">
                  <c:v>-65.804120775089743</c:v>
                </c:pt>
                <c:pt idx="6048">
                  <c:v>-65.816597569348772</c:v>
                </c:pt>
                <c:pt idx="6049">
                  <c:v>-65.830740599016423</c:v>
                </c:pt>
                <c:pt idx="6050">
                  <c:v>-65.846560680705352</c:v>
                </c:pt>
                <c:pt idx="6051">
                  <c:v>-65.864070005808614</c:v>
                </c:pt>
                <c:pt idx="6052">
                  <c:v>-65.883282179009512</c:v>
                </c:pt>
                <c:pt idx="6053">
                  <c:v>-65.90421226172127</c:v>
                </c:pt>
                <c:pt idx="6054">
                  <c:v>-65.926876820793851</c:v>
                </c:pt>
                <c:pt idx="6055">
                  <c:v>-65.951293982793089</c:v>
                </c:pt>
                <c:pt idx="6056">
                  <c:v>-65.977483494271951</c:v>
                </c:pt>
                <c:pt idx="6057">
                  <c:v>-66.005466788457724</c:v>
                </c:pt>
                <c:pt idx="6058">
                  <c:v>-66.035267058851076</c:v>
                </c:pt>
                <c:pt idx="6059">
                  <c:v>-66.066909340311696</c:v>
                </c:pt>
                <c:pt idx="6060">
                  <c:v>-66.100420598237079</c:v>
                </c:pt>
                <c:pt idx="6061">
                  <c:v>-66.135829826574181</c:v>
                </c:pt>
                <c:pt idx="6062">
                  <c:v>-66.173168155431014</c:v>
                </c:pt>
                <c:pt idx="6063">
                  <c:v>-66.212468969232219</c:v>
                </c:pt>
                <c:pt idx="6064">
                  <c:v>-66.253768036388578</c:v>
                </c:pt>
                <c:pt idx="6065">
                  <c:v>-66.297103651659825</c:v>
                </c:pt>
                <c:pt idx="6066">
                  <c:v>-66.34251679250589</c:v>
                </c:pt>
                <c:pt idx="6067">
                  <c:v>-66.390051290879924</c:v>
                </c:pt>
                <c:pt idx="6068">
                  <c:v>-66.439754022136967</c:v>
                </c:pt>
                <c:pt idx="6069">
                  <c:v>-66.491675112962128</c:v>
                </c:pt>
                <c:pt idx="6070">
                  <c:v>-66.545868170433224</c:v>
                </c:pt>
                <c:pt idx="6071">
                  <c:v>-66.60239053471129</c:v>
                </c:pt>
                <c:pt idx="6072">
                  <c:v>-66.661303558128594</c:v>
                </c:pt>
                <c:pt idx="6073">
                  <c:v>-66.722672913906109</c:v>
                </c:pt>
                <c:pt idx="6074">
                  <c:v>-66.786568938159476</c:v>
                </c:pt>
                <c:pt idx="6075">
                  <c:v>-66.853067009457561</c:v>
                </c:pt>
                <c:pt idx="6076">
                  <c:v>-66.922247970807973</c:v>
                </c:pt>
                <c:pt idx="6077">
                  <c:v>-66.994198599748543</c:v>
                </c:pt>
                <c:pt idx="6078">
                  <c:v>-67.069012133104806</c:v>
                </c:pt>
                <c:pt idx="6079">
                  <c:v>-67.146788854077627</c:v>
                </c:pt>
                <c:pt idx="6080">
                  <c:v>-67.227636750640556</c:v>
                </c:pt>
                <c:pt idx="6081">
                  <c:v>-67.311672255671837</c:v>
                </c:pt>
                <c:pt idx="6082">
                  <c:v>-67.399021081254233</c:v>
                </c:pt>
                <c:pt idx="6083">
                  <c:v>-67.489819161691543</c:v>
                </c:pt>
                <c:pt idx="6084">
                  <c:v>-67.584213722546707</c:v>
                </c:pt>
                <c:pt idx="6085">
                  <c:v>-67.682364496373935</c:v>
                </c:pt>
                <c:pt idx="6086">
                  <c:v>-67.784445109799748</c:v>
                </c:pt>
                <c:pt idx="6087">
                  <c:v>-67.890644671617949</c:v>
                </c:pt>
                <c:pt idx="6088">
                  <c:v>-68.001169597816926</c:v>
                </c:pt>
                <c:pt idx="6089">
                  <c:v>-68.116245717061631</c:v>
                </c:pt>
                <c:pt idx="6090">
                  <c:v>-68.236120709899211</c:v>
                </c:pt>
                <c:pt idx="6091">
                  <c:v>-68.361066947051341</c:v>
                </c:pt>
                <c:pt idx="6092">
                  <c:v>-68.491384807709437</c:v>
                </c:pt>
                <c:pt idx="6093">
                  <c:v>-68.627406578493179</c:v>
                </c:pt>
                <c:pt idx="6094">
                  <c:v>-68.769501059293077</c:v>
                </c:pt>
                <c:pt idx="6095">
                  <c:v>-68.918079035441366</c:v>
                </c:pt>
                <c:pt idx="6096">
                  <c:v>-69.073599819280261</c:v>
                </c:pt>
                <c:pt idx="6097">
                  <c:v>-69.236579121987802</c:v>
                </c:pt>
                <c:pt idx="6098">
                  <c:v>-69.407598593897674</c:v>
                </c:pt>
                <c:pt idx="6099">
                  <c:v>-69.587317476459702</c:v>
                </c:pt>
                <c:pt idx="6100">
                  <c:v>-69.776486952538107</c:v>
                </c:pt>
                <c:pt idx="6101">
                  <c:v>-69.975967981371554</c:v>
                </c:pt>
                <c:pt idx="6102">
                  <c:v>-70.186753685416079</c:v>
                </c:pt>
                <c:pt idx="6103">
                  <c:v>-70.409997758374118</c:v>
                </c:pt>
                <c:pt idx="6104">
                  <c:v>-70.647050948564953</c:v>
                </c:pt>
                <c:pt idx="6105">
                  <c:v>-70.899508538999044</c:v>
                </c:pt>
                <c:pt idx="6106">
                  <c:v>-71.169273058025681</c:v>
                </c:pt>
                <c:pt idx="6107">
                  <c:v>-71.458638487500082</c:v>
                </c:pt>
                <c:pt idx="6108">
                  <c:v>-71.770405466630123</c:v>
                </c:pt>
                <c:pt idx="6109">
                  <c:v>-72.108042277939262</c:v>
                </c:pt>
                <c:pt idx="6110">
                  <c:v>-72.475915347102799</c:v>
                </c:pt>
                <c:pt idx="6111">
                  <c:v>-72.879628709675359</c:v>
                </c:pt>
                <c:pt idx="6112">
                  <c:v>-73.326540776071909</c:v>
                </c:pt>
                <c:pt idx="6113">
                  <c:v>-73.826582614560266</c:v>
                </c:pt>
                <c:pt idx="6114">
                  <c:v>-74.393617095954383</c:v>
                </c:pt>
                <c:pt idx="6115">
                  <c:v>-75.047834177026132</c:v>
                </c:pt>
                <c:pt idx="6116">
                  <c:v>-75.820303651012239</c:v>
                </c:pt>
                <c:pt idx="6117">
                  <c:v>-76.762540696302949</c:v>
                </c:pt>
                <c:pt idx="6118">
                  <c:v>-77.969631548955107</c:v>
                </c:pt>
                <c:pt idx="6119">
                  <c:v>-79.649506901440375</c:v>
                </c:pt>
                <c:pt idx="6120">
                  <c:v>-82.428373937261611</c:v>
                </c:pt>
                <c:pt idx="6121">
                  <c:v>-92.281624781756449</c:v>
                </c:pt>
                <c:pt idx="6122">
                  <c:v>-83.434856708830765</c:v>
                </c:pt>
                <c:pt idx="6123">
                  <c:v>-80.151035085714796</c:v>
                </c:pt>
                <c:pt idx="6124">
                  <c:v>-78.303744413541182</c:v>
                </c:pt>
                <c:pt idx="6125">
                  <c:v>-77.013036558980545</c:v>
                </c:pt>
                <c:pt idx="6126">
                  <c:v>-76.020644399809811</c:v>
                </c:pt>
                <c:pt idx="6127">
                  <c:v>-75.214738847791807</c:v>
                </c:pt>
                <c:pt idx="6128">
                  <c:v>-74.536635815474369</c:v>
                </c:pt>
                <c:pt idx="6129">
                  <c:v>-73.951682788106751</c:v>
                </c:pt>
                <c:pt idx="6130">
                  <c:v>-73.437699970701104</c:v>
                </c:pt>
                <c:pt idx="6131">
                  <c:v>-72.979630796945671</c:v>
                </c:pt>
                <c:pt idx="6132">
                  <c:v>-72.566784655122362</c:v>
                </c:pt>
                <c:pt idx="6133">
                  <c:v>-72.191296802883841</c:v>
                </c:pt>
                <c:pt idx="6134">
                  <c:v>-71.847212675574326</c:v>
                </c:pt>
                <c:pt idx="6135">
                  <c:v>-71.529915467822306</c:v>
                </c:pt>
                <c:pt idx="6136">
                  <c:v>-71.235753278705388</c:v>
                </c:pt>
                <c:pt idx="6137">
                  <c:v>-70.961787746216231</c:v>
                </c:pt>
                <c:pt idx="6138">
                  <c:v>-70.705619560999565</c:v>
                </c:pt>
                <c:pt idx="6139">
                  <c:v>-70.465264262751504</c:v>
                </c:pt>
                <c:pt idx="6140">
                  <c:v>-70.239061874673638</c:v>
                </c:pt>
                <c:pt idx="6141">
                  <c:v>-70.025609882745883</c:v>
                </c:pt>
                <c:pt idx="6142">
                  <c:v>-69.823712677199794</c:v>
                </c:pt>
                <c:pt idx="6143">
                  <c:v>-69.632342830262161</c:v>
                </c:pt>
                <c:pt idx="6144">
                  <c:v>-69.450611033345879</c:v>
                </c:pt>
                <c:pt idx="6145">
                  <c:v>-69.277742469149331</c:v>
                </c:pt>
                <c:pt idx="6146">
                  <c:v>-69.113058033488258</c:v>
                </c:pt>
                <c:pt idx="6147">
                  <c:v>-68.955959259434607</c:v>
                </c:pt>
                <c:pt idx="6148">
                  <c:v>-68.805916101084293</c:v>
                </c:pt>
                <c:pt idx="6149">
                  <c:v>-68.662456949796663</c:v>
                </c:pt>
                <c:pt idx="6150">
                  <c:v>-68.525160410737399</c:v>
                </c:pt>
                <c:pt idx="6151">
                  <c:v>-68.393648479953896</c:v>
                </c:pt>
                <c:pt idx="6152">
                  <c:v>-68.267580845316715</c:v>
                </c:pt>
                <c:pt idx="6153">
                  <c:v>-68.146650096307468</c:v>
                </c:pt>
                <c:pt idx="6154">
                  <c:v>-68.030577674210733</c:v>
                </c:pt>
                <c:pt idx="6155">
                  <c:v>-67.919110429587562</c:v>
                </c:pt>
                <c:pt idx="6156">
                  <c:v>-67.812017681007561</c:v>
                </c:pt>
                <c:pt idx="6157">
                  <c:v>-67.709088690061364</c:v>
                </c:pt>
                <c:pt idx="6158">
                  <c:v>-67.610130483950968</c:v>
                </c:pt>
                <c:pt idx="6159">
                  <c:v>-67.514965969926749</c:v>
                </c:pt>
                <c:pt idx="6160">
                  <c:v>-67.423432295907972</c:v>
                </c:pt>
                <c:pt idx="6161">
                  <c:v>-67.335379419835164</c:v>
                </c:pt>
                <c:pt idx="6162">
                  <c:v>-67.250668856720679</c:v>
                </c:pt>
                <c:pt idx="6163">
                  <c:v>-67.169172577694255</c:v>
                </c:pt>
                <c:pt idx="6164">
                  <c:v>-67.090772039506689</c:v>
                </c:pt>
                <c:pt idx="6165">
                  <c:v>-67.015357326501743</c:v>
                </c:pt>
                <c:pt idx="6166">
                  <c:v>-66.942826389868898</c:v>
                </c:pt>
                <c:pt idx="6167">
                  <c:v>-66.8730843713479</c:v>
                </c:pt>
                <c:pt idx="6168">
                  <c:v>-66.806043000477928</c:v>
                </c:pt>
                <c:pt idx="6169">
                  <c:v>-66.741620056131168</c:v>
                </c:pt>
                <c:pt idx="6170">
                  <c:v>-66.679738884378111</c:v>
                </c:pt>
                <c:pt idx="6171">
                  <c:v>-66.620327965873358</c:v>
                </c:pt>
                <c:pt idx="6172">
                  <c:v>-66.563320526913714</c:v>
                </c:pt>
                <c:pt idx="6173">
                  <c:v>-66.508654189102458</c:v>
                </c:pt>
                <c:pt idx="6174">
                  <c:v>-66.456270653228543</c:v>
                </c:pt>
                <c:pt idx="6175">
                  <c:v>-66.406115413576273</c:v>
                </c:pt>
                <c:pt idx="6176">
                  <c:v>-66.358137499337388</c:v>
                </c:pt>
                <c:pt idx="6177">
                  <c:v>-66.312289240238641</c:v>
                </c:pt>
                <c:pt idx="6178">
                  <c:v>-66.268526053866424</c:v>
                </c:pt>
                <c:pt idx="6179">
                  <c:v>-66.226806252456782</c:v>
                </c:pt>
                <c:pt idx="6180">
                  <c:v>-66.187090867226004</c:v>
                </c:pt>
                <c:pt idx="6181">
                  <c:v>-66.149343488479303</c:v>
                </c:pt>
                <c:pt idx="6182">
                  <c:v>-66.113530120068617</c:v>
                </c:pt>
                <c:pt idx="6183">
                  <c:v>-66.079619046764634</c:v>
                </c:pt>
                <c:pt idx="6184">
                  <c:v>-66.04758071344483</c:v>
                </c:pt>
                <c:pt idx="6185">
                  <c:v>-66.017387615012652</c:v>
                </c:pt>
                <c:pt idx="6186">
                  <c:v>-65.989014196111611</c:v>
                </c:pt>
                <c:pt idx="6187">
                  <c:v>-65.962436759842959</c:v>
                </c:pt>
                <c:pt idx="6188">
                  <c:v>-65.937633384727704</c:v>
                </c:pt>
                <c:pt idx="6189">
                  <c:v>-65.914583849284924</c:v>
                </c:pt>
                <c:pt idx="6190">
                  <c:v>-65.893269563624784</c:v>
                </c:pt>
                <c:pt idx="6191">
                  <c:v>-65.873673507579454</c:v>
                </c:pt>
                <c:pt idx="6192">
                  <c:v>-65.855780174883364</c:v>
                </c:pt>
                <c:pt idx="6193">
                  <c:v>-65.839575523025587</c:v>
                </c:pt>
                <c:pt idx="6194">
                  <c:v>-65.825046928412135</c:v>
                </c:pt>
                <c:pt idx="6195">
                  <c:v>-65.812183146519942</c:v>
                </c:pt>
                <c:pt idx="6196">
                  <c:v>-65.800974276789759</c:v>
                </c:pt>
                <c:pt idx="6197">
                  <c:v>-65.791411731991076</c:v>
                </c:pt>
                <c:pt idx="6198">
                  <c:v>-65.783488211889974</c:v>
                </c:pt>
                <c:pt idx="6199">
                  <c:v>-65.777197681013234</c:v>
                </c:pt>
                <c:pt idx="6200">
                  <c:v>-65.77253535038858</c:v>
                </c:pt>
                <c:pt idx="6201">
                  <c:v>-65.769497663129414</c:v>
                </c:pt>
                <c:pt idx="6202">
                  <c:v>-65.768082283774817</c:v>
                </c:pt>
                <c:pt idx="6203">
                  <c:v>-65.768288091312982</c:v>
                </c:pt>
                <c:pt idx="6204">
                  <c:v>-65.770115175861463</c:v>
                </c:pt>
                <c:pt idx="6205">
                  <c:v>-65.7735648389489</c:v>
                </c:pt>
                <c:pt idx="6206">
                  <c:v>-65.77863959743658</c:v>
                </c:pt>
                <c:pt idx="6207">
                  <c:v>-65.785343191077445</c:v>
                </c:pt>
                <c:pt idx="6208">
                  <c:v>-65.793680593781744</c:v>
                </c:pt>
                <c:pt idx="6209">
                  <c:v>-65.803658028640115</c:v>
                </c:pt>
                <c:pt idx="6210">
                  <c:v>-65.815282986823902</c:v>
                </c:pt>
                <c:pt idx="6211">
                  <c:v>-65.828564250463543</c:v>
                </c:pt>
                <c:pt idx="6212">
                  <c:v>-65.843511919670888</c:v>
                </c:pt>
                <c:pt idx="6213">
                  <c:v>-65.860137443871395</c:v>
                </c:pt>
                <c:pt idx="6214">
                  <c:v>-65.878453657671386</c:v>
                </c:pt>
                <c:pt idx="6215">
                  <c:v>-65.898474821481813</c:v>
                </c:pt>
                <c:pt idx="6216">
                  <c:v>-65.920216667193486</c:v>
                </c:pt>
                <c:pt idx="6217">
                  <c:v>-65.943696449222315</c:v>
                </c:pt>
                <c:pt idx="6218">
                  <c:v>-65.968933001266393</c:v>
                </c:pt>
                <c:pt idx="6219">
                  <c:v>-65.995946799211055</c:v>
                </c:pt>
                <c:pt idx="6220">
                  <c:v>-66.024760030627704</c:v>
                </c:pt>
                <c:pt idx="6221">
                  <c:v>-66.055396671384401</c:v>
                </c:pt>
                <c:pt idx="6222">
                  <c:v>-66.087882569975633</c:v>
                </c:pt>
                <c:pt idx="6223">
                  <c:v>-66.122245540212788</c:v>
                </c:pt>
                <c:pt idx="6224">
                  <c:v>-66.158515463020109</c:v>
                </c:pt>
                <c:pt idx="6225">
                  <c:v>-66.196724398205163</c:v>
                </c:pt>
                <c:pt idx="6226">
                  <c:v>-66.23690670709918</c:v>
                </c:pt>
                <c:pt idx="6227">
                  <c:v>-66.279099187184073</c:v>
                </c:pt>
                <c:pt idx="6228">
                  <c:v>-66.323341219883233</c:v>
                </c:pt>
                <c:pt idx="6229">
                  <c:v>-66.369674932879761</c:v>
                </c:pt>
                <c:pt idx="6230">
                  <c:v>-66.418145378508754</c:v>
                </c:pt>
                <c:pt idx="6231">
                  <c:v>-66.468800729986768</c:v>
                </c:pt>
                <c:pt idx="6232">
                  <c:v>-66.521692497436533</c:v>
                </c:pt>
                <c:pt idx="6233">
                  <c:v>-66.576875766005969</c:v>
                </c:pt>
                <c:pt idx="6234">
                  <c:v>-66.634409458629847</c:v>
                </c:pt>
                <c:pt idx="6235">
                  <c:v>-66.694356626425559</c:v>
                </c:pt>
                <c:pt idx="6236">
                  <c:v>-66.756784770075768</c:v>
                </c:pt>
                <c:pt idx="6237">
                  <c:v>-66.82176619610064</c:v>
                </c:pt>
                <c:pt idx="6238">
                  <c:v>-66.889378412528487</c:v>
                </c:pt>
                <c:pt idx="6239">
                  <c:v>-66.959704569096857</c:v>
                </c:pt>
                <c:pt idx="6240">
                  <c:v>-67.032833948027687</c:v>
                </c:pt>
                <c:pt idx="6241">
                  <c:v>-67.108862512351465</c:v>
                </c:pt>
                <c:pt idx="6242">
                  <c:v>-67.187893519889116</c:v>
                </c:pt>
                <c:pt idx="6243">
                  <c:v>-67.270038212461444</c:v>
                </c:pt>
                <c:pt idx="6244">
                  <c:v>-67.355416591465357</c:v>
                </c:pt>
                <c:pt idx="6245">
                  <c:v>-67.444158293037162</c:v>
                </c:pt>
                <c:pt idx="6246">
                  <c:v>-67.5364035783806</c:v>
                </c:pt>
                <c:pt idx="6247">
                  <c:v>-67.632304457800188</c:v>
                </c:pt>
                <c:pt idx="6248">
                  <c:v>-67.732025970574071</c:v>
                </c:pt>
                <c:pt idx="6249">
                  <c:v>-67.835747647182359</c:v>
                </c:pt>
                <c:pt idx="6250">
                  <c:v>-67.94366518584215</c:v>
                </c:pt>
                <c:pt idx="6251">
                  <c:v>-68.055992382047222</c:v>
                </c:pt>
                <c:pt idx="6252">
                  <c:v>-68.17296335822401</c:v>
                </c:pt>
                <c:pt idx="6253">
                  <c:v>-68.294835151158253</c:v>
                </c:pt>
                <c:pt idx="6254">
                  <c:v>-68.421890728237599</c:v>
                </c:pt>
                <c:pt idx="6255">
                  <c:v>-68.554442520601469</c:v>
                </c:pt>
                <c:pt idx="6256">
                  <c:v>-68.69283658311771</c:v>
                </c:pt>
                <c:pt idx="6257">
                  <c:v>-68.837457519394093</c:v>
                </c:pt>
                <c:pt idx="6258">
                  <c:v>-68.988734347022231</c:v>
                </c:pt>
                <c:pt idx="6259">
                  <c:v>-69.147147526837998</c:v>
                </c:pt>
                <c:pt idx="6260">
                  <c:v>-69.313237444781848</c:v>
                </c:pt>
                <c:pt idx="6261">
                  <c:v>-69.487614721966253</c:v>
                </c:pt>
                <c:pt idx="6262">
                  <c:v>-69.67097284710438</c:v>
                </c:pt>
                <c:pt idx="6263">
                  <c:v>-69.864103788542877</c:v>
                </c:pt>
                <c:pt idx="6264">
                  <c:v>-70.067917471055608</c:v>
                </c:pt>
                <c:pt idx="6265">
                  <c:v>-70.283466325337798</c:v>
                </c:pt>
                <c:pt idx="6266">
                  <c:v>-70.51197658296141</c:v>
                </c:pt>
                <c:pt idx="6267">
                  <c:v>-70.754888670748997</c:v>
                </c:pt>
                <c:pt idx="6268">
                  <c:v>-71.013910076378593</c:v>
                </c:pt>
                <c:pt idx="6269">
                  <c:v>-71.291085611170843</c:v>
                </c:pt>
                <c:pt idx="6270">
                  <c:v>-71.588892427146746</c:v>
                </c:pt>
                <c:pt idx="6271">
                  <c:v>-71.910371051996748</c:v>
                </c:pt>
                <c:pt idx="6272">
                  <c:v>-72.259310179611489</c:v>
                </c:pt>
                <c:pt idx="6273">
                  <c:v>-72.640514063143129</c:v>
                </c:pt>
                <c:pt idx="6274">
                  <c:v>-73.060201207768017</c:v>
                </c:pt>
                <c:pt idx="6275">
                  <c:v>-73.526620239347466</c:v>
                </c:pt>
                <c:pt idx="6276">
                  <c:v>-74.0510424605081</c:v>
                </c:pt>
                <c:pt idx="6277">
                  <c:v>-74.649446602499737</c:v>
                </c:pt>
                <c:pt idx="6278">
                  <c:v>-75.345570375833006</c:v>
                </c:pt>
                <c:pt idx="6279">
                  <c:v>-76.176921971133225</c:v>
                </c:pt>
                <c:pt idx="6280">
                  <c:v>-77.208045897771783</c:v>
                </c:pt>
                <c:pt idx="6281">
                  <c:v>-78.56500051520743</c:v>
                </c:pt>
                <c:pt idx="6282">
                  <c:v>-80.551899698930043</c:v>
                </c:pt>
                <c:pt idx="6283">
                  <c:v>-84.324395394570899</c:v>
                </c:pt>
                <c:pt idx="6284">
                  <c:v>-88.480655438387927</c:v>
                </c:pt>
                <c:pt idx="6285">
                  <c:v>-81.849796755666787</c:v>
                </c:pt>
                <c:pt idx="6286">
                  <c:v>-79.339777193512319</c:v>
                </c:pt>
                <c:pt idx="6287">
                  <c:v>-77.76045389848187</c:v>
                </c:pt>
                <c:pt idx="6288">
                  <c:v>-76.60604790216513</c:v>
                </c:pt>
                <c:pt idx="6289">
                  <c:v>-75.696276224767459</c:v>
                </c:pt>
                <c:pt idx="6290">
                  <c:v>-74.94584420126273</c:v>
                </c:pt>
                <c:pt idx="6291">
                  <c:v>-74.307584014211585</c:v>
                </c:pt>
                <c:pt idx="6292">
                  <c:v>-73.752651146859577</c:v>
                </c:pt>
                <c:pt idx="6293">
                  <c:v>-73.262112854503812</c:v>
                </c:pt>
                <c:pt idx="6294">
                  <c:v>-72.822870205603323</c:v>
                </c:pt>
                <c:pt idx="6295">
                  <c:v>-72.425483110629159</c:v>
                </c:pt>
                <c:pt idx="6296">
                  <c:v>-72.062923091884443</c:v>
                </c:pt>
                <c:pt idx="6297">
                  <c:v>-71.729816024978817</c:v>
                </c:pt>
                <c:pt idx="6298">
                  <c:v>-71.421960604258445</c:v>
                </c:pt>
                <c:pt idx="6299">
                  <c:v>-71.136010195208357</c:v>
                </c:pt>
                <c:pt idx="6300">
                  <c:v>-70.86925575551605</c:v>
                </c:pt>
                <c:pt idx="6301">
                  <c:v>-70.619473586984554</c:v>
                </c:pt>
                <c:pt idx="6302">
                  <c:v>-70.384815988191164</c:v>
                </c:pt>
                <c:pt idx="6303">
                  <c:v>-70.16373107230234</c:v>
                </c:pt>
                <c:pt idx="6304">
                  <c:v>-69.954902886176896</c:v>
                </c:pt>
                <c:pt idx="6305">
                  <c:v>-69.757205959136172</c:v>
                </c:pt>
                <c:pt idx="6306">
                  <c:v>-69.569670299877345</c:v>
                </c:pt>
                <c:pt idx="6307">
                  <c:v>-69.391454085880341</c:v>
                </c:pt>
                <c:pt idx="6308">
                  <c:v>-69.22182210182622</c:v>
                </c:pt>
                <c:pt idx="6309">
                  <c:v>-69.060128533392572</c:v>
                </c:pt>
                <c:pt idx="6310">
                  <c:v>-68.905803101660737</c:v>
                </c:pt>
                <c:pt idx="6311">
                  <c:v>-68.75833978895966</c:v>
                </c:pt>
                <c:pt idx="6312">
                  <c:v>-68.617287595896968</c:v>
                </c:pt>
                <c:pt idx="6313">
                  <c:v>-68.482242905816278</c:v>
                </c:pt>
                <c:pt idx="6314">
                  <c:v>-68.352843132529827</c:v>
                </c:pt>
                <c:pt idx="6315">
                  <c:v>-68.228761401040586</c:v>
                </c:pt>
                <c:pt idx="6316">
                  <c:v>-68.109702066097242</c:v>
                </c:pt>
                <c:pt idx="6317">
                  <c:v>-67.995396915124871</c:v>
                </c:pt>
                <c:pt idx="6318">
                  <c:v>-67.885601933968772</c:v>
                </c:pt>
                <c:pt idx="6319">
                  <c:v>-67.780094538263555</c:v>
                </c:pt>
                <c:pt idx="6320">
                  <c:v>-67.678671192376456</c:v>
                </c:pt>
                <c:pt idx="6321">
                  <c:v>-67.581145352648321</c:v>
                </c:pt>
                <c:pt idx="6322">
                  <c:v>-67.487345683474842</c:v>
                </c:pt>
                <c:pt idx="6323">
                  <c:v>-67.397114503962001</c:v>
                </c:pt>
                <c:pt idx="6324">
                  <c:v>-67.310306430447753</c:v>
                </c:pt>
                <c:pt idx="6325">
                  <c:v>-67.226787186034343</c:v>
                </c:pt>
                <c:pt idx="6326">
                  <c:v>-67.146432553210474</c:v>
                </c:pt>
                <c:pt idx="6327">
                  <c:v>-67.069127449478628</c:v>
                </c:pt>
                <c:pt idx="6328">
                  <c:v>-66.994765109179085</c:v>
                </c:pt>
                <c:pt idx="6329">
                  <c:v>-66.923246357282764</c:v>
                </c:pt>
                <c:pt idx="6330">
                  <c:v>-66.854478963163672</c:v>
                </c:pt>
                <c:pt idx="6331">
                  <c:v>-66.788377064073302</c:v>
                </c:pt>
                <c:pt idx="6332">
                  <c:v>-66.724860649641073</c:v>
                </c:pt>
                <c:pt idx="6333">
                  <c:v>-66.663855099897447</c:v>
                </c:pt>
                <c:pt idx="6334">
                  <c:v>-66.605290770424318</c:v>
                </c:pt>
                <c:pt idx="6335">
                  <c:v>-66.549102619078525</c:v>
                </c:pt>
                <c:pt idx="6336">
                  <c:v>-66.49522986953113</c:v>
                </c:pt>
                <c:pt idx="6337">
                  <c:v>-66.443615707468041</c:v>
                </c:pt>
                <c:pt idx="6338">
                  <c:v>-66.394207005847022</c:v>
                </c:pt>
                <c:pt idx="6339">
                  <c:v>-66.346954076085552</c:v>
                </c:pt>
                <c:pt idx="6340">
                  <c:v>-66.301810442412886</c:v>
                </c:pt>
                <c:pt idx="6341">
                  <c:v>-66.258732637030974</c:v>
                </c:pt>
                <c:pt idx="6342">
                  <c:v>-66.217680013912869</c:v>
                </c:pt>
                <c:pt idx="6343">
                  <c:v>-66.178614579450525</c:v>
                </c:pt>
                <c:pt idx="6344">
                  <c:v>-66.141500838287499</c:v>
                </c:pt>
                <c:pt idx="6345">
                  <c:v>-66.106305652885254</c:v>
                </c:pt>
                <c:pt idx="6346">
                  <c:v>-66.072998115591474</c:v>
                </c:pt>
                <c:pt idx="6347">
                  <c:v>-66.041549432033037</c:v>
                </c:pt>
                <c:pt idx="6348">
                  <c:v>-66.011932814888482</c:v>
                </c:pt>
                <c:pt idx="6349">
                  <c:v>-65.984123387103025</c:v>
                </c:pt>
                <c:pt idx="6350">
                  <c:v>-65.958098093806285</c:v>
                </c:pt>
                <c:pt idx="6351">
                  <c:v>-65.933835622189676</c:v>
                </c:pt>
                <c:pt idx="6352">
                  <c:v>-65.91131632877682</c:v>
                </c:pt>
                <c:pt idx="6353">
                  <c:v>-65.890522173472945</c:v>
                </c:pt>
                <c:pt idx="6354">
                  <c:v>-65.871436659966648</c:v>
                </c:pt>
                <c:pt idx="6355">
                  <c:v>-65.854044782002291</c:v>
                </c:pt>
                <c:pt idx="6356">
                  <c:v>-65.838332975179867</c:v>
                </c:pt>
                <c:pt idx="6357">
                  <c:v>-65.824289073897077</c:v>
                </c:pt>
                <c:pt idx="6358">
                  <c:v>-65.811902273199991</c:v>
                </c:pt>
                <c:pt idx="6359">
                  <c:v>-65.801163095215131</c:v>
                </c:pt>
                <c:pt idx="6360">
                  <c:v>-65.79206335999281</c:v>
                </c:pt>
                <c:pt idx="6361">
                  <c:v>-65.784596160536367</c:v>
                </c:pt>
                <c:pt idx="6362">
                  <c:v>-65.778755841866612</c:v>
                </c:pt>
                <c:pt idx="6363">
                  <c:v>-65.774537983982199</c:v>
                </c:pt>
                <c:pt idx="6364">
                  <c:v>-65.77193938860897</c:v>
                </c:pt>
                <c:pt idx="6365">
                  <c:v>-65.770958069646809</c:v>
                </c:pt>
                <c:pt idx="6366">
                  <c:v>-65.771593247263695</c:v>
                </c:pt>
                <c:pt idx="6367">
                  <c:v>-65.773845345586025</c:v>
                </c:pt>
                <c:pt idx="6368">
                  <c:v>-65.777715993986448</c:v>
                </c:pt>
                <c:pt idx="6369">
                  <c:v>-65.783208031958821</c:v>
                </c:pt>
                <c:pt idx="6370">
                  <c:v>-65.790325517631473</c:v>
                </c:pt>
                <c:pt idx="6371">
                  <c:v>-65.79907373995249</c:v>
                </c:pt>
                <c:pt idx="6372">
                  <c:v>-65.809459234650589</c:v>
                </c:pt>
                <c:pt idx="6373">
                  <c:v>-65.821489804033234</c:v>
                </c:pt>
                <c:pt idx="6374">
                  <c:v>-65.835174540807898</c:v>
                </c:pt>
                <c:pt idx="6375">
                  <c:v>-65.850523856020459</c:v>
                </c:pt>
                <c:pt idx="6376">
                  <c:v>-65.867549511345246</c:v>
                </c:pt>
                <c:pt idx="6377">
                  <c:v>-65.886264655914005</c:v>
                </c:pt>
                <c:pt idx="6378">
                  <c:v>-65.906683867936721</c:v>
                </c:pt>
                <c:pt idx="6379">
                  <c:v>-65.928823201416392</c:v>
                </c:pt>
                <c:pt idx="6380">
                  <c:v>-65.952700238258487</c:v>
                </c:pt>
                <c:pt idx="6381">
                  <c:v>-65.978334146161501</c:v>
                </c:pt>
                <c:pt idx="6382">
                  <c:v>-66.00574574271667</c:v>
                </c:pt>
                <c:pt idx="6383">
                  <c:v>-66.03495756614393</c:v>
                </c:pt>
                <c:pt idx="6384">
                  <c:v>-66.065993953266315</c:v>
                </c:pt>
                <c:pt idx="6385">
                  <c:v>-66.098881125251097</c:v>
                </c:pt>
                <c:pt idx="6386">
                  <c:v>-66.133647281845995</c:v>
                </c:pt>
                <c:pt idx="6387">
                  <c:v>-66.170322704839265</c:v>
                </c:pt>
                <c:pt idx="6388">
                  <c:v>-66.208939871613779</c:v>
                </c:pt>
                <c:pt idx="6389">
                  <c:v>-66.249533579755294</c:v>
                </c:pt>
                <c:pt idx="6390">
                  <c:v>-66.292141083808815</c:v>
                </c:pt>
                <c:pt idx="6391">
                  <c:v>-66.336802245390885</c:v>
                </c:pt>
                <c:pt idx="6392">
                  <c:v>-66.38355969809173</c:v>
                </c:pt>
                <c:pt idx="6393">
                  <c:v>-66.432459028681635</c:v>
                </c:pt>
                <c:pt idx="6394">
                  <c:v>-66.483548976473557</c:v>
                </c:pt>
                <c:pt idx="6395">
                  <c:v>-66.536881652811488</c:v>
                </c:pt>
                <c:pt idx="6396">
                  <c:v>-66.592512783044427</c:v>
                </c:pt>
                <c:pt idx="6397">
                  <c:v>-66.650501973589087</c:v>
                </c:pt>
                <c:pt idx="6398">
                  <c:v>-66.710913007140121</c:v>
                </c:pt>
                <c:pt idx="6399">
                  <c:v>-66.773814169442758</c:v>
                </c:pt>
                <c:pt idx="6400">
                  <c:v>-66.839278611655232</c:v>
                </c:pt>
                <c:pt idx="6401">
                  <c:v>-66.907384752858817</c:v>
                </c:pt>
                <c:pt idx="6402">
                  <c:v>-66.978216728026624</c:v>
                </c:pt>
                <c:pt idx="6403">
                  <c:v>-67.051864887614727</c:v>
                </c:pt>
                <c:pt idx="6404">
                  <c:v>-67.128426355907692</c:v>
                </c:pt>
                <c:pt idx="6405">
                  <c:v>-67.208005656482058</c:v>
                </c:pt>
                <c:pt idx="6406">
                  <c:v>-67.290715414549553</c:v>
                </c:pt>
                <c:pt idx="6407">
                  <c:v>-67.376677147652046</c:v>
                </c:pt>
                <c:pt idx="6408">
                  <c:v>-67.466022158289917</c:v>
                </c:pt>
                <c:pt idx="6409">
                  <c:v>-67.558892544454096</c:v>
                </c:pt>
                <c:pt idx="6410">
                  <c:v>-67.65544234719836</c:v>
                </c:pt>
                <c:pt idx="6411">
                  <c:v>-67.755838857962345</c:v>
                </c:pt>
                <c:pt idx="6412">
                  <c:v>-67.860264113030738</c:v>
                </c:pt>
                <c:pt idx="6413">
                  <c:v>-67.968916607994771</c:v>
                </c:pt>
                <c:pt idx="6414">
                  <c:v>-68.082013272225865</c:v>
                </c:pt>
                <c:pt idx="6415">
                  <c:v>-68.199791751922945</c:v>
                </c:pt>
                <c:pt idx="6416">
                  <c:v>-68.322513061407918</c:v>
                </c:pt>
                <c:pt idx="6417">
                  <c:v>-68.450464676155022</c:v>
                </c:pt>
                <c:pt idx="6418">
                  <c:v>-68.583964158800995</c:v>
                </c:pt>
                <c:pt idx="6419">
                  <c:v>-68.723363432079623</c:v>
                </c:pt>
                <c:pt idx="6420">
                  <c:v>-68.869053842319389</c:v>
                </c:pt>
                <c:pt idx="6421">
                  <c:v>-69.021472195467112</c:v>
                </c:pt>
                <c:pt idx="6422">
                  <c:v>-69.181107998767828</c:v>
                </c:pt>
                <c:pt idx="6423">
                  <c:v>-69.348512208917271</c:v>
                </c:pt>
                <c:pt idx="6424">
                  <c:v>-69.524307878983421</c:v>
                </c:pt>
                <c:pt idx="6425">
                  <c:v>-69.709203221079321</c:v>
                </c:pt>
                <c:pt idx="6426">
                  <c:v>-69.904007773682778</c:v>
                </c:pt>
                <c:pt idx="6427">
                  <c:v>-70.109652603328414</c:v>
                </c:pt>
                <c:pt idx="6428">
                  <c:v>-70.327215812331104</c:v>
                </c:pt>
                <c:pt idx="6429">
                  <c:v>-70.55795511786792</c:v>
                </c:pt>
                <c:pt idx="6430">
                  <c:v>-70.803349993421349</c:v>
                </c:pt>
                <c:pt idx="6431">
                  <c:v>-71.065156951651275</c:v>
                </c:pt>
                <c:pt idx="6432">
                  <c:v>-71.345483215065371</c:v>
                </c:pt>
                <c:pt idx="6433">
                  <c:v>-71.646886639844979</c:v>
                </c:pt>
                <c:pt idx="6434">
                  <c:v>-71.972513986576431</c:v>
                </c:pt>
                <c:pt idx="6435">
                  <c:v>-72.326296675970326</c:v>
                </c:pt>
                <c:pt idx="6436">
                  <c:v>-72.713235329995143</c:v>
                </c:pt>
                <c:pt idx="6437">
                  <c:v>-73.139826284797181</c:v>
                </c:pt>
                <c:pt idx="6438">
                  <c:v>-73.614724597586331</c:v>
                </c:pt>
                <c:pt idx="6439">
                  <c:v>-74.149820757687877</c:v>
                </c:pt>
                <c:pt idx="6440">
                  <c:v>-74.76208563246486</c:v>
                </c:pt>
                <c:pt idx="6441">
                  <c:v>-75.476952625800237</c:v>
                </c:pt>
                <c:pt idx="6442">
                  <c:v>-76.335087305305777</c:v>
                </c:pt>
                <c:pt idx="6443">
                  <c:v>-77.407661193097326</c:v>
                </c:pt>
                <c:pt idx="6444">
                  <c:v>-78.837402639797446</c:v>
                </c:pt>
                <c:pt idx="6445">
                  <c:v>-80.985792085475268</c:v>
                </c:pt>
                <c:pt idx="6446">
                  <c:v>-85.426939353082361</c:v>
                </c:pt>
                <c:pt idx="6447">
                  <c:v>-86.501549448440244</c:v>
                </c:pt>
                <c:pt idx="6448">
                  <c:v>-81.342358527537101</c:v>
                </c:pt>
                <c:pt idx="6449">
                  <c:v>-79.051240823974325</c:v>
                </c:pt>
                <c:pt idx="6450">
                  <c:v>-77.560360989968999</c:v>
                </c:pt>
                <c:pt idx="6451">
                  <c:v>-76.45382120844846</c:v>
                </c:pt>
                <c:pt idx="6452">
                  <c:v>-75.574067962764644</c:v>
                </c:pt>
                <c:pt idx="6453">
                  <c:v>-74.844229927275862</c:v>
                </c:pt>
                <c:pt idx="6454">
                  <c:v>-74.220982108002843</c:v>
                </c:pt>
                <c:pt idx="6455">
                  <c:v>-73.677483303925555</c:v>
                </c:pt>
                <c:pt idx="6456">
                  <c:v>-73.195947647307122</c:v>
                </c:pt>
                <c:pt idx="6457">
                  <c:v>-72.763980134313741</c:v>
                </c:pt>
                <c:pt idx="6458">
                  <c:v>-72.372596674852929</c:v>
                </c:pt>
                <c:pt idx="6459">
                  <c:v>-72.015077184387692</c:v>
                </c:pt>
                <c:pt idx="6460">
                  <c:v>-71.686263580693094</c:v>
                </c:pt>
                <c:pt idx="6461">
                  <c:v>-71.382110411800028</c:v>
                </c:pt>
                <c:pt idx="6462">
                  <c:v>-71.099386304900037</c:v>
                </c:pt>
                <c:pt idx="6463">
                  <c:v>-70.835469295375063</c:v>
                </c:pt>
                <c:pt idx="6464">
                  <c:v>-70.588202697531955</c:v>
                </c:pt>
                <c:pt idx="6465">
                  <c:v>-70.355791222426589</c:v>
                </c:pt>
                <c:pt idx="6466">
                  <c:v>-70.136724566765437</c:v>
                </c:pt>
                <c:pt idx="6467">
                  <c:v>-69.929720191745417</c:v>
                </c:pt>
                <c:pt idx="6468">
                  <c:v>-69.733679784195431</c:v>
                </c:pt>
                <c:pt idx="6469">
                  <c:v>-69.547655652751672</c:v>
                </c:pt>
                <c:pt idx="6470">
                  <c:v>-69.370824457038353</c:v>
                </c:pt>
                <c:pt idx="6471">
                  <c:v>-69.202466429719252</c:v>
                </c:pt>
                <c:pt idx="6472">
                  <c:v>-69.041948768533402</c:v>
                </c:pt>
                <c:pt idx="6473">
                  <c:v>-68.888712232743728</c:v>
                </c:pt>
                <c:pt idx="6474">
                  <c:v>-68.742260229681037</c:v>
                </c:pt>
                <c:pt idx="6475">
                  <c:v>-68.60214985617722</c:v>
                </c:pt>
                <c:pt idx="6476">
                  <c:v>-68.467984489281136</c:v>
                </c:pt>
                <c:pt idx="6477">
                  <c:v>-68.339407615536643</c:v>
                </c:pt>
                <c:pt idx="6478">
                  <c:v>-68.216097658517015</c:v>
                </c:pt>
                <c:pt idx="6479">
                  <c:v>-68.097763616956229</c:v>
                </c:pt>
                <c:pt idx="6480">
                  <c:v>-67.984141365774235</c:v>
                </c:pt>
                <c:pt idx="6481">
                  <c:v>-67.874990502742804</c:v>
                </c:pt>
                <c:pt idx="6482">
                  <c:v>-67.770091647091533</c:v>
                </c:pt>
                <c:pt idx="6483">
                  <c:v>-67.669244114551134</c:v>
                </c:pt>
                <c:pt idx="6484">
                  <c:v>-67.572263907717073</c:v>
                </c:pt>
                <c:pt idx="6485">
                  <c:v>-67.478981971848896</c:v>
                </c:pt>
                <c:pt idx="6486">
                  <c:v>-67.38924267522259</c:v>
                </c:pt>
                <c:pt idx="6487">
                  <c:v>-67.302902480307282</c:v>
                </c:pt>
                <c:pt idx="6488">
                  <c:v>-67.219828777820922</c:v>
                </c:pt>
                <c:pt idx="6489">
                  <c:v>-67.139898860387021</c:v>
                </c:pt>
                <c:pt idx="6490">
                  <c:v>-67.062999016284465</c:v>
                </c:pt>
                <c:pt idx="6491">
                  <c:v>-66.989023726945646</c:v>
                </c:pt>
                <c:pt idx="6492">
                  <c:v>-66.91787495435959</c:v>
                </c:pt>
                <c:pt idx="6493">
                  <c:v>-66.849461506667211</c:v>
                </c:pt>
                <c:pt idx="6494">
                  <c:v>-66.783698471984565</c:v>
                </c:pt>
                <c:pt idx="6495">
                  <c:v>-66.720506711953078</c:v>
                </c:pt>
                <c:pt idx="6496">
                  <c:v>-66.659812407719954</c:v>
                </c:pt>
                <c:pt idx="6497">
                  <c:v>-66.601546652085858</c:v>
                </c:pt>
                <c:pt idx="6498">
                  <c:v>-66.54564508241377</c:v>
                </c:pt>
                <c:pt idx="6499">
                  <c:v>-66.49204754965298</c:v>
                </c:pt>
                <c:pt idx="6500">
                  <c:v>-66.440697819382834</c:v>
                </c:pt>
                <c:pt idx="6501">
                  <c:v>-66.391543301402706</c:v>
                </c:pt>
                <c:pt idx="6502">
                  <c:v>-66.344534804760059</c:v>
                </c:pt>
                <c:pt idx="6503">
                  <c:v>-66.299626315552473</c:v>
                </c:pt>
                <c:pt idx="6504">
                  <c:v>-66.256774795153433</c:v>
                </c:pt>
                <c:pt idx="6505">
                  <c:v>-66.215939996781188</c:v>
                </c:pt>
                <c:pt idx="6506">
                  <c:v>-66.177084298625374</c:v>
                </c:pt>
                <c:pt idx="6507">
                  <c:v>-66.140172551900221</c:v>
                </c:pt>
                <c:pt idx="6508">
                  <c:v>-66.105171942430573</c:v>
                </c:pt>
                <c:pt idx="6509">
                  <c:v>-66.072051864532867</c:v>
                </c:pt>
                <c:pt idx="6510">
                  <c:v>-66.04078380605074</c:v>
                </c:pt>
                <c:pt idx="6511">
                  <c:v>-66.011341243606324</c:v>
                </c:pt>
                <c:pt idx="6512">
                  <c:v>-65.983699547171852</c:v>
                </c:pt>
                <c:pt idx="6513">
                  <c:v>-65.957835893198819</c:v>
                </c:pt>
                <c:pt idx="6514">
                  <c:v>-65.933729185618688</c:v>
                </c:pt>
                <c:pt idx="6515">
                  <c:v>-65.911359984106909</c:v>
                </c:pt>
                <c:pt idx="6516">
                  <c:v>-65.89071043906975</c:v>
                </c:pt>
                <c:pt idx="6517">
                  <c:v>-65.87176423286985</c:v>
                </c:pt>
                <c:pt idx="6518">
                  <c:v>-65.854506526873536</c:v>
                </c:pt>
                <c:pt idx="6519">
                  <c:v>-65.838923913932192</c:v>
                </c:pt>
                <c:pt idx="6520">
                  <c:v>-65.82500437598128</c:v>
                </c:pt>
                <c:pt idx="6521">
                  <c:v>-65.812737246447966</c:v>
                </c:pt>
                <c:pt idx="6522">
                  <c:v>-65.80211317723095</c:v>
                </c:pt>
                <c:pt idx="6523">
                  <c:v>-65.793124110016109</c:v>
                </c:pt>
                <c:pt idx="6524">
                  <c:v>-65.78576325174717</c:v>
                </c:pt>
                <c:pt idx="6525">
                  <c:v>-65.780025054095688</c:v>
                </c:pt>
                <c:pt idx="6526">
                  <c:v>-65.775905196779149</c:v>
                </c:pt>
                <c:pt idx="6527">
                  <c:v>-65.773400574644356</c:v>
                </c:pt>
                <c:pt idx="6528">
                  <c:v>-65.772509288414867</c:v>
                </c:pt>
                <c:pt idx="6529">
                  <c:v>-65.773230639051292</c:v>
                </c:pt>
                <c:pt idx="6530">
                  <c:v>-65.775565125687436</c:v>
                </c:pt>
                <c:pt idx="6531">
                  <c:v>-65.779514447132144</c:v>
                </c:pt>
                <c:pt idx="6532">
                  <c:v>-65.785081506941381</c:v>
                </c:pt>
                <c:pt idx="6533">
                  <c:v>-65.792270422091804</c:v>
                </c:pt>
                <c:pt idx="6534">
                  <c:v>-65.801086535322753</c:v>
                </c:pt>
                <c:pt idx="6535">
                  <c:v>-65.811536431209007</c:v>
                </c:pt>
                <c:pt idx="6536">
                  <c:v>-65.823627956077445</c:v>
                </c:pt>
                <c:pt idx="6537">
                  <c:v>-65.837370241896892</c:v>
                </c:pt>
                <c:pt idx="6538">
                  <c:v>-65.852773734290409</c:v>
                </c:pt>
                <c:pt idx="6539">
                  <c:v>-65.869850224858226</c:v>
                </c:pt>
                <c:pt idx="6540">
                  <c:v>-65.888612888037258</c:v>
                </c:pt>
                <c:pt idx="6541">
                  <c:v>-65.909076322711513</c:v>
                </c:pt>
                <c:pt idx="6542">
                  <c:v>-65.931256598920015</c:v>
                </c:pt>
                <c:pt idx="6543">
                  <c:v>-65.955171309912245</c:v>
                </c:pt>
                <c:pt idx="6544">
                  <c:v>-65.980839629987017</c:v>
                </c:pt>
                <c:pt idx="6545">
                  <c:v>-66.008282378481638</c:v>
                </c:pt>
                <c:pt idx="6546">
                  <c:v>-66.037522090425639</c:v>
                </c:pt>
                <c:pt idx="6547">
                  <c:v>-66.068583094342188</c:v>
                </c:pt>
                <c:pt idx="6548">
                  <c:v>-66.101491597845651</c:v>
                </c:pt>
                <c:pt idx="6549">
                  <c:v>-66.136275781661823</c:v>
                </c:pt>
                <c:pt idx="6550">
                  <c:v>-66.172965902860327</c:v>
                </c:pt>
                <c:pt idx="6551">
                  <c:v>-66.211594408139504</c:v>
                </c:pt>
                <c:pt idx="6552">
                  <c:v>-66.252196058122593</c:v>
                </c:pt>
                <c:pt idx="6553">
                  <c:v>-66.294808063749059</c:v>
                </c:pt>
                <c:pt idx="6554">
                  <c:v>-66.339470236005724</c:v>
                </c:pt>
                <c:pt idx="6555">
                  <c:v>-66.386225150341431</c:v>
                </c:pt>
                <c:pt idx="6556">
                  <c:v>-66.435118327376131</c:v>
                </c:pt>
                <c:pt idx="6557">
                  <c:v>-66.486198431658977</c:v>
                </c:pt>
                <c:pt idx="6558">
                  <c:v>-66.539517490487896</c:v>
                </c:pt>
                <c:pt idx="6559">
                  <c:v>-66.595131135142736</c:v>
                </c:pt>
                <c:pt idx="6560">
                  <c:v>-66.653098867079791</c:v>
                </c:pt>
                <c:pt idx="6561">
                  <c:v>-66.713484352173936</c:v>
                </c:pt>
                <c:pt idx="6562">
                  <c:v>-66.776355746400284</c:v>
                </c:pt>
                <c:pt idx="6563">
                  <c:v>-66.841786056941658</c:v>
                </c:pt>
                <c:pt idx="6564">
                  <c:v>-66.909853543283504</c:v>
                </c:pt>
                <c:pt idx="6565">
                  <c:v>-66.980642163567666</c:v>
                </c:pt>
                <c:pt idx="6566">
                  <c:v>-67.054242072333224</c:v>
                </c:pt>
                <c:pt idx="6567">
                  <c:v>-67.130750176757417</c:v>
                </c:pt>
                <c:pt idx="6568">
                  <c:v>-67.210270759691966</c:v>
                </c:pt>
                <c:pt idx="6569">
                  <c:v>-67.292916179216903</c:v>
                </c:pt>
                <c:pt idx="6570">
                  <c:v>-67.37880765613879</c:v>
                </c:pt>
                <c:pt idx="6571">
                  <c:v>-67.468076162871355</c:v>
                </c:pt>
                <c:pt idx="6572">
                  <c:v>-67.56086342967879</c:v>
                </c:pt>
                <c:pt idx="6573">
                  <c:v>-67.657323087189951</c:v>
                </c:pt>
                <c:pt idx="6574">
                  <c:v>-67.757621967864139</c:v>
                </c:pt>
                <c:pt idx="6575">
                  <c:v>-67.861941593508334</c:v>
                </c:pt>
                <c:pt idx="6576">
                  <c:v>-67.970479881614864</c:v>
                </c:pt>
                <c:pt idx="6577">
                  <c:v>-68.083453110160562</c:v>
                </c:pt>
                <c:pt idx="6578">
                  <c:v>-68.20109818917129</c:v>
                </c:pt>
                <c:pt idx="6579">
                  <c:v>-68.323675298255537</c:v>
                </c:pt>
                <c:pt idx="6580">
                  <c:v>-68.451470963092063</c:v>
                </c:pt>
                <c:pt idx="6581">
                  <c:v>-68.584801661393783</c:v>
                </c:pt>
                <c:pt idx="6582">
                  <c:v>-68.72401807148546</c:v>
                </c:pt>
                <c:pt idx="6583">
                  <c:v>-68.869510105872266</c:v>
                </c:pt>
                <c:pt idx="6584">
                  <c:v>-69.021712910366745</c:v>
                </c:pt>
                <c:pt idx="6585">
                  <c:v>-69.181114059837427</c:v>
                </c:pt>
                <c:pt idx="6586">
                  <c:v>-69.348262248730464</c:v>
                </c:pt>
                <c:pt idx="6587">
                  <c:v>-69.523777865067402</c:v>
                </c:pt>
                <c:pt idx="6588">
                  <c:v>-69.70836595988942</c:v>
                </c:pt>
                <c:pt idx="6589">
                  <c:v>-69.902832294170864</c:v>
                </c:pt>
                <c:pt idx="6590">
                  <c:v>-70.108103383230329</c:v>
                </c:pt>
                <c:pt idx="6591">
                  <c:v>-70.325251796306389</c:v>
                </c:pt>
                <c:pt idx="6592">
                  <c:v>-70.55552845652727</c:v>
                </c:pt>
                <c:pt idx="6593">
                  <c:v>-70.800404402163679</c:v>
                </c:pt>
                <c:pt idx="6594">
                  <c:v>-71.061625542911372</c:v>
                </c:pt>
                <c:pt idx="6595">
                  <c:v>-71.341285587236968</c:v>
                </c:pt>
                <c:pt idx="6596">
                  <c:v>-71.64192489439823</c:v>
                </c:pt>
                <c:pt idx="6597">
                  <c:v>-71.96666716218057</c:v>
                </c:pt>
                <c:pt idx="6598">
                  <c:v>-72.319412779257021</c:v>
                </c:pt>
                <c:pt idx="6599">
                  <c:v>-72.705119599853745</c:v>
                </c:pt>
                <c:pt idx="6600">
                  <c:v>-73.130223330900449</c:v>
                </c:pt>
                <c:pt idx="6601">
                  <c:v>-73.603290128729412</c:v>
                </c:pt>
                <c:pt idx="6602">
                  <c:v>-74.136074658225112</c:v>
                </c:pt>
                <c:pt idx="6603">
                  <c:v>-74.74532937545294</c:v>
                </c:pt>
                <c:pt idx="6604">
                  <c:v>-75.456112665888298</c:v>
                </c:pt>
                <c:pt idx="6605">
                  <c:v>-76.308387452328432</c:v>
                </c:pt>
                <c:pt idx="6606">
                  <c:v>-77.371837229661594</c:v>
                </c:pt>
                <c:pt idx="6607">
                  <c:v>-78.785394044708198</c:v>
                </c:pt>
                <c:pt idx="6608">
                  <c:v>-80.897122304493365</c:v>
                </c:pt>
                <c:pt idx="6609">
                  <c:v>-85.174935050877565</c:v>
                </c:pt>
                <c:pt idx="6610">
                  <c:v>-86.861502865350673</c:v>
                </c:pt>
                <c:pt idx="6611">
                  <c:v>-81.453016294576699</c:v>
                </c:pt>
                <c:pt idx="6612">
                  <c:v>-79.118527982822243</c:v>
                </c:pt>
                <c:pt idx="6613">
                  <c:v>-77.609613715759295</c:v>
                </c:pt>
                <c:pt idx="6614">
                  <c:v>-76.493182760727905</c:v>
                </c:pt>
                <c:pt idx="6615">
                  <c:v>-75.607174596665999</c:v>
                </c:pt>
                <c:pt idx="6616">
                  <c:v>-74.873018487727109</c:v>
                </c:pt>
                <c:pt idx="6617">
                  <c:v>-74.246606005801283</c:v>
                </c:pt>
                <c:pt idx="6618">
                  <c:v>-73.700684638654664</c:v>
                </c:pt>
                <c:pt idx="6619">
                  <c:v>-73.217231837646224</c:v>
                </c:pt>
                <c:pt idx="6620">
                  <c:v>-72.783706762071617</c:v>
                </c:pt>
                <c:pt idx="6621">
                  <c:v>-72.391030558977178</c:v>
                </c:pt>
                <c:pt idx="6622">
                  <c:v>-72.032418895687243</c:v>
                </c:pt>
                <c:pt idx="6623">
                  <c:v>-71.702668588286926</c:v>
                </c:pt>
                <c:pt idx="6624">
                  <c:v>-71.397701591166481</c:v>
                </c:pt>
                <c:pt idx="6625">
                  <c:v>-71.114262390338482</c:v>
                </c:pt>
                <c:pt idx="6626">
                  <c:v>-70.849710758669772</c:v>
                </c:pt>
                <c:pt idx="6627">
                  <c:v>-70.601875939332686</c:v>
                </c:pt>
                <c:pt idx="6628">
                  <c:v>-70.368951625816777</c:v>
                </c:pt>
                <c:pt idx="6629">
                  <c:v>-70.149418764608214</c:v>
                </c:pt>
                <c:pt idx="6630">
                  <c:v>-69.941987778745201</c:v>
                </c:pt>
                <c:pt idx="6631">
                  <c:v>-69.745554629255167</c:v>
                </c:pt>
                <c:pt idx="6632">
                  <c:v>-69.559166918560209</c:v>
                </c:pt>
                <c:pt idx="6633">
                  <c:v>-69.381997401857433</c:v>
                </c:pt>
                <c:pt idx="6634">
                  <c:v>-69.213323044962124</c:v>
                </c:pt>
                <c:pt idx="6635">
                  <c:v>-69.052508290786704</c:v>
                </c:pt>
                <c:pt idx="6636">
                  <c:v>-68.898991558822303</c:v>
                </c:pt>
                <c:pt idx="6637">
                  <c:v>-68.752274255882696</c:v>
                </c:pt>
                <c:pt idx="6638">
                  <c:v>-68.611911757752793</c:v>
                </c:pt>
                <c:pt idx="6639">
                  <c:v>-68.477505952315184</c:v>
                </c:pt>
                <c:pt idx="6640">
                  <c:v>-68.348699030606582</c:v>
                </c:pt>
                <c:pt idx="6641">
                  <c:v>-68.225168283432879</c:v>
                </c:pt>
                <c:pt idx="6642">
                  <c:v>-68.106621714301724</c:v>
                </c:pt>
                <c:pt idx="6643">
                  <c:v>-67.992794319765508</c:v>
                </c:pt>
                <c:pt idx="6644">
                  <c:v>-67.883444919002969</c:v>
                </c:pt>
                <c:pt idx="6645">
                  <c:v>-67.778353438240572</c:v>
                </c:pt>
                <c:pt idx="6646">
                  <c:v>-67.677318573931458</c:v>
                </c:pt>
                <c:pt idx="6647">
                  <c:v>-67.580155773164407</c:v>
                </c:pt>
                <c:pt idx="6648">
                  <c:v>-67.486695481050717</c:v>
                </c:pt>
                <c:pt idx="6649">
                  <c:v>-67.396781613935218</c:v>
                </c:pt>
                <c:pt idx="6650">
                  <c:v>-67.310270224508585</c:v>
                </c:pt>
                <c:pt idx="6651">
                  <c:v>-67.227028330647869</c:v>
                </c:pt>
                <c:pt idx="6652">
                  <c:v>-67.146932884589305</c:v>
                </c:pt>
                <c:pt idx="6653">
                  <c:v>-67.069869862846261</c:v>
                </c:pt>
                <c:pt idx="6654">
                  <c:v>-66.99573346033354</c:v>
                </c:pt>
                <c:pt idx="6655">
                  <c:v>-66.924425374876307</c:v>
                </c:pt>
                <c:pt idx="6656">
                  <c:v>-66.855854170264635</c:v>
                </c:pt>
                <c:pt idx="6657">
                  <c:v>-66.789934707852467</c:v>
                </c:pt>
                <c:pt idx="6658">
                  <c:v>-66.726587638151798</c:v>
                </c:pt>
                <c:pt idx="6659">
                  <c:v>-66.665738945087682</c:v>
                </c:pt>
                <c:pt idx="6660">
                  <c:v>-66.607319536624161</c:v>
                </c:pt>
                <c:pt idx="6661">
                  <c:v>-66.551264876317845</c:v>
                </c:pt>
                <c:pt idx="6662">
                  <c:v>-66.497514651125726</c:v>
                </c:pt>
                <c:pt idx="6663">
                  <c:v>-66.446012471379973</c:v>
                </c:pt>
                <c:pt idx="6664">
                  <c:v>-66.396705599398402</c:v>
                </c:pt>
                <c:pt idx="6665">
                  <c:v>-66.349544703647481</c:v>
                </c:pt>
                <c:pt idx="6666">
                  <c:v>-66.304483635750074</c:v>
                </c:pt>
                <c:pt idx="6667">
                  <c:v>-66.261479227995551</c:v>
                </c:pt>
                <c:pt idx="6668">
                  <c:v>-66.220491109255903</c:v>
                </c:pt>
                <c:pt idx="6669">
                  <c:v>-66.181481537514188</c:v>
                </c:pt>
                <c:pt idx="6670">
                  <c:v>-66.144415247365799</c:v>
                </c:pt>
                <c:pt idx="6671">
                  <c:v>-66.10925931110441</c:v>
                </c:pt>
                <c:pt idx="6672">
                  <c:v>-66.07598301212046</c:v>
                </c:pt>
                <c:pt idx="6673">
                  <c:v>-66.044557729506494</c:v>
                </c:pt>
                <c:pt idx="6674">
                  <c:v>-66.014956832893304</c:v>
                </c:pt>
                <c:pt idx="6675">
                  <c:v>-65.987155586632028</c:v>
                </c:pt>
                <c:pt idx="6676">
                  <c:v>-65.961131062551516</c:v>
                </c:pt>
                <c:pt idx="6677">
                  <c:v>-65.936862060614345</c:v>
                </c:pt>
                <c:pt idx="6678">
                  <c:v>-65.914329036834658</c:v>
                </c:pt>
                <c:pt idx="6679">
                  <c:v>-65.893514037940236</c:v>
                </c:pt>
                <c:pt idx="6680">
                  <c:v>-65.874400642281984</c:v>
                </c:pt>
                <c:pt idx="6681">
                  <c:v>-65.856973906562672</c:v>
                </c:pt>
                <c:pt idx="6682">
                  <c:v>-65.841220318018486</c:v>
                </c:pt>
                <c:pt idx="6683">
                  <c:v>-65.827127751704083</c:v>
                </c:pt>
                <c:pt idx="6684">
                  <c:v>-65.814685432602261</c:v>
                </c:pt>
                <c:pt idx="6685">
                  <c:v>-65.803883902286898</c:v>
                </c:pt>
                <c:pt idx="6686">
                  <c:v>-65.794714989938868</c:v>
                </c:pt>
                <c:pt idx="6687">
                  <c:v>-65.787171787489243</c:v>
                </c:pt>
                <c:pt idx="6688">
                  <c:v>-65.78124862877273</c:v>
                </c:pt>
                <c:pt idx="6689">
                  <c:v>-65.776941072508407</c:v>
                </c:pt>
                <c:pt idx="6690">
                  <c:v>-65.774245889036038</c:v>
                </c:pt>
                <c:pt idx="6691">
                  <c:v>-65.773161050711749</c:v>
                </c:pt>
                <c:pt idx="6692">
                  <c:v>-65.773685725883851</c:v>
                </c:pt>
                <c:pt idx="6693">
                  <c:v>-65.775820276444691</c:v>
                </c:pt>
                <c:pt idx="6694">
                  <c:v>-65.779566258916418</c:v>
                </c:pt>
                <c:pt idx="6695">
                  <c:v>-65.784926429082986</c:v>
                </c:pt>
                <c:pt idx="6696">
                  <c:v>-65.791904750208687</c:v>
                </c:pt>
                <c:pt idx="6697">
                  <c:v>-65.800506404881133</c:v>
                </c:pt>
                <c:pt idx="6698">
                  <c:v>-65.810737810566053</c:v>
                </c:pt>
                <c:pt idx="6699">
                  <c:v>-65.822606638960309</c:v>
                </c:pt>
                <c:pt idx="6700">
                  <c:v>-65.836121839282058</c:v>
                </c:pt>
                <c:pt idx="6701">
                  <c:v>-65.851293665640782</c:v>
                </c:pt>
                <c:pt idx="6702">
                  <c:v>-65.868133708669149</c:v>
                </c:pt>
                <c:pt idx="6703">
                  <c:v>-65.886654931621536</c:v>
                </c:pt>
                <c:pt idx="6704">
                  <c:v>-65.906871711196601</c:v>
                </c:pt>
                <c:pt idx="6705">
                  <c:v>-65.928799883348205</c:v>
                </c:pt>
                <c:pt idx="6706">
                  <c:v>-65.952456794407254</c:v>
                </c:pt>
                <c:pt idx="6707">
                  <c:v>-65.977861357872996</c:v>
                </c:pt>
                <c:pt idx="6708">
                  <c:v>-66.005034117291984</c:v>
                </c:pt>
                <c:pt idx="6709">
                  <c:v>-66.033997315669353</c:v>
                </c:pt>
                <c:pt idx="6710">
                  <c:v>-66.064774971943166</c:v>
                </c:pt>
                <c:pt idx="6711">
                  <c:v>-66.097392965099175</c:v>
                </c:pt>
                <c:pt idx="6712">
                  <c:v>-66.131879126589993</c:v>
                </c:pt>
                <c:pt idx="6713">
                  <c:v>-66.168263341794542</c:v>
                </c:pt>
                <c:pt idx="6714">
                  <c:v>-66.206577661350806</c:v>
                </c:pt>
                <c:pt idx="6715">
                  <c:v>-66.246856423311428</c:v>
                </c:pt>
                <c:pt idx="6716">
                  <c:v>-66.289136387154798</c:v>
                </c:pt>
                <c:pt idx="6717">
                  <c:v>-66.333456880896577</c:v>
                </c:pt>
                <c:pt idx="6718">
                  <c:v>-66.379859962584092</c:v>
                </c:pt>
                <c:pt idx="6719">
                  <c:v>-66.428390597777508</c:v>
                </c:pt>
                <c:pt idx="6720">
                  <c:v>-66.479096854702334</c:v>
                </c:pt>
                <c:pt idx="6721">
                  <c:v>-66.532030119056813</c:v>
                </c:pt>
                <c:pt idx="6722">
                  <c:v>-66.587245330740785</c:v>
                </c:pt>
                <c:pt idx="6723">
                  <c:v>-66.644801245036945</c:v>
                </c:pt>
                <c:pt idx="6724">
                  <c:v>-66.704760721192201</c:v>
                </c:pt>
                <c:pt idx="6725">
                  <c:v>-66.767191041738215</c:v>
                </c:pt>
                <c:pt idx="6726">
                  <c:v>-66.832164266436436</c:v>
                </c:pt>
                <c:pt idx="6727">
                  <c:v>-66.899757625240582</c:v>
                </c:pt>
                <c:pt idx="6728">
                  <c:v>-66.970053955472693</c:v>
                </c:pt>
                <c:pt idx="6729">
                  <c:v>-67.043142189076661</c:v>
                </c:pt>
                <c:pt idx="6730">
                  <c:v>-67.119117896936856</c:v>
                </c:pt>
                <c:pt idx="6731">
                  <c:v>-67.198083898265196</c:v>
                </c:pt>
                <c:pt idx="6732">
                  <c:v>-67.280150944493826</c:v>
                </c:pt>
                <c:pt idx="6733">
                  <c:v>-67.365438488744715</c:v>
                </c:pt>
                <c:pt idx="6734">
                  <c:v>-67.454075553889808</c:v>
                </c:pt>
                <c:pt idx="6735">
                  <c:v>-67.546201714668882</c:v>
                </c:pt>
                <c:pt idx="6736">
                  <c:v>-67.641968212119721</c:v>
                </c:pt>
                <c:pt idx="6737">
                  <c:v>-67.74153922224302</c:v>
                </c:pt>
                <c:pt idx="6738">
                  <c:v>-67.845093305069369</c:v>
                </c:pt>
                <c:pt idx="6739">
                  <c:v>-67.952825065664115</c:v>
                </c:pt>
                <c:pt idx="6740">
                  <c:v>-68.064947065300004</c:v>
                </c:pt>
                <c:pt idx="6741">
                  <c:v>-68.181692029244459</c:v>
                </c:pt>
                <c:pt idx="6742">
                  <c:v>-68.303315408041897</c:v>
                </c:pt>
                <c:pt idx="6743">
                  <c:v>-68.430098362330156</c:v>
                </c:pt>
                <c:pt idx="6744">
                  <c:v>-68.562351258000646</c:v>
                </c:pt>
                <c:pt idx="6745">
                  <c:v>-68.700417779934327</c:v>
                </c:pt>
                <c:pt idx="6746">
                  <c:v>-68.844679800419811</c:v>
                </c:pt>
                <c:pt idx="6747">
                  <c:v>-68.995563174595787</c:v>
                </c:pt>
                <c:pt idx="6748">
                  <c:v>-69.153544682982726</c:v>
                </c:pt>
                <c:pt idx="6749">
                  <c:v>-69.319160404676722</c:v>
                </c:pt>
                <c:pt idx="6750">
                  <c:v>-69.493015890150303</c:v>
                </c:pt>
                <c:pt idx="6751">
                  <c:v>-69.675798618457605</c:v>
                </c:pt>
                <c:pt idx="6752">
                  <c:v>-69.868293383452041</c:v>
                </c:pt>
                <c:pt idx="6753">
                  <c:v>-70.071401476146136</c:v>
                </c:pt>
                <c:pt idx="6754">
                  <c:v>-70.286164845563675</c:v>
                </c:pt>
                <c:pt idx="6755">
                  <c:v>-70.513796873740802</c:v>
                </c:pt>
                <c:pt idx="6756">
                  <c:v>-70.755722063933462</c:v>
                </c:pt>
                <c:pt idx="6757">
                  <c:v>-71.013627931124233</c:v>
                </c:pt>
                <c:pt idx="6758">
                  <c:v>-71.28953389325541</c:v>
                </c:pt>
                <c:pt idx="6759">
                  <c:v>-71.585884318424931</c:v>
                </c:pt>
                <c:pt idx="6760">
                  <c:v>-71.905676663514015</c:v>
                </c:pt>
                <c:pt idx="6761">
                  <c:v>-72.25264189007865</c:v>
                </c:pt>
                <c:pt idx="6762">
                  <c:v>-72.631505042509119</c:v>
                </c:pt>
                <c:pt idx="6763">
                  <c:v>-73.048372934671818</c:v>
                </c:pt>
                <c:pt idx="6764">
                  <c:v>-73.511331470637501</c:v>
                </c:pt>
                <c:pt idx="6765">
                  <c:v>-74.031405304160543</c:v>
                </c:pt>
                <c:pt idx="6766">
                  <c:v>-74.624180478395999</c:v>
                </c:pt>
                <c:pt idx="6767">
                  <c:v>-75.312729118569067</c:v>
                </c:pt>
                <c:pt idx="6768">
                  <c:v>-76.133334031769536</c:v>
                </c:pt>
                <c:pt idx="6769">
                  <c:v>-77.148009314381753</c:v>
                </c:pt>
                <c:pt idx="6770">
                  <c:v>-78.476610072174836</c:v>
                </c:pt>
                <c:pt idx="6771">
                  <c:v>-80.402913744454466</c:v>
                </c:pt>
                <c:pt idx="6772">
                  <c:v>-83.954524865335316</c:v>
                </c:pt>
                <c:pt idx="6773">
                  <c:v>-89.708176632169909</c:v>
                </c:pt>
                <c:pt idx="6774">
                  <c:v>-82.103090122870441</c:v>
                </c:pt>
                <c:pt idx="6775">
                  <c:v>-79.487965365320093</c:v>
                </c:pt>
                <c:pt idx="6776">
                  <c:v>-77.868307371679165</c:v>
                </c:pt>
                <c:pt idx="6777">
                  <c:v>-76.692539595833395</c:v>
                </c:pt>
                <c:pt idx="6778">
                  <c:v>-75.769521529417048</c:v>
                </c:pt>
                <c:pt idx="6779">
                  <c:v>-75.010057325630996</c:v>
                </c:pt>
                <c:pt idx="6780">
                  <c:v>-74.365232334149326</c:v>
                </c:pt>
                <c:pt idx="6781">
                  <c:v>-73.805302827023908</c:v>
                </c:pt>
                <c:pt idx="6782">
                  <c:v>-73.310825967435591</c:v>
                </c:pt>
                <c:pt idx="6783">
                  <c:v>-72.86839191429776</c:v>
                </c:pt>
                <c:pt idx="6784">
                  <c:v>-72.468360273707447</c:v>
                </c:pt>
                <c:pt idx="6785">
                  <c:v>-72.103567699311654</c:v>
                </c:pt>
                <c:pt idx="6786">
                  <c:v>-71.76854592859037</c:v>
                </c:pt>
                <c:pt idx="6787">
                  <c:v>-71.459025949912828</c:v>
                </c:pt>
                <c:pt idx="6788">
                  <c:v>-71.171611184700794</c:v>
                </c:pt>
                <c:pt idx="6789">
                  <c:v>-70.903554940674042</c:v>
                </c:pt>
                <c:pt idx="6790">
                  <c:v>-70.652604598613394</c:v>
                </c:pt>
                <c:pt idx="6791">
                  <c:v>-70.416889872346047</c:v>
                </c:pt>
                <c:pt idx="6792">
                  <c:v>-70.194840979831341</c:v>
                </c:pt>
                <c:pt idx="6793">
                  <c:v>-69.985127603742527</c:v>
                </c:pt>
                <c:pt idx="6794">
                  <c:v>-69.786612608776295</c:v>
                </c:pt>
                <c:pt idx="6795">
                  <c:v>-69.598316431453696</c:v>
                </c:pt>
                <c:pt idx="6796">
                  <c:v>-69.41938931910974</c:v>
                </c:pt>
                <c:pt idx="6797">
                  <c:v>-69.249089429347663</c:v>
                </c:pt>
                <c:pt idx="6798">
                  <c:v>-69.086765365435156</c:v>
                </c:pt>
                <c:pt idx="6799">
                  <c:v>-68.931842111383745</c:v>
                </c:pt>
                <c:pt idx="6800">
                  <c:v>-68.783809602339701</c:v>
                </c:pt>
                <c:pt idx="6801">
                  <c:v>-68.642213359202174</c:v>
                </c:pt>
                <c:pt idx="6802">
                  <c:v>-68.506646755740718</c:v>
                </c:pt>
                <c:pt idx="6803">
                  <c:v>-68.376744588320662</c:v>
                </c:pt>
                <c:pt idx="6804">
                  <c:v>-68.252177693570076</c:v>
                </c:pt>
                <c:pt idx="6805">
                  <c:v>-68.132648415602389</c:v>
                </c:pt>
                <c:pt idx="6806">
                  <c:v>-68.017886766886036</c:v>
                </c:pt>
                <c:pt idx="6807">
                  <c:v>-67.907647159250203</c:v>
                </c:pt>
                <c:pt idx="6808">
                  <c:v>-67.801705606465035</c:v>
                </c:pt>
                <c:pt idx="6809">
                  <c:v>-67.699857319110521</c:v>
                </c:pt>
                <c:pt idx="6810">
                  <c:v>-67.601914627632311</c:v>
                </c:pt>
                <c:pt idx="6811">
                  <c:v>-67.507705181373098</c:v>
                </c:pt>
                <c:pt idx="6812">
                  <c:v>-67.41707038079862</c:v>
                </c:pt>
                <c:pt idx="6813">
                  <c:v>-67.329864007695591</c:v>
                </c:pt>
                <c:pt idx="6814">
                  <c:v>-67.245951024187548</c:v>
                </c:pt>
                <c:pt idx="6815">
                  <c:v>-67.16520651630178</c:v>
                </c:pt>
                <c:pt idx="6816">
                  <c:v>-67.087514761786622</c:v>
                </c:pt>
                <c:pt idx="6817">
                  <c:v>-67.012768405169908</c:v>
                </c:pt>
                <c:pt idx="6818">
                  <c:v>-66.940867725679411</c:v>
                </c:pt>
                <c:pt idx="6819">
                  <c:v>-66.871719985857482</c:v>
                </c:pt>
                <c:pt idx="6820">
                  <c:v>-66.805238850550424</c:v>
                </c:pt>
                <c:pt idx="6821">
                  <c:v>-66.741343867435191</c:v>
                </c:pt>
                <c:pt idx="6822">
                  <c:v>-66.679960001554804</c:v>
                </c:pt>
                <c:pt idx="6823">
                  <c:v>-66.621017217362493</c:v>
                </c:pt>
                <c:pt idx="6824">
                  <c:v>-66.564450102688582</c:v>
                </c:pt>
                <c:pt idx="6825">
                  <c:v>-66.510197529821383</c:v>
                </c:pt>
                <c:pt idx="6826">
                  <c:v>-66.458202349493433</c:v>
                </c:pt>
                <c:pt idx="6827">
                  <c:v>-66.408411114160145</c:v>
                </c:pt>
                <c:pt idx="6828">
                  <c:v>-66.360773827383042</c:v>
                </c:pt>
                <c:pt idx="6829">
                  <c:v>-66.315243716562648</c:v>
                </c:pt>
                <c:pt idx="6830">
                  <c:v>-66.271777026597874</c:v>
                </c:pt>
                <c:pt idx="6831">
                  <c:v>-66.230332832337041</c:v>
                </c:pt>
                <c:pt idx="6832">
                  <c:v>-66.190872867968608</c:v>
                </c:pt>
                <c:pt idx="6833">
                  <c:v>-66.153361371682891</c:v>
                </c:pt>
                <c:pt idx="6834">
                  <c:v>-66.11776494417623</c:v>
                </c:pt>
                <c:pt idx="6835">
                  <c:v>-66.084052419692867</c:v>
                </c:pt>
                <c:pt idx="6836">
                  <c:v>-66.052194748484496</c:v>
                </c:pt>
                <c:pt idx="6837">
                  <c:v>-66.022164889661667</c:v>
                </c:pt>
                <c:pt idx="6838">
                  <c:v>-65.993937713568016</c:v>
                </c:pt>
                <c:pt idx="6839">
                  <c:v>-65.967489912862874</c:v>
                </c:pt>
                <c:pt idx="6840">
                  <c:v>-65.942799921611496</c:v>
                </c:pt>
                <c:pt idx="6841">
                  <c:v>-65.919847841770036</c:v>
                </c:pt>
                <c:pt idx="6842">
                  <c:v>-65.898615376491335</c:v>
                </c:pt>
                <c:pt idx="6843">
                  <c:v>-65.879085769768167</c:v>
                </c:pt>
                <c:pt idx="6844">
                  <c:v>-65.861243751972594</c:v>
                </c:pt>
                <c:pt idx="6845">
                  <c:v>-65.845075490904065</c:v>
                </c:pt>
                <c:pt idx="6846">
                  <c:v>-65.830568548001466</c:v>
                </c:pt>
                <c:pt idx="6847">
                  <c:v>-65.817711839425343</c:v>
                </c:pt>
                <c:pt idx="6848">
                  <c:v>-65.806495601733587</c:v>
                </c:pt>
                <c:pt idx="6849">
                  <c:v>-65.796911361937191</c:v>
                </c:pt>
                <c:pt idx="6850">
                  <c:v>-65.788951911715742</c:v>
                </c:pt>
                <c:pt idx="6851">
                  <c:v>-65.782611285659215</c:v>
                </c:pt>
                <c:pt idx="6852">
                  <c:v>-65.777884743350597</c:v>
                </c:pt>
                <c:pt idx="6853">
                  <c:v>-65.774768755210843</c:v>
                </c:pt>
                <c:pt idx="6854">
                  <c:v>-65.773260992011501</c:v>
                </c:pt>
                <c:pt idx="6855">
                  <c:v>-65.773360317950377</c:v>
                </c:pt>
                <c:pt idx="6856">
                  <c:v>-65.775066787311999</c:v>
                </c:pt>
                <c:pt idx="6857">
                  <c:v>-65.7783816446277</c:v>
                </c:pt>
                <c:pt idx="6858">
                  <c:v>-65.783307328383643</c:v>
                </c:pt>
                <c:pt idx="6859">
                  <c:v>-65.789847478262772</c:v>
                </c:pt>
                <c:pt idx="6860">
                  <c:v>-65.798006946004335</c:v>
                </c:pt>
                <c:pt idx="6861">
                  <c:v>-65.807791809910327</c:v>
                </c:pt>
                <c:pt idx="6862">
                  <c:v>-65.819209393133292</c:v>
                </c:pt>
                <c:pt idx="6863">
                  <c:v>-65.832268285818628</c:v>
                </c:pt>
                <c:pt idx="6864">
                  <c:v>-65.846978371283228</c:v>
                </c:pt>
                <c:pt idx="6865">
                  <c:v>-65.86335085637343</c:v>
                </c:pt>
                <c:pt idx="6866">
                  <c:v>-65.881398306233336</c:v>
                </c:pt>
                <c:pt idx="6867">
                  <c:v>-65.901134683672069</c:v>
                </c:pt>
                <c:pt idx="6868">
                  <c:v>-65.92257539344908</c:v>
                </c:pt>
                <c:pt idx="6869">
                  <c:v>-65.945737331738655</c:v>
                </c:pt>
                <c:pt idx="6870">
                  <c:v>-65.970638941148252</c:v>
                </c:pt>
                <c:pt idx="6871">
                  <c:v>-65.997300271669715</c:v>
                </c:pt>
                <c:pt idx="6872">
                  <c:v>-66.025743048014462</c:v>
                </c:pt>
                <c:pt idx="6873">
                  <c:v>-66.055990743822377</c:v>
                </c:pt>
                <c:pt idx="6874">
                  <c:v>-66.088068663318595</c:v>
                </c:pt>
                <c:pt idx="6875">
                  <c:v>-66.122004031046558</c:v>
                </c:pt>
                <c:pt idx="6876">
                  <c:v>-66.157826090384319</c:v>
                </c:pt>
                <c:pt idx="6877">
                  <c:v>-66.195566211658587</c:v>
                </c:pt>
                <c:pt idx="6878">
                  <c:v>-66.235258010757136</c:v>
                </c:pt>
                <c:pt idx="6879">
                  <c:v>-66.276937479242577</c:v>
                </c:pt>
                <c:pt idx="6880">
                  <c:v>-66.320643127144649</c:v>
                </c:pt>
                <c:pt idx="6881">
                  <c:v>-66.366416139713294</c:v>
                </c:pt>
                <c:pt idx="6882">
                  <c:v>-66.414300549603055</c:v>
                </c:pt>
                <c:pt idx="6883">
                  <c:v>-66.464343426161093</c:v>
                </c:pt>
                <c:pt idx="6884">
                  <c:v>-66.516595083706733</c:v>
                </c:pt>
                <c:pt idx="6885">
                  <c:v>-66.57110931095869</c:v>
                </c:pt>
                <c:pt idx="6886">
                  <c:v>-66.627943624064741</c:v>
                </c:pt>
                <c:pt idx="6887">
                  <c:v>-66.687159546028965</c:v>
                </c:pt>
                <c:pt idx="6888">
                  <c:v>-66.748822915755312</c:v>
                </c:pt>
                <c:pt idx="6889">
                  <c:v>-66.813004230393503</c:v>
                </c:pt>
                <c:pt idx="6890">
                  <c:v>-66.879779025221865</c:v>
                </c:pt>
                <c:pt idx="6891">
                  <c:v>-66.949228295969363</c:v>
                </c:pt>
                <c:pt idx="6892">
                  <c:v>-67.021438969236371</c:v>
                </c:pt>
                <c:pt idx="6893">
                  <c:v>-67.096504427615855</c:v>
                </c:pt>
                <c:pt idx="6894">
                  <c:v>-67.174525097132204</c:v>
                </c:pt>
                <c:pt idx="6895">
                  <c:v>-67.255609106009956</c:v>
                </c:pt>
                <c:pt idx="6896">
                  <c:v>-67.339873025218125</c:v>
                </c:pt>
                <c:pt idx="6897">
                  <c:v>-67.427442703199276</c:v>
                </c:pt>
                <c:pt idx="6898">
                  <c:v>-67.518454209323608</c:v>
                </c:pt>
                <c:pt idx="6899">
                  <c:v>-67.613054903480702</c:v>
                </c:pt>
                <c:pt idx="6900">
                  <c:v>-67.711404652329705</c:v>
                </c:pt>
                <c:pt idx="6901">
                  <c:v>-67.81367721703279</c:v>
                </c:pt>
                <c:pt idx="6902">
                  <c:v>-67.920061842054821</c:v>
                </c:pt>
                <c:pt idx="6903">
                  <c:v>-68.030765081007999</c:v>
                </c:pt>
                <c:pt idx="6904">
                  <c:v>-68.146012903076254</c:v>
                </c:pt>
                <c:pt idx="6905">
                  <c:v>-68.266053133291692</c:v>
                </c:pt>
                <c:pt idx="6906">
                  <c:v>-68.391158292139608</c:v>
                </c:pt>
                <c:pt idx="6907">
                  <c:v>-68.521628915366705</c:v>
                </c:pt>
                <c:pt idx="6908">
                  <c:v>-68.657797454772663</c:v>
                </c:pt>
                <c:pt idx="6909">
                  <c:v>-68.800032886249397</c:v>
                </c:pt>
                <c:pt idx="6910">
                  <c:v>-68.948746184657097</c:v>
                </c:pt>
                <c:pt idx="6911">
                  <c:v>-69.104396868706147</c:v>
                </c:pt>
                <c:pt idx="6912">
                  <c:v>-69.267500876878643</c:v>
                </c:pt>
                <c:pt idx="6913">
                  <c:v>-69.438640112939964</c:v>
                </c:pt>
                <c:pt idx="6914">
                  <c:v>-69.61847410441294</c:v>
                </c:pt>
                <c:pt idx="6915">
                  <c:v>-69.80775436127152</c:v>
                </c:pt>
                <c:pt idx="6916">
                  <c:v>-70.007342221741013</c:v>
                </c:pt>
                <c:pt idx="6917">
                  <c:v>-70.218231253392617</c:v>
                </c:pt>
                <c:pt idx="6918">
                  <c:v>-70.44157568011363</c:v>
                </c:pt>
                <c:pt idx="6919">
                  <c:v>-70.678726891029484</c:v>
                </c:pt>
                <c:pt idx="6920">
                  <c:v>-70.931280955626704</c:v>
                </c:pt>
                <c:pt idx="6921">
                  <c:v>-71.201141383372331</c:v>
                </c:pt>
                <c:pt idx="6922">
                  <c:v>-71.490603401591187</c:v>
                </c:pt>
                <c:pt idx="6923">
                  <c:v>-71.80246926096244</c:v>
                </c:pt>
                <c:pt idx="6924">
                  <c:v>-72.140209373393688</c:v>
                </c:pt>
                <c:pt idx="6925">
                  <c:v>-72.508193045822665</c:v>
                </c:pt>
                <c:pt idx="6926">
                  <c:v>-72.912028319634373</c:v>
                </c:pt>
                <c:pt idx="6927">
                  <c:v>-73.359079353697908</c:v>
                </c:pt>
                <c:pt idx="6928">
                  <c:v>-73.859285782379715</c:v>
                </c:pt>
                <c:pt idx="6929">
                  <c:v>-74.426523841979673</c:v>
                </c:pt>
                <c:pt idx="6930">
                  <c:v>-75.081005580549999</c:v>
                </c:pt>
                <c:pt idx="6931">
                  <c:v>-75.853840141587511</c:v>
                </c:pt>
                <c:pt idx="6932">
                  <c:v>-76.796620290807653</c:v>
                </c:pt>
                <c:pt idx="6933">
                  <c:v>-78.004609487095294</c:v>
                </c:pt>
                <c:pt idx="6934">
                  <c:v>-79.68625094176717</c:v>
                </c:pt>
                <c:pt idx="6935">
                  <c:v>-82.470104582934326</c:v>
                </c:pt>
                <c:pt idx="6936">
                  <c:v>-92.416472025843248</c:v>
                </c:pt>
                <c:pt idx="6937">
                  <c:v>-83.452524041679283</c:v>
                </c:pt>
                <c:pt idx="6938">
                  <c:v>-80.175727764697569</c:v>
                </c:pt>
                <c:pt idx="6939">
                  <c:v>-78.330550326138564</c:v>
                </c:pt>
                <c:pt idx="6940">
                  <c:v>-77.040831257318288</c:v>
                </c:pt>
                <c:pt idx="6941">
                  <c:v>-76.048990271972713</c:v>
                </c:pt>
                <c:pt idx="6942">
                  <c:v>-75.243418359532754</c:v>
                </c:pt>
                <c:pt idx="6943">
                  <c:v>-74.565523669077379</c:v>
                </c:pt>
                <c:pt idx="6944">
                  <c:v>-73.980699135857947</c:v>
                </c:pt>
                <c:pt idx="6945">
                  <c:v>-73.466789953396756</c:v>
                </c:pt>
                <c:pt idx="6946">
                  <c:v>-73.008754430147832</c:v>
                </c:pt>
                <c:pt idx="6947">
                  <c:v>-72.595911359952709</c:v>
                </c:pt>
                <c:pt idx="6948">
                  <c:v>-72.220402236702597</c:v>
                </c:pt>
                <c:pt idx="6949">
                  <c:v>-71.876276791748197</c:v>
                </c:pt>
                <c:pt idx="6950">
                  <c:v>-71.558921273396678</c:v>
                </c:pt>
                <c:pt idx="6951">
                  <c:v>-71.264686008776309</c:v>
                </c:pt>
                <c:pt idx="6952">
                  <c:v>-70.990634297521794</c:v>
                </c:pt>
                <c:pt idx="6953">
                  <c:v>-70.734368092668262</c:v>
                </c:pt>
                <c:pt idx="6954">
                  <c:v>-70.493903908115627</c:v>
                </c:pt>
                <c:pt idx="6955">
                  <c:v>-70.267582528801938</c:v>
                </c:pt>
                <c:pt idx="6956">
                  <c:v>-70.054002042941491</c:v>
                </c:pt>
                <c:pt idx="6957">
                  <c:v>-69.851967321121904</c:v>
                </c:pt>
                <c:pt idx="6958">
                  <c:v>-69.660451321423821</c:v>
                </c:pt>
                <c:pt idx="6959">
                  <c:v>-69.478565046776254</c:v>
                </c:pt>
                <c:pt idx="6960">
                  <c:v>-69.305533932128981</c:v>
                </c:pt>
                <c:pt idx="6961">
                  <c:v>-69.14067907772862</c:v>
                </c:pt>
                <c:pt idx="6962">
                  <c:v>-68.983402182039157</c:v>
                </c:pt>
                <c:pt idx="6963">
                  <c:v>-68.833173332290471</c:v>
                </c:pt>
                <c:pt idx="6964">
                  <c:v>-68.689521026066686</c:v>
                </c:pt>
                <c:pt idx="6965">
                  <c:v>-68.552023952039832</c:v>
                </c:pt>
                <c:pt idx="6966">
                  <c:v>-68.420304170393791</c:v>
                </c:pt>
                <c:pt idx="6967">
                  <c:v>-68.294021416451201</c:v>
                </c:pt>
                <c:pt idx="6968">
                  <c:v>-68.172868312621588</c:v>
                </c:pt>
                <c:pt idx="6969">
                  <c:v>-68.05656632034561</c:v>
                </c:pt>
                <c:pt idx="6970">
                  <c:v>-67.944862298989165</c:v>
                </c:pt>
                <c:pt idx="6971">
                  <c:v>-67.837525565747598</c:v>
                </c:pt>
                <c:pt idx="6972">
                  <c:v>-67.734345371601179</c:v>
                </c:pt>
                <c:pt idx="6973">
                  <c:v>-67.635128724689494</c:v>
                </c:pt>
                <c:pt idx="6974">
                  <c:v>-67.539698505387676</c:v>
                </c:pt>
                <c:pt idx="6975">
                  <c:v>-67.447891827440088</c:v>
                </c:pt>
                <c:pt idx="6976">
                  <c:v>-67.359558607740354</c:v>
                </c:pt>
                <c:pt idx="6977">
                  <c:v>-67.274560313720769</c:v>
                </c:pt>
                <c:pt idx="6978">
                  <c:v>-67.192768862666327</c:v>
                </c:pt>
                <c:pt idx="6979">
                  <c:v>-67.114065651425832</c:v>
                </c:pt>
                <c:pt idx="6980">
                  <c:v>-67.038340698550968</c:v>
                </c:pt>
                <c:pt idx="6981">
                  <c:v>-66.965491883653328</c:v>
                </c:pt>
                <c:pt idx="6982">
                  <c:v>-66.895424271190436</c:v>
                </c:pt>
                <c:pt idx="6983">
                  <c:v>-66.828049507746968</c:v>
                </c:pt>
                <c:pt idx="6984">
                  <c:v>-66.76328528358458</c:v>
                </c:pt>
                <c:pt idx="6985">
                  <c:v>-66.701054850476396</c:v>
                </c:pt>
                <c:pt idx="6986">
                  <c:v>-66.641286589056165</c:v>
                </c:pt>
                <c:pt idx="6987">
                  <c:v>-66.583913619796036</c:v>
                </c:pt>
                <c:pt idx="6988">
                  <c:v>-66.528873452579319</c:v>
                </c:pt>
                <c:pt idx="6989">
                  <c:v>-66.476107670459811</c:v>
                </c:pt>
                <c:pt idx="6990">
                  <c:v>-66.425561643839814</c:v>
                </c:pt>
                <c:pt idx="6991">
                  <c:v>-66.377184271710533</c:v>
                </c:pt>
                <c:pt idx="6992">
                  <c:v>-66.330927747115283</c:v>
                </c:pt>
                <c:pt idx="6993">
                  <c:v>-66.286747344259709</c:v>
                </c:pt>
                <c:pt idx="6994">
                  <c:v>-66.244601225091856</c:v>
                </c:pt>
                <c:pt idx="6995">
                  <c:v>-66.204450263377637</c:v>
                </c:pt>
                <c:pt idx="6996">
                  <c:v>-66.166257884563692</c:v>
                </c:pt>
                <c:pt idx="6997">
                  <c:v>-66.129989919929017</c:v>
                </c:pt>
                <c:pt idx="6998">
                  <c:v>-66.095614473668732</c:v>
                </c:pt>
                <c:pt idx="6999">
                  <c:v>-66.063101801738028</c:v>
                </c:pt>
                <c:pt idx="7000">
                  <c:v>-66.032424201412397</c:v>
                </c:pt>
                <c:pt idx="7001">
                  <c:v>-66.003555910627099</c:v>
                </c:pt>
                <c:pt idx="7002">
                  <c:v>-65.976473016279641</c:v>
                </c:pt>
                <c:pt idx="7003">
                  <c:v>-65.951153370746781</c:v>
                </c:pt>
                <c:pt idx="7004">
                  <c:v>-65.927576515999391</c:v>
                </c:pt>
                <c:pt idx="7005">
                  <c:v>-65.90572361468881</c:v>
                </c:pt>
                <c:pt idx="7006">
                  <c:v>-65.885577387734443</c:v>
                </c:pt>
                <c:pt idx="7007">
                  <c:v>-65.867122057928455</c:v>
                </c:pt>
                <c:pt idx="7008">
                  <c:v>-65.850343299175918</c:v>
                </c:pt>
                <c:pt idx="7009">
                  <c:v>-65.83522819098944</c:v>
                </c:pt>
                <c:pt idx="7010">
                  <c:v>-65.821765177938104</c:v>
                </c:pt>
                <c:pt idx="7011">
                  <c:v>-65.809944033784248</c:v>
                </c:pt>
                <c:pt idx="7012">
                  <c:v>-65.799755830041178</c:v>
                </c:pt>
                <c:pt idx="7013">
                  <c:v>-65.791192908760593</c:v>
                </c:pt>
                <c:pt idx="7014">
                  <c:v>-65.784248859381989</c:v>
                </c:pt>
                <c:pt idx="7015">
                  <c:v>-65.778918499459763</c:v>
                </c:pt>
                <c:pt idx="7016">
                  <c:v>-65.775197859181475</c:v>
                </c:pt>
                <c:pt idx="7017">
                  <c:v>-65.773084169554849</c:v>
                </c:pt>
                <c:pt idx="7018">
                  <c:v>-65.772575854197598</c:v>
                </c:pt>
                <c:pt idx="7019">
                  <c:v>-65.773672524676726</c:v>
                </c:pt>
                <c:pt idx="7020">
                  <c:v>-65.776374979368612</c:v>
                </c:pt>
                <c:pt idx="7021">
                  <c:v>-65.780685205822266</c:v>
                </c:pt>
                <c:pt idx="7022">
                  <c:v>-65.786606386668424</c:v>
                </c:pt>
                <c:pt idx="7023">
                  <c:v>-65.794142909076541</c:v>
                </c:pt>
                <c:pt idx="7024">
                  <c:v>-65.803300377842078</c:v>
                </c:pt>
                <c:pt idx="7025">
                  <c:v>-65.814085632185609</c:v>
                </c:pt>
                <c:pt idx="7026">
                  <c:v>-65.82650676635977</c:v>
                </c:pt>
                <c:pt idx="7027">
                  <c:v>-65.840573154213331</c:v>
                </c:pt>
                <c:pt idx="7028">
                  <c:v>-65.856295477852129</c:v>
                </c:pt>
                <c:pt idx="7029">
                  <c:v>-65.873685760605596</c:v>
                </c:pt>
                <c:pt idx="7030">
                  <c:v>-65.892757404505005</c:v>
                </c:pt>
                <c:pt idx="7031">
                  <c:v>-65.913525232533416</c:v>
                </c:pt>
                <c:pt idx="7032">
                  <c:v>-65.936005535927904</c:v>
                </c:pt>
                <c:pt idx="7033">
                  <c:v>-65.960216126871842</c:v>
                </c:pt>
                <c:pt idx="7034">
                  <c:v>-65.986176396948636</c:v>
                </c:pt>
                <c:pt idx="7035">
                  <c:v>-66.013907381774516</c:v>
                </c:pt>
                <c:pt idx="7036">
                  <c:v>-66.043431832283858</c:v>
                </c:pt>
                <c:pt idx="7037">
                  <c:v>-66.074774293214844</c:v>
                </c:pt>
                <c:pt idx="7038">
                  <c:v>-66.107961189382166</c:v>
                </c:pt>
                <c:pt idx="7039">
                  <c:v>-66.143020920429109</c:v>
                </c:pt>
                <c:pt idx="7040">
                  <c:v>-66.179983964804833</c:v>
                </c:pt>
                <c:pt idx="7041">
                  <c:v>-66.218882993851338</c:v>
                </c:pt>
                <c:pt idx="7042">
                  <c:v>-66.259752996946759</c:v>
                </c:pt>
                <c:pt idx="7043">
                  <c:v>-66.302631418807763</c:v>
                </c:pt>
                <c:pt idx="7044">
                  <c:v>-66.347558310178925</c:v>
                </c:pt>
                <c:pt idx="7045">
                  <c:v>-66.394576493314418</c:v>
                </c:pt>
                <c:pt idx="7046">
                  <c:v>-66.443731743822113</c:v>
                </c:pt>
                <c:pt idx="7047">
                  <c:v>-66.495072990663147</c:v>
                </c:pt>
                <c:pt idx="7048">
                  <c:v>-66.548652536353387</c:v>
                </c:pt>
                <c:pt idx="7049">
                  <c:v>-66.60452629968033</c:v>
                </c:pt>
                <c:pt idx="7050">
                  <c:v>-66.662754083580666</c:v>
                </c:pt>
                <c:pt idx="7051">
                  <c:v>-66.723399871215435</c:v>
                </c:pt>
                <c:pt idx="7052">
                  <c:v>-66.786532153720501</c:v>
                </c:pt>
                <c:pt idx="7053">
                  <c:v>-66.852224293614483</c:v>
                </c:pt>
                <c:pt idx="7054">
                  <c:v>-66.920554928480968</c:v>
                </c:pt>
                <c:pt idx="7055">
                  <c:v>-66.991608420246408</c:v>
                </c:pt>
                <c:pt idx="7056">
                  <c:v>-67.065475356223331</c:v>
                </c:pt>
                <c:pt idx="7057">
                  <c:v>-67.142253109096785</c:v>
                </c:pt>
                <c:pt idx="7058">
                  <c:v>-67.222046464240265</c:v>
                </c:pt>
                <c:pt idx="7059">
                  <c:v>-67.304968324166424</c:v>
                </c:pt>
                <c:pt idx="7060">
                  <c:v>-67.391140501635675</c:v>
                </c:pt>
                <c:pt idx="7061">
                  <c:v>-67.48069461502233</c:v>
                </c:pt>
                <c:pt idx="7062">
                  <c:v>-67.573773102051987</c:v>
                </c:pt>
                <c:pt idx="7063">
                  <c:v>-67.670530371031532</c:v>
                </c:pt>
                <c:pt idx="7064">
                  <c:v>-67.771134112486948</c:v>
                </c:pt>
                <c:pt idx="7065">
                  <c:v>-67.875766798597681</c:v>
                </c:pt>
                <c:pt idx="7066">
                  <c:v>-67.984627403588689</c:v>
                </c:pt>
                <c:pt idx="7067">
                  <c:v>-68.097933385129735</c:v>
                </c:pt>
                <c:pt idx="7068">
                  <c:v>-68.215922975668647</c:v>
                </c:pt>
                <c:pt idx="7069">
                  <c:v>-68.338857843595861</c:v>
                </c:pt>
                <c:pt idx="7070">
                  <c:v>-68.467026198144566</c:v>
                </c:pt>
                <c:pt idx="7071">
                  <c:v>-68.600746429714889</c:v>
                </c:pt>
                <c:pt idx="7072">
                  <c:v>-68.740371400295771</c:v>
                </c:pt>
                <c:pt idx="7073">
                  <c:v>-68.886293528309409</c:v>
                </c:pt>
                <c:pt idx="7074">
                  <c:v>-69.038950851034798</c:v>
                </c:pt>
                <c:pt idx="7075">
                  <c:v>-69.198834299098152</c:v>
                </c:pt>
                <c:pt idx="7076">
                  <c:v>-69.36649648578198</c:v>
                </c:pt>
                <c:pt idx="7077">
                  <c:v>-69.542562406077792</c:v>
                </c:pt>
                <c:pt idx="7078">
                  <c:v>-69.727742565914369</c:v>
                </c:pt>
                <c:pt idx="7079">
                  <c:v>-69.922849235543467</c:v>
                </c:pt>
                <c:pt idx="7080">
                  <c:v>-70.128816763635399</c:v>
                </c:pt>
                <c:pt idx="7081">
                  <c:v>-70.346727233768391</c:v>
                </c:pt>
                <c:pt idx="7082">
                  <c:v>-70.57784324311838</c:v>
                </c:pt>
                <c:pt idx="7083">
                  <c:v>-70.823650315904644</c:v>
                </c:pt>
                <c:pt idx="7084">
                  <c:v>-71.08591256316528</c:v>
                </c:pt>
                <c:pt idx="7085">
                  <c:v>-71.366746885733548</c:v>
                </c:pt>
                <c:pt idx="7086">
                  <c:v>-71.668723666127732</c:v>
                </c:pt>
                <c:pt idx="7087">
                  <c:v>-71.995006174537622</c:v>
                </c:pt>
                <c:pt idx="7088">
                  <c:v>-72.349548049542634</c:v>
                </c:pt>
                <c:pt idx="7089">
                  <c:v>-72.73738054531384</c:v>
                </c:pt>
                <c:pt idx="7090">
                  <c:v>-73.165043450921004</c:v>
                </c:pt>
                <c:pt idx="7091">
                  <c:v>-73.641255595967934</c:v>
                </c:pt>
                <c:pt idx="7092">
                  <c:v>-74.178005020187726</c:v>
                </c:pt>
                <c:pt idx="7093">
                  <c:v>-74.792419707580663</c:v>
                </c:pt>
                <c:pt idx="7094">
                  <c:v>-75.510203415507803</c:v>
                </c:pt>
                <c:pt idx="7095">
                  <c:v>-76.372529757614799</c:v>
                </c:pt>
                <c:pt idx="7096">
                  <c:v>-77.451650837815748</c:v>
                </c:pt>
                <c:pt idx="7097">
                  <c:v>-78.893071049334637</c:v>
                </c:pt>
                <c:pt idx="7098">
                  <c:v>-81.068214088739666</c:v>
                </c:pt>
                <c:pt idx="7099">
                  <c:v>-85.633551257594235</c:v>
                </c:pt>
                <c:pt idx="7100">
                  <c:v>-86.28113118886165</c:v>
                </c:pt>
                <c:pt idx="7101">
                  <c:v>-81.283666524420568</c:v>
                </c:pt>
                <c:pt idx="7102">
                  <c:v>-79.022262322586457</c:v>
                </c:pt>
                <c:pt idx="7103">
                  <c:v>-77.543859211356818</c:v>
                </c:pt>
                <c:pt idx="7104">
                  <c:v>-76.444175971748919</c:v>
                </c:pt>
                <c:pt idx="7105">
                  <c:v>-75.568750579137657</c:v>
                </c:pt>
                <c:pt idx="7106">
                  <c:v>-74.841886163889939</c:v>
                </c:pt>
                <c:pt idx="7107">
                  <c:v>-74.220801657201164</c:v>
                </c:pt>
                <c:pt idx="7108">
                  <c:v>-73.678942321884421</c:v>
                </c:pt>
                <c:pt idx="7109">
                  <c:v>-73.198687506782619</c:v>
                </c:pt>
                <c:pt idx="7110">
                  <c:v>-72.767744186703581</c:v>
                </c:pt>
                <c:pt idx="7111">
                  <c:v>-72.377194625186391</c:v>
                </c:pt>
                <c:pt idx="7112">
                  <c:v>-72.020363772475619</c:v>
                </c:pt>
                <c:pt idx="7113">
                  <c:v>-71.692125186744974</c:v>
                </c:pt>
                <c:pt idx="7114">
                  <c:v>-71.388456296202492</c:v>
                </c:pt>
                <c:pt idx="7115">
                  <c:v>-71.106142682583197</c:v>
                </c:pt>
                <c:pt idx="7116">
                  <c:v>-70.842575210844089</c:v>
                </c:pt>
                <c:pt idx="7117">
                  <c:v>-70.595607081521635</c:v>
                </c:pt>
                <c:pt idx="7118">
                  <c:v>-70.363450745848183</c:v>
                </c:pt>
                <c:pt idx="7119">
                  <c:v>-70.144602046036738</c:v>
                </c:pt>
                <c:pt idx="7120">
                  <c:v>-69.937783383698104</c:v>
                </c:pt>
                <c:pt idx="7121">
                  <c:v>-69.741900461622677</c:v>
                </c:pt>
                <c:pt idx="7122">
                  <c:v>-69.556008885556921</c:v>
                </c:pt>
                <c:pt idx="7123">
                  <c:v>-69.379288046384204</c:v>
                </c:pt>
                <c:pt idx="7124">
                  <c:v>-69.211020457629374</c:v>
                </c:pt>
                <c:pt idx="7125">
                  <c:v>-69.050575235714319</c:v>
                </c:pt>
                <c:pt idx="7126">
                  <c:v>-68.897394764616436</c:v>
                </c:pt>
                <c:pt idx="7127">
                  <c:v>-68.750983835703053</c:v>
                </c:pt>
                <c:pt idx="7128">
                  <c:v>-68.610900731204055</c:v>
                </c:pt>
                <c:pt idx="7129">
                  <c:v>-68.476749848405916</c:v>
                </c:pt>
                <c:pt idx="7130">
                  <c:v>-68.348175555793901</c:v>
                </c:pt>
                <c:pt idx="7131">
                  <c:v>-68.224857042321631</c:v>
                </c:pt>
                <c:pt idx="7132">
                  <c:v>-68.106503973252387</c:v>
                </c:pt>
                <c:pt idx="7133">
                  <c:v>-67.992852805703421</c:v>
                </c:pt>
                <c:pt idx="7134">
                  <c:v>-67.883663647305013</c:v>
                </c:pt>
                <c:pt idx="7135">
                  <c:v>-67.778717564740873</c:v>
                </c:pt>
                <c:pt idx="7136">
                  <c:v>-67.677814267103628</c:v>
                </c:pt>
                <c:pt idx="7137">
                  <c:v>-67.580770103212302</c:v>
                </c:pt>
                <c:pt idx="7138">
                  <c:v>-67.48741632328661</c:v>
                </c:pt>
                <c:pt idx="7139">
                  <c:v>-67.397597564239732</c:v>
                </c:pt>
                <c:pt idx="7140">
                  <c:v>-67.311170525101119</c:v>
                </c:pt>
                <c:pt idx="7141">
                  <c:v>-67.228002804643495</c:v>
                </c:pt>
                <c:pt idx="7142">
                  <c:v>-67.147971878118767</c:v>
                </c:pt>
                <c:pt idx="7143">
                  <c:v>-67.070964193648507</c:v>
                </c:pt>
                <c:pt idx="7144">
                  <c:v>-66.996874371996142</c:v>
                </c:pt>
                <c:pt idx="7145">
                  <c:v>-66.92560449592051</c:v>
                </c:pt>
                <c:pt idx="7146">
                  <c:v>-66.857063477457174</c:v>
                </c:pt>
                <c:pt idx="7147">
                  <c:v>-66.791166493216465</c:v>
                </c:pt>
                <c:pt idx="7148">
                  <c:v>-66.727834479193916</c:v>
                </c:pt>
                <c:pt idx="7149">
                  <c:v>-66.666993677845412</c:v>
                </c:pt>
                <c:pt idx="7150">
                  <c:v>-66.608575231192646</c:v>
                </c:pt>
                <c:pt idx="7151">
                  <c:v>-66.552514814556659</c:v>
                </c:pt>
                <c:pt idx="7152">
                  <c:v>-66.498752306280139</c:v>
                </c:pt>
                <c:pt idx="7153">
                  <c:v>-66.447231489409418</c:v>
                </c:pt>
                <c:pt idx="7154">
                  <c:v>-66.397899781788169</c:v>
                </c:pt>
                <c:pt idx="7155">
                  <c:v>-66.350707991548674</c:v>
                </c:pt>
                <c:pt idx="7156">
                  <c:v>-66.305610095297368</c:v>
                </c:pt>
                <c:pt idx="7157">
                  <c:v>-66.262563036650619</c:v>
                </c:pt>
                <c:pt idx="7158">
                  <c:v>-66.221526543079548</c:v>
                </c:pt>
                <c:pt idx="7159">
                  <c:v>-66.18246295924024</c:v>
                </c:pt>
                <c:pt idx="7160">
                  <c:v>-66.145337095199082</c:v>
                </c:pt>
                <c:pt idx="7161">
                  <c:v>-66.110116088146597</c:v>
                </c:pt>
                <c:pt idx="7162">
                  <c:v>-66.076769276352238</c:v>
                </c:pt>
                <c:pt idx="7163">
                  <c:v>-66.045268084254445</c:v>
                </c:pt>
                <c:pt idx="7164">
                  <c:v>-66.015585917727776</c:v>
                </c:pt>
                <c:pt idx="7165">
                  <c:v>-65.987698068615686</c:v>
                </c:pt>
                <c:pt idx="7166">
                  <c:v>-65.961581627821616</c:v>
                </c:pt>
                <c:pt idx="7167">
                  <c:v>-65.937215406211962</c:v>
                </c:pt>
                <c:pt idx="7168">
                  <c:v>-65.914579862767653</c:v>
                </c:pt>
                <c:pt idx="7169">
                  <c:v>-65.893657039417363</c:v>
                </c:pt>
                <c:pt idx="7170">
                  <c:v>-65.874430502084479</c:v>
                </c:pt>
                <c:pt idx="7171">
                  <c:v>-65.856885287523156</c:v>
                </c:pt>
                <c:pt idx="7172">
                  <c:v>-65.841007855558445</c:v>
                </c:pt>
                <c:pt idx="7173">
                  <c:v>-65.82678604640364</c:v>
                </c:pt>
                <c:pt idx="7174">
                  <c:v>-65.814209042767615</c:v>
                </c:pt>
                <c:pt idx="7175">
                  <c:v>-65.803267336484396</c:v>
                </c:pt>
                <c:pt idx="7176">
                  <c:v>-65.793952699445498</c:v>
                </c:pt>
                <c:pt idx="7177">
                  <c:v>-65.786258158666797</c:v>
                </c:pt>
                <c:pt idx="7178">
                  <c:v>-65.780177975280154</c:v>
                </c:pt>
                <c:pt idx="7179">
                  <c:v>-65.775707627365733</c:v>
                </c:pt>
                <c:pt idx="7180">
                  <c:v>-65.77284379648178</c:v>
                </c:pt>
                <c:pt idx="7181">
                  <c:v>-65.771584357820757</c:v>
                </c:pt>
                <c:pt idx="7182">
                  <c:v>-65.77192837391388</c:v>
                </c:pt>
                <c:pt idx="7183">
                  <c:v>-65.773876091876943</c:v>
                </c:pt>
                <c:pt idx="7184">
                  <c:v>-65.777428944141747</c:v>
                </c:pt>
                <c:pt idx="7185">
                  <c:v>-65.782589552696606</c:v>
                </c:pt>
                <c:pt idx="7186">
                  <c:v>-65.789361736869949</c:v>
                </c:pt>
                <c:pt idx="7187">
                  <c:v>-65.797750524688141</c:v>
                </c:pt>
                <c:pt idx="7188">
                  <c:v>-65.807762167901075</c:v>
                </c:pt>
                <c:pt idx="7189">
                  <c:v>-65.819404160733711</c:v>
                </c:pt>
                <c:pt idx="7190">
                  <c:v>-65.832685262543421</c:v>
                </c:pt>
                <c:pt idx="7191">
                  <c:v>-65.847615524465994</c:v>
                </c:pt>
                <c:pt idx="7192">
                  <c:v>-65.864206320265581</c:v>
                </c:pt>
                <c:pt idx="7193">
                  <c:v>-65.882470381586074</c:v>
                </c:pt>
                <c:pt idx="7194">
                  <c:v>-65.90242183782243</c:v>
                </c:pt>
                <c:pt idx="7195">
                  <c:v>-65.924076260904428</c:v>
                </c:pt>
                <c:pt idx="7196">
                  <c:v>-65.94745071528547</c:v>
                </c:pt>
                <c:pt idx="7197">
                  <c:v>-65.972563813500543</c:v>
                </c:pt>
                <c:pt idx="7198">
                  <c:v>-65.999435777670087</c:v>
                </c:pt>
                <c:pt idx="7199">
                  <c:v>-66.02808850742926</c:v>
                </c:pt>
                <c:pt idx="7200">
                  <c:v>-66.058545654747221</c:v>
                </c:pt>
                <c:pt idx="7201">
                  <c:v>-66.090832706239155</c:v>
                </c:pt>
                <c:pt idx="7202">
                  <c:v>-66.124977073594479</c:v>
                </c:pt>
                <c:pt idx="7203">
                  <c:v>-66.16100819283659</c:v>
                </c:pt>
                <c:pt idx="7204">
                  <c:v>-66.198957633230719</c:v>
                </c:pt>
                <c:pt idx="7205">
                  <c:v>-66.23885921676046</c:v>
                </c:pt>
                <c:pt idx="7206">
                  <c:v>-66.28074914917886</c:v>
                </c:pt>
                <c:pt idx="7207">
                  <c:v>-66.324666163813163</c:v>
                </c:pt>
                <c:pt idx="7208">
                  <c:v>-66.370651679434317</c:v>
                </c:pt>
                <c:pt idx="7209">
                  <c:v>-66.418749973650662</c:v>
                </c:pt>
                <c:pt idx="7210">
                  <c:v>-66.469008373546174</c:v>
                </c:pt>
                <c:pt idx="7211">
                  <c:v>-66.521477465440896</c:v>
                </c:pt>
                <c:pt idx="7212">
                  <c:v>-66.576211325962376</c:v>
                </c:pt>
                <c:pt idx="7213">
                  <c:v>-66.633267776896616</c:v>
                </c:pt>
                <c:pt idx="7214">
                  <c:v>-66.692708666652251</c:v>
                </c:pt>
                <c:pt idx="7215">
                  <c:v>-66.754600181590035</c:v>
                </c:pt>
                <c:pt idx="7216">
                  <c:v>-66.819013190925631</c:v>
                </c:pt>
                <c:pt idx="7217">
                  <c:v>-66.886023629489713</c:v>
                </c:pt>
                <c:pt idx="7218">
                  <c:v>-66.955712923300624</c:v>
                </c:pt>
                <c:pt idx="7219">
                  <c:v>-67.028168463688203</c:v>
                </c:pt>
                <c:pt idx="7220">
                  <c:v>-67.103484136578885</c:v>
                </c:pt>
                <c:pt idx="7221">
                  <c:v>-67.181760914735506</c:v>
                </c:pt>
                <c:pt idx="7222">
                  <c:v>-67.263107521981055</c:v>
                </c:pt>
                <c:pt idx="7223">
                  <c:v>-67.347641180022947</c:v>
                </c:pt>
                <c:pt idx="7224">
                  <c:v>-67.435488450403398</c:v>
                </c:pt>
                <c:pt idx="7225">
                  <c:v>-67.526786186340445</c:v>
                </c:pt>
                <c:pt idx="7226">
                  <c:v>-67.621682611989741</c:v>
                </c:pt>
                <c:pt idx="7227">
                  <c:v>-67.720338550050542</c:v>
                </c:pt>
                <c:pt idx="7228">
                  <c:v>-67.822928822704711</c:v>
                </c:pt>
                <c:pt idx="7229">
                  <c:v>-67.929643856012291</c:v>
                </c:pt>
                <c:pt idx="7230">
                  <c:v>-68.040691524110613</c:v>
                </c:pt>
                <c:pt idx="7231">
                  <c:v>-68.156299277472556</c:v>
                </c:pt>
                <c:pt idx="7232">
                  <c:v>-68.276716609196157</c:v>
                </c:pt>
                <c:pt idx="7233">
                  <c:v>-68.402217925812479</c:v>
                </c:pt>
                <c:pt idx="7234">
                  <c:v>-68.533105904720344</c:v>
                </c:pt>
                <c:pt idx="7235">
                  <c:v>-68.669715440650734</c:v>
                </c:pt>
                <c:pt idx="7236">
                  <c:v>-68.812418309502604</c:v>
                </c:pt>
                <c:pt idx="7237">
                  <c:v>-68.961628711817298</c:v>
                </c:pt>
                <c:pt idx="7238">
                  <c:v>-69.117809902676498</c:v>
                </c:pt>
                <c:pt idx="7239">
                  <c:v>-69.281482173853547</c:v>
                </c:pt>
                <c:pt idx="7240">
                  <c:v>-69.453232533108107</c:v>
                </c:pt>
                <c:pt idx="7241">
                  <c:v>-69.633726532845145</c:v>
                </c:pt>
                <c:pt idx="7242">
                  <c:v>-69.823722847422076</c:v>
                </c:pt>
                <c:pt idx="7243">
                  <c:v>-70.024091402870454</c:v>
                </c:pt>
                <c:pt idx="7244">
                  <c:v>-70.235836151231098</c:v>
                </c:pt>
                <c:pt idx="7245">
                  <c:v>-70.460123994605439</c:v>
                </c:pt>
                <c:pt idx="7246">
                  <c:v>-70.698321965858085</c:v>
                </c:pt>
                <c:pt idx="7247">
                  <c:v>-70.95204566616485</c:v>
                </c:pt>
                <c:pt idx="7248">
                  <c:v>-71.223223314173609</c:v>
                </c:pt>
                <c:pt idx="7249">
                  <c:v>-71.514181863043774</c:v>
                </c:pt>
                <c:pt idx="7250">
                  <c:v>-71.827764988949752</c:v>
                </c:pt>
                <c:pt idx="7251">
                  <c:v>-72.167498244892897</c:v>
                </c:pt>
                <c:pt idx="7252">
                  <c:v>-72.53782598574756</c:v>
                </c:pt>
                <c:pt idx="7253">
                  <c:v>-72.944461085276046</c:v>
                </c:pt>
                <c:pt idx="7254">
                  <c:v>-73.394918726029758</c:v>
                </c:pt>
                <c:pt idx="7255">
                  <c:v>-73.899364352172867</c:v>
                </c:pt>
                <c:pt idx="7256">
                  <c:v>-74.472027634332704</c:v>
                </c:pt>
                <c:pt idx="7257">
                  <c:v>-75.133706688123965</c:v>
                </c:pt>
                <c:pt idx="7258">
                  <c:v>-75.91655847091657</c:v>
                </c:pt>
                <c:pt idx="7259">
                  <c:v>-76.87425162311213</c:v>
                </c:pt>
                <c:pt idx="7260">
                  <c:v>-78.106824271478132</c:v>
                </c:pt>
                <c:pt idx="7261">
                  <c:v>-79.83669141819702</c:v>
                </c:pt>
                <c:pt idx="7262">
                  <c:v>-82.758311572247408</c:v>
                </c:pt>
                <c:pt idx="7263">
                  <c:v>-96.731886019406929</c:v>
                </c:pt>
                <c:pt idx="7264">
                  <c:v>-83.12086225870793</c:v>
                </c:pt>
                <c:pt idx="7265">
                  <c:v>-80.017809124858445</c:v>
                </c:pt>
                <c:pt idx="7266">
                  <c:v>-78.227472216646234</c:v>
                </c:pt>
                <c:pt idx="7267">
                  <c:v>-76.964643149768918</c:v>
                </c:pt>
                <c:pt idx="7268">
                  <c:v>-75.988776176448511</c:v>
                </c:pt>
                <c:pt idx="7269">
                  <c:v>-75.193791273516865</c:v>
                </c:pt>
                <c:pt idx="7270">
                  <c:v>-74.523430720970779</c:v>
                </c:pt>
                <c:pt idx="7271">
                  <c:v>-73.944243097527945</c:v>
                </c:pt>
                <c:pt idx="7272">
                  <c:v>-73.434711162154926</c:v>
                </c:pt>
                <c:pt idx="7273">
                  <c:v>-72.980173773903175</c:v>
                </c:pt>
                <c:pt idx="7274">
                  <c:v>-72.570190915988974</c:v>
                </c:pt>
                <c:pt idx="7275">
                  <c:v>-72.197064354737037</c:v>
                </c:pt>
                <c:pt idx="7276">
                  <c:v>-71.854954485264415</c:v>
                </c:pt>
                <c:pt idx="7277">
                  <c:v>-71.539326426777748</c:v>
                </c:pt>
                <c:pt idx="7278">
                  <c:v>-71.246588236898361</c:v>
                </c:pt>
                <c:pt idx="7279">
                  <c:v>-70.973846443753033</c:v>
                </c:pt>
                <c:pt idx="7280">
                  <c:v>-70.718736011584525</c:v>
                </c:pt>
                <c:pt idx="7281">
                  <c:v>-70.479299098503972</c:v>
                </c:pt>
                <c:pt idx="7282">
                  <c:v>-70.253896713225231</c:v>
                </c:pt>
                <c:pt idx="7283">
                  <c:v>-70.041143107563343</c:v>
                </c:pt>
                <c:pt idx="7284">
                  <c:v>-69.839856225788736</c:v>
                </c:pt>
                <c:pt idx="7285">
                  <c:v>-69.649019714371605</c:v>
                </c:pt>
                <c:pt idx="7286">
                  <c:v>-69.467753399604504</c:v>
                </c:pt>
                <c:pt idx="7287">
                  <c:v>-69.295290064485044</c:v>
                </c:pt>
                <c:pt idx="7288">
                  <c:v>-69.13095697793436</c:v>
                </c:pt>
                <c:pt idx="7289">
                  <c:v>-68.974161055130992</c:v>
                </c:pt>
                <c:pt idx="7290">
                  <c:v>-68.824376824801988</c:v>
                </c:pt>
                <c:pt idx="7291">
                  <c:v>-68.681136589567785</c:v>
                </c:pt>
                <c:pt idx="7292">
                  <c:v>-68.544022316652942</c:v>
                </c:pt>
                <c:pt idx="7293">
                  <c:v>-68.412658906237183</c:v>
                </c:pt>
                <c:pt idx="7294">
                  <c:v>-68.286708565928961</c:v>
                </c:pt>
                <c:pt idx="7295">
                  <c:v>-68.165866080272195</c:v>
                </c:pt>
                <c:pt idx="7296">
                  <c:v>-68.049854809734313</c:v>
                </c:pt>
                <c:pt idx="7297">
                  <c:v>-67.938423288325694</c:v>
                </c:pt>
                <c:pt idx="7298">
                  <c:v>-67.831342315590874</c:v>
                </c:pt>
                <c:pt idx="7299">
                  <c:v>-67.728402459269944</c:v>
                </c:pt>
                <c:pt idx="7300">
                  <c:v>-67.629411901054496</c:v>
                </c:pt>
                <c:pt idx="7301">
                  <c:v>-67.534194570482128</c:v>
                </c:pt>
                <c:pt idx="7302">
                  <c:v>-67.442588522013821</c:v>
                </c:pt>
                <c:pt idx="7303">
                  <c:v>-67.354444518335526</c:v>
                </c:pt>
                <c:pt idx="7304">
                  <c:v>-67.269624789296685</c:v>
                </c:pt>
                <c:pt idx="7305">
                  <c:v>-67.188001941117619</c:v>
                </c:pt>
                <c:pt idx="7306">
                  <c:v>-67.109457994605052</c:v>
                </c:pt>
                <c:pt idx="7307">
                  <c:v>-67.033883534639202</c:v>
                </c:pt>
                <c:pt idx="7308">
                  <c:v>-66.961176955886103</c:v>
                </c:pt>
                <c:pt idx="7309">
                  <c:v>-66.891243792114267</c:v>
                </c:pt>
                <c:pt idx="7310">
                  <c:v>-66.823996118298311</c:v>
                </c:pt>
                <c:pt idx="7311">
                  <c:v>-66.759352016372006</c:v>
                </c:pt>
                <c:pt idx="7312">
                  <c:v>-66.697235096764302</c:v>
                </c:pt>
                <c:pt idx="7313">
                  <c:v>-66.637574068994695</c:v>
                </c:pt>
                <c:pt idx="7314">
                  <c:v>-66.580302355512401</c:v>
                </c:pt>
                <c:pt idx="7315">
                  <c:v>-66.52535774379443</c:v>
                </c:pt>
                <c:pt idx="7316">
                  <c:v>-66.472682072354672</c:v>
                </c:pt>
                <c:pt idx="7317">
                  <c:v>-66.42222094689356</c:v>
                </c:pt>
                <c:pt idx="7318">
                  <c:v>-66.373923483321974</c:v>
                </c:pt>
                <c:pt idx="7319">
                  <c:v>-66.327742074784283</c:v>
                </c:pt>
                <c:pt idx="7320">
                  <c:v>-66.283632180181286</c:v>
                </c:pt>
                <c:pt idx="7321">
                  <c:v>-66.241552132003591</c:v>
                </c:pt>
                <c:pt idx="7322">
                  <c:v>-66.201462961531178</c:v>
                </c:pt>
                <c:pt idx="7323">
                  <c:v>-66.163328239704498</c:v>
                </c:pt>
                <c:pt idx="7324">
                  <c:v>-66.127113932177195</c:v>
                </c:pt>
                <c:pt idx="7325">
                  <c:v>-66.092788267216889</c:v>
                </c:pt>
                <c:pt idx="7326">
                  <c:v>-66.060321615269345</c:v>
                </c:pt>
                <c:pt idx="7327">
                  <c:v>-66.029686379186899</c:v>
                </c:pt>
                <c:pt idx="7328">
                  <c:v>-66.000856894153529</c:v>
                </c:pt>
                <c:pt idx="7329">
                  <c:v>-65.973809336509262</c:v>
                </c:pt>
                <c:pt idx="7330">
                  <c:v>-65.948521640767993</c:v>
                </c:pt>
                <c:pt idx="7331">
                  <c:v>-65.924973424134464</c:v>
                </c:pt>
                <c:pt idx="7332">
                  <c:v>-65.903145917994749</c:v>
                </c:pt>
                <c:pt idx="7333">
                  <c:v>-65.88302190584217</c:v>
                </c:pt>
                <c:pt idx="7334">
                  <c:v>-65.864585667195499</c:v>
                </c:pt>
                <c:pt idx="7335">
                  <c:v>-65.847822927105199</c:v>
                </c:pt>
                <c:pt idx="7336">
                  <c:v>-65.832720810902032</c:v>
                </c:pt>
                <c:pt idx="7337">
                  <c:v>-65.819267803861564</c:v>
                </c:pt>
                <c:pt idx="7338">
                  <c:v>-65.807453715521504</c:v>
                </c:pt>
                <c:pt idx="7339">
                  <c:v>-65.797269648409412</c:v>
                </c:pt>
                <c:pt idx="7340">
                  <c:v>-65.788707970975722</c:v>
                </c:pt>
                <c:pt idx="7341">
                  <c:v>-65.781762294546837</c:v>
                </c:pt>
                <c:pt idx="7342">
                  <c:v>-65.776427454166338</c:v>
                </c:pt>
                <c:pt idx="7343">
                  <c:v>-65.772699493177328</c:v>
                </c:pt>
                <c:pt idx="7344">
                  <c:v>-65.770575651476818</c:v>
                </c:pt>
                <c:pt idx="7345">
                  <c:v>-65.770054357333819</c:v>
                </c:pt>
                <c:pt idx="7346">
                  <c:v>-65.7711352227536</c:v>
                </c:pt>
                <c:pt idx="7347">
                  <c:v>-65.773819042333685</c:v>
                </c:pt>
                <c:pt idx="7348">
                  <c:v>-65.778107795620585</c:v>
                </c:pt>
                <c:pt idx="7349">
                  <c:v>-65.784004652963844</c:v>
                </c:pt>
                <c:pt idx="7350">
                  <c:v>-65.791513984928272</c:v>
                </c:pt>
                <c:pt idx="7351">
                  <c:v>-65.800641375306753</c:v>
                </c:pt>
                <c:pt idx="7352">
                  <c:v>-65.81139363781628</c:v>
                </c:pt>
                <c:pt idx="7353">
                  <c:v>-65.823778836595892</c:v>
                </c:pt>
                <c:pt idx="7354">
                  <c:v>-65.837806310619797</c:v>
                </c:pt>
                <c:pt idx="7355">
                  <c:v>-65.853486702208016</c:v>
                </c:pt>
                <c:pt idx="7356">
                  <c:v>-65.870831989800706</c:v>
                </c:pt>
                <c:pt idx="7357">
                  <c:v>-65.889855525226366</c:v>
                </c:pt>
                <c:pt idx="7358">
                  <c:v>-65.910572075702561</c:v>
                </c:pt>
                <c:pt idx="7359">
                  <c:v>-65.932997870873635</c:v>
                </c:pt>
                <c:pt idx="7360">
                  <c:v>-65.957150655196628</c:v>
                </c:pt>
                <c:pt idx="7361">
                  <c:v>-65.983049746053808</c:v>
                </c:pt>
                <c:pt idx="7362">
                  <c:v>-66.010716098004622</c:v>
                </c:pt>
                <c:pt idx="7363">
                  <c:v>-66.040172373647792</c:v>
                </c:pt>
                <c:pt idx="7364">
                  <c:v>-66.071443021640647</c:v>
                </c:pt>
                <c:pt idx="7365">
                  <c:v>-66.104554362443992</c:v>
                </c:pt>
                <c:pt idx="7366">
                  <c:v>-66.139534682498322</c:v>
                </c:pt>
                <c:pt idx="7367">
                  <c:v>-66.176414337553211</c:v>
                </c:pt>
                <c:pt idx="7368">
                  <c:v>-66.215225866046097</c:v>
                </c:pt>
                <c:pt idx="7369">
                  <c:v>-66.256004113439843</c:v>
                </c:pt>
                <c:pt idx="7370">
                  <c:v>-66.298786368646162</c:v>
                </c:pt>
                <c:pt idx="7371">
                  <c:v>-66.343612513734229</c:v>
                </c:pt>
                <c:pt idx="7372">
                  <c:v>-66.390525188307521</c:v>
                </c:pt>
                <c:pt idx="7373">
                  <c:v>-66.439569970127636</c:v>
                </c:pt>
                <c:pt idx="7374">
                  <c:v>-66.490795573746297</c:v>
                </c:pt>
                <c:pt idx="7375">
                  <c:v>-66.544254069174428</c:v>
                </c:pt>
                <c:pt idx="7376">
                  <c:v>-66.600001122880144</c:v>
                </c:pt>
                <c:pt idx="7377">
                  <c:v>-66.658096263741555</c:v>
                </c:pt>
                <c:pt idx="7378">
                  <c:v>-66.718603176957515</c:v>
                </c:pt>
                <c:pt idx="7379">
                  <c:v>-66.781590029341103</c:v>
                </c:pt>
                <c:pt idx="7380">
                  <c:v>-66.847129829974762</c:v>
                </c:pt>
                <c:pt idx="7381">
                  <c:v>-66.915300830753921</c:v>
                </c:pt>
                <c:pt idx="7382">
                  <c:v>-66.986186972116514</c:v>
                </c:pt>
                <c:pt idx="7383">
                  <c:v>-67.059878380030483</c:v>
                </c:pt>
                <c:pt idx="7384">
                  <c:v>-67.136471921368269</c:v>
                </c:pt>
                <c:pt idx="7385">
                  <c:v>-67.216071825931664</c:v>
                </c:pt>
                <c:pt idx="7386">
                  <c:v>-67.298790384827413</c:v>
                </c:pt>
                <c:pt idx="7387">
                  <c:v>-67.384748736575929</c:v>
                </c:pt>
                <c:pt idx="7388">
                  <c:v>-67.474077754397427</c:v>
                </c:pt>
                <c:pt idx="7389">
                  <c:v>-67.566919050561609</c:v>
                </c:pt>
                <c:pt idx="7390">
                  <c:v>-67.66342611670072</c:v>
                </c:pt>
                <c:pt idx="7391">
                  <c:v>-67.763765622671627</c:v>
                </c:pt>
                <c:pt idx="7392">
                  <c:v>-67.868118901026108</c:v>
                </c:pt>
                <c:pt idx="7393">
                  <c:v>-67.976683649718439</c:v>
                </c:pt>
                <c:pt idx="7394">
                  <c:v>-68.089675892598734</c:v>
                </c:pt>
                <c:pt idx="7395">
                  <c:v>-68.207332245851518</c:v>
                </c:pt>
                <c:pt idx="7396">
                  <c:v>-68.329912549377681</c:v>
                </c:pt>
                <c:pt idx="7397">
                  <c:v>-68.457702935863864</c:v>
                </c:pt>
                <c:pt idx="7398">
                  <c:v>-68.591019427766128</c:v>
                </c:pt>
                <c:pt idx="7399">
                  <c:v>-68.730212174943844</c:v>
                </c:pt>
                <c:pt idx="7400">
                  <c:v>-68.87567047480637</c:v>
                </c:pt>
                <c:pt idx="7401">
                  <c:v>-69.027828754842119</c:v>
                </c:pt>
                <c:pt idx="7402">
                  <c:v>-69.18717374773756</c:v>
                </c:pt>
                <c:pt idx="7403">
                  <c:v>-69.354253155989795</c:v>
                </c:pt>
                <c:pt idx="7404">
                  <c:v>-69.529686193133088</c:v>
                </c:pt>
                <c:pt idx="7405">
                  <c:v>-69.714176511252148</c:v>
                </c:pt>
                <c:pt idx="7406">
                  <c:v>-69.908528193808991</c:v>
                </c:pt>
                <c:pt idx="7407">
                  <c:v>-70.113665729330734</c:v>
                </c:pt>
                <c:pt idx="7408">
                  <c:v>-70.330659217515972</c:v>
                </c:pt>
                <c:pt idx="7409">
                  <c:v>-70.560756543776833</c:v>
                </c:pt>
                <c:pt idx="7410">
                  <c:v>-70.805424969842989</c:v>
                </c:pt>
                <c:pt idx="7411">
                  <c:v>-71.066405653648118</c:v>
                </c:pt>
                <c:pt idx="7412">
                  <c:v>-71.345786243198233</c:v>
                </c:pt>
                <c:pt idx="7413">
                  <c:v>-71.64609924808434</c:v>
                </c:pt>
                <c:pt idx="7414">
                  <c:v>-71.970458017808085</c:v>
                </c:pt>
                <c:pt idx="7415">
                  <c:v>-72.322749018038024</c:v>
                </c:pt>
                <c:pt idx="7416">
                  <c:v>-72.707910920152003</c:v>
                </c:pt>
                <c:pt idx="7417">
                  <c:v>-73.13235225055594</c:v>
                </c:pt>
                <c:pt idx="7418">
                  <c:v>-73.604599340111022</c:v>
                </c:pt>
                <c:pt idx="7419">
                  <c:v>-74.136346068979421</c:v>
                </c:pt>
                <c:pt idx="7420">
                  <c:v>-74.744247280553083</c:v>
                </c:pt>
                <c:pt idx="7421">
                  <c:v>-75.453194059859527</c:v>
                </c:pt>
                <c:pt idx="7422">
                  <c:v>-76.302836655027761</c:v>
                </c:pt>
                <c:pt idx="7423">
                  <c:v>-77.362198808369968</c:v>
                </c:pt>
                <c:pt idx="7424">
                  <c:v>-78.768539211707832</c:v>
                </c:pt>
                <c:pt idx="7425">
                  <c:v>-80.86407496337867</c:v>
                </c:pt>
                <c:pt idx="7426">
                  <c:v>-85.072121847328418</c:v>
                </c:pt>
                <c:pt idx="7427">
                  <c:v>-87.040832682332336</c:v>
                </c:pt>
                <c:pt idx="7428">
                  <c:v>-81.510314710137436</c:v>
                </c:pt>
                <c:pt idx="7429">
                  <c:v>-79.155614477102375</c:v>
                </c:pt>
                <c:pt idx="7430">
                  <c:v>-77.638365419294203</c:v>
                </c:pt>
                <c:pt idx="7431">
                  <c:v>-76.517369833605244</c:v>
                </c:pt>
                <c:pt idx="7432">
                  <c:v>-75.628469504215815</c:v>
                </c:pt>
                <c:pt idx="7433">
                  <c:v>-74.892307814186935</c:v>
                </c:pt>
                <c:pt idx="7434">
                  <c:v>-74.264415464848952</c:v>
                </c:pt>
                <c:pt idx="7435">
                  <c:v>-73.717350990079865</c:v>
                </c:pt>
                <c:pt idx="7436">
                  <c:v>-73.232983322589106</c:v>
                </c:pt>
                <c:pt idx="7437">
                  <c:v>-72.798704853344972</c:v>
                </c:pt>
                <c:pt idx="7438">
                  <c:v>-72.405393393521095</c:v>
                </c:pt>
                <c:pt idx="7439">
                  <c:v>-72.046235255202205</c:v>
                </c:pt>
                <c:pt idx="7440">
                  <c:v>-71.716006661418973</c:v>
                </c:pt>
                <c:pt idx="7441">
                  <c:v>-71.410614692107416</c:v>
                </c:pt>
                <c:pt idx="7442">
                  <c:v>-71.126792819954375</c:v>
                </c:pt>
                <c:pt idx="7443">
                  <c:v>-70.86189248786026</c:v>
                </c:pt>
                <c:pt idx="7444">
                  <c:v>-70.613736520811955</c:v>
                </c:pt>
                <c:pt idx="7445">
                  <c:v>-70.380513585982186</c:v>
                </c:pt>
                <c:pt idx="7446">
                  <c:v>-70.16070063632452</c:v>
                </c:pt>
                <c:pt idx="7447">
                  <c:v>-69.953004880627944</c:v>
                </c:pt>
                <c:pt idx="7448">
                  <c:v>-69.756319662591793</c:v>
                </c:pt>
                <c:pt idx="7449">
                  <c:v>-69.569690430653708</c:v>
                </c:pt>
                <c:pt idx="7450">
                  <c:v>-69.392288150125651</c:v>
                </c:pt>
                <c:pt idx="7451">
                  <c:v>-69.223388286081317</c:v>
                </c:pt>
                <c:pt idx="7452">
                  <c:v>-69.062354012692751</c:v>
                </c:pt>
                <c:pt idx="7453">
                  <c:v>-68.908622668464673</c:v>
                </c:pt>
                <c:pt idx="7454">
                  <c:v>-68.761694732469635</c:v>
                </c:pt>
                <c:pt idx="7455">
                  <c:v>-68.621124778748154</c:v>
                </c:pt>
                <c:pt idx="7456">
                  <c:v>-68.486513997723605</c:v>
                </c:pt>
                <c:pt idx="7457">
                  <c:v>-68.357503969865874</c:v>
                </c:pt>
                <c:pt idx="7458">
                  <c:v>-68.233771448187795</c:v>
                </c:pt>
                <c:pt idx="7459">
                  <c:v>-68.115023959696842</c:v>
                </c:pt>
                <c:pt idx="7460">
                  <c:v>-68.000996076278341</c:v>
                </c:pt>
                <c:pt idx="7461">
                  <c:v>-67.891446236491419</c:v>
                </c:pt>
                <c:pt idx="7462">
                  <c:v>-67.786154023486077</c:v>
                </c:pt>
                <c:pt idx="7463">
                  <c:v>-67.684917822757484</c:v>
                </c:pt>
                <c:pt idx="7464">
                  <c:v>-67.587552797983349</c:v>
                </c:pt>
                <c:pt idx="7465">
                  <c:v>-67.493889134540254</c:v>
                </c:pt>
                <c:pt idx="7466">
                  <c:v>-67.40377050943188</c:v>
                </c:pt>
                <c:pt idx="7467">
                  <c:v>-67.317052753576178</c:v>
                </c:pt>
                <c:pt idx="7468">
                  <c:v>-67.233602678238952</c:v>
                </c:pt>
                <c:pt idx="7469">
                  <c:v>-67.153297042121537</c:v>
                </c:pt>
                <c:pt idx="7470">
                  <c:v>-67.076021639442502</c:v>
                </c:pt>
                <c:pt idx="7471">
                  <c:v>-67.001670492512886</c:v>
                </c:pt>
                <c:pt idx="7472">
                  <c:v>-66.930145134837062</c:v>
                </c:pt>
                <c:pt idx="7473">
                  <c:v>-66.861353972947924</c:v>
                </c:pt>
                <c:pt idx="7474">
                  <c:v>-66.795211716931533</c:v>
                </c:pt>
                <c:pt idx="7475">
                  <c:v>-66.731638871048077</c:v>
                </c:pt>
                <c:pt idx="7476">
                  <c:v>-66.670561277127149</c:v>
                </c:pt>
                <c:pt idx="7477">
                  <c:v>-66.611909704412099</c:v>
                </c:pt>
                <c:pt idx="7478">
                  <c:v>-66.555619480412346</c:v>
                </c:pt>
                <c:pt idx="7479">
                  <c:v>-66.501630158062198</c:v>
                </c:pt>
                <c:pt idx="7480">
                  <c:v>-66.449885215108665</c:v>
                </c:pt>
                <c:pt idx="7481">
                  <c:v>-66.400331782174121</c:v>
                </c:pt>
                <c:pt idx="7482">
                  <c:v>-66.352920396405807</c:v>
                </c:pt>
                <c:pt idx="7483">
                  <c:v>-66.307604778015445</c:v>
                </c:pt>
                <c:pt idx="7484">
                  <c:v>-66.264341627322395</c:v>
                </c:pt>
                <c:pt idx="7485">
                  <c:v>-66.223090440258048</c:v>
                </c:pt>
                <c:pt idx="7486">
                  <c:v>-66.183813340467225</c:v>
                </c:pt>
                <c:pt idx="7487">
                  <c:v>-66.146474926418776</c:v>
                </c:pt>
                <c:pt idx="7488">
                  <c:v>-66.111042132094454</c:v>
                </c:pt>
                <c:pt idx="7489">
                  <c:v>-66.07748410001517</c:v>
                </c:pt>
                <c:pt idx="7490">
                  <c:v>-66.045772065459147</c:v>
                </c:pt>
                <c:pt idx="7491">
                  <c:v>-66.015879250926218</c:v>
                </c:pt>
                <c:pt idx="7492">
                  <c:v>-65.987780769939206</c:v>
                </c:pt>
                <c:pt idx="7493">
                  <c:v>-65.961453539426088</c:v>
                </c:pt>
                <c:pt idx="7494">
                  <c:v>-65.936876199974691</c:v>
                </c:pt>
                <c:pt idx="7495">
                  <c:v>-65.914029043376729</c:v>
                </c:pt>
                <c:pt idx="7496">
                  <c:v>-65.892893946862586</c:v>
                </c:pt>
                <c:pt idx="7497">
                  <c:v>-65.873454313601954</c:v>
                </c:pt>
                <c:pt idx="7498">
                  <c:v>-65.855695019002113</c:v>
                </c:pt>
                <c:pt idx="7499">
                  <c:v>-65.839602362427271</c:v>
                </c:pt>
                <c:pt idx="7500">
                  <c:v>-65.825164024028709</c:v>
                </c:pt>
                <c:pt idx="7501">
                  <c:v>-65.812369026341258</c:v>
                </c:pt>
                <c:pt idx="7502">
                  <c:v>-65.801207700445161</c:v>
                </c:pt>
                <c:pt idx="7503">
                  <c:v>-65.791671656421698</c:v>
                </c:pt>
                <c:pt idx="7504">
                  <c:v>-65.783753757932146</c:v>
                </c:pt>
                <c:pt idx="7505">
                  <c:v>-65.777448100746994</c:v>
                </c:pt>
                <c:pt idx="7506">
                  <c:v>-65.772749995086372</c:v>
                </c:pt>
                <c:pt idx="7507">
                  <c:v>-65.769655951666309</c:v>
                </c:pt>
                <c:pt idx="7508">
                  <c:v>-65.76816367135082</c:v>
                </c:pt>
                <c:pt idx="7509">
                  <c:v>-65.768272038352279</c:v>
                </c:pt>
                <c:pt idx="7510">
                  <c:v>-65.769981116941793</c:v>
                </c:pt>
                <c:pt idx="7511">
                  <c:v>-65.773292151627118</c:v>
                </c:pt>
                <c:pt idx="7512">
                  <c:v>-65.778207570835065</c:v>
                </c:pt>
                <c:pt idx="7513">
                  <c:v>-65.784730994083745</c:v>
                </c:pt>
                <c:pt idx="7514">
                  <c:v>-65.792867242718259</c:v>
                </c:pt>
                <c:pt idx="7515">
                  <c:v>-65.802622354260109</c:v>
                </c:pt>
                <c:pt idx="7516">
                  <c:v>-65.814003600469391</c:v>
                </c:pt>
                <c:pt idx="7517">
                  <c:v>-65.827019509238553</c:v>
                </c:pt>
                <c:pt idx="7518">
                  <c:v>-65.841679890449612</c:v>
                </c:pt>
                <c:pt idx="7519">
                  <c:v>-65.857995865968022</c:v>
                </c:pt>
                <c:pt idx="7520">
                  <c:v>-65.875979903967988</c:v>
                </c:pt>
                <c:pt idx="7521">
                  <c:v>-65.89564585783171</c:v>
                </c:pt>
                <c:pt idx="7522">
                  <c:v>-65.917009009859441</c:v>
                </c:pt>
                <c:pt idx="7523">
                  <c:v>-65.940086120112781</c:v>
                </c:pt>
                <c:pt idx="7524">
                  <c:v>-65.96489548073103</c:v>
                </c:pt>
                <c:pt idx="7525">
                  <c:v>-65.991456976080585</c:v>
                </c:pt>
                <c:pt idx="7526">
                  <c:v>-66.019792149213686</c:v>
                </c:pt>
                <c:pt idx="7527">
                  <c:v>-66.049924275088628</c:v>
                </c:pt>
                <c:pt idx="7528">
                  <c:v>-66.081878441131011</c:v>
                </c:pt>
                <c:pt idx="7529">
                  <c:v>-66.115681635743968</c:v>
                </c:pt>
                <c:pt idx="7530">
                  <c:v>-66.151362845471709</c:v>
                </c:pt>
                <c:pt idx="7531">
                  <c:v>-66.188953161600793</c:v>
                </c:pt>
                <c:pt idx="7532">
                  <c:v>-66.228485897091772</c:v>
                </c:pt>
                <c:pt idx="7533">
                  <c:v>-66.269996714833169</c:v>
                </c:pt>
                <c:pt idx="7534">
                  <c:v>-66.313523768357953</c:v>
                </c:pt>
                <c:pt idx="7535">
                  <c:v>-66.359107856265936</c:v>
                </c:pt>
                <c:pt idx="7536">
                  <c:v>-66.406792591840869</c:v>
                </c:pt>
                <c:pt idx="7537">
                  <c:v>-66.456624589442384</c:v>
                </c:pt>
                <c:pt idx="7538">
                  <c:v>-66.508653669571615</c:v>
                </c:pt>
                <c:pt idx="7539">
                  <c:v>-66.562933084669254</c:v>
                </c:pt>
                <c:pt idx="7540">
                  <c:v>-66.619519768100645</c:v>
                </c:pt>
                <c:pt idx="7541">
                  <c:v>-66.678474609020526</c:v>
                </c:pt>
                <c:pt idx="7542">
                  <c:v>-66.739862756277546</c:v>
                </c:pt>
                <c:pt idx="7543">
                  <c:v>-66.803753954974098</c:v>
                </c:pt>
                <c:pt idx="7544">
                  <c:v>-66.870222919779707</c:v>
                </c:pt>
                <c:pt idx="7545">
                  <c:v>-66.939349749830129</c:v>
                </c:pt>
                <c:pt idx="7546">
                  <c:v>-67.011220390697304</c:v>
                </c:pt>
                <c:pt idx="7547">
                  <c:v>-67.085927149863934</c:v>
                </c:pt>
                <c:pt idx="7548">
                  <c:v>-67.163569273179888</c:v>
                </c:pt>
                <c:pt idx="7549">
                  <c:v>-67.244253590987768</c:v>
                </c:pt>
                <c:pt idx="7550">
                  <c:v>-67.328095244182578</c:v>
                </c:pt>
                <c:pt idx="7551">
                  <c:v>-67.41521850218831</c:v>
                </c:pt>
                <c:pt idx="7552">
                  <c:v>-67.50575768706554</c:v>
                </c:pt>
                <c:pt idx="7553">
                  <c:v>-67.599858220582746</c:v>
                </c:pt>
                <c:pt idx="7554">
                  <c:v>-67.697677814258086</c:v>
                </c:pt>
                <c:pt idx="7555">
                  <c:v>-67.799387826362533</c:v>
                </c:pt>
                <c:pt idx="7556">
                  <c:v>-67.905174814637363</c:v>
                </c:pt>
                <c:pt idx="7557">
                  <c:v>-68.015242319488877</c:v>
                </c:pt>
                <c:pt idx="7558">
                  <c:v>-68.129812919837391</c:v>
                </c:pt>
                <c:pt idx="7559">
                  <c:v>-68.249130613089704</c:v>
                </c:pt>
                <c:pt idx="7560">
                  <c:v>-68.373463582426012</c:v>
                </c:pt>
                <c:pt idx="7561">
                  <c:v>-68.50310742944437</c:v>
                </c:pt>
                <c:pt idx="7562">
                  <c:v>-68.638388969228913</c:v>
                </c:pt>
                <c:pt idx="7563">
                  <c:v>-68.779670709349929</c:v>
                </c:pt>
                <c:pt idx="7564">
                  <c:v>-68.92735616611985</c:v>
                </c:pt>
                <c:pt idx="7565">
                  <c:v>-69.081896213090289</c:v>
                </c:pt>
                <c:pt idx="7566">
                  <c:v>-69.243796711897559</c:v>
                </c:pt>
                <c:pt idx="7567">
                  <c:v>-69.413627749268841</c:v>
                </c:pt>
                <c:pt idx="7568">
                  <c:v>-69.592034903631458</c:v>
                </c:pt>
                <c:pt idx="7569">
                  <c:v>-69.779753100989879</c:v>
                </c:pt>
                <c:pt idx="7570">
                  <c:v>-69.977623808519553</c:v>
                </c:pt>
                <c:pt idx="7571">
                  <c:v>-70.18661657962069</c:v>
                </c:pt>
                <c:pt idx="7572">
                  <c:v>-70.40785634252947</c:v>
                </c:pt>
                <c:pt idx="7573">
                  <c:v>-70.642658373722853</c:v>
                </c:pt>
                <c:pt idx="7574">
                  <c:v>-70.892573708640825</c:v>
                </c:pt>
                <c:pt idx="7575">
                  <c:v>-71.159448965979365</c:v>
                </c:pt>
                <c:pt idx="7576">
                  <c:v>-71.445506449614953</c:v>
                </c:pt>
                <c:pt idx="7577">
                  <c:v>-71.753453379355335</c:v>
                </c:pt>
                <c:pt idx="7578">
                  <c:v>-72.08663396539697</c:v>
                </c:pt>
                <c:pt idx="7579">
                  <c:v>-72.449246221351402</c:v>
                </c:pt>
                <c:pt idx="7580">
                  <c:v>-72.846659690609727</c:v>
                </c:pt>
                <c:pt idx="7581">
                  <c:v>-73.285896287354561</c:v>
                </c:pt>
                <c:pt idx="7582">
                  <c:v>-73.776386358860663</c:v>
                </c:pt>
                <c:pt idx="7583">
                  <c:v>-74.331213733396851</c:v>
                </c:pt>
                <c:pt idx="7584">
                  <c:v>-74.969286423822282</c:v>
                </c:pt>
                <c:pt idx="7585">
                  <c:v>-75.719405468671624</c:v>
                </c:pt>
                <c:pt idx="7586">
                  <c:v>-76.628654558314381</c:v>
                </c:pt>
                <c:pt idx="7587">
                  <c:v>-77.782141603476987</c:v>
                </c:pt>
                <c:pt idx="7588">
                  <c:v>-79.359635061059777</c:v>
                </c:pt>
                <c:pt idx="7589">
                  <c:v>-81.864790405567106</c:v>
                </c:pt>
                <c:pt idx="7590">
                  <c:v>-88.455197314703781</c:v>
                </c:pt>
                <c:pt idx="7591">
                  <c:v>-84.37097894955923</c:v>
                </c:pt>
                <c:pt idx="7592">
                  <c:v>-80.586897691858908</c:v>
                </c:pt>
                <c:pt idx="7593">
                  <c:v>-78.596986361532416</c:v>
                </c:pt>
                <c:pt idx="7594">
                  <c:v>-77.238676123434502</c:v>
                </c:pt>
                <c:pt idx="7595">
                  <c:v>-76.206796908439856</c:v>
                </c:pt>
                <c:pt idx="7596">
                  <c:v>-75.374972640213812</c:v>
                </c:pt>
                <c:pt idx="7597">
                  <c:v>-74.678530176406554</c:v>
                </c:pt>
                <c:pt idx="7598">
                  <c:v>-74.079899326148464</c:v>
                </c:pt>
                <c:pt idx="7599">
                  <c:v>-73.55530880740271</c:v>
                </c:pt>
                <c:pt idx="7600">
                  <c:v>-73.088760122706177</c:v>
                </c:pt>
                <c:pt idx="7601">
                  <c:v>-72.668969569178955</c:v>
                </c:pt>
                <c:pt idx="7602">
                  <c:v>-72.287680343696834</c:v>
                </c:pt>
                <c:pt idx="7603">
                  <c:v>-71.938668326244212</c:v>
                </c:pt>
                <c:pt idx="7604">
                  <c:v>-71.617125276814676</c:v>
                </c:pt>
                <c:pt idx="7605">
                  <c:v>-71.319259589087366</c:v>
                </c:pt>
                <c:pt idx="7606">
                  <c:v>-71.042028555036907</c:v>
                </c:pt>
                <c:pt idx="7607">
                  <c:v>-70.782953354945903</c:v>
                </c:pt>
                <c:pt idx="7608">
                  <c:v>-70.539987877207551</c:v>
                </c:pt>
                <c:pt idx="7609">
                  <c:v>-70.311423602651274</c:v>
                </c:pt>
                <c:pt idx="7610">
                  <c:v>-70.095819273039453</c:v>
                </c:pt>
                <c:pt idx="7611">
                  <c:v>-69.891947976727039</c:v>
                </c:pt>
                <c:pt idx="7612">
                  <c:v>-69.698756718939123</c:v>
                </c:pt>
                <c:pt idx="7613">
                  <c:v>-69.51533510079193</c:v>
                </c:pt>
                <c:pt idx="7614">
                  <c:v>-69.340890750389306</c:v>
                </c:pt>
                <c:pt idx="7615">
                  <c:v>-69.174729831260407</c:v>
                </c:pt>
                <c:pt idx="7616">
                  <c:v>-69.016241419020986</c:v>
                </c:pt>
                <c:pt idx="7617">
                  <c:v>-68.864884860180936</c:v>
                </c:pt>
                <c:pt idx="7618">
                  <c:v>-68.720179455143381</c:v>
                </c:pt>
                <c:pt idx="7619">
                  <c:v>-68.581695970893222</c:v>
                </c:pt>
                <c:pt idx="7620">
                  <c:v>-68.4490496073457</c:v>
                </c:pt>
                <c:pt idx="7621">
                  <c:v>-68.321894128558796</c:v>
                </c:pt>
                <c:pt idx="7622">
                  <c:v>-68.199916934844893</c:v>
                </c:pt>
                <c:pt idx="7623">
                  <c:v>-68.082834900393948</c:v>
                </c:pt>
                <c:pt idx="7624">
                  <c:v>-67.97039083818872</c:v>
                </c:pt>
                <c:pt idx="7625">
                  <c:v>-67.86235048208701</c:v>
                </c:pt>
                <c:pt idx="7626">
                  <c:v>-67.758499898012374</c:v>
                </c:pt>
                <c:pt idx="7627">
                  <c:v>-67.658643253131771</c:v>
                </c:pt>
                <c:pt idx="7628">
                  <c:v>-67.562600885291999</c:v>
                </c:pt>
                <c:pt idx="7629">
                  <c:v>-67.470207625613924</c:v>
                </c:pt>
                <c:pt idx="7630">
                  <c:v>-67.381311335504265</c:v>
                </c:pt>
                <c:pt idx="7631">
                  <c:v>-67.295771626107339</c:v>
                </c:pt>
                <c:pt idx="7632">
                  <c:v>-67.213458733677072</c:v>
                </c:pt>
                <c:pt idx="7633">
                  <c:v>-67.134252528713631</c:v>
                </c:pt>
                <c:pt idx="7634">
                  <c:v>-67.058041640316503</c:v>
                </c:pt>
                <c:pt idx="7635">
                  <c:v>-66.984722680154704</c:v>
                </c:pt>
                <c:pt idx="7636">
                  <c:v>-66.914199552861632</c:v>
                </c:pt>
                <c:pt idx="7637">
                  <c:v>-66.846382841652826</c:v>
                </c:pt>
                <c:pt idx="7638">
                  <c:v>-66.781189259644719</c:v>
                </c:pt>
                <c:pt idx="7639">
                  <c:v>-66.718541158735874</c:v>
                </c:pt>
                <c:pt idx="7640">
                  <c:v>-66.658366089059498</c:v>
                </c:pt>
                <c:pt idx="7641">
                  <c:v>-66.600596402994881</c:v>
                </c:pt>
                <c:pt idx="7642">
                  <c:v>-66.545168898575056</c:v>
                </c:pt>
                <c:pt idx="7643">
                  <c:v>-66.492024497779965</c:v>
                </c:pt>
                <c:pt idx="7644">
                  <c:v>-66.44110795582651</c:v>
                </c:pt>
                <c:pt idx="7645">
                  <c:v>-66.39236759808955</c:v>
                </c:pt>
                <c:pt idx="7646">
                  <c:v>-66.345755081656478</c:v>
                </c:pt>
                <c:pt idx="7647">
                  <c:v>-66.301225178966902</c:v>
                </c:pt>
                <c:pt idx="7648">
                  <c:v>-66.25873558125852</c:v>
                </c:pt>
                <c:pt idx="7649">
                  <c:v>-66.218246719819774</c:v>
                </c:pt>
                <c:pt idx="7650">
                  <c:v>-66.179721603307314</c:v>
                </c:pt>
                <c:pt idx="7651">
                  <c:v>-66.143125669590887</c:v>
                </c:pt>
                <c:pt idx="7652">
                  <c:v>-66.108426650737314</c:v>
                </c:pt>
                <c:pt idx="7653">
                  <c:v>-66.075594449958686</c:v>
                </c:pt>
                <c:pt idx="7654">
                  <c:v>-66.044601029424712</c:v>
                </c:pt>
                <c:pt idx="7655">
                  <c:v>-66.01542030801636</c:v>
                </c:pt>
                <c:pt idx="7656">
                  <c:v>-65.988028068169143</c:v>
                </c:pt>
                <c:pt idx="7657">
                  <c:v>-65.962401871051938</c:v>
                </c:pt>
                <c:pt idx="7658">
                  <c:v>-65.93852097943244</c:v>
                </c:pt>
                <c:pt idx="7659">
                  <c:v>-65.916366287628435</c:v>
                </c:pt>
                <c:pt idx="7660">
                  <c:v>-65.895920258024219</c:v>
                </c:pt>
                <c:pt idx="7661">
                  <c:v>-65.877166863682717</c:v>
                </c:pt>
                <c:pt idx="7662">
                  <c:v>-65.860091536660846</c:v>
                </c:pt>
                <c:pt idx="7663">
                  <c:v>-65.844681121623282</c:v>
                </c:pt>
                <c:pt idx="7664">
                  <c:v>-65.830923834480529</c:v>
                </c:pt>
                <c:pt idx="7665">
                  <c:v>-65.818809225732124</c:v>
                </c:pt>
                <c:pt idx="7666">
                  <c:v>-65.808328148288297</c:v>
                </c:pt>
                <c:pt idx="7667">
                  <c:v>-65.799472729551525</c:v>
                </c:pt>
                <c:pt idx="7668">
                  <c:v>-65.792236347564696</c:v>
                </c:pt>
                <c:pt idx="7669">
                  <c:v>-65.78661361109576</c:v>
                </c:pt>
                <c:pt idx="7670">
                  <c:v>-65.782600343499794</c:v>
                </c:pt>
                <c:pt idx="7671">
                  <c:v>-65.780193570278925</c:v>
                </c:pt>
              </c:numCache>
            </c:numRef>
          </c:val>
          <c:smooth val="0"/>
        </c:ser>
        <c:ser>
          <c:idx val="1"/>
          <c:order val="1"/>
          <c:spPr>
            <a:ln w="12700"/>
          </c:spPr>
          <c:marker>
            <c:symbol val="none"/>
          </c:marker>
          <c:cat>
            <c:numRef>
              <c:f>Sheet1!$A$2:$A$7673</c:f>
              <c:numCache>
                <c:formatCode>0</c:formatCode>
                <c:ptCount val="7672"/>
                <c:pt idx="0">
                  <c:v>4.6875</c:v>
                </c:pt>
                <c:pt idx="1">
                  <c:v>5.2083333333333339</c:v>
                </c:pt>
                <c:pt idx="2">
                  <c:v>5.729166666666667</c:v>
                </c:pt>
                <c:pt idx="3">
                  <c:v>6.25</c:v>
                </c:pt>
                <c:pt idx="4">
                  <c:v>6.7708333333333339</c:v>
                </c:pt>
                <c:pt idx="5">
                  <c:v>7.291666666666667</c:v>
                </c:pt>
                <c:pt idx="6">
                  <c:v>7.8125000000000009</c:v>
                </c:pt>
                <c:pt idx="7">
                  <c:v>8.3333333333333339</c:v>
                </c:pt>
                <c:pt idx="8">
                  <c:v>8.8541666666666679</c:v>
                </c:pt>
                <c:pt idx="9">
                  <c:v>9.375</c:v>
                </c:pt>
                <c:pt idx="10">
                  <c:v>9.8958333333333339</c:v>
                </c:pt>
                <c:pt idx="11">
                  <c:v>10.416666666666668</c:v>
                </c:pt>
                <c:pt idx="12">
                  <c:v>10.9375</c:v>
                </c:pt>
                <c:pt idx="13">
                  <c:v>11.458333333333334</c:v>
                </c:pt>
                <c:pt idx="14">
                  <c:v>11.979166666666668</c:v>
                </c:pt>
                <c:pt idx="15">
                  <c:v>12.5</c:v>
                </c:pt>
                <c:pt idx="16">
                  <c:v>13.020833333333334</c:v>
                </c:pt>
                <c:pt idx="17">
                  <c:v>13.541666666666668</c:v>
                </c:pt>
                <c:pt idx="18">
                  <c:v>14.062500000000002</c:v>
                </c:pt>
                <c:pt idx="19">
                  <c:v>14.583333333333334</c:v>
                </c:pt>
                <c:pt idx="20">
                  <c:v>15.104166666666668</c:v>
                </c:pt>
                <c:pt idx="21">
                  <c:v>15.625000000000002</c:v>
                </c:pt>
                <c:pt idx="22">
                  <c:v>16.145833333333336</c:v>
                </c:pt>
                <c:pt idx="23">
                  <c:v>16.666666666666668</c:v>
                </c:pt>
                <c:pt idx="24">
                  <c:v>17.1875</c:v>
                </c:pt>
                <c:pt idx="25">
                  <c:v>17.708333333333336</c:v>
                </c:pt>
                <c:pt idx="26">
                  <c:v>18.229166666666668</c:v>
                </c:pt>
                <c:pt idx="27">
                  <c:v>18.75</c:v>
                </c:pt>
                <c:pt idx="28">
                  <c:v>19.270833333333336</c:v>
                </c:pt>
                <c:pt idx="29">
                  <c:v>19.791666666666668</c:v>
                </c:pt>
                <c:pt idx="30">
                  <c:v>20.3125</c:v>
                </c:pt>
                <c:pt idx="31">
                  <c:v>20.833333333333336</c:v>
                </c:pt>
                <c:pt idx="32">
                  <c:v>21.354166666666668</c:v>
                </c:pt>
                <c:pt idx="33">
                  <c:v>21.875</c:v>
                </c:pt>
                <c:pt idx="34">
                  <c:v>22.395833333333336</c:v>
                </c:pt>
                <c:pt idx="35">
                  <c:v>22.916666666666668</c:v>
                </c:pt>
                <c:pt idx="36">
                  <c:v>23.4375</c:v>
                </c:pt>
                <c:pt idx="37">
                  <c:v>23.958333333333336</c:v>
                </c:pt>
                <c:pt idx="38">
                  <c:v>24.479166666666668</c:v>
                </c:pt>
                <c:pt idx="39">
                  <c:v>25</c:v>
                </c:pt>
                <c:pt idx="40">
                  <c:v>25.520833333333336</c:v>
                </c:pt>
                <c:pt idx="41">
                  <c:v>26.041666666666668</c:v>
                </c:pt>
                <c:pt idx="42">
                  <c:v>26.562500000000004</c:v>
                </c:pt>
                <c:pt idx="43">
                  <c:v>27.083333333333336</c:v>
                </c:pt>
                <c:pt idx="44">
                  <c:v>27.604166666666668</c:v>
                </c:pt>
                <c:pt idx="45">
                  <c:v>28.125000000000004</c:v>
                </c:pt>
                <c:pt idx="46">
                  <c:v>28.645833333333336</c:v>
                </c:pt>
                <c:pt idx="47">
                  <c:v>29.166666666666668</c:v>
                </c:pt>
                <c:pt idx="48">
                  <c:v>29.687500000000004</c:v>
                </c:pt>
                <c:pt idx="49">
                  <c:v>30.208333333333336</c:v>
                </c:pt>
                <c:pt idx="50">
                  <c:v>30.729166666666668</c:v>
                </c:pt>
                <c:pt idx="51">
                  <c:v>31.250000000000004</c:v>
                </c:pt>
                <c:pt idx="52">
                  <c:v>31.770833333333336</c:v>
                </c:pt>
                <c:pt idx="53">
                  <c:v>32.291666666666671</c:v>
                </c:pt>
                <c:pt idx="54">
                  <c:v>32.8125</c:v>
                </c:pt>
                <c:pt idx="55">
                  <c:v>33.333333333333336</c:v>
                </c:pt>
                <c:pt idx="56">
                  <c:v>33.854166666666671</c:v>
                </c:pt>
                <c:pt idx="57">
                  <c:v>34.375</c:v>
                </c:pt>
                <c:pt idx="58">
                  <c:v>34.895833333333336</c:v>
                </c:pt>
                <c:pt idx="59">
                  <c:v>35.416666666666671</c:v>
                </c:pt>
                <c:pt idx="60">
                  <c:v>35.9375</c:v>
                </c:pt>
                <c:pt idx="61">
                  <c:v>36.458333333333336</c:v>
                </c:pt>
                <c:pt idx="62">
                  <c:v>36.979166666666671</c:v>
                </c:pt>
                <c:pt idx="63">
                  <c:v>37.5</c:v>
                </c:pt>
                <c:pt idx="64">
                  <c:v>38.020833333333336</c:v>
                </c:pt>
                <c:pt idx="65">
                  <c:v>38.541666666666671</c:v>
                </c:pt>
                <c:pt idx="66">
                  <c:v>39.0625</c:v>
                </c:pt>
                <c:pt idx="67">
                  <c:v>39.583333333333336</c:v>
                </c:pt>
                <c:pt idx="68">
                  <c:v>40.104166666666671</c:v>
                </c:pt>
                <c:pt idx="69">
                  <c:v>40.625</c:v>
                </c:pt>
                <c:pt idx="70">
                  <c:v>41.145833333333336</c:v>
                </c:pt>
                <c:pt idx="71">
                  <c:v>41.666666666666671</c:v>
                </c:pt>
                <c:pt idx="72">
                  <c:v>42.1875</c:v>
                </c:pt>
                <c:pt idx="73">
                  <c:v>42.708333333333336</c:v>
                </c:pt>
                <c:pt idx="74">
                  <c:v>43.229166666666671</c:v>
                </c:pt>
                <c:pt idx="75">
                  <c:v>43.75</c:v>
                </c:pt>
                <c:pt idx="76">
                  <c:v>44.270833333333336</c:v>
                </c:pt>
                <c:pt idx="77">
                  <c:v>44.791666666666671</c:v>
                </c:pt>
                <c:pt idx="78">
                  <c:v>45.3125</c:v>
                </c:pt>
                <c:pt idx="79">
                  <c:v>45.833333333333336</c:v>
                </c:pt>
                <c:pt idx="80">
                  <c:v>46.354166666666671</c:v>
                </c:pt>
                <c:pt idx="81">
                  <c:v>46.875</c:v>
                </c:pt>
                <c:pt idx="82">
                  <c:v>47.395833333333336</c:v>
                </c:pt>
                <c:pt idx="83">
                  <c:v>47.916666666666671</c:v>
                </c:pt>
                <c:pt idx="84">
                  <c:v>48.4375</c:v>
                </c:pt>
                <c:pt idx="85">
                  <c:v>48.958333333333336</c:v>
                </c:pt>
                <c:pt idx="86">
                  <c:v>49.479166666666671</c:v>
                </c:pt>
                <c:pt idx="87">
                  <c:v>50</c:v>
                </c:pt>
                <c:pt idx="88">
                  <c:v>50.520833333333336</c:v>
                </c:pt>
                <c:pt idx="89">
                  <c:v>51.041666666666671</c:v>
                </c:pt>
                <c:pt idx="90">
                  <c:v>51.562500000000007</c:v>
                </c:pt>
                <c:pt idx="91">
                  <c:v>52.083333333333336</c:v>
                </c:pt>
                <c:pt idx="92">
                  <c:v>52.604166666666671</c:v>
                </c:pt>
                <c:pt idx="93">
                  <c:v>53.125000000000007</c:v>
                </c:pt>
                <c:pt idx="94">
                  <c:v>53.645833333333336</c:v>
                </c:pt>
                <c:pt idx="95">
                  <c:v>54.166666666666671</c:v>
                </c:pt>
                <c:pt idx="96">
                  <c:v>54.687500000000007</c:v>
                </c:pt>
                <c:pt idx="97">
                  <c:v>55.208333333333336</c:v>
                </c:pt>
                <c:pt idx="98">
                  <c:v>55.729166666666671</c:v>
                </c:pt>
                <c:pt idx="99">
                  <c:v>56.250000000000007</c:v>
                </c:pt>
                <c:pt idx="100">
                  <c:v>56.770833333333336</c:v>
                </c:pt>
                <c:pt idx="101">
                  <c:v>57.291666666666671</c:v>
                </c:pt>
                <c:pt idx="102">
                  <c:v>57.812500000000007</c:v>
                </c:pt>
                <c:pt idx="103">
                  <c:v>58.333333333333336</c:v>
                </c:pt>
                <c:pt idx="104">
                  <c:v>58.854166666666671</c:v>
                </c:pt>
                <c:pt idx="105">
                  <c:v>59.375000000000007</c:v>
                </c:pt>
                <c:pt idx="106">
                  <c:v>59.895833333333336</c:v>
                </c:pt>
                <c:pt idx="107">
                  <c:v>60.416666666666671</c:v>
                </c:pt>
                <c:pt idx="108">
                  <c:v>60.937500000000007</c:v>
                </c:pt>
                <c:pt idx="109">
                  <c:v>61.458333333333336</c:v>
                </c:pt>
                <c:pt idx="110">
                  <c:v>61.979166666666671</c:v>
                </c:pt>
                <c:pt idx="111">
                  <c:v>62.500000000000007</c:v>
                </c:pt>
                <c:pt idx="112">
                  <c:v>63.020833333333336</c:v>
                </c:pt>
                <c:pt idx="113">
                  <c:v>63.541666666666671</c:v>
                </c:pt>
                <c:pt idx="114">
                  <c:v>64.0625</c:v>
                </c:pt>
                <c:pt idx="115">
                  <c:v>64.583333333333343</c:v>
                </c:pt>
                <c:pt idx="116">
                  <c:v>65.104166666666671</c:v>
                </c:pt>
                <c:pt idx="117">
                  <c:v>65.625</c:v>
                </c:pt>
                <c:pt idx="118">
                  <c:v>66.145833333333343</c:v>
                </c:pt>
                <c:pt idx="119">
                  <c:v>66.666666666666671</c:v>
                </c:pt>
                <c:pt idx="120">
                  <c:v>67.1875</c:v>
                </c:pt>
                <c:pt idx="121">
                  <c:v>67.708333333333343</c:v>
                </c:pt>
                <c:pt idx="122">
                  <c:v>68.229166666666671</c:v>
                </c:pt>
                <c:pt idx="123">
                  <c:v>68.75</c:v>
                </c:pt>
                <c:pt idx="124">
                  <c:v>69.270833333333343</c:v>
                </c:pt>
                <c:pt idx="125">
                  <c:v>69.791666666666671</c:v>
                </c:pt>
                <c:pt idx="126">
                  <c:v>70.3125</c:v>
                </c:pt>
                <c:pt idx="127">
                  <c:v>70.833333333333343</c:v>
                </c:pt>
                <c:pt idx="128">
                  <c:v>71.354166666666671</c:v>
                </c:pt>
                <c:pt idx="129">
                  <c:v>71.875</c:v>
                </c:pt>
                <c:pt idx="130">
                  <c:v>72.395833333333343</c:v>
                </c:pt>
                <c:pt idx="131">
                  <c:v>72.916666666666671</c:v>
                </c:pt>
                <c:pt idx="132">
                  <c:v>73.4375</c:v>
                </c:pt>
                <c:pt idx="133">
                  <c:v>73.958333333333343</c:v>
                </c:pt>
                <c:pt idx="134">
                  <c:v>74.479166666666671</c:v>
                </c:pt>
                <c:pt idx="135">
                  <c:v>75</c:v>
                </c:pt>
                <c:pt idx="136">
                  <c:v>75.520833333333343</c:v>
                </c:pt>
                <c:pt idx="137">
                  <c:v>76.041666666666671</c:v>
                </c:pt>
                <c:pt idx="138">
                  <c:v>76.5625</c:v>
                </c:pt>
                <c:pt idx="139">
                  <c:v>77.083333333333343</c:v>
                </c:pt>
                <c:pt idx="140">
                  <c:v>77.604166666666671</c:v>
                </c:pt>
                <c:pt idx="141">
                  <c:v>78.125</c:v>
                </c:pt>
                <c:pt idx="142">
                  <c:v>78.645833333333343</c:v>
                </c:pt>
                <c:pt idx="143">
                  <c:v>79.166666666666671</c:v>
                </c:pt>
                <c:pt idx="144">
                  <c:v>79.6875</c:v>
                </c:pt>
                <c:pt idx="145">
                  <c:v>80.208333333333343</c:v>
                </c:pt>
                <c:pt idx="146">
                  <c:v>80.729166666666671</c:v>
                </c:pt>
                <c:pt idx="147">
                  <c:v>81.25</c:v>
                </c:pt>
                <c:pt idx="148">
                  <c:v>81.770833333333343</c:v>
                </c:pt>
                <c:pt idx="149">
                  <c:v>82.291666666666671</c:v>
                </c:pt>
                <c:pt idx="150">
                  <c:v>82.8125</c:v>
                </c:pt>
                <c:pt idx="151">
                  <c:v>83.333333333333343</c:v>
                </c:pt>
                <c:pt idx="152">
                  <c:v>83.854166666666671</c:v>
                </c:pt>
                <c:pt idx="153">
                  <c:v>84.375</c:v>
                </c:pt>
                <c:pt idx="154">
                  <c:v>84.895833333333343</c:v>
                </c:pt>
                <c:pt idx="155">
                  <c:v>85.416666666666671</c:v>
                </c:pt>
                <c:pt idx="156">
                  <c:v>85.9375</c:v>
                </c:pt>
                <c:pt idx="157">
                  <c:v>86.458333333333343</c:v>
                </c:pt>
                <c:pt idx="158">
                  <c:v>86.979166666666671</c:v>
                </c:pt>
                <c:pt idx="159">
                  <c:v>87.5</c:v>
                </c:pt>
                <c:pt idx="160">
                  <c:v>88.020833333333343</c:v>
                </c:pt>
                <c:pt idx="161">
                  <c:v>88.541666666666671</c:v>
                </c:pt>
                <c:pt idx="162">
                  <c:v>89.0625</c:v>
                </c:pt>
                <c:pt idx="163">
                  <c:v>89.583333333333343</c:v>
                </c:pt>
                <c:pt idx="164">
                  <c:v>90.104166666666671</c:v>
                </c:pt>
                <c:pt idx="165">
                  <c:v>90.625</c:v>
                </c:pt>
                <c:pt idx="166">
                  <c:v>91.145833333333343</c:v>
                </c:pt>
                <c:pt idx="167">
                  <c:v>91.666666666666671</c:v>
                </c:pt>
                <c:pt idx="168">
                  <c:v>92.1875</c:v>
                </c:pt>
                <c:pt idx="169">
                  <c:v>92.708333333333343</c:v>
                </c:pt>
                <c:pt idx="170">
                  <c:v>93.229166666666671</c:v>
                </c:pt>
                <c:pt idx="171">
                  <c:v>93.75</c:v>
                </c:pt>
                <c:pt idx="172">
                  <c:v>94.270833333333343</c:v>
                </c:pt>
                <c:pt idx="173">
                  <c:v>94.791666666666671</c:v>
                </c:pt>
                <c:pt idx="174">
                  <c:v>95.3125</c:v>
                </c:pt>
                <c:pt idx="175">
                  <c:v>95.833333333333343</c:v>
                </c:pt>
                <c:pt idx="176">
                  <c:v>96.354166666666671</c:v>
                </c:pt>
                <c:pt idx="177">
                  <c:v>96.875</c:v>
                </c:pt>
                <c:pt idx="178">
                  <c:v>97.395833333333343</c:v>
                </c:pt>
                <c:pt idx="179">
                  <c:v>97.916666666666671</c:v>
                </c:pt>
                <c:pt idx="180">
                  <c:v>98.4375</c:v>
                </c:pt>
                <c:pt idx="181">
                  <c:v>98.958333333333343</c:v>
                </c:pt>
                <c:pt idx="182">
                  <c:v>99.479166666666671</c:v>
                </c:pt>
                <c:pt idx="183">
                  <c:v>100</c:v>
                </c:pt>
                <c:pt idx="184">
                  <c:v>100.52083333333334</c:v>
                </c:pt>
                <c:pt idx="185">
                  <c:v>101.04166666666667</c:v>
                </c:pt>
                <c:pt idx="186">
                  <c:v>101.56250000000001</c:v>
                </c:pt>
                <c:pt idx="187">
                  <c:v>102.08333333333334</c:v>
                </c:pt>
                <c:pt idx="188">
                  <c:v>102.60416666666667</c:v>
                </c:pt>
                <c:pt idx="189">
                  <c:v>103.12500000000001</c:v>
                </c:pt>
                <c:pt idx="190">
                  <c:v>103.64583333333334</c:v>
                </c:pt>
                <c:pt idx="191">
                  <c:v>104.16666666666667</c:v>
                </c:pt>
                <c:pt idx="192">
                  <c:v>104.68750000000001</c:v>
                </c:pt>
                <c:pt idx="193">
                  <c:v>105.20833333333334</c:v>
                </c:pt>
                <c:pt idx="194">
                  <c:v>105.72916666666667</c:v>
                </c:pt>
                <c:pt idx="195">
                  <c:v>106.25000000000001</c:v>
                </c:pt>
                <c:pt idx="196">
                  <c:v>106.77083333333334</c:v>
                </c:pt>
                <c:pt idx="197">
                  <c:v>107.29166666666667</c:v>
                </c:pt>
                <c:pt idx="198">
                  <c:v>107.81250000000001</c:v>
                </c:pt>
                <c:pt idx="199">
                  <c:v>108.33333333333334</c:v>
                </c:pt>
                <c:pt idx="200">
                  <c:v>108.85416666666667</c:v>
                </c:pt>
                <c:pt idx="201">
                  <c:v>109.37500000000001</c:v>
                </c:pt>
                <c:pt idx="202">
                  <c:v>109.89583333333334</c:v>
                </c:pt>
                <c:pt idx="203">
                  <c:v>110.41666666666667</c:v>
                </c:pt>
                <c:pt idx="204">
                  <c:v>110.93750000000001</c:v>
                </c:pt>
                <c:pt idx="205">
                  <c:v>111.45833333333334</c:v>
                </c:pt>
                <c:pt idx="206">
                  <c:v>111.97916666666667</c:v>
                </c:pt>
                <c:pt idx="207">
                  <c:v>112.50000000000001</c:v>
                </c:pt>
                <c:pt idx="208">
                  <c:v>113.02083333333334</c:v>
                </c:pt>
                <c:pt idx="209">
                  <c:v>113.54166666666667</c:v>
                </c:pt>
                <c:pt idx="210">
                  <c:v>114.06250000000001</c:v>
                </c:pt>
                <c:pt idx="211">
                  <c:v>114.58333333333334</c:v>
                </c:pt>
                <c:pt idx="212">
                  <c:v>115.10416666666667</c:v>
                </c:pt>
                <c:pt idx="213">
                  <c:v>115.62500000000001</c:v>
                </c:pt>
                <c:pt idx="214">
                  <c:v>116.14583333333334</c:v>
                </c:pt>
                <c:pt idx="215">
                  <c:v>116.66666666666667</c:v>
                </c:pt>
                <c:pt idx="216">
                  <c:v>117.18750000000001</c:v>
                </c:pt>
                <c:pt idx="217">
                  <c:v>117.70833333333334</c:v>
                </c:pt>
                <c:pt idx="218">
                  <c:v>118.22916666666667</c:v>
                </c:pt>
                <c:pt idx="219">
                  <c:v>118.75000000000001</c:v>
                </c:pt>
                <c:pt idx="220">
                  <c:v>119.27083333333334</c:v>
                </c:pt>
                <c:pt idx="221">
                  <c:v>119.79166666666667</c:v>
                </c:pt>
                <c:pt idx="222">
                  <c:v>120.31250000000001</c:v>
                </c:pt>
                <c:pt idx="223">
                  <c:v>120.83333333333334</c:v>
                </c:pt>
                <c:pt idx="224">
                  <c:v>121.35416666666667</c:v>
                </c:pt>
                <c:pt idx="225">
                  <c:v>121.87500000000001</c:v>
                </c:pt>
                <c:pt idx="226">
                  <c:v>122.39583333333334</c:v>
                </c:pt>
                <c:pt idx="227">
                  <c:v>122.91666666666667</c:v>
                </c:pt>
                <c:pt idx="228">
                  <c:v>123.43750000000001</c:v>
                </c:pt>
                <c:pt idx="229">
                  <c:v>123.95833333333334</c:v>
                </c:pt>
                <c:pt idx="230">
                  <c:v>124.47916666666667</c:v>
                </c:pt>
                <c:pt idx="231">
                  <c:v>125.00000000000001</c:v>
                </c:pt>
                <c:pt idx="232">
                  <c:v>125.52083333333334</c:v>
                </c:pt>
                <c:pt idx="233">
                  <c:v>126.04166666666667</c:v>
                </c:pt>
                <c:pt idx="234">
                  <c:v>126.56250000000001</c:v>
                </c:pt>
                <c:pt idx="235">
                  <c:v>127.08333333333334</c:v>
                </c:pt>
                <c:pt idx="236">
                  <c:v>127.60416666666667</c:v>
                </c:pt>
                <c:pt idx="237">
                  <c:v>128.125</c:v>
                </c:pt>
                <c:pt idx="238">
                  <c:v>128.64583333333334</c:v>
                </c:pt>
                <c:pt idx="239">
                  <c:v>129.16666666666669</c:v>
                </c:pt>
                <c:pt idx="240">
                  <c:v>129.6875</c:v>
                </c:pt>
                <c:pt idx="241">
                  <c:v>130.20833333333334</c:v>
                </c:pt>
                <c:pt idx="242">
                  <c:v>130.72916666666669</c:v>
                </c:pt>
                <c:pt idx="243">
                  <c:v>131.25</c:v>
                </c:pt>
                <c:pt idx="244">
                  <c:v>131.77083333333334</c:v>
                </c:pt>
                <c:pt idx="245">
                  <c:v>132.29166666666669</c:v>
                </c:pt>
                <c:pt idx="246">
                  <c:v>132.8125</c:v>
                </c:pt>
                <c:pt idx="247">
                  <c:v>133.33333333333334</c:v>
                </c:pt>
                <c:pt idx="248">
                  <c:v>133.85416666666669</c:v>
                </c:pt>
                <c:pt idx="249">
                  <c:v>134.375</c:v>
                </c:pt>
                <c:pt idx="250">
                  <c:v>134.89583333333334</c:v>
                </c:pt>
                <c:pt idx="251">
                  <c:v>135.41666666666669</c:v>
                </c:pt>
                <c:pt idx="252">
                  <c:v>135.9375</c:v>
                </c:pt>
                <c:pt idx="253">
                  <c:v>136.45833333333334</c:v>
                </c:pt>
                <c:pt idx="254">
                  <c:v>136.97916666666669</c:v>
                </c:pt>
                <c:pt idx="255">
                  <c:v>137.5</c:v>
                </c:pt>
                <c:pt idx="256">
                  <c:v>138.02083333333334</c:v>
                </c:pt>
                <c:pt idx="257">
                  <c:v>138.54166666666669</c:v>
                </c:pt>
                <c:pt idx="258">
                  <c:v>139.0625</c:v>
                </c:pt>
                <c:pt idx="259">
                  <c:v>139.58333333333334</c:v>
                </c:pt>
                <c:pt idx="260">
                  <c:v>140.10416666666669</c:v>
                </c:pt>
                <c:pt idx="261">
                  <c:v>140.625</c:v>
                </c:pt>
                <c:pt idx="262">
                  <c:v>141.14583333333334</c:v>
                </c:pt>
                <c:pt idx="263">
                  <c:v>141.66666666666669</c:v>
                </c:pt>
                <c:pt idx="264">
                  <c:v>142.1875</c:v>
                </c:pt>
                <c:pt idx="265">
                  <c:v>142.70833333333334</c:v>
                </c:pt>
                <c:pt idx="266">
                  <c:v>143.22916666666669</c:v>
                </c:pt>
                <c:pt idx="267">
                  <c:v>143.75</c:v>
                </c:pt>
                <c:pt idx="268">
                  <c:v>144.27083333333334</c:v>
                </c:pt>
                <c:pt idx="269">
                  <c:v>144.79166666666669</c:v>
                </c:pt>
                <c:pt idx="270">
                  <c:v>145.3125</c:v>
                </c:pt>
                <c:pt idx="271">
                  <c:v>145.83333333333334</c:v>
                </c:pt>
                <c:pt idx="272">
                  <c:v>146.35416666666669</c:v>
                </c:pt>
                <c:pt idx="273">
                  <c:v>146.875</c:v>
                </c:pt>
                <c:pt idx="274">
                  <c:v>147.39583333333334</c:v>
                </c:pt>
                <c:pt idx="275">
                  <c:v>147.91666666666669</c:v>
                </c:pt>
                <c:pt idx="276">
                  <c:v>148.4375</c:v>
                </c:pt>
                <c:pt idx="277">
                  <c:v>148.95833333333334</c:v>
                </c:pt>
                <c:pt idx="278">
                  <c:v>149.47916666666669</c:v>
                </c:pt>
                <c:pt idx="279">
                  <c:v>150</c:v>
                </c:pt>
                <c:pt idx="280">
                  <c:v>150.52083333333334</c:v>
                </c:pt>
                <c:pt idx="281">
                  <c:v>151.04166666666669</c:v>
                </c:pt>
                <c:pt idx="282">
                  <c:v>151.5625</c:v>
                </c:pt>
                <c:pt idx="283">
                  <c:v>152.08333333333334</c:v>
                </c:pt>
                <c:pt idx="284">
                  <c:v>152.60416666666669</c:v>
                </c:pt>
                <c:pt idx="285">
                  <c:v>153.125</c:v>
                </c:pt>
                <c:pt idx="286">
                  <c:v>153.64583333333334</c:v>
                </c:pt>
                <c:pt idx="287">
                  <c:v>154.16666666666669</c:v>
                </c:pt>
                <c:pt idx="288">
                  <c:v>154.6875</c:v>
                </c:pt>
                <c:pt idx="289">
                  <c:v>155.20833333333334</c:v>
                </c:pt>
                <c:pt idx="290">
                  <c:v>155.72916666666669</c:v>
                </c:pt>
                <c:pt idx="291">
                  <c:v>156.25</c:v>
                </c:pt>
                <c:pt idx="292">
                  <c:v>156.77083333333334</c:v>
                </c:pt>
                <c:pt idx="293">
                  <c:v>157.29166666666669</c:v>
                </c:pt>
                <c:pt idx="294">
                  <c:v>157.8125</c:v>
                </c:pt>
                <c:pt idx="295">
                  <c:v>158.33333333333334</c:v>
                </c:pt>
                <c:pt idx="296">
                  <c:v>158.85416666666669</c:v>
                </c:pt>
                <c:pt idx="297">
                  <c:v>159.375</c:v>
                </c:pt>
                <c:pt idx="298">
                  <c:v>159.89583333333334</c:v>
                </c:pt>
                <c:pt idx="299">
                  <c:v>160.41666666666669</c:v>
                </c:pt>
                <c:pt idx="300">
                  <c:v>160.9375</c:v>
                </c:pt>
                <c:pt idx="301">
                  <c:v>161.45833333333334</c:v>
                </c:pt>
                <c:pt idx="302">
                  <c:v>161.97916666666669</c:v>
                </c:pt>
                <c:pt idx="303">
                  <c:v>162.5</c:v>
                </c:pt>
                <c:pt idx="304">
                  <c:v>163.02083333333334</c:v>
                </c:pt>
                <c:pt idx="305">
                  <c:v>163.54166666666669</c:v>
                </c:pt>
                <c:pt idx="306">
                  <c:v>164.0625</c:v>
                </c:pt>
                <c:pt idx="307">
                  <c:v>164.58333333333334</c:v>
                </c:pt>
                <c:pt idx="308">
                  <c:v>165.10416666666669</c:v>
                </c:pt>
                <c:pt idx="309">
                  <c:v>165.625</c:v>
                </c:pt>
                <c:pt idx="310">
                  <c:v>166.14583333333334</c:v>
                </c:pt>
                <c:pt idx="311">
                  <c:v>166.66666666666669</c:v>
                </c:pt>
                <c:pt idx="312">
                  <c:v>167.1875</c:v>
                </c:pt>
                <c:pt idx="313">
                  <c:v>167.70833333333334</c:v>
                </c:pt>
                <c:pt idx="314">
                  <c:v>168.22916666666669</c:v>
                </c:pt>
                <c:pt idx="315">
                  <c:v>168.75</c:v>
                </c:pt>
                <c:pt idx="316">
                  <c:v>169.27083333333334</c:v>
                </c:pt>
                <c:pt idx="317">
                  <c:v>169.79166666666669</c:v>
                </c:pt>
                <c:pt idx="318">
                  <c:v>170.3125</c:v>
                </c:pt>
                <c:pt idx="319">
                  <c:v>170.83333333333334</c:v>
                </c:pt>
                <c:pt idx="320">
                  <c:v>171.35416666666669</c:v>
                </c:pt>
                <c:pt idx="321">
                  <c:v>171.875</c:v>
                </c:pt>
                <c:pt idx="322">
                  <c:v>172.39583333333334</c:v>
                </c:pt>
                <c:pt idx="323">
                  <c:v>172.91666666666669</c:v>
                </c:pt>
                <c:pt idx="324">
                  <c:v>173.4375</c:v>
                </c:pt>
                <c:pt idx="325">
                  <c:v>173.95833333333334</c:v>
                </c:pt>
                <c:pt idx="326">
                  <c:v>174.47916666666669</c:v>
                </c:pt>
                <c:pt idx="327">
                  <c:v>175</c:v>
                </c:pt>
                <c:pt idx="328">
                  <c:v>175.52083333333334</c:v>
                </c:pt>
                <c:pt idx="329">
                  <c:v>176.04166666666669</c:v>
                </c:pt>
                <c:pt idx="330">
                  <c:v>176.5625</c:v>
                </c:pt>
                <c:pt idx="331">
                  <c:v>177.08333333333334</c:v>
                </c:pt>
                <c:pt idx="332">
                  <c:v>177.60416666666669</c:v>
                </c:pt>
                <c:pt idx="333">
                  <c:v>178.125</c:v>
                </c:pt>
                <c:pt idx="334">
                  <c:v>178.64583333333334</c:v>
                </c:pt>
                <c:pt idx="335">
                  <c:v>179.16666666666669</c:v>
                </c:pt>
                <c:pt idx="336">
                  <c:v>179.6875</c:v>
                </c:pt>
                <c:pt idx="337">
                  <c:v>180.20833333333334</c:v>
                </c:pt>
                <c:pt idx="338">
                  <c:v>180.72916666666669</c:v>
                </c:pt>
                <c:pt idx="339">
                  <c:v>181.25</c:v>
                </c:pt>
                <c:pt idx="340">
                  <c:v>181.77083333333334</c:v>
                </c:pt>
                <c:pt idx="341">
                  <c:v>182.29166666666669</c:v>
                </c:pt>
                <c:pt idx="342">
                  <c:v>182.8125</c:v>
                </c:pt>
                <c:pt idx="343">
                  <c:v>183.33333333333334</c:v>
                </c:pt>
                <c:pt idx="344">
                  <c:v>183.85416666666669</c:v>
                </c:pt>
                <c:pt idx="345">
                  <c:v>184.375</c:v>
                </c:pt>
                <c:pt idx="346">
                  <c:v>184.89583333333334</c:v>
                </c:pt>
                <c:pt idx="347">
                  <c:v>185.41666666666669</c:v>
                </c:pt>
                <c:pt idx="348">
                  <c:v>185.9375</c:v>
                </c:pt>
                <c:pt idx="349">
                  <c:v>186.45833333333334</c:v>
                </c:pt>
                <c:pt idx="350">
                  <c:v>186.97916666666669</c:v>
                </c:pt>
                <c:pt idx="351">
                  <c:v>187.5</c:v>
                </c:pt>
                <c:pt idx="352">
                  <c:v>188.02083333333334</c:v>
                </c:pt>
                <c:pt idx="353">
                  <c:v>188.54166666666669</c:v>
                </c:pt>
                <c:pt idx="354">
                  <c:v>189.0625</c:v>
                </c:pt>
                <c:pt idx="355">
                  <c:v>189.58333333333334</c:v>
                </c:pt>
                <c:pt idx="356">
                  <c:v>190.10416666666669</c:v>
                </c:pt>
                <c:pt idx="357">
                  <c:v>190.625</c:v>
                </c:pt>
                <c:pt idx="358">
                  <c:v>191.14583333333334</c:v>
                </c:pt>
                <c:pt idx="359">
                  <c:v>191.66666666666669</c:v>
                </c:pt>
                <c:pt idx="360">
                  <c:v>192.1875</c:v>
                </c:pt>
                <c:pt idx="361">
                  <c:v>192.70833333333334</c:v>
                </c:pt>
                <c:pt idx="362">
                  <c:v>193.22916666666669</c:v>
                </c:pt>
                <c:pt idx="363">
                  <c:v>193.75</c:v>
                </c:pt>
                <c:pt idx="364">
                  <c:v>194.27083333333334</c:v>
                </c:pt>
                <c:pt idx="365">
                  <c:v>194.79166666666669</c:v>
                </c:pt>
                <c:pt idx="366">
                  <c:v>195.3125</c:v>
                </c:pt>
                <c:pt idx="367">
                  <c:v>195.83333333333334</c:v>
                </c:pt>
                <c:pt idx="368">
                  <c:v>196.35416666666669</c:v>
                </c:pt>
                <c:pt idx="369">
                  <c:v>196.875</c:v>
                </c:pt>
                <c:pt idx="370">
                  <c:v>197.39583333333334</c:v>
                </c:pt>
                <c:pt idx="371">
                  <c:v>197.91666666666669</c:v>
                </c:pt>
                <c:pt idx="372">
                  <c:v>198.4375</c:v>
                </c:pt>
                <c:pt idx="373">
                  <c:v>198.95833333333334</c:v>
                </c:pt>
                <c:pt idx="374">
                  <c:v>199.47916666666669</c:v>
                </c:pt>
                <c:pt idx="375">
                  <c:v>200</c:v>
                </c:pt>
                <c:pt idx="376">
                  <c:v>200.52083333333334</c:v>
                </c:pt>
                <c:pt idx="377">
                  <c:v>201.04166666666669</c:v>
                </c:pt>
                <c:pt idx="378">
                  <c:v>201.56250000000003</c:v>
                </c:pt>
                <c:pt idx="379">
                  <c:v>202.08333333333334</c:v>
                </c:pt>
                <c:pt idx="380">
                  <c:v>202.60416666666669</c:v>
                </c:pt>
                <c:pt idx="381">
                  <c:v>203.12500000000003</c:v>
                </c:pt>
                <c:pt idx="382">
                  <c:v>203.64583333333334</c:v>
                </c:pt>
                <c:pt idx="383">
                  <c:v>204.16666666666669</c:v>
                </c:pt>
                <c:pt idx="384">
                  <c:v>204.68750000000003</c:v>
                </c:pt>
                <c:pt idx="385">
                  <c:v>205.20833333333334</c:v>
                </c:pt>
                <c:pt idx="386">
                  <c:v>205.72916666666669</c:v>
                </c:pt>
                <c:pt idx="387">
                  <c:v>206.25000000000003</c:v>
                </c:pt>
                <c:pt idx="388">
                  <c:v>206.77083333333334</c:v>
                </c:pt>
                <c:pt idx="389">
                  <c:v>207.29166666666669</c:v>
                </c:pt>
                <c:pt idx="390">
                  <c:v>207.81250000000003</c:v>
                </c:pt>
                <c:pt idx="391">
                  <c:v>208.33333333333334</c:v>
                </c:pt>
                <c:pt idx="392">
                  <c:v>208.85416666666669</c:v>
                </c:pt>
                <c:pt idx="393">
                  <c:v>209.37500000000003</c:v>
                </c:pt>
                <c:pt idx="394">
                  <c:v>209.89583333333334</c:v>
                </c:pt>
                <c:pt idx="395">
                  <c:v>210.41666666666669</c:v>
                </c:pt>
                <c:pt idx="396">
                  <c:v>210.93750000000003</c:v>
                </c:pt>
                <c:pt idx="397">
                  <c:v>211.45833333333334</c:v>
                </c:pt>
                <c:pt idx="398">
                  <c:v>211.97916666666669</c:v>
                </c:pt>
                <c:pt idx="399">
                  <c:v>212.50000000000003</c:v>
                </c:pt>
                <c:pt idx="400">
                  <c:v>213.02083333333334</c:v>
                </c:pt>
                <c:pt idx="401">
                  <c:v>213.54166666666669</c:v>
                </c:pt>
                <c:pt idx="402">
                  <c:v>214.06250000000003</c:v>
                </c:pt>
                <c:pt idx="403">
                  <c:v>214.58333333333334</c:v>
                </c:pt>
                <c:pt idx="404">
                  <c:v>215.10416666666669</c:v>
                </c:pt>
                <c:pt idx="405">
                  <c:v>215.62500000000003</c:v>
                </c:pt>
                <c:pt idx="406">
                  <c:v>216.14583333333334</c:v>
                </c:pt>
                <c:pt idx="407">
                  <c:v>216.66666666666669</c:v>
                </c:pt>
                <c:pt idx="408">
                  <c:v>217.18750000000003</c:v>
                </c:pt>
                <c:pt idx="409">
                  <c:v>217.70833333333334</c:v>
                </c:pt>
                <c:pt idx="410">
                  <c:v>218.22916666666669</c:v>
                </c:pt>
                <c:pt idx="411">
                  <c:v>218.75000000000003</c:v>
                </c:pt>
                <c:pt idx="412">
                  <c:v>219.27083333333334</c:v>
                </c:pt>
                <c:pt idx="413">
                  <c:v>219.79166666666669</c:v>
                </c:pt>
                <c:pt idx="414">
                  <c:v>220.31250000000003</c:v>
                </c:pt>
                <c:pt idx="415">
                  <c:v>220.83333333333334</c:v>
                </c:pt>
                <c:pt idx="416">
                  <c:v>221.35416666666669</c:v>
                </c:pt>
                <c:pt idx="417">
                  <c:v>221.87500000000003</c:v>
                </c:pt>
                <c:pt idx="418">
                  <c:v>222.39583333333334</c:v>
                </c:pt>
                <c:pt idx="419">
                  <c:v>222.91666666666669</c:v>
                </c:pt>
                <c:pt idx="420">
                  <c:v>223.43750000000003</c:v>
                </c:pt>
                <c:pt idx="421">
                  <c:v>223.95833333333334</c:v>
                </c:pt>
                <c:pt idx="422">
                  <c:v>224.47916666666669</c:v>
                </c:pt>
                <c:pt idx="423">
                  <c:v>225.00000000000003</c:v>
                </c:pt>
                <c:pt idx="424">
                  <c:v>225.52083333333334</c:v>
                </c:pt>
                <c:pt idx="425">
                  <c:v>226.04166666666669</c:v>
                </c:pt>
                <c:pt idx="426">
                  <c:v>226.56250000000003</c:v>
                </c:pt>
                <c:pt idx="427">
                  <c:v>227.08333333333334</c:v>
                </c:pt>
                <c:pt idx="428">
                  <c:v>227.60416666666669</c:v>
                </c:pt>
                <c:pt idx="429">
                  <c:v>228.12500000000003</c:v>
                </c:pt>
                <c:pt idx="430">
                  <c:v>228.64583333333334</c:v>
                </c:pt>
                <c:pt idx="431">
                  <c:v>229.16666666666669</c:v>
                </c:pt>
                <c:pt idx="432">
                  <c:v>229.68750000000003</c:v>
                </c:pt>
                <c:pt idx="433">
                  <c:v>230.20833333333334</c:v>
                </c:pt>
                <c:pt idx="434">
                  <c:v>230.72916666666669</c:v>
                </c:pt>
                <c:pt idx="435">
                  <c:v>231.25000000000003</c:v>
                </c:pt>
                <c:pt idx="436">
                  <c:v>231.77083333333334</c:v>
                </c:pt>
                <c:pt idx="437">
                  <c:v>232.29166666666669</c:v>
                </c:pt>
                <c:pt idx="438">
                  <c:v>232.81250000000003</c:v>
                </c:pt>
                <c:pt idx="439">
                  <c:v>233.33333333333334</c:v>
                </c:pt>
                <c:pt idx="440">
                  <c:v>233.85416666666669</c:v>
                </c:pt>
                <c:pt idx="441">
                  <c:v>234.37500000000003</c:v>
                </c:pt>
                <c:pt idx="442">
                  <c:v>234.89583333333334</c:v>
                </c:pt>
                <c:pt idx="443">
                  <c:v>235.41666666666669</c:v>
                </c:pt>
                <c:pt idx="444">
                  <c:v>235.93750000000003</c:v>
                </c:pt>
                <c:pt idx="445">
                  <c:v>236.45833333333334</c:v>
                </c:pt>
                <c:pt idx="446">
                  <c:v>236.97916666666669</c:v>
                </c:pt>
                <c:pt idx="447">
                  <c:v>237.50000000000003</c:v>
                </c:pt>
                <c:pt idx="448">
                  <c:v>238.02083333333334</c:v>
                </c:pt>
                <c:pt idx="449">
                  <c:v>238.54166666666669</c:v>
                </c:pt>
                <c:pt idx="450">
                  <c:v>239.06250000000003</c:v>
                </c:pt>
                <c:pt idx="451">
                  <c:v>239.58333333333334</c:v>
                </c:pt>
                <c:pt idx="452">
                  <c:v>240.10416666666669</c:v>
                </c:pt>
                <c:pt idx="453">
                  <c:v>240.62500000000003</c:v>
                </c:pt>
                <c:pt idx="454">
                  <c:v>241.14583333333334</c:v>
                </c:pt>
                <c:pt idx="455">
                  <c:v>241.66666666666669</c:v>
                </c:pt>
                <c:pt idx="456">
                  <c:v>242.18750000000003</c:v>
                </c:pt>
                <c:pt idx="457">
                  <c:v>242.70833333333334</c:v>
                </c:pt>
                <c:pt idx="458">
                  <c:v>243.22916666666669</c:v>
                </c:pt>
                <c:pt idx="459">
                  <c:v>243.75000000000003</c:v>
                </c:pt>
                <c:pt idx="460">
                  <c:v>244.27083333333334</c:v>
                </c:pt>
                <c:pt idx="461">
                  <c:v>244.79166666666669</c:v>
                </c:pt>
                <c:pt idx="462">
                  <c:v>245.31250000000003</c:v>
                </c:pt>
                <c:pt idx="463">
                  <c:v>245.83333333333334</c:v>
                </c:pt>
                <c:pt idx="464">
                  <c:v>246.35416666666669</c:v>
                </c:pt>
                <c:pt idx="465">
                  <c:v>246.87500000000003</c:v>
                </c:pt>
                <c:pt idx="466">
                  <c:v>247.39583333333334</c:v>
                </c:pt>
                <c:pt idx="467">
                  <c:v>247.91666666666669</c:v>
                </c:pt>
                <c:pt idx="468">
                  <c:v>248.43750000000003</c:v>
                </c:pt>
                <c:pt idx="469">
                  <c:v>248.95833333333334</c:v>
                </c:pt>
                <c:pt idx="470">
                  <c:v>249.47916666666669</c:v>
                </c:pt>
                <c:pt idx="471">
                  <c:v>250.00000000000003</c:v>
                </c:pt>
                <c:pt idx="472">
                  <c:v>250.52083333333334</c:v>
                </c:pt>
                <c:pt idx="473">
                  <c:v>251.04166666666669</c:v>
                </c:pt>
                <c:pt idx="474">
                  <c:v>251.56250000000003</c:v>
                </c:pt>
                <c:pt idx="475">
                  <c:v>252.08333333333334</c:v>
                </c:pt>
                <c:pt idx="476">
                  <c:v>252.60416666666669</c:v>
                </c:pt>
                <c:pt idx="477">
                  <c:v>253.12500000000003</c:v>
                </c:pt>
                <c:pt idx="478">
                  <c:v>253.64583333333334</c:v>
                </c:pt>
                <c:pt idx="479">
                  <c:v>254.16666666666669</c:v>
                </c:pt>
                <c:pt idx="480">
                  <c:v>254.68750000000003</c:v>
                </c:pt>
                <c:pt idx="481">
                  <c:v>255.20833333333334</c:v>
                </c:pt>
                <c:pt idx="482">
                  <c:v>255.72916666666669</c:v>
                </c:pt>
                <c:pt idx="483">
                  <c:v>256.25</c:v>
                </c:pt>
                <c:pt idx="484">
                  <c:v>256.77083333333337</c:v>
                </c:pt>
                <c:pt idx="485">
                  <c:v>257.29166666666669</c:v>
                </c:pt>
                <c:pt idx="486">
                  <c:v>257.8125</c:v>
                </c:pt>
                <c:pt idx="487">
                  <c:v>258.33333333333337</c:v>
                </c:pt>
                <c:pt idx="488">
                  <c:v>258.85416666666669</c:v>
                </c:pt>
                <c:pt idx="489">
                  <c:v>259.375</c:v>
                </c:pt>
                <c:pt idx="490">
                  <c:v>259.89583333333337</c:v>
                </c:pt>
                <c:pt idx="491">
                  <c:v>260.41666666666669</c:v>
                </c:pt>
                <c:pt idx="492">
                  <c:v>260.9375</c:v>
                </c:pt>
                <c:pt idx="493">
                  <c:v>261.45833333333337</c:v>
                </c:pt>
                <c:pt idx="494">
                  <c:v>261.97916666666669</c:v>
                </c:pt>
                <c:pt idx="495">
                  <c:v>262.5</c:v>
                </c:pt>
                <c:pt idx="496">
                  <c:v>263.02083333333337</c:v>
                </c:pt>
                <c:pt idx="497">
                  <c:v>263.54166666666669</c:v>
                </c:pt>
                <c:pt idx="498">
                  <c:v>264.0625</c:v>
                </c:pt>
                <c:pt idx="499">
                  <c:v>264.58333333333337</c:v>
                </c:pt>
                <c:pt idx="500">
                  <c:v>265.10416666666669</c:v>
                </c:pt>
                <c:pt idx="501">
                  <c:v>265.625</c:v>
                </c:pt>
                <c:pt idx="502">
                  <c:v>266.14583333333337</c:v>
                </c:pt>
                <c:pt idx="503">
                  <c:v>266.66666666666669</c:v>
                </c:pt>
                <c:pt idx="504">
                  <c:v>267.1875</c:v>
                </c:pt>
                <c:pt idx="505">
                  <c:v>267.70833333333337</c:v>
                </c:pt>
                <c:pt idx="506">
                  <c:v>268.22916666666669</c:v>
                </c:pt>
                <c:pt idx="507">
                  <c:v>268.75</c:v>
                </c:pt>
                <c:pt idx="508">
                  <c:v>269.27083333333337</c:v>
                </c:pt>
                <c:pt idx="509">
                  <c:v>269.79166666666669</c:v>
                </c:pt>
                <c:pt idx="510">
                  <c:v>270.3125</c:v>
                </c:pt>
                <c:pt idx="511">
                  <c:v>270.83333333333337</c:v>
                </c:pt>
                <c:pt idx="512">
                  <c:v>271.35416666666669</c:v>
                </c:pt>
                <c:pt idx="513">
                  <c:v>271.875</c:v>
                </c:pt>
                <c:pt idx="514">
                  <c:v>272.39583333333337</c:v>
                </c:pt>
                <c:pt idx="515">
                  <c:v>272.91666666666669</c:v>
                </c:pt>
                <c:pt idx="516">
                  <c:v>273.4375</c:v>
                </c:pt>
                <c:pt idx="517">
                  <c:v>273.95833333333337</c:v>
                </c:pt>
                <c:pt idx="518">
                  <c:v>274.47916666666669</c:v>
                </c:pt>
                <c:pt idx="519">
                  <c:v>275</c:v>
                </c:pt>
                <c:pt idx="520">
                  <c:v>275.52083333333337</c:v>
                </c:pt>
                <c:pt idx="521">
                  <c:v>276.04166666666669</c:v>
                </c:pt>
                <c:pt idx="522">
                  <c:v>276.5625</c:v>
                </c:pt>
                <c:pt idx="523">
                  <c:v>277.08333333333337</c:v>
                </c:pt>
                <c:pt idx="524">
                  <c:v>277.60416666666669</c:v>
                </c:pt>
                <c:pt idx="525">
                  <c:v>278.125</c:v>
                </c:pt>
                <c:pt idx="526">
                  <c:v>278.64583333333337</c:v>
                </c:pt>
                <c:pt idx="527">
                  <c:v>279.16666666666669</c:v>
                </c:pt>
                <c:pt idx="528">
                  <c:v>279.6875</c:v>
                </c:pt>
                <c:pt idx="529">
                  <c:v>280.20833333333337</c:v>
                </c:pt>
                <c:pt idx="530">
                  <c:v>280.72916666666669</c:v>
                </c:pt>
                <c:pt idx="531">
                  <c:v>281.25</c:v>
                </c:pt>
                <c:pt idx="532">
                  <c:v>281.77083333333337</c:v>
                </c:pt>
                <c:pt idx="533">
                  <c:v>282.29166666666669</c:v>
                </c:pt>
                <c:pt idx="534">
                  <c:v>282.8125</c:v>
                </c:pt>
                <c:pt idx="535">
                  <c:v>283.33333333333337</c:v>
                </c:pt>
                <c:pt idx="536">
                  <c:v>283.85416666666669</c:v>
                </c:pt>
                <c:pt idx="537">
                  <c:v>284.375</c:v>
                </c:pt>
                <c:pt idx="538">
                  <c:v>284.89583333333337</c:v>
                </c:pt>
                <c:pt idx="539">
                  <c:v>285.41666666666669</c:v>
                </c:pt>
                <c:pt idx="540">
                  <c:v>285.9375</c:v>
                </c:pt>
                <c:pt idx="541">
                  <c:v>286.45833333333337</c:v>
                </c:pt>
                <c:pt idx="542">
                  <c:v>286.97916666666669</c:v>
                </c:pt>
                <c:pt idx="543">
                  <c:v>287.5</c:v>
                </c:pt>
                <c:pt idx="544">
                  <c:v>288.02083333333337</c:v>
                </c:pt>
                <c:pt idx="545">
                  <c:v>288.54166666666669</c:v>
                </c:pt>
                <c:pt idx="546">
                  <c:v>289.0625</c:v>
                </c:pt>
                <c:pt idx="547">
                  <c:v>289.58333333333337</c:v>
                </c:pt>
                <c:pt idx="548">
                  <c:v>290.10416666666669</c:v>
                </c:pt>
                <c:pt idx="549">
                  <c:v>290.625</c:v>
                </c:pt>
                <c:pt idx="550">
                  <c:v>291.14583333333337</c:v>
                </c:pt>
                <c:pt idx="551">
                  <c:v>291.66666666666669</c:v>
                </c:pt>
                <c:pt idx="552">
                  <c:v>292.1875</c:v>
                </c:pt>
                <c:pt idx="553">
                  <c:v>292.70833333333337</c:v>
                </c:pt>
                <c:pt idx="554">
                  <c:v>293.22916666666669</c:v>
                </c:pt>
                <c:pt idx="555">
                  <c:v>293.75</c:v>
                </c:pt>
                <c:pt idx="556">
                  <c:v>294.27083333333337</c:v>
                </c:pt>
                <c:pt idx="557">
                  <c:v>294.79166666666669</c:v>
                </c:pt>
                <c:pt idx="558">
                  <c:v>295.3125</c:v>
                </c:pt>
                <c:pt idx="559">
                  <c:v>295.83333333333337</c:v>
                </c:pt>
                <c:pt idx="560">
                  <c:v>296.35416666666669</c:v>
                </c:pt>
                <c:pt idx="561">
                  <c:v>296.875</c:v>
                </c:pt>
                <c:pt idx="562">
                  <c:v>297.39583333333337</c:v>
                </c:pt>
                <c:pt idx="563">
                  <c:v>297.91666666666669</c:v>
                </c:pt>
                <c:pt idx="564">
                  <c:v>298.4375</c:v>
                </c:pt>
                <c:pt idx="565">
                  <c:v>298.95833333333337</c:v>
                </c:pt>
                <c:pt idx="566">
                  <c:v>299.47916666666669</c:v>
                </c:pt>
                <c:pt idx="567">
                  <c:v>300</c:v>
                </c:pt>
                <c:pt idx="568">
                  <c:v>300.52083333333337</c:v>
                </c:pt>
                <c:pt idx="569">
                  <c:v>301.04166666666669</c:v>
                </c:pt>
                <c:pt idx="570">
                  <c:v>301.5625</c:v>
                </c:pt>
                <c:pt idx="571">
                  <c:v>302.08333333333337</c:v>
                </c:pt>
                <c:pt idx="572">
                  <c:v>302.60416666666669</c:v>
                </c:pt>
                <c:pt idx="573">
                  <c:v>303.125</c:v>
                </c:pt>
                <c:pt idx="574">
                  <c:v>303.64583333333337</c:v>
                </c:pt>
                <c:pt idx="575">
                  <c:v>304.16666666666669</c:v>
                </c:pt>
                <c:pt idx="576">
                  <c:v>304.6875</c:v>
                </c:pt>
                <c:pt idx="577">
                  <c:v>305.20833333333337</c:v>
                </c:pt>
                <c:pt idx="578">
                  <c:v>305.72916666666669</c:v>
                </c:pt>
                <c:pt idx="579">
                  <c:v>306.25</c:v>
                </c:pt>
                <c:pt idx="580">
                  <c:v>306.77083333333337</c:v>
                </c:pt>
                <c:pt idx="581">
                  <c:v>307.29166666666669</c:v>
                </c:pt>
                <c:pt idx="582">
                  <c:v>307.8125</c:v>
                </c:pt>
                <c:pt idx="583">
                  <c:v>308.33333333333337</c:v>
                </c:pt>
                <c:pt idx="584">
                  <c:v>308.85416666666669</c:v>
                </c:pt>
                <c:pt idx="585">
                  <c:v>309.375</c:v>
                </c:pt>
                <c:pt idx="586">
                  <c:v>309.89583333333337</c:v>
                </c:pt>
                <c:pt idx="587">
                  <c:v>310.41666666666669</c:v>
                </c:pt>
                <c:pt idx="588">
                  <c:v>310.9375</c:v>
                </c:pt>
                <c:pt idx="589">
                  <c:v>311.45833333333337</c:v>
                </c:pt>
                <c:pt idx="590">
                  <c:v>311.97916666666669</c:v>
                </c:pt>
                <c:pt idx="591">
                  <c:v>312.5</c:v>
                </c:pt>
                <c:pt idx="592">
                  <c:v>313.02083333333337</c:v>
                </c:pt>
                <c:pt idx="593">
                  <c:v>313.54166666666669</c:v>
                </c:pt>
                <c:pt idx="594">
                  <c:v>314.0625</c:v>
                </c:pt>
                <c:pt idx="595">
                  <c:v>314.58333333333337</c:v>
                </c:pt>
                <c:pt idx="596">
                  <c:v>315.10416666666669</c:v>
                </c:pt>
                <c:pt idx="597">
                  <c:v>315.625</c:v>
                </c:pt>
                <c:pt idx="598">
                  <c:v>316.14583333333337</c:v>
                </c:pt>
                <c:pt idx="599">
                  <c:v>316.66666666666669</c:v>
                </c:pt>
                <c:pt idx="600">
                  <c:v>317.1875</c:v>
                </c:pt>
                <c:pt idx="601">
                  <c:v>317.70833333333337</c:v>
                </c:pt>
                <c:pt idx="602">
                  <c:v>318.22916666666669</c:v>
                </c:pt>
                <c:pt idx="603">
                  <c:v>318.75</c:v>
                </c:pt>
                <c:pt idx="604">
                  <c:v>319.27083333333337</c:v>
                </c:pt>
                <c:pt idx="605">
                  <c:v>319.79166666666669</c:v>
                </c:pt>
                <c:pt idx="606">
                  <c:v>320.3125</c:v>
                </c:pt>
                <c:pt idx="607">
                  <c:v>320.83333333333337</c:v>
                </c:pt>
                <c:pt idx="608">
                  <c:v>321.35416666666669</c:v>
                </c:pt>
                <c:pt idx="609">
                  <c:v>321.875</c:v>
                </c:pt>
                <c:pt idx="610">
                  <c:v>322.39583333333337</c:v>
                </c:pt>
                <c:pt idx="611">
                  <c:v>322.91666666666669</c:v>
                </c:pt>
                <c:pt idx="612">
                  <c:v>323.4375</c:v>
                </c:pt>
                <c:pt idx="613">
                  <c:v>323.95833333333337</c:v>
                </c:pt>
                <c:pt idx="614">
                  <c:v>324.47916666666669</c:v>
                </c:pt>
                <c:pt idx="615">
                  <c:v>325</c:v>
                </c:pt>
                <c:pt idx="616">
                  <c:v>325.52083333333337</c:v>
                </c:pt>
                <c:pt idx="617">
                  <c:v>326.04166666666669</c:v>
                </c:pt>
                <c:pt idx="618">
                  <c:v>326.5625</c:v>
                </c:pt>
                <c:pt idx="619">
                  <c:v>327.08333333333337</c:v>
                </c:pt>
                <c:pt idx="620">
                  <c:v>327.60416666666669</c:v>
                </c:pt>
                <c:pt idx="621">
                  <c:v>328.125</c:v>
                </c:pt>
                <c:pt idx="622">
                  <c:v>328.64583333333337</c:v>
                </c:pt>
                <c:pt idx="623">
                  <c:v>329.16666666666669</c:v>
                </c:pt>
                <c:pt idx="624">
                  <c:v>329.6875</c:v>
                </c:pt>
                <c:pt idx="625">
                  <c:v>330.20833333333337</c:v>
                </c:pt>
                <c:pt idx="626">
                  <c:v>330.72916666666669</c:v>
                </c:pt>
                <c:pt idx="627">
                  <c:v>331.25</c:v>
                </c:pt>
                <c:pt idx="628">
                  <c:v>331.77083333333337</c:v>
                </c:pt>
                <c:pt idx="629">
                  <c:v>332.29166666666669</c:v>
                </c:pt>
                <c:pt idx="630">
                  <c:v>332.8125</c:v>
                </c:pt>
                <c:pt idx="631">
                  <c:v>333.33333333333337</c:v>
                </c:pt>
                <c:pt idx="632">
                  <c:v>333.85416666666669</c:v>
                </c:pt>
                <c:pt idx="633">
                  <c:v>334.375</c:v>
                </c:pt>
                <c:pt idx="634">
                  <c:v>334.89583333333337</c:v>
                </c:pt>
                <c:pt idx="635">
                  <c:v>335.41666666666669</c:v>
                </c:pt>
                <c:pt idx="636">
                  <c:v>335.9375</c:v>
                </c:pt>
                <c:pt idx="637">
                  <c:v>336.45833333333337</c:v>
                </c:pt>
                <c:pt idx="638">
                  <c:v>336.97916666666669</c:v>
                </c:pt>
                <c:pt idx="639">
                  <c:v>337.5</c:v>
                </c:pt>
                <c:pt idx="640">
                  <c:v>338.02083333333337</c:v>
                </c:pt>
                <c:pt idx="641">
                  <c:v>338.54166666666669</c:v>
                </c:pt>
                <c:pt idx="642">
                  <c:v>339.0625</c:v>
                </c:pt>
                <c:pt idx="643">
                  <c:v>339.58333333333337</c:v>
                </c:pt>
                <c:pt idx="644">
                  <c:v>340.10416666666669</c:v>
                </c:pt>
                <c:pt idx="645">
                  <c:v>340.625</c:v>
                </c:pt>
                <c:pt idx="646">
                  <c:v>341.14583333333337</c:v>
                </c:pt>
                <c:pt idx="647">
                  <c:v>341.66666666666669</c:v>
                </c:pt>
                <c:pt idx="648">
                  <c:v>342.1875</c:v>
                </c:pt>
                <c:pt idx="649">
                  <c:v>342.70833333333337</c:v>
                </c:pt>
                <c:pt idx="650">
                  <c:v>343.22916666666669</c:v>
                </c:pt>
                <c:pt idx="651">
                  <c:v>343.75</c:v>
                </c:pt>
                <c:pt idx="652">
                  <c:v>344.27083333333337</c:v>
                </c:pt>
                <c:pt idx="653">
                  <c:v>344.79166666666669</c:v>
                </c:pt>
                <c:pt idx="654">
                  <c:v>345.3125</c:v>
                </c:pt>
                <c:pt idx="655">
                  <c:v>345.83333333333337</c:v>
                </c:pt>
                <c:pt idx="656">
                  <c:v>346.35416666666669</c:v>
                </c:pt>
                <c:pt idx="657">
                  <c:v>346.875</c:v>
                </c:pt>
                <c:pt idx="658">
                  <c:v>347.39583333333337</c:v>
                </c:pt>
                <c:pt idx="659">
                  <c:v>347.91666666666669</c:v>
                </c:pt>
                <c:pt idx="660">
                  <c:v>348.4375</c:v>
                </c:pt>
                <c:pt idx="661">
                  <c:v>348.95833333333337</c:v>
                </c:pt>
                <c:pt idx="662">
                  <c:v>349.47916666666669</c:v>
                </c:pt>
                <c:pt idx="663">
                  <c:v>350</c:v>
                </c:pt>
                <c:pt idx="664">
                  <c:v>350.52083333333337</c:v>
                </c:pt>
                <c:pt idx="665">
                  <c:v>351.04166666666669</c:v>
                </c:pt>
                <c:pt idx="666">
                  <c:v>351.5625</c:v>
                </c:pt>
                <c:pt idx="667">
                  <c:v>352.08333333333337</c:v>
                </c:pt>
                <c:pt idx="668">
                  <c:v>352.60416666666669</c:v>
                </c:pt>
                <c:pt idx="669">
                  <c:v>353.125</c:v>
                </c:pt>
                <c:pt idx="670">
                  <c:v>353.64583333333337</c:v>
                </c:pt>
                <c:pt idx="671">
                  <c:v>354.16666666666669</c:v>
                </c:pt>
                <c:pt idx="672">
                  <c:v>354.6875</c:v>
                </c:pt>
                <c:pt idx="673">
                  <c:v>355.20833333333337</c:v>
                </c:pt>
                <c:pt idx="674">
                  <c:v>355.72916666666669</c:v>
                </c:pt>
                <c:pt idx="675">
                  <c:v>356.25</c:v>
                </c:pt>
                <c:pt idx="676">
                  <c:v>356.77083333333337</c:v>
                </c:pt>
                <c:pt idx="677">
                  <c:v>357.29166666666669</c:v>
                </c:pt>
                <c:pt idx="678">
                  <c:v>357.8125</c:v>
                </c:pt>
                <c:pt idx="679">
                  <c:v>358.33333333333337</c:v>
                </c:pt>
                <c:pt idx="680">
                  <c:v>358.85416666666669</c:v>
                </c:pt>
                <c:pt idx="681">
                  <c:v>359.375</c:v>
                </c:pt>
                <c:pt idx="682">
                  <c:v>359.89583333333337</c:v>
                </c:pt>
                <c:pt idx="683">
                  <c:v>360.41666666666669</c:v>
                </c:pt>
                <c:pt idx="684">
                  <c:v>360.9375</c:v>
                </c:pt>
                <c:pt idx="685">
                  <c:v>361.45833333333337</c:v>
                </c:pt>
                <c:pt idx="686">
                  <c:v>361.97916666666669</c:v>
                </c:pt>
                <c:pt idx="687">
                  <c:v>362.5</c:v>
                </c:pt>
                <c:pt idx="688">
                  <c:v>363.02083333333337</c:v>
                </c:pt>
                <c:pt idx="689">
                  <c:v>363.54166666666669</c:v>
                </c:pt>
                <c:pt idx="690">
                  <c:v>364.0625</c:v>
                </c:pt>
                <c:pt idx="691">
                  <c:v>364.58333333333337</c:v>
                </c:pt>
                <c:pt idx="692">
                  <c:v>365.10416666666669</c:v>
                </c:pt>
                <c:pt idx="693">
                  <c:v>365.625</c:v>
                </c:pt>
                <c:pt idx="694">
                  <c:v>366.14583333333337</c:v>
                </c:pt>
                <c:pt idx="695">
                  <c:v>366.66666666666669</c:v>
                </c:pt>
                <c:pt idx="696">
                  <c:v>367.1875</c:v>
                </c:pt>
                <c:pt idx="697">
                  <c:v>367.70833333333337</c:v>
                </c:pt>
                <c:pt idx="698">
                  <c:v>368.22916666666669</c:v>
                </c:pt>
                <c:pt idx="699">
                  <c:v>368.75</c:v>
                </c:pt>
                <c:pt idx="700">
                  <c:v>369.27083333333337</c:v>
                </c:pt>
                <c:pt idx="701">
                  <c:v>369.79166666666669</c:v>
                </c:pt>
                <c:pt idx="702">
                  <c:v>370.3125</c:v>
                </c:pt>
                <c:pt idx="703">
                  <c:v>370.83333333333337</c:v>
                </c:pt>
                <c:pt idx="704">
                  <c:v>371.35416666666669</c:v>
                </c:pt>
                <c:pt idx="705">
                  <c:v>371.875</c:v>
                </c:pt>
                <c:pt idx="706">
                  <c:v>372.39583333333337</c:v>
                </c:pt>
                <c:pt idx="707">
                  <c:v>372.91666666666669</c:v>
                </c:pt>
                <c:pt idx="708">
                  <c:v>373.4375</c:v>
                </c:pt>
                <c:pt idx="709">
                  <c:v>373.95833333333337</c:v>
                </c:pt>
                <c:pt idx="710">
                  <c:v>374.47916666666669</c:v>
                </c:pt>
                <c:pt idx="711">
                  <c:v>375</c:v>
                </c:pt>
                <c:pt idx="712">
                  <c:v>375.52083333333337</c:v>
                </c:pt>
                <c:pt idx="713">
                  <c:v>376.04166666666669</c:v>
                </c:pt>
                <c:pt idx="714">
                  <c:v>376.5625</c:v>
                </c:pt>
                <c:pt idx="715">
                  <c:v>377.08333333333337</c:v>
                </c:pt>
                <c:pt idx="716">
                  <c:v>377.60416666666669</c:v>
                </c:pt>
                <c:pt idx="717">
                  <c:v>378.125</c:v>
                </c:pt>
                <c:pt idx="718">
                  <c:v>378.64583333333337</c:v>
                </c:pt>
                <c:pt idx="719">
                  <c:v>379.16666666666669</c:v>
                </c:pt>
                <c:pt idx="720">
                  <c:v>379.6875</c:v>
                </c:pt>
                <c:pt idx="721">
                  <c:v>380.20833333333337</c:v>
                </c:pt>
                <c:pt idx="722">
                  <c:v>380.72916666666669</c:v>
                </c:pt>
                <c:pt idx="723">
                  <c:v>381.25</c:v>
                </c:pt>
                <c:pt idx="724">
                  <c:v>381.77083333333337</c:v>
                </c:pt>
                <c:pt idx="725">
                  <c:v>382.29166666666669</c:v>
                </c:pt>
                <c:pt idx="726">
                  <c:v>382.8125</c:v>
                </c:pt>
                <c:pt idx="727">
                  <c:v>383.33333333333337</c:v>
                </c:pt>
                <c:pt idx="728">
                  <c:v>383.85416666666669</c:v>
                </c:pt>
                <c:pt idx="729">
                  <c:v>384.375</c:v>
                </c:pt>
                <c:pt idx="730">
                  <c:v>384.89583333333337</c:v>
                </c:pt>
                <c:pt idx="731">
                  <c:v>385.41666666666669</c:v>
                </c:pt>
                <c:pt idx="732">
                  <c:v>385.9375</c:v>
                </c:pt>
                <c:pt idx="733">
                  <c:v>386.45833333333337</c:v>
                </c:pt>
                <c:pt idx="734">
                  <c:v>386.97916666666669</c:v>
                </c:pt>
                <c:pt idx="735">
                  <c:v>387.5</c:v>
                </c:pt>
                <c:pt idx="736">
                  <c:v>388.02083333333337</c:v>
                </c:pt>
                <c:pt idx="737">
                  <c:v>388.54166666666669</c:v>
                </c:pt>
                <c:pt idx="738">
                  <c:v>389.0625</c:v>
                </c:pt>
                <c:pt idx="739">
                  <c:v>389.58333333333337</c:v>
                </c:pt>
                <c:pt idx="740">
                  <c:v>390.10416666666669</c:v>
                </c:pt>
                <c:pt idx="741">
                  <c:v>390.625</c:v>
                </c:pt>
                <c:pt idx="742">
                  <c:v>391.14583333333337</c:v>
                </c:pt>
                <c:pt idx="743">
                  <c:v>391.66666666666669</c:v>
                </c:pt>
                <c:pt idx="744">
                  <c:v>392.1875</c:v>
                </c:pt>
                <c:pt idx="745">
                  <c:v>392.70833333333337</c:v>
                </c:pt>
                <c:pt idx="746">
                  <c:v>393.22916666666669</c:v>
                </c:pt>
                <c:pt idx="747">
                  <c:v>393.75</c:v>
                </c:pt>
                <c:pt idx="748">
                  <c:v>394.27083333333337</c:v>
                </c:pt>
                <c:pt idx="749">
                  <c:v>394.79166666666669</c:v>
                </c:pt>
                <c:pt idx="750">
                  <c:v>395.3125</c:v>
                </c:pt>
                <c:pt idx="751">
                  <c:v>395.83333333333337</c:v>
                </c:pt>
                <c:pt idx="752">
                  <c:v>396.35416666666669</c:v>
                </c:pt>
                <c:pt idx="753">
                  <c:v>396.875</c:v>
                </c:pt>
                <c:pt idx="754">
                  <c:v>397.39583333333337</c:v>
                </c:pt>
                <c:pt idx="755">
                  <c:v>397.91666666666669</c:v>
                </c:pt>
                <c:pt idx="756">
                  <c:v>398.4375</c:v>
                </c:pt>
                <c:pt idx="757">
                  <c:v>398.95833333333337</c:v>
                </c:pt>
                <c:pt idx="758">
                  <c:v>399.47916666666669</c:v>
                </c:pt>
                <c:pt idx="759">
                  <c:v>400</c:v>
                </c:pt>
                <c:pt idx="760">
                  <c:v>400.52083333333337</c:v>
                </c:pt>
                <c:pt idx="761">
                  <c:v>401.04166666666669</c:v>
                </c:pt>
                <c:pt idx="762">
                  <c:v>401.56250000000006</c:v>
                </c:pt>
                <c:pt idx="763">
                  <c:v>402.08333333333337</c:v>
                </c:pt>
                <c:pt idx="764">
                  <c:v>402.60416666666669</c:v>
                </c:pt>
                <c:pt idx="765">
                  <c:v>403.12500000000006</c:v>
                </c:pt>
                <c:pt idx="766">
                  <c:v>403.64583333333337</c:v>
                </c:pt>
                <c:pt idx="767">
                  <c:v>404.16666666666669</c:v>
                </c:pt>
                <c:pt idx="768">
                  <c:v>404.68750000000006</c:v>
                </c:pt>
                <c:pt idx="769">
                  <c:v>405.20833333333337</c:v>
                </c:pt>
                <c:pt idx="770">
                  <c:v>405.72916666666669</c:v>
                </c:pt>
                <c:pt idx="771">
                  <c:v>406.25000000000006</c:v>
                </c:pt>
                <c:pt idx="772">
                  <c:v>406.77083333333337</c:v>
                </c:pt>
                <c:pt idx="773">
                  <c:v>407.29166666666669</c:v>
                </c:pt>
                <c:pt idx="774">
                  <c:v>407.81250000000006</c:v>
                </c:pt>
                <c:pt idx="775">
                  <c:v>408.33333333333337</c:v>
                </c:pt>
                <c:pt idx="776">
                  <c:v>408.85416666666669</c:v>
                </c:pt>
                <c:pt idx="777">
                  <c:v>409.37500000000006</c:v>
                </c:pt>
                <c:pt idx="778">
                  <c:v>409.89583333333337</c:v>
                </c:pt>
                <c:pt idx="779">
                  <c:v>410.41666666666669</c:v>
                </c:pt>
                <c:pt idx="780">
                  <c:v>410.93750000000006</c:v>
                </c:pt>
                <c:pt idx="781">
                  <c:v>411.45833333333337</c:v>
                </c:pt>
                <c:pt idx="782">
                  <c:v>411.97916666666669</c:v>
                </c:pt>
                <c:pt idx="783">
                  <c:v>412.50000000000006</c:v>
                </c:pt>
                <c:pt idx="784">
                  <c:v>413.02083333333337</c:v>
                </c:pt>
                <c:pt idx="785">
                  <c:v>413.54166666666669</c:v>
                </c:pt>
                <c:pt idx="786">
                  <c:v>414.06250000000006</c:v>
                </c:pt>
                <c:pt idx="787">
                  <c:v>414.58333333333337</c:v>
                </c:pt>
                <c:pt idx="788">
                  <c:v>415.10416666666669</c:v>
                </c:pt>
                <c:pt idx="789">
                  <c:v>415.62500000000006</c:v>
                </c:pt>
                <c:pt idx="790">
                  <c:v>416.14583333333337</c:v>
                </c:pt>
                <c:pt idx="791">
                  <c:v>416.66666666666669</c:v>
                </c:pt>
                <c:pt idx="792">
                  <c:v>417.18750000000006</c:v>
                </c:pt>
                <c:pt idx="793">
                  <c:v>417.70833333333337</c:v>
                </c:pt>
                <c:pt idx="794">
                  <c:v>418.22916666666669</c:v>
                </c:pt>
                <c:pt idx="795">
                  <c:v>418.75000000000006</c:v>
                </c:pt>
                <c:pt idx="796">
                  <c:v>419.27083333333337</c:v>
                </c:pt>
                <c:pt idx="797">
                  <c:v>419.79166666666669</c:v>
                </c:pt>
                <c:pt idx="798">
                  <c:v>420.31250000000006</c:v>
                </c:pt>
                <c:pt idx="799">
                  <c:v>420.83333333333337</c:v>
                </c:pt>
                <c:pt idx="800">
                  <c:v>421.35416666666669</c:v>
                </c:pt>
                <c:pt idx="801">
                  <c:v>421.87500000000006</c:v>
                </c:pt>
                <c:pt idx="802">
                  <c:v>422.39583333333337</c:v>
                </c:pt>
                <c:pt idx="803">
                  <c:v>422.91666666666669</c:v>
                </c:pt>
                <c:pt idx="804">
                  <c:v>423.43750000000006</c:v>
                </c:pt>
                <c:pt idx="805">
                  <c:v>423.95833333333337</c:v>
                </c:pt>
                <c:pt idx="806">
                  <c:v>424.47916666666669</c:v>
                </c:pt>
                <c:pt idx="807">
                  <c:v>425.00000000000006</c:v>
                </c:pt>
                <c:pt idx="808">
                  <c:v>425.52083333333337</c:v>
                </c:pt>
                <c:pt idx="809">
                  <c:v>426.04166666666669</c:v>
                </c:pt>
                <c:pt idx="810">
                  <c:v>426.56250000000006</c:v>
                </c:pt>
                <c:pt idx="811">
                  <c:v>427.08333333333337</c:v>
                </c:pt>
                <c:pt idx="812">
                  <c:v>427.60416666666669</c:v>
                </c:pt>
                <c:pt idx="813">
                  <c:v>428.12500000000006</c:v>
                </c:pt>
                <c:pt idx="814">
                  <c:v>428.64583333333337</c:v>
                </c:pt>
                <c:pt idx="815">
                  <c:v>429.16666666666669</c:v>
                </c:pt>
                <c:pt idx="816">
                  <c:v>429.68750000000006</c:v>
                </c:pt>
                <c:pt idx="817">
                  <c:v>430.20833333333337</c:v>
                </c:pt>
                <c:pt idx="818">
                  <c:v>430.72916666666669</c:v>
                </c:pt>
                <c:pt idx="819">
                  <c:v>431.25000000000006</c:v>
                </c:pt>
                <c:pt idx="820">
                  <c:v>431.77083333333337</c:v>
                </c:pt>
                <c:pt idx="821">
                  <c:v>432.29166666666669</c:v>
                </c:pt>
                <c:pt idx="822">
                  <c:v>432.81250000000006</c:v>
                </c:pt>
                <c:pt idx="823">
                  <c:v>433.33333333333337</c:v>
                </c:pt>
                <c:pt idx="824">
                  <c:v>433.85416666666669</c:v>
                </c:pt>
                <c:pt idx="825">
                  <c:v>434.37500000000006</c:v>
                </c:pt>
                <c:pt idx="826">
                  <c:v>434.89583333333337</c:v>
                </c:pt>
                <c:pt idx="827">
                  <c:v>435.41666666666669</c:v>
                </c:pt>
                <c:pt idx="828">
                  <c:v>435.93750000000006</c:v>
                </c:pt>
                <c:pt idx="829">
                  <c:v>436.45833333333337</c:v>
                </c:pt>
                <c:pt idx="830">
                  <c:v>436.97916666666669</c:v>
                </c:pt>
                <c:pt idx="831">
                  <c:v>437.50000000000006</c:v>
                </c:pt>
                <c:pt idx="832">
                  <c:v>438.02083333333337</c:v>
                </c:pt>
                <c:pt idx="833">
                  <c:v>438.54166666666669</c:v>
                </c:pt>
                <c:pt idx="834">
                  <c:v>439.06250000000006</c:v>
                </c:pt>
                <c:pt idx="835">
                  <c:v>439.58333333333337</c:v>
                </c:pt>
                <c:pt idx="836">
                  <c:v>440.10416666666669</c:v>
                </c:pt>
                <c:pt idx="837">
                  <c:v>440.62500000000006</c:v>
                </c:pt>
                <c:pt idx="838">
                  <c:v>441.14583333333337</c:v>
                </c:pt>
                <c:pt idx="839">
                  <c:v>441.66666666666669</c:v>
                </c:pt>
                <c:pt idx="840">
                  <c:v>442.18750000000006</c:v>
                </c:pt>
                <c:pt idx="841">
                  <c:v>442.70833333333337</c:v>
                </c:pt>
                <c:pt idx="842">
                  <c:v>443.22916666666669</c:v>
                </c:pt>
                <c:pt idx="843">
                  <c:v>443.75000000000006</c:v>
                </c:pt>
                <c:pt idx="844">
                  <c:v>444.27083333333337</c:v>
                </c:pt>
                <c:pt idx="845">
                  <c:v>444.79166666666669</c:v>
                </c:pt>
                <c:pt idx="846">
                  <c:v>445.31250000000006</c:v>
                </c:pt>
                <c:pt idx="847">
                  <c:v>445.83333333333337</c:v>
                </c:pt>
                <c:pt idx="848">
                  <c:v>446.35416666666669</c:v>
                </c:pt>
                <c:pt idx="849">
                  <c:v>446.87500000000006</c:v>
                </c:pt>
                <c:pt idx="850">
                  <c:v>447.39583333333337</c:v>
                </c:pt>
                <c:pt idx="851">
                  <c:v>447.91666666666669</c:v>
                </c:pt>
                <c:pt idx="852">
                  <c:v>448.43750000000006</c:v>
                </c:pt>
                <c:pt idx="853">
                  <c:v>448.95833333333337</c:v>
                </c:pt>
                <c:pt idx="854">
                  <c:v>449.47916666666669</c:v>
                </c:pt>
                <c:pt idx="855">
                  <c:v>450.00000000000006</c:v>
                </c:pt>
                <c:pt idx="856">
                  <c:v>450.52083333333337</c:v>
                </c:pt>
                <c:pt idx="857">
                  <c:v>451.04166666666669</c:v>
                </c:pt>
                <c:pt idx="858">
                  <c:v>451.56250000000006</c:v>
                </c:pt>
                <c:pt idx="859">
                  <c:v>452.08333333333337</c:v>
                </c:pt>
                <c:pt idx="860">
                  <c:v>452.60416666666669</c:v>
                </c:pt>
                <c:pt idx="861">
                  <c:v>453.12500000000006</c:v>
                </c:pt>
                <c:pt idx="862">
                  <c:v>453.64583333333337</c:v>
                </c:pt>
                <c:pt idx="863">
                  <c:v>454.16666666666669</c:v>
                </c:pt>
                <c:pt idx="864">
                  <c:v>454.68750000000006</c:v>
                </c:pt>
                <c:pt idx="865">
                  <c:v>455.20833333333337</c:v>
                </c:pt>
                <c:pt idx="866">
                  <c:v>455.72916666666669</c:v>
                </c:pt>
                <c:pt idx="867">
                  <c:v>456.25000000000006</c:v>
                </c:pt>
                <c:pt idx="868">
                  <c:v>456.77083333333337</c:v>
                </c:pt>
                <c:pt idx="869">
                  <c:v>457.29166666666669</c:v>
                </c:pt>
                <c:pt idx="870">
                  <c:v>457.81250000000006</c:v>
                </c:pt>
                <c:pt idx="871">
                  <c:v>458.33333333333337</c:v>
                </c:pt>
                <c:pt idx="872">
                  <c:v>458.85416666666669</c:v>
                </c:pt>
                <c:pt idx="873">
                  <c:v>459.37500000000006</c:v>
                </c:pt>
                <c:pt idx="874">
                  <c:v>459.89583333333337</c:v>
                </c:pt>
                <c:pt idx="875">
                  <c:v>460.41666666666669</c:v>
                </c:pt>
                <c:pt idx="876">
                  <c:v>460.93750000000006</c:v>
                </c:pt>
                <c:pt idx="877">
                  <c:v>461.45833333333337</c:v>
                </c:pt>
                <c:pt idx="878">
                  <c:v>461.97916666666669</c:v>
                </c:pt>
                <c:pt idx="879">
                  <c:v>462.50000000000006</c:v>
                </c:pt>
                <c:pt idx="880">
                  <c:v>463.02083333333337</c:v>
                </c:pt>
                <c:pt idx="881">
                  <c:v>463.54166666666669</c:v>
                </c:pt>
                <c:pt idx="882">
                  <c:v>464.06250000000006</c:v>
                </c:pt>
                <c:pt idx="883">
                  <c:v>464.58333333333337</c:v>
                </c:pt>
                <c:pt idx="884">
                  <c:v>465.10416666666669</c:v>
                </c:pt>
                <c:pt idx="885">
                  <c:v>465.62500000000006</c:v>
                </c:pt>
                <c:pt idx="886">
                  <c:v>466.14583333333337</c:v>
                </c:pt>
                <c:pt idx="887">
                  <c:v>466.66666666666669</c:v>
                </c:pt>
                <c:pt idx="888">
                  <c:v>467.18750000000006</c:v>
                </c:pt>
                <c:pt idx="889">
                  <c:v>467.70833333333337</c:v>
                </c:pt>
                <c:pt idx="890">
                  <c:v>468.22916666666669</c:v>
                </c:pt>
                <c:pt idx="891">
                  <c:v>468.75000000000006</c:v>
                </c:pt>
                <c:pt idx="892">
                  <c:v>469.27083333333337</c:v>
                </c:pt>
                <c:pt idx="893">
                  <c:v>469.79166666666669</c:v>
                </c:pt>
                <c:pt idx="894">
                  <c:v>470.31250000000006</c:v>
                </c:pt>
                <c:pt idx="895">
                  <c:v>470.83333333333337</c:v>
                </c:pt>
                <c:pt idx="896">
                  <c:v>471.35416666666669</c:v>
                </c:pt>
                <c:pt idx="897">
                  <c:v>471.87500000000006</c:v>
                </c:pt>
                <c:pt idx="898">
                  <c:v>472.39583333333337</c:v>
                </c:pt>
                <c:pt idx="899">
                  <c:v>472.91666666666669</c:v>
                </c:pt>
                <c:pt idx="900">
                  <c:v>473.43750000000006</c:v>
                </c:pt>
                <c:pt idx="901">
                  <c:v>473.95833333333337</c:v>
                </c:pt>
                <c:pt idx="902">
                  <c:v>474.47916666666669</c:v>
                </c:pt>
                <c:pt idx="903">
                  <c:v>475.00000000000006</c:v>
                </c:pt>
                <c:pt idx="904">
                  <c:v>475.52083333333337</c:v>
                </c:pt>
                <c:pt idx="905">
                  <c:v>476.04166666666669</c:v>
                </c:pt>
                <c:pt idx="906">
                  <c:v>476.56250000000006</c:v>
                </c:pt>
                <c:pt idx="907">
                  <c:v>477.08333333333337</c:v>
                </c:pt>
                <c:pt idx="908">
                  <c:v>477.60416666666669</c:v>
                </c:pt>
                <c:pt idx="909">
                  <c:v>478.12500000000006</c:v>
                </c:pt>
                <c:pt idx="910">
                  <c:v>478.64583333333337</c:v>
                </c:pt>
                <c:pt idx="911">
                  <c:v>479.16666666666669</c:v>
                </c:pt>
                <c:pt idx="912">
                  <c:v>479.68750000000006</c:v>
                </c:pt>
                <c:pt idx="913">
                  <c:v>480.20833333333337</c:v>
                </c:pt>
                <c:pt idx="914">
                  <c:v>480.72916666666669</c:v>
                </c:pt>
                <c:pt idx="915">
                  <c:v>481.25000000000006</c:v>
                </c:pt>
                <c:pt idx="916">
                  <c:v>481.77083333333337</c:v>
                </c:pt>
                <c:pt idx="917">
                  <c:v>482.29166666666669</c:v>
                </c:pt>
                <c:pt idx="918">
                  <c:v>482.81250000000006</c:v>
                </c:pt>
                <c:pt idx="919">
                  <c:v>483.33333333333337</c:v>
                </c:pt>
                <c:pt idx="920">
                  <c:v>483.85416666666669</c:v>
                </c:pt>
                <c:pt idx="921">
                  <c:v>484.37500000000006</c:v>
                </c:pt>
                <c:pt idx="922">
                  <c:v>484.89583333333337</c:v>
                </c:pt>
                <c:pt idx="923">
                  <c:v>485.41666666666669</c:v>
                </c:pt>
                <c:pt idx="924">
                  <c:v>485.93750000000006</c:v>
                </c:pt>
                <c:pt idx="925">
                  <c:v>486.45833333333337</c:v>
                </c:pt>
                <c:pt idx="926">
                  <c:v>486.97916666666669</c:v>
                </c:pt>
                <c:pt idx="927">
                  <c:v>487.50000000000006</c:v>
                </c:pt>
                <c:pt idx="928">
                  <c:v>488.02083333333337</c:v>
                </c:pt>
                <c:pt idx="929">
                  <c:v>488.54166666666669</c:v>
                </c:pt>
                <c:pt idx="930">
                  <c:v>489.06250000000006</c:v>
                </c:pt>
                <c:pt idx="931">
                  <c:v>489.58333333333337</c:v>
                </c:pt>
                <c:pt idx="932">
                  <c:v>490.10416666666669</c:v>
                </c:pt>
                <c:pt idx="933">
                  <c:v>490.62500000000006</c:v>
                </c:pt>
                <c:pt idx="934">
                  <c:v>491.14583333333337</c:v>
                </c:pt>
                <c:pt idx="935">
                  <c:v>491.66666666666669</c:v>
                </c:pt>
                <c:pt idx="936">
                  <c:v>492.18750000000006</c:v>
                </c:pt>
                <c:pt idx="937">
                  <c:v>492.70833333333337</c:v>
                </c:pt>
                <c:pt idx="938">
                  <c:v>493.22916666666669</c:v>
                </c:pt>
                <c:pt idx="939">
                  <c:v>493.75000000000006</c:v>
                </c:pt>
                <c:pt idx="940">
                  <c:v>494.27083333333337</c:v>
                </c:pt>
                <c:pt idx="941">
                  <c:v>494.79166666666669</c:v>
                </c:pt>
                <c:pt idx="942">
                  <c:v>495.31250000000006</c:v>
                </c:pt>
                <c:pt idx="943">
                  <c:v>495.83333333333337</c:v>
                </c:pt>
                <c:pt idx="944">
                  <c:v>496.35416666666669</c:v>
                </c:pt>
                <c:pt idx="945">
                  <c:v>496.87500000000006</c:v>
                </c:pt>
                <c:pt idx="946">
                  <c:v>497.39583333333337</c:v>
                </c:pt>
                <c:pt idx="947">
                  <c:v>497.91666666666669</c:v>
                </c:pt>
                <c:pt idx="948">
                  <c:v>498.43750000000006</c:v>
                </c:pt>
                <c:pt idx="949">
                  <c:v>498.95833333333337</c:v>
                </c:pt>
                <c:pt idx="950">
                  <c:v>499.47916666666669</c:v>
                </c:pt>
                <c:pt idx="951">
                  <c:v>500.00000000000006</c:v>
                </c:pt>
                <c:pt idx="952">
                  <c:v>500.52083333333337</c:v>
                </c:pt>
                <c:pt idx="953">
                  <c:v>501.04166666666669</c:v>
                </c:pt>
                <c:pt idx="954">
                  <c:v>501.56250000000006</c:v>
                </c:pt>
                <c:pt idx="955">
                  <c:v>502.08333333333337</c:v>
                </c:pt>
                <c:pt idx="956">
                  <c:v>502.60416666666669</c:v>
                </c:pt>
                <c:pt idx="957">
                  <c:v>503.12500000000006</c:v>
                </c:pt>
                <c:pt idx="958">
                  <c:v>503.64583333333337</c:v>
                </c:pt>
                <c:pt idx="959">
                  <c:v>504.16666666666669</c:v>
                </c:pt>
                <c:pt idx="960">
                  <c:v>504.68750000000006</c:v>
                </c:pt>
                <c:pt idx="961">
                  <c:v>505.20833333333337</c:v>
                </c:pt>
                <c:pt idx="962">
                  <c:v>505.72916666666669</c:v>
                </c:pt>
                <c:pt idx="963">
                  <c:v>506.25000000000006</c:v>
                </c:pt>
                <c:pt idx="964">
                  <c:v>506.77083333333337</c:v>
                </c:pt>
                <c:pt idx="965">
                  <c:v>507.29166666666669</c:v>
                </c:pt>
                <c:pt idx="966">
                  <c:v>507.81250000000006</c:v>
                </c:pt>
                <c:pt idx="967">
                  <c:v>508.33333333333337</c:v>
                </c:pt>
                <c:pt idx="968">
                  <c:v>508.85416666666669</c:v>
                </c:pt>
                <c:pt idx="969">
                  <c:v>509.37500000000006</c:v>
                </c:pt>
                <c:pt idx="970">
                  <c:v>509.89583333333337</c:v>
                </c:pt>
                <c:pt idx="971">
                  <c:v>510.41666666666669</c:v>
                </c:pt>
                <c:pt idx="972">
                  <c:v>510.93750000000006</c:v>
                </c:pt>
                <c:pt idx="973">
                  <c:v>511.45833333333337</c:v>
                </c:pt>
                <c:pt idx="974">
                  <c:v>511.97916666666669</c:v>
                </c:pt>
                <c:pt idx="975">
                  <c:v>512.5</c:v>
                </c:pt>
                <c:pt idx="976">
                  <c:v>513.02083333333337</c:v>
                </c:pt>
                <c:pt idx="977">
                  <c:v>513.54166666666674</c:v>
                </c:pt>
                <c:pt idx="978">
                  <c:v>514.0625</c:v>
                </c:pt>
                <c:pt idx="979">
                  <c:v>514.58333333333337</c:v>
                </c:pt>
                <c:pt idx="980">
                  <c:v>515.10416666666674</c:v>
                </c:pt>
                <c:pt idx="981">
                  <c:v>515.625</c:v>
                </c:pt>
                <c:pt idx="982">
                  <c:v>516.14583333333337</c:v>
                </c:pt>
                <c:pt idx="983">
                  <c:v>516.66666666666674</c:v>
                </c:pt>
                <c:pt idx="984">
                  <c:v>517.1875</c:v>
                </c:pt>
                <c:pt idx="985">
                  <c:v>517.70833333333337</c:v>
                </c:pt>
                <c:pt idx="986">
                  <c:v>518.22916666666674</c:v>
                </c:pt>
                <c:pt idx="987">
                  <c:v>518.75</c:v>
                </c:pt>
                <c:pt idx="988">
                  <c:v>519.27083333333337</c:v>
                </c:pt>
                <c:pt idx="989">
                  <c:v>519.79166666666674</c:v>
                </c:pt>
                <c:pt idx="990">
                  <c:v>520.3125</c:v>
                </c:pt>
                <c:pt idx="991">
                  <c:v>520.83333333333337</c:v>
                </c:pt>
                <c:pt idx="992">
                  <c:v>521.35416666666674</c:v>
                </c:pt>
                <c:pt idx="993">
                  <c:v>521.875</c:v>
                </c:pt>
                <c:pt idx="994">
                  <c:v>522.39583333333337</c:v>
                </c:pt>
                <c:pt idx="995">
                  <c:v>522.91666666666674</c:v>
                </c:pt>
                <c:pt idx="996">
                  <c:v>523.4375</c:v>
                </c:pt>
                <c:pt idx="997">
                  <c:v>523.95833333333337</c:v>
                </c:pt>
                <c:pt idx="998">
                  <c:v>524.47916666666674</c:v>
                </c:pt>
                <c:pt idx="999">
                  <c:v>525</c:v>
                </c:pt>
                <c:pt idx="1000">
                  <c:v>525.52083333333337</c:v>
                </c:pt>
                <c:pt idx="1001">
                  <c:v>526.04166666666674</c:v>
                </c:pt>
                <c:pt idx="1002">
                  <c:v>526.5625</c:v>
                </c:pt>
                <c:pt idx="1003">
                  <c:v>527.08333333333337</c:v>
                </c:pt>
                <c:pt idx="1004">
                  <c:v>527.60416666666674</c:v>
                </c:pt>
                <c:pt idx="1005">
                  <c:v>528.125</c:v>
                </c:pt>
                <c:pt idx="1006">
                  <c:v>528.64583333333337</c:v>
                </c:pt>
                <c:pt idx="1007">
                  <c:v>529.16666666666674</c:v>
                </c:pt>
                <c:pt idx="1008">
                  <c:v>529.6875</c:v>
                </c:pt>
                <c:pt idx="1009">
                  <c:v>530.20833333333337</c:v>
                </c:pt>
                <c:pt idx="1010">
                  <c:v>530.72916666666674</c:v>
                </c:pt>
                <c:pt idx="1011">
                  <c:v>531.25</c:v>
                </c:pt>
                <c:pt idx="1012">
                  <c:v>531.77083333333337</c:v>
                </c:pt>
                <c:pt idx="1013">
                  <c:v>532.29166666666674</c:v>
                </c:pt>
                <c:pt idx="1014">
                  <c:v>532.8125</c:v>
                </c:pt>
                <c:pt idx="1015">
                  <c:v>533.33333333333337</c:v>
                </c:pt>
                <c:pt idx="1016">
                  <c:v>533.85416666666674</c:v>
                </c:pt>
                <c:pt idx="1017">
                  <c:v>534.375</c:v>
                </c:pt>
                <c:pt idx="1018">
                  <c:v>534.89583333333337</c:v>
                </c:pt>
                <c:pt idx="1019">
                  <c:v>535.41666666666674</c:v>
                </c:pt>
                <c:pt idx="1020">
                  <c:v>535.9375</c:v>
                </c:pt>
                <c:pt idx="1021">
                  <c:v>536.45833333333337</c:v>
                </c:pt>
                <c:pt idx="1022">
                  <c:v>536.97916666666674</c:v>
                </c:pt>
                <c:pt idx="1023">
                  <c:v>537.5</c:v>
                </c:pt>
                <c:pt idx="1024">
                  <c:v>538.02083333333337</c:v>
                </c:pt>
                <c:pt idx="1025">
                  <c:v>538.54166666666674</c:v>
                </c:pt>
                <c:pt idx="1026">
                  <c:v>539.0625</c:v>
                </c:pt>
                <c:pt idx="1027">
                  <c:v>539.58333333333337</c:v>
                </c:pt>
                <c:pt idx="1028">
                  <c:v>540.10416666666674</c:v>
                </c:pt>
                <c:pt idx="1029">
                  <c:v>540.625</c:v>
                </c:pt>
                <c:pt idx="1030">
                  <c:v>541.14583333333337</c:v>
                </c:pt>
                <c:pt idx="1031">
                  <c:v>541.66666666666674</c:v>
                </c:pt>
                <c:pt idx="1032">
                  <c:v>542.1875</c:v>
                </c:pt>
                <c:pt idx="1033">
                  <c:v>542.70833333333337</c:v>
                </c:pt>
                <c:pt idx="1034">
                  <c:v>543.22916666666674</c:v>
                </c:pt>
                <c:pt idx="1035">
                  <c:v>543.75</c:v>
                </c:pt>
                <c:pt idx="1036">
                  <c:v>544.27083333333337</c:v>
                </c:pt>
                <c:pt idx="1037">
                  <c:v>544.79166666666674</c:v>
                </c:pt>
                <c:pt idx="1038">
                  <c:v>545.3125</c:v>
                </c:pt>
                <c:pt idx="1039">
                  <c:v>545.83333333333337</c:v>
                </c:pt>
                <c:pt idx="1040">
                  <c:v>546.35416666666674</c:v>
                </c:pt>
                <c:pt idx="1041">
                  <c:v>546.875</c:v>
                </c:pt>
                <c:pt idx="1042">
                  <c:v>547.39583333333337</c:v>
                </c:pt>
                <c:pt idx="1043">
                  <c:v>547.91666666666674</c:v>
                </c:pt>
                <c:pt idx="1044">
                  <c:v>548.4375</c:v>
                </c:pt>
                <c:pt idx="1045">
                  <c:v>548.95833333333337</c:v>
                </c:pt>
                <c:pt idx="1046">
                  <c:v>549.47916666666674</c:v>
                </c:pt>
                <c:pt idx="1047">
                  <c:v>550</c:v>
                </c:pt>
                <c:pt idx="1048">
                  <c:v>550.52083333333337</c:v>
                </c:pt>
                <c:pt idx="1049">
                  <c:v>551.04166666666674</c:v>
                </c:pt>
                <c:pt idx="1050">
                  <c:v>551.5625</c:v>
                </c:pt>
                <c:pt idx="1051">
                  <c:v>552.08333333333337</c:v>
                </c:pt>
                <c:pt idx="1052">
                  <c:v>552.60416666666674</c:v>
                </c:pt>
                <c:pt idx="1053">
                  <c:v>553.125</c:v>
                </c:pt>
                <c:pt idx="1054">
                  <c:v>553.64583333333337</c:v>
                </c:pt>
                <c:pt idx="1055">
                  <c:v>554.16666666666674</c:v>
                </c:pt>
                <c:pt idx="1056">
                  <c:v>554.6875</c:v>
                </c:pt>
                <c:pt idx="1057">
                  <c:v>555.20833333333337</c:v>
                </c:pt>
                <c:pt idx="1058">
                  <c:v>555.72916666666674</c:v>
                </c:pt>
                <c:pt idx="1059">
                  <c:v>556.25</c:v>
                </c:pt>
                <c:pt idx="1060">
                  <c:v>556.77083333333337</c:v>
                </c:pt>
                <c:pt idx="1061">
                  <c:v>557.29166666666674</c:v>
                </c:pt>
                <c:pt idx="1062">
                  <c:v>557.8125</c:v>
                </c:pt>
                <c:pt idx="1063">
                  <c:v>558.33333333333337</c:v>
                </c:pt>
                <c:pt idx="1064">
                  <c:v>558.85416666666674</c:v>
                </c:pt>
                <c:pt idx="1065">
                  <c:v>559.375</c:v>
                </c:pt>
                <c:pt idx="1066">
                  <c:v>559.89583333333337</c:v>
                </c:pt>
                <c:pt idx="1067">
                  <c:v>560.41666666666674</c:v>
                </c:pt>
                <c:pt idx="1068">
                  <c:v>560.9375</c:v>
                </c:pt>
                <c:pt idx="1069">
                  <c:v>561.45833333333337</c:v>
                </c:pt>
                <c:pt idx="1070">
                  <c:v>561.97916666666674</c:v>
                </c:pt>
                <c:pt idx="1071">
                  <c:v>562.5</c:v>
                </c:pt>
                <c:pt idx="1072">
                  <c:v>563.02083333333337</c:v>
                </c:pt>
                <c:pt idx="1073">
                  <c:v>563.54166666666674</c:v>
                </c:pt>
                <c:pt idx="1074">
                  <c:v>564.0625</c:v>
                </c:pt>
                <c:pt idx="1075">
                  <c:v>564.58333333333337</c:v>
                </c:pt>
                <c:pt idx="1076">
                  <c:v>565.10416666666674</c:v>
                </c:pt>
                <c:pt idx="1077">
                  <c:v>565.625</c:v>
                </c:pt>
                <c:pt idx="1078">
                  <c:v>566.14583333333337</c:v>
                </c:pt>
                <c:pt idx="1079">
                  <c:v>566.66666666666674</c:v>
                </c:pt>
                <c:pt idx="1080">
                  <c:v>567.1875</c:v>
                </c:pt>
                <c:pt idx="1081">
                  <c:v>567.70833333333337</c:v>
                </c:pt>
                <c:pt idx="1082">
                  <c:v>568.22916666666674</c:v>
                </c:pt>
                <c:pt idx="1083">
                  <c:v>568.75</c:v>
                </c:pt>
                <c:pt idx="1084">
                  <c:v>569.27083333333337</c:v>
                </c:pt>
                <c:pt idx="1085">
                  <c:v>569.79166666666674</c:v>
                </c:pt>
                <c:pt idx="1086">
                  <c:v>570.3125</c:v>
                </c:pt>
                <c:pt idx="1087">
                  <c:v>570.83333333333337</c:v>
                </c:pt>
                <c:pt idx="1088">
                  <c:v>571.35416666666674</c:v>
                </c:pt>
                <c:pt idx="1089">
                  <c:v>571.875</c:v>
                </c:pt>
                <c:pt idx="1090">
                  <c:v>572.39583333333337</c:v>
                </c:pt>
                <c:pt idx="1091">
                  <c:v>572.91666666666674</c:v>
                </c:pt>
                <c:pt idx="1092">
                  <c:v>573.4375</c:v>
                </c:pt>
                <c:pt idx="1093">
                  <c:v>573.95833333333337</c:v>
                </c:pt>
                <c:pt idx="1094">
                  <c:v>574.47916666666674</c:v>
                </c:pt>
                <c:pt idx="1095">
                  <c:v>575</c:v>
                </c:pt>
                <c:pt idx="1096">
                  <c:v>575.52083333333337</c:v>
                </c:pt>
                <c:pt idx="1097">
                  <c:v>576.04166666666674</c:v>
                </c:pt>
                <c:pt idx="1098">
                  <c:v>576.5625</c:v>
                </c:pt>
                <c:pt idx="1099">
                  <c:v>577.08333333333337</c:v>
                </c:pt>
                <c:pt idx="1100">
                  <c:v>577.60416666666674</c:v>
                </c:pt>
                <c:pt idx="1101">
                  <c:v>578.125</c:v>
                </c:pt>
                <c:pt idx="1102">
                  <c:v>578.64583333333337</c:v>
                </c:pt>
                <c:pt idx="1103">
                  <c:v>579.16666666666674</c:v>
                </c:pt>
                <c:pt idx="1104">
                  <c:v>579.6875</c:v>
                </c:pt>
                <c:pt idx="1105">
                  <c:v>580.20833333333337</c:v>
                </c:pt>
                <c:pt idx="1106">
                  <c:v>580.72916666666674</c:v>
                </c:pt>
                <c:pt idx="1107">
                  <c:v>581.25</c:v>
                </c:pt>
                <c:pt idx="1108">
                  <c:v>581.77083333333337</c:v>
                </c:pt>
                <c:pt idx="1109">
                  <c:v>582.29166666666674</c:v>
                </c:pt>
                <c:pt idx="1110">
                  <c:v>582.8125</c:v>
                </c:pt>
                <c:pt idx="1111">
                  <c:v>583.33333333333337</c:v>
                </c:pt>
                <c:pt idx="1112">
                  <c:v>583.85416666666674</c:v>
                </c:pt>
                <c:pt idx="1113">
                  <c:v>584.375</c:v>
                </c:pt>
                <c:pt idx="1114">
                  <c:v>584.89583333333337</c:v>
                </c:pt>
                <c:pt idx="1115">
                  <c:v>585.41666666666674</c:v>
                </c:pt>
                <c:pt idx="1116">
                  <c:v>585.9375</c:v>
                </c:pt>
                <c:pt idx="1117">
                  <c:v>586.45833333333337</c:v>
                </c:pt>
                <c:pt idx="1118">
                  <c:v>586.97916666666674</c:v>
                </c:pt>
                <c:pt idx="1119">
                  <c:v>587.5</c:v>
                </c:pt>
                <c:pt idx="1120">
                  <c:v>588.02083333333337</c:v>
                </c:pt>
                <c:pt idx="1121">
                  <c:v>588.54166666666674</c:v>
                </c:pt>
                <c:pt idx="1122">
                  <c:v>589.0625</c:v>
                </c:pt>
                <c:pt idx="1123">
                  <c:v>589.58333333333337</c:v>
                </c:pt>
                <c:pt idx="1124">
                  <c:v>590.10416666666674</c:v>
                </c:pt>
                <c:pt idx="1125">
                  <c:v>590.625</c:v>
                </c:pt>
                <c:pt idx="1126">
                  <c:v>591.14583333333337</c:v>
                </c:pt>
                <c:pt idx="1127">
                  <c:v>591.66666666666674</c:v>
                </c:pt>
                <c:pt idx="1128">
                  <c:v>592.1875</c:v>
                </c:pt>
                <c:pt idx="1129">
                  <c:v>592.70833333333337</c:v>
                </c:pt>
                <c:pt idx="1130">
                  <c:v>593.22916666666674</c:v>
                </c:pt>
                <c:pt idx="1131">
                  <c:v>593.75</c:v>
                </c:pt>
                <c:pt idx="1132">
                  <c:v>594.27083333333337</c:v>
                </c:pt>
                <c:pt idx="1133">
                  <c:v>594.79166666666674</c:v>
                </c:pt>
                <c:pt idx="1134">
                  <c:v>595.3125</c:v>
                </c:pt>
                <c:pt idx="1135">
                  <c:v>595.83333333333337</c:v>
                </c:pt>
                <c:pt idx="1136">
                  <c:v>596.35416666666674</c:v>
                </c:pt>
                <c:pt idx="1137">
                  <c:v>596.875</c:v>
                </c:pt>
                <c:pt idx="1138">
                  <c:v>597.39583333333337</c:v>
                </c:pt>
                <c:pt idx="1139">
                  <c:v>597.91666666666674</c:v>
                </c:pt>
                <c:pt idx="1140">
                  <c:v>598.4375</c:v>
                </c:pt>
                <c:pt idx="1141">
                  <c:v>598.95833333333337</c:v>
                </c:pt>
                <c:pt idx="1142">
                  <c:v>599.47916666666674</c:v>
                </c:pt>
                <c:pt idx="1143">
                  <c:v>600</c:v>
                </c:pt>
                <c:pt idx="1144">
                  <c:v>600.52083333333337</c:v>
                </c:pt>
                <c:pt idx="1145">
                  <c:v>601.04166666666674</c:v>
                </c:pt>
                <c:pt idx="1146">
                  <c:v>601.5625</c:v>
                </c:pt>
                <c:pt idx="1147">
                  <c:v>602.08333333333337</c:v>
                </c:pt>
                <c:pt idx="1148">
                  <c:v>602.60416666666674</c:v>
                </c:pt>
                <c:pt idx="1149">
                  <c:v>603.125</c:v>
                </c:pt>
                <c:pt idx="1150">
                  <c:v>603.64583333333337</c:v>
                </c:pt>
                <c:pt idx="1151">
                  <c:v>604.16666666666674</c:v>
                </c:pt>
                <c:pt idx="1152">
                  <c:v>604.6875</c:v>
                </c:pt>
                <c:pt idx="1153">
                  <c:v>605.20833333333337</c:v>
                </c:pt>
                <c:pt idx="1154">
                  <c:v>605.72916666666674</c:v>
                </c:pt>
                <c:pt idx="1155">
                  <c:v>606.25</c:v>
                </c:pt>
                <c:pt idx="1156">
                  <c:v>606.77083333333337</c:v>
                </c:pt>
                <c:pt idx="1157">
                  <c:v>607.29166666666674</c:v>
                </c:pt>
                <c:pt idx="1158">
                  <c:v>607.8125</c:v>
                </c:pt>
                <c:pt idx="1159">
                  <c:v>608.33333333333337</c:v>
                </c:pt>
                <c:pt idx="1160">
                  <c:v>608.85416666666674</c:v>
                </c:pt>
                <c:pt idx="1161">
                  <c:v>609.375</c:v>
                </c:pt>
                <c:pt idx="1162">
                  <c:v>609.89583333333337</c:v>
                </c:pt>
                <c:pt idx="1163">
                  <c:v>610.41666666666674</c:v>
                </c:pt>
                <c:pt idx="1164">
                  <c:v>610.9375</c:v>
                </c:pt>
                <c:pt idx="1165">
                  <c:v>611.45833333333337</c:v>
                </c:pt>
                <c:pt idx="1166">
                  <c:v>611.97916666666674</c:v>
                </c:pt>
                <c:pt idx="1167">
                  <c:v>612.5</c:v>
                </c:pt>
                <c:pt idx="1168">
                  <c:v>613.02083333333337</c:v>
                </c:pt>
                <c:pt idx="1169">
                  <c:v>613.54166666666674</c:v>
                </c:pt>
                <c:pt idx="1170">
                  <c:v>614.0625</c:v>
                </c:pt>
                <c:pt idx="1171">
                  <c:v>614.58333333333337</c:v>
                </c:pt>
                <c:pt idx="1172">
                  <c:v>615.10416666666674</c:v>
                </c:pt>
                <c:pt idx="1173">
                  <c:v>615.625</c:v>
                </c:pt>
                <c:pt idx="1174">
                  <c:v>616.14583333333337</c:v>
                </c:pt>
                <c:pt idx="1175">
                  <c:v>616.66666666666674</c:v>
                </c:pt>
                <c:pt idx="1176">
                  <c:v>617.1875</c:v>
                </c:pt>
                <c:pt idx="1177">
                  <c:v>617.70833333333337</c:v>
                </c:pt>
                <c:pt idx="1178">
                  <c:v>618.22916666666674</c:v>
                </c:pt>
                <c:pt idx="1179">
                  <c:v>618.75</c:v>
                </c:pt>
                <c:pt idx="1180">
                  <c:v>619.27083333333337</c:v>
                </c:pt>
                <c:pt idx="1181">
                  <c:v>619.79166666666674</c:v>
                </c:pt>
                <c:pt idx="1182">
                  <c:v>620.3125</c:v>
                </c:pt>
                <c:pt idx="1183">
                  <c:v>620.83333333333337</c:v>
                </c:pt>
                <c:pt idx="1184">
                  <c:v>621.35416666666674</c:v>
                </c:pt>
                <c:pt idx="1185">
                  <c:v>621.875</c:v>
                </c:pt>
                <c:pt idx="1186">
                  <c:v>622.39583333333337</c:v>
                </c:pt>
                <c:pt idx="1187">
                  <c:v>622.91666666666674</c:v>
                </c:pt>
                <c:pt idx="1188">
                  <c:v>623.4375</c:v>
                </c:pt>
                <c:pt idx="1189">
                  <c:v>623.95833333333337</c:v>
                </c:pt>
                <c:pt idx="1190">
                  <c:v>624.47916666666674</c:v>
                </c:pt>
                <c:pt idx="1191">
                  <c:v>625</c:v>
                </c:pt>
                <c:pt idx="1192">
                  <c:v>625.52083333333337</c:v>
                </c:pt>
                <c:pt idx="1193">
                  <c:v>626.04166666666674</c:v>
                </c:pt>
                <c:pt idx="1194">
                  <c:v>626.5625</c:v>
                </c:pt>
                <c:pt idx="1195">
                  <c:v>627.08333333333337</c:v>
                </c:pt>
                <c:pt idx="1196">
                  <c:v>627.60416666666674</c:v>
                </c:pt>
                <c:pt idx="1197">
                  <c:v>628.125</c:v>
                </c:pt>
                <c:pt idx="1198">
                  <c:v>628.64583333333337</c:v>
                </c:pt>
                <c:pt idx="1199">
                  <c:v>629.16666666666674</c:v>
                </c:pt>
                <c:pt idx="1200">
                  <c:v>629.6875</c:v>
                </c:pt>
                <c:pt idx="1201">
                  <c:v>630.20833333333337</c:v>
                </c:pt>
                <c:pt idx="1202">
                  <c:v>630.72916666666674</c:v>
                </c:pt>
                <c:pt idx="1203">
                  <c:v>631.25</c:v>
                </c:pt>
                <c:pt idx="1204">
                  <c:v>631.77083333333337</c:v>
                </c:pt>
                <c:pt idx="1205">
                  <c:v>632.29166666666674</c:v>
                </c:pt>
                <c:pt idx="1206">
                  <c:v>632.8125</c:v>
                </c:pt>
                <c:pt idx="1207">
                  <c:v>633.33333333333337</c:v>
                </c:pt>
                <c:pt idx="1208">
                  <c:v>633.85416666666674</c:v>
                </c:pt>
                <c:pt idx="1209">
                  <c:v>634.375</c:v>
                </c:pt>
                <c:pt idx="1210">
                  <c:v>634.89583333333337</c:v>
                </c:pt>
                <c:pt idx="1211">
                  <c:v>635.41666666666674</c:v>
                </c:pt>
                <c:pt idx="1212">
                  <c:v>635.9375</c:v>
                </c:pt>
                <c:pt idx="1213">
                  <c:v>636.45833333333337</c:v>
                </c:pt>
                <c:pt idx="1214">
                  <c:v>636.97916666666674</c:v>
                </c:pt>
                <c:pt idx="1215">
                  <c:v>637.5</c:v>
                </c:pt>
                <c:pt idx="1216">
                  <c:v>638.02083333333337</c:v>
                </c:pt>
                <c:pt idx="1217">
                  <c:v>638.54166666666674</c:v>
                </c:pt>
                <c:pt idx="1218">
                  <c:v>639.0625</c:v>
                </c:pt>
                <c:pt idx="1219">
                  <c:v>639.58333333333337</c:v>
                </c:pt>
                <c:pt idx="1220">
                  <c:v>640.10416666666674</c:v>
                </c:pt>
                <c:pt idx="1221">
                  <c:v>640.625</c:v>
                </c:pt>
                <c:pt idx="1222">
                  <c:v>641.14583333333337</c:v>
                </c:pt>
                <c:pt idx="1223">
                  <c:v>641.66666666666674</c:v>
                </c:pt>
                <c:pt idx="1224">
                  <c:v>642.1875</c:v>
                </c:pt>
                <c:pt idx="1225">
                  <c:v>642.70833333333337</c:v>
                </c:pt>
                <c:pt idx="1226">
                  <c:v>643.22916666666674</c:v>
                </c:pt>
                <c:pt idx="1227">
                  <c:v>643.75</c:v>
                </c:pt>
                <c:pt idx="1228">
                  <c:v>644.27083333333337</c:v>
                </c:pt>
                <c:pt idx="1229">
                  <c:v>644.79166666666674</c:v>
                </c:pt>
                <c:pt idx="1230">
                  <c:v>645.3125</c:v>
                </c:pt>
                <c:pt idx="1231">
                  <c:v>645.83333333333337</c:v>
                </c:pt>
                <c:pt idx="1232">
                  <c:v>646.35416666666674</c:v>
                </c:pt>
                <c:pt idx="1233">
                  <c:v>646.875</c:v>
                </c:pt>
                <c:pt idx="1234">
                  <c:v>647.39583333333337</c:v>
                </c:pt>
                <c:pt idx="1235">
                  <c:v>647.91666666666674</c:v>
                </c:pt>
                <c:pt idx="1236">
                  <c:v>648.4375</c:v>
                </c:pt>
                <c:pt idx="1237">
                  <c:v>648.95833333333337</c:v>
                </c:pt>
                <c:pt idx="1238">
                  <c:v>649.47916666666674</c:v>
                </c:pt>
                <c:pt idx="1239">
                  <c:v>650</c:v>
                </c:pt>
                <c:pt idx="1240">
                  <c:v>650.52083333333337</c:v>
                </c:pt>
                <c:pt idx="1241">
                  <c:v>651.04166666666674</c:v>
                </c:pt>
                <c:pt idx="1242">
                  <c:v>651.5625</c:v>
                </c:pt>
                <c:pt idx="1243">
                  <c:v>652.08333333333337</c:v>
                </c:pt>
                <c:pt idx="1244">
                  <c:v>652.60416666666674</c:v>
                </c:pt>
                <c:pt idx="1245">
                  <c:v>653.125</c:v>
                </c:pt>
                <c:pt idx="1246">
                  <c:v>653.64583333333337</c:v>
                </c:pt>
                <c:pt idx="1247">
                  <c:v>654.16666666666674</c:v>
                </c:pt>
                <c:pt idx="1248">
                  <c:v>654.6875</c:v>
                </c:pt>
                <c:pt idx="1249">
                  <c:v>655.20833333333337</c:v>
                </c:pt>
                <c:pt idx="1250">
                  <c:v>655.72916666666674</c:v>
                </c:pt>
                <c:pt idx="1251">
                  <c:v>656.25</c:v>
                </c:pt>
                <c:pt idx="1252">
                  <c:v>656.77083333333337</c:v>
                </c:pt>
                <c:pt idx="1253">
                  <c:v>657.29166666666674</c:v>
                </c:pt>
                <c:pt idx="1254">
                  <c:v>657.8125</c:v>
                </c:pt>
                <c:pt idx="1255">
                  <c:v>658.33333333333337</c:v>
                </c:pt>
                <c:pt idx="1256">
                  <c:v>658.85416666666674</c:v>
                </c:pt>
                <c:pt idx="1257">
                  <c:v>659.375</c:v>
                </c:pt>
                <c:pt idx="1258">
                  <c:v>659.89583333333337</c:v>
                </c:pt>
                <c:pt idx="1259">
                  <c:v>660.41666666666674</c:v>
                </c:pt>
                <c:pt idx="1260">
                  <c:v>660.9375</c:v>
                </c:pt>
                <c:pt idx="1261">
                  <c:v>661.45833333333337</c:v>
                </c:pt>
                <c:pt idx="1262">
                  <c:v>661.97916666666674</c:v>
                </c:pt>
                <c:pt idx="1263">
                  <c:v>662.5</c:v>
                </c:pt>
                <c:pt idx="1264">
                  <c:v>663.02083333333337</c:v>
                </c:pt>
                <c:pt idx="1265">
                  <c:v>663.54166666666674</c:v>
                </c:pt>
                <c:pt idx="1266">
                  <c:v>664.0625</c:v>
                </c:pt>
                <c:pt idx="1267">
                  <c:v>664.58333333333337</c:v>
                </c:pt>
                <c:pt idx="1268">
                  <c:v>665.10416666666674</c:v>
                </c:pt>
                <c:pt idx="1269">
                  <c:v>665.625</c:v>
                </c:pt>
                <c:pt idx="1270">
                  <c:v>666.14583333333337</c:v>
                </c:pt>
                <c:pt idx="1271">
                  <c:v>666.66666666666674</c:v>
                </c:pt>
                <c:pt idx="1272">
                  <c:v>667.1875</c:v>
                </c:pt>
                <c:pt idx="1273">
                  <c:v>667.70833333333337</c:v>
                </c:pt>
                <c:pt idx="1274">
                  <c:v>668.22916666666674</c:v>
                </c:pt>
                <c:pt idx="1275">
                  <c:v>668.75</c:v>
                </c:pt>
                <c:pt idx="1276">
                  <c:v>669.27083333333337</c:v>
                </c:pt>
                <c:pt idx="1277">
                  <c:v>669.79166666666674</c:v>
                </c:pt>
                <c:pt idx="1278">
                  <c:v>670.3125</c:v>
                </c:pt>
                <c:pt idx="1279">
                  <c:v>670.83333333333337</c:v>
                </c:pt>
                <c:pt idx="1280">
                  <c:v>671.35416666666674</c:v>
                </c:pt>
                <c:pt idx="1281">
                  <c:v>671.875</c:v>
                </c:pt>
                <c:pt idx="1282">
                  <c:v>672.39583333333337</c:v>
                </c:pt>
                <c:pt idx="1283">
                  <c:v>672.91666666666674</c:v>
                </c:pt>
                <c:pt idx="1284">
                  <c:v>673.4375</c:v>
                </c:pt>
                <c:pt idx="1285">
                  <c:v>673.95833333333337</c:v>
                </c:pt>
                <c:pt idx="1286">
                  <c:v>674.47916666666674</c:v>
                </c:pt>
                <c:pt idx="1287">
                  <c:v>675</c:v>
                </c:pt>
                <c:pt idx="1288">
                  <c:v>675.52083333333337</c:v>
                </c:pt>
                <c:pt idx="1289">
                  <c:v>676.04166666666674</c:v>
                </c:pt>
                <c:pt idx="1290">
                  <c:v>676.5625</c:v>
                </c:pt>
                <c:pt idx="1291">
                  <c:v>677.08333333333337</c:v>
                </c:pt>
                <c:pt idx="1292">
                  <c:v>677.60416666666674</c:v>
                </c:pt>
                <c:pt idx="1293">
                  <c:v>678.125</c:v>
                </c:pt>
                <c:pt idx="1294">
                  <c:v>678.64583333333337</c:v>
                </c:pt>
                <c:pt idx="1295">
                  <c:v>679.16666666666674</c:v>
                </c:pt>
                <c:pt idx="1296">
                  <c:v>679.6875</c:v>
                </c:pt>
                <c:pt idx="1297">
                  <c:v>680.20833333333337</c:v>
                </c:pt>
                <c:pt idx="1298">
                  <c:v>680.72916666666674</c:v>
                </c:pt>
                <c:pt idx="1299">
                  <c:v>681.25</c:v>
                </c:pt>
                <c:pt idx="1300">
                  <c:v>681.77083333333337</c:v>
                </c:pt>
                <c:pt idx="1301">
                  <c:v>682.29166666666674</c:v>
                </c:pt>
                <c:pt idx="1302">
                  <c:v>682.8125</c:v>
                </c:pt>
                <c:pt idx="1303">
                  <c:v>683.33333333333337</c:v>
                </c:pt>
                <c:pt idx="1304">
                  <c:v>683.85416666666674</c:v>
                </c:pt>
                <c:pt idx="1305">
                  <c:v>684.375</c:v>
                </c:pt>
                <c:pt idx="1306">
                  <c:v>684.89583333333337</c:v>
                </c:pt>
                <c:pt idx="1307">
                  <c:v>685.41666666666674</c:v>
                </c:pt>
                <c:pt idx="1308">
                  <c:v>685.9375</c:v>
                </c:pt>
                <c:pt idx="1309">
                  <c:v>686.45833333333337</c:v>
                </c:pt>
                <c:pt idx="1310">
                  <c:v>686.97916666666674</c:v>
                </c:pt>
                <c:pt idx="1311">
                  <c:v>687.5</c:v>
                </c:pt>
                <c:pt idx="1312">
                  <c:v>688.02083333333337</c:v>
                </c:pt>
                <c:pt idx="1313">
                  <c:v>688.54166666666674</c:v>
                </c:pt>
                <c:pt idx="1314">
                  <c:v>689.0625</c:v>
                </c:pt>
                <c:pt idx="1315">
                  <c:v>689.58333333333337</c:v>
                </c:pt>
                <c:pt idx="1316">
                  <c:v>690.10416666666674</c:v>
                </c:pt>
                <c:pt idx="1317">
                  <c:v>690.625</c:v>
                </c:pt>
                <c:pt idx="1318">
                  <c:v>691.14583333333337</c:v>
                </c:pt>
                <c:pt idx="1319">
                  <c:v>691.66666666666674</c:v>
                </c:pt>
                <c:pt idx="1320">
                  <c:v>692.1875</c:v>
                </c:pt>
                <c:pt idx="1321">
                  <c:v>692.70833333333337</c:v>
                </c:pt>
                <c:pt idx="1322">
                  <c:v>693.22916666666674</c:v>
                </c:pt>
                <c:pt idx="1323">
                  <c:v>693.75</c:v>
                </c:pt>
                <c:pt idx="1324">
                  <c:v>694.27083333333337</c:v>
                </c:pt>
                <c:pt idx="1325">
                  <c:v>694.79166666666674</c:v>
                </c:pt>
                <c:pt idx="1326">
                  <c:v>695.3125</c:v>
                </c:pt>
                <c:pt idx="1327">
                  <c:v>695.83333333333337</c:v>
                </c:pt>
                <c:pt idx="1328">
                  <c:v>696.35416666666674</c:v>
                </c:pt>
                <c:pt idx="1329">
                  <c:v>696.875</c:v>
                </c:pt>
                <c:pt idx="1330">
                  <c:v>697.39583333333337</c:v>
                </c:pt>
                <c:pt idx="1331">
                  <c:v>697.91666666666674</c:v>
                </c:pt>
                <c:pt idx="1332">
                  <c:v>698.4375</c:v>
                </c:pt>
                <c:pt idx="1333">
                  <c:v>698.95833333333337</c:v>
                </c:pt>
                <c:pt idx="1334">
                  <c:v>699.47916666666674</c:v>
                </c:pt>
                <c:pt idx="1335">
                  <c:v>700</c:v>
                </c:pt>
                <c:pt idx="1336">
                  <c:v>700.52083333333337</c:v>
                </c:pt>
                <c:pt idx="1337">
                  <c:v>701.04166666666674</c:v>
                </c:pt>
                <c:pt idx="1338">
                  <c:v>701.5625</c:v>
                </c:pt>
                <c:pt idx="1339">
                  <c:v>702.08333333333337</c:v>
                </c:pt>
                <c:pt idx="1340">
                  <c:v>702.60416666666674</c:v>
                </c:pt>
                <c:pt idx="1341">
                  <c:v>703.125</c:v>
                </c:pt>
                <c:pt idx="1342">
                  <c:v>703.64583333333337</c:v>
                </c:pt>
                <c:pt idx="1343">
                  <c:v>704.16666666666674</c:v>
                </c:pt>
                <c:pt idx="1344">
                  <c:v>704.6875</c:v>
                </c:pt>
                <c:pt idx="1345">
                  <c:v>705.20833333333337</c:v>
                </c:pt>
                <c:pt idx="1346">
                  <c:v>705.72916666666674</c:v>
                </c:pt>
                <c:pt idx="1347">
                  <c:v>706.25</c:v>
                </c:pt>
                <c:pt idx="1348">
                  <c:v>706.77083333333337</c:v>
                </c:pt>
                <c:pt idx="1349">
                  <c:v>707.29166666666674</c:v>
                </c:pt>
                <c:pt idx="1350">
                  <c:v>707.8125</c:v>
                </c:pt>
                <c:pt idx="1351">
                  <c:v>708.33333333333337</c:v>
                </c:pt>
                <c:pt idx="1352">
                  <c:v>708.85416666666674</c:v>
                </c:pt>
                <c:pt idx="1353">
                  <c:v>709.375</c:v>
                </c:pt>
                <c:pt idx="1354">
                  <c:v>709.89583333333337</c:v>
                </c:pt>
                <c:pt idx="1355">
                  <c:v>710.41666666666674</c:v>
                </c:pt>
                <c:pt idx="1356">
                  <c:v>710.9375</c:v>
                </c:pt>
                <c:pt idx="1357">
                  <c:v>711.45833333333337</c:v>
                </c:pt>
                <c:pt idx="1358">
                  <c:v>711.97916666666674</c:v>
                </c:pt>
                <c:pt idx="1359">
                  <c:v>712.5</c:v>
                </c:pt>
                <c:pt idx="1360">
                  <c:v>713.02083333333337</c:v>
                </c:pt>
                <c:pt idx="1361">
                  <c:v>713.54166666666674</c:v>
                </c:pt>
                <c:pt idx="1362">
                  <c:v>714.0625</c:v>
                </c:pt>
                <c:pt idx="1363">
                  <c:v>714.58333333333337</c:v>
                </c:pt>
                <c:pt idx="1364">
                  <c:v>715.10416666666674</c:v>
                </c:pt>
                <c:pt idx="1365">
                  <c:v>715.625</c:v>
                </c:pt>
                <c:pt idx="1366">
                  <c:v>716.14583333333337</c:v>
                </c:pt>
                <c:pt idx="1367">
                  <c:v>716.66666666666674</c:v>
                </c:pt>
                <c:pt idx="1368">
                  <c:v>717.1875</c:v>
                </c:pt>
                <c:pt idx="1369">
                  <c:v>717.70833333333337</c:v>
                </c:pt>
                <c:pt idx="1370">
                  <c:v>718.22916666666674</c:v>
                </c:pt>
                <c:pt idx="1371">
                  <c:v>718.75</c:v>
                </c:pt>
                <c:pt idx="1372">
                  <c:v>719.27083333333337</c:v>
                </c:pt>
                <c:pt idx="1373">
                  <c:v>719.79166666666674</c:v>
                </c:pt>
                <c:pt idx="1374">
                  <c:v>720.3125</c:v>
                </c:pt>
                <c:pt idx="1375">
                  <c:v>720.83333333333337</c:v>
                </c:pt>
                <c:pt idx="1376">
                  <c:v>721.35416666666674</c:v>
                </c:pt>
                <c:pt idx="1377">
                  <c:v>721.875</c:v>
                </c:pt>
                <c:pt idx="1378">
                  <c:v>722.39583333333337</c:v>
                </c:pt>
                <c:pt idx="1379">
                  <c:v>722.91666666666674</c:v>
                </c:pt>
                <c:pt idx="1380">
                  <c:v>723.4375</c:v>
                </c:pt>
                <c:pt idx="1381">
                  <c:v>723.95833333333337</c:v>
                </c:pt>
                <c:pt idx="1382">
                  <c:v>724.47916666666674</c:v>
                </c:pt>
                <c:pt idx="1383">
                  <c:v>725</c:v>
                </c:pt>
                <c:pt idx="1384">
                  <c:v>725.52083333333337</c:v>
                </c:pt>
                <c:pt idx="1385">
                  <c:v>726.04166666666674</c:v>
                </c:pt>
                <c:pt idx="1386">
                  <c:v>726.5625</c:v>
                </c:pt>
                <c:pt idx="1387">
                  <c:v>727.08333333333337</c:v>
                </c:pt>
                <c:pt idx="1388">
                  <c:v>727.60416666666674</c:v>
                </c:pt>
                <c:pt idx="1389">
                  <c:v>728.125</c:v>
                </c:pt>
                <c:pt idx="1390">
                  <c:v>728.64583333333337</c:v>
                </c:pt>
                <c:pt idx="1391">
                  <c:v>729.16666666666674</c:v>
                </c:pt>
                <c:pt idx="1392">
                  <c:v>729.6875</c:v>
                </c:pt>
                <c:pt idx="1393">
                  <c:v>730.20833333333337</c:v>
                </c:pt>
                <c:pt idx="1394">
                  <c:v>730.72916666666674</c:v>
                </c:pt>
                <c:pt idx="1395">
                  <c:v>731.25</c:v>
                </c:pt>
                <c:pt idx="1396">
                  <c:v>731.77083333333337</c:v>
                </c:pt>
                <c:pt idx="1397">
                  <c:v>732.29166666666674</c:v>
                </c:pt>
                <c:pt idx="1398">
                  <c:v>732.8125</c:v>
                </c:pt>
                <c:pt idx="1399">
                  <c:v>733.33333333333337</c:v>
                </c:pt>
                <c:pt idx="1400">
                  <c:v>733.85416666666674</c:v>
                </c:pt>
                <c:pt idx="1401">
                  <c:v>734.375</c:v>
                </c:pt>
                <c:pt idx="1402">
                  <c:v>734.89583333333337</c:v>
                </c:pt>
                <c:pt idx="1403">
                  <c:v>735.41666666666674</c:v>
                </c:pt>
                <c:pt idx="1404">
                  <c:v>735.9375</c:v>
                </c:pt>
                <c:pt idx="1405">
                  <c:v>736.45833333333337</c:v>
                </c:pt>
                <c:pt idx="1406">
                  <c:v>736.97916666666674</c:v>
                </c:pt>
                <c:pt idx="1407">
                  <c:v>737.5</c:v>
                </c:pt>
                <c:pt idx="1408">
                  <c:v>738.02083333333337</c:v>
                </c:pt>
                <c:pt idx="1409">
                  <c:v>738.54166666666674</c:v>
                </c:pt>
                <c:pt idx="1410">
                  <c:v>739.0625</c:v>
                </c:pt>
                <c:pt idx="1411">
                  <c:v>739.58333333333337</c:v>
                </c:pt>
                <c:pt idx="1412">
                  <c:v>740.10416666666674</c:v>
                </c:pt>
                <c:pt idx="1413">
                  <c:v>740.625</c:v>
                </c:pt>
                <c:pt idx="1414">
                  <c:v>741.14583333333337</c:v>
                </c:pt>
                <c:pt idx="1415">
                  <c:v>741.66666666666674</c:v>
                </c:pt>
                <c:pt idx="1416">
                  <c:v>742.1875</c:v>
                </c:pt>
                <c:pt idx="1417">
                  <c:v>742.70833333333337</c:v>
                </c:pt>
                <c:pt idx="1418">
                  <c:v>743.22916666666674</c:v>
                </c:pt>
                <c:pt idx="1419">
                  <c:v>743.75</c:v>
                </c:pt>
                <c:pt idx="1420">
                  <c:v>744.27083333333337</c:v>
                </c:pt>
                <c:pt idx="1421">
                  <c:v>744.79166666666674</c:v>
                </c:pt>
                <c:pt idx="1422">
                  <c:v>745.3125</c:v>
                </c:pt>
                <c:pt idx="1423">
                  <c:v>745.83333333333337</c:v>
                </c:pt>
                <c:pt idx="1424">
                  <c:v>746.35416666666674</c:v>
                </c:pt>
                <c:pt idx="1425">
                  <c:v>746.875</c:v>
                </c:pt>
                <c:pt idx="1426">
                  <c:v>747.39583333333337</c:v>
                </c:pt>
                <c:pt idx="1427">
                  <c:v>747.91666666666674</c:v>
                </c:pt>
                <c:pt idx="1428">
                  <c:v>748.4375</c:v>
                </c:pt>
                <c:pt idx="1429">
                  <c:v>748.95833333333337</c:v>
                </c:pt>
                <c:pt idx="1430">
                  <c:v>749.47916666666674</c:v>
                </c:pt>
                <c:pt idx="1431">
                  <c:v>750</c:v>
                </c:pt>
                <c:pt idx="1432">
                  <c:v>750.52083333333337</c:v>
                </c:pt>
                <c:pt idx="1433">
                  <c:v>751.04166666666674</c:v>
                </c:pt>
                <c:pt idx="1434">
                  <c:v>751.5625</c:v>
                </c:pt>
                <c:pt idx="1435">
                  <c:v>752.08333333333337</c:v>
                </c:pt>
                <c:pt idx="1436">
                  <c:v>752.60416666666674</c:v>
                </c:pt>
                <c:pt idx="1437">
                  <c:v>753.125</c:v>
                </c:pt>
                <c:pt idx="1438">
                  <c:v>753.64583333333337</c:v>
                </c:pt>
                <c:pt idx="1439">
                  <c:v>754.16666666666674</c:v>
                </c:pt>
                <c:pt idx="1440">
                  <c:v>754.6875</c:v>
                </c:pt>
                <c:pt idx="1441">
                  <c:v>755.20833333333337</c:v>
                </c:pt>
                <c:pt idx="1442">
                  <c:v>755.72916666666674</c:v>
                </c:pt>
                <c:pt idx="1443">
                  <c:v>756.25</c:v>
                </c:pt>
                <c:pt idx="1444">
                  <c:v>756.77083333333337</c:v>
                </c:pt>
                <c:pt idx="1445">
                  <c:v>757.29166666666674</c:v>
                </c:pt>
                <c:pt idx="1446">
                  <c:v>757.8125</c:v>
                </c:pt>
                <c:pt idx="1447">
                  <c:v>758.33333333333337</c:v>
                </c:pt>
                <c:pt idx="1448">
                  <c:v>758.85416666666674</c:v>
                </c:pt>
                <c:pt idx="1449">
                  <c:v>759.375</c:v>
                </c:pt>
                <c:pt idx="1450">
                  <c:v>759.89583333333337</c:v>
                </c:pt>
                <c:pt idx="1451">
                  <c:v>760.41666666666674</c:v>
                </c:pt>
                <c:pt idx="1452">
                  <c:v>760.9375</c:v>
                </c:pt>
                <c:pt idx="1453">
                  <c:v>761.45833333333337</c:v>
                </c:pt>
                <c:pt idx="1454">
                  <c:v>761.97916666666674</c:v>
                </c:pt>
                <c:pt idx="1455">
                  <c:v>762.5</c:v>
                </c:pt>
                <c:pt idx="1456">
                  <c:v>763.02083333333337</c:v>
                </c:pt>
                <c:pt idx="1457">
                  <c:v>763.54166666666674</c:v>
                </c:pt>
                <c:pt idx="1458">
                  <c:v>764.0625</c:v>
                </c:pt>
                <c:pt idx="1459">
                  <c:v>764.58333333333337</c:v>
                </c:pt>
                <c:pt idx="1460">
                  <c:v>765.10416666666674</c:v>
                </c:pt>
                <c:pt idx="1461">
                  <c:v>765.625</c:v>
                </c:pt>
                <c:pt idx="1462">
                  <c:v>766.14583333333337</c:v>
                </c:pt>
                <c:pt idx="1463">
                  <c:v>766.66666666666674</c:v>
                </c:pt>
                <c:pt idx="1464">
                  <c:v>767.1875</c:v>
                </c:pt>
                <c:pt idx="1465">
                  <c:v>767.70833333333337</c:v>
                </c:pt>
                <c:pt idx="1466">
                  <c:v>768.22916666666674</c:v>
                </c:pt>
                <c:pt idx="1467">
                  <c:v>768.75</c:v>
                </c:pt>
                <c:pt idx="1468">
                  <c:v>769.27083333333337</c:v>
                </c:pt>
                <c:pt idx="1469">
                  <c:v>769.79166666666674</c:v>
                </c:pt>
                <c:pt idx="1470">
                  <c:v>770.3125</c:v>
                </c:pt>
                <c:pt idx="1471">
                  <c:v>770.83333333333337</c:v>
                </c:pt>
                <c:pt idx="1472">
                  <c:v>771.35416666666674</c:v>
                </c:pt>
                <c:pt idx="1473">
                  <c:v>771.875</c:v>
                </c:pt>
                <c:pt idx="1474">
                  <c:v>772.39583333333337</c:v>
                </c:pt>
                <c:pt idx="1475">
                  <c:v>772.91666666666674</c:v>
                </c:pt>
                <c:pt idx="1476">
                  <c:v>773.4375</c:v>
                </c:pt>
                <c:pt idx="1477">
                  <c:v>773.95833333333337</c:v>
                </c:pt>
                <c:pt idx="1478">
                  <c:v>774.47916666666674</c:v>
                </c:pt>
                <c:pt idx="1479">
                  <c:v>775</c:v>
                </c:pt>
                <c:pt idx="1480">
                  <c:v>775.52083333333337</c:v>
                </c:pt>
                <c:pt idx="1481">
                  <c:v>776.04166666666674</c:v>
                </c:pt>
                <c:pt idx="1482">
                  <c:v>776.5625</c:v>
                </c:pt>
                <c:pt idx="1483">
                  <c:v>777.08333333333337</c:v>
                </c:pt>
                <c:pt idx="1484">
                  <c:v>777.60416666666674</c:v>
                </c:pt>
                <c:pt idx="1485">
                  <c:v>778.125</c:v>
                </c:pt>
                <c:pt idx="1486">
                  <c:v>778.64583333333337</c:v>
                </c:pt>
                <c:pt idx="1487">
                  <c:v>779.16666666666674</c:v>
                </c:pt>
                <c:pt idx="1488">
                  <c:v>779.6875</c:v>
                </c:pt>
                <c:pt idx="1489">
                  <c:v>780.20833333333337</c:v>
                </c:pt>
                <c:pt idx="1490">
                  <c:v>780.72916666666674</c:v>
                </c:pt>
                <c:pt idx="1491">
                  <c:v>781.25</c:v>
                </c:pt>
                <c:pt idx="1492">
                  <c:v>781.77083333333337</c:v>
                </c:pt>
                <c:pt idx="1493">
                  <c:v>782.29166666666674</c:v>
                </c:pt>
                <c:pt idx="1494">
                  <c:v>782.8125</c:v>
                </c:pt>
                <c:pt idx="1495">
                  <c:v>783.33333333333337</c:v>
                </c:pt>
                <c:pt idx="1496">
                  <c:v>783.85416666666674</c:v>
                </c:pt>
                <c:pt idx="1497">
                  <c:v>784.375</c:v>
                </c:pt>
                <c:pt idx="1498">
                  <c:v>784.89583333333337</c:v>
                </c:pt>
                <c:pt idx="1499">
                  <c:v>785.41666666666674</c:v>
                </c:pt>
                <c:pt idx="1500">
                  <c:v>785.9375</c:v>
                </c:pt>
                <c:pt idx="1501">
                  <c:v>786.45833333333337</c:v>
                </c:pt>
                <c:pt idx="1502">
                  <c:v>786.97916666666674</c:v>
                </c:pt>
                <c:pt idx="1503">
                  <c:v>787.5</c:v>
                </c:pt>
                <c:pt idx="1504">
                  <c:v>788.02083333333337</c:v>
                </c:pt>
                <c:pt idx="1505">
                  <c:v>788.54166666666674</c:v>
                </c:pt>
                <c:pt idx="1506">
                  <c:v>789.0625</c:v>
                </c:pt>
                <c:pt idx="1507">
                  <c:v>789.58333333333337</c:v>
                </c:pt>
                <c:pt idx="1508">
                  <c:v>790.10416666666674</c:v>
                </c:pt>
                <c:pt idx="1509">
                  <c:v>790.625</c:v>
                </c:pt>
                <c:pt idx="1510">
                  <c:v>791.14583333333337</c:v>
                </c:pt>
                <c:pt idx="1511">
                  <c:v>791.66666666666674</c:v>
                </c:pt>
                <c:pt idx="1512">
                  <c:v>792.1875</c:v>
                </c:pt>
                <c:pt idx="1513">
                  <c:v>792.70833333333337</c:v>
                </c:pt>
                <c:pt idx="1514">
                  <c:v>793.22916666666674</c:v>
                </c:pt>
                <c:pt idx="1515">
                  <c:v>793.75</c:v>
                </c:pt>
                <c:pt idx="1516">
                  <c:v>794.27083333333337</c:v>
                </c:pt>
                <c:pt idx="1517">
                  <c:v>794.79166666666674</c:v>
                </c:pt>
                <c:pt idx="1518">
                  <c:v>795.3125</c:v>
                </c:pt>
                <c:pt idx="1519">
                  <c:v>795.83333333333337</c:v>
                </c:pt>
                <c:pt idx="1520">
                  <c:v>796.35416666666674</c:v>
                </c:pt>
                <c:pt idx="1521">
                  <c:v>796.875</c:v>
                </c:pt>
                <c:pt idx="1522">
                  <c:v>797.39583333333337</c:v>
                </c:pt>
                <c:pt idx="1523">
                  <c:v>797.91666666666674</c:v>
                </c:pt>
                <c:pt idx="1524">
                  <c:v>798.4375</c:v>
                </c:pt>
                <c:pt idx="1525">
                  <c:v>798.95833333333337</c:v>
                </c:pt>
                <c:pt idx="1526">
                  <c:v>799.47916666666674</c:v>
                </c:pt>
                <c:pt idx="1527">
                  <c:v>800</c:v>
                </c:pt>
                <c:pt idx="1528">
                  <c:v>800.52083333333337</c:v>
                </c:pt>
                <c:pt idx="1529">
                  <c:v>801.04166666666674</c:v>
                </c:pt>
                <c:pt idx="1530">
                  <c:v>801.56250000000011</c:v>
                </c:pt>
                <c:pt idx="1531">
                  <c:v>802.08333333333337</c:v>
                </c:pt>
                <c:pt idx="1532">
                  <c:v>802.60416666666674</c:v>
                </c:pt>
                <c:pt idx="1533">
                  <c:v>803.12500000000011</c:v>
                </c:pt>
                <c:pt idx="1534">
                  <c:v>803.64583333333337</c:v>
                </c:pt>
                <c:pt idx="1535">
                  <c:v>804.16666666666674</c:v>
                </c:pt>
                <c:pt idx="1536">
                  <c:v>804.68750000000011</c:v>
                </c:pt>
                <c:pt idx="1537">
                  <c:v>805.20833333333337</c:v>
                </c:pt>
                <c:pt idx="1538">
                  <c:v>805.72916666666674</c:v>
                </c:pt>
                <c:pt idx="1539">
                  <c:v>806.25000000000011</c:v>
                </c:pt>
                <c:pt idx="1540">
                  <c:v>806.77083333333337</c:v>
                </c:pt>
                <c:pt idx="1541">
                  <c:v>807.29166666666674</c:v>
                </c:pt>
                <c:pt idx="1542">
                  <c:v>807.81250000000011</c:v>
                </c:pt>
                <c:pt idx="1543">
                  <c:v>808.33333333333337</c:v>
                </c:pt>
                <c:pt idx="1544">
                  <c:v>808.85416666666674</c:v>
                </c:pt>
                <c:pt idx="1545">
                  <c:v>809.37500000000011</c:v>
                </c:pt>
                <c:pt idx="1546">
                  <c:v>809.89583333333337</c:v>
                </c:pt>
                <c:pt idx="1547">
                  <c:v>810.41666666666674</c:v>
                </c:pt>
                <c:pt idx="1548">
                  <c:v>810.93750000000011</c:v>
                </c:pt>
                <c:pt idx="1549">
                  <c:v>811.45833333333337</c:v>
                </c:pt>
                <c:pt idx="1550">
                  <c:v>811.97916666666674</c:v>
                </c:pt>
                <c:pt idx="1551">
                  <c:v>812.50000000000011</c:v>
                </c:pt>
                <c:pt idx="1552">
                  <c:v>813.02083333333337</c:v>
                </c:pt>
                <c:pt idx="1553">
                  <c:v>813.54166666666674</c:v>
                </c:pt>
                <c:pt idx="1554">
                  <c:v>814.06250000000011</c:v>
                </c:pt>
                <c:pt idx="1555">
                  <c:v>814.58333333333337</c:v>
                </c:pt>
                <c:pt idx="1556">
                  <c:v>815.10416666666674</c:v>
                </c:pt>
                <c:pt idx="1557">
                  <c:v>815.62500000000011</c:v>
                </c:pt>
                <c:pt idx="1558">
                  <c:v>816.14583333333337</c:v>
                </c:pt>
                <c:pt idx="1559">
                  <c:v>816.66666666666674</c:v>
                </c:pt>
                <c:pt idx="1560">
                  <c:v>817.18750000000011</c:v>
                </c:pt>
                <c:pt idx="1561">
                  <c:v>817.70833333333337</c:v>
                </c:pt>
                <c:pt idx="1562">
                  <c:v>818.22916666666674</c:v>
                </c:pt>
                <c:pt idx="1563">
                  <c:v>818.75000000000011</c:v>
                </c:pt>
                <c:pt idx="1564">
                  <c:v>819.27083333333337</c:v>
                </c:pt>
                <c:pt idx="1565">
                  <c:v>819.79166666666674</c:v>
                </c:pt>
                <c:pt idx="1566">
                  <c:v>820.31250000000011</c:v>
                </c:pt>
                <c:pt idx="1567">
                  <c:v>820.83333333333337</c:v>
                </c:pt>
                <c:pt idx="1568">
                  <c:v>821.35416666666674</c:v>
                </c:pt>
                <c:pt idx="1569">
                  <c:v>821.87500000000011</c:v>
                </c:pt>
                <c:pt idx="1570">
                  <c:v>822.39583333333337</c:v>
                </c:pt>
                <c:pt idx="1571">
                  <c:v>822.91666666666674</c:v>
                </c:pt>
                <c:pt idx="1572">
                  <c:v>823.43750000000011</c:v>
                </c:pt>
                <c:pt idx="1573">
                  <c:v>823.95833333333337</c:v>
                </c:pt>
                <c:pt idx="1574">
                  <c:v>824.47916666666674</c:v>
                </c:pt>
                <c:pt idx="1575">
                  <c:v>825.00000000000011</c:v>
                </c:pt>
                <c:pt idx="1576">
                  <c:v>825.52083333333337</c:v>
                </c:pt>
                <c:pt idx="1577">
                  <c:v>826.04166666666674</c:v>
                </c:pt>
                <c:pt idx="1578">
                  <c:v>826.56250000000011</c:v>
                </c:pt>
                <c:pt idx="1579">
                  <c:v>827.08333333333337</c:v>
                </c:pt>
                <c:pt idx="1580">
                  <c:v>827.60416666666674</c:v>
                </c:pt>
                <c:pt idx="1581">
                  <c:v>828.12500000000011</c:v>
                </c:pt>
                <c:pt idx="1582">
                  <c:v>828.64583333333337</c:v>
                </c:pt>
                <c:pt idx="1583">
                  <c:v>829.16666666666674</c:v>
                </c:pt>
                <c:pt idx="1584">
                  <c:v>829.68750000000011</c:v>
                </c:pt>
                <c:pt idx="1585">
                  <c:v>830.20833333333337</c:v>
                </c:pt>
                <c:pt idx="1586">
                  <c:v>830.72916666666674</c:v>
                </c:pt>
                <c:pt idx="1587">
                  <c:v>831.25000000000011</c:v>
                </c:pt>
                <c:pt idx="1588">
                  <c:v>831.77083333333337</c:v>
                </c:pt>
                <c:pt idx="1589">
                  <c:v>832.29166666666674</c:v>
                </c:pt>
                <c:pt idx="1590">
                  <c:v>832.81250000000011</c:v>
                </c:pt>
                <c:pt idx="1591">
                  <c:v>833.33333333333337</c:v>
                </c:pt>
                <c:pt idx="1592">
                  <c:v>833.85416666666674</c:v>
                </c:pt>
                <c:pt idx="1593">
                  <c:v>834.37500000000011</c:v>
                </c:pt>
                <c:pt idx="1594">
                  <c:v>834.89583333333337</c:v>
                </c:pt>
                <c:pt idx="1595">
                  <c:v>835.41666666666674</c:v>
                </c:pt>
                <c:pt idx="1596">
                  <c:v>835.93750000000011</c:v>
                </c:pt>
                <c:pt idx="1597">
                  <c:v>836.45833333333337</c:v>
                </c:pt>
                <c:pt idx="1598">
                  <c:v>836.97916666666674</c:v>
                </c:pt>
                <c:pt idx="1599">
                  <c:v>837.50000000000011</c:v>
                </c:pt>
                <c:pt idx="1600">
                  <c:v>838.02083333333337</c:v>
                </c:pt>
                <c:pt idx="1601">
                  <c:v>838.54166666666674</c:v>
                </c:pt>
                <c:pt idx="1602">
                  <c:v>839.06250000000011</c:v>
                </c:pt>
                <c:pt idx="1603">
                  <c:v>839.58333333333337</c:v>
                </c:pt>
                <c:pt idx="1604">
                  <c:v>840.10416666666674</c:v>
                </c:pt>
                <c:pt idx="1605">
                  <c:v>840.62500000000011</c:v>
                </c:pt>
                <c:pt idx="1606">
                  <c:v>841.14583333333337</c:v>
                </c:pt>
                <c:pt idx="1607">
                  <c:v>841.66666666666674</c:v>
                </c:pt>
                <c:pt idx="1608">
                  <c:v>842.18750000000011</c:v>
                </c:pt>
                <c:pt idx="1609">
                  <c:v>842.70833333333337</c:v>
                </c:pt>
                <c:pt idx="1610">
                  <c:v>843.22916666666674</c:v>
                </c:pt>
                <c:pt idx="1611">
                  <c:v>843.75000000000011</c:v>
                </c:pt>
                <c:pt idx="1612">
                  <c:v>844.27083333333337</c:v>
                </c:pt>
                <c:pt idx="1613">
                  <c:v>844.79166666666674</c:v>
                </c:pt>
                <c:pt idx="1614">
                  <c:v>845.31250000000011</c:v>
                </c:pt>
                <c:pt idx="1615">
                  <c:v>845.83333333333337</c:v>
                </c:pt>
                <c:pt idx="1616">
                  <c:v>846.35416666666674</c:v>
                </c:pt>
                <c:pt idx="1617">
                  <c:v>846.87500000000011</c:v>
                </c:pt>
                <c:pt idx="1618">
                  <c:v>847.39583333333337</c:v>
                </c:pt>
                <c:pt idx="1619">
                  <c:v>847.91666666666674</c:v>
                </c:pt>
                <c:pt idx="1620">
                  <c:v>848.43750000000011</c:v>
                </c:pt>
                <c:pt idx="1621">
                  <c:v>848.95833333333337</c:v>
                </c:pt>
                <c:pt idx="1622">
                  <c:v>849.47916666666674</c:v>
                </c:pt>
                <c:pt idx="1623">
                  <c:v>850.00000000000011</c:v>
                </c:pt>
                <c:pt idx="1624">
                  <c:v>850.52083333333337</c:v>
                </c:pt>
                <c:pt idx="1625">
                  <c:v>851.04166666666674</c:v>
                </c:pt>
                <c:pt idx="1626">
                  <c:v>851.56250000000011</c:v>
                </c:pt>
                <c:pt idx="1627">
                  <c:v>852.08333333333337</c:v>
                </c:pt>
                <c:pt idx="1628">
                  <c:v>852.60416666666674</c:v>
                </c:pt>
                <c:pt idx="1629">
                  <c:v>853.12500000000011</c:v>
                </c:pt>
                <c:pt idx="1630">
                  <c:v>853.64583333333337</c:v>
                </c:pt>
                <c:pt idx="1631">
                  <c:v>854.16666666666674</c:v>
                </c:pt>
                <c:pt idx="1632">
                  <c:v>854.68750000000011</c:v>
                </c:pt>
                <c:pt idx="1633">
                  <c:v>855.20833333333337</c:v>
                </c:pt>
                <c:pt idx="1634">
                  <c:v>855.72916666666674</c:v>
                </c:pt>
                <c:pt idx="1635">
                  <c:v>856.25000000000011</c:v>
                </c:pt>
                <c:pt idx="1636">
                  <c:v>856.77083333333337</c:v>
                </c:pt>
                <c:pt idx="1637">
                  <c:v>857.29166666666674</c:v>
                </c:pt>
                <c:pt idx="1638">
                  <c:v>857.81250000000011</c:v>
                </c:pt>
                <c:pt idx="1639">
                  <c:v>858.33333333333337</c:v>
                </c:pt>
                <c:pt idx="1640">
                  <c:v>858.85416666666674</c:v>
                </c:pt>
                <c:pt idx="1641">
                  <c:v>859.37500000000011</c:v>
                </c:pt>
                <c:pt idx="1642">
                  <c:v>859.89583333333337</c:v>
                </c:pt>
                <c:pt idx="1643">
                  <c:v>860.41666666666674</c:v>
                </c:pt>
                <c:pt idx="1644">
                  <c:v>860.93750000000011</c:v>
                </c:pt>
                <c:pt idx="1645">
                  <c:v>861.45833333333337</c:v>
                </c:pt>
                <c:pt idx="1646">
                  <c:v>861.97916666666674</c:v>
                </c:pt>
                <c:pt idx="1647">
                  <c:v>862.50000000000011</c:v>
                </c:pt>
                <c:pt idx="1648">
                  <c:v>863.02083333333337</c:v>
                </c:pt>
                <c:pt idx="1649">
                  <c:v>863.54166666666674</c:v>
                </c:pt>
                <c:pt idx="1650">
                  <c:v>864.06250000000011</c:v>
                </c:pt>
                <c:pt idx="1651">
                  <c:v>864.58333333333337</c:v>
                </c:pt>
                <c:pt idx="1652">
                  <c:v>865.10416666666674</c:v>
                </c:pt>
                <c:pt idx="1653">
                  <c:v>865.62500000000011</c:v>
                </c:pt>
                <c:pt idx="1654">
                  <c:v>866.14583333333337</c:v>
                </c:pt>
                <c:pt idx="1655">
                  <c:v>866.66666666666674</c:v>
                </c:pt>
                <c:pt idx="1656">
                  <c:v>867.18750000000011</c:v>
                </c:pt>
                <c:pt idx="1657">
                  <c:v>867.70833333333337</c:v>
                </c:pt>
                <c:pt idx="1658">
                  <c:v>868.22916666666674</c:v>
                </c:pt>
                <c:pt idx="1659">
                  <c:v>868.75000000000011</c:v>
                </c:pt>
                <c:pt idx="1660">
                  <c:v>869.27083333333337</c:v>
                </c:pt>
                <c:pt idx="1661">
                  <c:v>869.79166666666674</c:v>
                </c:pt>
                <c:pt idx="1662">
                  <c:v>870.31250000000011</c:v>
                </c:pt>
                <c:pt idx="1663">
                  <c:v>870.83333333333337</c:v>
                </c:pt>
                <c:pt idx="1664">
                  <c:v>871.35416666666674</c:v>
                </c:pt>
                <c:pt idx="1665">
                  <c:v>871.87500000000011</c:v>
                </c:pt>
                <c:pt idx="1666">
                  <c:v>872.39583333333337</c:v>
                </c:pt>
                <c:pt idx="1667">
                  <c:v>872.91666666666674</c:v>
                </c:pt>
                <c:pt idx="1668">
                  <c:v>873.43750000000011</c:v>
                </c:pt>
                <c:pt idx="1669">
                  <c:v>873.95833333333337</c:v>
                </c:pt>
                <c:pt idx="1670">
                  <c:v>874.47916666666674</c:v>
                </c:pt>
                <c:pt idx="1671">
                  <c:v>875.00000000000011</c:v>
                </c:pt>
                <c:pt idx="1672">
                  <c:v>875.52083333333337</c:v>
                </c:pt>
                <c:pt idx="1673">
                  <c:v>876.04166666666674</c:v>
                </c:pt>
                <c:pt idx="1674">
                  <c:v>876.56250000000011</c:v>
                </c:pt>
                <c:pt idx="1675">
                  <c:v>877.08333333333337</c:v>
                </c:pt>
                <c:pt idx="1676">
                  <c:v>877.60416666666674</c:v>
                </c:pt>
                <c:pt idx="1677">
                  <c:v>878.12500000000011</c:v>
                </c:pt>
                <c:pt idx="1678">
                  <c:v>878.64583333333337</c:v>
                </c:pt>
                <c:pt idx="1679">
                  <c:v>879.16666666666674</c:v>
                </c:pt>
                <c:pt idx="1680">
                  <c:v>879.68750000000011</c:v>
                </c:pt>
                <c:pt idx="1681">
                  <c:v>880.20833333333337</c:v>
                </c:pt>
                <c:pt idx="1682">
                  <c:v>880.72916666666674</c:v>
                </c:pt>
                <c:pt idx="1683">
                  <c:v>881.25000000000011</c:v>
                </c:pt>
                <c:pt idx="1684">
                  <c:v>881.77083333333337</c:v>
                </c:pt>
                <c:pt idx="1685">
                  <c:v>882.29166666666674</c:v>
                </c:pt>
                <c:pt idx="1686">
                  <c:v>882.81250000000011</c:v>
                </c:pt>
                <c:pt idx="1687">
                  <c:v>883.33333333333337</c:v>
                </c:pt>
                <c:pt idx="1688">
                  <c:v>883.85416666666674</c:v>
                </c:pt>
                <c:pt idx="1689">
                  <c:v>884.37500000000011</c:v>
                </c:pt>
                <c:pt idx="1690">
                  <c:v>884.89583333333337</c:v>
                </c:pt>
                <c:pt idx="1691">
                  <c:v>885.41666666666674</c:v>
                </c:pt>
                <c:pt idx="1692">
                  <c:v>885.93750000000011</c:v>
                </c:pt>
                <c:pt idx="1693">
                  <c:v>886.45833333333337</c:v>
                </c:pt>
                <c:pt idx="1694">
                  <c:v>886.97916666666674</c:v>
                </c:pt>
                <c:pt idx="1695">
                  <c:v>887.50000000000011</c:v>
                </c:pt>
                <c:pt idx="1696">
                  <c:v>888.02083333333337</c:v>
                </c:pt>
                <c:pt idx="1697">
                  <c:v>888.54166666666674</c:v>
                </c:pt>
                <c:pt idx="1698">
                  <c:v>889.06250000000011</c:v>
                </c:pt>
                <c:pt idx="1699">
                  <c:v>889.58333333333337</c:v>
                </c:pt>
                <c:pt idx="1700">
                  <c:v>890.10416666666674</c:v>
                </c:pt>
                <c:pt idx="1701">
                  <c:v>890.62500000000011</c:v>
                </c:pt>
                <c:pt idx="1702">
                  <c:v>891.14583333333337</c:v>
                </c:pt>
                <c:pt idx="1703">
                  <c:v>891.66666666666674</c:v>
                </c:pt>
                <c:pt idx="1704">
                  <c:v>892.18750000000011</c:v>
                </c:pt>
                <c:pt idx="1705">
                  <c:v>892.70833333333337</c:v>
                </c:pt>
                <c:pt idx="1706">
                  <c:v>893.22916666666674</c:v>
                </c:pt>
                <c:pt idx="1707">
                  <c:v>893.75000000000011</c:v>
                </c:pt>
                <c:pt idx="1708">
                  <c:v>894.27083333333337</c:v>
                </c:pt>
                <c:pt idx="1709">
                  <c:v>894.79166666666674</c:v>
                </c:pt>
                <c:pt idx="1710">
                  <c:v>895.31250000000011</c:v>
                </c:pt>
                <c:pt idx="1711">
                  <c:v>895.83333333333337</c:v>
                </c:pt>
                <c:pt idx="1712">
                  <c:v>896.35416666666674</c:v>
                </c:pt>
                <c:pt idx="1713">
                  <c:v>896.87500000000011</c:v>
                </c:pt>
                <c:pt idx="1714">
                  <c:v>897.39583333333337</c:v>
                </c:pt>
                <c:pt idx="1715">
                  <c:v>897.91666666666674</c:v>
                </c:pt>
                <c:pt idx="1716">
                  <c:v>898.43750000000011</c:v>
                </c:pt>
                <c:pt idx="1717">
                  <c:v>898.95833333333337</c:v>
                </c:pt>
                <c:pt idx="1718">
                  <c:v>899.47916666666674</c:v>
                </c:pt>
                <c:pt idx="1719">
                  <c:v>900.00000000000011</c:v>
                </c:pt>
                <c:pt idx="1720">
                  <c:v>900.52083333333337</c:v>
                </c:pt>
                <c:pt idx="1721">
                  <c:v>901.04166666666674</c:v>
                </c:pt>
                <c:pt idx="1722">
                  <c:v>901.56250000000011</c:v>
                </c:pt>
                <c:pt idx="1723">
                  <c:v>902.08333333333337</c:v>
                </c:pt>
                <c:pt idx="1724">
                  <c:v>902.60416666666674</c:v>
                </c:pt>
                <c:pt idx="1725">
                  <c:v>903.12500000000011</c:v>
                </c:pt>
                <c:pt idx="1726">
                  <c:v>903.64583333333337</c:v>
                </c:pt>
                <c:pt idx="1727">
                  <c:v>904.16666666666674</c:v>
                </c:pt>
                <c:pt idx="1728">
                  <c:v>904.68750000000011</c:v>
                </c:pt>
                <c:pt idx="1729">
                  <c:v>905.20833333333337</c:v>
                </c:pt>
                <c:pt idx="1730">
                  <c:v>905.72916666666674</c:v>
                </c:pt>
                <c:pt idx="1731">
                  <c:v>906.25000000000011</c:v>
                </c:pt>
                <c:pt idx="1732">
                  <c:v>906.77083333333337</c:v>
                </c:pt>
                <c:pt idx="1733">
                  <c:v>907.29166666666674</c:v>
                </c:pt>
                <c:pt idx="1734">
                  <c:v>907.81250000000011</c:v>
                </c:pt>
                <c:pt idx="1735">
                  <c:v>908.33333333333337</c:v>
                </c:pt>
                <c:pt idx="1736">
                  <c:v>908.85416666666674</c:v>
                </c:pt>
                <c:pt idx="1737">
                  <c:v>909.37500000000011</c:v>
                </c:pt>
                <c:pt idx="1738">
                  <c:v>909.89583333333337</c:v>
                </c:pt>
                <c:pt idx="1739">
                  <c:v>910.41666666666674</c:v>
                </c:pt>
                <c:pt idx="1740">
                  <c:v>910.93750000000011</c:v>
                </c:pt>
                <c:pt idx="1741">
                  <c:v>911.45833333333337</c:v>
                </c:pt>
                <c:pt idx="1742">
                  <c:v>911.97916666666674</c:v>
                </c:pt>
                <c:pt idx="1743">
                  <c:v>912.50000000000011</c:v>
                </c:pt>
                <c:pt idx="1744">
                  <c:v>913.02083333333337</c:v>
                </c:pt>
                <c:pt idx="1745">
                  <c:v>913.54166666666674</c:v>
                </c:pt>
                <c:pt idx="1746">
                  <c:v>914.06250000000011</c:v>
                </c:pt>
                <c:pt idx="1747">
                  <c:v>914.58333333333337</c:v>
                </c:pt>
                <c:pt idx="1748">
                  <c:v>915.10416666666674</c:v>
                </c:pt>
                <c:pt idx="1749">
                  <c:v>915.62500000000011</c:v>
                </c:pt>
                <c:pt idx="1750">
                  <c:v>916.14583333333337</c:v>
                </c:pt>
                <c:pt idx="1751">
                  <c:v>916.66666666666674</c:v>
                </c:pt>
                <c:pt idx="1752">
                  <c:v>917.18750000000011</c:v>
                </c:pt>
                <c:pt idx="1753">
                  <c:v>917.70833333333337</c:v>
                </c:pt>
                <c:pt idx="1754">
                  <c:v>918.22916666666674</c:v>
                </c:pt>
                <c:pt idx="1755">
                  <c:v>918.75000000000011</c:v>
                </c:pt>
                <c:pt idx="1756">
                  <c:v>919.27083333333337</c:v>
                </c:pt>
                <c:pt idx="1757">
                  <c:v>919.79166666666674</c:v>
                </c:pt>
                <c:pt idx="1758">
                  <c:v>920.31250000000011</c:v>
                </c:pt>
                <c:pt idx="1759">
                  <c:v>920.83333333333337</c:v>
                </c:pt>
                <c:pt idx="1760">
                  <c:v>921.35416666666674</c:v>
                </c:pt>
                <c:pt idx="1761">
                  <c:v>921.87500000000011</c:v>
                </c:pt>
                <c:pt idx="1762">
                  <c:v>922.39583333333337</c:v>
                </c:pt>
                <c:pt idx="1763">
                  <c:v>922.91666666666674</c:v>
                </c:pt>
                <c:pt idx="1764">
                  <c:v>923.43750000000011</c:v>
                </c:pt>
                <c:pt idx="1765">
                  <c:v>923.95833333333337</c:v>
                </c:pt>
                <c:pt idx="1766">
                  <c:v>924.47916666666674</c:v>
                </c:pt>
                <c:pt idx="1767">
                  <c:v>925.00000000000011</c:v>
                </c:pt>
                <c:pt idx="1768">
                  <c:v>925.52083333333337</c:v>
                </c:pt>
                <c:pt idx="1769">
                  <c:v>926.04166666666674</c:v>
                </c:pt>
                <c:pt idx="1770">
                  <c:v>926.56250000000011</c:v>
                </c:pt>
                <c:pt idx="1771">
                  <c:v>927.08333333333337</c:v>
                </c:pt>
                <c:pt idx="1772">
                  <c:v>927.60416666666674</c:v>
                </c:pt>
                <c:pt idx="1773">
                  <c:v>928.12500000000011</c:v>
                </c:pt>
                <c:pt idx="1774">
                  <c:v>928.64583333333337</c:v>
                </c:pt>
                <c:pt idx="1775">
                  <c:v>929.16666666666674</c:v>
                </c:pt>
                <c:pt idx="1776">
                  <c:v>929.68750000000011</c:v>
                </c:pt>
                <c:pt idx="1777">
                  <c:v>930.20833333333337</c:v>
                </c:pt>
                <c:pt idx="1778">
                  <c:v>930.72916666666674</c:v>
                </c:pt>
                <c:pt idx="1779">
                  <c:v>931.25000000000011</c:v>
                </c:pt>
                <c:pt idx="1780">
                  <c:v>931.77083333333337</c:v>
                </c:pt>
                <c:pt idx="1781">
                  <c:v>932.29166666666674</c:v>
                </c:pt>
                <c:pt idx="1782">
                  <c:v>932.81250000000011</c:v>
                </c:pt>
                <c:pt idx="1783">
                  <c:v>933.33333333333337</c:v>
                </c:pt>
                <c:pt idx="1784">
                  <c:v>933.85416666666674</c:v>
                </c:pt>
                <c:pt idx="1785">
                  <c:v>934.37500000000011</c:v>
                </c:pt>
                <c:pt idx="1786">
                  <c:v>934.89583333333337</c:v>
                </c:pt>
                <c:pt idx="1787">
                  <c:v>935.41666666666674</c:v>
                </c:pt>
                <c:pt idx="1788">
                  <c:v>935.93750000000011</c:v>
                </c:pt>
                <c:pt idx="1789">
                  <c:v>936.45833333333337</c:v>
                </c:pt>
                <c:pt idx="1790">
                  <c:v>936.97916666666674</c:v>
                </c:pt>
                <c:pt idx="1791">
                  <c:v>937.50000000000011</c:v>
                </c:pt>
                <c:pt idx="1792">
                  <c:v>938.02083333333337</c:v>
                </c:pt>
                <c:pt idx="1793">
                  <c:v>938.54166666666674</c:v>
                </c:pt>
                <c:pt idx="1794">
                  <c:v>939.06250000000011</c:v>
                </c:pt>
                <c:pt idx="1795">
                  <c:v>939.58333333333337</c:v>
                </c:pt>
                <c:pt idx="1796">
                  <c:v>940.10416666666674</c:v>
                </c:pt>
                <c:pt idx="1797">
                  <c:v>940.62500000000011</c:v>
                </c:pt>
                <c:pt idx="1798">
                  <c:v>941.14583333333337</c:v>
                </c:pt>
                <c:pt idx="1799">
                  <c:v>941.66666666666674</c:v>
                </c:pt>
                <c:pt idx="1800">
                  <c:v>942.18750000000011</c:v>
                </c:pt>
                <c:pt idx="1801">
                  <c:v>942.70833333333337</c:v>
                </c:pt>
                <c:pt idx="1802">
                  <c:v>943.22916666666674</c:v>
                </c:pt>
                <c:pt idx="1803">
                  <c:v>943.75000000000011</c:v>
                </c:pt>
                <c:pt idx="1804">
                  <c:v>944.27083333333337</c:v>
                </c:pt>
                <c:pt idx="1805">
                  <c:v>944.79166666666674</c:v>
                </c:pt>
                <c:pt idx="1806">
                  <c:v>945.31250000000011</c:v>
                </c:pt>
                <c:pt idx="1807">
                  <c:v>945.83333333333337</c:v>
                </c:pt>
                <c:pt idx="1808">
                  <c:v>946.35416666666674</c:v>
                </c:pt>
                <c:pt idx="1809">
                  <c:v>946.87500000000011</c:v>
                </c:pt>
                <c:pt idx="1810">
                  <c:v>947.39583333333337</c:v>
                </c:pt>
                <c:pt idx="1811">
                  <c:v>947.91666666666674</c:v>
                </c:pt>
                <c:pt idx="1812">
                  <c:v>948.43750000000011</c:v>
                </c:pt>
                <c:pt idx="1813">
                  <c:v>948.95833333333337</c:v>
                </c:pt>
                <c:pt idx="1814">
                  <c:v>949.47916666666674</c:v>
                </c:pt>
                <c:pt idx="1815">
                  <c:v>950.00000000000011</c:v>
                </c:pt>
                <c:pt idx="1816">
                  <c:v>950.52083333333337</c:v>
                </c:pt>
                <c:pt idx="1817">
                  <c:v>951.04166666666674</c:v>
                </c:pt>
                <c:pt idx="1818">
                  <c:v>951.56250000000011</c:v>
                </c:pt>
                <c:pt idx="1819">
                  <c:v>952.08333333333337</c:v>
                </c:pt>
                <c:pt idx="1820">
                  <c:v>952.60416666666674</c:v>
                </c:pt>
                <c:pt idx="1821">
                  <c:v>953.12500000000011</c:v>
                </c:pt>
                <c:pt idx="1822">
                  <c:v>953.64583333333337</c:v>
                </c:pt>
                <c:pt idx="1823">
                  <c:v>954.16666666666674</c:v>
                </c:pt>
                <c:pt idx="1824">
                  <c:v>954.68750000000011</c:v>
                </c:pt>
                <c:pt idx="1825">
                  <c:v>955.20833333333337</c:v>
                </c:pt>
                <c:pt idx="1826">
                  <c:v>955.72916666666674</c:v>
                </c:pt>
                <c:pt idx="1827">
                  <c:v>956.25000000000011</c:v>
                </c:pt>
                <c:pt idx="1828">
                  <c:v>956.77083333333337</c:v>
                </c:pt>
                <c:pt idx="1829">
                  <c:v>957.29166666666674</c:v>
                </c:pt>
                <c:pt idx="1830">
                  <c:v>957.81250000000011</c:v>
                </c:pt>
                <c:pt idx="1831">
                  <c:v>958.33333333333337</c:v>
                </c:pt>
                <c:pt idx="1832">
                  <c:v>958.85416666666674</c:v>
                </c:pt>
                <c:pt idx="1833">
                  <c:v>959.37500000000011</c:v>
                </c:pt>
                <c:pt idx="1834">
                  <c:v>959.89583333333337</c:v>
                </c:pt>
                <c:pt idx="1835">
                  <c:v>960.41666666666674</c:v>
                </c:pt>
                <c:pt idx="1836">
                  <c:v>960.93750000000011</c:v>
                </c:pt>
                <c:pt idx="1837">
                  <c:v>961.45833333333337</c:v>
                </c:pt>
                <c:pt idx="1838">
                  <c:v>961.97916666666674</c:v>
                </c:pt>
                <c:pt idx="1839">
                  <c:v>962.50000000000011</c:v>
                </c:pt>
                <c:pt idx="1840">
                  <c:v>963.02083333333337</c:v>
                </c:pt>
                <c:pt idx="1841">
                  <c:v>963.54166666666674</c:v>
                </c:pt>
                <c:pt idx="1842">
                  <c:v>964.06250000000011</c:v>
                </c:pt>
                <c:pt idx="1843">
                  <c:v>964.58333333333337</c:v>
                </c:pt>
                <c:pt idx="1844">
                  <c:v>965.10416666666674</c:v>
                </c:pt>
                <c:pt idx="1845">
                  <c:v>965.62500000000011</c:v>
                </c:pt>
                <c:pt idx="1846">
                  <c:v>966.14583333333337</c:v>
                </c:pt>
                <c:pt idx="1847">
                  <c:v>966.66666666666674</c:v>
                </c:pt>
                <c:pt idx="1848">
                  <c:v>967.18750000000011</c:v>
                </c:pt>
                <c:pt idx="1849">
                  <c:v>967.70833333333337</c:v>
                </c:pt>
                <c:pt idx="1850">
                  <c:v>968.22916666666674</c:v>
                </c:pt>
                <c:pt idx="1851">
                  <c:v>968.75000000000011</c:v>
                </c:pt>
                <c:pt idx="1852">
                  <c:v>969.27083333333337</c:v>
                </c:pt>
                <c:pt idx="1853">
                  <c:v>969.79166666666674</c:v>
                </c:pt>
                <c:pt idx="1854">
                  <c:v>970.31250000000011</c:v>
                </c:pt>
                <c:pt idx="1855">
                  <c:v>970.83333333333337</c:v>
                </c:pt>
                <c:pt idx="1856">
                  <c:v>971.35416666666674</c:v>
                </c:pt>
                <c:pt idx="1857">
                  <c:v>971.87500000000011</c:v>
                </c:pt>
                <c:pt idx="1858">
                  <c:v>972.39583333333337</c:v>
                </c:pt>
                <c:pt idx="1859">
                  <c:v>972.91666666666674</c:v>
                </c:pt>
                <c:pt idx="1860">
                  <c:v>973.43750000000011</c:v>
                </c:pt>
                <c:pt idx="1861">
                  <c:v>973.95833333333337</c:v>
                </c:pt>
                <c:pt idx="1862">
                  <c:v>974.47916666666674</c:v>
                </c:pt>
                <c:pt idx="1863">
                  <c:v>975.00000000000011</c:v>
                </c:pt>
                <c:pt idx="1864">
                  <c:v>975.52083333333337</c:v>
                </c:pt>
                <c:pt idx="1865">
                  <c:v>976.04166666666674</c:v>
                </c:pt>
                <c:pt idx="1866">
                  <c:v>976.56250000000011</c:v>
                </c:pt>
                <c:pt idx="1867">
                  <c:v>977.08333333333337</c:v>
                </c:pt>
                <c:pt idx="1868">
                  <c:v>977.60416666666674</c:v>
                </c:pt>
                <c:pt idx="1869">
                  <c:v>978.12500000000011</c:v>
                </c:pt>
                <c:pt idx="1870">
                  <c:v>978.64583333333337</c:v>
                </c:pt>
                <c:pt idx="1871">
                  <c:v>979.16666666666674</c:v>
                </c:pt>
                <c:pt idx="1872">
                  <c:v>979.68750000000011</c:v>
                </c:pt>
                <c:pt idx="1873">
                  <c:v>980.20833333333337</c:v>
                </c:pt>
                <c:pt idx="1874">
                  <c:v>980.72916666666674</c:v>
                </c:pt>
                <c:pt idx="1875">
                  <c:v>981.25000000000011</c:v>
                </c:pt>
                <c:pt idx="1876">
                  <c:v>981.77083333333337</c:v>
                </c:pt>
                <c:pt idx="1877">
                  <c:v>982.29166666666674</c:v>
                </c:pt>
                <c:pt idx="1878">
                  <c:v>982.81250000000011</c:v>
                </c:pt>
                <c:pt idx="1879">
                  <c:v>983.33333333333337</c:v>
                </c:pt>
                <c:pt idx="1880">
                  <c:v>983.85416666666674</c:v>
                </c:pt>
                <c:pt idx="1881">
                  <c:v>984.37500000000011</c:v>
                </c:pt>
                <c:pt idx="1882">
                  <c:v>984.89583333333337</c:v>
                </c:pt>
                <c:pt idx="1883">
                  <c:v>985.41666666666674</c:v>
                </c:pt>
                <c:pt idx="1884">
                  <c:v>985.93750000000011</c:v>
                </c:pt>
                <c:pt idx="1885">
                  <c:v>986.45833333333337</c:v>
                </c:pt>
                <c:pt idx="1886">
                  <c:v>986.97916666666674</c:v>
                </c:pt>
                <c:pt idx="1887">
                  <c:v>987.50000000000011</c:v>
                </c:pt>
                <c:pt idx="1888">
                  <c:v>988.02083333333337</c:v>
                </c:pt>
                <c:pt idx="1889">
                  <c:v>988.54166666666674</c:v>
                </c:pt>
                <c:pt idx="1890">
                  <c:v>989.06250000000011</c:v>
                </c:pt>
                <c:pt idx="1891">
                  <c:v>989.58333333333337</c:v>
                </c:pt>
                <c:pt idx="1892">
                  <c:v>990.10416666666674</c:v>
                </c:pt>
                <c:pt idx="1893">
                  <c:v>990.62500000000011</c:v>
                </c:pt>
                <c:pt idx="1894">
                  <c:v>991.14583333333337</c:v>
                </c:pt>
                <c:pt idx="1895">
                  <c:v>991.66666666666674</c:v>
                </c:pt>
                <c:pt idx="1896">
                  <c:v>992.18750000000011</c:v>
                </c:pt>
                <c:pt idx="1897">
                  <c:v>992.70833333333337</c:v>
                </c:pt>
                <c:pt idx="1898">
                  <c:v>993.22916666666674</c:v>
                </c:pt>
                <c:pt idx="1899">
                  <c:v>993.75000000000011</c:v>
                </c:pt>
                <c:pt idx="1900">
                  <c:v>994.27083333333337</c:v>
                </c:pt>
                <c:pt idx="1901">
                  <c:v>994.79166666666674</c:v>
                </c:pt>
                <c:pt idx="1902">
                  <c:v>995.31250000000011</c:v>
                </c:pt>
                <c:pt idx="1903">
                  <c:v>995.83333333333337</c:v>
                </c:pt>
                <c:pt idx="1904">
                  <c:v>996.35416666666674</c:v>
                </c:pt>
                <c:pt idx="1905">
                  <c:v>996.87500000000011</c:v>
                </c:pt>
                <c:pt idx="1906">
                  <c:v>997.39583333333337</c:v>
                </c:pt>
                <c:pt idx="1907">
                  <c:v>997.91666666666674</c:v>
                </c:pt>
                <c:pt idx="1908">
                  <c:v>998.43750000000011</c:v>
                </c:pt>
                <c:pt idx="1909">
                  <c:v>998.95833333333337</c:v>
                </c:pt>
                <c:pt idx="1910">
                  <c:v>999.47916666666674</c:v>
                </c:pt>
                <c:pt idx="1911">
                  <c:v>1000.0000000000001</c:v>
                </c:pt>
                <c:pt idx="1912">
                  <c:v>1000.5208333333334</c:v>
                </c:pt>
                <c:pt idx="1913">
                  <c:v>1001.0416666666667</c:v>
                </c:pt>
                <c:pt idx="1914">
                  <c:v>1001.5625000000001</c:v>
                </c:pt>
                <c:pt idx="1915">
                  <c:v>1002.0833333333334</c:v>
                </c:pt>
                <c:pt idx="1916">
                  <c:v>1002.6041666666667</c:v>
                </c:pt>
                <c:pt idx="1917">
                  <c:v>1003.1250000000001</c:v>
                </c:pt>
                <c:pt idx="1918">
                  <c:v>1003.6458333333334</c:v>
                </c:pt>
                <c:pt idx="1919">
                  <c:v>1004.1666666666667</c:v>
                </c:pt>
                <c:pt idx="1920">
                  <c:v>1004.6875000000001</c:v>
                </c:pt>
                <c:pt idx="1921">
                  <c:v>1005.2083333333334</c:v>
                </c:pt>
                <c:pt idx="1922">
                  <c:v>1005.7291666666667</c:v>
                </c:pt>
                <c:pt idx="1923">
                  <c:v>1006.2500000000001</c:v>
                </c:pt>
                <c:pt idx="1924">
                  <c:v>1006.7708333333334</c:v>
                </c:pt>
                <c:pt idx="1925">
                  <c:v>1007.2916666666667</c:v>
                </c:pt>
                <c:pt idx="1926">
                  <c:v>1007.8125000000001</c:v>
                </c:pt>
                <c:pt idx="1927">
                  <c:v>1008.3333333333334</c:v>
                </c:pt>
                <c:pt idx="1928">
                  <c:v>1008.8541666666667</c:v>
                </c:pt>
                <c:pt idx="1929">
                  <c:v>1009.3750000000001</c:v>
                </c:pt>
                <c:pt idx="1930">
                  <c:v>1009.8958333333334</c:v>
                </c:pt>
                <c:pt idx="1931">
                  <c:v>1010.4166666666667</c:v>
                </c:pt>
                <c:pt idx="1932">
                  <c:v>1010.9375000000001</c:v>
                </c:pt>
                <c:pt idx="1933">
                  <c:v>1011.4583333333334</c:v>
                </c:pt>
                <c:pt idx="1934">
                  <c:v>1011.9791666666667</c:v>
                </c:pt>
                <c:pt idx="1935">
                  <c:v>1012.5000000000001</c:v>
                </c:pt>
                <c:pt idx="1936">
                  <c:v>1013.0208333333334</c:v>
                </c:pt>
                <c:pt idx="1937">
                  <c:v>1013.5416666666667</c:v>
                </c:pt>
                <c:pt idx="1938">
                  <c:v>1014.0625000000001</c:v>
                </c:pt>
                <c:pt idx="1939">
                  <c:v>1014.5833333333334</c:v>
                </c:pt>
                <c:pt idx="1940">
                  <c:v>1015.1041666666667</c:v>
                </c:pt>
                <c:pt idx="1941">
                  <c:v>1015.6250000000001</c:v>
                </c:pt>
                <c:pt idx="1942">
                  <c:v>1016.1458333333334</c:v>
                </c:pt>
                <c:pt idx="1943">
                  <c:v>1016.6666666666667</c:v>
                </c:pt>
                <c:pt idx="1944">
                  <c:v>1017.1875000000001</c:v>
                </c:pt>
                <c:pt idx="1945">
                  <c:v>1017.7083333333334</c:v>
                </c:pt>
                <c:pt idx="1946">
                  <c:v>1018.2291666666667</c:v>
                </c:pt>
                <c:pt idx="1947">
                  <c:v>1018.7500000000001</c:v>
                </c:pt>
                <c:pt idx="1948">
                  <c:v>1019.2708333333334</c:v>
                </c:pt>
                <c:pt idx="1949">
                  <c:v>1019.7916666666667</c:v>
                </c:pt>
                <c:pt idx="1950">
                  <c:v>1020.3125000000001</c:v>
                </c:pt>
                <c:pt idx="1951">
                  <c:v>1020.8333333333334</c:v>
                </c:pt>
                <c:pt idx="1952">
                  <c:v>1021.3541666666667</c:v>
                </c:pt>
                <c:pt idx="1953">
                  <c:v>1021.8750000000001</c:v>
                </c:pt>
                <c:pt idx="1954">
                  <c:v>1022.3958333333334</c:v>
                </c:pt>
                <c:pt idx="1955">
                  <c:v>1022.9166666666667</c:v>
                </c:pt>
                <c:pt idx="1956">
                  <c:v>1023.4375000000001</c:v>
                </c:pt>
                <c:pt idx="1957">
                  <c:v>1023.9583333333334</c:v>
                </c:pt>
                <c:pt idx="1958">
                  <c:v>1024.4791666666667</c:v>
                </c:pt>
                <c:pt idx="1959">
                  <c:v>1025</c:v>
                </c:pt>
                <c:pt idx="1960">
                  <c:v>1025.5208333333335</c:v>
                </c:pt>
                <c:pt idx="1961">
                  <c:v>1026.0416666666667</c:v>
                </c:pt>
                <c:pt idx="1962">
                  <c:v>1026.5625</c:v>
                </c:pt>
                <c:pt idx="1963">
                  <c:v>1027.0833333333335</c:v>
                </c:pt>
                <c:pt idx="1964">
                  <c:v>1027.6041666666667</c:v>
                </c:pt>
                <c:pt idx="1965">
                  <c:v>1028.125</c:v>
                </c:pt>
                <c:pt idx="1966">
                  <c:v>1028.6458333333335</c:v>
                </c:pt>
                <c:pt idx="1967">
                  <c:v>1029.1666666666667</c:v>
                </c:pt>
                <c:pt idx="1968">
                  <c:v>1029.6875</c:v>
                </c:pt>
                <c:pt idx="1969">
                  <c:v>1030.2083333333335</c:v>
                </c:pt>
                <c:pt idx="1970">
                  <c:v>1030.7291666666667</c:v>
                </c:pt>
                <c:pt idx="1971">
                  <c:v>1031.25</c:v>
                </c:pt>
                <c:pt idx="1972">
                  <c:v>1031.7708333333335</c:v>
                </c:pt>
                <c:pt idx="1973">
                  <c:v>1032.2916666666667</c:v>
                </c:pt>
                <c:pt idx="1974">
                  <c:v>1032.8125</c:v>
                </c:pt>
                <c:pt idx="1975">
                  <c:v>1033.3333333333335</c:v>
                </c:pt>
                <c:pt idx="1976">
                  <c:v>1033.8541666666667</c:v>
                </c:pt>
                <c:pt idx="1977">
                  <c:v>1034.375</c:v>
                </c:pt>
                <c:pt idx="1978">
                  <c:v>1034.8958333333335</c:v>
                </c:pt>
                <c:pt idx="1979">
                  <c:v>1035.4166666666667</c:v>
                </c:pt>
                <c:pt idx="1980">
                  <c:v>1035.9375</c:v>
                </c:pt>
                <c:pt idx="1981">
                  <c:v>1036.4583333333335</c:v>
                </c:pt>
                <c:pt idx="1982">
                  <c:v>1036.9791666666667</c:v>
                </c:pt>
                <c:pt idx="1983">
                  <c:v>1037.5</c:v>
                </c:pt>
                <c:pt idx="1984">
                  <c:v>1038.0208333333335</c:v>
                </c:pt>
                <c:pt idx="1985">
                  <c:v>1038.5416666666667</c:v>
                </c:pt>
                <c:pt idx="1986">
                  <c:v>1039.0625</c:v>
                </c:pt>
                <c:pt idx="1987">
                  <c:v>1039.5833333333335</c:v>
                </c:pt>
                <c:pt idx="1988">
                  <c:v>1040.1041666666667</c:v>
                </c:pt>
                <c:pt idx="1989">
                  <c:v>1040.625</c:v>
                </c:pt>
                <c:pt idx="1990">
                  <c:v>1041.1458333333335</c:v>
                </c:pt>
                <c:pt idx="1991">
                  <c:v>1041.6666666666667</c:v>
                </c:pt>
                <c:pt idx="1992">
                  <c:v>1042.1875</c:v>
                </c:pt>
                <c:pt idx="1993">
                  <c:v>1042.7083333333335</c:v>
                </c:pt>
                <c:pt idx="1994">
                  <c:v>1043.2291666666667</c:v>
                </c:pt>
                <c:pt idx="1995">
                  <c:v>1043.75</c:v>
                </c:pt>
                <c:pt idx="1996">
                  <c:v>1044.2708333333335</c:v>
                </c:pt>
                <c:pt idx="1997">
                  <c:v>1044.7916666666667</c:v>
                </c:pt>
                <c:pt idx="1998">
                  <c:v>1045.3125</c:v>
                </c:pt>
                <c:pt idx="1999">
                  <c:v>1045.8333333333335</c:v>
                </c:pt>
                <c:pt idx="2000">
                  <c:v>1046.3541666666667</c:v>
                </c:pt>
                <c:pt idx="2001">
                  <c:v>1046.875</c:v>
                </c:pt>
                <c:pt idx="2002">
                  <c:v>1047.3958333333335</c:v>
                </c:pt>
                <c:pt idx="2003">
                  <c:v>1047.9166666666667</c:v>
                </c:pt>
                <c:pt idx="2004">
                  <c:v>1048.4375</c:v>
                </c:pt>
                <c:pt idx="2005">
                  <c:v>1048.9583333333335</c:v>
                </c:pt>
                <c:pt idx="2006">
                  <c:v>1049.4791666666667</c:v>
                </c:pt>
                <c:pt idx="2007">
                  <c:v>1050</c:v>
                </c:pt>
                <c:pt idx="2008">
                  <c:v>1050.5208333333335</c:v>
                </c:pt>
                <c:pt idx="2009">
                  <c:v>1051.0416666666667</c:v>
                </c:pt>
                <c:pt idx="2010">
                  <c:v>1051.5625</c:v>
                </c:pt>
                <c:pt idx="2011">
                  <c:v>1052.0833333333335</c:v>
                </c:pt>
                <c:pt idx="2012">
                  <c:v>1052.6041666666667</c:v>
                </c:pt>
                <c:pt idx="2013">
                  <c:v>1053.125</c:v>
                </c:pt>
                <c:pt idx="2014">
                  <c:v>1053.6458333333335</c:v>
                </c:pt>
                <c:pt idx="2015">
                  <c:v>1054.1666666666667</c:v>
                </c:pt>
                <c:pt idx="2016">
                  <c:v>1054.6875</c:v>
                </c:pt>
                <c:pt idx="2017">
                  <c:v>1055.2083333333335</c:v>
                </c:pt>
                <c:pt idx="2018">
                  <c:v>1055.7291666666667</c:v>
                </c:pt>
                <c:pt idx="2019">
                  <c:v>1056.25</c:v>
                </c:pt>
                <c:pt idx="2020">
                  <c:v>1056.7708333333335</c:v>
                </c:pt>
                <c:pt idx="2021">
                  <c:v>1057.2916666666667</c:v>
                </c:pt>
                <c:pt idx="2022">
                  <c:v>1057.8125</c:v>
                </c:pt>
                <c:pt idx="2023">
                  <c:v>1058.3333333333335</c:v>
                </c:pt>
                <c:pt idx="2024">
                  <c:v>1058.8541666666667</c:v>
                </c:pt>
                <c:pt idx="2025">
                  <c:v>1059.375</c:v>
                </c:pt>
                <c:pt idx="2026">
                  <c:v>1059.8958333333335</c:v>
                </c:pt>
                <c:pt idx="2027">
                  <c:v>1060.4166666666667</c:v>
                </c:pt>
                <c:pt idx="2028">
                  <c:v>1060.9375</c:v>
                </c:pt>
                <c:pt idx="2029">
                  <c:v>1061.4583333333335</c:v>
                </c:pt>
                <c:pt idx="2030">
                  <c:v>1061.9791666666667</c:v>
                </c:pt>
                <c:pt idx="2031">
                  <c:v>1062.5</c:v>
                </c:pt>
                <c:pt idx="2032">
                  <c:v>1063.0208333333335</c:v>
                </c:pt>
                <c:pt idx="2033">
                  <c:v>1063.5416666666667</c:v>
                </c:pt>
                <c:pt idx="2034">
                  <c:v>1064.0625</c:v>
                </c:pt>
                <c:pt idx="2035">
                  <c:v>1064.5833333333335</c:v>
                </c:pt>
                <c:pt idx="2036">
                  <c:v>1065.1041666666667</c:v>
                </c:pt>
                <c:pt idx="2037">
                  <c:v>1065.625</c:v>
                </c:pt>
                <c:pt idx="2038">
                  <c:v>1066.1458333333335</c:v>
                </c:pt>
                <c:pt idx="2039">
                  <c:v>1066.6666666666667</c:v>
                </c:pt>
                <c:pt idx="2040">
                  <c:v>1067.1875</c:v>
                </c:pt>
                <c:pt idx="2041">
                  <c:v>1067.7083333333335</c:v>
                </c:pt>
                <c:pt idx="2042">
                  <c:v>1068.2291666666667</c:v>
                </c:pt>
                <c:pt idx="2043">
                  <c:v>1068.75</c:v>
                </c:pt>
                <c:pt idx="2044">
                  <c:v>1069.2708333333335</c:v>
                </c:pt>
                <c:pt idx="2045">
                  <c:v>1069.7916666666667</c:v>
                </c:pt>
                <c:pt idx="2046">
                  <c:v>1070.3125</c:v>
                </c:pt>
                <c:pt idx="2047">
                  <c:v>1070.8333333333335</c:v>
                </c:pt>
                <c:pt idx="2048">
                  <c:v>1071.3541666666667</c:v>
                </c:pt>
                <c:pt idx="2049">
                  <c:v>1071.875</c:v>
                </c:pt>
                <c:pt idx="2050">
                  <c:v>1072.3958333333335</c:v>
                </c:pt>
                <c:pt idx="2051">
                  <c:v>1072.9166666666667</c:v>
                </c:pt>
                <c:pt idx="2052">
                  <c:v>1073.4375</c:v>
                </c:pt>
                <c:pt idx="2053">
                  <c:v>1073.9583333333335</c:v>
                </c:pt>
                <c:pt idx="2054">
                  <c:v>1074.4791666666667</c:v>
                </c:pt>
                <c:pt idx="2055">
                  <c:v>1075</c:v>
                </c:pt>
                <c:pt idx="2056">
                  <c:v>1075.5208333333335</c:v>
                </c:pt>
                <c:pt idx="2057">
                  <c:v>1076.0416666666667</c:v>
                </c:pt>
                <c:pt idx="2058">
                  <c:v>1076.5625</c:v>
                </c:pt>
                <c:pt idx="2059">
                  <c:v>1077.0833333333335</c:v>
                </c:pt>
                <c:pt idx="2060">
                  <c:v>1077.6041666666667</c:v>
                </c:pt>
                <c:pt idx="2061">
                  <c:v>1078.125</c:v>
                </c:pt>
                <c:pt idx="2062">
                  <c:v>1078.6458333333335</c:v>
                </c:pt>
                <c:pt idx="2063">
                  <c:v>1079.1666666666667</c:v>
                </c:pt>
                <c:pt idx="2064">
                  <c:v>1079.6875</c:v>
                </c:pt>
                <c:pt idx="2065">
                  <c:v>1080.2083333333335</c:v>
                </c:pt>
                <c:pt idx="2066">
                  <c:v>1080.7291666666667</c:v>
                </c:pt>
                <c:pt idx="2067">
                  <c:v>1081.25</c:v>
                </c:pt>
                <c:pt idx="2068">
                  <c:v>1081.7708333333335</c:v>
                </c:pt>
                <c:pt idx="2069">
                  <c:v>1082.2916666666667</c:v>
                </c:pt>
                <c:pt idx="2070">
                  <c:v>1082.8125</c:v>
                </c:pt>
                <c:pt idx="2071">
                  <c:v>1083.3333333333335</c:v>
                </c:pt>
                <c:pt idx="2072">
                  <c:v>1083.8541666666667</c:v>
                </c:pt>
                <c:pt idx="2073">
                  <c:v>1084.375</c:v>
                </c:pt>
                <c:pt idx="2074">
                  <c:v>1084.8958333333335</c:v>
                </c:pt>
                <c:pt idx="2075">
                  <c:v>1085.4166666666667</c:v>
                </c:pt>
                <c:pt idx="2076">
                  <c:v>1085.9375</c:v>
                </c:pt>
                <c:pt idx="2077">
                  <c:v>1086.4583333333335</c:v>
                </c:pt>
                <c:pt idx="2078">
                  <c:v>1086.9791666666667</c:v>
                </c:pt>
                <c:pt idx="2079">
                  <c:v>1087.5</c:v>
                </c:pt>
                <c:pt idx="2080">
                  <c:v>1088.0208333333335</c:v>
                </c:pt>
                <c:pt idx="2081">
                  <c:v>1088.5416666666667</c:v>
                </c:pt>
                <c:pt idx="2082">
                  <c:v>1089.0625</c:v>
                </c:pt>
                <c:pt idx="2083">
                  <c:v>1089.5833333333335</c:v>
                </c:pt>
                <c:pt idx="2084">
                  <c:v>1090.1041666666667</c:v>
                </c:pt>
                <c:pt idx="2085">
                  <c:v>1090.625</c:v>
                </c:pt>
                <c:pt idx="2086">
                  <c:v>1091.1458333333335</c:v>
                </c:pt>
                <c:pt idx="2087">
                  <c:v>1091.6666666666667</c:v>
                </c:pt>
                <c:pt idx="2088">
                  <c:v>1092.1875</c:v>
                </c:pt>
                <c:pt idx="2089">
                  <c:v>1092.7083333333335</c:v>
                </c:pt>
                <c:pt idx="2090">
                  <c:v>1093.2291666666667</c:v>
                </c:pt>
                <c:pt idx="2091">
                  <c:v>1093.75</c:v>
                </c:pt>
                <c:pt idx="2092">
                  <c:v>1094.2708333333335</c:v>
                </c:pt>
                <c:pt idx="2093">
                  <c:v>1094.7916666666667</c:v>
                </c:pt>
                <c:pt idx="2094">
                  <c:v>1095.3125</c:v>
                </c:pt>
                <c:pt idx="2095">
                  <c:v>1095.8333333333335</c:v>
                </c:pt>
                <c:pt idx="2096">
                  <c:v>1096.3541666666667</c:v>
                </c:pt>
                <c:pt idx="2097">
                  <c:v>1096.875</c:v>
                </c:pt>
                <c:pt idx="2098">
                  <c:v>1097.3958333333335</c:v>
                </c:pt>
                <c:pt idx="2099">
                  <c:v>1097.9166666666667</c:v>
                </c:pt>
                <c:pt idx="2100">
                  <c:v>1098.4375</c:v>
                </c:pt>
                <c:pt idx="2101">
                  <c:v>1098.9583333333335</c:v>
                </c:pt>
                <c:pt idx="2102">
                  <c:v>1099.4791666666667</c:v>
                </c:pt>
                <c:pt idx="2103">
                  <c:v>1100</c:v>
                </c:pt>
                <c:pt idx="2104">
                  <c:v>1100.5208333333335</c:v>
                </c:pt>
                <c:pt idx="2105">
                  <c:v>1101.0416666666667</c:v>
                </c:pt>
                <c:pt idx="2106">
                  <c:v>1101.5625</c:v>
                </c:pt>
                <c:pt idx="2107">
                  <c:v>1102.0833333333335</c:v>
                </c:pt>
                <c:pt idx="2108">
                  <c:v>1102.6041666666667</c:v>
                </c:pt>
                <c:pt idx="2109">
                  <c:v>1103.125</c:v>
                </c:pt>
                <c:pt idx="2110">
                  <c:v>1103.6458333333335</c:v>
                </c:pt>
                <c:pt idx="2111">
                  <c:v>1104.1666666666667</c:v>
                </c:pt>
                <c:pt idx="2112">
                  <c:v>1104.6875</c:v>
                </c:pt>
                <c:pt idx="2113">
                  <c:v>1105.2083333333335</c:v>
                </c:pt>
                <c:pt idx="2114">
                  <c:v>1105.7291666666667</c:v>
                </c:pt>
                <c:pt idx="2115">
                  <c:v>1106.25</c:v>
                </c:pt>
                <c:pt idx="2116">
                  <c:v>1106.7708333333335</c:v>
                </c:pt>
                <c:pt idx="2117">
                  <c:v>1107.2916666666667</c:v>
                </c:pt>
                <c:pt idx="2118">
                  <c:v>1107.8125</c:v>
                </c:pt>
                <c:pt idx="2119">
                  <c:v>1108.3333333333335</c:v>
                </c:pt>
                <c:pt idx="2120">
                  <c:v>1108.8541666666667</c:v>
                </c:pt>
                <c:pt idx="2121">
                  <c:v>1109.375</c:v>
                </c:pt>
                <c:pt idx="2122">
                  <c:v>1109.8958333333335</c:v>
                </c:pt>
                <c:pt idx="2123">
                  <c:v>1110.4166666666667</c:v>
                </c:pt>
                <c:pt idx="2124">
                  <c:v>1110.9375</c:v>
                </c:pt>
                <c:pt idx="2125">
                  <c:v>1111.4583333333335</c:v>
                </c:pt>
                <c:pt idx="2126">
                  <c:v>1111.9791666666667</c:v>
                </c:pt>
                <c:pt idx="2127">
                  <c:v>1112.5</c:v>
                </c:pt>
                <c:pt idx="2128">
                  <c:v>1113.0208333333335</c:v>
                </c:pt>
                <c:pt idx="2129">
                  <c:v>1113.5416666666667</c:v>
                </c:pt>
                <c:pt idx="2130">
                  <c:v>1114.0625</c:v>
                </c:pt>
                <c:pt idx="2131">
                  <c:v>1114.5833333333335</c:v>
                </c:pt>
                <c:pt idx="2132">
                  <c:v>1115.1041666666667</c:v>
                </c:pt>
                <c:pt idx="2133">
                  <c:v>1115.625</c:v>
                </c:pt>
                <c:pt idx="2134">
                  <c:v>1116.1458333333335</c:v>
                </c:pt>
                <c:pt idx="2135">
                  <c:v>1116.6666666666667</c:v>
                </c:pt>
                <c:pt idx="2136">
                  <c:v>1117.1875</c:v>
                </c:pt>
                <c:pt idx="2137">
                  <c:v>1117.7083333333335</c:v>
                </c:pt>
                <c:pt idx="2138">
                  <c:v>1118.2291666666667</c:v>
                </c:pt>
                <c:pt idx="2139">
                  <c:v>1118.75</c:v>
                </c:pt>
                <c:pt idx="2140">
                  <c:v>1119.2708333333335</c:v>
                </c:pt>
                <c:pt idx="2141">
                  <c:v>1119.7916666666667</c:v>
                </c:pt>
                <c:pt idx="2142">
                  <c:v>1120.3125</c:v>
                </c:pt>
                <c:pt idx="2143">
                  <c:v>1120.8333333333335</c:v>
                </c:pt>
                <c:pt idx="2144">
                  <c:v>1121.3541666666667</c:v>
                </c:pt>
                <c:pt idx="2145">
                  <c:v>1121.875</c:v>
                </c:pt>
                <c:pt idx="2146">
                  <c:v>1122.3958333333335</c:v>
                </c:pt>
                <c:pt idx="2147">
                  <c:v>1122.9166666666667</c:v>
                </c:pt>
                <c:pt idx="2148">
                  <c:v>1123.4375</c:v>
                </c:pt>
                <c:pt idx="2149">
                  <c:v>1123.9583333333335</c:v>
                </c:pt>
                <c:pt idx="2150">
                  <c:v>1124.4791666666667</c:v>
                </c:pt>
                <c:pt idx="2151">
                  <c:v>1125</c:v>
                </c:pt>
                <c:pt idx="2152">
                  <c:v>1125.5208333333335</c:v>
                </c:pt>
                <c:pt idx="2153">
                  <c:v>1126.0416666666667</c:v>
                </c:pt>
                <c:pt idx="2154">
                  <c:v>1126.5625</c:v>
                </c:pt>
                <c:pt idx="2155">
                  <c:v>1127.0833333333335</c:v>
                </c:pt>
                <c:pt idx="2156">
                  <c:v>1127.6041666666667</c:v>
                </c:pt>
                <c:pt idx="2157">
                  <c:v>1128.125</c:v>
                </c:pt>
                <c:pt idx="2158">
                  <c:v>1128.6458333333335</c:v>
                </c:pt>
                <c:pt idx="2159">
                  <c:v>1129.1666666666667</c:v>
                </c:pt>
                <c:pt idx="2160">
                  <c:v>1129.6875</c:v>
                </c:pt>
                <c:pt idx="2161">
                  <c:v>1130.2083333333335</c:v>
                </c:pt>
                <c:pt idx="2162">
                  <c:v>1130.7291666666667</c:v>
                </c:pt>
                <c:pt idx="2163">
                  <c:v>1131.25</c:v>
                </c:pt>
                <c:pt idx="2164">
                  <c:v>1131.7708333333335</c:v>
                </c:pt>
                <c:pt idx="2165">
                  <c:v>1132.2916666666667</c:v>
                </c:pt>
                <c:pt idx="2166">
                  <c:v>1132.8125</c:v>
                </c:pt>
                <c:pt idx="2167">
                  <c:v>1133.3333333333335</c:v>
                </c:pt>
                <c:pt idx="2168">
                  <c:v>1133.8541666666667</c:v>
                </c:pt>
                <c:pt idx="2169">
                  <c:v>1134.375</c:v>
                </c:pt>
                <c:pt idx="2170">
                  <c:v>1134.8958333333335</c:v>
                </c:pt>
                <c:pt idx="2171">
                  <c:v>1135.4166666666667</c:v>
                </c:pt>
                <c:pt idx="2172">
                  <c:v>1135.9375</c:v>
                </c:pt>
                <c:pt idx="2173">
                  <c:v>1136.4583333333335</c:v>
                </c:pt>
                <c:pt idx="2174">
                  <c:v>1136.9791666666667</c:v>
                </c:pt>
                <c:pt idx="2175">
                  <c:v>1137.5</c:v>
                </c:pt>
                <c:pt idx="2176">
                  <c:v>1138.0208333333335</c:v>
                </c:pt>
                <c:pt idx="2177">
                  <c:v>1138.5416666666667</c:v>
                </c:pt>
                <c:pt idx="2178">
                  <c:v>1139.0625</c:v>
                </c:pt>
                <c:pt idx="2179">
                  <c:v>1139.5833333333335</c:v>
                </c:pt>
                <c:pt idx="2180">
                  <c:v>1140.1041666666667</c:v>
                </c:pt>
                <c:pt idx="2181">
                  <c:v>1140.625</c:v>
                </c:pt>
                <c:pt idx="2182">
                  <c:v>1141.1458333333335</c:v>
                </c:pt>
                <c:pt idx="2183">
                  <c:v>1141.6666666666667</c:v>
                </c:pt>
                <c:pt idx="2184">
                  <c:v>1142.1875</c:v>
                </c:pt>
                <c:pt idx="2185">
                  <c:v>1142.7083333333335</c:v>
                </c:pt>
                <c:pt idx="2186">
                  <c:v>1143.2291666666667</c:v>
                </c:pt>
                <c:pt idx="2187">
                  <c:v>1143.75</c:v>
                </c:pt>
                <c:pt idx="2188">
                  <c:v>1144.2708333333335</c:v>
                </c:pt>
                <c:pt idx="2189">
                  <c:v>1144.7916666666667</c:v>
                </c:pt>
                <c:pt idx="2190">
                  <c:v>1145.3125</c:v>
                </c:pt>
                <c:pt idx="2191">
                  <c:v>1145.8333333333335</c:v>
                </c:pt>
                <c:pt idx="2192">
                  <c:v>1146.3541666666667</c:v>
                </c:pt>
                <c:pt idx="2193">
                  <c:v>1146.875</c:v>
                </c:pt>
                <c:pt idx="2194">
                  <c:v>1147.3958333333335</c:v>
                </c:pt>
                <c:pt idx="2195">
                  <c:v>1147.9166666666667</c:v>
                </c:pt>
                <c:pt idx="2196">
                  <c:v>1148.4375</c:v>
                </c:pt>
                <c:pt idx="2197">
                  <c:v>1148.9583333333335</c:v>
                </c:pt>
                <c:pt idx="2198">
                  <c:v>1149.4791666666667</c:v>
                </c:pt>
                <c:pt idx="2199">
                  <c:v>1150</c:v>
                </c:pt>
                <c:pt idx="2200">
                  <c:v>1150.5208333333335</c:v>
                </c:pt>
                <c:pt idx="2201">
                  <c:v>1151.0416666666667</c:v>
                </c:pt>
                <c:pt idx="2202">
                  <c:v>1151.5625</c:v>
                </c:pt>
                <c:pt idx="2203">
                  <c:v>1152.0833333333335</c:v>
                </c:pt>
                <c:pt idx="2204">
                  <c:v>1152.6041666666667</c:v>
                </c:pt>
                <c:pt idx="2205">
                  <c:v>1153.125</c:v>
                </c:pt>
                <c:pt idx="2206">
                  <c:v>1153.6458333333335</c:v>
                </c:pt>
                <c:pt idx="2207">
                  <c:v>1154.1666666666667</c:v>
                </c:pt>
                <c:pt idx="2208">
                  <c:v>1154.6875</c:v>
                </c:pt>
                <c:pt idx="2209">
                  <c:v>1155.2083333333335</c:v>
                </c:pt>
                <c:pt idx="2210">
                  <c:v>1155.7291666666667</c:v>
                </c:pt>
                <c:pt idx="2211">
                  <c:v>1156.25</c:v>
                </c:pt>
                <c:pt idx="2212">
                  <c:v>1156.7708333333335</c:v>
                </c:pt>
                <c:pt idx="2213">
                  <c:v>1157.2916666666667</c:v>
                </c:pt>
                <c:pt idx="2214">
                  <c:v>1157.8125</c:v>
                </c:pt>
                <c:pt idx="2215">
                  <c:v>1158.3333333333335</c:v>
                </c:pt>
                <c:pt idx="2216">
                  <c:v>1158.8541666666667</c:v>
                </c:pt>
                <c:pt idx="2217">
                  <c:v>1159.375</c:v>
                </c:pt>
                <c:pt idx="2218">
                  <c:v>1159.8958333333335</c:v>
                </c:pt>
                <c:pt idx="2219">
                  <c:v>1160.4166666666667</c:v>
                </c:pt>
                <c:pt idx="2220">
                  <c:v>1160.9375</c:v>
                </c:pt>
                <c:pt idx="2221">
                  <c:v>1161.4583333333335</c:v>
                </c:pt>
                <c:pt idx="2222">
                  <c:v>1161.9791666666667</c:v>
                </c:pt>
                <c:pt idx="2223">
                  <c:v>1162.5</c:v>
                </c:pt>
                <c:pt idx="2224">
                  <c:v>1163.0208333333335</c:v>
                </c:pt>
                <c:pt idx="2225">
                  <c:v>1163.5416666666667</c:v>
                </c:pt>
                <c:pt idx="2226">
                  <c:v>1164.0625</c:v>
                </c:pt>
                <c:pt idx="2227">
                  <c:v>1164.5833333333335</c:v>
                </c:pt>
                <c:pt idx="2228">
                  <c:v>1165.1041666666667</c:v>
                </c:pt>
                <c:pt idx="2229">
                  <c:v>1165.625</c:v>
                </c:pt>
                <c:pt idx="2230">
                  <c:v>1166.1458333333335</c:v>
                </c:pt>
                <c:pt idx="2231">
                  <c:v>1166.6666666666667</c:v>
                </c:pt>
                <c:pt idx="2232">
                  <c:v>1167.1875</c:v>
                </c:pt>
                <c:pt idx="2233">
                  <c:v>1167.7083333333335</c:v>
                </c:pt>
                <c:pt idx="2234">
                  <c:v>1168.2291666666667</c:v>
                </c:pt>
                <c:pt idx="2235">
                  <c:v>1168.75</c:v>
                </c:pt>
                <c:pt idx="2236">
                  <c:v>1169.2708333333335</c:v>
                </c:pt>
                <c:pt idx="2237">
                  <c:v>1169.7916666666667</c:v>
                </c:pt>
                <c:pt idx="2238">
                  <c:v>1170.3125</c:v>
                </c:pt>
                <c:pt idx="2239">
                  <c:v>1170.8333333333335</c:v>
                </c:pt>
                <c:pt idx="2240">
                  <c:v>1171.3541666666667</c:v>
                </c:pt>
                <c:pt idx="2241">
                  <c:v>1171.875</c:v>
                </c:pt>
                <c:pt idx="2242">
                  <c:v>1172.3958333333335</c:v>
                </c:pt>
                <c:pt idx="2243">
                  <c:v>1172.9166666666667</c:v>
                </c:pt>
                <c:pt idx="2244">
                  <c:v>1173.4375</c:v>
                </c:pt>
                <c:pt idx="2245">
                  <c:v>1173.9583333333335</c:v>
                </c:pt>
                <c:pt idx="2246">
                  <c:v>1174.4791666666667</c:v>
                </c:pt>
                <c:pt idx="2247">
                  <c:v>1175</c:v>
                </c:pt>
                <c:pt idx="2248">
                  <c:v>1175.5208333333335</c:v>
                </c:pt>
                <c:pt idx="2249">
                  <c:v>1176.0416666666667</c:v>
                </c:pt>
                <c:pt idx="2250">
                  <c:v>1176.5625</c:v>
                </c:pt>
                <c:pt idx="2251">
                  <c:v>1177.0833333333335</c:v>
                </c:pt>
                <c:pt idx="2252">
                  <c:v>1177.6041666666667</c:v>
                </c:pt>
                <c:pt idx="2253">
                  <c:v>1178.125</c:v>
                </c:pt>
                <c:pt idx="2254">
                  <c:v>1178.6458333333335</c:v>
                </c:pt>
                <c:pt idx="2255">
                  <c:v>1179.1666666666667</c:v>
                </c:pt>
                <c:pt idx="2256">
                  <c:v>1179.6875</c:v>
                </c:pt>
                <c:pt idx="2257">
                  <c:v>1180.2083333333335</c:v>
                </c:pt>
                <c:pt idx="2258">
                  <c:v>1180.7291666666667</c:v>
                </c:pt>
                <c:pt idx="2259">
                  <c:v>1181.25</c:v>
                </c:pt>
                <c:pt idx="2260">
                  <c:v>1181.7708333333335</c:v>
                </c:pt>
                <c:pt idx="2261">
                  <c:v>1182.2916666666667</c:v>
                </c:pt>
                <c:pt idx="2262">
                  <c:v>1182.8125</c:v>
                </c:pt>
                <c:pt idx="2263">
                  <c:v>1183.3333333333335</c:v>
                </c:pt>
                <c:pt idx="2264">
                  <c:v>1183.8541666666667</c:v>
                </c:pt>
                <c:pt idx="2265">
                  <c:v>1184.375</c:v>
                </c:pt>
                <c:pt idx="2266">
                  <c:v>1184.8958333333335</c:v>
                </c:pt>
                <c:pt idx="2267">
                  <c:v>1185.4166666666667</c:v>
                </c:pt>
                <c:pt idx="2268">
                  <c:v>1185.9375</c:v>
                </c:pt>
                <c:pt idx="2269">
                  <c:v>1186.4583333333335</c:v>
                </c:pt>
                <c:pt idx="2270">
                  <c:v>1186.9791666666667</c:v>
                </c:pt>
                <c:pt idx="2271">
                  <c:v>1187.5</c:v>
                </c:pt>
                <c:pt idx="2272">
                  <c:v>1188.0208333333335</c:v>
                </c:pt>
                <c:pt idx="2273">
                  <c:v>1188.5416666666667</c:v>
                </c:pt>
                <c:pt idx="2274">
                  <c:v>1189.0625</c:v>
                </c:pt>
                <c:pt idx="2275">
                  <c:v>1189.5833333333335</c:v>
                </c:pt>
                <c:pt idx="2276">
                  <c:v>1190.1041666666667</c:v>
                </c:pt>
                <c:pt idx="2277">
                  <c:v>1190.625</c:v>
                </c:pt>
                <c:pt idx="2278">
                  <c:v>1191.1458333333335</c:v>
                </c:pt>
                <c:pt idx="2279">
                  <c:v>1191.6666666666667</c:v>
                </c:pt>
                <c:pt idx="2280">
                  <c:v>1192.1875</c:v>
                </c:pt>
                <c:pt idx="2281">
                  <c:v>1192.7083333333335</c:v>
                </c:pt>
                <c:pt idx="2282">
                  <c:v>1193.2291666666667</c:v>
                </c:pt>
                <c:pt idx="2283">
                  <c:v>1193.75</c:v>
                </c:pt>
                <c:pt idx="2284">
                  <c:v>1194.2708333333335</c:v>
                </c:pt>
                <c:pt idx="2285">
                  <c:v>1194.7916666666667</c:v>
                </c:pt>
                <c:pt idx="2286">
                  <c:v>1195.3125</c:v>
                </c:pt>
                <c:pt idx="2287">
                  <c:v>1195.8333333333335</c:v>
                </c:pt>
                <c:pt idx="2288">
                  <c:v>1196.3541666666667</c:v>
                </c:pt>
                <c:pt idx="2289">
                  <c:v>1196.875</c:v>
                </c:pt>
                <c:pt idx="2290">
                  <c:v>1197.3958333333335</c:v>
                </c:pt>
                <c:pt idx="2291">
                  <c:v>1197.9166666666667</c:v>
                </c:pt>
                <c:pt idx="2292">
                  <c:v>1198.4375</c:v>
                </c:pt>
                <c:pt idx="2293">
                  <c:v>1198.9583333333335</c:v>
                </c:pt>
                <c:pt idx="2294">
                  <c:v>1199.4791666666667</c:v>
                </c:pt>
                <c:pt idx="2295">
                  <c:v>1200</c:v>
                </c:pt>
                <c:pt idx="2296">
                  <c:v>1200.5208333333335</c:v>
                </c:pt>
                <c:pt idx="2297">
                  <c:v>1201.0416666666667</c:v>
                </c:pt>
                <c:pt idx="2298">
                  <c:v>1201.5625</c:v>
                </c:pt>
                <c:pt idx="2299">
                  <c:v>1202.0833333333335</c:v>
                </c:pt>
                <c:pt idx="2300">
                  <c:v>1202.6041666666667</c:v>
                </c:pt>
                <c:pt idx="2301">
                  <c:v>1203.125</c:v>
                </c:pt>
                <c:pt idx="2302">
                  <c:v>1203.6458333333335</c:v>
                </c:pt>
                <c:pt idx="2303">
                  <c:v>1204.1666666666667</c:v>
                </c:pt>
                <c:pt idx="2304">
                  <c:v>1204.6875</c:v>
                </c:pt>
                <c:pt idx="2305">
                  <c:v>1205.2083333333335</c:v>
                </c:pt>
                <c:pt idx="2306">
                  <c:v>1205.7291666666667</c:v>
                </c:pt>
                <c:pt idx="2307">
                  <c:v>1206.25</c:v>
                </c:pt>
                <c:pt idx="2308">
                  <c:v>1206.7708333333335</c:v>
                </c:pt>
                <c:pt idx="2309">
                  <c:v>1207.2916666666667</c:v>
                </c:pt>
                <c:pt idx="2310">
                  <c:v>1207.8125</c:v>
                </c:pt>
                <c:pt idx="2311">
                  <c:v>1208.3333333333335</c:v>
                </c:pt>
                <c:pt idx="2312">
                  <c:v>1208.8541666666667</c:v>
                </c:pt>
                <c:pt idx="2313">
                  <c:v>1209.375</c:v>
                </c:pt>
                <c:pt idx="2314">
                  <c:v>1209.8958333333335</c:v>
                </c:pt>
                <c:pt idx="2315">
                  <c:v>1210.4166666666667</c:v>
                </c:pt>
                <c:pt idx="2316">
                  <c:v>1210.9375</c:v>
                </c:pt>
                <c:pt idx="2317">
                  <c:v>1211.4583333333335</c:v>
                </c:pt>
                <c:pt idx="2318">
                  <c:v>1211.9791666666667</c:v>
                </c:pt>
                <c:pt idx="2319">
                  <c:v>1212.5</c:v>
                </c:pt>
                <c:pt idx="2320">
                  <c:v>1213.0208333333335</c:v>
                </c:pt>
                <c:pt idx="2321">
                  <c:v>1213.5416666666667</c:v>
                </c:pt>
                <c:pt idx="2322">
                  <c:v>1214.0625</c:v>
                </c:pt>
                <c:pt idx="2323">
                  <c:v>1214.5833333333335</c:v>
                </c:pt>
                <c:pt idx="2324">
                  <c:v>1215.1041666666667</c:v>
                </c:pt>
                <c:pt idx="2325">
                  <c:v>1215.625</c:v>
                </c:pt>
                <c:pt idx="2326">
                  <c:v>1216.1458333333335</c:v>
                </c:pt>
                <c:pt idx="2327">
                  <c:v>1216.6666666666667</c:v>
                </c:pt>
                <c:pt idx="2328">
                  <c:v>1217.1875</c:v>
                </c:pt>
                <c:pt idx="2329">
                  <c:v>1217.7083333333335</c:v>
                </c:pt>
                <c:pt idx="2330">
                  <c:v>1218.2291666666667</c:v>
                </c:pt>
                <c:pt idx="2331">
                  <c:v>1218.75</c:v>
                </c:pt>
                <c:pt idx="2332">
                  <c:v>1219.2708333333335</c:v>
                </c:pt>
                <c:pt idx="2333">
                  <c:v>1219.7916666666667</c:v>
                </c:pt>
                <c:pt idx="2334">
                  <c:v>1220.3125</c:v>
                </c:pt>
                <c:pt idx="2335">
                  <c:v>1220.8333333333335</c:v>
                </c:pt>
                <c:pt idx="2336">
                  <c:v>1221.3541666666667</c:v>
                </c:pt>
                <c:pt idx="2337">
                  <c:v>1221.875</c:v>
                </c:pt>
                <c:pt idx="2338">
                  <c:v>1222.3958333333335</c:v>
                </c:pt>
                <c:pt idx="2339">
                  <c:v>1222.9166666666667</c:v>
                </c:pt>
                <c:pt idx="2340">
                  <c:v>1223.4375</c:v>
                </c:pt>
                <c:pt idx="2341">
                  <c:v>1223.9583333333335</c:v>
                </c:pt>
                <c:pt idx="2342">
                  <c:v>1224.4791666666667</c:v>
                </c:pt>
                <c:pt idx="2343">
                  <c:v>1225</c:v>
                </c:pt>
                <c:pt idx="2344">
                  <c:v>1225.5208333333335</c:v>
                </c:pt>
                <c:pt idx="2345">
                  <c:v>1226.0416666666667</c:v>
                </c:pt>
                <c:pt idx="2346">
                  <c:v>1226.5625</c:v>
                </c:pt>
                <c:pt idx="2347">
                  <c:v>1227.0833333333335</c:v>
                </c:pt>
                <c:pt idx="2348">
                  <c:v>1227.6041666666667</c:v>
                </c:pt>
                <c:pt idx="2349">
                  <c:v>1228.125</c:v>
                </c:pt>
                <c:pt idx="2350">
                  <c:v>1228.6458333333335</c:v>
                </c:pt>
                <c:pt idx="2351">
                  <c:v>1229.1666666666667</c:v>
                </c:pt>
                <c:pt idx="2352">
                  <c:v>1229.6875</c:v>
                </c:pt>
                <c:pt idx="2353">
                  <c:v>1230.2083333333335</c:v>
                </c:pt>
                <c:pt idx="2354">
                  <c:v>1230.7291666666667</c:v>
                </c:pt>
                <c:pt idx="2355">
                  <c:v>1231.25</c:v>
                </c:pt>
                <c:pt idx="2356">
                  <c:v>1231.7708333333335</c:v>
                </c:pt>
                <c:pt idx="2357">
                  <c:v>1232.2916666666667</c:v>
                </c:pt>
                <c:pt idx="2358">
                  <c:v>1232.8125</c:v>
                </c:pt>
                <c:pt idx="2359">
                  <c:v>1233.3333333333335</c:v>
                </c:pt>
                <c:pt idx="2360">
                  <c:v>1233.8541666666667</c:v>
                </c:pt>
                <c:pt idx="2361">
                  <c:v>1234.375</c:v>
                </c:pt>
                <c:pt idx="2362">
                  <c:v>1234.8958333333335</c:v>
                </c:pt>
                <c:pt idx="2363">
                  <c:v>1235.4166666666667</c:v>
                </c:pt>
                <c:pt idx="2364">
                  <c:v>1235.9375</c:v>
                </c:pt>
                <c:pt idx="2365">
                  <c:v>1236.4583333333335</c:v>
                </c:pt>
                <c:pt idx="2366">
                  <c:v>1236.9791666666667</c:v>
                </c:pt>
                <c:pt idx="2367">
                  <c:v>1237.5</c:v>
                </c:pt>
                <c:pt idx="2368">
                  <c:v>1238.0208333333335</c:v>
                </c:pt>
                <c:pt idx="2369">
                  <c:v>1238.5416666666667</c:v>
                </c:pt>
                <c:pt idx="2370">
                  <c:v>1239.0625</c:v>
                </c:pt>
                <c:pt idx="2371">
                  <c:v>1239.5833333333335</c:v>
                </c:pt>
                <c:pt idx="2372">
                  <c:v>1240.1041666666667</c:v>
                </c:pt>
                <c:pt idx="2373">
                  <c:v>1240.625</c:v>
                </c:pt>
                <c:pt idx="2374">
                  <c:v>1241.1458333333335</c:v>
                </c:pt>
                <c:pt idx="2375">
                  <c:v>1241.6666666666667</c:v>
                </c:pt>
                <c:pt idx="2376">
                  <c:v>1242.1875</c:v>
                </c:pt>
                <c:pt idx="2377">
                  <c:v>1242.7083333333335</c:v>
                </c:pt>
                <c:pt idx="2378">
                  <c:v>1243.2291666666667</c:v>
                </c:pt>
                <c:pt idx="2379">
                  <c:v>1243.75</c:v>
                </c:pt>
                <c:pt idx="2380">
                  <c:v>1244.2708333333335</c:v>
                </c:pt>
                <c:pt idx="2381">
                  <c:v>1244.7916666666667</c:v>
                </c:pt>
                <c:pt idx="2382">
                  <c:v>1245.3125</c:v>
                </c:pt>
                <c:pt idx="2383">
                  <c:v>1245.8333333333335</c:v>
                </c:pt>
                <c:pt idx="2384">
                  <c:v>1246.3541666666667</c:v>
                </c:pt>
                <c:pt idx="2385">
                  <c:v>1246.875</c:v>
                </c:pt>
                <c:pt idx="2386">
                  <c:v>1247.3958333333335</c:v>
                </c:pt>
                <c:pt idx="2387">
                  <c:v>1247.9166666666667</c:v>
                </c:pt>
                <c:pt idx="2388">
                  <c:v>1248.4375</c:v>
                </c:pt>
                <c:pt idx="2389">
                  <c:v>1248.9583333333335</c:v>
                </c:pt>
                <c:pt idx="2390">
                  <c:v>1249.4791666666667</c:v>
                </c:pt>
                <c:pt idx="2391">
                  <c:v>1250</c:v>
                </c:pt>
                <c:pt idx="2392">
                  <c:v>1250.5208333333335</c:v>
                </c:pt>
                <c:pt idx="2393">
                  <c:v>1251.0416666666667</c:v>
                </c:pt>
                <c:pt idx="2394">
                  <c:v>1251.5625</c:v>
                </c:pt>
                <c:pt idx="2395">
                  <c:v>1252.0833333333335</c:v>
                </c:pt>
                <c:pt idx="2396">
                  <c:v>1252.6041666666667</c:v>
                </c:pt>
                <c:pt idx="2397">
                  <c:v>1253.125</c:v>
                </c:pt>
                <c:pt idx="2398">
                  <c:v>1253.6458333333335</c:v>
                </c:pt>
                <c:pt idx="2399">
                  <c:v>1254.1666666666667</c:v>
                </c:pt>
                <c:pt idx="2400">
                  <c:v>1254.6875</c:v>
                </c:pt>
                <c:pt idx="2401">
                  <c:v>1255.2083333333335</c:v>
                </c:pt>
                <c:pt idx="2402">
                  <c:v>1255.7291666666667</c:v>
                </c:pt>
                <c:pt idx="2403">
                  <c:v>1256.25</c:v>
                </c:pt>
                <c:pt idx="2404">
                  <c:v>1256.7708333333335</c:v>
                </c:pt>
                <c:pt idx="2405">
                  <c:v>1257.2916666666667</c:v>
                </c:pt>
                <c:pt idx="2406">
                  <c:v>1257.8125</c:v>
                </c:pt>
                <c:pt idx="2407">
                  <c:v>1258.3333333333335</c:v>
                </c:pt>
                <c:pt idx="2408">
                  <c:v>1258.8541666666667</c:v>
                </c:pt>
                <c:pt idx="2409">
                  <c:v>1259.375</c:v>
                </c:pt>
                <c:pt idx="2410">
                  <c:v>1259.8958333333335</c:v>
                </c:pt>
                <c:pt idx="2411">
                  <c:v>1260.4166666666667</c:v>
                </c:pt>
                <c:pt idx="2412">
                  <c:v>1260.9375</c:v>
                </c:pt>
                <c:pt idx="2413">
                  <c:v>1261.4583333333335</c:v>
                </c:pt>
                <c:pt idx="2414">
                  <c:v>1261.9791666666667</c:v>
                </c:pt>
                <c:pt idx="2415">
                  <c:v>1262.5</c:v>
                </c:pt>
                <c:pt idx="2416">
                  <c:v>1263.0208333333335</c:v>
                </c:pt>
                <c:pt idx="2417">
                  <c:v>1263.5416666666667</c:v>
                </c:pt>
                <c:pt idx="2418">
                  <c:v>1264.0625</c:v>
                </c:pt>
                <c:pt idx="2419">
                  <c:v>1264.5833333333335</c:v>
                </c:pt>
                <c:pt idx="2420">
                  <c:v>1265.1041666666667</c:v>
                </c:pt>
                <c:pt idx="2421">
                  <c:v>1265.625</c:v>
                </c:pt>
                <c:pt idx="2422">
                  <c:v>1266.1458333333335</c:v>
                </c:pt>
                <c:pt idx="2423">
                  <c:v>1266.6666666666667</c:v>
                </c:pt>
                <c:pt idx="2424">
                  <c:v>1267.1875</c:v>
                </c:pt>
                <c:pt idx="2425">
                  <c:v>1267.7083333333335</c:v>
                </c:pt>
                <c:pt idx="2426">
                  <c:v>1268.2291666666667</c:v>
                </c:pt>
                <c:pt idx="2427">
                  <c:v>1268.75</c:v>
                </c:pt>
                <c:pt idx="2428">
                  <c:v>1269.2708333333335</c:v>
                </c:pt>
                <c:pt idx="2429">
                  <c:v>1269.7916666666667</c:v>
                </c:pt>
                <c:pt idx="2430">
                  <c:v>1270.3125</c:v>
                </c:pt>
                <c:pt idx="2431">
                  <c:v>1270.8333333333335</c:v>
                </c:pt>
                <c:pt idx="2432">
                  <c:v>1271.3541666666667</c:v>
                </c:pt>
                <c:pt idx="2433">
                  <c:v>1271.875</c:v>
                </c:pt>
                <c:pt idx="2434">
                  <c:v>1272.3958333333335</c:v>
                </c:pt>
                <c:pt idx="2435">
                  <c:v>1272.9166666666667</c:v>
                </c:pt>
                <c:pt idx="2436">
                  <c:v>1273.4375</c:v>
                </c:pt>
                <c:pt idx="2437">
                  <c:v>1273.9583333333335</c:v>
                </c:pt>
                <c:pt idx="2438">
                  <c:v>1274.4791666666667</c:v>
                </c:pt>
                <c:pt idx="2439">
                  <c:v>1275</c:v>
                </c:pt>
                <c:pt idx="2440">
                  <c:v>1275.5208333333335</c:v>
                </c:pt>
                <c:pt idx="2441">
                  <c:v>1276.0416666666667</c:v>
                </c:pt>
                <c:pt idx="2442">
                  <c:v>1276.5625</c:v>
                </c:pt>
                <c:pt idx="2443">
                  <c:v>1277.0833333333335</c:v>
                </c:pt>
                <c:pt idx="2444">
                  <c:v>1277.6041666666667</c:v>
                </c:pt>
                <c:pt idx="2445">
                  <c:v>1278.125</c:v>
                </c:pt>
                <c:pt idx="2446">
                  <c:v>1278.6458333333335</c:v>
                </c:pt>
                <c:pt idx="2447">
                  <c:v>1279.1666666666667</c:v>
                </c:pt>
                <c:pt idx="2448">
                  <c:v>1279.6875</c:v>
                </c:pt>
                <c:pt idx="2449">
                  <c:v>1280.2083333333335</c:v>
                </c:pt>
                <c:pt idx="2450">
                  <c:v>1280.7291666666667</c:v>
                </c:pt>
                <c:pt idx="2451">
                  <c:v>1281.25</c:v>
                </c:pt>
                <c:pt idx="2452">
                  <c:v>1281.7708333333335</c:v>
                </c:pt>
                <c:pt idx="2453">
                  <c:v>1282.2916666666667</c:v>
                </c:pt>
                <c:pt idx="2454">
                  <c:v>1282.8125</c:v>
                </c:pt>
                <c:pt idx="2455">
                  <c:v>1283.3333333333335</c:v>
                </c:pt>
                <c:pt idx="2456">
                  <c:v>1283.8541666666667</c:v>
                </c:pt>
                <c:pt idx="2457">
                  <c:v>1284.375</c:v>
                </c:pt>
                <c:pt idx="2458">
                  <c:v>1284.8958333333335</c:v>
                </c:pt>
                <c:pt idx="2459">
                  <c:v>1285.4166666666667</c:v>
                </c:pt>
                <c:pt idx="2460">
                  <c:v>1285.9375</c:v>
                </c:pt>
                <c:pt idx="2461">
                  <c:v>1286.4583333333335</c:v>
                </c:pt>
                <c:pt idx="2462">
                  <c:v>1286.9791666666667</c:v>
                </c:pt>
                <c:pt idx="2463">
                  <c:v>1287.5</c:v>
                </c:pt>
                <c:pt idx="2464">
                  <c:v>1288.0208333333335</c:v>
                </c:pt>
                <c:pt idx="2465">
                  <c:v>1288.5416666666667</c:v>
                </c:pt>
                <c:pt idx="2466">
                  <c:v>1289.0625</c:v>
                </c:pt>
                <c:pt idx="2467">
                  <c:v>1289.5833333333335</c:v>
                </c:pt>
                <c:pt idx="2468">
                  <c:v>1290.1041666666667</c:v>
                </c:pt>
                <c:pt idx="2469">
                  <c:v>1290.625</c:v>
                </c:pt>
                <c:pt idx="2470">
                  <c:v>1291.1458333333335</c:v>
                </c:pt>
                <c:pt idx="2471">
                  <c:v>1291.6666666666667</c:v>
                </c:pt>
                <c:pt idx="2472">
                  <c:v>1292.1875</c:v>
                </c:pt>
                <c:pt idx="2473">
                  <c:v>1292.7083333333335</c:v>
                </c:pt>
                <c:pt idx="2474">
                  <c:v>1293.2291666666667</c:v>
                </c:pt>
                <c:pt idx="2475">
                  <c:v>1293.75</c:v>
                </c:pt>
                <c:pt idx="2476">
                  <c:v>1294.2708333333335</c:v>
                </c:pt>
                <c:pt idx="2477">
                  <c:v>1294.7916666666667</c:v>
                </c:pt>
                <c:pt idx="2478">
                  <c:v>1295.3125</c:v>
                </c:pt>
                <c:pt idx="2479">
                  <c:v>1295.8333333333335</c:v>
                </c:pt>
                <c:pt idx="2480">
                  <c:v>1296.3541666666667</c:v>
                </c:pt>
                <c:pt idx="2481">
                  <c:v>1296.875</c:v>
                </c:pt>
                <c:pt idx="2482">
                  <c:v>1297.3958333333335</c:v>
                </c:pt>
                <c:pt idx="2483">
                  <c:v>1297.9166666666667</c:v>
                </c:pt>
                <c:pt idx="2484">
                  <c:v>1298.4375</c:v>
                </c:pt>
                <c:pt idx="2485">
                  <c:v>1298.9583333333335</c:v>
                </c:pt>
                <c:pt idx="2486">
                  <c:v>1299.4791666666667</c:v>
                </c:pt>
                <c:pt idx="2487">
                  <c:v>1300</c:v>
                </c:pt>
                <c:pt idx="2488">
                  <c:v>1300.5208333333335</c:v>
                </c:pt>
                <c:pt idx="2489">
                  <c:v>1301.0416666666667</c:v>
                </c:pt>
                <c:pt idx="2490">
                  <c:v>1301.5625</c:v>
                </c:pt>
                <c:pt idx="2491">
                  <c:v>1302.0833333333335</c:v>
                </c:pt>
                <c:pt idx="2492">
                  <c:v>1302.6041666666667</c:v>
                </c:pt>
                <c:pt idx="2493">
                  <c:v>1303.125</c:v>
                </c:pt>
                <c:pt idx="2494">
                  <c:v>1303.6458333333335</c:v>
                </c:pt>
                <c:pt idx="2495">
                  <c:v>1304.1666666666667</c:v>
                </c:pt>
                <c:pt idx="2496">
                  <c:v>1304.6875</c:v>
                </c:pt>
                <c:pt idx="2497">
                  <c:v>1305.2083333333335</c:v>
                </c:pt>
                <c:pt idx="2498">
                  <c:v>1305.7291666666667</c:v>
                </c:pt>
                <c:pt idx="2499">
                  <c:v>1306.25</c:v>
                </c:pt>
                <c:pt idx="2500">
                  <c:v>1306.7708333333335</c:v>
                </c:pt>
                <c:pt idx="2501">
                  <c:v>1307.2916666666667</c:v>
                </c:pt>
                <c:pt idx="2502">
                  <c:v>1307.8125</c:v>
                </c:pt>
                <c:pt idx="2503">
                  <c:v>1308.3333333333335</c:v>
                </c:pt>
                <c:pt idx="2504">
                  <c:v>1308.8541666666667</c:v>
                </c:pt>
                <c:pt idx="2505">
                  <c:v>1309.375</c:v>
                </c:pt>
                <c:pt idx="2506">
                  <c:v>1309.8958333333335</c:v>
                </c:pt>
                <c:pt idx="2507">
                  <c:v>1310.4166666666667</c:v>
                </c:pt>
                <c:pt idx="2508">
                  <c:v>1310.9375</c:v>
                </c:pt>
                <c:pt idx="2509">
                  <c:v>1311.4583333333335</c:v>
                </c:pt>
                <c:pt idx="2510">
                  <c:v>1311.9791666666667</c:v>
                </c:pt>
                <c:pt idx="2511">
                  <c:v>1312.5</c:v>
                </c:pt>
                <c:pt idx="2512">
                  <c:v>1313.0208333333335</c:v>
                </c:pt>
                <c:pt idx="2513">
                  <c:v>1313.5416666666667</c:v>
                </c:pt>
                <c:pt idx="2514">
                  <c:v>1314.0625</c:v>
                </c:pt>
                <c:pt idx="2515">
                  <c:v>1314.5833333333335</c:v>
                </c:pt>
                <c:pt idx="2516">
                  <c:v>1315.1041666666667</c:v>
                </c:pt>
                <c:pt idx="2517">
                  <c:v>1315.625</c:v>
                </c:pt>
                <c:pt idx="2518">
                  <c:v>1316.1458333333335</c:v>
                </c:pt>
                <c:pt idx="2519">
                  <c:v>1316.6666666666667</c:v>
                </c:pt>
                <c:pt idx="2520">
                  <c:v>1317.1875</c:v>
                </c:pt>
                <c:pt idx="2521">
                  <c:v>1317.7083333333335</c:v>
                </c:pt>
                <c:pt idx="2522">
                  <c:v>1318.2291666666667</c:v>
                </c:pt>
                <c:pt idx="2523">
                  <c:v>1318.75</c:v>
                </c:pt>
                <c:pt idx="2524">
                  <c:v>1319.2708333333335</c:v>
                </c:pt>
                <c:pt idx="2525">
                  <c:v>1319.7916666666667</c:v>
                </c:pt>
                <c:pt idx="2526">
                  <c:v>1320.3125</c:v>
                </c:pt>
                <c:pt idx="2527">
                  <c:v>1320.8333333333335</c:v>
                </c:pt>
                <c:pt idx="2528">
                  <c:v>1321.3541666666667</c:v>
                </c:pt>
                <c:pt idx="2529">
                  <c:v>1321.875</c:v>
                </c:pt>
                <c:pt idx="2530">
                  <c:v>1322.3958333333335</c:v>
                </c:pt>
                <c:pt idx="2531">
                  <c:v>1322.9166666666667</c:v>
                </c:pt>
                <c:pt idx="2532">
                  <c:v>1323.4375</c:v>
                </c:pt>
                <c:pt idx="2533">
                  <c:v>1323.9583333333335</c:v>
                </c:pt>
                <c:pt idx="2534">
                  <c:v>1324.4791666666667</c:v>
                </c:pt>
                <c:pt idx="2535">
                  <c:v>1325</c:v>
                </c:pt>
                <c:pt idx="2536">
                  <c:v>1325.5208333333335</c:v>
                </c:pt>
                <c:pt idx="2537">
                  <c:v>1326.0416666666667</c:v>
                </c:pt>
                <c:pt idx="2538">
                  <c:v>1326.5625</c:v>
                </c:pt>
                <c:pt idx="2539">
                  <c:v>1327.0833333333335</c:v>
                </c:pt>
                <c:pt idx="2540">
                  <c:v>1327.6041666666667</c:v>
                </c:pt>
                <c:pt idx="2541">
                  <c:v>1328.125</c:v>
                </c:pt>
                <c:pt idx="2542">
                  <c:v>1328.6458333333335</c:v>
                </c:pt>
                <c:pt idx="2543">
                  <c:v>1329.1666666666667</c:v>
                </c:pt>
                <c:pt idx="2544">
                  <c:v>1329.6875</c:v>
                </c:pt>
                <c:pt idx="2545">
                  <c:v>1330.2083333333335</c:v>
                </c:pt>
                <c:pt idx="2546">
                  <c:v>1330.7291666666667</c:v>
                </c:pt>
                <c:pt idx="2547">
                  <c:v>1331.25</c:v>
                </c:pt>
                <c:pt idx="2548">
                  <c:v>1331.7708333333335</c:v>
                </c:pt>
                <c:pt idx="2549">
                  <c:v>1332.2916666666667</c:v>
                </c:pt>
                <c:pt idx="2550">
                  <c:v>1332.8125</c:v>
                </c:pt>
                <c:pt idx="2551">
                  <c:v>1333.3333333333335</c:v>
                </c:pt>
                <c:pt idx="2552">
                  <c:v>1333.8541666666667</c:v>
                </c:pt>
                <c:pt idx="2553">
                  <c:v>1334.375</c:v>
                </c:pt>
                <c:pt idx="2554">
                  <c:v>1334.8958333333335</c:v>
                </c:pt>
                <c:pt idx="2555">
                  <c:v>1335.4166666666667</c:v>
                </c:pt>
                <c:pt idx="2556">
                  <c:v>1335.9375</c:v>
                </c:pt>
                <c:pt idx="2557">
                  <c:v>1336.4583333333335</c:v>
                </c:pt>
                <c:pt idx="2558">
                  <c:v>1336.9791666666667</c:v>
                </c:pt>
                <c:pt idx="2559">
                  <c:v>1337.5</c:v>
                </c:pt>
                <c:pt idx="2560">
                  <c:v>1338.0208333333335</c:v>
                </c:pt>
                <c:pt idx="2561">
                  <c:v>1338.5416666666667</c:v>
                </c:pt>
                <c:pt idx="2562">
                  <c:v>1339.0625</c:v>
                </c:pt>
                <c:pt idx="2563">
                  <c:v>1339.5833333333335</c:v>
                </c:pt>
                <c:pt idx="2564">
                  <c:v>1340.1041666666667</c:v>
                </c:pt>
                <c:pt idx="2565">
                  <c:v>1340.625</c:v>
                </c:pt>
                <c:pt idx="2566">
                  <c:v>1341.1458333333335</c:v>
                </c:pt>
                <c:pt idx="2567">
                  <c:v>1341.6666666666667</c:v>
                </c:pt>
                <c:pt idx="2568">
                  <c:v>1342.1875</c:v>
                </c:pt>
                <c:pt idx="2569">
                  <c:v>1342.7083333333335</c:v>
                </c:pt>
                <c:pt idx="2570">
                  <c:v>1343.2291666666667</c:v>
                </c:pt>
                <c:pt idx="2571">
                  <c:v>1343.75</c:v>
                </c:pt>
                <c:pt idx="2572">
                  <c:v>1344.2708333333335</c:v>
                </c:pt>
                <c:pt idx="2573">
                  <c:v>1344.7916666666667</c:v>
                </c:pt>
                <c:pt idx="2574">
                  <c:v>1345.3125</c:v>
                </c:pt>
                <c:pt idx="2575">
                  <c:v>1345.8333333333335</c:v>
                </c:pt>
                <c:pt idx="2576">
                  <c:v>1346.3541666666667</c:v>
                </c:pt>
                <c:pt idx="2577">
                  <c:v>1346.875</c:v>
                </c:pt>
                <c:pt idx="2578">
                  <c:v>1347.3958333333335</c:v>
                </c:pt>
                <c:pt idx="2579">
                  <c:v>1347.9166666666667</c:v>
                </c:pt>
                <c:pt idx="2580">
                  <c:v>1348.4375</c:v>
                </c:pt>
                <c:pt idx="2581">
                  <c:v>1348.9583333333335</c:v>
                </c:pt>
                <c:pt idx="2582">
                  <c:v>1349.4791666666667</c:v>
                </c:pt>
                <c:pt idx="2583">
                  <c:v>1350</c:v>
                </c:pt>
                <c:pt idx="2584">
                  <c:v>1350.5208333333335</c:v>
                </c:pt>
                <c:pt idx="2585">
                  <c:v>1351.0416666666667</c:v>
                </c:pt>
                <c:pt idx="2586">
                  <c:v>1351.5625</c:v>
                </c:pt>
                <c:pt idx="2587">
                  <c:v>1352.0833333333335</c:v>
                </c:pt>
                <c:pt idx="2588">
                  <c:v>1352.6041666666667</c:v>
                </c:pt>
                <c:pt idx="2589">
                  <c:v>1353.125</c:v>
                </c:pt>
                <c:pt idx="2590">
                  <c:v>1353.6458333333335</c:v>
                </c:pt>
                <c:pt idx="2591">
                  <c:v>1354.1666666666667</c:v>
                </c:pt>
                <c:pt idx="2592">
                  <c:v>1354.6875</c:v>
                </c:pt>
                <c:pt idx="2593">
                  <c:v>1355.2083333333335</c:v>
                </c:pt>
                <c:pt idx="2594">
                  <c:v>1355.7291666666667</c:v>
                </c:pt>
                <c:pt idx="2595">
                  <c:v>1356.25</c:v>
                </c:pt>
                <c:pt idx="2596">
                  <c:v>1356.7708333333335</c:v>
                </c:pt>
                <c:pt idx="2597">
                  <c:v>1357.2916666666667</c:v>
                </c:pt>
                <c:pt idx="2598">
                  <c:v>1357.8125</c:v>
                </c:pt>
                <c:pt idx="2599">
                  <c:v>1358.3333333333335</c:v>
                </c:pt>
                <c:pt idx="2600">
                  <c:v>1358.8541666666667</c:v>
                </c:pt>
                <c:pt idx="2601">
                  <c:v>1359.375</c:v>
                </c:pt>
                <c:pt idx="2602">
                  <c:v>1359.8958333333335</c:v>
                </c:pt>
                <c:pt idx="2603">
                  <c:v>1360.4166666666667</c:v>
                </c:pt>
                <c:pt idx="2604">
                  <c:v>1360.9375</c:v>
                </c:pt>
                <c:pt idx="2605">
                  <c:v>1361.4583333333335</c:v>
                </c:pt>
                <c:pt idx="2606">
                  <c:v>1361.9791666666667</c:v>
                </c:pt>
                <c:pt idx="2607">
                  <c:v>1362.5</c:v>
                </c:pt>
                <c:pt idx="2608">
                  <c:v>1363.0208333333335</c:v>
                </c:pt>
                <c:pt idx="2609">
                  <c:v>1363.5416666666667</c:v>
                </c:pt>
                <c:pt idx="2610">
                  <c:v>1364.0625</c:v>
                </c:pt>
                <c:pt idx="2611">
                  <c:v>1364.5833333333335</c:v>
                </c:pt>
                <c:pt idx="2612">
                  <c:v>1365.1041666666667</c:v>
                </c:pt>
                <c:pt idx="2613">
                  <c:v>1365.625</c:v>
                </c:pt>
                <c:pt idx="2614">
                  <c:v>1366.1458333333335</c:v>
                </c:pt>
                <c:pt idx="2615">
                  <c:v>1366.6666666666667</c:v>
                </c:pt>
                <c:pt idx="2616">
                  <c:v>1367.1875</c:v>
                </c:pt>
                <c:pt idx="2617">
                  <c:v>1367.7083333333335</c:v>
                </c:pt>
                <c:pt idx="2618">
                  <c:v>1368.2291666666667</c:v>
                </c:pt>
                <c:pt idx="2619">
                  <c:v>1368.75</c:v>
                </c:pt>
                <c:pt idx="2620">
                  <c:v>1369.2708333333335</c:v>
                </c:pt>
                <c:pt idx="2621">
                  <c:v>1369.7916666666667</c:v>
                </c:pt>
                <c:pt idx="2622">
                  <c:v>1370.3125</c:v>
                </c:pt>
                <c:pt idx="2623">
                  <c:v>1370.8333333333335</c:v>
                </c:pt>
                <c:pt idx="2624">
                  <c:v>1371.3541666666667</c:v>
                </c:pt>
                <c:pt idx="2625">
                  <c:v>1371.875</c:v>
                </c:pt>
                <c:pt idx="2626">
                  <c:v>1372.3958333333335</c:v>
                </c:pt>
                <c:pt idx="2627">
                  <c:v>1372.9166666666667</c:v>
                </c:pt>
                <c:pt idx="2628">
                  <c:v>1373.4375</c:v>
                </c:pt>
                <c:pt idx="2629">
                  <c:v>1373.9583333333335</c:v>
                </c:pt>
                <c:pt idx="2630">
                  <c:v>1374.4791666666667</c:v>
                </c:pt>
                <c:pt idx="2631">
                  <c:v>1375</c:v>
                </c:pt>
                <c:pt idx="2632">
                  <c:v>1375.5208333333335</c:v>
                </c:pt>
                <c:pt idx="2633">
                  <c:v>1376.0416666666667</c:v>
                </c:pt>
                <c:pt idx="2634">
                  <c:v>1376.5625</c:v>
                </c:pt>
                <c:pt idx="2635">
                  <c:v>1377.0833333333335</c:v>
                </c:pt>
                <c:pt idx="2636">
                  <c:v>1377.6041666666667</c:v>
                </c:pt>
                <c:pt idx="2637">
                  <c:v>1378.125</c:v>
                </c:pt>
                <c:pt idx="2638">
                  <c:v>1378.6458333333335</c:v>
                </c:pt>
                <c:pt idx="2639">
                  <c:v>1379.1666666666667</c:v>
                </c:pt>
                <c:pt idx="2640">
                  <c:v>1379.6875</c:v>
                </c:pt>
                <c:pt idx="2641">
                  <c:v>1380.2083333333335</c:v>
                </c:pt>
                <c:pt idx="2642">
                  <c:v>1380.7291666666667</c:v>
                </c:pt>
                <c:pt idx="2643">
                  <c:v>1381.25</c:v>
                </c:pt>
                <c:pt idx="2644">
                  <c:v>1381.7708333333335</c:v>
                </c:pt>
                <c:pt idx="2645">
                  <c:v>1382.2916666666667</c:v>
                </c:pt>
                <c:pt idx="2646">
                  <c:v>1382.8125</c:v>
                </c:pt>
                <c:pt idx="2647">
                  <c:v>1383.3333333333335</c:v>
                </c:pt>
                <c:pt idx="2648">
                  <c:v>1383.8541666666667</c:v>
                </c:pt>
                <c:pt idx="2649">
                  <c:v>1384.375</c:v>
                </c:pt>
                <c:pt idx="2650">
                  <c:v>1384.8958333333335</c:v>
                </c:pt>
                <c:pt idx="2651">
                  <c:v>1385.4166666666667</c:v>
                </c:pt>
                <c:pt idx="2652">
                  <c:v>1385.9375</c:v>
                </c:pt>
                <c:pt idx="2653">
                  <c:v>1386.4583333333335</c:v>
                </c:pt>
                <c:pt idx="2654">
                  <c:v>1386.9791666666667</c:v>
                </c:pt>
                <c:pt idx="2655">
                  <c:v>1387.5</c:v>
                </c:pt>
                <c:pt idx="2656">
                  <c:v>1388.0208333333335</c:v>
                </c:pt>
                <c:pt idx="2657">
                  <c:v>1388.5416666666667</c:v>
                </c:pt>
                <c:pt idx="2658">
                  <c:v>1389.0625</c:v>
                </c:pt>
                <c:pt idx="2659">
                  <c:v>1389.5833333333335</c:v>
                </c:pt>
                <c:pt idx="2660">
                  <c:v>1390.1041666666667</c:v>
                </c:pt>
                <c:pt idx="2661">
                  <c:v>1390.625</c:v>
                </c:pt>
                <c:pt idx="2662">
                  <c:v>1391.1458333333335</c:v>
                </c:pt>
                <c:pt idx="2663">
                  <c:v>1391.6666666666667</c:v>
                </c:pt>
                <c:pt idx="2664">
                  <c:v>1392.1875</c:v>
                </c:pt>
                <c:pt idx="2665">
                  <c:v>1392.7083333333335</c:v>
                </c:pt>
                <c:pt idx="2666">
                  <c:v>1393.2291666666667</c:v>
                </c:pt>
                <c:pt idx="2667">
                  <c:v>1393.75</c:v>
                </c:pt>
                <c:pt idx="2668">
                  <c:v>1394.2708333333335</c:v>
                </c:pt>
                <c:pt idx="2669">
                  <c:v>1394.7916666666667</c:v>
                </c:pt>
                <c:pt idx="2670">
                  <c:v>1395.3125</c:v>
                </c:pt>
                <c:pt idx="2671">
                  <c:v>1395.8333333333335</c:v>
                </c:pt>
                <c:pt idx="2672">
                  <c:v>1396.3541666666667</c:v>
                </c:pt>
                <c:pt idx="2673">
                  <c:v>1396.875</c:v>
                </c:pt>
                <c:pt idx="2674">
                  <c:v>1397.3958333333335</c:v>
                </c:pt>
                <c:pt idx="2675">
                  <c:v>1397.9166666666667</c:v>
                </c:pt>
                <c:pt idx="2676">
                  <c:v>1398.4375</c:v>
                </c:pt>
                <c:pt idx="2677">
                  <c:v>1398.9583333333335</c:v>
                </c:pt>
                <c:pt idx="2678">
                  <c:v>1399.4791666666667</c:v>
                </c:pt>
                <c:pt idx="2679">
                  <c:v>1400</c:v>
                </c:pt>
                <c:pt idx="2680">
                  <c:v>1400.5208333333335</c:v>
                </c:pt>
                <c:pt idx="2681">
                  <c:v>1401.0416666666667</c:v>
                </c:pt>
                <c:pt idx="2682">
                  <c:v>1401.5625</c:v>
                </c:pt>
                <c:pt idx="2683">
                  <c:v>1402.0833333333335</c:v>
                </c:pt>
                <c:pt idx="2684">
                  <c:v>1402.6041666666667</c:v>
                </c:pt>
                <c:pt idx="2685">
                  <c:v>1403.125</c:v>
                </c:pt>
                <c:pt idx="2686">
                  <c:v>1403.6458333333335</c:v>
                </c:pt>
                <c:pt idx="2687">
                  <c:v>1404.1666666666667</c:v>
                </c:pt>
                <c:pt idx="2688">
                  <c:v>1404.6875</c:v>
                </c:pt>
                <c:pt idx="2689">
                  <c:v>1405.2083333333335</c:v>
                </c:pt>
                <c:pt idx="2690">
                  <c:v>1405.7291666666667</c:v>
                </c:pt>
                <c:pt idx="2691">
                  <c:v>1406.25</c:v>
                </c:pt>
                <c:pt idx="2692">
                  <c:v>1406.7708333333335</c:v>
                </c:pt>
                <c:pt idx="2693">
                  <c:v>1407.2916666666667</c:v>
                </c:pt>
                <c:pt idx="2694">
                  <c:v>1407.8125</c:v>
                </c:pt>
                <c:pt idx="2695">
                  <c:v>1408.3333333333335</c:v>
                </c:pt>
                <c:pt idx="2696">
                  <c:v>1408.8541666666667</c:v>
                </c:pt>
                <c:pt idx="2697">
                  <c:v>1409.375</c:v>
                </c:pt>
                <c:pt idx="2698">
                  <c:v>1409.8958333333335</c:v>
                </c:pt>
                <c:pt idx="2699">
                  <c:v>1410.4166666666667</c:v>
                </c:pt>
                <c:pt idx="2700">
                  <c:v>1410.9375</c:v>
                </c:pt>
                <c:pt idx="2701">
                  <c:v>1411.4583333333335</c:v>
                </c:pt>
                <c:pt idx="2702">
                  <c:v>1411.9791666666667</c:v>
                </c:pt>
                <c:pt idx="2703">
                  <c:v>1412.5</c:v>
                </c:pt>
                <c:pt idx="2704">
                  <c:v>1413.0208333333335</c:v>
                </c:pt>
                <c:pt idx="2705">
                  <c:v>1413.5416666666667</c:v>
                </c:pt>
                <c:pt idx="2706">
                  <c:v>1414.0625</c:v>
                </c:pt>
                <c:pt idx="2707">
                  <c:v>1414.5833333333335</c:v>
                </c:pt>
                <c:pt idx="2708">
                  <c:v>1415.1041666666667</c:v>
                </c:pt>
                <c:pt idx="2709">
                  <c:v>1415.625</c:v>
                </c:pt>
                <c:pt idx="2710">
                  <c:v>1416.1458333333335</c:v>
                </c:pt>
                <c:pt idx="2711">
                  <c:v>1416.6666666666667</c:v>
                </c:pt>
                <c:pt idx="2712">
                  <c:v>1417.1875</c:v>
                </c:pt>
                <c:pt idx="2713">
                  <c:v>1417.7083333333335</c:v>
                </c:pt>
                <c:pt idx="2714">
                  <c:v>1418.2291666666667</c:v>
                </c:pt>
                <c:pt idx="2715">
                  <c:v>1418.75</c:v>
                </c:pt>
                <c:pt idx="2716">
                  <c:v>1419.2708333333335</c:v>
                </c:pt>
                <c:pt idx="2717">
                  <c:v>1419.7916666666667</c:v>
                </c:pt>
                <c:pt idx="2718">
                  <c:v>1420.3125</c:v>
                </c:pt>
                <c:pt idx="2719">
                  <c:v>1420.8333333333335</c:v>
                </c:pt>
                <c:pt idx="2720">
                  <c:v>1421.3541666666667</c:v>
                </c:pt>
                <c:pt idx="2721">
                  <c:v>1421.875</c:v>
                </c:pt>
                <c:pt idx="2722">
                  <c:v>1422.3958333333335</c:v>
                </c:pt>
                <c:pt idx="2723">
                  <c:v>1422.9166666666667</c:v>
                </c:pt>
                <c:pt idx="2724">
                  <c:v>1423.4375</c:v>
                </c:pt>
                <c:pt idx="2725">
                  <c:v>1423.9583333333335</c:v>
                </c:pt>
                <c:pt idx="2726">
                  <c:v>1424.4791666666667</c:v>
                </c:pt>
                <c:pt idx="2727">
                  <c:v>1425</c:v>
                </c:pt>
                <c:pt idx="2728">
                  <c:v>1425.5208333333335</c:v>
                </c:pt>
                <c:pt idx="2729">
                  <c:v>1426.0416666666667</c:v>
                </c:pt>
                <c:pt idx="2730">
                  <c:v>1426.5625</c:v>
                </c:pt>
                <c:pt idx="2731">
                  <c:v>1427.0833333333335</c:v>
                </c:pt>
                <c:pt idx="2732">
                  <c:v>1427.6041666666667</c:v>
                </c:pt>
                <c:pt idx="2733">
                  <c:v>1428.125</c:v>
                </c:pt>
                <c:pt idx="2734">
                  <c:v>1428.6458333333335</c:v>
                </c:pt>
                <c:pt idx="2735">
                  <c:v>1429.1666666666667</c:v>
                </c:pt>
                <c:pt idx="2736">
                  <c:v>1429.6875</c:v>
                </c:pt>
                <c:pt idx="2737">
                  <c:v>1430.2083333333335</c:v>
                </c:pt>
                <c:pt idx="2738">
                  <c:v>1430.7291666666667</c:v>
                </c:pt>
                <c:pt idx="2739">
                  <c:v>1431.25</c:v>
                </c:pt>
                <c:pt idx="2740">
                  <c:v>1431.7708333333335</c:v>
                </c:pt>
                <c:pt idx="2741">
                  <c:v>1432.2916666666667</c:v>
                </c:pt>
                <c:pt idx="2742">
                  <c:v>1432.8125</c:v>
                </c:pt>
                <c:pt idx="2743">
                  <c:v>1433.3333333333335</c:v>
                </c:pt>
                <c:pt idx="2744">
                  <c:v>1433.8541666666667</c:v>
                </c:pt>
                <c:pt idx="2745">
                  <c:v>1434.375</c:v>
                </c:pt>
                <c:pt idx="2746">
                  <c:v>1434.8958333333335</c:v>
                </c:pt>
                <c:pt idx="2747">
                  <c:v>1435.4166666666667</c:v>
                </c:pt>
                <c:pt idx="2748">
                  <c:v>1435.9375</c:v>
                </c:pt>
                <c:pt idx="2749">
                  <c:v>1436.4583333333335</c:v>
                </c:pt>
                <c:pt idx="2750">
                  <c:v>1436.9791666666667</c:v>
                </c:pt>
                <c:pt idx="2751">
                  <c:v>1437.5</c:v>
                </c:pt>
                <c:pt idx="2752">
                  <c:v>1438.0208333333335</c:v>
                </c:pt>
                <c:pt idx="2753">
                  <c:v>1438.5416666666667</c:v>
                </c:pt>
                <c:pt idx="2754">
                  <c:v>1439.0625</c:v>
                </c:pt>
                <c:pt idx="2755">
                  <c:v>1439.5833333333335</c:v>
                </c:pt>
                <c:pt idx="2756">
                  <c:v>1440.1041666666667</c:v>
                </c:pt>
                <c:pt idx="2757">
                  <c:v>1440.625</c:v>
                </c:pt>
                <c:pt idx="2758">
                  <c:v>1441.1458333333335</c:v>
                </c:pt>
                <c:pt idx="2759">
                  <c:v>1441.6666666666667</c:v>
                </c:pt>
                <c:pt idx="2760">
                  <c:v>1442.1875</c:v>
                </c:pt>
                <c:pt idx="2761">
                  <c:v>1442.7083333333335</c:v>
                </c:pt>
                <c:pt idx="2762">
                  <c:v>1443.2291666666667</c:v>
                </c:pt>
                <c:pt idx="2763">
                  <c:v>1443.75</c:v>
                </c:pt>
                <c:pt idx="2764">
                  <c:v>1444.2708333333335</c:v>
                </c:pt>
                <c:pt idx="2765">
                  <c:v>1444.7916666666667</c:v>
                </c:pt>
                <c:pt idx="2766">
                  <c:v>1445.3125</c:v>
                </c:pt>
                <c:pt idx="2767">
                  <c:v>1445.8333333333335</c:v>
                </c:pt>
                <c:pt idx="2768">
                  <c:v>1446.3541666666667</c:v>
                </c:pt>
                <c:pt idx="2769">
                  <c:v>1446.875</c:v>
                </c:pt>
                <c:pt idx="2770">
                  <c:v>1447.3958333333335</c:v>
                </c:pt>
                <c:pt idx="2771">
                  <c:v>1447.9166666666667</c:v>
                </c:pt>
                <c:pt idx="2772">
                  <c:v>1448.4375</c:v>
                </c:pt>
                <c:pt idx="2773">
                  <c:v>1448.9583333333335</c:v>
                </c:pt>
                <c:pt idx="2774">
                  <c:v>1449.4791666666667</c:v>
                </c:pt>
                <c:pt idx="2775">
                  <c:v>1450</c:v>
                </c:pt>
                <c:pt idx="2776">
                  <c:v>1450.5208333333335</c:v>
                </c:pt>
                <c:pt idx="2777">
                  <c:v>1451.0416666666667</c:v>
                </c:pt>
                <c:pt idx="2778">
                  <c:v>1451.5625</c:v>
                </c:pt>
                <c:pt idx="2779">
                  <c:v>1452.0833333333335</c:v>
                </c:pt>
                <c:pt idx="2780">
                  <c:v>1452.6041666666667</c:v>
                </c:pt>
                <c:pt idx="2781">
                  <c:v>1453.125</c:v>
                </c:pt>
                <c:pt idx="2782">
                  <c:v>1453.6458333333335</c:v>
                </c:pt>
                <c:pt idx="2783">
                  <c:v>1454.1666666666667</c:v>
                </c:pt>
                <c:pt idx="2784">
                  <c:v>1454.6875</c:v>
                </c:pt>
                <c:pt idx="2785">
                  <c:v>1455.2083333333335</c:v>
                </c:pt>
                <c:pt idx="2786">
                  <c:v>1455.7291666666667</c:v>
                </c:pt>
                <c:pt idx="2787">
                  <c:v>1456.25</c:v>
                </c:pt>
                <c:pt idx="2788">
                  <c:v>1456.7708333333335</c:v>
                </c:pt>
                <c:pt idx="2789">
                  <c:v>1457.2916666666667</c:v>
                </c:pt>
                <c:pt idx="2790">
                  <c:v>1457.8125</c:v>
                </c:pt>
                <c:pt idx="2791">
                  <c:v>1458.3333333333335</c:v>
                </c:pt>
                <c:pt idx="2792">
                  <c:v>1458.8541666666667</c:v>
                </c:pt>
                <c:pt idx="2793">
                  <c:v>1459.375</c:v>
                </c:pt>
                <c:pt idx="2794">
                  <c:v>1459.8958333333335</c:v>
                </c:pt>
                <c:pt idx="2795">
                  <c:v>1460.4166666666667</c:v>
                </c:pt>
                <c:pt idx="2796">
                  <c:v>1460.9375</c:v>
                </c:pt>
                <c:pt idx="2797">
                  <c:v>1461.4583333333335</c:v>
                </c:pt>
                <c:pt idx="2798">
                  <c:v>1461.9791666666667</c:v>
                </c:pt>
                <c:pt idx="2799">
                  <c:v>1462.5</c:v>
                </c:pt>
                <c:pt idx="2800">
                  <c:v>1463.0208333333335</c:v>
                </c:pt>
                <c:pt idx="2801">
                  <c:v>1463.5416666666667</c:v>
                </c:pt>
                <c:pt idx="2802">
                  <c:v>1464.0625</c:v>
                </c:pt>
                <c:pt idx="2803">
                  <c:v>1464.5833333333335</c:v>
                </c:pt>
                <c:pt idx="2804">
                  <c:v>1465.1041666666667</c:v>
                </c:pt>
                <c:pt idx="2805">
                  <c:v>1465.625</c:v>
                </c:pt>
                <c:pt idx="2806">
                  <c:v>1466.1458333333335</c:v>
                </c:pt>
                <c:pt idx="2807">
                  <c:v>1466.6666666666667</c:v>
                </c:pt>
                <c:pt idx="2808">
                  <c:v>1467.1875</c:v>
                </c:pt>
                <c:pt idx="2809">
                  <c:v>1467.7083333333335</c:v>
                </c:pt>
                <c:pt idx="2810">
                  <c:v>1468.2291666666667</c:v>
                </c:pt>
                <c:pt idx="2811">
                  <c:v>1468.75</c:v>
                </c:pt>
                <c:pt idx="2812">
                  <c:v>1469.2708333333335</c:v>
                </c:pt>
                <c:pt idx="2813">
                  <c:v>1469.7916666666667</c:v>
                </c:pt>
                <c:pt idx="2814">
                  <c:v>1470.3125</c:v>
                </c:pt>
                <c:pt idx="2815">
                  <c:v>1470.8333333333335</c:v>
                </c:pt>
                <c:pt idx="2816">
                  <c:v>1471.3541666666667</c:v>
                </c:pt>
                <c:pt idx="2817">
                  <c:v>1471.875</c:v>
                </c:pt>
                <c:pt idx="2818">
                  <c:v>1472.3958333333335</c:v>
                </c:pt>
                <c:pt idx="2819">
                  <c:v>1472.9166666666667</c:v>
                </c:pt>
                <c:pt idx="2820">
                  <c:v>1473.4375</c:v>
                </c:pt>
                <c:pt idx="2821">
                  <c:v>1473.9583333333335</c:v>
                </c:pt>
                <c:pt idx="2822">
                  <c:v>1474.4791666666667</c:v>
                </c:pt>
                <c:pt idx="2823">
                  <c:v>1475</c:v>
                </c:pt>
                <c:pt idx="2824">
                  <c:v>1475.5208333333335</c:v>
                </c:pt>
                <c:pt idx="2825">
                  <c:v>1476.0416666666667</c:v>
                </c:pt>
                <c:pt idx="2826">
                  <c:v>1476.5625</c:v>
                </c:pt>
                <c:pt idx="2827">
                  <c:v>1477.0833333333335</c:v>
                </c:pt>
                <c:pt idx="2828">
                  <c:v>1477.6041666666667</c:v>
                </c:pt>
                <c:pt idx="2829">
                  <c:v>1478.125</c:v>
                </c:pt>
                <c:pt idx="2830">
                  <c:v>1478.6458333333335</c:v>
                </c:pt>
                <c:pt idx="2831">
                  <c:v>1479.1666666666667</c:v>
                </c:pt>
                <c:pt idx="2832">
                  <c:v>1479.6875</c:v>
                </c:pt>
                <c:pt idx="2833">
                  <c:v>1480.2083333333335</c:v>
                </c:pt>
                <c:pt idx="2834">
                  <c:v>1480.7291666666667</c:v>
                </c:pt>
                <c:pt idx="2835">
                  <c:v>1481.25</c:v>
                </c:pt>
                <c:pt idx="2836">
                  <c:v>1481.7708333333335</c:v>
                </c:pt>
                <c:pt idx="2837">
                  <c:v>1482.2916666666667</c:v>
                </c:pt>
                <c:pt idx="2838">
                  <c:v>1482.8125</c:v>
                </c:pt>
                <c:pt idx="2839">
                  <c:v>1483.3333333333335</c:v>
                </c:pt>
                <c:pt idx="2840">
                  <c:v>1483.8541666666667</c:v>
                </c:pt>
                <c:pt idx="2841">
                  <c:v>1484.375</c:v>
                </c:pt>
                <c:pt idx="2842">
                  <c:v>1484.8958333333335</c:v>
                </c:pt>
                <c:pt idx="2843">
                  <c:v>1485.4166666666667</c:v>
                </c:pt>
                <c:pt idx="2844">
                  <c:v>1485.9375</c:v>
                </c:pt>
                <c:pt idx="2845">
                  <c:v>1486.4583333333335</c:v>
                </c:pt>
                <c:pt idx="2846">
                  <c:v>1486.9791666666667</c:v>
                </c:pt>
                <c:pt idx="2847">
                  <c:v>1487.5</c:v>
                </c:pt>
                <c:pt idx="2848">
                  <c:v>1488.0208333333335</c:v>
                </c:pt>
                <c:pt idx="2849">
                  <c:v>1488.5416666666667</c:v>
                </c:pt>
                <c:pt idx="2850">
                  <c:v>1489.0625</c:v>
                </c:pt>
                <c:pt idx="2851">
                  <c:v>1489.5833333333335</c:v>
                </c:pt>
                <c:pt idx="2852">
                  <c:v>1490.1041666666667</c:v>
                </c:pt>
                <c:pt idx="2853">
                  <c:v>1490.625</c:v>
                </c:pt>
                <c:pt idx="2854">
                  <c:v>1491.1458333333335</c:v>
                </c:pt>
                <c:pt idx="2855">
                  <c:v>1491.6666666666667</c:v>
                </c:pt>
                <c:pt idx="2856">
                  <c:v>1492.1875</c:v>
                </c:pt>
                <c:pt idx="2857">
                  <c:v>1492.7083333333335</c:v>
                </c:pt>
                <c:pt idx="2858">
                  <c:v>1493.2291666666667</c:v>
                </c:pt>
                <c:pt idx="2859">
                  <c:v>1493.75</c:v>
                </c:pt>
                <c:pt idx="2860">
                  <c:v>1494.2708333333335</c:v>
                </c:pt>
                <c:pt idx="2861">
                  <c:v>1494.7916666666667</c:v>
                </c:pt>
                <c:pt idx="2862">
                  <c:v>1495.3125</c:v>
                </c:pt>
                <c:pt idx="2863">
                  <c:v>1495.8333333333335</c:v>
                </c:pt>
                <c:pt idx="2864">
                  <c:v>1496.3541666666667</c:v>
                </c:pt>
                <c:pt idx="2865">
                  <c:v>1496.875</c:v>
                </c:pt>
                <c:pt idx="2866">
                  <c:v>1497.3958333333335</c:v>
                </c:pt>
                <c:pt idx="2867">
                  <c:v>1497.9166666666667</c:v>
                </c:pt>
                <c:pt idx="2868">
                  <c:v>1498.4375</c:v>
                </c:pt>
                <c:pt idx="2869">
                  <c:v>1498.9583333333335</c:v>
                </c:pt>
                <c:pt idx="2870">
                  <c:v>1499.4791666666667</c:v>
                </c:pt>
                <c:pt idx="2871">
                  <c:v>1500</c:v>
                </c:pt>
                <c:pt idx="2872">
                  <c:v>1500.5208333333335</c:v>
                </c:pt>
                <c:pt idx="2873">
                  <c:v>1501.0416666666667</c:v>
                </c:pt>
                <c:pt idx="2874">
                  <c:v>1501.5625</c:v>
                </c:pt>
                <c:pt idx="2875">
                  <c:v>1502.0833333333335</c:v>
                </c:pt>
                <c:pt idx="2876">
                  <c:v>1502.6041666666667</c:v>
                </c:pt>
                <c:pt idx="2877">
                  <c:v>1503.125</c:v>
                </c:pt>
                <c:pt idx="2878">
                  <c:v>1503.6458333333335</c:v>
                </c:pt>
                <c:pt idx="2879">
                  <c:v>1504.1666666666667</c:v>
                </c:pt>
                <c:pt idx="2880">
                  <c:v>1504.6875</c:v>
                </c:pt>
                <c:pt idx="2881">
                  <c:v>1505.2083333333335</c:v>
                </c:pt>
                <c:pt idx="2882">
                  <c:v>1505.7291666666667</c:v>
                </c:pt>
                <c:pt idx="2883">
                  <c:v>1506.25</c:v>
                </c:pt>
                <c:pt idx="2884">
                  <c:v>1506.7708333333335</c:v>
                </c:pt>
                <c:pt idx="2885">
                  <c:v>1507.2916666666667</c:v>
                </c:pt>
                <c:pt idx="2886">
                  <c:v>1507.8125</c:v>
                </c:pt>
                <c:pt idx="2887">
                  <c:v>1508.3333333333335</c:v>
                </c:pt>
                <c:pt idx="2888">
                  <c:v>1508.8541666666667</c:v>
                </c:pt>
                <c:pt idx="2889">
                  <c:v>1509.375</c:v>
                </c:pt>
                <c:pt idx="2890">
                  <c:v>1509.8958333333335</c:v>
                </c:pt>
                <c:pt idx="2891">
                  <c:v>1510.4166666666667</c:v>
                </c:pt>
                <c:pt idx="2892">
                  <c:v>1510.9375</c:v>
                </c:pt>
                <c:pt idx="2893">
                  <c:v>1511.4583333333335</c:v>
                </c:pt>
                <c:pt idx="2894">
                  <c:v>1511.9791666666667</c:v>
                </c:pt>
                <c:pt idx="2895">
                  <c:v>1512.5</c:v>
                </c:pt>
                <c:pt idx="2896">
                  <c:v>1513.0208333333335</c:v>
                </c:pt>
                <c:pt idx="2897">
                  <c:v>1513.5416666666667</c:v>
                </c:pt>
                <c:pt idx="2898">
                  <c:v>1514.0625</c:v>
                </c:pt>
                <c:pt idx="2899">
                  <c:v>1514.5833333333335</c:v>
                </c:pt>
                <c:pt idx="2900">
                  <c:v>1515.1041666666667</c:v>
                </c:pt>
                <c:pt idx="2901">
                  <c:v>1515.625</c:v>
                </c:pt>
                <c:pt idx="2902">
                  <c:v>1516.1458333333335</c:v>
                </c:pt>
                <c:pt idx="2903">
                  <c:v>1516.6666666666667</c:v>
                </c:pt>
                <c:pt idx="2904">
                  <c:v>1517.1875</c:v>
                </c:pt>
                <c:pt idx="2905">
                  <c:v>1517.7083333333335</c:v>
                </c:pt>
                <c:pt idx="2906">
                  <c:v>1518.2291666666667</c:v>
                </c:pt>
                <c:pt idx="2907">
                  <c:v>1518.75</c:v>
                </c:pt>
                <c:pt idx="2908">
                  <c:v>1519.2708333333335</c:v>
                </c:pt>
                <c:pt idx="2909">
                  <c:v>1519.7916666666667</c:v>
                </c:pt>
                <c:pt idx="2910">
                  <c:v>1520.3125</c:v>
                </c:pt>
                <c:pt idx="2911">
                  <c:v>1520.8333333333335</c:v>
                </c:pt>
                <c:pt idx="2912">
                  <c:v>1521.3541666666667</c:v>
                </c:pt>
                <c:pt idx="2913">
                  <c:v>1521.875</c:v>
                </c:pt>
                <c:pt idx="2914">
                  <c:v>1522.3958333333335</c:v>
                </c:pt>
                <c:pt idx="2915">
                  <c:v>1522.9166666666667</c:v>
                </c:pt>
                <c:pt idx="2916">
                  <c:v>1523.4375</c:v>
                </c:pt>
                <c:pt idx="2917">
                  <c:v>1523.9583333333335</c:v>
                </c:pt>
                <c:pt idx="2918">
                  <c:v>1524.4791666666667</c:v>
                </c:pt>
                <c:pt idx="2919">
                  <c:v>1525</c:v>
                </c:pt>
                <c:pt idx="2920">
                  <c:v>1525.5208333333335</c:v>
                </c:pt>
                <c:pt idx="2921">
                  <c:v>1526.0416666666667</c:v>
                </c:pt>
                <c:pt idx="2922">
                  <c:v>1526.5625</c:v>
                </c:pt>
                <c:pt idx="2923">
                  <c:v>1527.0833333333335</c:v>
                </c:pt>
                <c:pt idx="2924">
                  <c:v>1527.6041666666667</c:v>
                </c:pt>
                <c:pt idx="2925">
                  <c:v>1528.125</c:v>
                </c:pt>
                <c:pt idx="2926">
                  <c:v>1528.6458333333335</c:v>
                </c:pt>
                <c:pt idx="2927">
                  <c:v>1529.1666666666667</c:v>
                </c:pt>
                <c:pt idx="2928">
                  <c:v>1529.6875</c:v>
                </c:pt>
                <c:pt idx="2929">
                  <c:v>1530.2083333333335</c:v>
                </c:pt>
                <c:pt idx="2930">
                  <c:v>1530.7291666666667</c:v>
                </c:pt>
                <c:pt idx="2931">
                  <c:v>1531.25</c:v>
                </c:pt>
                <c:pt idx="2932">
                  <c:v>1531.7708333333335</c:v>
                </c:pt>
                <c:pt idx="2933">
                  <c:v>1532.2916666666667</c:v>
                </c:pt>
                <c:pt idx="2934">
                  <c:v>1532.8125</c:v>
                </c:pt>
                <c:pt idx="2935">
                  <c:v>1533.3333333333335</c:v>
                </c:pt>
                <c:pt idx="2936">
                  <c:v>1533.8541666666667</c:v>
                </c:pt>
                <c:pt idx="2937">
                  <c:v>1534.375</c:v>
                </c:pt>
                <c:pt idx="2938">
                  <c:v>1534.8958333333335</c:v>
                </c:pt>
                <c:pt idx="2939">
                  <c:v>1535.4166666666667</c:v>
                </c:pt>
                <c:pt idx="2940">
                  <c:v>1535.9375</c:v>
                </c:pt>
                <c:pt idx="2941">
                  <c:v>1536.4583333333335</c:v>
                </c:pt>
                <c:pt idx="2942">
                  <c:v>1536.9791666666667</c:v>
                </c:pt>
                <c:pt idx="2943">
                  <c:v>1537.5</c:v>
                </c:pt>
                <c:pt idx="2944">
                  <c:v>1538.0208333333335</c:v>
                </c:pt>
                <c:pt idx="2945">
                  <c:v>1538.5416666666667</c:v>
                </c:pt>
                <c:pt idx="2946">
                  <c:v>1539.0625</c:v>
                </c:pt>
                <c:pt idx="2947">
                  <c:v>1539.5833333333335</c:v>
                </c:pt>
                <c:pt idx="2948">
                  <c:v>1540.1041666666667</c:v>
                </c:pt>
                <c:pt idx="2949">
                  <c:v>1540.625</c:v>
                </c:pt>
                <c:pt idx="2950">
                  <c:v>1541.1458333333335</c:v>
                </c:pt>
                <c:pt idx="2951">
                  <c:v>1541.6666666666667</c:v>
                </c:pt>
                <c:pt idx="2952">
                  <c:v>1542.1875</c:v>
                </c:pt>
                <c:pt idx="2953">
                  <c:v>1542.7083333333335</c:v>
                </c:pt>
                <c:pt idx="2954">
                  <c:v>1543.2291666666667</c:v>
                </c:pt>
                <c:pt idx="2955">
                  <c:v>1543.75</c:v>
                </c:pt>
                <c:pt idx="2956">
                  <c:v>1544.2708333333335</c:v>
                </c:pt>
                <c:pt idx="2957">
                  <c:v>1544.7916666666667</c:v>
                </c:pt>
                <c:pt idx="2958">
                  <c:v>1545.3125</c:v>
                </c:pt>
                <c:pt idx="2959">
                  <c:v>1545.8333333333335</c:v>
                </c:pt>
                <c:pt idx="2960">
                  <c:v>1546.3541666666667</c:v>
                </c:pt>
                <c:pt idx="2961">
                  <c:v>1546.875</c:v>
                </c:pt>
                <c:pt idx="2962">
                  <c:v>1547.3958333333335</c:v>
                </c:pt>
                <c:pt idx="2963">
                  <c:v>1547.9166666666667</c:v>
                </c:pt>
                <c:pt idx="2964">
                  <c:v>1548.4375</c:v>
                </c:pt>
                <c:pt idx="2965">
                  <c:v>1548.9583333333335</c:v>
                </c:pt>
                <c:pt idx="2966">
                  <c:v>1549.4791666666667</c:v>
                </c:pt>
                <c:pt idx="2967">
                  <c:v>1550</c:v>
                </c:pt>
                <c:pt idx="2968">
                  <c:v>1550.5208333333335</c:v>
                </c:pt>
                <c:pt idx="2969">
                  <c:v>1551.0416666666667</c:v>
                </c:pt>
                <c:pt idx="2970">
                  <c:v>1551.5625</c:v>
                </c:pt>
                <c:pt idx="2971">
                  <c:v>1552.0833333333335</c:v>
                </c:pt>
                <c:pt idx="2972">
                  <c:v>1552.6041666666667</c:v>
                </c:pt>
                <c:pt idx="2973">
                  <c:v>1553.125</c:v>
                </c:pt>
                <c:pt idx="2974">
                  <c:v>1553.6458333333335</c:v>
                </c:pt>
                <c:pt idx="2975">
                  <c:v>1554.1666666666667</c:v>
                </c:pt>
                <c:pt idx="2976">
                  <c:v>1554.6875</c:v>
                </c:pt>
                <c:pt idx="2977">
                  <c:v>1555.2083333333335</c:v>
                </c:pt>
                <c:pt idx="2978">
                  <c:v>1555.7291666666667</c:v>
                </c:pt>
                <c:pt idx="2979">
                  <c:v>1556.25</c:v>
                </c:pt>
                <c:pt idx="2980">
                  <c:v>1556.7708333333335</c:v>
                </c:pt>
                <c:pt idx="2981">
                  <c:v>1557.2916666666667</c:v>
                </c:pt>
                <c:pt idx="2982">
                  <c:v>1557.8125</c:v>
                </c:pt>
                <c:pt idx="2983">
                  <c:v>1558.3333333333335</c:v>
                </c:pt>
                <c:pt idx="2984">
                  <c:v>1558.8541666666667</c:v>
                </c:pt>
                <c:pt idx="2985">
                  <c:v>1559.375</c:v>
                </c:pt>
                <c:pt idx="2986">
                  <c:v>1559.8958333333335</c:v>
                </c:pt>
                <c:pt idx="2987">
                  <c:v>1560.4166666666667</c:v>
                </c:pt>
                <c:pt idx="2988">
                  <c:v>1560.9375</c:v>
                </c:pt>
                <c:pt idx="2989">
                  <c:v>1561.4583333333335</c:v>
                </c:pt>
                <c:pt idx="2990">
                  <c:v>1561.9791666666667</c:v>
                </c:pt>
                <c:pt idx="2991">
                  <c:v>1562.5</c:v>
                </c:pt>
                <c:pt idx="2992">
                  <c:v>1563.0208333333335</c:v>
                </c:pt>
                <c:pt idx="2993">
                  <c:v>1563.5416666666667</c:v>
                </c:pt>
                <c:pt idx="2994">
                  <c:v>1564.0625</c:v>
                </c:pt>
                <c:pt idx="2995">
                  <c:v>1564.5833333333335</c:v>
                </c:pt>
                <c:pt idx="2996">
                  <c:v>1565.1041666666667</c:v>
                </c:pt>
                <c:pt idx="2997">
                  <c:v>1565.625</c:v>
                </c:pt>
                <c:pt idx="2998">
                  <c:v>1566.1458333333335</c:v>
                </c:pt>
                <c:pt idx="2999">
                  <c:v>1566.6666666666667</c:v>
                </c:pt>
                <c:pt idx="3000">
                  <c:v>1567.1875</c:v>
                </c:pt>
                <c:pt idx="3001">
                  <c:v>1567.7083333333335</c:v>
                </c:pt>
                <c:pt idx="3002">
                  <c:v>1568.2291666666667</c:v>
                </c:pt>
                <c:pt idx="3003">
                  <c:v>1568.75</c:v>
                </c:pt>
                <c:pt idx="3004">
                  <c:v>1569.2708333333335</c:v>
                </c:pt>
                <c:pt idx="3005">
                  <c:v>1569.7916666666667</c:v>
                </c:pt>
                <c:pt idx="3006">
                  <c:v>1570.3125</c:v>
                </c:pt>
                <c:pt idx="3007">
                  <c:v>1570.8333333333335</c:v>
                </c:pt>
                <c:pt idx="3008">
                  <c:v>1571.3541666666667</c:v>
                </c:pt>
                <c:pt idx="3009">
                  <c:v>1571.875</c:v>
                </c:pt>
                <c:pt idx="3010">
                  <c:v>1572.3958333333335</c:v>
                </c:pt>
                <c:pt idx="3011">
                  <c:v>1572.9166666666667</c:v>
                </c:pt>
                <c:pt idx="3012">
                  <c:v>1573.4375</c:v>
                </c:pt>
                <c:pt idx="3013">
                  <c:v>1573.9583333333335</c:v>
                </c:pt>
                <c:pt idx="3014">
                  <c:v>1574.4791666666667</c:v>
                </c:pt>
                <c:pt idx="3015">
                  <c:v>1575</c:v>
                </c:pt>
                <c:pt idx="3016">
                  <c:v>1575.5208333333335</c:v>
                </c:pt>
                <c:pt idx="3017">
                  <c:v>1576.0416666666667</c:v>
                </c:pt>
                <c:pt idx="3018">
                  <c:v>1576.5625</c:v>
                </c:pt>
                <c:pt idx="3019">
                  <c:v>1577.0833333333335</c:v>
                </c:pt>
                <c:pt idx="3020">
                  <c:v>1577.6041666666667</c:v>
                </c:pt>
                <c:pt idx="3021">
                  <c:v>1578.125</c:v>
                </c:pt>
                <c:pt idx="3022">
                  <c:v>1578.6458333333335</c:v>
                </c:pt>
                <c:pt idx="3023">
                  <c:v>1579.1666666666667</c:v>
                </c:pt>
                <c:pt idx="3024">
                  <c:v>1579.6875</c:v>
                </c:pt>
                <c:pt idx="3025">
                  <c:v>1580.2083333333335</c:v>
                </c:pt>
                <c:pt idx="3026">
                  <c:v>1580.7291666666667</c:v>
                </c:pt>
                <c:pt idx="3027">
                  <c:v>1581.25</c:v>
                </c:pt>
                <c:pt idx="3028">
                  <c:v>1581.7708333333335</c:v>
                </c:pt>
                <c:pt idx="3029">
                  <c:v>1582.2916666666667</c:v>
                </c:pt>
                <c:pt idx="3030">
                  <c:v>1582.8125</c:v>
                </c:pt>
                <c:pt idx="3031">
                  <c:v>1583.3333333333335</c:v>
                </c:pt>
                <c:pt idx="3032">
                  <c:v>1583.8541666666667</c:v>
                </c:pt>
                <c:pt idx="3033">
                  <c:v>1584.375</c:v>
                </c:pt>
                <c:pt idx="3034">
                  <c:v>1584.8958333333335</c:v>
                </c:pt>
                <c:pt idx="3035">
                  <c:v>1585.4166666666667</c:v>
                </c:pt>
                <c:pt idx="3036">
                  <c:v>1585.9375</c:v>
                </c:pt>
                <c:pt idx="3037">
                  <c:v>1586.4583333333335</c:v>
                </c:pt>
                <c:pt idx="3038">
                  <c:v>1586.9791666666667</c:v>
                </c:pt>
                <c:pt idx="3039">
                  <c:v>1587.5</c:v>
                </c:pt>
                <c:pt idx="3040">
                  <c:v>1588.0208333333335</c:v>
                </c:pt>
                <c:pt idx="3041">
                  <c:v>1588.5416666666667</c:v>
                </c:pt>
                <c:pt idx="3042">
                  <c:v>1589.0625</c:v>
                </c:pt>
                <c:pt idx="3043">
                  <c:v>1589.5833333333335</c:v>
                </c:pt>
                <c:pt idx="3044">
                  <c:v>1590.1041666666667</c:v>
                </c:pt>
                <c:pt idx="3045">
                  <c:v>1590.625</c:v>
                </c:pt>
                <c:pt idx="3046">
                  <c:v>1591.1458333333335</c:v>
                </c:pt>
                <c:pt idx="3047">
                  <c:v>1591.6666666666667</c:v>
                </c:pt>
                <c:pt idx="3048">
                  <c:v>1592.1875</c:v>
                </c:pt>
                <c:pt idx="3049">
                  <c:v>1592.7083333333335</c:v>
                </c:pt>
                <c:pt idx="3050">
                  <c:v>1593.2291666666667</c:v>
                </c:pt>
                <c:pt idx="3051">
                  <c:v>1593.75</c:v>
                </c:pt>
                <c:pt idx="3052">
                  <c:v>1594.2708333333335</c:v>
                </c:pt>
                <c:pt idx="3053">
                  <c:v>1594.7916666666667</c:v>
                </c:pt>
                <c:pt idx="3054">
                  <c:v>1595.3125</c:v>
                </c:pt>
                <c:pt idx="3055">
                  <c:v>1595.8333333333335</c:v>
                </c:pt>
                <c:pt idx="3056">
                  <c:v>1596.3541666666667</c:v>
                </c:pt>
                <c:pt idx="3057">
                  <c:v>1596.875</c:v>
                </c:pt>
                <c:pt idx="3058">
                  <c:v>1597.3958333333335</c:v>
                </c:pt>
                <c:pt idx="3059">
                  <c:v>1597.9166666666667</c:v>
                </c:pt>
                <c:pt idx="3060">
                  <c:v>1598.4375</c:v>
                </c:pt>
                <c:pt idx="3061">
                  <c:v>1598.9583333333335</c:v>
                </c:pt>
                <c:pt idx="3062">
                  <c:v>1599.4791666666667</c:v>
                </c:pt>
                <c:pt idx="3063">
                  <c:v>1600</c:v>
                </c:pt>
                <c:pt idx="3064">
                  <c:v>1600.5208333333335</c:v>
                </c:pt>
                <c:pt idx="3065">
                  <c:v>1601.0416666666667</c:v>
                </c:pt>
                <c:pt idx="3066">
                  <c:v>1601.5625000000002</c:v>
                </c:pt>
                <c:pt idx="3067">
                  <c:v>1602.0833333333335</c:v>
                </c:pt>
                <c:pt idx="3068">
                  <c:v>1602.6041666666667</c:v>
                </c:pt>
                <c:pt idx="3069">
                  <c:v>1603.1250000000002</c:v>
                </c:pt>
                <c:pt idx="3070">
                  <c:v>1603.6458333333335</c:v>
                </c:pt>
                <c:pt idx="3071">
                  <c:v>1604.1666666666667</c:v>
                </c:pt>
                <c:pt idx="3072">
                  <c:v>1604.6875000000002</c:v>
                </c:pt>
                <c:pt idx="3073">
                  <c:v>1605.2083333333335</c:v>
                </c:pt>
                <c:pt idx="3074">
                  <c:v>1605.7291666666667</c:v>
                </c:pt>
                <c:pt idx="3075">
                  <c:v>1606.2500000000002</c:v>
                </c:pt>
                <c:pt idx="3076">
                  <c:v>1606.7708333333335</c:v>
                </c:pt>
                <c:pt idx="3077">
                  <c:v>1607.2916666666667</c:v>
                </c:pt>
                <c:pt idx="3078">
                  <c:v>1607.8125000000002</c:v>
                </c:pt>
                <c:pt idx="3079">
                  <c:v>1608.3333333333335</c:v>
                </c:pt>
                <c:pt idx="3080">
                  <c:v>1608.8541666666667</c:v>
                </c:pt>
                <c:pt idx="3081">
                  <c:v>1609.3750000000002</c:v>
                </c:pt>
                <c:pt idx="3082">
                  <c:v>1609.8958333333335</c:v>
                </c:pt>
                <c:pt idx="3083">
                  <c:v>1610.4166666666667</c:v>
                </c:pt>
                <c:pt idx="3084">
                  <c:v>1610.9375000000002</c:v>
                </c:pt>
                <c:pt idx="3085">
                  <c:v>1611.4583333333335</c:v>
                </c:pt>
                <c:pt idx="3086">
                  <c:v>1611.9791666666667</c:v>
                </c:pt>
                <c:pt idx="3087">
                  <c:v>1612.5000000000002</c:v>
                </c:pt>
                <c:pt idx="3088">
                  <c:v>1613.0208333333335</c:v>
                </c:pt>
                <c:pt idx="3089">
                  <c:v>1613.5416666666667</c:v>
                </c:pt>
                <c:pt idx="3090">
                  <c:v>1614.0625000000002</c:v>
                </c:pt>
                <c:pt idx="3091">
                  <c:v>1614.5833333333335</c:v>
                </c:pt>
                <c:pt idx="3092">
                  <c:v>1615.1041666666667</c:v>
                </c:pt>
                <c:pt idx="3093">
                  <c:v>1615.6250000000002</c:v>
                </c:pt>
                <c:pt idx="3094">
                  <c:v>1616.1458333333335</c:v>
                </c:pt>
                <c:pt idx="3095">
                  <c:v>1616.6666666666667</c:v>
                </c:pt>
                <c:pt idx="3096">
                  <c:v>1617.1875000000002</c:v>
                </c:pt>
                <c:pt idx="3097">
                  <c:v>1617.7083333333335</c:v>
                </c:pt>
                <c:pt idx="3098">
                  <c:v>1618.2291666666667</c:v>
                </c:pt>
                <c:pt idx="3099">
                  <c:v>1618.7500000000002</c:v>
                </c:pt>
                <c:pt idx="3100">
                  <c:v>1619.2708333333335</c:v>
                </c:pt>
                <c:pt idx="3101">
                  <c:v>1619.7916666666667</c:v>
                </c:pt>
                <c:pt idx="3102">
                  <c:v>1620.3125000000002</c:v>
                </c:pt>
                <c:pt idx="3103">
                  <c:v>1620.8333333333335</c:v>
                </c:pt>
                <c:pt idx="3104">
                  <c:v>1621.3541666666667</c:v>
                </c:pt>
                <c:pt idx="3105">
                  <c:v>1621.8750000000002</c:v>
                </c:pt>
                <c:pt idx="3106">
                  <c:v>1622.3958333333335</c:v>
                </c:pt>
                <c:pt idx="3107">
                  <c:v>1622.9166666666667</c:v>
                </c:pt>
                <c:pt idx="3108">
                  <c:v>1623.4375000000002</c:v>
                </c:pt>
                <c:pt idx="3109">
                  <c:v>1623.9583333333335</c:v>
                </c:pt>
                <c:pt idx="3110">
                  <c:v>1624.4791666666667</c:v>
                </c:pt>
                <c:pt idx="3111">
                  <c:v>1625.0000000000002</c:v>
                </c:pt>
                <c:pt idx="3112">
                  <c:v>1625.5208333333335</c:v>
                </c:pt>
                <c:pt idx="3113">
                  <c:v>1626.0416666666667</c:v>
                </c:pt>
                <c:pt idx="3114">
                  <c:v>1626.5625000000002</c:v>
                </c:pt>
                <c:pt idx="3115">
                  <c:v>1627.0833333333335</c:v>
                </c:pt>
                <c:pt idx="3116">
                  <c:v>1627.6041666666667</c:v>
                </c:pt>
                <c:pt idx="3117">
                  <c:v>1628.1250000000002</c:v>
                </c:pt>
                <c:pt idx="3118">
                  <c:v>1628.6458333333335</c:v>
                </c:pt>
                <c:pt idx="3119">
                  <c:v>1629.1666666666667</c:v>
                </c:pt>
                <c:pt idx="3120">
                  <c:v>1629.6875000000002</c:v>
                </c:pt>
                <c:pt idx="3121">
                  <c:v>1630.2083333333335</c:v>
                </c:pt>
                <c:pt idx="3122">
                  <c:v>1630.7291666666667</c:v>
                </c:pt>
                <c:pt idx="3123">
                  <c:v>1631.2500000000002</c:v>
                </c:pt>
                <c:pt idx="3124">
                  <c:v>1631.7708333333335</c:v>
                </c:pt>
                <c:pt idx="3125">
                  <c:v>1632.2916666666667</c:v>
                </c:pt>
                <c:pt idx="3126">
                  <c:v>1632.8125000000002</c:v>
                </c:pt>
                <c:pt idx="3127">
                  <c:v>1633.3333333333335</c:v>
                </c:pt>
                <c:pt idx="3128">
                  <c:v>1633.8541666666667</c:v>
                </c:pt>
                <c:pt idx="3129">
                  <c:v>1634.3750000000002</c:v>
                </c:pt>
                <c:pt idx="3130">
                  <c:v>1634.8958333333335</c:v>
                </c:pt>
                <c:pt idx="3131">
                  <c:v>1635.4166666666667</c:v>
                </c:pt>
                <c:pt idx="3132">
                  <c:v>1635.9375000000002</c:v>
                </c:pt>
                <c:pt idx="3133">
                  <c:v>1636.4583333333335</c:v>
                </c:pt>
                <c:pt idx="3134">
                  <c:v>1636.9791666666667</c:v>
                </c:pt>
                <c:pt idx="3135">
                  <c:v>1637.5000000000002</c:v>
                </c:pt>
                <c:pt idx="3136">
                  <c:v>1638.0208333333335</c:v>
                </c:pt>
                <c:pt idx="3137">
                  <c:v>1638.5416666666667</c:v>
                </c:pt>
                <c:pt idx="3138">
                  <c:v>1639.0625000000002</c:v>
                </c:pt>
                <c:pt idx="3139">
                  <c:v>1639.5833333333335</c:v>
                </c:pt>
                <c:pt idx="3140">
                  <c:v>1640.1041666666667</c:v>
                </c:pt>
                <c:pt idx="3141">
                  <c:v>1640.6250000000002</c:v>
                </c:pt>
                <c:pt idx="3142">
                  <c:v>1641.1458333333335</c:v>
                </c:pt>
                <c:pt idx="3143">
                  <c:v>1641.6666666666667</c:v>
                </c:pt>
                <c:pt idx="3144">
                  <c:v>1642.1875000000002</c:v>
                </c:pt>
                <c:pt idx="3145">
                  <c:v>1642.7083333333335</c:v>
                </c:pt>
                <c:pt idx="3146">
                  <c:v>1643.2291666666667</c:v>
                </c:pt>
                <c:pt idx="3147">
                  <c:v>1643.7500000000002</c:v>
                </c:pt>
                <c:pt idx="3148">
                  <c:v>1644.2708333333335</c:v>
                </c:pt>
                <c:pt idx="3149">
                  <c:v>1644.7916666666667</c:v>
                </c:pt>
                <c:pt idx="3150">
                  <c:v>1645.3125000000002</c:v>
                </c:pt>
                <c:pt idx="3151">
                  <c:v>1645.8333333333335</c:v>
                </c:pt>
                <c:pt idx="3152">
                  <c:v>1646.3541666666667</c:v>
                </c:pt>
                <c:pt idx="3153">
                  <c:v>1646.8750000000002</c:v>
                </c:pt>
                <c:pt idx="3154">
                  <c:v>1647.3958333333335</c:v>
                </c:pt>
                <c:pt idx="3155">
                  <c:v>1647.9166666666667</c:v>
                </c:pt>
                <c:pt idx="3156">
                  <c:v>1648.4375000000002</c:v>
                </c:pt>
                <c:pt idx="3157">
                  <c:v>1648.9583333333335</c:v>
                </c:pt>
                <c:pt idx="3158">
                  <c:v>1649.4791666666667</c:v>
                </c:pt>
                <c:pt idx="3159">
                  <c:v>1650.0000000000002</c:v>
                </c:pt>
                <c:pt idx="3160">
                  <c:v>1650.5208333333335</c:v>
                </c:pt>
                <c:pt idx="3161">
                  <c:v>1651.0416666666667</c:v>
                </c:pt>
                <c:pt idx="3162">
                  <c:v>1651.5625000000002</c:v>
                </c:pt>
                <c:pt idx="3163">
                  <c:v>1652.0833333333335</c:v>
                </c:pt>
                <c:pt idx="3164">
                  <c:v>1652.6041666666667</c:v>
                </c:pt>
                <c:pt idx="3165">
                  <c:v>1653.1250000000002</c:v>
                </c:pt>
                <c:pt idx="3166">
                  <c:v>1653.6458333333335</c:v>
                </c:pt>
                <c:pt idx="3167">
                  <c:v>1654.1666666666667</c:v>
                </c:pt>
                <c:pt idx="3168">
                  <c:v>1654.6875000000002</c:v>
                </c:pt>
                <c:pt idx="3169">
                  <c:v>1655.2083333333335</c:v>
                </c:pt>
                <c:pt idx="3170">
                  <c:v>1655.7291666666667</c:v>
                </c:pt>
                <c:pt idx="3171">
                  <c:v>1656.2500000000002</c:v>
                </c:pt>
                <c:pt idx="3172">
                  <c:v>1656.7708333333335</c:v>
                </c:pt>
                <c:pt idx="3173">
                  <c:v>1657.2916666666667</c:v>
                </c:pt>
                <c:pt idx="3174">
                  <c:v>1657.8125000000002</c:v>
                </c:pt>
                <c:pt idx="3175">
                  <c:v>1658.3333333333335</c:v>
                </c:pt>
                <c:pt idx="3176">
                  <c:v>1658.8541666666667</c:v>
                </c:pt>
                <c:pt idx="3177">
                  <c:v>1659.3750000000002</c:v>
                </c:pt>
                <c:pt idx="3178">
                  <c:v>1659.8958333333335</c:v>
                </c:pt>
                <c:pt idx="3179">
                  <c:v>1660.4166666666667</c:v>
                </c:pt>
                <c:pt idx="3180">
                  <c:v>1660.9375000000002</c:v>
                </c:pt>
                <c:pt idx="3181">
                  <c:v>1661.4583333333335</c:v>
                </c:pt>
                <c:pt idx="3182">
                  <c:v>1661.9791666666667</c:v>
                </c:pt>
                <c:pt idx="3183">
                  <c:v>1662.5000000000002</c:v>
                </c:pt>
                <c:pt idx="3184">
                  <c:v>1663.0208333333335</c:v>
                </c:pt>
                <c:pt idx="3185">
                  <c:v>1663.5416666666667</c:v>
                </c:pt>
                <c:pt idx="3186">
                  <c:v>1664.0625000000002</c:v>
                </c:pt>
                <c:pt idx="3187">
                  <c:v>1664.5833333333335</c:v>
                </c:pt>
                <c:pt idx="3188">
                  <c:v>1665.1041666666667</c:v>
                </c:pt>
                <c:pt idx="3189">
                  <c:v>1665.6250000000002</c:v>
                </c:pt>
                <c:pt idx="3190">
                  <c:v>1666.1458333333335</c:v>
                </c:pt>
                <c:pt idx="3191">
                  <c:v>1666.6666666666667</c:v>
                </c:pt>
                <c:pt idx="3192">
                  <c:v>1667.1875000000002</c:v>
                </c:pt>
                <c:pt idx="3193">
                  <c:v>1667.7083333333335</c:v>
                </c:pt>
                <c:pt idx="3194">
                  <c:v>1668.2291666666667</c:v>
                </c:pt>
                <c:pt idx="3195">
                  <c:v>1668.7500000000002</c:v>
                </c:pt>
                <c:pt idx="3196">
                  <c:v>1669.2708333333335</c:v>
                </c:pt>
                <c:pt idx="3197">
                  <c:v>1669.7916666666667</c:v>
                </c:pt>
                <c:pt idx="3198">
                  <c:v>1670.3125000000002</c:v>
                </c:pt>
                <c:pt idx="3199">
                  <c:v>1670.8333333333335</c:v>
                </c:pt>
                <c:pt idx="3200">
                  <c:v>1671.3541666666667</c:v>
                </c:pt>
                <c:pt idx="3201">
                  <c:v>1671.8750000000002</c:v>
                </c:pt>
                <c:pt idx="3202">
                  <c:v>1672.3958333333335</c:v>
                </c:pt>
                <c:pt idx="3203">
                  <c:v>1672.9166666666667</c:v>
                </c:pt>
                <c:pt idx="3204">
                  <c:v>1673.4375000000002</c:v>
                </c:pt>
                <c:pt idx="3205">
                  <c:v>1673.9583333333335</c:v>
                </c:pt>
                <c:pt idx="3206">
                  <c:v>1674.4791666666667</c:v>
                </c:pt>
                <c:pt idx="3207">
                  <c:v>1675.0000000000002</c:v>
                </c:pt>
                <c:pt idx="3208">
                  <c:v>1675.5208333333335</c:v>
                </c:pt>
                <c:pt idx="3209">
                  <c:v>1676.0416666666667</c:v>
                </c:pt>
                <c:pt idx="3210">
                  <c:v>1676.5625000000002</c:v>
                </c:pt>
                <c:pt idx="3211">
                  <c:v>1677.0833333333335</c:v>
                </c:pt>
                <c:pt idx="3212">
                  <c:v>1677.6041666666667</c:v>
                </c:pt>
                <c:pt idx="3213">
                  <c:v>1678.1250000000002</c:v>
                </c:pt>
                <c:pt idx="3214">
                  <c:v>1678.6458333333335</c:v>
                </c:pt>
                <c:pt idx="3215">
                  <c:v>1679.1666666666667</c:v>
                </c:pt>
                <c:pt idx="3216">
                  <c:v>1679.6875000000002</c:v>
                </c:pt>
                <c:pt idx="3217">
                  <c:v>1680.2083333333335</c:v>
                </c:pt>
                <c:pt idx="3218">
                  <c:v>1680.7291666666667</c:v>
                </c:pt>
                <c:pt idx="3219">
                  <c:v>1681.2500000000002</c:v>
                </c:pt>
                <c:pt idx="3220">
                  <c:v>1681.7708333333335</c:v>
                </c:pt>
                <c:pt idx="3221">
                  <c:v>1682.2916666666667</c:v>
                </c:pt>
                <c:pt idx="3222">
                  <c:v>1682.8125000000002</c:v>
                </c:pt>
                <c:pt idx="3223">
                  <c:v>1683.3333333333335</c:v>
                </c:pt>
                <c:pt idx="3224">
                  <c:v>1683.8541666666667</c:v>
                </c:pt>
                <c:pt idx="3225">
                  <c:v>1684.3750000000002</c:v>
                </c:pt>
                <c:pt idx="3226">
                  <c:v>1684.8958333333335</c:v>
                </c:pt>
                <c:pt idx="3227">
                  <c:v>1685.4166666666667</c:v>
                </c:pt>
                <c:pt idx="3228">
                  <c:v>1685.9375000000002</c:v>
                </c:pt>
                <c:pt idx="3229">
                  <c:v>1686.4583333333335</c:v>
                </c:pt>
                <c:pt idx="3230">
                  <c:v>1686.9791666666667</c:v>
                </c:pt>
                <c:pt idx="3231">
                  <c:v>1687.5000000000002</c:v>
                </c:pt>
                <c:pt idx="3232">
                  <c:v>1688.0208333333335</c:v>
                </c:pt>
                <c:pt idx="3233">
                  <c:v>1688.5416666666667</c:v>
                </c:pt>
                <c:pt idx="3234">
                  <c:v>1689.0625000000002</c:v>
                </c:pt>
                <c:pt idx="3235">
                  <c:v>1689.5833333333335</c:v>
                </c:pt>
                <c:pt idx="3236">
                  <c:v>1690.1041666666667</c:v>
                </c:pt>
                <c:pt idx="3237">
                  <c:v>1690.6250000000002</c:v>
                </c:pt>
                <c:pt idx="3238">
                  <c:v>1691.1458333333335</c:v>
                </c:pt>
                <c:pt idx="3239">
                  <c:v>1691.6666666666667</c:v>
                </c:pt>
                <c:pt idx="3240">
                  <c:v>1692.1875000000002</c:v>
                </c:pt>
                <c:pt idx="3241">
                  <c:v>1692.7083333333335</c:v>
                </c:pt>
                <c:pt idx="3242">
                  <c:v>1693.2291666666667</c:v>
                </c:pt>
                <c:pt idx="3243">
                  <c:v>1693.7500000000002</c:v>
                </c:pt>
                <c:pt idx="3244">
                  <c:v>1694.2708333333335</c:v>
                </c:pt>
                <c:pt idx="3245">
                  <c:v>1694.7916666666667</c:v>
                </c:pt>
                <c:pt idx="3246">
                  <c:v>1695.3125000000002</c:v>
                </c:pt>
                <c:pt idx="3247">
                  <c:v>1695.8333333333335</c:v>
                </c:pt>
                <c:pt idx="3248">
                  <c:v>1696.3541666666667</c:v>
                </c:pt>
                <c:pt idx="3249">
                  <c:v>1696.8750000000002</c:v>
                </c:pt>
                <c:pt idx="3250">
                  <c:v>1697.3958333333335</c:v>
                </c:pt>
                <c:pt idx="3251">
                  <c:v>1697.9166666666667</c:v>
                </c:pt>
                <c:pt idx="3252">
                  <c:v>1698.4375000000002</c:v>
                </c:pt>
                <c:pt idx="3253">
                  <c:v>1698.9583333333335</c:v>
                </c:pt>
                <c:pt idx="3254">
                  <c:v>1699.4791666666667</c:v>
                </c:pt>
                <c:pt idx="3255">
                  <c:v>1700.0000000000002</c:v>
                </c:pt>
                <c:pt idx="3256">
                  <c:v>1700.5208333333335</c:v>
                </c:pt>
                <c:pt idx="3257">
                  <c:v>1701.0416666666667</c:v>
                </c:pt>
                <c:pt idx="3258">
                  <c:v>1701.5625000000002</c:v>
                </c:pt>
                <c:pt idx="3259">
                  <c:v>1702.0833333333335</c:v>
                </c:pt>
                <c:pt idx="3260">
                  <c:v>1702.6041666666667</c:v>
                </c:pt>
                <c:pt idx="3261">
                  <c:v>1703.1250000000002</c:v>
                </c:pt>
                <c:pt idx="3262">
                  <c:v>1703.6458333333335</c:v>
                </c:pt>
                <c:pt idx="3263">
                  <c:v>1704.1666666666667</c:v>
                </c:pt>
                <c:pt idx="3264">
                  <c:v>1704.6875000000002</c:v>
                </c:pt>
                <c:pt idx="3265">
                  <c:v>1705.2083333333335</c:v>
                </c:pt>
                <c:pt idx="3266">
                  <c:v>1705.7291666666667</c:v>
                </c:pt>
                <c:pt idx="3267">
                  <c:v>1706.2500000000002</c:v>
                </c:pt>
                <c:pt idx="3268">
                  <c:v>1706.7708333333335</c:v>
                </c:pt>
                <c:pt idx="3269">
                  <c:v>1707.2916666666667</c:v>
                </c:pt>
                <c:pt idx="3270">
                  <c:v>1707.8125000000002</c:v>
                </c:pt>
                <c:pt idx="3271">
                  <c:v>1708.3333333333335</c:v>
                </c:pt>
                <c:pt idx="3272">
                  <c:v>1708.8541666666667</c:v>
                </c:pt>
                <c:pt idx="3273">
                  <c:v>1709.3750000000002</c:v>
                </c:pt>
                <c:pt idx="3274">
                  <c:v>1709.8958333333335</c:v>
                </c:pt>
                <c:pt idx="3275">
                  <c:v>1710.4166666666667</c:v>
                </c:pt>
                <c:pt idx="3276">
                  <c:v>1710.9375000000002</c:v>
                </c:pt>
                <c:pt idx="3277">
                  <c:v>1711.4583333333335</c:v>
                </c:pt>
                <c:pt idx="3278">
                  <c:v>1711.9791666666667</c:v>
                </c:pt>
                <c:pt idx="3279">
                  <c:v>1712.5000000000002</c:v>
                </c:pt>
                <c:pt idx="3280">
                  <c:v>1713.0208333333335</c:v>
                </c:pt>
                <c:pt idx="3281">
                  <c:v>1713.5416666666667</c:v>
                </c:pt>
                <c:pt idx="3282">
                  <c:v>1714.0625000000002</c:v>
                </c:pt>
                <c:pt idx="3283">
                  <c:v>1714.5833333333335</c:v>
                </c:pt>
                <c:pt idx="3284">
                  <c:v>1715.1041666666667</c:v>
                </c:pt>
                <c:pt idx="3285">
                  <c:v>1715.6250000000002</c:v>
                </c:pt>
                <c:pt idx="3286">
                  <c:v>1716.1458333333335</c:v>
                </c:pt>
                <c:pt idx="3287">
                  <c:v>1716.6666666666667</c:v>
                </c:pt>
                <c:pt idx="3288">
                  <c:v>1717.1875000000002</c:v>
                </c:pt>
                <c:pt idx="3289">
                  <c:v>1717.7083333333335</c:v>
                </c:pt>
                <c:pt idx="3290">
                  <c:v>1718.2291666666667</c:v>
                </c:pt>
                <c:pt idx="3291">
                  <c:v>1718.7500000000002</c:v>
                </c:pt>
                <c:pt idx="3292">
                  <c:v>1719.2708333333335</c:v>
                </c:pt>
                <c:pt idx="3293">
                  <c:v>1719.7916666666667</c:v>
                </c:pt>
                <c:pt idx="3294">
                  <c:v>1720.3125000000002</c:v>
                </c:pt>
                <c:pt idx="3295">
                  <c:v>1720.8333333333335</c:v>
                </c:pt>
                <c:pt idx="3296">
                  <c:v>1721.3541666666667</c:v>
                </c:pt>
                <c:pt idx="3297">
                  <c:v>1721.8750000000002</c:v>
                </c:pt>
                <c:pt idx="3298">
                  <c:v>1722.3958333333335</c:v>
                </c:pt>
                <c:pt idx="3299">
                  <c:v>1722.9166666666667</c:v>
                </c:pt>
                <c:pt idx="3300">
                  <c:v>1723.4375000000002</c:v>
                </c:pt>
                <c:pt idx="3301">
                  <c:v>1723.9583333333335</c:v>
                </c:pt>
                <c:pt idx="3302">
                  <c:v>1724.4791666666667</c:v>
                </c:pt>
                <c:pt idx="3303">
                  <c:v>1725.0000000000002</c:v>
                </c:pt>
                <c:pt idx="3304">
                  <c:v>1725.5208333333335</c:v>
                </c:pt>
                <c:pt idx="3305">
                  <c:v>1726.0416666666667</c:v>
                </c:pt>
                <c:pt idx="3306">
                  <c:v>1726.5625000000002</c:v>
                </c:pt>
                <c:pt idx="3307">
                  <c:v>1727.0833333333335</c:v>
                </c:pt>
                <c:pt idx="3308">
                  <c:v>1727.6041666666667</c:v>
                </c:pt>
                <c:pt idx="3309">
                  <c:v>1728.1250000000002</c:v>
                </c:pt>
                <c:pt idx="3310">
                  <c:v>1728.6458333333335</c:v>
                </c:pt>
                <c:pt idx="3311">
                  <c:v>1729.1666666666667</c:v>
                </c:pt>
                <c:pt idx="3312">
                  <c:v>1729.6875000000002</c:v>
                </c:pt>
                <c:pt idx="3313">
                  <c:v>1730.2083333333335</c:v>
                </c:pt>
                <c:pt idx="3314">
                  <c:v>1730.7291666666667</c:v>
                </c:pt>
                <c:pt idx="3315">
                  <c:v>1731.2500000000002</c:v>
                </c:pt>
                <c:pt idx="3316">
                  <c:v>1731.7708333333335</c:v>
                </c:pt>
                <c:pt idx="3317">
                  <c:v>1732.2916666666667</c:v>
                </c:pt>
                <c:pt idx="3318">
                  <c:v>1732.8125000000002</c:v>
                </c:pt>
                <c:pt idx="3319">
                  <c:v>1733.3333333333335</c:v>
                </c:pt>
                <c:pt idx="3320">
                  <c:v>1733.8541666666667</c:v>
                </c:pt>
                <c:pt idx="3321">
                  <c:v>1734.3750000000002</c:v>
                </c:pt>
                <c:pt idx="3322">
                  <c:v>1734.8958333333335</c:v>
                </c:pt>
                <c:pt idx="3323">
                  <c:v>1735.4166666666667</c:v>
                </c:pt>
                <c:pt idx="3324">
                  <c:v>1735.9375000000002</c:v>
                </c:pt>
                <c:pt idx="3325">
                  <c:v>1736.4583333333335</c:v>
                </c:pt>
                <c:pt idx="3326">
                  <c:v>1736.9791666666667</c:v>
                </c:pt>
                <c:pt idx="3327">
                  <c:v>1737.5000000000002</c:v>
                </c:pt>
                <c:pt idx="3328">
                  <c:v>1738.0208333333335</c:v>
                </c:pt>
                <c:pt idx="3329">
                  <c:v>1738.5416666666667</c:v>
                </c:pt>
                <c:pt idx="3330">
                  <c:v>1739.0625000000002</c:v>
                </c:pt>
                <c:pt idx="3331">
                  <c:v>1739.5833333333335</c:v>
                </c:pt>
                <c:pt idx="3332">
                  <c:v>1740.1041666666667</c:v>
                </c:pt>
                <c:pt idx="3333">
                  <c:v>1740.6250000000002</c:v>
                </c:pt>
                <c:pt idx="3334">
                  <c:v>1741.1458333333335</c:v>
                </c:pt>
                <c:pt idx="3335">
                  <c:v>1741.6666666666667</c:v>
                </c:pt>
                <c:pt idx="3336">
                  <c:v>1742.1875000000002</c:v>
                </c:pt>
                <c:pt idx="3337">
                  <c:v>1742.7083333333335</c:v>
                </c:pt>
                <c:pt idx="3338">
                  <c:v>1743.2291666666667</c:v>
                </c:pt>
                <c:pt idx="3339">
                  <c:v>1743.7500000000002</c:v>
                </c:pt>
                <c:pt idx="3340">
                  <c:v>1744.2708333333335</c:v>
                </c:pt>
                <c:pt idx="3341">
                  <c:v>1744.7916666666667</c:v>
                </c:pt>
                <c:pt idx="3342">
                  <c:v>1745.3125000000002</c:v>
                </c:pt>
                <c:pt idx="3343">
                  <c:v>1745.8333333333335</c:v>
                </c:pt>
                <c:pt idx="3344">
                  <c:v>1746.3541666666667</c:v>
                </c:pt>
                <c:pt idx="3345">
                  <c:v>1746.8750000000002</c:v>
                </c:pt>
                <c:pt idx="3346">
                  <c:v>1747.3958333333335</c:v>
                </c:pt>
                <c:pt idx="3347">
                  <c:v>1747.9166666666667</c:v>
                </c:pt>
                <c:pt idx="3348">
                  <c:v>1748.4375000000002</c:v>
                </c:pt>
                <c:pt idx="3349">
                  <c:v>1748.9583333333335</c:v>
                </c:pt>
                <c:pt idx="3350">
                  <c:v>1749.4791666666667</c:v>
                </c:pt>
                <c:pt idx="3351">
                  <c:v>1750.0000000000002</c:v>
                </c:pt>
                <c:pt idx="3352">
                  <c:v>1750.5208333333335</c:v>
                </c:pt>
                <c:pt idx="3353">
                  <c:v>1751.0416666666667</c:v>
                </c:pt>
                <c:pt idx="3354">
                  <c:v>1751.5625000000002</c:v>
                </c:pt>
                <c:pt idx="3355">
                  <c:v>1752.0833333333335</c:v>
                </c:pt>
                <c:pt idx="3356">
                  <c:v>1752.6041666666667</c:v>
                </c:pt>
                <c:pt idx="3357">
                  <c:v>1753.1250000000002</c:v>
                </c:pt>
                <c:pt idx="3358">
                  <c:v>1753.6458333333335</c:v>
                </c:pt>
                <c:pt idx="3359">
                  <c:v>1754.1666666666667</c:v>
                </c:pt>
                <c:pt idx="3360">
                  <c:v>1754.6875000000002</c:v>
                </c:pt>
                <c:pt idx="3361">
                  <c:v>1755.2083333333335</c:v>
                </c:pt>
                <c:pt idx="3362">
                  <c:v>1755.7291666666667</c:v>
                </c:pt>
                <c:pt idx="3363">
                  <c:v>1756.2500000000002</c:v>
                </c:pt>
                <c:pt idx="3364">
                  <c:v>1756.7708333333335</c:v>
                </c:pt>
                <c:pt idx="3365">
                  <c:v>1757.2916666666667</c:v>
                </c:pt>
                <c:pt idx="3366">
                  <c:v>1757.8125000000002</c:v>
                </c:pt>
                <c:pt idx="3367">
                  <c:v>1758.3333333333335</c:v>
                </c:pt>
                <c:pt idx="3368">
                  <c:v>1758.8541666666667</c:v>
                </c:pt>
                <c:pt idx="3369">
                  <c:v>1759.3750000000002</c:v>
                </c:pt>
                <c:pt idx="3370">
                  <c:v>1759.8958333333335</c:v>
                </c:pt>
                <c:pt idx="3371">
                  <c:v>1760.4166666666667</c:v>
                </c:pt>
                <c:pt idx="3372">
                  <c:v>1760.9375000000002</c:v>
                </c:pt>
                <c:pt idx="3373">
                  <c:v>1761.4583333333335</c:v>
                </c:pt>
                <c:pt idx="3374">
                  <c:v>1761.9791666666667</c:v>
                </c:pt>
                <c:pt idx="3375">
                  <c:v>1762.5000000000002</c:v>
                </c:pt>
                <c:pt idx="3376">
                  <c:v>1763.0208333333335</c:v>
                </c:pt>
                <c:pt idx="3377">
                  <c:v>1763.5416666666667</c:v>
                </c:pt>
                <c:pt idx="3378">
                  <c:v>1764.0625000000002</c:v>
                </c:pt>
                <c:pt idx="3379">
                  <c:v>1764.5833333333335</c:v>
                </c:pt>
                <c:pt idx="3380">
                  <c:v>1765.1041666666667</c:v>
                </c:pt>
                <c:pt idx="3381">
                  <c:v>1765.6250000000002</c:v>
                </c:pt>
                <c:pt idx="3382">
                  <c:v>1766.1458333333335</c:v>
                </c:pt>
                <c:pt idx="3383">
                  <c:v>1766.6666666666667</c:v>
                </c:pt>
                <c:pt idx="3384">
                  <c:v>1767.1875000000002</c:v>
                </c:pt>
                <c:pt idx="3385">
                  <c:v>1767.7083333333335</c:v>
                </c:pt>
                <c:pt idx="3386">
                  <c:v>1768.2291666666667</c:v>
                </c:pt>
                <c:pt idx="3387">
                  <c:v>1768.7500000000002</c:v>
                </c:pt>
                <c:pt idx="3388">
                  <c:v>1769.2708333333335</c:v>
                </c:pt>
                <c:pt idx="3389">
                  <c:v>1769.7916666666667</c:v>
                </c:pt>
                <c:pt idx="3390">
                  <c:v>1770.3125000000002</c:v>
                </c:pt>
                <c:pt idx="3391">
                  <c:v>1770.8333333333335</c:v>
                </c:pt>
                <c:pt idx="3392">
                  <c:v>1771.3541666666667</c:v>
                </c:pt>
                <c:pt idx="3393">
                  <c:v>1771.8750000000002</c:v>
                </c:pt>
                <c:pt idx="3394">
                  <c:v>1772.3958333333335</c:v>
                </c:pt>
                <c:pt idx="3395">
                  <c:v>1772.9166666666667</c:v>
                </c:pt>
                <c:pt idx="3396">
                  <c:v>1773.4375000000002</c:v>
                </c:pt>
                <c:pt idx="3397">
                  <c:v>1773.9583333333335</c:v>
                </c:pt>
                <c:pt idx="3398">
                  <c:v>1774.4791666666667</c:v>
                </c:pt>
                <c:pt idx="3399">
                  <c:v>1775.0000000000002</c:v>
                </c:pt>
                <c:pt idx="3400">
                  <c:v>1775.5208333333335</c:v>
                </c:pt>
                <c:pt idx="3401">
                  <c:v>1776.0416666666667</c:v>
                </c:pt>
                <c:pt idx="3402">
                  <c:v>1776.5625000000002</c:v>
                </c:pt>
                <c:pt idx="3403">
                  <c:v>1777.0833333333335</c:v>
                </c:pt>
                <c:pt idx="3404">
                  <c:v>1777.6041666666667</c:v>
                </c:pt>
                <c:pt idx="3405">
                  <c:v>1778.1250000000002</c:v>
                </c:pt>
                <c:pt idx="3406">
                  <c:v>1778.6458333333335</c:v>
                </c:pt>
                <c:pt idx="3407">
                  <c:v>1779.1666666666667</c:v>
                </c:pt>
                <c:pt idx="3408">
                  <c:v>1779.6875000000002</c:v>
                </c:pt>
                <c:pt idx="3409">
                  <c:v>1780.2083333333335</c:v>
                </c:pt>
                <c:pt idx="3410">
                  <c:v>1780.7291666666667</c:v>
                </c:pt>
                <c:pt idx="3411">
                  <c:v>1781.2500000000002</c:v>
                </c:pt>
                <c:pt idx="3412">
                  <c:v>1781.7708333333335</c:v>
                </c:pt>
                <c:pt idx="3413">
                  <c:v>1782.2916666666667</c:v>
                </c:pt>
                <c:pt idx="3414">
                  <c:v>1782.8125000000002</c:v>
                </c:pt>
                <c:pt idx="3415">
                  <c:v>1783.3333333333335</c:v>
                </c:pt>
                <c:pt idx="3416">
                  <c:v>1783.8541666666667</c:v>
                </c:pt>
                <c:pt idx="3417">
                  <c:v>1784.3750000000002</c:v>
                </c:pt>
                <c:pt idx="3418">
                  <c:v>1784.8958333333335</c:v>
                </c:pt>
                <c:pt idx="3419">
                  <c:v>1785.4166666666667</c:v>
                </c:pt>
                <c:pt idx="3420">
                  <c:v>1785.9375000000002</c:v>
                </c:pt>
                <c:pt idx="3421">
                  <c:v>1786.4583333333335</c:v>
                </c:pt>
                <c:pt idx="3422">
                  <c:v>1786.9791666666667</c:v>
                </c:pt>
                <c:pt idx="3423">
                  <c:v>1787.5000000000002</c:v>
                </c:pt>
                <c:pt idx="3424">
                  <c:v>1788.0208333333335</c:v>
                </c:pt>
                <c:pt idx="3425">
                  <c:v>1788.5416666666667</c:v>
                </c:pt>
                <c:pt idx="3426">
                  <c:v>1789.0625000000002</c:v>
                </c:pt>
                <c:pt idx="3427">
                  <c:v>1789.5833333333335</c:v>
                </c:pt>
                <c:pt idx="3428">
                  <c:v>1790.1041666666667</c:v>
                </c:pt>
                <c:pt idx="3429">
                  <c:v>1790.6250000000002</c:v>
                </c:pt>
                <c:pt idx="3430">
                  <c:v>1791.1458333333335</c:v>
                </c:pt>
                <c:pt idx="3431">
                  <c:v>1791.6666666666667</c:v>
                </c:pt>
                <c:pt idx="3432">
                  <c:v>1792.1875000000002</c:v>
                </c:pt>
                <c:pt idx="3433">
                  <c:v>1792.7083333333335</c:v>
                </c:pt>
                <c:pt idx="3434">
                  <c:v>1793.2291666666667</c:v>
                </c:pt>
                <c:pt idx="3435">
                  <c:v>1793.7500000000002</c:v>
                </c:pt>
                <c:pt idx="3436">
                  <c:v>1794.2708333333335</c:v>
                </c:pt>
                <c:pt idx="3437">
                  <c:v>1794.7916666666667</c:v>
                </c:pt>
                <c:pt idx="3438">
                  <c:v>1795.3125000000002</c:v>
                </c:pt>
                <c:pt idx="3439">
                  <c:v>1795.8333333333335</c:v>
                </c:pt>
                <c:pt idx="3440">
                  <c:v>1796.3541666666667</c:v>
                </c:pt>
                <c:pt idx="3441">
                  <c:v>1796.8750000000002</c:v>
                </c:pt>
                <c:pt idx="3442">
                  <c:v>1797.3958333333335</c:v>
                </c:pt>
                <c:pt idx="3443">
                  <c:v>1797.9166666666667</c:v>
                </c:pt>
                <c:pt idx="3444">
                  <c:v>1798.4375000000002</c:v>
                </c:pt>
                <c:pt idx="3445">
                  <c:v>1798.9583333333335</c:v>
                </c:pt>
                <c:pt idx="3446">
                  <c:v>1799.4791666666667</c:v>
                </c:pt>
                <c:pt idx="3447">
                  <c:v>1800.0000000000002</c:v>
                </c:pt>
                <c:pt idx="3448">
                  <c:v>1800.5208333333335</c:v>
                </c:pt>
                <c:pt idx="3449">
                  <c:v>1801.0416666666667</c:v>
                </c:pt>
                <c:pt idx="3450">
                  <c:v>1801.5625000000002</c:v>
                </c:pt>
                <c:pt idx="3451">
                  <c:v>1802.0833333333335</c:v>
                </c:pt>
                <c:pt idx="3452">
                  <c:v>1802.6041666666667</c:v>
                </c:pt>
                <c:pt idx="3453">
                  <c:v>1803.1250000000002</c:v>
                </c:pt>
                <c:pt idx="3454">
                  <c:v>1803.6458333333335</c:v>
                </c:pt>
                <c:pt idx="3455">
                  <c:v>1804.1666666666667</c:v>
                </c:pt>
                <c:pt idx="3456">
                  <c:v>1804.6875000000002</c:v>
                </c:pt>
                <c:pt idx="3457">
                  <c:v>1805.2083333333335</c:v>
                </c:pt>
                <c:pt idx="3458">
                  <c:v>1805.7291666666667</c:v>
                </c:pt>
                <c:pt idx="3459">
                  <c:v>1806.2500000000002</c:v>
                </c:pt>
                <c:pt idx="3460">
                  <c:v>1806.7708333333335</c:v>
                </c:pt>
                <c:pt idx="3461">
                  <c:v>1807.2916666666667</c:v>
                </c:pt>
                <c:pt idx="3462">
                  <c:v>1807.8125000000002</c:v>
                </c:pt>
                <c:pt idx="3463">
                  <c:v>1808.3333333333335</c:v>
                </c:pt>
                <c:pt idx="3464">
                  <c:v>1808.8541666666667</c:v>
                </c:pt>
                <c:pt idx="3465">
                  <c:v>1809.3750000000002</c:v>
                </c:pt>
                <c:pt idx="3466">
                  <c:v>1809.8958333333335</c:v>
                </c:pt>
                <c:pt idx="3467">
                  <c:v>1810.4166666666667</c:v>
                </c:pt>
                <c:pt idx="3468">
                  <c:v>1810.9375000000002</c:v>
                </c:pt>
                <c:pt idx="3469">
                  <c:v>1811.4583333333335</c:v>
                </c:pt>
                <c:pt idx="3470">
                  <c:v>1811.9791666666667</c:v>
                </c:pt>
                <c:pt idx="3471">
                  <c:v>1812.5000000000002</c:v>
                </c:pt>
                <c:pt idx="3472">
                  <c:v>1813.0208333333335</c:v>
                </c:pt>
                <c:pt idx="3473">
                  <c:v>1813.5416666666667</c:v>
                </c:pt>
                <c:pt idx="3474">
                  <c:v>1814.0625000000002</c:v>
                </c:pt>
                <c:pt idx="3475">
                  <c:v>1814.5833333333335</c:v>
                </c:pt>
                <c:pt idx="3476">
                  <c:v>1815.1041666666667</c:v>
                </c:pt>
                <c:pt idx="3477">
                  <c:v>1815.6250000000002</c:v>
                </c:pt>
                <c:pt idx="3478">
                  <c:v>1816.1458333333335</c:v>
                </c:pt>
                <c:pt idx="3479">
                  <c:v>1816.6666666666667</c:v>
                </c:pt>
                <c:pt idx="3480">
                  <c:v>1817.1875000000002</c:v>
                </c:pt>
                <c:pt idx="3481">
                  <c:v>1817.7083333333335</c:v>
                </c:pt>
                <c:pt idx="3482">
                  <c:v>1818.2291666666667</c:v>
                </c:pt>
                <c:pt idx="3483">
                  <c:v>1818.7500000000002</c:v>
                </c:pt>
                <c:pt idx="3484">
                  <c:v>1819.2708333333335</c:v>
                </c:pt>
                <c:pt idx="3485">
                  <c:v>1819.7916666666667</c:v>
                </c:pt>
                <c:pt idx="3486">
                  <c:v>1820.3125000000002</c:v>
                </c:pt>
                <c:pt idx="3487">
                  <c:v>1820.8333333333335</c:v>
                </c:pt>
                <c:pt idx="3488">
                  <c:v>1821.3541666666667</c:v>
                </c:pt>
                <c:pt idx="3489">
                  <c:v>1821.8750000000002</c:v>
                </c:pt>
                <c:pt idx="3490">
                  <c:v>1822.3958333333335</c:v>
                </c:pt>
                <c:pt idx="3491">
                  <c:v>1822.9166666666667</c:v>
                </c:pt>
                <c:pt idx="3492">
                  <c:v>1823.4375000000002</c:v>
                </c:pt>
                <c:pt idx="3493">
                  <c:v>1823.9583333333335</c:v>
                </c:pt>
                <c:pt idx="3494">
                  <c:v>1824.4791666666667</c:v>
                </c:pt>
                <c:pt idx="3495">
                  <c:v>1825.0000000000002</c:v>
                </c:pt>
                <c:pt idx="3496">
                  <c:v>1825.5208333333335</c:v>
                </c:pt>
                <c:pt idx="3497">
                  <c:v>1826.0416666666667</c:v>
                </c:pt>
                <c:pt idx="3498">
                  <c:v>1826.5625000000002</c:v>
                </c:pt>
                <c:pt idx="3499">
                  <c:v>1827.0833333333335</c:v>
                </c:pt>
                <c:pt idx="3500">
                  <c:v>1827.6041666666667</c:v>
                </c:pt>
                <c:pt idx="3501">
                  <c:v>1828.1250000000002</c:v>
                </c:pt>
                <c:pt idx="3502">
                  <c:v>1828.6458333333335</c:v>
                </c:pt>
                <c:pt idx="3503">
                  <c:v>1829.1666666666667</c:v>
                </c:pt>
                <c:pt idx="3504">
                  <c:v>1829.6875000000002</c:v>
                </c:pt>
                <c:pt idx="3505">
                  <c:v>1830.2083333333335</c:v>
                </c:pt>
                <c:pt idx="3506">
                  <c:v>1830.7291666666667</c:v>
                </c:pt>
                <c:pt idx="3507">
                  <c:v>1831.2500000000002</c:v>
                </c:pt>
                <c:pt idx="3508">
                  <c:v>1831.7708333333335</c:v>
                </c:pt>
                <c:pt idx="3509">
                  <c:v>1832.2916666666667</c:v>
                </c:pt>
                <c:pt idx="3510">
                  <c:v>1832.8125000000002</c:v>
                </c:pt>
                <c:pt idx="3511">
                  <c:v>1833.3333333333335</c:v>
                </c:pt>
                <c:pt idx="3512">
                  <c:v>1833.8541666666667</c:v>
                </c:pt>
                <c:pt idx="3513">
                  <c:v>1834.3750000000002</c:v>
                </c:pt>
                <c:pt idx="3514">
                  <c:v>1834.8958333333335</c:v>
                </c:pt>
                <c:pt idx="3515">
                  <c:v>1835.4166666666667</c:v>
                </c:pt>
                <c:pt idx="3516">
                  <c:v>1835.9375000000002</c:v>
                </c:pt>
                <c:pt idx="3517">
                  <c:v>1836.4583333333335</c:v>
                </c:pt>
                <c:pt idx="3518">
                  <c:v>1836.9791666666667</c:v>
                </c:pt>
                <c:pt idx="3519">
                  <c:v>1837.5000000000002</c:v>
                </c:pt>
                <c:pt idx="3520">
                  <c:v>1838.0208333333335</c:v>
                </c:pt>
                <c:pt idx="3521">
                  <c:v>1838.5416666666667</c:v>
                </c:pt>
                <c:pt idx="3522">
                  <c:v>1839.0625000000002</c:v>
                </c:pt>
                <c:pt idx="3523">
                  <c:v>1839.5833333333335</c:v>
                </c:pt>
                <c:pt idx="3524">
                  <c:v>1840.1041666666667</c:v>
                </c:pt>
                <c:pt idx="3525">
                  <c:v>1840.6250000000002</c:v>
                </c:pt>
                <c:pt idx="3526">
                  <c:v>1841.1458333333335</c:v>
                </c:pt>
                <c:pt idx="3527">
                  <c:v>1841.6666666666667</c:v>
                </c:pt>
                <c:pt idx="3528">
                  <c:v>1842.1875000000002</c:v>
                </c:pt>
                <c:pt idx="3529">
                  <c:v>1842.7083333333335</c:v>
                </c:pt>
                <c:pt idx="3530">
                  <c:v>1843.2291666666667</c:v>
                </c:pt>
                <c:pt idx="3531">
                  <c:v>1843.7500000000002</c:v>
                </c:pt>
                <c:pt idx="3532">
                  <c:v>1844.2708333333335</c:v>
                </c:pt>
                <c:pt idx="3533">
                  <c:v>1844.7916666666667</c:v>
                </c:pt>
                <c:pt idx="3534">
                  <c:v>1845.3125000000002</c:v>
                </c:pt>
                <c:pt idx="3535">
                  <c:v>1845.8333333333335</c:v>
                </c:pt>
                <c:pt idx="3536">
                  <c:v>1846.3541666666667</c:v>
                </c:pt>
                <c:pt idx="3537">
                  <c:v>1846.8750000000002</c:v>
                </c:pt>
                <c:pt idx="3538">
                  <c:v>1847.3958333333335</c:v>
                </c:pt>
                <c:pt idx="3539">
                  <c:v>1847.9166666666667</c:v>
                </c:pt>
                <c:pt idx="3540">
                  <c:v>1848.4375000000002</c:v>
                </c:pt>
                <c:pt idx="3541">
                  <c:v>1848.9583333333335</c:v>
                </c:pt>
                <c:pt idx="3542">
                  <c:v>1849.4791666666667</c:v>
                </c:pt>
                <c:pt idx="3543">
                  <c:v>1850.0000000000002</c:v>
                </c:pt>
                <c:pt idx="3544">
                  <c:v>1850.5208333333335</c:v>
                </c:pt>
                <c:pt idx="3545">
                  <c:v>1851.0416666666667</c:v>
                </c:pt>
                <c:pt idx="3546">
                  <c:v>1851.5625000000002</c:v>
                </c:pt>
                <c:pt idx="3547">
                  <c:v>1852.0833333333335</c:v>
                </c:pt>
                <c:pt idx="3548">
                  <c:v>1852.6041666666667</c:v>
                </c:pt>
                <c:pt idx="3549">
                  <c:v>1853.1250000000002</c:v>
                </c:pt>
                <c:pt idx="3550">
                  <c:v>1853.6458333333335</c:v>
                </c:pt>
                <c:pt idx="3551">
                  <c:v>1854.1666666666667</c:v>
                </c:pt>
                <c:pt idx="3552">
                  <c:v>1854.6875000000002</c:v>
                </c:pt>
                <c:pt idx="3553">
                  <c:v>1855.2083333333335</c:v>
                </c:pt>
                <c:pt idx="3554">
                  <c:v>1855.7291666666667</c:v>
                </c:pt>
                <c:pt idx="3555">
                  <c:v>1856.2500000000002</c:v>
                </c:pt>
                <c:pt idx="3556">
                  <c:v>1856.7708333333335</c:v>
                </c:pt>
                <c:pt idx="3557">
                  <c:v>1857.2916666666667</c:v>
                </c:pt>
                <c:pt idx="3558">
                  <c:v>1857.8125000000002</c:v>
                </c:pt>
                <c:pt idx="3559">
                  <c:v>1858.3333333333335</c:v>
                </c:pt>
                <c:pt idx="3560">
                  <c:v>1858.8541666666667</c:v>
                </c:pt>
                <c:pt idx="3561">
                  <c:v>1859.3750000000002</c:v>
                </c:pt>
                <c:pt idx="3562">
                  <c:v>1859.8958333333335</c:v>
                </c:pt>
                <c:pt idx="3563">
                  <c:v>1860.4166666666667</c:v>
                </c:pt>
                <c:pt idx="3564">
                  <c:v>1860.9375000000002</c:v>
                </c:pt>
                <c:pt idx="3565">
                  <c:v>1861.4583333333335</c:v>
                </c:pt>
                <c:pt idx="3566">
                  <c:v>1861.9791666666667</c:v>
                </c:pt>
                <c:pt idx="3567">
                  <c:v>1862.5000000000002</c:v>
                </c:pt>
                <c:pt idx="3568">
                  <c:v>1863.0208333333335</c:v>
                </c:pt>
                <c:pt idx="3569">
                  <c:v>1863.5416666666667</c:v>
                </c:pt>
                <c:pt idx="3570">
                  <c:v>1864.0625000000002</c:v>
                </c:pt>
                <c:pt idx="3571">
                  <c:v>1864.5833333333335</c:v>
                </c:pt>
                <c:pt idx="3572">
                  <c:v>1865.1041666666667</c:v>
                </c:pt>
                <c:pt idx="3573">
                  <c:v>1865.6250000000002</c:v>
                </c:pt>
                <c:pt idx="3574">
                  <c:v>1866.1458333333335</c:v>
                </c:pt>
                <c:pt idx="3575">
                  <c:v>1866.6666666666667</c:v>
                </c:pt>
                <c:pt idx="3576">
                  <c:v>1867.1875000000002</c:v>
                </c:pt>
                <c:pt idx="3577">
                  <c:v>1867.7083333333335</c:v>
                </c:pt>
                <c:pt idx="3578">
                  <c:v>1868.2291666666667</c:v>
                </c:pt>
                <c:pt idx="3579">
                  <c:v>1868.7500000000002</c:v>
                </c:pt>
                <c:pt idx="3580">
                  <c:v>1869.2708333333335</c:v>
                </c:pt>
                <c:pt idx="3581">
                  <c:v>1869.7916666666667</c:v>
                </c:pt>
                <c:pt idx="3582">
                  <c:v>1870.3125000000002</c:v>
                </c:pt>
                <c:pt idx="3583">
                  <c:v>1870.8333333333335</c:v>
                </c:pt>
                <c:pt idx="3584">
                  <c:v>1871.3541666666667</c:v>
                </c:pt>
                <c:pt idx="3585">
                  <c:v>1871.8750000000002</c:v>
                </c:pt>
                <c:pt idx="3586">
                  <c:v>1872.3958333333335</c:v>
                </c:pt>
                <c:pt idx="3587">
                  <c:v>1872.9166666666667</c:v>
                </c:pt>
                <c:pt idx="3588">
                  <c:v>1873.4375000000002</c:v>
                </c:pt>
                <c:pt idx="3589">
                  <c:v>1873.9583333333335</c:v>
                </c:pt>
                <c:pt idx="3590">
                  <c:v>1874.4791666666667</c:v>
                </c:pt>
                <c:pt idx="3591">
                  <c:v>1875.0000000000002</c:v>
                </c:pt>
                <c:pt idx="3592">
                  <c:v>1875.5208333333335</c:v>
                </c:pt>
                <c:pt idx="3593">
                  <c:v>1876.0416666666667</c:v>
                </c:pt>
                <c:pt idx="3594">
                  <c:v>1876.5625000000002</c:v>
                </c:pt>
                <c:pt idx="3595">
                  <c:v>1877.0833333333335</c:v>
                </c:pt>
                <c:pt idx="3596">
                  <c:v>1877.6041666666667</c:v>
                </c:pt>
                <c:pt idx="3597">
                  <c:v>1878.1250000000002</c:v>
                </c:pt>
                <c:pt idx="3598">
                  <c:v>1878.6458333333335</c:v>
                </c:pt>
                <c:pt idx="3599">
                  <c:v>1879.1666666666667</c:v>
                </c:pt>
                <c:pt idx="3600">
                  <c:v>1879.6875000000002</c:v>
                </c:pt>
                <c:pt idx="3601">
                  <c:v>1880.2083333333335</c:v>
                </c:pt>
                <c:pt idx="3602">
                  <c:v>1880.7291666666667</c:v>
                </c:pt>
                <c:pt idx="3603">
                  <c:v>1881.2500000000002</c:v>
                </c:pt>
                <c:pt idx="3604">
                  <c:v>1881.7708333333335</c:v>
                </c:pt>
                <c:pt idx="3605">
                  <c:v>1882.2916666666667</c:v>
                </c:pt>
                <c:pt idx="3606">
                  <c:v>1882.8125000000002</c:v>
                </c:pt>
                <c:pt idx="3607">
                  <c:v>1883.3333333333335</c:v>
                </c:pt>
                <c:pt idx="3608">
                  <c:v>1883.8541666666667</c:v>
                </c:pt>
                <c:pt idx="3609">
                  <c:v>1884.3750000000002</c:v>
                </c:pt>
                <c:pt idx="3610">
                  <c:v>1884.8958333333335</c:v>
                </c:pt>
                <c:pt idx="3611">
                  <c:v>1885.4166666666667</c:v>
                </c:pt>
                <c:pt idx="3612">
                  <c:v>1885.9375000000002</c:v>
                </c:pt>
                <c:pt idx="3613">
                  <c:v>1886.4583333333335</c:v>
                </c:pt>
                <c:pt idx="3614">
                  <c:v>1886.9791666666667</c:v>
                </c:pt>
                <c:pt idx="3615">
                  <c:v>1887.5000000000002</c:v>
                </c:pt>
                <c:pt idx="3616">
                  <c:v>1888.0208333333335</c:v>
                </c:pt>
                <c:pt idx="3617">
                  <c:v>1888.5416666666667</c:v>
                </c:pt>
                <c:pt idx="3618">
                  <c:v>1889.0625000000002</c:v>
                </c:pt>
                <c:pt idx="3619">
                  <c:v>1889.5833333333335</c:v>
                </c:pt>
                <c:pt idx="3620">
                  <c:v>1890.1041666666667</c:v>
                </c:pt>
                <c:pt idx="3621">
                  <c:v>1890.6250000000002</c:v>
                </c:pt>
                <c:pt idx="3622">
                  <c:v>1891.1458333333335</c:v>
                </c:pt>
                <c:pt idx="3623">
                  <c:v>1891.6666666666667</c:v>
                </c:pt>
                <c:pt idx="3624">
                  <c:v>1892.1875000000002</c:v>
                </c:pt>
                <c:pt idx="3625">
                  <c:v>1892.7083333333335</c:v>
                </c:pt>
                <c:pt idx="3626">
                  <c:v>1893.2291666666667</c:v>
                </c:pt>
                <c:pt idx="3627">
                  <c:v>1893.7500000000002</c:v>
                </c:pt>
                <c:pt idx="3628">
                  <c:v>1894.2708333333335</c:v>
                </c:pt>
                <c:pt idx="3629">
                  <c:v>1894.7916666666667</c:v>
                </c:pt>
                <c:pt idx="3630">
                  <c:v>1895.3125000000002</c:v>
                </c:pt>
                <c:pt idx="3631">
                  <c:v>1895.8333333333335</c:v>
                </c:pt>
                <c:pt idx="3632">
                  <c:v>1896.3541666666667</c:v>
                </c:pt>
                <c:pt idx="3633">
                  <c:v>1896.8750000000002</c:v>
                </c:pt>
                <c:pt idx="3634">
                  <c:v>1897.3958333333335</c:v>
                </c:pt>
                <c:pt idx="3635">
                  <c:v>1897.9166666666667</c:v>
                </c:pt>
                <c:pt idx="3636">
                  <c:v>1898.4375000000002</c:v>
                </c:pt>
                <c:pt idx="3637">
                  <c:v>1898.9583333333335</c:v>
                </c:pt>
                <c:pt idx="3638">
                  <c:v>1899.4791666666667</c:v>
                </c:pt>
                <c:pt idx="3639">
                  <c:v>1900.0000000000002</c:v>
                </c:pt>
                <c:pt idx="3640">
                  <c:v>1900.5208333333335</c:v>
                </c:pt>
                <c:pt idx="3641">
                  <c:v>1901.0416666666667</c:v>
                </c:pt>
                <c:pt idx="3642">
                  <c:v>1901.5625000000002</c:v>
                </c:pt>
                <c:pt idx="3643">
                  <c:v>1902.0833333333335</c:v>
                </c:pt>
                <c:pt idx="3644">
                  <c:v>1902.6041666666667</c:v>
                </c:pt>
                <c:pt idx="3645">
                  <c:v>1903.1250000000002</c:v>
                </c:pt>
                <c:pt idx="3646">
                  <c:v>1903.6458333333335</c:v>
                </c:pt>
                <c:pt idx="3647">
                  <c:v>1904.1666666666667</c:v>
                </c:pt>
                <c:pt idx="3648">
                  <c:v>1904.6875000000002</c:v>
                </c:pt>
                <c:pt idx="3649">
                  <c:v>1905.2083333333335</c:v>
                </c:pt>
                <c:pt idx="3650">
                  <c:v>1905.7291666666667</c:v>
                </c:pt>
                <c:pt idx="3651">
                  <c:v>1906.2500000000002</c:v>
                </c:pt>
                <c:pt idx="3652">
                  <c:v>1906.7708333333335</c:v>
                </c:pt>
                <c:pt idx="3653">
                  <c:v>1907.2916666666667</c:v>
                </c:pt>
                <c:pt idx="3654">
                  <c:v>1907.8125000000002</c:v>
                </c:pt>
                <c:pt idx="3655">
                  <c:v>1908.3333333333335</c:v>
                </c:pt>
                <c:pt idx="3656">
                  <c:v>1908.8541666666667</c:v>
                </c:pt>
                <c:pt idx="3657">
                  <c:v>1909.3750000000002</c:v>
                </c:pt>
                <c:pt idx="3658">
                  <c:v>1909.8958333333335</c:v>
                </c:pt>
                <c:pt idx="3659">
                  <c:v>1910.4166666666667</c:v>
                </c:pt>
                <c:pt idx="3660">
                  <c:v>1910.9375000000002</c:v>
                </c:pt>
                <c:pt idx="3661">
                  <c:v>1911.4583333333335</c:v>
                </c:pt>
                <c:pt idx="3662">
                  <c:v>1911.9791666666667</c:v>
                </c:pt>
                <c:pt idx="3663">
                  <c:v>1912.5000000000002</c:v>
                </c:pt>
                <c:pt idx="3664">
                  <c:v>1913.0208333333335</c:v>
                </c:pt>
                <c:pt idx="3665">
                  <c:v>1913.5416666666667</c:v>
                </c:pt>
                <c:pt idx="3666">
                  <c:v>1914.0625000000002</c:v>
                </c:pt>
                <c:pt idx="3667">
                  <c:v>1914.5833333333335</c:v>
                </c:pt>
                <c:pt idx="3668">
                  <c:v>1915.1041666666667</c:v>
                </c:pt>
                <c:pt idx="3669">
                  <c:v>1915.6250000000002</c:v>
                </c:pt>
                <c:pt idx="3670">
                  <c:v>1916.1458333333335</c:v>
                </c:pt>
                <c:pt idx="3671">
                  <c:v>1916.6666666666667</c:v>
                </c:pt>
                <c:pt idx="3672">
                  <c:v>1917.1875000000002</c:v>
                </c:pt>
                <c:pt idx="3673">
                  <c:v>1917.7083333333335</c:v>
                </c:pt>
                <c:pt idx="3674">
                  <c:v>1918.2291666666667</c:v>
                </c:pt>
                <c:pt idx="3675">
                  <c:v>1918.7500000000002</c:v>
                </c:pt>
                <c:pt idx="3676">
                  <c:v>1919.2708333333335</c:v>
                </c:pt>
                <c:pt idx="3677">
                  <c:v>1919.7916666666667</c:v>
                </c:pt>
                <c:pt idx="3678">
                  <c:v>1920.3125000000002</c:v>
                </c:pt>
                <c:pt idx="3679">
                  <c:v>1920.8333333333335</c:v>
                </c:pt>
                <c:pt idx="3680">
                  <c:v>1921.3541666666667</c:v>
                </c:pt>
                <c:pt idx="3681">
                  <c:v>1921.8750000000002</c:v>
                </c:pt>
                <c:pt idx="3682">
                  <c:v>1922.3958333333335</c:v>
                </c:pt>
                <c:pt idx="3683">
                  <c:v>1922.9166666666667</c:v>
                </c:pt>
                <c:pt idx="3684">
                  <c:v>1923.4375000000002</c:v>
                </c:pt>
                <c:pt idx="3685">
                  <c:v>1923.9583333333335</c:v>
                </c:pt>
                <c:pt idx="3686">
                  <c:v>1924.4791666666667</c:v>
                </c:pt>
                <c:pt idx="3687">
                  <c:v>1925.0000000000002</c:v>
                </c:pt>
                <c:pt idx="3688">
                  <c:v>1925.5208333333335</c:v>
                </c:pt>
                <c:pt idx="3689">
                  <c:v>1926.0416666666667</c:v>
                </c:pt>
                <c:pt idx="3690">
                  <c:v>1926.5625000000002</c:v>
                </c:pt>
                <c:pt idx="3691">
                  <c:v>1927.0833333333335</c:v>
                </c:pt>
                <c:pt idx="3692">
                  <c:v>1927.6041666666667</c:v>
                </c:pt>
                <c:pt idx="3693">
                  <c:v>1928.1250000000002</c:v>
                </c:pt>
                <c:pt idx="3694">
                  <c:v>1928.6458333333335</c:v>
                </c:pt>
                <c:pt idx="3695">
                  <c:v>1929.1666666666667</c:v>
                </c:pt>
                <c:pt idx="3696">
                  <c:v>1929.6875000000002</c:v>
                </c:pt>
                <c:pt idx="3697">
                  <c:v>1930.2083333333335</c:v>
                </c:pt>
                <c:pt idx="3698">
                  <c:v>1930.7291666666667</c:v>
                </c:pt>
                <c:pt idx="3699">
                  <c:v>1931.2500000000002</c:v>
                </c:pt>
                <c:pt idx="3700">
                  <c:v>1931.7708333333335</c:v>
                </c:pt>
                <c:pt idx="3701">
                  <c:v>1932.2916666666667</c:v>
                </c:pt>
                <c:pt idx="3702">
                  <c:v>1932.8125000000002</c:v>
                </c:pt>
                <c:pt idx="3703">
                  <c:v>1933.3333333333335</c:v>
                </c:pt>
                <c:pt idx="3704">
                  <c:v>1933.8541666666667</c:v>
                </c:pt>
                <c:pt idx="3705">
                  <c:v>1934.3750000000002</c:v>
                </c:pt>
                <c:pt idx="3706">
                  <c:v>1934.8958333333335</c:v>
                </c:pt>
                <c:pt idx="3707">
                  <c:v>1935.4166666666667</c:v>
                </c:pt>
                <c:pt idx="3708">
                  <c:v>1935.9375000000002</c:v>
                </c:pt>
                <c:pt idx="3709">
                  <c:v>1936.4583333333335</c:v>
                </c:pt>
                <c:pt idx="3710">
                  <c:v>1936.9791666666667</c:v>
                </c:pt>
                <c:pt idx="3711">
                  <c:v>1937.5000000000002</c:v>
                </c:pt>
                <c:pt idx="3712">
                  <c:v>1938.0208333333335</c:v>
                </c:pt>
                <c:pt idx="3713">
                  <c:v>1938.5416666666667</c:v>
                </c:pt>
                <c:pt idx="3714">
                  <c:v>1939.0625000000002</c:v>
                </c:pt>
                <c:pt idx="3715">
                  <c:v>1939.5833333333335</c:v>
                </c:pt>
                <c:pt idx="3716">
                  <c:v>1940.1041666666667</c:v>
                </c:pt>
                <c:pt idx="3717">
                  <c:v>1940.6250000000002</c:v>
                </c:pt>
                <c:pt idx="3718">
                  <c:v>1941.1458333333335</c:v>
                </c:pt>
                <c:pt idx="3719">
                  <c:v>1941.6666666666667</c:v>
                </c:pt>
                <c:pt idx="3720">
                  <c:v>1942.1875000000002</c:v>
                </c:pt>
                <c:pt idx="3721">
                  <c:v>1942.7083333333335</c:v>
                </c:pt>
                <c:pt idx="3722">
                  <c:v>1943.2291666666667</c:v>
                </c:pt>
                <c:pt idx="3723">
                  <c:v>1943.7500000000002</c:v>
                </c:pt>
                <c:pt idx="3724">
                  <c:v>1944.2708333333335</c:v>
                </c:pt>
                <c:pt idx="3725">
                  <c:v>1944.7916666666667</c:v>
                </c:pt>
                <c:pt idx="3726">
                  <c:v>1945.3125000000002</c:v>
                </c:pt>
                <c:pt idx="3727">
                  <c:v>1945.8333333333335</c:v>
                </c:pt>
                <c:pt idx="3728">
                  <c:v>1946.3541666666667</c:v>
                </c:pt>
                <c:pt idx="3729">
                  <c:v>1946.8750000000002</c:v>
                </c:pt>
                <c:pt idx="3730">
                  <c:v>1947.3958333333335</c:v>
                </c:pt>
                <c:pt idx="3731">
                  <c:v>1947.9166666666667</c:v>
                </c:pt>
                <c:pt idx="3732">
                  <c:v>1948.4375000000002</c:v>
                </c:pt>
                <c:pt idx="3733">
                  <c:v>1948.9583333333335</c:v>
                </c:pt>
                <c:pt idx="3734">
                  <c:v>1949.4791666666667</c:v>
                </c:pt>
                <c:pt idx="3735">
                  <c:v>1950.0000000000002</c:v>
                </c:pt>
                <c:pt idx="3736">
                  <c:v>1950.5208333333335</c:v>
                </c:pt>
                <c:pt idx="3737">
                  <c:v>1951.0416666666667</c:v>
                </c:pt>
                <c:pt idx="3738">
                  <c:v>1951.5625000000002</c:v>
                </c:pt>
                <c:pt idx="3739">
                  <c:v>1952.0833333333335</c:v>
                </c:pt>
                <c:pt idx="3740">
                  <c:v>1952.6041666666667</c:v>
                </c:pt>
                <c:pt idx="3741">
                  <c:v>1953.1250000000002</c:v>
                </c:pt>
                <c:pt idx="3742">
                  <c:v>1953.6458333333335</c:v>
                </c:pt>
                <c:pt idx="3743">
                  <c:v>1954.1666666666667</c:v>
                </c:pt>
                <c:pt idx="3744">
                  <c:v>1954.6875000000002</c:v>
                </c:pt>
                <c:pt idx="3745">
                  <c:v>1955.2083333333335</c:v>
                </c:pt>
                <c:pt idx="3746">
                  <c:v>1955.7291666666667</c:v>
                </c:pt>
                <c:pt idx="3747">
                  <c:v>1956.2500000000002</c:v>
                </c:pt>
                <c:pt idx="3748">
                  <c:v>1956.7708333333335</c:v>
                </c:pt>
                <c:pt idx="3749">
                  <c:v>1957.2916666666667</c:v>
                </c:pt>
                <c:pt idx="3750">
                  <c:v>1957.8125000000002</c:v>
                </c:pt>
                <c:pt idx="3751">
                  <c:v>1958.3333333333335</c:v>
                </c:pt>
                <c:pt idx="3752">
                  <c:v>1958.8541666666667</c:v>
                </c:pt>
                <c:pt idx="3753">
                  <c:v>1959.3750000000002</c:v>
                </c:pt>
                <c:pt idx="3754">
                  <c:v>1959.8958333333335</c:v>
                </c:pt>
                <c:pt idx="3755">
                  <c:v>1960.4166666666667</c:v>
                </c:pt>
                <c:pt idx="3756">
                  <c:v>1960.9375000000002</c:v>
                </c:pt>
                <c:pt idx="3757">
                  <c:v>1961.4583333333335</c:v>
                </c:pt>
                <c:pt idx="3758">
                  <c:v>1961.9791666666667</c:v>
                </c:pt>
                <c:pt idx="3759">
                  <c:v>1962.5000000000002</c:v>
                </c:pt>
                <c:pt idx="3760">
                  <c:v>1963.0208333333335</c:v>
                </c:pt>
                <c:pt idx="3761">
                  <c:v>1963.5416666666667</c:v>
                </c:pt>
                <c:pt idx="3762">
                  <c:v>1964.0625000000002</c:v>
                </c:pt>
                <c:pt idx="3763">
                  <c:v>1964.5833333333335</c:v>
                </c:pt>
                <c:pt idx="3764">
                  <c:v>1965.1041666666667</c:v>
                </c:pt>
                <c:pt idx="3765">
                  <c:v>1965.6250000000002</c:v>
                </c:pt>
                <c:pt idx="3766">
                  <c:v>1966.1458333333335</c:v>
                </c:pt>
                <c:pt idx="3767">
                  <c:v>1966.6666666666667</c:v>
                </c:pt>
                <c:pt idx="3768">
                  <c:v>1967.1875000000002</c:v>
                </c:pt>
                <c:pt idx="3769">
                  <c:v>1967.7083333333335</c:v>
                </c:pt>
                <c:pt idx="3770">
                  <c:v>1968.2291666666667</c:v>
                </c:pt>
                <c:pt idx="3771">
                  <c:v>1968.7500000000002</c:v>
                </c:pt>
                <c:pt idx="3772">
                  <c:v>1969.2708333333335</c:v>
                </c:pt>
                <c:pt idx="3773">
                  <c:v>1969.7916666666667</c:v>
                </c:pt>
                <c:pt idx="3774">
                  <c:v>1970.3125000000002</c:v>
                </c:pt>
                <c:pt idx="3775">
                  <c:v>1970.8333333333335</c:v>
                </c:pt>
                <c:pt idx="3776">
                  <c:v>1971.3541666666667</c:v>
                </c:pt>
                <c:pt idx="3777">
                  <c:v>1971.8750000000002</c:v>
                </c:pt>
                <c:pt idx="3778">
                  <c:v>1972.3958333333335</c:v>
                </c:pt>
                <c:pt idx="3779">
                  <c:v>1972.9166666666667</c:v>
                </c:pt>
                <c:pt idx="3780">
                  <c:v>1973.4375000000002</c:v>
                </c:pt>
                <c:pt idx="3781">
                  <c:v>1973.9583333333335</c:v>
                </c:pt>
                <c:pt idx="3782">
                  <c:v>1974.4791666666667</c:v>
                </c:pt>
                <c:pt idx="3783">
                  <c:v>1975.0000000000002</c:v>
                </c:pt>
                <c:pt idx="3784">
                  <c:v>1975.5208333333335</c:v>
                </c:pt>
                <c:pt idx="3785">
                  <c:v>1976.0416666666667</c:v>
                </c:pt>
                <c:pt idx="3786">
                  <c:v>1976.5625000000002</c:v>
                </c:pt>
                <c:pt idx="3787">
                  <c:v>1977.0833333333335</c:v>
                </c:pt>
                <c:pt idx="3788">
                  <c:v>1977.6041666666667</c:v>
                </c:pt>
                <c:pt idx="3789">
                  <c:v>1978.1250000000002</c:v>
                </c:pt>
                <c:pt idx="3790">
                  <c:v>1978.6458333333335</c:v>
                </c:pt>
                <c:pt idx="3791">
                  <c:v>1979.1666666666667</c:v>
                </c:pt>
                <c:pt idx="3792">
                  <c:v>1979.6875000000002</c:v>
                </c:pt>
                <c:pt idx="3793">
                  <c:v>1980.2083333333335</c:v>
                </c:pt>
                <c:pt idx="3794">
                  <c:v>1980.7291666666667</c:v>
                </c:pt>
                <c:pt idx="3795">
                  <c:v>1981.2500000000002</c:v>
                </c:pt>
                <c:pt idx="3796">
                  <c:v>1981.7708333333335</c:v>
                </c:pt>
                <c:pt idx="3797">
                  <c:v>1982.2916666666667</c:v>
                </c:pt>
                <c:pt idx="3798">
                  <c:v>1982.8125000000002</c:v>
                </c:pt>
                <c:pt idx="3799">
                  <c:v>1983.3333333333335</c:v>
                </c:pt>
                <c:pt idx="3800">
                  <c:v>1983.8541666666667</c:v>
                </c:pt>
                <c:pt idx="3801">
                  <c:v>1984.3750000000002</c:v>
                </c:pt>
                <c:pt idx="3802">
                  <c:v>1984.8958333333335</c:v>
                </c:pt>
                <c:pt idx="3803">
                  <c:v>1985.4166666666667</c:v>
                </c:pt>
                <c:pt idx="3804">
                  <c:v>1985.9375000000002</c:v>
                </c:pt>
                <c:pt idx="3805">
                  <c:v>1986.4583333333335</c:v>
                </c:pt>
                <c:pt idx="3806">
                  <c:v>1986.9791666666667</c:v>
                </c:pt>
                <c:pt idx="3807">
                  <c:v>1987.5000000000002</c:v>
                </c:pt>
                <c:pt idx="3808">
                  <c:v>1988.0208333333335</c:v>
                </c:pt>
                <c:pt idx="3809">
                  <c:v>1988.5416666666667</c:v>
                </c:pt>
                <c:pt idx="3810">
                  <c:v>1989.0625000000002</c:v>
                </c:pt>
                <c:pt idx="3811">
                  <c:v>1989.5833333333335</c:v>
                </c:pt>
                <c:pt idx="3812">
                  <c:v>1990.1041666666667</c:v>
                </c:pt>
                <c:pt idx="3813">
                  <c:v>1990.6250000000002</c:v>
                </c:pt>
                <c:pt idx="3814">
                  <c:v>1991.1458333333335</c:v>
                </c:pt>
                <c:pt idx="3815">
                  <c:v>1991.6666666666667</c:v>
                </c:pt>
                <c:pt idx="3816">
                  <c:v>1992.1875000000002</c:v>
                </c:pt>
                <c:pt idx="3817">
                  <c:v>1992.7083333333335</c:v>
                </c:pt>
                <c:pt idx="3818">
                  <c:v>1993.2291666666667</c:v>
                </c:pt>
                <c:pt idx="3819">
                  <c:v>1993.7500000000002</c:v>
                </c:pt>
                <c:pt idx="3820">
                  <c:v>1994.2708333333335</c:v>
                </c:pt>
                <c:pt idx="3821">
                  <c:v>1994.7916666666667</c:v>
                </c:pt>
                <c:pt idx="3822">
                  <c:v>1995.3125000000002</c:v>
                </c:pt>
                <c:pt idx="3823">
                  <c:v>1995.8333333333335</c:v>
                </c:pt>
                <c:pt idx="3824">
                  <c:v>1996.3541666666667</c:v>
                </c:pt>
                <c:pt idx="3825">
                  <c:v>1996.8750000000002</c:v>
                </c:pt>
                <c:pt idx="3826">
                  <c:v>1997.3958333333335</c:v>
                </c:pt>
                <c:pt idx="3827">
                  <c:v>1997.9166666666667</c:v>
                </c:pt>
                <c:pt idx="3828">
                  <c:v>1998.4375000000002</c:v>
                </c:pt>
                <c:pt idx="3829">
                  <c:v>1998.9583333333335</c:v>
                </c:pt>
                <c:pt idx="3830">
                  <c:v>1999.4791666666667</c:v>
                </c:pt>
                <c:pt idx="3831">
                  <c:v>2000.0000000000002</c:v>
                </c:pt>
                <c:pt idx="3832">
                  <c:v>2000.5208333333335</c:v>
                </c:pt>
                <c:pt idx="3833">
                  <c:v>2001.0416666666667</c:v>
                </c:pt>
                <c:pt idx="3834">
                  <c:v>2001.5625000000002</c:v>
                </c:pt>
                <c:pt idx="3835">
                  <c:v>2002.0833333333335</c:v>
                </c:pt>
                <c:pt idx="3836">
                  <c:v>2002.6041666666667</c:v>
                </c:pt>
                <c:pt idx="3837">
                  <c:v>2003.1250000000002</c:v>
                </c:pt>
                <c:pt idx="3838">
                  <c:v>2003.6458333333335</c:v>
                </c:pt>
                <c:pt idx="3839">
                  <c:v>2004.1666666666667</c:v>
                </c:pt>
                <c:pt idx="3840">
                  <c:v>2004.6875000000002</c:v>
                </c:pt>
                <c:pt idx="3841">
                  <c:v>2005.2083333333335</c:v>
                </c:pt>
                <c:pt idx="3842">
                  <c:v>2005.7291666666667</c:v>
                </c:pt>
                <c:pt idx="3843">
                  <c:v>2006.2500000000002</c:v>
                </c:pt>
                <c:pt idx="3844">
                  <c:v>2006.7708333333335</c:v>
                </c:pt>
                <c:pt idx="3845">
                  <c:v>2007.2916666666667</c:v>
                </c:pt>
                <c:pt idx="3846">
                  <c:v>2007.8125000000002</c:v>
                </c:pt>
                <c:pt idx="3847">
                  <c:v>2008.3333333333335</c:v>
                </c:pt>
                <c:pt idx="3848">
                  <c:v>2008.8541666666667</c:v>
                </c:pt>
                <c:pt idx="3849">
                  <c:v>2009.3750000000002</c:v>
                </c:pt>
                <c:pt idx="3850">
                  <c:v>2009.8958333333335</c:v>
                </c:pt>
                <c:pt idx="3851">
                  <c:v>2010.4166666666667</c:v>
                </c:pt>
                <c:pt idx="3852">
                  <c:v>2010.9375000000002</c:v>
                </c:pt>
                <c:pt idx="3853">
                  <c:v>2011.4583333333335</c:v>
                </c:pt>
                <c:pt idx="3854">
                  <c:v>2011.9791666666667</c:v>
                </c:pt>
                <c:pt idx="3855">
                  <c:v>2012.5000000000002</c:v>
                </c:pt>
                <c:pt idx="3856">
                  <c:v>2013.0208333333335</c:v>
                </c:pt>
                <c:pt idx="3857">
                  <c:v>2013.5416666666667</c:v>
                </c:pt>
                <c:pt idx="3858">
                  <c:v>2014.0625000000002</c:v>
                </c:pt>
                <c:pt idx="3859">
                  <c:v>2014.5833333333335</c:v>
                </c:pt>
                <c:pt idx="3860">
                  <c:v>2015.1041666666667</c:v>
                </c:pt>
                <c:pt idx="3861">
                  <c:v>2015.6250000000002</c:v>
                </c:pt>
                <c:pt idx="3862">
                  <c:v>2016.1458333333335</c:v>
                </c:pt>
                <c:pt idx="3863">
                  <c:v>2016.6666666666667</c:v>
                </c:pt>
                <c:pt idx="3864">
                  <c:v>2017.1875000000002</c:v>
                </c:pt>
                <c:pt idx="3865">
                  <c:v>2017.7083333333335</c:v>
                </c:pt>
                <c:pt idx="3866">
                  <c:v>2018.2291666666667</c:v>
                </c:pt>
                <c:pt idx="3867">
                  <c:v>2018.7500000000002</c:v>
                </c:pt>
                <c:pt idx="3868">
                  <c:v>2019.2708333333335</c:v>
                </c:pt>
                <c:pt idx="3869">
                  <c:v>2019.7916666666667</c:v>
                </c:pt>
                <c:pt idx="3870">
                  <c:v>2020.3125000000002</c:v>
                </c:pt>
                <c:pt idx="3871">
                  <c:v>2020.8333333333335</c:v>
                </c:pt>
                <c:pt idx="3872">
                  <c:v>2021.3541666666667</c:v>
                </c:pt>
                <c:pt idx="3873">
                  <c:v>2021.8750000000002</c:v>
                </c:pt>
                <c:pt idx="3874">
                  <c:v>2022.3958333333335</c:v>
                </c:pt>
                <c:pt idx="3875">
                  <c:v>2022.9166666666667</c:v>
                </c:pt>
                <c:pt idx="3876">
                  <c:v>2023.4375000000002</c:v>
                </c:pt>
                <c:pt idx="3877">
                  <c:v>2023.9583333333335</c:v>
                </c:pt>
                <c:pt idx="3878">
                  <c:v>2024.4791666666667</c:v>
                </c:pt>
                <c:pt idx="3879">
                  <c:v>2025.0000000000002</c:v>
                </c:pt>
                <c:pt idx="3880">
                  <c:v>2025.5208333333335</c:v>
                </c:pt>
                <c:pt idx="3881">
                  <c:v>2026.0416666666667</c:v>
                </c:pt>
                <c:pt idx="3882">
                  <c:v>2026.5625000000002</c:v>
                </c:pt>
                <c:pt idx="3883">
                  <c:v>2027.0833333333335</c:v>
                </c:pt>
                <c:pt idx="3884">
                  <c:v>2027.6041666666667</c:v>
                </c:pt>
                <c:pt idx="3885">
                  <c:v>2028.1250000000002</c:v>
                </c:pt>
                <c:pt idx="3886">
                  <c:v>2028.6458333333335</c:v>
                </c:pt>
                <c:pt idx="3887">
                  <c:v>2029.1666666666667</c:v>
                </c:pt>
                <c:pt idx="3888">
                  <c:v>2029.6875000000002</c:v>
                </c:pt>
                <c:pt idx="3889">
                  <c:v>2030.2083333333335</c:v>
                </c:pt>
                <c:pt idx="3890">
                  <c:v>2030.7291666666667</c:v>
                </c:pt>
                <c:pt idx="3891">
                  <c:v>2031.2500000000002</c:v>
                </c:pt>
                <c:pt idx="3892">
                  <c:v>2031.7708333333335</c:v>
                </c:pt>
                <c:pt idx="3893">
                  <c:v>2032.2916666666667</c:v>
                </c:pt>
                <c:pt idx="3894">
                  <c:v>2032.8125000000002</c:v>
                </c:pt>
                <c:pt idx="3895">
                  <c:v>2033.3333333333335</c:v>
                </c:pt>
                <c:pt idx="3896">
                  <c:v>2033.8541666666667</c:v>
                </c:pt>
                <c:pt idx="3897">
                  <c:v>2034.3750000000002</c:v>
                </c:pt>
                <c:pt idx="3898">
                  <c:v>2034.8958333333335</c:v>
                </c:pt>
                <c:pt idx="3899">
                  <c:v>2035.4166666666667</c:v>
                </c:pt>
                <c:pt idx="3900">
                  <c:v>2035.9375000000002</c:v>
                </c:pt>
                <c:pt idx="3901">
                  <c:v>2036.4583333333335</c:v>
                </c:pt>
                <c:pt idx="3902">
                  <c:v>2036.9791666666667</c:v>
                </c:pt>
                <c:pt idx="3903">
                  <c:v>2037.5000000000002</c:v>
                </c:pt>
                <c:pt idx="3904">
                  <c:v>2038.0208333333335</c:v>
                </c:pt>
                <c:pt idx="3905">
                  <c:v>2038.5416666666667</c:v>
                </c:pt>
                <c:pt idx="3906">
                  <c:v>2039.0625000000002</c:v>
                </c:pt>
                <c:pt idx="3907">
                  <c:v>2039.5833333333335</c:v>
                </c:pt>
                <c:pt idx="3908">
                  <c:v>2040.1041666666667</c:v>
                </c:pt>
                <c:pt idx="3909">
                  <c:v>2040.6250000000002</c:v>
                </c:pt>
                <c:pt idx="3910">
                  <c:v>2041.1458333333335</c:v>
                </c:pt>
                <c:pt idx="3911">
                  <c:v>2041.6666666666667</c:v>
                </c:pt>
                <c:pt idx="3912">
                  <c:v>2042.1875000000002</c:v>
                </c:pt>
                <c:pt idx="3913">
                  <c:v>2042.7083333333335</c:v>
                </c:pt>
                <c:pt idx="3914">
                  <c:v>2043.2291666666667</c:v>
                </c:pt>
                <c:pt idx="3915">
                  <c:v>2043.7500000000002</c:v>
                </c:pt>
                <c:pt idx="3916">
                  <c:v>2044.2708333333335</c:v>
                </c:pt>
                <c:pt idx="3917">
                  <c:v>2044.7916666666667</c:v>
                </c:pt>
                <c:pt idx="3918">
                  <c:v>2045.3125000000002</c:v>
                </c:pt>
                <c:pt idx="3919">
                  <c:v>2045.8333333333335</c:v>
                </c:pt>
                <c:pt idx="3920">
                  <c:v>2046.3541666666667</c:v>
                </c:pt>
                <c:pt idx="3921">
                  <c:v>2046.8750000000002</c:v>
                </c:pt>
                <c:pt idx="3922">
                  <c:v>2047.3958333333335</c:v>
                </c:pt>
                <c:pt idx="3923">
                  <c:v>2047.9166666666667</c:v>
                </c:pt>
                <c:pt idx="3924">
                  <c:v>2048.4375</c:v>
                </c:pt>
                <c:pt idx="3925">
                  <c:v>2048.9583333333335</c:v>
                </c:pt>
                <c:pt idx="3926">
                  <c:v>2049.479166666667</c:v>
                </c:pt>
                <c:pt idx="3927">
                  <c:v>2050</c:v>
                </c:pt>
                <c:pt idx="3928">
                  <c:v>2050.5208333333335</c:v>
                </c:pt>
                <c:pt idx="3929">
                  <c:v>2051.041666666667</c:v>
                </c:pt>
                <c:pt idx="3930">
                  <c:v>2051.5625</c:v>
                </c:pt>
                <c:pt idx="3931">
                  <c:v>2052.0833333333335</c:v>
                </c:pt>
                <c:pt idx="3932">
                  <c:v>2052.604166666667</c:v>
                </c:pt>
                <c:pt idx="3933">
                  <c:v>2053.125</c:v>
                </c:pt>
                <c:pt idx="3934">
                  <c:v>2053.6458333333335</c:v>
                </c:pt>
                <c:pt idx="3935">
                  <c:v>2054.166666666667</c:v>
                </c:pt>
                <c:pt idx="3936">
                  <c:v>2054.6875</c:v>
                </c:pt>
                <c:pt idx="3937">
                  <c:v>2055.2083333333335</c:v>
                </c:pt>
                <c:pt idx="3938">
                  <c:v>2055.729166666667</c:v>
                </c:pt>
                <c:pt idx="3939">
                  <c:v>2056.25</c:v>
                </c:pt>
                <c:pt idx="3940">
                  <c:v>2056.7708333333335</c:v>
                </c:pt>
                <c:pt idx="3941">
                  <c:v>2057.291666666667</c:v>
                </c:pt>
                <c:pt idx="3942">
                  <c:v>2057.8125</c:v>
                </c:pt>
                <c:pt idx="3943">
                  <c:v>2058.3333333333335</c:v>
                </c:pt>
                <c:pt idx="3944">
                  <c:v>2058.854166666667</c:v>
                </c:pt>
                <c:pt idx="3945">
                  <c:v>2059.375</c:v>
                </c:pt>
                <c:pt idx="3946">
                  <c:v>2059.8958333333335</c:v>
                </c:pt>
                <c:pt idx="3947">
                  <c:v>2060.416666666667</c:v>
                </c:pt>
                <c:pt idx="3948">
                  <c:v>2060.9375</c:v>
                </c:pt>
                <c:pt idx="3949">
                  <c:v>2061.4583333333335</c:v>
                </c:pt>
                <c:pt idx="3950">
                  <c:v>2061.979166666667</c:v>
                </c:pt>
                <c:pt idx="3951">
                  <c:v>2062.5</c:v>
                </c:pt>
                <c:pt idx="3952">
                  <c:v>2063.0208333333335</c:v>
                </c:pt>
                <c:pt idx="3953">
                  <c:v>2063.541666666667</c:v>
                </c:pt>
                <c:pt idx="3954">
                  <c:v>2064.0625</c:v>
                </c:pt>
                <c:pt idx="3955">
                  <c:v>2064.5833333333335</c:v>
                </c:pt>
                <c:pt idx="3956">
                  <c:v>2065.104166666667</c:v>
                </c:pt>
                <c:pt idx="3957">
                  <c:v>2065.625</c:v>
                </c:pt>
                <c:pt idx="3958">
                  <c:v>2066.1458333333335</c:v>
                </c:pt>
                <c:pt idx="3959">
                  <c:v>2066.666666666667</c:v>
                </c:pt>
                <c:pt idx="3960">
                  <c:v>2067.1875</c:v>
                </c:pt>
                <c:pt idx="3961">
                  <c:v>2067.7083333333335</c:v>
                </c:pt>
                <c:pt idx="3962">
                  <c:v>2068.229166666667</c:v>
                </c:pt>
                <c:pt idx="3963">
                  <c:v>2068.75</c:v>
                </c:pt>
                <c:pt idx="3964">
                  <c:v>2069.2708333333335</c:v>
                </c:pt>
                <c:pt idx="3965">
                  <c:v>2069.791666666667</c:v>
                </c:pt>
                <c:pt idx="3966">
                  <c:v>2070.3125</c:v>
                </c:pt>
                <c:pt idx="3967">
                  <c:v>2070.8333333333335</c:v>
                </c:pt>
                <c:pt idx="3968">
                  <c:v>2071.354166666667</c:v>
                </c:pt>
                <c:pt idx="3969">
                  <c:v>2071.875</c:v>
                </c:pt>
                <c:pt idx="3970">
                  <c:v>2072.3958333333335</c:v>
                </c:pt>
                <c:pt idx="3971">
                  <c:v>2072.916666666667</c:v>
                </c:pt>
                <c:pt idx="3972">
                  <c:v>2073.4375</c:v>
                </c:pt>
                <c:pt idx="3973">
                  <c:v>2073.9583333333335</c:v>
                </c:pt>
                <c:pt idx="3974">
                  <c:v>2074.479166666667</c:v>
                </c:pt>
                <c:pt idx="3975">
                  <c:v>2075</c:v>
                </c:pt>
                <c:pt idx="3976">
                  <c:v>2075.5208333333335</c:v>
                </c:pt>
                <c:pt idx="3977">
                  <c:v>2076.041666666667</c:v>
                </c:pt>
                <c:pt idx="3978">
                  <c:v>2076.5625</c:v>
                </c:pt>
                <c:pt idx="3979">
                  <c:v>2077.0833333333335</c:v>
                </c:pt>
                <c:pt idx="3980">
                  <c:v>2077.604166666667</c:v>
                </c:pt>
                <c:pt idx="3981">
                  <c:v>2078.125</c:v>
                </c:pt>
                <c:pt idx="3982">
                  <c:v>2078.6458333333335</c:v>
                </c:pt>
                <c:pt idx="3983">
                  <c:v>2079.166666666667</c:v>
                </c:pt>
                <c:pt idx="3984">
                  <c:v>2079.6875</c:v>
                </c:pt>
                <c:pt idx="3985">
                  <c:v>2080.2083333333335</c:v>
                </c:pt>
                <c:pt idx="3986">
                  <c:v>2080.729166666667</c:v>
                </c:pt>
                <c:pt idx="3987">
                  <c:v>2081.25</c:v>
                </c:pt>
                <c:pt idx="3988">
                  <c:v>2081.7708333333335</c:v>
                </c:pt>
                <c:pt idx="3989">
                  <c:v>2082.291666666667</c:v>
                </c:pt>
                <c:pt idx="3990">
                  <c:v>2082.8125</c:v>
                </c:pt>
                <c:pt idx="3991">
                  <c:v>2083.3333333333335</c:v>
                </c:pt>
                <c:pt idx="3992">
                  <c:v>2083.854166666667</c:v>
                </c:pt>
                <c:pt idx="3993">
                  <c:v>2084.375</c:v>
                </c:pt>
                <c:pt idx="3994">
                  <c:v>2084.8958333333335</c:v>
                </c:pt>
                <c:pt idx="3995">
                  <c:v>2085.416666666667</c:v>
                </c:pt>
                <c:pt idx="3996">
                  <c:v>2085.9375</c:v>
                </c:pt>
                <c:pt idx="3997">
                  <c:v>2086.4583333333335</c:v>
                </c:pt>
                <c:pt idx="3998">
                  <c:v>2086.979166666667</c:v>
                </c:pt>
                <c:pt idx="3999">
                  <c:v>2087.5</c:v>
                </c:pt>
                <c:pt idx="4000">
                  <c:v>2088.0208333333335</c:v>
                </c:pt>
                <c:pt idx="4001">
                  <c:v>2088.541666666667</c:v>
                </c:pt>
                <c:pt idx="4002">
                  <c:v>2089.0625</c:v>
                </c:pt>
                <c:pt idx="4003">
                  <c:v>2089.5833333333335</c:v>
                </c:pt>
                <c:pt idx="4004">
                  <c:v>2090.104166666667</c:v>
                </c:pt>
                <c:pt idx="4005">
                  <c:v>2090.625</c:v>
                </c:pt>
                <c:pt idx="4006">
                  <c:v>2091.1458333333335</c:v>
                </c:pt>
                <c:pt idx="4007">
                  <c:v>2091.666666666667</c:v>
                </c:pt>
                <c:pt idx="4008">
                  <c:v>2092.1875</c:v>
                </c:pt>
                <c:pt idx="4009">
                  <c:v>2092.7083333333335</c:v>
                </c:pt>
                <c:pt idx="4010">
                  <c:v>2093.229166666667</c:v>
                </c:pt>
                <c:pt idx="4011">
                  <c:v>2093.75</c:v>
                </c:pt>
                <c:pt idx="4012">
                  <c:v>2094.2708333333335</c:v>
                </c:pt>
                <c:pt idx="4013">
                  <c:v>2094.791666666667</c:v>
                </c:pt>
                <c:pt idx="4014">
                  <c:v>2095.3125</c:v>
                </c:pt>
                <c:pt idx="4015">
                  <c:v>2095.8333333333335</c:v>
                </c:pt>
                <c:pt idx="4016">
                  <c:v>2096.354166666667</c:v>
                </c:pt>
                <c:pt idx="4017">
                  <c:v>2096.875</c:v>
                </c:pt>
                <c:pt idx="4018">
                  <c:v>2097.3958333333335</c:v>
                </c:pt>
                <c:pt idx="4019">
                  <c:v>2097.916666666667</c:v>
                </c:pt>
                <c:pt idx="4020">
                  <c:v>2098.4375</c:v>
                </c:pt>
                <c:pt idx="4021">
                  <c:v>2098.9583333333335</c:v>
                </c:pt>
                <c:pt idx="4022">
                  <c:v>2099.479166666667</c:v>
                </c:pt>
                <c:pt idx="4023">
                  <c:v>2100</c:v>
                </c:pt>
                <c:pt idx="4024">
                  <c:v>2100.5208333333335</c:v>
                </c:pt>
                <c:pt idx="4025">
                  <c:v>2101.041666666667</c:v>
                </c:pt>
                <c:pt idx="4026">
                  <c:v>2101.5625</c:v>
                </c:pt>
                <c:pt idx="4027">
                  <c:v>2102.0833333333335</c:v>
                </c:pt>
                <c:pt idx="4028">
                  <c:v>2102.604166666667</c:v>
                </c:pt>
                <c:pt idx="4029">
                  <c:v>2103.125</c:v>
                </c:pt>
                <c:pt idx="4030">
                  <c:v>2103.6458333333335</c:v>
                </c:pt>
                <c:pt idx="4031">
                  <c:v>2104.166666666667</c:v>
                </c:pt>
                <c:pt idx="4032">
                  <c:v>2104.6875</c:v>
                </c:pt>
                <c:pt idx="4033">
                  <c:v>2105.2083333333335</c:v>
                </c:pt>
                <c:pt idx="4034">
                  <c:v>2105.729166666667</c:v>
                </c:pt>
                <c:pt idx="4035">
                  <c:v>2106.25</c:v>
                </c:pt>
                <c:pt idx="4036">
                  <c:v>2106.7708333333335</c:v>
                </c:pt>
                <c:pt idx="4037">
                  <c:v>2107.291666666667</c:v>
                </c:pt>
                <c:pt idx="4038">
                  <c:v>2107.8125</c:v>
                </c:pt>
                <c:pt idx="4039">
                  <c:v>2108.3333333333335</c:v>
                </c:pt>
                <c:pt idx="4040">
                  <c:v>2108.854166666667</c:v>
                </c:pt>
                <c:pt idx="4041">
                  <c:v>2109.375</c:v>
                </c:pt>
                <c:pt idx="4042">
                  <c:v>2109.8958333333335</c:v>
                </c:pt>
                <c:pt idx="4043">
                  <c:v>2110.416666666667</c:v>
                </c:pt>
                <c:pt idx="4044">
                  <c:v>2110.9375</c:v>
                </c:pt>
                <c:pt idx="4045">
                  <c:v>2111.4583333333335</c:v>
                </c:pt>
                <c:pt idx="4046">
                  <c:v>2111.979166666667</c:v>
                </c:pt>
                <c:pt idx="4047">
                  <c:v>2112.5</c:v>
                </c:pt>
                <c:pt idx="4048">
                  <c:v>2113.0208333333335</c:v>
                </c:pt>
                <c:pt idx="4049">
                  <c:v>2113.541666666667</c:v>
                </c:pt>
                <c:pt idx="4050">
                  <c:v>2114.0625</c:v>
                </c:pt>
                <c:pt idx="4051">
                  <c:v>2114.5833333333335</c:v>
                </c:pt>
                <c:pt idx="4052">
                  <c:v>2115.104166666667</c:v>
                </c:pt>
                <c:pt idx="4053">
                  <c:v>2115.625</c:v>
                </c:pt>
                <c:pt idx="4054">
                  <c:v>2116.1458333333335</c:v>
                </c:pt>
                <c:pt idx="4055">
                  <c:v>2116.666666666667</c:v>
                </c:pt>
                <c:pt idx="4056">
                  <c:v>2117.1875</c:v>
                </c:pt>
                <c:pt idx="4057">
                  <c:v>2117.7083333333335</c:v>
                </c:pt>
                <c:pt idx="4058">
                  <c:v>2118.229166666667</c:v>
                </c:pt>
                <c:pt idx="4059">
                  <c:v>2118.75</c:v>
                </c:pt>
                <c:pt idx="4060">
                  <c:v>2119.2708333333335</c:v>
                </c:pt>
                <c:pt idx="4061">
                  <c:v>2119.791666666667</c:v>
                </c:pt>
                <c:pt idx="4062">
                  <c:v>2120.3125</c:v>
                </c:pt>
                <c:pt idx="4063">
                  <c:v>2120.8333333333335</c:v>
                </c:pt>
                <c:pt idx="4064">
                  <c:v>2121.354166666667</c:v>
                </c:pt>
                <c:pt idx="4065">
                  <c:v>2121.875</c:v>
                </c:pt>
                <c:pt idx="4066">
                  <c:v>2122.3958333333335</c:v>
                </c:pt>
                <c:pt idx="4067">
                  <c:v>2122.916666666667</c:v>
                </c:pt>
                <c:pt idx="4068">
                  <c:v>2123.4375</c:v>
                </c:pt>
                <c:pt idx="4069">
                  <c:v>2123.9583333333335</c:v>
                </c:pt>
                <c:pt idx="4070">
                  <c:v>2124.479166666667</c:v>
                </c:pt>
                <c:pt idx="4071">
                  <c:v>2125</c:v>
                </c:pt>
                <c:pt idx="4072">
                  <c:v>2125.5208333333335</c:v>
                </c:pt>
                <c:pt idx="4073">
                  <c:v>2126.041666666667</c:v>
                </c:pt>
                <c:pt idx="4074">
                  <c:v>2126.5625</c:v>
                </c:pt>
                <c:pt idx="4075">
                  <c:v>2127.0833333333335</c:v>
                </c:pt>
                <c:pt idx="4076">
                  <c:v>2127.604166666667</c:v>
                </c:pt>
                <c:pt idx="4077">
                  <c:v>2128.125</c:v>
                </c:pt>
                <c:pt idx="4078">
                  <c:v>2128.6458333333335</c:v>
                </c:pt>
                <c:pt idx="4079">
                  <c:v>2129.166666666667</c:v>
                </c:pt>
                <c:pt idx="4080">
                  <c:v>2129.6875</c:v>
                </c:pt>
                <c:pt idx="4081">
                  <c:v>2130.2083333333335</c:v>
                </c:pt>
                <c:pt idx="4082">
                  <c:v>2130.729166666667</c:v>
                </c:pt>
                <c:pt idx="4083">
                  <c:v>2131.25</c:v>
                </c:pt>
                <c:pt idx="4084">
                  <c:v>2131.7708333333335</c:v>
                </c:pt>
                <c:pt idx="4085">
                  <c:v>2132.291666666667</c:v>
                </c:pt>
                <c:pt idx="4086">
                  <c:v>2132.8125</c:v>
                </c:pt>
                <c:pt idx="4087">
                  <c:v>2133.3333333333335</c:v>
                </c:pt>
                <c:pt idx="4088">
                  <c:v>2133.854166666667</c:v>
                </c:pt>
                <c:pt idx="4089">
                  <c:v>2134.375</c:v>
                </c:pt>
                <c:pt idx="4090">
                  <c:v>2134.8958333333335</c:v>
                </c:pt>
                <c:pt idx="4091">
                  <c:v>2135.416666666667</c:v>
                </c:pt>
                <c:pt idx="4092">
                  <c:v>2135.9375</c:v>
                </c:pt>
                <c:pt idx="4093">
                  <c:v>2136.4583333333335</c:v>
                </c:pt>
                <c:pt idx="4094">
                  <c:v>2136.979166666667</c:v>
                </c:pt>
                <c:pt idx="4095">
                  <c:v>2137.5</c:v>
                </c:pt>
                <c:pt idx="4096">
                  <c:v>2138.0208333333335</c:v>
                </c:pt>
                <c:pt idx="4097">
                  <c:v>2138.541666666667</c:v>
                </c:pt>
                <c:pt idx="4098">
                  <c:v>2139.0625</c:v>
                </c:pt>
                <c:pt idx="4099">
                  <c:v>2139.5833333333335</c:v>
                </c:pt>
                <c:pt idx="4100">
                  <c:v>2140.104166666667</c:v>
                </c:pt>
                <c:pt idx="4101">
                  <c:v>2140.625</c:v>
                </c:pt>
                <c:pt idx="4102">
                  <c:v>2141.1458333333335</c:v>
                </c:pt>
                <c:pt idx="4103">
                  <c:v>2141.666666666667</c:v>
                </c:pt>
                <c:pt idx="4104">
                  <c:v>2142.1875</c:v>
                </c:pt>
                <c:pt idx="4105">
                  <c:v>2142.7083333333335</c:v>
                </c:pt>
                <c:pt idx="4106">
                  <c:v>2143.229166666667</c:v>
                </c:pt>
                <c:pt idx="4107">
                  <c:v>2143.75</c:v>
                </c:pt>
                <c:pt idx="4108">
                  <c:v>2144.2708333333335</c:v>
                </c:pt>
                <c:pt idx="4109">
                  <c:v>2144.791666666667</c:v>
                </c:pt>
                <c:pt idx="4110">
                  <c:v>2145.3125</c:v>
                </c:pt>
                <c:pt idx="4111">
                  <c:v>2145.8333333333335</c:v>
                </c:pt>
                <c:pt idx="4112">
                  <c:v>2146.354166666667</c:v>
                </c:pt>
                <c:pt idx="4113">
                  <c:v>2146.875</c:v>
                </c:pt>
                <c:pt idx="4114">
                  <c:v>2147.3958333333335</c:v>
                </c:pt>
                <c:pt idx="4115">
                  <c:v>2147.916666666667</c:v>
                </c:pt>
                <c:pt idx="4116">
                  <c:v>2148.4375</c:v>
                </c:pt>
                <c:pt idx="4117">
                  <c:v>2148.9583333333335</c:v>
                </c:pt>
                <c:pt idx="4118">
                  <c:v>2149.479166666667</c:v>
                </c:pt>
                <c:pt idx="4119">
                  <c:v>2150</c:v>
                </c:pt>
                <c:pt idx="4120">
                  <c:v>2150.5208333333335</c:v>
                </c:pt>
                <c:pt idx="4121">
                  <c:v>2151.041666666667</c:v>
                </c:pt>
                <c:pt idx="4122">
                  <c:v>2151.5625</c:v>
                </c:pt>
                <c:pt idx="4123">
                  <c:v>2152.0833333333335</c:v>
                </c:pt>
                <c:pt idx="4124">
                  <c:v>2152.604166666667</c:v>
                </c:pt>
                <c:pt idx="4125">
                  <c:v>2153.125</c:v>
                </c:pt>
                <c:pt idx="4126">
                  <c:v>2153.6458333333335</c:v>
                </c:pt>
                <c:pt idx="4127">
                  <c:v>2154.166666666667</c:v>
                </c:pt>
                <c:pt idx="4128">
                  <c:v>2154.6875</c:v>
                </c:pt>
                <c:pt idx="4129">
                  <c:v>2155.2083333333335</c:v>
                </c:pt>
                <c:pt idx="4130">
                  <c:v>2155.729166666667</c:v>
                </c:pt>
                <c:pt idx="4131">
                  <c:v>2156.25</c:v>
                </c:pt>
                <c:pt idx="4132">
                  <c:v>2156.7708333333335</c:v>
                </c:pt>
                <c:pt idx="4133">
                  <c:v>2157.291666666667</c:v>
                </c:pt>
                <c:pt idx="4134">
                  <c:v>2157.8125</c:v>
                </c:pt>
                <c:pt idx="4135">
                  <c:v>2158.3333333333335</c:v>
                </c:pt>
                <c:pt idx="4136">
                  <c:v>2158.854166666667</c:v>
                </c:pt>
                <c:pt idx="4137">
                  <c:v>2159.375</c:v>
                </c:pt>
                <c:pt idx="4138">
                  <c:v>2159.8958333333335</c:v>
                </c:pt>
                <c:pt idx="4139">
                  <c:v>2160.416666666667</c:v>
                </c:pt>
                <c:pt idx="4140">
                  <c:v>2160.9375</c:v>
                </c:pt>
                <c:pt idx="4141">
                  <c:v>2161.4583333333335</c:v>
                </c:pt>
                <c:pt idx="4142">
                  <c:v>2161.979166666667</c:v>
                </c:pt>
                <c:pt idx="4143">
                  <c:v>2162.5</c:v>
                </c:pt>
                <c:pt idx="4144">
                  <c:v>2163.0208333333335</c:v>
                </c:pt>
                <c:pt idx="4145">
                  <c:v>2163.541666666667</c:v>
                </c:pt>
                <c:pt idx="4146">
                  <c:v>2164.0625</c:v>
                </c:pt>
                <c:pt idx="4147">
                  <c:v>2164.5833333333335</c:v>
                </c:pt>
                <c:pt idx="4148">
                  <c:v>2165.104166666667</c:v>
                </c:pt>
                <c:pt idx="4149">
                  <c:v>2165.625</c:v>
                </c:pt>
                <c:pt idx="4150">
                  <c:v>2166.1458333333335</c:v>
                </c:pt>
                <c:pt idx="4151">
                  <c:v>2166.666666666667</c:v>
                </c:pt>
                <c:pt idx="4152">
                  <c:v>2167.1875</c:v>
                </c:pt>
                <c:pt idx="4153">
                  <c:v>2167.7083333333335</c:v>
                </c:pt>
                <c:pt idx="4154">
                  <c:v>2168.229166666667</c:v>
                </c:pt>
                <c:pt idx="4155">
                  <c:v>2168.75</c:v>
                </c:pt>
                <c:pt idx="4156">
                  <c:v>2169.2708333333335</c:v>
                </c:pt>
                <c:pt idx="4157">
                  <c:v>2169.791666666667</c:v>
                </c:pt>
                <c:pt idx="4158">
                  <c:v>2170.3125</c:v>
                </c:pt>
                <c:pt idx="4159">
                  <c:v>2170.8333333333335</c:v>
                </c:pt>
                <c:pt idx="4160">
                  <c:v>2171.354166666667</c:v>
                </c:pt>
                <c:pt idx="4161">
                  <c:v>2171.875</c:v>
                </c:pt>
                <c:pt idx="4162">
                  <c:v>2172.3958333333335</c:v>
                </c:pt>
                <c:pt idx="4163">
                  <c:v>2172.916666666667</c:v>
                </c:pt>
                <c:pt idx="4164">
                  <c:v>2173.4375</c:v>
                </c:pt>
                <c:pt idx="4165">
                  <c:v>2173.9583333333335</c:v>
                </c:pt>
                <c:pt idx="4166">
                  <c:v>2174.479166666667</c:v>
                </c:pt>
                <c:pt idx="4167">
                  <c:v>2175</c:v>
                </c:pt>
                <c:pt idx="4168">
                  <c:v>2175.5208333333335</c:v>
                </c:pt>
                <c:pt idx="4169">
                  <c:v>2176.041666666667</c:v>
                </c:pt>
                <c:pt idx="4170">
                  <c:v>2176.5625</c:v>
                </c:pt>
                <c:pt idx="4171">
                  <c:v>2177.0833333333335</c:v>
                </c:pt>
                <c:pt idx="4172">
                  <c:v>2177.604166666667</c:v>
                </c:pt>
                <c:pt idx="4173">
                  <c:v>2178.125</c:v>
                </c:pt>
                <c:pt idx="4174">
                  <c:v>2178.6458333333335</c:v>
                </c:pt>
                <c:pt idx="4175">
                  <c:v>2179.166666666667</c:v>
                </c:pt>
                <c:pt idx="4176">
                  <c:v>2179.6875</c:v>
                </c:pt>
                <c:pt idx="4177">
                  <c:v>2180.2083333333335</c:v>
                </c:pt>
                <c:pt idx="4178">
                  <c:v>2180.729166666667</c:v>
                </c:pt>
                <c:pt idx="4179">
                  <c:v>2181.25</c:v>
                </c:pt>
                <c:pt idx="4180">
                  <c:v>2181.7708333333335</c:v>
                </c:pt>
                <c:pt idx="4181">
                  <c:v>2182.291666666667</c:v>
                </c:pt>
                <c:pt idx="4182">
                  <c:v>2182.8125</c:v>
                </c:pt>
                <c:pt idx="4183">
                  <c:v>2183.3333333333335</c:v>
                </c:pt>
                <c:pt idx="4184">
                  <c:v>2183.854166666667</c:v>
                </c:pt>
                <c:pt idx="4185">
                  <c:v>2184.375</c:v>
                </c:pt>
                <c:pt idx="4186">
                  <c:v>2184.8958333333335</c:v>
                </c:pt>
                <c:pt idx="4187">
                  <c:v>2185.416666666667</c:v>
                </c:pt>
                <c:pt idx="4188">
                  <c:v>2185.9375</c:v>
                </c:pt>
                <c:pt idx="4189">
                  <c:v>2186.4583333333335</c:v>
                </c:pt>
                <c:pt idx="4190">
                  <c:v>2186.979166666667</c:v>
                </c:pt>
                <c:pt idx="4191">
                  <c:v>2187.5</c:v>
                </c:pt>
                <c:pt idx="4192">
                  <c:v>2188.0208333333335</c:v>
                </c:pt>
                <c:pt idx="4193">
                  <c:v>2188.541666666667</c:v>
                </c:pt>
                <c:pt idx="4194">
                  <c:v>2189.0625</c:v>
                </c:pt>
                <c:pt idx="4195">
                  <c:v>2189.5833333333335</c:v>
                </c:pt>
                <c:pt idx="4196">
                  <c:v>2190.104166666667</c:v>
                </c:pt>
                <c:pt idx="4197">
                  <c:v>2190.625</c:v>
                </c:pt>
                <c:pt idx="4198">
                  <c:v>2191.1458333333335</c:v>
                </c:pt>
                <c:pt idx="4199">
                  <c:v>2191.666666666667</c:v>
                </c:pt>
                <c:pt idx="4200">
                  <c:v>2192.1875</c:v>
                </c:pt>
                <c:pt idx="4201">
                  <c:v>2192.7083333333335</c:v>
                </c:pt>
                <c:pt idx="4202">
                  <c:v>2193.229166666667</c:v>
                </c:pt>
                <c:pt idx="4203">
                  <c:v>2193.75</c:v>
                </c:pt>
                <c:pt idx="4204">
                  <c:v>2194.2708333333335</c:v>
                </c:pt>
                <c:pt idx="4205">
                  <c:v>2194.791666666667</c:v>
                </c:pt>
                <c:pt idx="4206">
                  <c:v>2195.3125</c:v>
                </c:pt>
                <c:pt idx="4207">
                  <c:v>2195.8333333333335</c:v>
                </c:pt>
                <c:pt idx="4208">
                  <c:v>2196.354166666667</c:v>
                </c:pt>
                <c:pt idx="4209">
                  <c:v>2196.875</c:v>
                </c:pt>
                <c:pt idx="4210">
                  <c:v>2197.3958333333335</c:v>
                </c:pt>
                <c:pt idx="4211">
                  <c:v>2197.916666666667</c:v>
                </c:pt>
                <c:pt idx="4212">
                  <c:v>2198.4375</c:v>
                </c:pt>
                <c:pt idx="4213">
                  <c:v>2198.9583333333335</c:v>
                </c:pt>
                <c:pt idx="4214">
                  <c:v>2199.479166666667</c:v>
                </c:pt>
                <c:pt idx="4215">
                  <c:v>2200</c:v>
                </c:pt>
                <c:pt idx="4216">
                  <c:v>2200.5208333333335</c:v>
                </c:pt>
                <c:pt idx="4217">
                  <c:v>2201.041666666667</c:v>
                </c:pt>
                <c:pt idx="4218">
                  <c:v>2201.5625</c:v>
                </c:pt>
                <c:pt idx="4219">
                  <c:v>2202.0833333333335</c:v>
                </c:pt>
                <c:pt idx="4220">
                  <c:v>2202.604166666667</c:v>
                </c:pt>
                <c:pt idx="4221">
                  <c:v>2203.125</c:v>
                </c:pt>
                <c:pt idx="4222">
                  <c:v>2203.6458333333335</c:v>
                </c:pt>
                <c:pt idx="4223">
                  <c:v>2204.166666666667</c:v>
                </c:pt>
                <c:pt idx="4224">
                  <c:v>2204.6875</c:v>
                </c:pt>
                <c:pt idx="4225">
                  <c:v>2205.2083333333335</c:v>
                </c:pt>
                <c:pt idx="4226">
                  <c:v>2205.729166666667</c:v>
                </c:pt>
                <c:pt idx="4227">
                  <c:v>2206.25</c:v>
                </c:pt>
                <c:pt idx="4228">
                  <c:v>2206.7708333333335</c:v>
                </c:pt>
                <c:pt idx="4229">
                  <c:v>2207.291666666667</c:v>
                </c:pt>
                <c:pt idx="4230">
                  <c:v>2207.8125</c:v>
                </c:pt>
                <c:pt idx="4231">
                  <c:v>2208.3333333333335</c:v>
                </c:pt>
                <c:pt idx="4232">
                  <c:v>2208.854166666667</c:v>
                </c:pt>
                <c:pt idx="4233">
                  <c:v>2209.375</c:v>
                </c:pt>
                <c:pt idx="4234">
                  <c:v>2209.8958333333335</c:v>
                </c:pt>
                <c:pt idx="4235">
                  <c:v>2210.416666666667</c:v>
                </c:pt>
                <c:pt idx="4236">
                  <c:v>2210.9375</c:v>
                </c:pt>
                <c:pt idx="4237">
                  <c:v>2211.4583333333335</c:v>
                </c:pt>
                <c:pt idx="4238">
                  <c:v>2211.979166666667</c:v>
                </c:pt>
                <c:pt idx="4239">
                  <c:v>2212.5</c:v>
                </c:pt>
                <c:pt idx="4240">
                  <c:v>2213.0208333333335</c:v>
                </c:pt>
                <c:pt idx="4241">
                  <c:v>2213.541666666667</c:v>
                </c:pt>
                <c:pt idx="4242">
                  <c:v>2214.0625</c:v>
                </c:pt>
                <c:pt idx="4243">
                  <c:v>2214.5833333333335</c:v>
                </c:pt>
                <c:pt idx="4244">
                  <c:v>2215.104166666667</c:v>
                </c:pt>
                <c:pt idx="4245">
                  <c:v>2215.625</c:v>
                </c:pt>
                <c:pt idx="4246">
                  <c:v>2216.1458333333335</c:v>
                </c:pt>
                <c:pt idx="4247">
                  <c:v>2216.666666666667</c:v>
                </c:pt>
                <c:pt idx="4248">
                  <c:v>2217.1875</c:v>
                </c:pt>
                <c:pt idx="4249">
                  <c:v>2217.7083333333335</c:v>
                </c:pt>
                <c:pt idx="4250">
                  <c:v>2218.229166666667</c:v>
                </c:pt>
                <c:pt idx="4251">
                  <c:v>2218.75</c:v>
                </c:pt>
                <c:pt idx="4252">
                  <c:v>2219.2708333333335</c:v>
                </c:pt>
                <c:pt idx="4253">
                  <c:v>2219.791666666667</c:v>
                </c:pt>
                <c:pt idx="4254">
                  <c:v>2220.3125</c:v>
                </c:pt>
                <c:pt idx="4255">
                  <c:v>2220.8333333333335</c:v>
                </c:pt>
                <c:pt idx="4256">
                  <c:v>2221.354166666667</c:v>
                </c:pt>
                <c:pt idx="4257">
                  <c:v>2221.875</c:v>
                </c:pt>
                <c:pt idx="4258">
                  <c:v>2222.3958333333335</c:v>
                </c:pt>
                <c:pt idx="4259">
                  <c:v>2222.916666666667</c:v>
                </c:pt>
                <c:pt idx="4260">
                  <c:v>2223.4375</c:v>
                </c:pt>
                <c:pt idx="4261">
                  <c:v>2223.9583333333335</c:v>
                </c:pt>
                <c:pt idx="4262">
                  <c:v>2224.479166666667</c:v>
                </c:pt>
                <c:pt idx="4263">
                  <c:v>2225</c:v>
                </c:pt>
                <c:pt idx="4264">
                  <c:v>2225.5208333333335</c:v>
                </c:pt>
                <c:pt idx="4265">
                  <c:v>2226.041666666667</c:v>
                </c:pt>
                <c:pt idx="4266">
                  <c:v>2226.5625</c:v>
                </c:pt>
                <c:pt idx="4267">
                  <c:v>2227.0833333333335</c:v>
                </c:pt>
                <c:pt idx="4268">
                  <c:v>2227.604166666667</c:v>
                </c:pt>
                <c:pt idx="4269">
                  <c:v>2228.125</c:v>
                </c:pt>
                <c:pt idx="4270">
                  <c:v>2228.6458333333335</c:v>
                </c:pt>
                <c:pt idx="4271">
                  <c:v>2229.166666666667</c:v>
                </c:pt>
                <c:pt idx="4272">
                  <c:v>2229.6875</c:v>
                </c:pt>
                <c:pt idx="4273">
                  <c:v>2230.2083333333335</c:v>
                </c:pt>
                <c:pt idx="4274">
                  <c:v>2230.729166666667</c:v>
                </c:pt>
                <c:pt idx="4275">
                  <c:v>2231.25</c:v>
                </c:pt>
                <c:pt idx="4276">
                  <c:v>2231.7708333333335</c:v>
                </c:pt>
                <c:pt idx="4277">
                  <c:v>2232.291666666667</c:v>
                </c:pt>
                <c:pt idx="4278">
                  <c:v>2232.8125</c:v>
                </c:pt>
                <c:pt idx="4279">
                  <c:v>2233.3333333333335</c:v>
                </c:pt>
                <c:pt idx="4280">
                  <c:v>2233.854166666667</c:v>
                </c:pt>
                <c:pt idx="4281">
                  <c:v>2234.375</c:v>
                </c:pt>
                <c:pt idx="4282">
                  <c:v>2234.8958333333335</c:v>
                </c:pt>
                <c:pt idx="4283">
                  <c:v>2235.416666666667</c:v>
                </c:pt>
                <c:pt idx="4284">
                  <c:v>2235.9375</c:v>
                </c:pt>
                <c:pt idx="4285">
                  <c:v>2236.4583333333335</c:v>
                </c:pt>
                <c:pt idx="4286">
                  <c:v>2236.979166666667</c:v>
                </c:pt>
                <c:pt idx="4287">
                  <c:v>2237.5</c:v>
                </c:pt>
                <c:pt idx="4288">
                  <c:v>2238.0208333333335</c:v>
                </c:pt>
                <c:pt idx="4289">
                  <c:v>2238.541666666667</c:v>
                </c:pt>
                <c:pt idx="4290">
                  <c:v>2239.0625</c:v>
                </c:pt>
                <c:pt idx="4291">
                  <c:v>2239.5833333333335</c:v>
                </c:pt>
                <c:pt idx="4292">
                  <c:v>2240.104166666667</c:v>
                </c:pt>
                <c:pt idx="4293">
                  <c:v>2240.625</c:v>
                </c:pt>
                <c:pt idx="4294">
                  <c:v>2241.1458333333335</c:v>
                </c:pt>
                <c:pt idx="4295">
                  <c:v>2241.666666666667</c:v>
                </c:pt>
                <c:pt idx="4296">
                  <c:v>2242.1875</c:v>
                </c:pt>
                <c:pt idx="4297">
                  <c:v>2242.7083333333335</c:v>
                </c:pt>
                <c:pt idx="4298">
                  <c:v>2243.229166666667</c:v>
                </c:pt>
                <c:pt idx="4299">
                  <c:v>2243.75</c:v>
                </c:pt>
                <c:pt idx="4300">
                  <c:v>2244.2708333333335</c:v>
                </c:pt>
                <c:pt idx="4301">
                  <c:v>2244.791666666667</c:v>
                </c:pt>
                <c:pt idx="4302">
                  <c:v>2245.3125</c:v>
                </c:pt>
                <c:pt idx="4303">
                  <c:v>2245.8333333333335</c:v>
                </c:pt>
                <c:pt idx="4304">
                  <c:v>2246.354166666667</c:v>
                </c:pt>
                <c:pt idx="4305">
                  <c:v>2246.875</c:v>
                </c:pt>
                <c:pt idx="4306">
                  <c:v>2247.3958333333335</c:v>
                </c:pt>
                <c:pt idx="4307">
                  <c:v>2247.916666666667</c:v>
                </c:pt>
                <c:pt idx="4308">
                  <c:v>2248.4375</c:v>
                </c:pt>
                <c:pt idx="4309">
                  <c:v>2248.9583333333335</c:v>
                </c:pt>
                <c:pt idx="4310">
                  <c:v>2249.479166666667</c:v>
                </c:pt>
                <c:pt idx="4311">
                  <c:v>2250</c:v>
                </c:pt>
                <c:pt idx="4312">
                  <c:v>2250.5208333333335</c:v>
                </c:pt>
                <c:pt idx="4313">
                  <c:v>2251.041666666667</c:v>
                </c:pt>
                <c:pt idx="4314">
                  <c:v>2251.5625</c:v>
                </c:pt>
                <c:pt idx="4315">
                  <c:v>2252.0833333333335</c:v>
                </c:pt>
                <c:pt idx="4316">
                  <c:v>2252.604166666667</c:v>
                </c:pt>
                <c:pt idx="4317">
                  <c:v>2253.125</c:v>
                </c:pt>
                <c:pt idx="4318">
                  <c:v>2253.6458333333335</c:v>
                </c:pt>
                <c:pt idx="4319">
                  <c:v>2254.166666666667</c:v>
                </c:pt>
                <c:pt idx="4320">
                  <c:v>2254.6875</c:v>
                </c:pt>
                <c:pt idx="4321">
                  <c:v>2255.2083333333335</c:v>
                </c:pt>
                <c:pt idx="4322">
                  <c:v>2255.729166666667</c:v>
                </c:pt>
                <c:pt idx="4323">
                  <c:v>2256.25</c:v>
                </c:pt>
                <c:pt idx="4324">
                  <c:v>2256.7708333333335</c:v>
                </c:pt>
                <c:pt idx="4325">
                  <c:v>2257.291666666667</c:v>
                </c:pt>
                <c:pt idx="4326">
                  <c:v>2257.8125</c:v>
                </c:pt>
                <c:pt idx="4327">
                  <c:v>2258.3333333333335</c:v>
                </c:pt>
                <c:pt idx="4328">
                  <c:v>2258.854166666667</c:v>
                </c:pt>
                <c:pt idx="4329">
                  <c:v>2259.375</c:v>
                </c:pt>
                <c:pt idx="4330">
                  <c:v>2259.8958333333335</c:v>
                </c:pt>
                <c:pt idx="4331">
                  <c:v>2260.416666666667</c:v>
                </c:pt>
                <c:pt idx="4332">
                  <c:v>2260.9375</c:v>
                </c:pt>
                <c:pt idx="4333">
                  <c:v>2261.4583333333335</c:v>
                </c:pt>
                <c:pt idx="4334">
                  <c:v>2261.979166666667</c:v>
                </c:pt>
                <c:pt idx="4335">
                  <c:v>2262.5</c:v>
                </c:pt>
                <c:pt idx="4336">
                  <c:v>2263.0208333333335</c:v>
                </c:pt>
                <c:pt idx="4337">
                  <c:v>2263.541666666667</c:v>
                </c:pt>
                <c:pt idx="4338">
                  <c:v>2264.0625</c:v>
                </c:pt>
                <c:pt idx="4339">
                  <c:v>2264.5833333333335</c:v>
                </c:pt>
                <c:pt idx="4340">
                  <c:v>2265.104166666667</c:v>
                </c:pt>
                <c:pt idx="4341">
                  <c:v>2265.625</c:v>
                </c:pt>
                <c:pt idx="4342">
                  <c:v>2266.1458333333335</c:v>
                </c:pt>
                <c:pt idx="4343">
                  <c:v>2266.666666666667</c:v>
                </c:pt>
                <c:pt idx="4344">
                  <c:v>2267.1875</c:v>
                </c:pt>
                <c:pt idx="4345">
                  <c:v>2267.7083333333335</c:v>
                </c:pt>
                <c:pt idx="4346">
                  <c:v>2268.229166666667</c:v>
                </c:pt>
                <c:pt idx="4347">
                  <c:v>2268.75</c:v>
                </c:pt>
                <c:pt idx="4348">
                  <c:v>2269.2708333333335</c:v>
                </c:pt>
                <c:pt idx="4349">
                  <c:v>2269.791666666667</c:v>
                </c:pt>
                <c:pt idx="4350">
                  <c:v>2270.3125</c:v>
                </c:pt>
                <c:pt idx="4351">
                  <c:v>2270.8333333333335</c:v>
                </c:pt>
                <c:pt idx="4352">
                  <c:v>2271.354166666667</c:v>
                </c:pt>
                <c:pt idx="4353">
                  <c:v>2271.875</c:v>
                </c:pt>
                <c:pt idx="4354">
                  <c:v>2272.3958333333335</c:v>
                </c:pt>
                <c:pt idx="4355">
                  <c:v>2272.916666666667</c:v>
                </c:pt>
                <c:pt idx="4356">
                  <c:v>2273.4375</c:v>
                </c:pt>
                <c:pt idx="4357">
                  <c:v>2273.9583333333335</c:v>
                </c:pt>
                <c:pt idx="4358">
                  <c:v>2274.479166666667</c:v>
                </c:pt>
                <c:pt idx="4359">
                  <c:v>2275</c:v>
                </c:pt>
                <c:pt idx="4360">
                  <c:v>2275.5208333333335</c:v>
                </c:pt>
                <c:pt idx="4361">
                  <c:v>2276.041666666667</c:v>
                </c:pt>
                <c:pt idx="4362">
                  <c:v>2276.5625</c:v>
                </c:pt>
                <c:pt idx="4363">
                  <c:v>2277.0833333333335</c:v>
                </c:pt>
                <c:pt idx="4364">
                  <c:v>2277.604166666667</c:v>
                </c:pt>
                <c:pt idx="4365">
                  <c:v>2278.125</c:v>
                </c:pt>
                <c:pt idx="4366">
                  <c:v>2278.6458333333335</c:v>
                </c:pt>
                <c:pt idx="4367">
                  <c:v>2279.166666666667</c:v>
                </c:pt>
                <c:pt idx="4368">
                  <c:v>2279.6875</c:v>
                </c:pt>
                <c:pt idx="4369">
                  <c:v>2280.2083333333335</c:v>
                </c:pt>
                <c:pt idx="4370">
                  <c:v>2280.729166666667</c:v>
                </c:pt>
                <c:pt idx="4371">
                  <c:v>2281.25</c:v>
                </c:pt>
                <c:pt idx="4372">
                  <c:v>2281.7708333333335</c:v>
                </c:pt>
                <c:pt idx="4373">
                  <c:v>2282.291666666667</c:v>
                </c:pt>
                <c:pt idx="4374">
                  <c:v>2282.8125</c:v>
                </c:pt>
                <c:pt idx="4375">
                  <c:v>2283.3333333333335</c:v>
                </c:pt>
                <c:pt idx="4376">
                  <c:v>2283.854166666667</c:v>
                </c:pt>
                <c:pt idx="4377">
                  <c:v>2284.375</c:v>
                </c:pt>
                <c:pt idx="4378">
                  <c:v>2284.8958333333335</c:v>
                </c:pt>
                <c:pt idx="4379">
                  <c:v>2285.416666666667</c:v>
                </c:pt>
                <c:pt idx="4380">
                  <c:v>2285.9375</c:v>
                </c:pt>
                <c:pt idx="4381">
                  <c:v>2286.4583333333335</c:v>
                </c:pt>
                <c:pt idx="4382">
                  <c:v>2286.979166666667</c:v>
                </c:pt>
                <c:pt idx="4383">
                  <c:v>2287.5</c:v>
                </c:pt>
                <c:pt idx="4384">
                  <c:v>2288.0208333333335</c:v>
                </c:pt>
                <c:pt idx="4385">
                  <c:v>2288.541666666667</c:v>
                </c:pt>
                <c:pt idx="4386">
                  <c:v>2289.0625</c:v>
                </c:pt>
                <c:pt idx="4387">
                  <c:v>2289.5833333333335</c:v>
                </c:pt>
                <c:pt idx="4388">
                  <c:v>2290.104166666667</c:v>
                </c:pt>
                <c:pt idx="4389">
                  <c:v>2290.625</c:v>
                </c:pt>
                <c:pt idx="4390">
                  <c:v>2291.1458333333335</c:v>
                </c:pt>
                <c:pt idx="4391">
                  <c:v>2291.666666666667</c:v>
                </c:pt>
                <c:pt idx="4392">
                  <c:v>2292.1875</c:v>
                </c:pt>
                <c:pt idx="4393">
                  <c:v>2292.7083333333335</c:v>
                </c:pt>
                <c:pt idx="4394">
                  <c:v>2293.229166666667</c:v>
                </c:pt>
                <c:pt idx="4395">
                  <c:v>2293.75</c:v>
                </c:pt>
                <c:pt idx="4396">
                  <c:v>2294.2708333333335</c:v>
                </c:pt>
                <c:pt idx="4397">
                  <c:v>2294.791666666667</c:v>
                </c:pt>
                <c:pt idx="4398">
                  <c:v>2295.3125</c:v>
                </c:pt>
                <c:pt idx="4399">
                  <c:v>2295.8333333333335</c:v>
                </c:pt>
                <c:pt idx="4400">
                  <c:v>2296.354166666667</c:v>
                </c:pt>
                <c:pt idx="4401">
                  <c:v>2296.875</c:v>
                </c:pt>
                <c:pt idx="4402">
                  <c:v>2297.3958333333335</c:v>
                </c:pt>
                <c:pt idx="4403">
                  <c:v>2297.916666666667</c:v>
                </c:pt>
                <c:pt idx="4404">
                  <c:v>2298.4375</c:v>
                </c:pt>
                <c:pt idx="4405">
                  <c:v>2298.9583333333335</c:v>
                </c:pt>
                <c:pt idx="4406">
                  <c:v>2299.479166666667</c:v>
                </c:pt>
                <c:pt idx="4407">
                  <c:v>2300</c:v>
                </c:pt>
                <c:pt idx="4408">
                  <c:v>2300.5208333333335</c:v>
                </c:pt>
                <c:pt idx="4409">
                  <c:v>2301.041666666667</c:v>
                </c:pt>
                <c:pt idx="4410">
                  <c:v>2301.5625</c:v>
                </c:pt>
                <c:pt idx="4411">
                  <c:v>2302.0833333333335</c:v>
                </c:pt>
                <c:pt idx="4412">
                  <c:v>2302.604166666667</c:v>
                </c:pt>
                <c:pt idx="4413">
                  <c:v>2303.125</c:v>
                </c:pt>
                <c:pt idx="4414">
                  <c:v>2303.6458333333335</c:v>
                </c:pt>
                <c:pt idx="4415">
                  <c:v>2304.166666666667</c:v>
                </c:pt>
                <c:pt idx="4416">
                  <c:v>2304.6875</c:v>
                </c:pt>
                <c:pt idx="4417">
                  <c:v>2305.2083333333335</c:v>
                </c:pt>
                <c:pt idx="4418">
                  <c:v>2305.729166666667</c:v>
                </c:pt>
                <c:pt idx="4419">
                  <c:v>2306.25</c:v>
                </c:pt>
                <c:pt idx="4420">
                  <c:v>2306.7708333333335</c:v>
                </c:pt>
                <c:pt idx="4421">
                  <c:v>2307.291666666667</c:v>
                </c:pt>
                <c:pt idx="4422">
                  <c:v>2307.8125</c:v>
                </c:pt>
                <c:pt idx="4423">
                  <c:v>2308.3333333333335</c:v>
                </c:pt>
                <c:pt idx="4424">
                  <c:v>2308.854166666667</c:v>
                </c:pt>
                <c:pt idx="4425">
                  <c:v>2309.375</c:v>
                </c:pt>
                <c:pt idx="4426">
                  <c:v>2309.8958333333335</c:v>
                </c:pt>
                <c:pt idx="4427">
                  <c:v>2310.416666666667</c:v>
                </c:pt>
                <c:pt idx="4428">
                  <c:v>2310.9375</c:v>
                </c:pt>
                <c:pt idx="4429">
                  <c:v>2311.4583333333335</c:v>
                </c:pt>
                <c:pt idx="4430">
                  <c:v>2311.979166666667</c:v>
                </c:pt>
                <c:pt idx="4431">
                  <c:v>2312.5</c:v>
                </c:pt>
                <c:pt idx="4432">
                  <c:v>2313.0208333333335</c:v>
                </c:pt>
                <c:pt idx="4433">
                  <c:v>2313.541666666667</c:v>
                </c:pt>
                <c:pt idx="4434">
                  <c:v>2314.0625</c:v>
                </c:pt>
                <c:pt idx="4435">
                  <c:v>2314.5833333333335</c:v>
                </c:pt>
                <c:pt idx="4436">
                  <c:v>2315.104166666667</c:v>
                </c:pt>
                <c:pt idx="4437">
                  <c:v>2315.625</c:v>
                </c:pt>
                <c:pt idx="4438">
                  <c:v>2316.1458333333335</c:v>
                </c:pt>
                <c:pt idx="4439">
                  <c:v>2316.666666666667</c:v>
                </c:pt>
                <c:pt idx="4440">
                  <c:v>2317.1875</c:v>
                </c:pt>
                <c:pt idx="4441">
                  <c:v>2317.7083333333335</c:v>
                </c:pt>
                <c:pt idx="4442">
                  <c:v>2318.229166666667</c:v>
                </c:pt>
                <c:pt idx="4443">
                  <c:v>2318.75</c:v>
                </c:pt>
                <c:pt idx="4444">
                  <c:v>2319.2708333333335</c:v>
                </c:pt>
                <c:pt idx="4445">
                  <c:v>2319.791666666667</c:v>
                </c:pt>
                <c:pt idx="4446">
                  <c:v>2320.3125</c:v>
                </c:pt>
                <c:pt idx="4447">
                  <c:v>2320.8333333333335</c:v>
                </c:pt>
                <c:pt idx="4448">
                  <c:v>2321.354166666667</c:v>
                </c:pt>
                <c:pt idx="4449">
                  <c:v>2321.875</c:v>
                </c:pt>
                <c:pt idx="4450">
                  <c:v>2322.3958333333335</c:v>
                </c:pt>
                <c:pt idx="4451">
                  <c:v>2322.916666666667</c:v>
                </c:pt>
                <c:pt idx="4452">
                  <c:v>2323.4375</c:v>
                </c:pt>
                <c:pt idx="4453">
                  <c:v>2323.9583333333335</c:v>
                </c:pt>
                <c:pt idx="4454">
                  <c:v>2324.479166666667</c:v>
                </c:pt>
                <c:pt idx="4455">
                  <c:v>2325</c:v>
                </c:pt>
                <c:pt idx="4456">
                  <c:v>2325.5208333333335</c:v>
                </c:pt>
                <c:pt idx="4457">
                  <c:v>2326.041666666667</c:v>
                </c:pt>
                <c:pt idx="4458">
                  <c:v>2326.5625</c:v>
                </c:pt>
                <c:pt idx="4459">
                  <c:v>2327.0833333333335</c:v>
                </c:pt>
                <c:pt idx="4460">
                  <c:v>2327.604166666667</c:v>
                </c:pt>
                <c:pt idx="4461">
                  <c:v>2328.125</c:v>
                </c:pt>
                <c:pt idx="4462">
                  <c:v>2328.6458333333335</c:v>
                </c:pt>
                <c:pt idx="4463">
                  <c:v>2329.166666666667</c:v>
                </c:pt>
                <c:pt idx="4464">
                  <c:v>2329.6875</c:v>
                </c:pt>
                <c:pt idx="4465">
                  <c:v>2330.2083333333335</c:v>
                </c:pt>
                <c:pt idx="4466">
                  <c:v>2330.729166666667</c:v>
                </c:pt>
                <c:pt idx="4467">
                  <c:v>2331.25</c:v>
                </c:pt>
                <c:pt idx="4468">
                  <c:v>2331.7708333333335</c:v>
                </c:pt>
                <c:pt idx="4469">
                  <c:v>2332.291666666667</c:v>
                </c:pt>
                <c:pt idx="4470">
                  <c:v>2332.8125</c:v>
                </c:pt>
                <c:pt idx="4471">
                  <c:v>2333.3333333333335</c:v>
                </c:pt>
                <c:pt idx="4472">
                  <c:v>2333.854166666667</c:v>
                </c:pt>
                <c:pt idx="4473">
                  <c:v>2334.375</c:v>
                </c:pt>
                <c:pt idx="4474">
                  <c:v>2334.8958333333335</c:v>
                </c:pt>
                <c:pt idx="4475">
                  <c:v>2335.416666666667</c:v>
                </c:pt>
                <c:pt idx="4476">
                  <c:v>2335.9375</c:v>
                </c:pt>
                <c:pt idx="4477">
                  <c:v>2336.4583333333335</c:v>
                </c:pt>
                <c:pt idx="4478">
                  <c:v>2336.979166666667</c:v>
                </c:pt>
                <c:pt idx="4479">
                  <c:v>2337.5</c:v>
                </c:pt>
                <c:pt idx="4480">
                  <c:v>2338.0208333333335</c:v>
                </c:pt>
                <c:pt idx="4481">
                  <c:v>2338.541666666667</c:v>
                </c:pt>
                <c:pt idx="4482">
                  <c:v>2339.0625</c:v>
                </c:pt>
                <c:pt idx="4483">
                  <c:v>2339.5833333333335</c:v>
                </c:pt>
                <c:pt idx="4484">
                  <c:v>2340.104166666667</c:v>
                </c:pt>
                <c:pt idx="4485">
                  <c:v>2340.625</c:v>
                </c:pt>
                <c:pt idx="4486">
                  <c:v>2341.1458333333335</c:v>
                </c:pt>
                <c:pt idx="4487">
                  <c:v>2341.666666666667</c:v>
                </c:pt>
                <c:pt idx="4488">
                  <c:v>2342.1875</c:v>
                </c:pt>
                <c:pt idx="4489">
                  <c:v>2342.7083333333335</c:v>
                </c:pt>
                <c:pt idx="4490">
                  <c:v>2343.229166666667</c:v>
                </c:pt>
                <c:pt idx="4491">
                  <c:v>2343.75</c:v>
                </c:pt>
                <c:pt idx="4492">
                  <c:v>2344.2708333333335</c:v>
                </c:pt>
                <c:pt idx="4493">
                  <c:v>2344.791666666667</c:v>
                </c:pt>
                <c:pt idx="4494">
                  <c:v>2345.3125</c:v>
                </c:pt>
                <c:pt idx="4495">
                  <c:v>2345.8333333333335</c:v>
                </c:pt>
                <c:pt idx="4496">
                  <c:v>2346.354166666667</c:v>
                </c:pt>
                <c:pt idx="4497">
                  <c:v>2346.875</c:v>
                </c:pt>
                <c:pt idx="4498">
                  <c:v>2347.3958333333335</c:v>
                </c:pt>
                <c:pt idx="4499">
                  <c:v>2347.916666666667</c:v>
                </c:pt>
                <c:pt idx="4500">
                  <c:v>2348.4375</c:v>
                </c:pt>
                <c:pt idx="4501">
                  <c:v>2348.9583333333335</c:v>
                </c:pt>
                <c:pt idx="4502">
                  <c:v>2349.479166666667</c:v>
                </c:pt>
                <c:pt idx="4503">
                  <c:v>2350</c:v>
                </c:pt>
                <c:pt idx="4504">
                  <c:v>2350.5208333333335</c:v>
                </c:pt>
                <c:pt idx="4505">
                  <c:v>2351.041666666667</c:v>
                </c:pt>
                <c:pt idx="4506">
                  <c:v>2351.5625</c:v>
                </c:pt>
                <c:pt idx="4507">
                  <c:v>2352.0833333333335</c:v>
                </c:pt>
                <c:pt idx="4508">
                  <c:v>2352.604166666667</c:v>
                </c:pt>
                <c:pt idx="4509">
                  <c:v>2353.125</c:v>
                </c:pt>
                <c:pt idx="4510">
                  <c:v>2353.6458333333335</c:v>
                </c:pt>
                <c:pt idx="4511">
                  <c:v>2354.166666666667</c:v>
                </c:pt>
                <c:pt idx="4512">
                  <c:v>2354.6875</c:v>
                </c:pt>
                <c:pt idx="4513">
                  <c:v>2355.2083333333335</c:v>
                </c:pt>
                <c:pt idx="4514">
                  <c:v>2355.729166666667</c:v>
                </c:pt>
                <c:pt idx="4515">
                  <c:v>2356.25</c:v>
                </c:pt>
                <c:pt idx="4516">
                  <c:v>2356.7708333333335</c:v>
                </c:pt>
                <c:pt idx="4517">
                  <c:v>2357.291666666667</c:v>
                </c:pt>
                <c:pt idx="4518">
                  <c:v>2357.8125</c:v>
                </c:pt>
                <c:pt idx="4519">
                  <c:v>2358.3333333333335</c:v>
                </c:pt>
                <c:pt idx="4520">
                  <c:v>2358.854166666667</c:v>
                </c:pt>
                <c:pt idx="4521">
                  <c:v>2359.375</c:v>
                </c:pt>
                <c:pt idx="4522">
                  <c:v>2359.8958333333335</c:v>
                </c:pt>
                <c:pt idx="4523">
                  <c:v>2360.416666666667</c:v>
                </c:pt>
                <c:pt idx="4524">
                  <c:v>2360.9375</c:v>
                </c:pt>
                <c:pt idx="4525">
                  <c:v>2361.4583333333335</c:v>
                </c:pt>
                <c:pt idx="4526">
                  <c:v>2361.979166666667</c:v>
                </c:pt>
                <c:pt idx="4527">
                  <c:v>2362.5</c:v>
                </c:pt>
                <c:pt idx="4528">
                  <c:v>2363.0208333333335</c:v>
                </c:pt>
                <c:pt idx="4529">
                  <c:v>2363.541666666667</c:v>
                </c:pt>
                <c:pt idx="4530">
                  <c:v>2364.0625</c:v>
                </c:pt>
                <c:pt idx="4531">
                  <c:v>2364.5833333333335</c:v>
                </c:pt>
                <c:pt idx="4532">
                  <c:v>2365.104166666667</c:v>
                </c:pt>
                <c:pt idx="4533">
                  <c:v>2365.625</c:v>
                </c:pt>
                <c:pt idx="4534">
                  <c:v>2366.1458333333335</c:v>
                </c:pt>
                <c:pt idx="4535">
                  <c:v>2366.666666666667</c:v>
                </c:pt>
                <c:pt idx="4536">
                  <c:v>2367.1875</c:v>
                </c:pt>
                <c:pt idx="4537">
                  <c:v>2367.7083333333335</c:v>
                </c:pt>
                <c:pt idx="4538">
                  <c:v>2368.229166666667</c:v>
                </c:pt>
                <c:pt idx="4539">
                  <c:v>2368.75</c:v>
                </c:pt>
                <c:pt idx="4540">
                  <c:v>2369.2708333333335</c:v>
                </c:pt>
                <c:pt idx="4541">
                  <c:v>2369.791666666667</c:v>
                </c:pt>
                <c:pt idx="4542">
                  <c:v>2370.3125</c:v>
                </c:pt>
                <c:pt idx="4543">
                  <c:v>2370.8333333333335</c:v>
                </c:pt>
                <c:pt idx="4544">
                  <c:v>2371.354166666667</c:v>
                </c:pt>
                <c:pt idx="4545">
                  <c:v>2371.875</c:v>
                </c:pt>
                <c:pt idx="4546">
                  <c:v>2372.3958333333335</c:v>
                </c:pt>
                <c:pt idx="4547">
                  <c:v>2372.916666666667</c:v>
                </c:pt>
                <c:pt idx="4548">
                  <c:v>2373.4375</c:v>
                </c:pt>
                <c:pt idx="4549">
                  <c:v>2373.9583333333335</c:v>
                </c:pt>
                <c:pt idx="4550">
                  <c:v>2374.479166666667</c:v>
                </c:pt>
                <c:pt idx="4551">
                  <c:v>2375</c:v>
                </c:pt>
                <c:pt idx="4552">
                  <c:v>2375.5208333333335</c:v>
                </c:pt>
                <c:pt idx="4553">
                  <c:v>2376.041666666667</c:v>
                </c:pt>
                <c:pt idx="4554">
                  <c:v>2376.5625</c:v>
                </c:pt>
                <c:pt idx="4555">
                  <c:v>2377.0833333333335</c:v>
                </c:pt>
                <c:pt idx="4556">
                  <c:v>2377.604166666667</c:v>
                </c:pt>
                <c:pt idx="4557">
                  <c:v>2378.125</c:v>
                </c:pt>
                <c:pt idx="4558">
                  <c:v>2378.6458333333335</c:v>
                </c:pt>
                <c:pt idx="4559">
                  <c:v>2379.166666666667</c:v>
                </c:pt>
                <c:pt idx="4560">
                  <c:v>2379.6875</c:v>
                </c:pt>
                <c:pt idx="4561">
                  <c:v>2380.2083333333335</c:v>
                </c:pt>
                <c:pt idx="4562">
                  <c:v>2380.729166666667</c:v>
                </c:pt>
                <c:pt idx="4563">
                  <c:v>2381.25</c:v>
                </c:pt>
                <c:pt idx="4564">
                  <c:v>2381.7708333333335</c:v>
                </c:pt>
                <c:pt idx="4565">
                  <c:v>2382.291666666667</c:v>
                </c:pt>
                <c:pt idx="4566">
                  <c:v>2382.8125</c:v>
                </c:pt>
                <c:pt idx="4567">
                  <c:v>2383.3333333333335</c:v>
                </c:pt>
                <c:pt idx="4568">
                  <c:v>2383.854166666667</c:v>
                </c:pt>
                <c:pt idx="4569">
                  <c:v>2384.375</c:v>
                </c:pt>
                <c:pt idx="4570">
                  <c:v>2384.8958333333335</c:v>
                </c:pt>
                <c:pt idx="4571">
                  <c:v>2385.416666666667</c:v>
                </c:pt>
                <c:pt idx="4572">
                  <c:v>2385.9375</c:v>
                </c:pt>
                <c:pt idx="4573">
                  <c:v>2386.4583333333335</c:v>
                </c:pt>
                <c:pt idx="4574">
                  <c:v>2386.979166666667</c:v>
                </c:pt>
                <c:pt idx="4575">
                  <c:v>2387.5</c:v>
                </c:pt>
                <c:pt idx="4576">
                  <c:v>2388.0208333333335</c:v>
                </c:pt>
                <c:pt idx="4577">
                  <c:v>2388.541666666667</c:v>
                </c:pt>
                <c:pt idx="4578">
                  <c:v>2389.0625</c:v>
                </c:pt>
                <c:pt idx="4579">
                  <c:v>2389.5833333333335</c:v>
                </c:pt>
                <c:pt idx="4580">
                  <c:v>2390.104166666667</c:v>
                </c:pt>
                <c:pt idx="4581">
                  <c:v>2390.625</c:v>
                </c:pt>
                <c:pt idx="4582">
                  <c:v>2391.1458333333335</c:v>
                </c:pt>
                <c:pt idx="4583">
                  <c:v>2391.666666666667</c:v>
                </c:pt>
                <c:pt idx="4584">
                  <c:v>2392.1875</c:v>
                </c:pt>
                <c:pt idx="4585">
                  <c:v>2392.7083333333335</c:v>
                </c:pt>
                <c:pt idx="4586">
                  <c:v>2393.229166666667</c:v>
                </c:pt>
                <c:pt idx="4587">
                  <c:v>2393.75</c:v>
                </c:pt>
                <c:pt idx="4588">
                  <c:v>2394.2708333333335</c:v>
                </c:pt>
                <c:pt idx="4589">
                  <c:v>2394.791666666667</c:v>
                </c:pt>
                <c:pt idx="4590">
                  <c:v>2395.3125</c:v>
                </c:pt>
                <c:pt idx="4591">
                  <c:v>2395.8333333333335</c:v>
                </c:pt>
                <c:pt idx="4592">
                  <c:v>2396.354166666667</c:v>
                </c:pt>
                <c:pt idx="4593">
                  <c:v>2396.875</c:v>
                </c:pt>
                <c:pt idx="4594">
                  <c:v>2397.3958333333335</c:v>
                </c:pt>
                <c:pt idx="4595">
                  <c:v>2397.916666666667</c:v>
                </c:pt>
                <c:pt idx="4596">
                  <c:v>2398.4375</c:v>
                </c:pt>
                <c:pt idx="4597">
                  <c:v>2398.9583333333335</c:v>
                </c:pt>
                <c:pt idx="4598">
                  <c:v>2399.479166666667</c:v>
                </c:pt>
                <c:pt idx="4599">
                  <c:v>2400</c:v>
                </c:pt>
                <c:pt idx="4600">
                  <c:v>2400.5208333333335</c:v>
                </c:pt>
                <c:pt idx="4601">
                  <c:v>2401.041666666667</c:v>
                </c:pt>
                <c:pt idx="4602">
                  <c:v>2401.5625</c:v>
                </c:pt>
                <c:pt idx="4603">
                  <c:v>2402.0833333333335</c:v>
                </c:pt>
                <c:pt idx="4604">
                  <c:v>2402.604166666667</c:v>
                </c:pt>
                <c:pt idx="4605">
                  <c:v>2403.125</c:v>
                </c:pt>
                <c:pt idx="4606">
                  <c:v>2403.6458333333335</c:v>
                </c:pt>
                <c:pt idx="4607">
                  <c:v>2404.166666666667</c:v>
                </c:pt>
                <c:pt idx="4608">
                  <c:v>2404.6875</c:v>
                </c:pt>
                <c:pt idx="4609">
                  <c:v>2405.2083333333335</c:v>
                </c:pt>
                <c:pt idx="4610">
                  <c:v>2405.729166666667</c:v>
                </c:pt>
                <c:pt idx="4611">
                  <c:v>2406.25</c:v>
                </c:pt>
                <c:pt idx="4612">
                  <c:v>2406.7708333333335</c:v>
                </c:pt>
                <c:pt idx="4613">
                  <c:v>2407.291666666667</c:v>
                </c:pt>
                <c:pt idx="4614">
                  <c:v>2407.8125</c:v>
                </c:pt>
                <c:pt idx="4615">
                  <c:v>2408.3333333333335</c:v>
                </c:pt>
                <c:pt idx="4616">
                  <c:v>2408.854166666667</c:v>
                </c:pt>
                <c:pt idx="4617">
                  <c:v>2409.375</c:v>
                </c:pt>
                <c:pt idx="4618">
                  <c:v>2409.8958333333335</c:v>
                </c:pt>
                <c:pt idx="4619">
                  <c:v>2410.416666666667</c:v>
                </c:pt>
                <c:pt idx="4620">
                  <c:v>2410.9375</c:v>
                </c:pt>
                <c:pt idx="4621">
                  <c:v>2411.4583333333335</c:v>
                </c:pt>
                <c:pt idx="4622">
                  <c:v>2411.979166666667</c:v>
                </c:pt>
                <c:pt idx="4623">
                  <c:v>2412.5</c:v>
                </c:pt>
                <c:pt idx="4624">
                  <c:v>2413.0208333333335</c:v>
                </c:pt>
                <c:pt idx="4625">
                  <c:v>2413.541666666667</c:v>
                </c:pt>
                <c:pt idx="4626">
                  <c:v>2414.0625</c:v>
                </c:pt>
                <c:pt idx="4627">
                  <c:v>2414.5833333333335</c:v>
                </c:pt>
                <c:pt idx="4628">
                  <c:v>2415.104166666667</c:v>
                </c:pt>
                <c:pt idx="4629">
                  <c:v>2415.625</c:v>
                </c:pt>
                <c:pt idx="4630">
                  <c:v>2416.1458333333335</c:v>
                </c:pt>
                <c:pt idx="4631">
                  <c:v>2416.666666666667</c:v>
                </c:pt>
                <c:pt idx="4632">
                  <c:v>2417.1875</c:v>
                </c:pt>
                <c:pt idx="4633">
                  <c:v>2417.7083333333335</c:v>
                </c:pt>
                <c:pt idx="4634">
                  <c:v>2418.229166666667</c:v>
                </c:pt>
                <c:pt idx="4635">
                  <c:v>2418.75</c:v>
                </c:pt>
                <c:pt idx="4636">
                  <c:v>2419.2708333333335</c:v>
                </c:pt>
                <c:pt idx="4637">
                  <c:v>2419.791666666667</c:v>
                </c:pt>
                <c:pt idx="4638">
                  <c:v>2420.3125</c:v>
                </c:pt>
                <c:pt idx="4639">
                  <c:v>2420.8333333333335</c:v>
                </c:pt>
                <c:pt idx="4640">
                  <c:v>2421.354166666667</c:v>
                </c:pt>
                <c:pt idx="4641">
                  <c:v>2421.875</c:v>
                </c:pt>
                <c:pt idx="4642">
                  <c:v>2422.3958333333335</c:v>
                </c:pt>
                <c:pt idx="4643">
                  <c:v>2422.916666666667</c:v>
                </c:pt>
                <c:pt idx="4644">
                  <c:v>2423.4375</c:v>
                </c:pt>
                <c:pt idx="4645">
                  <c:v>2423.9583333333335</c:v>
                </c:pt>
                <c:pt idx="4646">
                  <c:v>2424.479166666667</c:v>
                </c:pt>
                <c:pt idx="4647">
                  <c:v>2425</c:v>
                </c:pt>
                <c:pt idx="4648">
                  <c:v>2425.5208333333335</c:v>
                </c:pt>
                <c:pt idx="4649">
                  <c:v>2426.041666666667</c:v>
                </c:pt>
                <c:pt idx="4650">
                  <c:v>2426.5625</c:v>
                </c:pt>
                <c:pt idx="4651">
                  <c:v>2427.0833333333335</c:v>
                </c:pt>
                <c:pt idx="4652">
                  <c:v>2427.604166666667</c:v>
                </c:pt>
                <c:pt idx="4653">
                  <c:v>2428.125</c:v>
                </c:pt>
                <c:pt idx="4654">
                  <c:v>2428.6458333333335</c:v>
                </c:pt>
                <c:pt idx="4655">
                  <c:v>2429.166666666667</c:v>
                </c:pt>
                <c:pt idx="4656">
                  <c:v>2429.6875</c:v>
                </c:pt>
                <c:pt idx="4657">
                  <c:v>2430.2083333333335</c:v>
                </c:pt>
                <c:pt idx="4658">
                  <c:v>2430.729166666667</c:v>
                </c:pt>
                <c:pt idx="4659">
                  <c:v>2431.25</c:v>
                </c:pt>
                <c:pt idx="4660">
                  <c:v>2431.7708333333335</c:v>
                </c:pt>
                <c:pt idx="4661">
                  <c:v>2432.291666666667</c:v>
                </c:pt>
                <c:pt idx="4662">
                  <c:v>2432.8125</c:v>
                </c:pt>
                <c:pt idx="4663">
                  <c:v>2433.3333333333335</c:v>
                </c:pt>
                <c:pt idx="4664">
                  <c:v>2433.854166666667</c:v>
                </c:pt>
                <c:pt idx="4665">
                  <c:v>2434.375</c:v>
                </c:pt>
                <c:pt idx="4666">
                  <c:v>2434.8958333333335</c:v>
                </c:pt>
                <c:pt idx="4667">
                  <c:v>2435.416666666667</c:v>
                </c:pt>
                <c:pt idx="4668">
                  <c:v>2435.9375</c:v>
                </c:pt>
                <c:pt idx="4669">
                  <c:v>2436.4583333333335</c:v>
                </c:pt>
                <c:pt idx="4670">
                  <c:v>2436.979166666667</c:v>
                </c:pt>
                <c:pt idx="4671">
                  <c:v>2437.5</c:v>
                </c:pt>
                <c:pt idx="4672">
                  <c:v>2438.0208333333335</c:v>
                </c:pt>
                <c:pt idx="4673">
                  <c:v>2438.541666666667</c:v>
                </c:pt>
                <c:pt idx="4674">
                  <c:v>2439.0625</c:v>
                </c:pt>
                <c:pt idx="4675">
                  <c:v>2439.5833333333335</c:v>
                </c:pt>
                <c:pt idx="4676">
                  <c:v>2440.104166666667</c:v>
                </c:pt>
                <c:pt idx="4677">
                  <c:v>2440.625</c:v>
                </c:pt>
                <c:pt idx="4678">
                  <c:v>2441.1458333333335</c:v>
                </c:pt>
                <c:pt idx="4679">
                  <c:v>2441.666666666667</c:v>
                </c:pt>
                <c:pt idx="4680">
                  <c:v>2442.1875</c:v>
                </c:pt>
                <c:pt idx="4681">
                  <c:v>2442.7083333333335</c:v>
                </c:pt>
                <c:pt idx="4682">
                  <c:v>2443.229166666667</c:v>
                </c:pt>
                <c:pt idx="4683">
                  <c:v>2443.75</c:v>
                </c:pt>
                <c:pt idx="4684">
                  <c:v>2444.2708333333335</c:v>
                </c:pt>
                <c:pt idx="4685">
                  <c:v>2444.791666666667</c:v>
                </c:pt>
                <c:pt idx="4686">
                  <c:v>2445.3125</c:v>
                </c:pt>
                <c:pt idx="4687">
                  <c:v>2445.8333333333335</c:v>
                </c:pt>
                <c:pt idx="4688">
                  <c:v>2446.354166666667</c:v>
                </c:pt>
                <c:pt idx="4689">
                  <c:v>2446.875</c:v>
                </c:pt>
                <c:pt idx="4690">
                  <c:v>2447.3958333333335</c:v>
                </c:pt>
                <c:pt idx="4691">
                  <c:v>2447.916666666667</c:v>
                </c:pt>
                <c:pt idx="4692">
                  <c:v>2448.4375</c:v>
                </c:pt>
                <c:pt idx="4693">
                  <c:v>2448.9583333333335</c:v>
                </c:pt>
                <c:pt idx="4694">
                  <c:v>2449.479166666667</c:v>
                </c:pt>
                <c:pt idx="4695">
                  <c:v>2450</c:v>
                </c:pt>
                <c:pt idx="4696">
                  <c:v>2450.5208333333335</c:v>
                </c:pt>
                <c:pt idx="4697">
                  <c:v>2451.041666666667</c:v>
                </c:pt>
                <c:pt idx="4698">
                  <c:v>2451.5625</c:v>
                </c:pt>
                <c:pt idx="4699">
                  <c:v>2452.0833333333335</c:v>
                </c:pt>
                <c:pt idx="4700">
                  <c:v>2452.604166666667</c:v>
                </c:pt>
                <c:pt idx="4701">
                  <c:v>2453.125</c:v>
                </c:pt>
                <c:pt idx="4702">
                  <c:v>2453.6458333333335</c:v>
                </c:pt>
                <c:pt idx="4703">
                  <c:v>2454.166666666667</c:v>
                </c:pt>
                <c:pt idx="4704">
                  <c:v>2454.6875</c:v>
                </c:pt>
                <c:pt idx="4705">
                  <c:v>2455.2083333333335</c:v>
                </c:pt>
                <c:pt idx="4706">
                  <c:v>2455.729166666667</c:v>
                </c:pt>
                <c:pt idx="4707">
                  <c:v>2456.25</c:v>
                </c:pt>
                <c:pt idx="4708">
                  <c:v>2456.7708333333335</c:v>
                </c:pt>
                <c:pt idx="4709">
                  <c:v>2457.291666666667</c:v>
                </c:pt>
                <c:pt idx="4710">
                  <c:v>2457.8125</c:v>
                </c:pt>
                <c:pt idx="4711">
                  <c:v>2458.3333333333335</c:v>
                </c:pt>
                <c:pt idx="4712">
                  <c:v>2458.854166666667</c:v>
                </c:pt>
                <c:pt idx="4713">
                  <c:v>2459.375</c:v>
                </c:pt>
                <c:pt idx="4714">
                  <c:v>2459.8958333333335</c:v>
                </c:pt>
                <c:pt idx="4715">
                  <c:v>2460.416666666667</c:v>
                </c:pt>
                <c:pt idx="4716">
                  <c:v>2460.9375</c:v>
                </c:pt>
                <c:pt idx="4717">
                  <c:v>2461.4583333333335</c:v>
                </c:pt>
                <c:pt idx="4718">
                  <c:v>2461.979166666667</c:v>
                </c:pt>
                <c:pt idx="4719">
                  <c:v>2462.5</c:v>
                </c:pt>
                <c:pt idx="4720">
                  <c:v>2463.0208333333335</c:v>
                </c:pt>
                <c:pt idx="4721">
                  <c:v>2463.541666666667</c:v>
                </c:pt>
                <c:pt idx="4722">
                  <c:v>2464.0625</c:v>
                </c:pt>
                <c:pt idx="4723">
                  <c:v>2464.5833333333335</c:v>
                </c:pt>
                <c:pt idx="4724">
                  <c:v>2465.104166666667</c:v>
                </c:pt>
                <c:pt idx="4725">
                  <c:v>2465.625</c:v>
                </c:pt>
                <c:pt idx="4726">
                  <c:v>2466.1458333333335</c:v>
                </c:pt>
                <c:pt idx="4727">
                  <c:v>2466.666666666667</c:v>
                </c:pt>
                <c:pt idx="4728">
                  <c:v>2467.1875</c:v>
                </c:pt>
                <c:pt idx="4729">
                  <c:v>2467.7083333333335</c:v>
                </c:pt>
                <c:pt idx="4730">
                  <c:v>2468.229166666667</c:v>
                </c:pt>
                <c:pt idx="4731">
                  <c:v>2468.75</c:v>
                </c:pt>
                <c:pt idx="4732">
                  <c:v>2469.2708333333335</c:v>
                </c:pt>
                <c:pt idx="4733">
                  <c:v>2469.791666666667</c:v>
                </c:pt>
                <c:pt idx="4734">
                  <c:v>2470.3125</c:v>
                </c:pt>
                <c:pt idx="4735">
                  <c:v>2470.8333333333335</c:v>
                </c:pt>
                <c:pt idx="4736">
                  <c:v>2471.354166666667</c:v>
                </c:pt>
                <c:pt idx="4737">
                  <c:v>2471.875</c:v>
                </c:pt>
                <c:pt idx="4738">
                  <c:v>2472.3958333333335</c:v>
                </c:pt>
                <c:pt idx="4739">
                  <c:v>2472.916666666667</c:v>
                </c:pt>
                <c:pt idx="4740">
                  <c:v>2473.4375</c:v>
                </c:pt>
                <c:pt idx="4741">
                  <c:v>2473.9583333333335</c:v>
                </c:pt>
                <c:pt idx="4742">
                  <c:v>2474.479166666667</c:v>
                </c:pt>
                <c:pt idx="4743">
                  <c:v>2475</c:v>
                </c:pt>
                <c:pt idx="4744">
                  <c:v>2475.5208333333335</c:v>
                </c:pt>
                <c:pt idx="4745">
                  <c:v>2476.041666666667</c:v>
                </c:pt>
                <c:pt idx="4746">
                  <c:v>2476.5625</c:v>
                </c:pt>
                <c:pt idx="4747">
                  <c:v>2477.0833333333335</c:v>
                </c:pt>
                <c:pt idx="4748">
                  <c:v>2477.604166666667</c:v>
                </c:pt>
                <c:pt idx="4749">
                  <c:v>2478.125</c:v>
                </c:pt>
                <c:pt idx="4750">
                  <c:v>2478.6458333333335</c:v>
                </c:pt>
                <c:pt idx="4751">
                  <c:v>2479.166666666667</c:v>
                </c:pt>
                <c:pt idx="4752">
                  <c:v>2479.6875</c:v>
                </c:pt>
                <c:pt idx="4753">
                  <c:v>2480.2083333333335</c:v>
                </c:pt>
                <c:pt idx="4754">
                  <c:v>2480.729166666667</c:v>
                </c:pt>
                <c:pt idx="4755">
                  <c:v>2481.25</c:v>
                </c:pt>
                <c:pt idx="4756">
                  <c:v>2481.7708333333335</c:v>
                </c:pt>
                <c:pt idx="4757">
                  <c:v>2482.291666666667</c:v>
                </c:pt>
                <c:pt idx="4758">
                  <c:v>2482.8125</c:v>
                </c:pt>
                <c:pt idx="4759">
                  <c:v>2483.3333333333335</c:v>
                </c:pt>
                <c:pt idx="4760">
                  <c:v>2483.854166666667</c:v>
                </c:pt>
                <c:pt idx="4761">
                  <c:v>2484.375</c:v>
                </c:pt>
                <c:pt idx="4762">
                  <c:v>2484.8958333333335</c:v>
                </c:pt>
                <c:pt idx="4763">
                  <c:v>2485.416666666667</c:v>
                </c:pt>
                <c:pt idx="4764">
                  <c:v>2485.9375</c:v>
                </c:pt>
                <c:pt idx="4765">
                  <c:v>2486.4583333333335</c:v>
                </c:pt>
                <c:pt idx="4766">
                  <c:v>2486.979166666667</c:v>
                </c:pt>
                <c:pt idx="4767">
                  <c:v>2487.5</c:v>
                </c:pt>
                <c:pt idx="4768">
                  <c:v>2488.0208333333335</c:v>
                </c:pt>
                <c:pt idx="4769">
                  <c:v>2488.541666666667</c:v>
                </c:pt>
                <c:pt idx="4770">
                  <c:v>2489.0625</c:v>
                </c:pt>
                <c:pt idx="4771">
                  <c:v>2489.5833333333335</c:v>
                </c:pt>
                <c:pt idx="4772">
                  <c:v>2490.104166666667</c:v>
                </c:pt>
                <c:pt idx="4773">
                  <c:v>2490.625</c:v>
                </c:pt>
                <c:pt idx="4774">
                  <c:v>2491.1458333333335</c:v>
                </c:pt>
                <c:pt idx="4775">
                  <c:v>2491.666666666667</c:v>
                </c:pt>
                <c:pt idx="4776">
                  <c:v>2492.1875</c:v>
                </c:pt>
                <c:pt idx="4777">
                  <c:v>2492.7083333333335</c:v>
                </c:pt>
                <c:pt idx="4778">
                  <c:v>2493.229166666667</c:v>
                </c:pt>
                <c:pt idx="4779">
                  <c:v>2493.75</c:v>
                </c:pt>
                <c:pt idx="4780">
                  <c:v>2494.2708333333335</c:v>
                </c:pt>
                <c:pt idx="4781">
                  <c:v>2494.791666666667</c:v>
                </c:pt>
                <c:pt idx="4782">
                  <c:v>2495.3125</c:v>
                </c:pt>
                <c:pt idx="4783">
                  <c:v>2495.8333333333335</c:v>
                </c:pt>
                <c:pt idx="4784">
                  <c:v>2496.354166666667</c:v>
                </c:pt>
                <c:pt idx="4785">
                  <c:v>2496.875</c:v>
                </c:pt>
                <c:pt idx="4786">
                  <c:v>2497.3958333333335</c:v>
                </c:pt>
                <c:pt idx="4787">
                  <c:v>2497.916666666667</c:v>
                </c:pt>
                <c:pt idx="4788">
                  <c:v>2498.4375</c:v>
                </c:pt>
                <c:pt idx="4789">
                  <c:v>2498.9583333333335</c:v>
                </c:pt>
                <c:pt idx="4790">
                  <c:v>2499.479166666667</c:v>
                </c:pt>
                <c:pt idx="4791">
                  <c:v>2500</c:v>
                </c:pt>
                <c:pt idx="4792">
                  <c:v>2500.5208333333335</c:v>
                </c:pt>
                <c:pt idx="4793">
                  <c:v>2501.041666666667</c:v>
                </c:pt>
                <c:pt idx="4794">
                  <c:v>2501.5625</c:v>
                </c:pt>
                <c:pt idx="4795">
                  <c:v>2502.0833333333335</c:v>
                </c:pt>
                <c:pt idx="4796">
                  <c:v>2502.604166666667</c:v>
                </c:pt>
                <c:pt idx="4797">
                  <c:v>2503.125</c:v>
                </c:pt>
                <c:pt idx="4798">
                  <c:v>2503.6458333333335</c:v>
                </c:pt>
                <c:pt idx="4799">
                  <c:v>2504.166666666667</c:v>
                </c:pt>
                <c:pt idx="4800">
                  <c:v>2504.6875</c:v>
                </c:pt>
                <c:pt idx="4801">
                  <c:v>2505.2083333333335</c:v>
                </c:pt>
                <c:pt idx="4802">
                  <c:v>2505.729166666667</c:v>
                </c:pt>
                <c:pt idx="4803">
                  <c:v>2506.25</c:v>
                </c:pt>
                <c:pt idx="4804">
                  <c:v>2506.7708333333335</c:v>
                </c:pt>
                <c:pt idx="4805">
                  <c:v>2507.291666666667</c:v>
                </c:pt>
                <c:pt idx="4806">
                  <c:v>2507.8125</c:v>
                </c:pt>
                <c:pt idx="4807">
                  <c:v>2508.3333333333335</c:v>
                </c:pt>
                <c:pt idx="4808">
                  <c:v>2508.854166666667</c:v>
                </c:pt>
                <c:pt idx="4809">
                  <c:v>2509.375</c:v>
                </c:pt>
                <c:pt idx="4810">
                  <c:v>2509.8958333333335</c:v>
                </c:pt>
                <c:pt idx="4811">
                  <c:v>2510.416666666667</c:v>
                </c:pt>
                <c:pt idx="4812">
                  <c:v>2510.9375</c:v>
                </c:pt>
                <c:pt idx="4813">
                  <c:v>2511.4583333333335</c:v>
                </c:pt>
                <c:pt idx="4814">
                  <c:v>2511.979166666667</c:v>
                </c:pt>
                <c:pt idx="4815">
                  <c:v>2512.5</c:v>
                </c:pt>
                <c:pt idx="4816">
                  <c:v>2513.0208333333335</c:v>
                </c:pt>
                <c:pt idx="4817">
                  <c:v>2513.541666666667</c:v>
                </c:pt>
                <c:pt idx="4818">
                  <c:v>2514.0625</c:v>
                </c:pt>
                <c:pt idx="4819">
                  <c:v>2514.5833333333335</c:v>
                </c:pt>
                <c:pt idx="4820">
                  <c:v>2515.104166666667</c:v>
                </c:pt>
                <c:pt idx="4821">
                  <c:v>2515.625</c:v>
                </c:pt>
                <c:pt idx="4822">
                  <c:v>2516.1458333333335</c:v>
                </c:pt>
                <c:pt idx="4823">
                  <c:v>2516.666666666667</c:v>
                </c:pt>
                <c:pt idx="4824">
                  <c:v>2517.1875</c:v>
                </c:pt>
                <c:pt idx="4825">
                  <c:v>2517.7083333333335</c:v>
                </c:pt>
                <c:pt idx="4826">
                  <c:v>2518.229166666667</c:v>
                </c:pt>
                <c:pt idx="4827">
                  <c:v>2518.75</c:v>
                </c:pt>
                <c:pt idx="4828">
                  <c:v>2519.2708333333335</c:v>
                </c:pt>
                <c:pt idx="4829">
                  <c:v>2519.791666666667</c:v>
                </c:pt>
                <c:pt idx="4830">
                  <c:v>2520.3125</c:v>
                </c:pt>
                <c:pt idx="4831">
                  <c:v>2520.8333333333335</c:v>
                </c:pt>
                <c:pt idx="4832">
                  <c:v>2521.354166666667</c:v>
                </c:pt>
                <c:pt idx="4833">
                  <c:v>2521.875</c:v>
                </c:pt>
                <c:pt idx="4834">
                  <c:v>2522.3958333333335</c:v>
                </c:pt>
                <c:pt idx="4835">
                  <c:v>2522.916666666667</c:v>
                </c:pt>
                <c:pt idx="4836">
                  <c:v>2523.4375</c:v>
                </c:pt>
                <c:pt idx="4837">
                  <c:v>2523.9583333333335</c:v>
                </c:pt>
                <c:pt idx="4838">
                  <c:v>2524.479166666667</c:v>
                </c:pt>
                <c:pt idx="4839">
                  <c:v>2525</c:v>
                </c:pt>
                <c:pt idx="4840">
                  <c:v>2525.5208333333335</c:v>
                </c:pt>
                <c:pt idx="4841">
                  <c:v>2526.041666666667</c:v>
                </c:pt>
                <c:pt idx="4842">
                  <c:v>2526.5625</c:v>
                </c:pt>
                <c:pt idx="4843">
                  <c:v>2527.0833333333335</c:v>
                </c:pt>
                <c:pt idx="4844">
                  <c:v>2527.604166666667</c:v>
                </c:pt>
                <c:pt idx="4845">
                  <c:v>2528.125</c:v>
                </c:pt>
                <c:pt idx="4846">
                  <c:v>2528.6458333333335</c:v>
                </c:pt>
                <c:pt idx="4847">
                  <c:v>2529.166666666667</c:v>
                </c:pt>
                <c:pt idx="4848">
                  <c:v>2529.6875</c:v>
                </c:pt>
                <c:pt idx="4849">
                  <c:v>2530.2083333333335</c:v>
                </c:pt>
                <c:pt idx="4850">
                  <c:v>2530.729166666667</c:v>
                </c:pt>
                <c:pt idx="4851">
                  <c:v>2531.25</c:v>
                </c:pt>
                <c:pt idx="4852">
                  <c:v>2531.7708333333335</c:v>
                </c:pt>
                <c:pt idx="4853">
                  <c:v>2532.291666666667</c:v>
                </c:pt>
                <c:pt idx="4854">
                  <c:v>2532.8125</c:v>
                </c:pt>
                <c:pt idx="4855">
                  <c:v>2533.3333333333335</c:v>
                </c:pt>
                <c:pt idx="4856">
                  <c:v>2533.854166666667</c:v>
                </c:pt>
                <c:pt idx="4857">
                  <c:v>2534.375</c:v>
                </c:pt>
                <c:pt idx="4858">
                  <c:v>2534.8958333333335</c:v>
                </c:pt>
                <c:pt idx="4859">
                  <c:v>2535.416666666667</c:v>
                </c:pt>
                <c:pt idx="4860">
                  <c:v>2535.9375</c:v>
                </c:pt>
                <c:pt idx="4861">
                  <c:v>2536.4583333333335</c:v>
                </c:pt>
                <c:pt idx="4862">
                  <c:v>2536.979166666667</c:v>
                </c:pt>
                <c:pt idx="4863">
                  <c:v>2537.5</c:v>
                </c:pt>
                <c:pt idx="4864">
                  <c:v>2538.0208333333335</c:v>
                </c:pt>
                <c:pt idx="4865">
                  <c:v>2538.541666666667</c:v>
                </c:pt>
                <c:pt idx="4866">
                  <c:v>2539.0625</c:v>
                </c:pt>
                <c:pt idx="4867">
                  <c:v>2539.5833333333335</c:v>
                </c:pt>
                <c:pt idx="4868">
                  <c:v>2540.104166666667</c:v>
                </c:pt>
                <c:pt idx="4869">
                  <c:v>2540.625</c:v>
                </c:pt>
                <c:pt idx="4870">
                  <c:v>2541.1458333333335</c:v>
                </c:pt>
                <c:pt idx="4871">
                  <c:v>2541.666666666667</c:v>
                </c:pt>
                <c:pt idx="4872">
                  <c:v>2542.1875</c:v>
                </c:pt>
                <c:pt idx="4873">
                  <c:v>2542.7083333333335</c:v>
                </c:pt>
                <c:pt idx="4874">
                  <c:v>2543.229166666667</c:v>
                </c:pt>
                <c:pt idx="4875">
                  <c:v>2543.75</c:v>
                </c:pt>
                <c:pt idx="4876">
                  <c:v>2544.2708333333335</c:v>
                </c:pt>
                <c:pt idx="4877">
                  <c:v>2544.791666666667</c:v>
                </c:pt>
                <c:pt idx="4878">
                  <c:v>2545.3125</c:v>
                </c:pt>
                <c:pt idx="4879">
                  <c:v>2545.8333333333335</c:v>
                </c:pt>
                <c:pt idx="4880">
                  <c:v>2546.354166666667</c:v>
                </c:pt>
                <c:pt idx="4881">
                  <c:v>2546.875</c:v>
                </c:pt>
                <c:pt idx="4882">
                  <c:v>2547.3958333333335</c:v>
                </c:pt>
                <c:pt idx="4883">
                  <c:v>2547.916666666667</c:v>
                </c:pt>
                <c:pt idx="4884">
                  <c:v>2548.4375</c:v>
                </c:pt>
                <c:pt idx="4885">
                  <c:v>2548.9583333333335</c:v>
                </c:pt>
                <c:pt idx="4886">
                  <c:v>2549.479166666667</c:v>
                </c:pt>
                <c:pt idx="4887">
                  <c:v>2550</c:v>
                </c:pt>
                <c:pt idx="4888">
                  <c:v>2550.5208333333335</c:v>
                </c:pt>
                <c:pt idx="4889">
                  <c:v>2551.041666666667</c:v>
                </c:pt>
                <c:pt idx="4890">
                  <c:v>2551.5625</c:v>
                </c:pt>
                <c:pt idx="4891">
                  <c:v>2552.0833333333335</c:v>
                </c:pt>
                <c:pt idx="4892">
                  <c:v>2552.604166666667</c:v>
                </c:pt>
                <c:pt idx="4893">
                  <c:v>2553.125</c:v>
                </c:pt>
                <c:pt idx="4894">
                  <c:v>2553.6458333333335</c:v>
                </c:pt>
                <c:pt idx="4895">
                  <c:v>2554.166666666667</c:v>
                </c:pt>
                <c:pt idx="4896">
                  <c:v>2554.6875</c:v>
                </c:pt>
                <c:pt idx="4897">
                  <c:v>2555.2083333333335</c:v>
                </c:pt>
                <c:pt idx="4898">
                  <c:v>2555.729166666667</c:v>
                </c:pt>
                <c:pt idx="4899">
                  <c:v>2556.25</c:v>
                </c:pt>
                <c:pt idx="4900">
                  <c:v>2556.7708333333335</c:v>
                </c:pt>
                <c:pt idx="4901">
                  <c:v>2557.291666666667</c:v>
                </c:pt>
                <c:pt idx="4902">
                  <c:v>2557.8125</c:v>
                </c:pt>
                <c:pt idx="4903">
                  <c:v>2558.3333333333335</c:v>
                </c:pt>
                <c:pt idx="4904">
                  <c:v>2558.854166666667</c:v>
                </c:pt>
                <c:pt idx="4905">
                  <c:v>2559.375</c:v>
                </c:pt>
                <c:pt idx="4906">
                  <c:v>2559.8958333333335</c:v>
                </c:pt>
                <c:pt idx="4907">
                  <c:v>2560.416666666667</c:v>
                </c:pt>
                <c:pt idx="4908">
                  <c:v>2560.9375</c:v>
                </c:pt>
                <c:pt idx="4909">
                  <c:v>2561.4583333333335</c:v>
                </c:pt>
                <c:pt idx="4910">
                  <c:v>2561.979166666667</c:v>
                </c:pt>
                <c:pt idx="4911">
                  <c:v>2562.5</c:v>
                </c:pt>
                <c:pt idx="4912">
                  <c:v>2563.0208333333335</c:v>
                </c:pt>
                <c:pt idx="4913">
                  <c:v>2563.541666666667</c:v>
                </c:pt>
                <c:pt idx="4914">
                  <c:v>2564.0625</c:v>
                </c:pt>
                <c:pt idx="4915">
                  <c:v>2564.5833333333335</c:v>
                </c:pt>
                <c:pt idx="4916">
                  <c:v>2565.104166666667</c:v>
                </c:pt>
                <c:pt idx="4917">
                  <c:v>2565.625</c:v>
                </c:pt>
                <c:pt idx="4918">
                  <c:v>2566.1458333333335</c:v>
                </c:pt>
                <c:pt idx="4919">
                  <c:v>2566.666666666667</c:v>
                </c:pt>
                <c:pt idx="4920">
                  <c:v>2567.1875</c:v>
                </c:pt>
                <c:pt idx="4921">
                  <c:v>2567.7083333333335</c:v>
                </c:pt>
                <c:pt idx="4922">
                  <c:v>2568.229166666667</c:v>
                </c:pt>
                <c:pt idx="4923">
                  <c:v>2568.75</c:v>
                </c:pt>
                <c:pt idx="4924">
                  <c:v>2569.2708333333335</c:v>
                </c:pt>
                <c:pt idx="4925">
                  <c:v>2569.791666666667</c:v>
                </c:pt>
                <c:pt idx="4926">
                  <c:v>2570.3125</c:v>
                </c:pt>
                <c:pt idx="4927">
                  <c:v>2570.8333333333335</c:v>
                </c:pt>
                <c:pt idx="4928">
                  <c:v>2571.354166666667</c:v>
                </c:pt>
                <c:pt idx="4929">
                  <c:v>2571.875</c:v>
                </c:pt>
                <c:pt idx="4930">
                  <c:v>2572.3958333333335</c:v>
                </c:pt>
                <c:pt idx="4931">
                  <c:v>2572.916666666667</c:v>
                </c:pt>
                <c:pt idx="4932">
                  <c:v>2573.4375</c:v>
                </c:pt>
                <c:pt idx="4933">
                  <c:v>2573.9583333333335</c:v>
                </c:pt>
                <c:pt idx="4934">
                  <c:v>2574.479166666667</c:v>
                </c:pt>
                <c:pt idx="4935">
                  <c:v>2575</c:v>
                </c:pt>
                <c:pt idx="4936">
                  <c:v>2575.5208333333335</c:v>
                </c:pt>
                <c:pt idx="4937">
                  <c:v>2576.041666666667</c:v>
                </c:pt>
                <c:pt idx="4938">
                  <c:v>2576.5625</c:v>
                </c:pt>
                <c:pt idx="4939">
                  <c:v>2577.0833333333335</c:v>
                </c:pt>
                <c:pt idx="4940">
                  <c:v>2577.604166666667</c:v>
                </c:pt>
                <c:pt idx="4941">
                  <c:v>2578.125</c:v>
                </c:pt>
                <c:pt idx="4942">
                  <c:v>2578.6458333333335</c:v>
                </c:pt>
                <c:pt idx="4943">
                  <c:v>2579.166666666667</c:v>
                </c:pt>
                <c:pt idx="4944">
                  <c:v>2579.6875</c:v>
                </c:pt>
                <c:pt idx="4945">
                  <c:v>2580.2083333333335</c:v>
                </c:pt>
                <c:pt idx="4946">
                  <c:v>2580.729166666667</c:v>
                </c:pt>
                <c:pt idx="4947">
                  <c:v>2581.25</c:v>
                </c:pt>
                <c:pt idx="4948">
                  <c:v>2581.7708333333335</c:v>
                </c:pt>
                <c:pt idx="4949">
                  <c:v>2582.291666666667</c:v>
                </c:pt>
                <c:pt idx="4950">
                  <c:v>2582.8125</c:v>
                </c:pt>
                <c:pt idx="4951">
                  <c:v>2583.3333333333335</c:v>
                </c:pt>
                <c:pt idx="4952">
                  <c:v>2583.854166666667</c:v>
                </c:pt>
                <c:pt idx="4953">
                  <c:v>2584.375</c:v>
                </c:pt>
                <c:pt idx="4954">
                  <c:v>2584.8958333333335</c:v>
                </c:pt>
                <c:pt idx="4955">
                  <c:v>2585.416666666667</c:v>
                </c:pt>
                <c:pt idx="4956">
                  <c:v>2585.9375</c:v>
                </c:pt>
                <c:pt idx="4957">
                  <c:v>2586.4583333333335</c:v>
                </c:pt>
                <c:pt idx="4958">
                  <c:v>2586.979166666667</c:v>
                </c:pt>
                <c:pt idx="4959">
                  <c:v>2587.5</c:v>
                </c:pt>
                <c:pt idx="4960">
                  <c:v>2588.0208333333335</c:v>
                </c:pt>
                <c:pt idx="4961">
                  <c:v>2588.541666666667</c:v>
                </c:pt>
                <c:pt idx="4962">
                  <c:v>2589.0625</c:v>
                </c:pt>
                <c:pt idx="4963">
                  <c:v>2589.5833333333335</c:v>
                </c:pt>
                <c:pt idx="4964">
                  <c:v>2590.104166666667</c:v>
                </c:pt>
                <c:pt idx="4965">
                  <c:v>2590.625</c:v>
                </c:pt>
                <c:pt idx="4966">
                  <c:v>2591.1458333333335</c:v>
                </c:pt>
                <c:pt idx="4967">
                  <c:v>2591.666666666667</c:v>
                </c:pt>
                <c:pt idx="4968">
                  <c:v>2592.1875</c:v>
                </c:pt>
                <c:pt idx="4969">
                  <c:v>2592.7083333333335</c:v>
                </c:pt>
                <c:pt idx="4970">
                  <c:v>2593.229166666667</c:v>
                </c:pt>
                <c:pt idx="4971">
                  <c:v>2593.75</c:v>
                </c:pt>
                <c:pt idx="4972">
                  <c:v>2594.2708333333335</c:v>
                </c:pt>
                <c:pt idx="4973">
                  <c:v>2594.791666666667</c:v>
                </c:pt>
                <c:pt idx="4974">
                  <c:v>2595.3125</c:v>
                </c:pt>
                <c:pt idx="4975">
                  <c:v>2595.8333333333335</c:v>
                </c:pt>
                <c:pt idx="4976">
                  <c:v>2596.354166666667</c:v>
                </c:pt>
                <c:pt idx="4977">
                  <c:v>2596.875</c:v>
                </c:pt>
                <c:pt idx="4978">
                  <c:v>2597.3958333333335</c:v>
                </c:pt>
                <c:pt idx="4979">
                  <c:v>2597.916666666667</c:v>
                </c:pt>
                <c:pt idx="4980">
                  <c:v>2598.4375</c:v>
                </c:pt>
                <c:pt idx="4981">
                  <c:v>2598.9583333333335</c:v>
                </c:pt>
                <c:pt idx="4982">
                  <c:v>2599.479166666667</c:v>
                </c:pt>
                <c:pt idx="4983">
                  <c:v>2600</c:v>
                </c:pt>
                <c:pt idx="4984">
                  <c:v>2600.5208333333335</c:v>
                </c:pt>
                <c:pt idx="4985">
                  <c:v>2601.041666666667</c:v>
                </c:pt>
                <c:pt idx="4986">
                  <c:v>2601.5625</c:v>
                </c:pt>
                <c:pt idx="4987">
                  <c:v>2602.0833333333335</c:v>
                </c:pt>
                <c:pt idx="4988">
                  <c:v>2602.604166666667</c:v>
                </c:pt>
                <c:pt idx="4989">
                  <c:v>2603.125</c:v>
                </c:pt>
                <c:pt idx="4990">
                  <c:v>2603.6458333333335</c:v>
                </c:pt>
                <c:pt idx="4991">
                  <c:v>2604.166666666667</c:v>
                </c:pt>
                <c:pt idx="4992">
                  <c:v>2604.6875</c:v>
                </c:pt>
                <c:pt idx="4993">
                  <c:v>2605.2083333333335</c:v>
                </c:pt>
                <c:pt idx="4994">
                  <c:v>2605.729166666667</c:v>
                </c:pt>
                <c:pt idx="4995">
                  <c:v>2606.25</c:v>
                </c:pt>
                <c:pt idx="4996">
                  <c:v>2606.7708333333335</c:v>
                </c:pt>
                <c:pt idx="4997">
                  <c:v>2607.291666666667</c:v>
                </c:pt>
                <c:pt idx="4998">
                  <c:v>2607.8125</c:v>
                </c:pt>
                <c:pt idx="4999">
                  <c:v>2608.3333333333335</c:v>
                </c:pt>
                <c:pt idx="5000">
                  <c:v>2608.854166666667</c:v>
                </c:pt>
                <c:pt idx="5001">
                  <c:v>2609.375</c:v>
                </c:pt>
                <c:pt idx="5002">
                  <c:v>2609.8958333333335</c:v>
                </c:pt>
                <c:pt idx="5003">
                  <c:v>2610.416666666667</c:v>
                </c:pt>
                <c:pt idx="5004">
                  <c:v>2610.9375</c:v>
                </c:pt>
                <c:pt idx="5005">
                  <c:v>2611.4583333333335</c:v>
                </c:pt>
                <c:pt idx="5006">
                  <c:v>2611.979166666667</c:v>
                </c:pt>
                <c:pt idx="5007">
                  <c:v>2612.5</c:v>
                </c:pt>
                <c:pt idx="5008">
                  <c:v>2613.0208333333335</c:v>
                </c:pt>
                <c:pt idx="5009">
                  <c:v>2613.541666666667</c:v>
                </c:pt>
                <c:pt idx="5010">
                  <c:v>2614.0625</c:v>
                </c:pt>
                <c:pt idx="5011">
                  <c:v>2614.5833333333335</c:v>
                </c:pt>
                <c:pt idx="5012">
                  <c:v>2615.104166666667</c:v>
                </c:pt>
                <c:pt idx="5013">
                  <c:v>2615.625</c:v>
                </c:pt>
                <c:pt idx="5014">
                  <c:v>2616.1458333333335</c:v>
                </c:pt>
                <c:pt idx="5015">
                  <c:v>2616.666666666667</c:v>
                </c:pt>
                <c:pt idx="5016">
                  <c:v>2617.1875</c:v>
                </c:pt>
                <c:pt idx="5017">
                  <c:v>2617.7083333333335</c:v>
                </c:pt>
                <c:pt idx="5018">
                  <c:v>2618.229166666667</c:v>
                </c:pt>
                <c:pt idx="5019">
                  <c:v>2618.75</c:v>
                </c:pt>
                <c:pt idx="5020">
                  <c:v>2619.2708333333335</c:v>
                </c:pt>
                <c:pt idx="5021">
                  <c:v>2619.791666666667</c:v>
                </c:pt>
                <c:pt idx="5022">
                  <c:v>2620.3125</c:v>
                </c:pt>
                <c:pt idx="5023">
                  <c:v>2620.8333333333335</c:v>
                </c:pt>
                <c:pt idx="5024">
                  <c:v>2621.354166666667</c:v>
                </c:pt>
                <c:pt idx="5025">
                  <c:v>2621.875</c:v>
                </c:pt>
                <c:pt idx="5026">
                  <c:v>2622.3958333333335</c:v>
                </c:pt>
                <c:pt idx="5027">
                  <c:v>2622.916666666667</c:v>
                </c:pt>
                <c:pt idx="5028">
                  <c:v>2623.4375</c:v>
                </c:pt>
                <c:pt idx="5029">
                  <c:v>2623.9583333333335</c:v>
                </c:pt>
                <c:pt idx="5030">
                  <c:v>2624.479166666667</c:v>
                </c:pt>
                <c:pt idx="5031">
                  <c:v>2625</c:v>
                </c:pt>
                <c:pt idx="5032">
                  <c:v>2625.5208333333335</c:v>
                </c:pt>
                <c:pt idx="5033">
                  <c:v>2626.041666666667</c:v>
                </c:pt>
                <c:pt idx="5034">
                  <c:v>2626.5625</c:v>
                </c:pt>
                <c:pt idx="5035">
                  <c:v>2627.0833333333335</c:v>
                </c:pt>
                <c:pt idx="5036">
                  <c:v>2627.604166666667</c:v>
                </c:pt>
                <c:pt idx="5037">
                  <c:v>2628.125</c:v>
                </c:pt>
                <c:pt idx="5038">
                  <c:v>2628.6458333333335</c:v>
                </c:pt>
                <c:pt idx="5039">
                  <c:v>2629.166666666667</c:v>
                </c:pt>
                <c:pt idx="5040">
                  <c:v>2629.6875</c:v>
                </c:pt>
                <c:pt idx="5041">
                  <c:v>2630.2083333333335</c:v>
                </c:pt>
                <c:pt idx="5042">
                  <c:v>2630.729166666667</c:v>
                </c:pt>
                <c:pt idx="5043">
                  <c:v>2631.25</c:v>
                </c:pt>
                <c:pt idx="5044">
                  <c:v>2631.7708333333335</c:v>
                </c:pt>
                <c:pt idx="5045">
                  <c:v>2632.291666666667</c:v>
                </c:pt>
                <c:pt idx="5046">
                  <c:v>2632.8125</c:v>
                </c:pt>
                <c:pt idx="5047">
                  <c:v>2633.3333333333335</c:v>
                </c:pt>
                <c:pt idx="5048">
                  <c:v>2633.854166666667</c:v>
                </c:pt>
                <c:pt idx="5049">
                  <c:v>2634.375</c:v>
                </c:pt>
                <c:pt idx="5050">
                  <c:v>2634.8958333333335</c:v>
                </c:pt>
                <c:pt idx="5051">
                  <c:v>2635.416666666667</c:v>
                </c:pt>
                <c:pt idx="5052">
                  <c:v>2635.9375</c:v>
                </c:pt>
                <c:pt idx="5053">
                  <c:v>2636.4583333333335</c:v>
                </c:pt>
                <c:pt idx="5054">
                  <c:v>2636.979166666667</c:v>
                </c:pt>
                <c:pt idx="5055">
                  <c:v>2637.5</c:v>
                </c:pt>
                <c:pt idx="5056">
                  <c:v>2638.0208333333335</c:v>
                </c:pt>
                <c:pt idx="5057">
                  <c:v>2638.541666666667</c:v>
                </c:pt>
                <c:pt idx="5058">
                  <c:v>2639.0625</c:v>
                </c:pt>
                <c:pt idx="5059">
                  <c:v>2639.5833333333335</c:v>
                </c:pt>
                <c:pt idx="5060">
                  <c:v>2640.104166666667</c:v>
                </c:pt>
                <c:pt idx="5061">
                  <c:v>2640.625</c:v>
                </c:pt>
                <c:pt idx="5062">
                  <c:v>2641.1458333333335</c:v>
                </c:pt>
                <c:pt idx="5063">
                  <c:v>2641.666666666667</c:v>
                </c:pt>
                <c:pt idx="5064">
                  <c:v>2642.1875</c:v>
                </c:pt>
                <c:pt idx="5065">
                  <c:v>2642.7083333333335</c:v>
                </c:pt>
                <c:pt idx="5066">
                  <c:v>2643.229166666667</c:v>
                </c:pt>
                <c:pt idx="5067">
                  <c:v>2643.75</c:v>
                </c:pt>
                <c:pt idx="5068">
                  <c:v>2644.2708333333335</c:v>
                </c:pt>
                <c:pt idx="5069">
                  <c:v>2644.791666666667</c:v>
                </c:pt>
                <c:pt idx="5070">
                  <c:v>2645.3125</c:v>
                </c:pt>
                <c:pt idx="5071">
                  <c:v>2645.8333333333335</c:v>
                </c:pt>
                <c:pt idx="5072">
                  <c:v>2646.354166666667</c:v>
                </c:pt>
                <c:pt idx="5073">
                  <c:v>2646.875</c:v>
                </c:pt>
                <c:pt idx="5074">
                  <c:v>2647.3958333333335</c:v>
                </c:pt>
                <c:pt idx="5075">
                  <c:v>2647.916666666667</c:v>
                </c:pt>
                <c:pt idx="5076">
                  <c:v>2648.4375</c:v>
                </c:pt>
                <c:pt idx="5077">
                  <c:v>2648.9583333333335</c:v>
                </c:pt>
                <c:pt idx="5078">
                  <c:v>2649.479166666667</c:v>
                </c:pt>
                <c:pt idx="5079">
                  <c:v>2650</c:v>
                </c:pt>
                <c:pt idx="5080">
                  <c:v>2650.5208333333335</c:v>
                </c:pt>
                <c:pt idx="5081">
                  <c:v>2651.041666666667</c:v>
                </c:pt>
                <c:pt idx="5082">
                  <c:v>2651.5625</c:v>
                </c:pt>
                <c:pt idx="5083">
                  <c:v>2652.0833333333335</c:v>
                </c:pt>
                <c:pt idx="5084">
                  <c:v>2652.604166666667</c:v>
                </c:pt>
                <c:pt idx="5085">
                  <c:v>2653.125</c:v>
                </c:pt>
                <c:pt idx="5086">
                  <c:v>2653.6458333333335</c:v>
                </c:pt>
                <c:pt idx="5087">
                  <c:v>2654.166666666667</c:v>
                </c:pt>
                <c:pt idx="5088">
                  <c:v>2654.6875</c:v>
                </c:pt>
                <c:pt idx="5089">
                  <c:v>2655.2083333333335</c:v>
                </c:pt>
                <c:pt idx="5090">
                  <c:v>2655.729166666667</c:v>
                </c:pt>
                <c:pt idx="5091">
                  <c:v>2656.25</c:v>
                </c:pt>
                <c:pt idx="5092">
                  <c:v>2656.7708333333335</c:v>
                </c:pt>
                <c:pt idx="5093">
                  <c:v>2657.291666666667</c:v>
                </c:pt>
                <c:pt idx="5094">
                  <c:v>2657.8125</c:v>
                </c:pt>
                <c:pt idx="5095">
                  <c:v>2658.3333333333335</c:v>
                </c:pt>
                <c:pt idx="5096">
                  <c:v>2658.854166666667</c:v>
                </c:pt>
                <c:pt idx="5097">
                  <c:v>2659.375</c:v>
                </c:pt>
                <c:pt idx="5098">
                  <c:v>2659.8958333333335</c:v>
                </c:pt>
                <c:pt idx="5099">
                  <c:v>2660.416666666667</c:v>
                </c:pt>
                <c:pt idx="5100">
                  <c:v>2660.9375</c:v>
                </c:pt>
                <c:pt idx="5101">
                  <c:v>2661.4583333333335</c:v>
                </c:pt>
                <c:pt idx="5102">
                  <c:v>2661.979166666667</c:v>
                </c:pt>
                <c:pt idx="5103">
                  <c:v>2662.5</c:v>
                </c:pt>
                <c:pt idx="5104">
                  <c:v>2663.0208333333335</c:v>
                </c:pt>
                <c:pt idx="5105">
                  <c:v>2663.541666666667</c:v>
                </c:pt>
                <c:pt idx="5106">
                  <c:v>2664.0625</c:v>
                </c:pt>
                <c:pt idx="5107">
                  <c:v>2664.5833333333335</c:v>
                </c:pt>
                <c:pt idx="5108">
                  <c:v>2665.104166666667</c:v>
                </c:pt>
                <c:pt idx="5109">
                  <c:v>2665.625</c:v>
                </c:pt>
                <c:pt idx="5110">
                  <c:v>2666.1458333333335</c:v>
                </c:pt>
                <c:pt idx="5111">
                  <c:v>2666.666666666667</c:v>
                </c:pt>
                <c:pt idx="5112">
                  <c:v>2667.1875</c:v>
                </c:pt>
                <c:pt idx="5113">
                  <c:v>2667.7083333333335</c:v>
                </c:pt>
                <c:pt idx="5114">
                  <c:v>2668.229166666667</c:v>
                </c:pt>
                <c:pt idx="5115">
                  <c:v>2668.75</c:v>
                </c:pt>
                <c:pt idx="5116">
                  <c:v>2669.2708333333335</c:v>
                </c:pt>
                <c:pt idx="5117">
                  <c:v>2669.791666666667</c:v>
                </c:pt>
                <c:pt idx="5118">
                  <c:v>2670.3125</c:v>
                </c:pt>
                <c:pt idx="5119">
                  <c:v>2670.8333333333335</c:v>
                </c:pt>
                <c:pt idx="5120">
                  <c:v>2671.354166666667</c:v>
                </c:pt>
                <c:pt idx="5121">
                  <c:v>2671.875</c:v>
                </c:pt>
                <c:pt idx="5122">
                  <c:v>2672.3958333333335</c:v>
                </c:pt>
                <c:pt idx="5123">
                  <c:v>2672.916666666667</c:v>
                </c:pt>
                <c:pt idx="5124">
                  <c:v>2673.4375</c:v>
                </c:pt>
                <c:pt idx="5125">
                  <c:v>2673.9583333333335</c:v>
                </c:pt>
                <c:pt idx="5126">
                  <c:v>2674.479166666667</c:v>
                </c:pt>
                <c:pt idx="5127">
                  <c:v>2675</c:v>
                </c:pt>
                <c:pt idx="5128">
                  <c:v>2675.5208333333335</c:v>
                </c:pt>
                <c:pt idx="5129">
                  <c:v>2676.041666666667</c:v>
                </c:pt>
                <c:pt idx="5130">
                  <c:v>2676.5625</c:v>
                </c:pt>
                <c:pt idx="5131">
                  <c:v>2677.0833333333335</c:v>
                </c:pt>
                <c:pt idx="5132">
                  <c:v>2677.604166666667</c:v>
                </c:pt>
                <c:pt idx="5133">
                  <c:v>2678.125</c:v>
                </c:pt>
                <c:pt idx="5134">
                  <c:v>2678.6458333333335</c:v>
                </c:pt>
                <c:pt idx="5135">
                  <c:v>2679.166666666667</c:v>
                </c:pt>
                <c:pt idx="5136">
                  <c:v>2679.6875</c:v>
                </c:pt>
                <c:pt idx="5137">
                  <c:v>2680.2083333333335</c:v>
                </c:pt>
                <c:pt idx="5138">
                  <c:v>2680.729166666667</c:v>
                </c:pt>
                <c:pt idx="5139">
                  <c:v>2681.25</c:v>
                </c:pt>
                <c:pt idx="5140">
                  <c:v>2681.7708333333335</c:v>
                </c:pt>
                <c:pt idx="5141">
                  <c:v>2682.291666666667</c:v>
                </c:pt>
                <c:pt idx="5142">
                  <c:v>2682.8125</c:v>
                </c:pt>
                <c:pt idx="5143">
                  <c:v>2683.3333333333335</c:v>
                </c:pt>
                <c:pt idx="5144">
                  <c:v>2683.854166666667</c:v>
                </c:pt>
                <c:pt idx="5145">
                  <c:v>2684.375</c:v>
                </c:pt>
                <c:pt idx="5146">
                  <c:v>2684.8958333333335</c:v>
                </c:pt>
                <c:pt idx="5147">
                  <c:v>2685.416666666667</c:v>
                </c:pt>
                <c:pt idx="5148">
                  <c:v>2685.9375</c:v>
                </c:pt>
                <c:pt idx="5149">
                  <c:v>2686.4583333333335</c:v>
                </c:pt>
                <c:pt idx="5150">
                  <c:v>2686.979166666667</c:v>
                </c:pt>
                <c:pt idx="5151">
                  <c:v>2687.5</c:v>
                </c:pt>
                <c:pt idx="5152">
                  <c:v>2688.0208333333335</c:v>
                </c:pt>
                <c:pt idx="5153">
                  <c:v>2688.541666666667</c:v>
                </c:pt>
                <c:pt idx="5154">
                  <c:v>2689.0625</c:v>
                </c:pt>
                <c:pt idx="5155">
                  <c:v>2689.5833333333335</c:v>
                </c:pt>
                <c:pt idx="5156">
                  <c:v>2690.104166666667</c:v>
                </c:pt>
                <c:pt idx="5157">
                  <c:v>2690.625</c:v>
                </c:pt>
                <c:pt idx="5158">
                  <c:v>2691.1458333333335</c:v>
                </c:pt>
                <c:pt idx="5159">
                  <c:v>2691.666666666667</c:v>
                </c:pt>
                <c:pt idx="5160">
                  <c:v>2692.1875</c:v>
                </c:pt>
                <c:pt idx="5161">
                  <c:v>2692.7083333333335</c:v>
                </c:pt>
                <c:pt idx="5162">
                  <c:v>2693.229166666667</c:v>
                </c:pt>
                <c:pt idx="5163">
                  <c:v>2693.75</c:v>
                </c:pt>
                <c:pt idx="5164">
                  <c:v>2694.2708333333335</c:v>
                </c:pt>
                <c:pt idx="5165">
                  <c:v>2694.791666666667</c:v>
                </c:pt>
                <c:pt idx="5166">
                  <c:v>2695.3125</c:v>
                </c:pt>
                <c:pt idx="5167">
                  <c:v>2695.8333333333335</c:v>
                </c:pt>
                <c:pt idx="5168">
                  <c:v>2696.354166666667</c:v>
                </c:pt>
                <c:pt idx="5169">
                  <c:v>2696.875</c:v>
                </c:pt>
                <c:pt idx="5170">
                  <c:v>2697.3958333333335</c:v>
                </c:pt>
                <c:pt idx="5171">
                  <c:v>2697.916666666667</c:v>
                </c:pt>
                <c:pt idx="5172">
                  <c:v>2698.4375</c:v>
                </c:pt>
                <c:pt idx="5173">
                  <c:v>2698.9583333333335</c:v>
                </c:pt>
                <c:pt idx="5174">
                  <c:v>2699.479166666667</c:v>
                </c:pt>
                <c:pt idx="5175">
                  <c:v>2700</c:v>
                </c:pt>
                <c:pt idx="5176">
                  <c:v>2700.5208333333335</c:v>
                </c:pt>
                <c:pt idx="5177">
                  <c:v>2701.041666666667</c:v>
                </c:pt>
                <c:pt idx="5178">
                  <c:v>2701.5625</c:v>
                </c:pt>
                <c:pt idx="5179">
                  <c:v>2702.0833333333335</c:v>
                </c:pt>
                <c:pt idx="5180">
                  <c:v>2702.604166666667</c:v>
                </c:pt>
                <c:pt idx="5181">
                  <c:v>2703.125</c:v>
                </c:pt>
                <c:pt idx="5182">
                  <c:v>2703.6458333333335</c:v>
                </c:pt>
                <c:pt idx="5183">
                  <c:v>2704.166666666667</c:v>
                </c:pt>
                <c:pt idx="5184">
                  <c:v>2704.6875</c:v>
                </c:pt>
                <c:pt idx="5185">
                  <c:v>2705.2083333333335</c:v>
                </c:pt>
                <c:pt idx="5186">
                  <c:v>2705.729166666667</c:v>
                </c:pt>
                <c:pt idx="5187">
                  <c:v>2706.25</c:v>
                </c:pt>
                <c:pt idx="5188">
                  <c:v>2706.7708333333335</c:v>
                </c:pt>
                <c:pt idx="5189">
                  <c:v>2707.291666666667</c:v>
                </c:pt>
                <c:pt idx="5190">
                  <c:v>2707.8125</c:v>
                </c:pt>
                <c:pt idx="5191">
                  <c:v>2708.3333333333335</c:v>
                </c:pt>
                <c:pt idx="5192">
                  <c:v>2708.854166666667</c:v>
                </c:pt>
                <c:pt idx="5193">
                  <c:v>2709.375</c:v>
                </c:pt>
                <c:pt idx="5194">
                  <c:v>2709.8958333333335</c:v>
                </c:pt>
                <c:pt idx="5195">
                  <c:v>2710.416666666667</c:v>
                </c:pt>
                <c:pt idx="5196">
                  <c:v>2710.9375</c:v>
                </c:pt>
                <c:pt idx="5197">
                  <c:v>2711.4583333333335</c:v>
                </c:pt>
                <c:pt idx="5198">
                  <c:v>2711.979166666667</c:v>
                </c:pt>
                <c:pt idx="5199">
                  <c:v>2712.5</c:v>
                </c:pt>
                <c:pt idx="5200">
                  <c:v>2713.0208333333335</c:v>
                </c:pt>
                <c:pt idx="5201">
                  <c:v>2713.541666666667</c:v>
                </c:pt>
                <c:pt idx="5202">
                  <c:v>2714.0625</c:v>
                </c:pt>
                <c:pt idx="5203">
                  <c:v>2714.5833333333335</c:v>
                </c:pt>
                <c:pt idx="5204">
                  <c:v>2715.104166666667</c:v>
                </c:pt>
                <c:pt idx="5205">
                  <c:v>2715.625</c:v>
                </c:pt>
                <c:pt idx="5206">
                  <c:v>2716.1458333333335</c:v>
                </c:pt>
                <c:pt idx="5207">
                  <c:v>2716.666666666667</c:v>
                </c:pt>
                <c:pt idx="5208">
                  <c:v>2717.1875</c:v>
                </c:pt>
                <c:pt idx="5209">
                  <c:v>2717.7083333333335</c:v>
                </c:pt>
                <c:pt idx="5210">
                  <c:v>2718.229166666667</c:v>
                </c:pt>
                <c:pt idx="5211">
                  <c:v>2718.75</c:v>
                </c:pt>
                <c:pt idx="5212">
                  <c:v>2719.2708333333335</c:v>
                </c:pt>
                <c:pt idx="5213">
                  <c:v>2719.791666666667</c:v>
                </c:pt>
                <c:pt idx="5214">
                  <c:v>2720.3125</c:v>
                </c:pt>
                <c:pt idx="5215">
                  <c:v>2720.8333333333335</c:v>
                </c:pt>
                <c:pt idx="5216">
                  <c:v>2721.354166666667</c:v>
                </c:pt>
                <c:pt idx="5217">
                  <c:v>2721.875</c:v>
                </c:pt>
                <c:pt idx="5218">
                  <c:v>2722.3958333333335</c:v>
                </c:pt>
                <c:pt idx="5219">
                  <c:v>2722.916666666667</c:v>
                </c:pt>
                <c:pt idx="5220">
                  <c:v>2723.4375</c:v>
                </c:pt>
                <c:pt idx="5221">
                  <c:v>2723.9583333333335</c:v>
                </c:pt>
                <c:pt idx="5222">
                  <c:v>2724.479166666667</c:v>
                </c:pt>
                <c:pt idx="5223">
                  <c:v>2725</c:v>
                </c:pt>
                <c:pt idx="5224">
                  <c:v>2725.5208333333335</c:v>
                </c:pt>
                <c:pt idx="5225">
                  <c:v>2726.041666666667</c:v>
                </c:pt>
                <c:pt idx="5226">
                  <c:v>2726.5625</c:v>
                </c:pt>
                <c:pt idx="5227">
                  <c:v>2727.0833333333335</c:v>
                </c:pt>
                <c:pt idx="5228">
                  <c:v>2727.604166666667</c:v>
                </c:pt>
                <c:pt idx="5229">
                  <c:v>2728.125</c:v>
                </c:pt>
                <c:pt idx="5230">
                  <c:v>2728.6458333333335</c:v>
                </c:pt>
                <c:pt idx="5231">
                  <c:v>2729.166666666667</c:v>
                </c:pt>
                <c:pt idx="5232">
                  <c:v>2729.6875</c:v>
                </c:pt>
                <c:pt idx="5233">
                  <c:v>2730.2083333333335</c:v>
                </c:pt>
                <c:pt idx="5234">
                  <c:v>2730.729166666667</c:v>
                </c:pt>
                <c:pt idx="5235">
                  <c:v>2731.25</c:v>
                </c:pt>
                <c:pt idx="5236">
                  <c:v>2731.7708333333335</c:v>
                </c:pt>
                <c:pt idx="5237">
                  <c:v>2732.291666666667</c:v>
                </c:pt>
                <c:pt idx="5238">
                  <c:v>2732.8125</c:v>
                </c:pt>
                <c:pt idx="5239">
                  <c:v>2733.3333333333335</c:v>
                </c:pt>
                <c:pt idx="5240">
                  <c:v>2733.854166666667</c:v>
                </c:pt>
                <c:pt idx="5241">
                  <c:v>2734.375</c:v>
                </c:pt>
                <c:pt idx="5242">
                  <c:v>2734.8958333333335</c:v>
                </c:pt>
                <c:pt idx="5243">
                  <c:v>2735.416666666667</c:v>
                </c:pt>
                <c:pt idx="5244">
                  <c:v>2735.9375</c:v>
                </c:pt>
                <c:pt idx="5245">
                  <c:v>2736.4583333333335</c:v>
                </c:pt>
                <c:pt idx="5246">
                  <c:v>2736.979166666667</c:v>
                </c:pt>
                <c:pt idx="5247">
                  <c:v>2737.5</c:v>
                </c:pt>
                <c:pt idx="5248">
                  <c:v>2738.0208333333335</c:v>
                </c:pt>
                <c:pt idx="5249">
                  <c:v>2738.541666666667</c:v>
                </c:pt>
                <c:pt idx="5250">
                  <c:v>2739.0625</c:v>
                </c:pt>
                <c:pt idx="5251">
                  <c:v>2739.5833333333335</c:v>
                </c:pt>
                <c:pt idx="5252">
                  <c:v>2740.104166666667</c:v>
                </c:pt>
                <c:pt idx="5253">
                  <c:v>2740.625</c:v>
                </c:pt>
                <c:pt idx="5254">
                  <c:v>2741.1458333333335</c:v>
                </c:pt>
                <c:pt idx="5255">
                  <c:v>2741.666666666667</c:v>
                </c:pt>
                <c:pt idx="5256">
                  <c:v>2742.1875</c:v>
                </c:pt>
                <c:pt idx="5257">
                  <c:v>2742.7083333333335</c:v>
                </c:pt>
                <c:pt idx="5258">
                  <c:v>2743.229166666667</c:v>
                </c:pt>
                <c:pt idx="5259">
                  <c:v>2743.75</c:v>
                </c:pt>
                <c:pt idx="5260">
                  <c:v>2744.2708333333335</c:v>
                </c:pt>
                <c:pt idx="5261">
                  <c:v>2744.791666666667</c:v>
                </c:pt>
                <c:pt idx="5262">
                  <c:v>2745.3125</c:v>
                </c:pt>
                <c:pt idx="5263">
                  <c:v>2745.8333333333335</c:v>
                </c:pt>
                <c:pt idx="5264">
                  <c:v>2746.354166666667</c:v>
                </c:pt>
                <c:pt idx="5265">
                  <c:v>2746.875</c:v>
                </c:pt>
                <c:pt idx="5266">
                  <c:v>2747.3958333333335</c:v>
                </c:pt>
                <c:pt idx="5267">
                  <c:v>2747.916666666667</c:v>
                </c:pt>
                <c:pt idx="5268">
                  <c:v>2748.4375</c:v>
                </c:pt>
                <c:pt idx="5269">
                  <c:v>2748.9583333333335</c:v>
                </c:pt>
                <c:pt idx="5270">
                  <c:v>2749.479166666667</c:v>
                </c:pt>
                <c:pt idx="5271">
                  <c:v>2750</c:v>
                </c:pt>
                <c:pt idx="5272">
                  <c:v>2750.5208333333335</c:v>
                </c:pt>
                <c:pt idx="5273">
                  <c:v>2751.041666666667</c:v>
                </c:pt>
                <c:pt idx="5274">
                  <c:v>2751.5625</c:v>
                </c:pt>
                <c:pt idx="5275">
                  <c:v>2752.0833333333335</c:v>
                </c:pt>
                <c:pt idx="5276">
                  <c:v>2752.604166666667</c:v>
                </c:pt>
                <c:pt idx="5277">
                  <c:v>2753.125</c:v>
                </c:pt>
                <c:pt idx="5278">
                  <c:v>2753.6458333333335</c:v>
                </c:pt>
                <c:pt idx="5279">
                  <c:v>2754.166666666667</c:v>
                </c:pt>
                <c:pt idx="5280">
                  <c:v>2754.6875</c:v>
                </c:pt>
                <c:pt idx="5281">
                  <c:v>2755.2083333333335</c:v>
                </c:pt>
                <c:pt idx="5282">
                  <c:v>2755.729166666667</c:v>
                </c:pt>
                <c:pt idx="5283">
                  <c:v>2756.25</c:v>
                </c:pt>
                <c:pt idx="5284">
                  <c:v>2756.7708333333335</c:v>
                </c:pt>
                <c:pt idx="5285">
                  <c:v>2757.291666666667</c:v>
                </c:pt>
                <c:pt idx="5286">
                  <c:v>2757.8125</c:v>
                </c:pt>
                <c:pt idx="5287">
                  <c:v>2758.3333333333335</c:v>
                </c:pt>
                <c:pt idx="5288">
                  <c:v>2758.854166666667</c:v>
                </c:pt>
                <c:pt idx="5289">
                  <c:v>2759.375</c:v>
                </c:pt>
                <c:pt idx="5290">
                  <c:v>2759.8958333333335</c:v>
                </c:pt>
                <c:pt idx="5291">
                  <c:v>2760.416666666667</c:v>
                </c:pt>
                <c:pt idx="5292">
                  <c:v>2760.9375</c:v>
                </c:pt>
                <c:pt idx="5293">
                  <c:v>2761.4583333333335</c:v>
                </c:pt>
                <c:pt idx="5294">
                  <c:v>2761.979166666667</c:v>
                </c:pt>
                <c:pt idx="5295">
                  <c:v>2762.5</c:v>
                </c:pt>
                <c:pt idx="5296">
                  <c:v>2763.0208333333335</c:v>
                </c:pt>
                <c:pt idx="5297">
                  <c:v>2763.541666666667</c:v>
                </c:pt>
                <c:pt idx="5298">
                  <c:v>2764.0625</c:v>
                </c:pt>
                <c:pt idx="5299">
                  <c:v>2764.5833333333335</c:v>
                </c:pt>
                <c:pt idx="5300">
                  <c:v>2765.104166666667</c:v>
                </c:pt>
                <c:pt idx="5301">
                  <c:v>2765.625</c:v>
                </c:pt>
                <c:pt idx="5302">
                  <c:v>2766.1458333333335</c:v>
                </c:pt>
                <c:pt idx="5303">
                  <c:v>2766.666666666667</c:v>
                </c:pt>
                <c:pt idx="5304">
                  <c:v>2767.1875</c:v>
                </c:pt>
                <c:pt idx="5305">
                  <c:v>2767.7083333333335</c:v>
                </c:pt>
                <c:pt idx="5306">
                  <c:v>2768.229166666667</c:v>
                </c:pt>
                <c:pt idx="5307">
                  <c:v>2768.75</c:v>
                </c:pt>
                <c:pt idx="5308">
                  <c:v>2769.2708333333335</c:v>
                </c:pt>
                <c:pt idx="5309">
                  <c:v>2769.791666666667</c:v>
                </c:pt>
                <c:pt idx="5310">
                  <c:v>2770.3125</c:v>
                </c:pt>
                <c:pt idx="5311">
                  <c:v>2770.8333333333335</c:v>
                </c:pt>
                <c:pt idx="5312">
                  <c:v>2771.354166666667</c:v>
                </c:pt>
                <c:pt idx="5313">
                  <c:v>2771.875</c:v>
                </c:pt>
                <c:pt idx="5314">
                  <c:v>2772.3958333333335</c:v>
                </c:pt>
                <c:pt idx="5315">
                  <c:v>2772.916666666667</c:v>
                </c:pt>
                <c:pt idx="5316">
                  <c:v>2773.4375</c:v>
                </c:pt>
                <c:pt idx="5317">
                  <c:v>2773.9583333333335</c:v>
                </c:pt>
                <c:pt idx="5318">
                  <c:v>2774.479166666667</c:v>
                </c:pt>
                <c:pt idx="5319">
                  <c:v>2775</c:v>
                </c:pt>
                <c:pt idx="5320">
                  <c:v>2775.5208333333335</c:v>
                </c:pt>
                <c:pt idx="5321">
                  <c:v>2776.041666666667</c:v>
                </c:pt>
                <c:pt idx="5322">
                  <c:v>2776.5625</c:v>
                </c:pt>
                <c:pt idx="5323">
                  <c:v>2777.0833333333335</c:v>
                </c:pt>
                <c:pt idx="5324">
                  <c:v>2777.604166666667</c:v>
                </c:pt>
                <c:pt idx="5325">
                  <c:v>2778.125</c:v>
                </c:pt>
                <c:pt idx="5326">
                  <c:v>2778.6458333333335</c:v>
                </c:pt>
                <c:pt idx="5327">
                  <c:v>2779.166666666667</c:v>
                </c:pt>
                <c:pt idx="5328">
                  <c:v>2779.6875</c:v>
                </c:pt>
                <c:pt idx="5329">
                  <c:v>2780.2083333333335</c:v>
                </c:pt>
                <c:pt idx="5330">
                  <c:v>2780.729166666667</c:v>
                </c:pt>
                <c:pt idx="5331">
                  <c:v>2781.25</c:v>
                </c:pt>
                <c:pt idx="5332">
                  <c:v>2781.7708333333335</c:v>
                </c:pt>
                <c:pt idx="5333">
                  <c:v>2782.291666666667</c:v>
                </c:pt>
                <c:pt idx="5334">
                  <c:v>2782.8125</c:v>
                </c:pt>
                <c:pt idx="5335">
                  <c:v>2783.3333333333335</c:v>
                </c:pt>
                <c:pt idx="5336">
                  <c:v>2783.854166666667</c:v>
                </c:pt>
                <c:pt idx="5337">
                  <c:v>2784.375</c:v>
                </c:pt>
                <c:pt idx="5338">
                  <c:v>2784.8958333333335</c:v>
                </c:pt>
                <c:pt idx="5339">
                  <c:v>2785.416666666667</c:v>
                </c:pt>
                <c:pt idx="5340">
                  <c:v>2785.9375</c:v>
                </c:pt>
                <c:pt idx="5341">
                  <c:v>2786.4583333333335</c:v>
                </c:pt>
                <c:pt idx="5342">
                  <c:v>2786.979166666667</c:v>
                </c:pt>
                <c:pt idx="5343">
                  <c:v>2787.5</c:v>
                </c:pt>
                <c:pt idx="5344">
                  <c:v>2788.0208333333335</c:v>
                </c:pt>
                <c:pt idx="5345">
                  <c:v>2788.541666666667</c:v>
                </c:pt>
                <c:pt idx="5346">
                  <c:v>2789.0625</c:v>
                </c:pt>
                <c:pt idx="5347">
                  <c:v>2789.5833333333335</c:v>
                </c:pt>
                <c:pt idx="5348">
                  <c:v>2790.104166666667</c:v>
                </c:pt>
                <c:pt idx="5349">
                  <c:v>2790.625</c:v>
                </c:pt>
                <c:pt idx="5350">
                  <c:v>2791.1458333333335</c:v>
                </c:pt>
                <c:pt idx="5351">
                  <c:v>2791.666666666667</c:v>
                </c:pt>
                <c:pt idx="5352">
                  <c:v>2792.1875</c:v>
                </c:pt>
                <c:pt idx="5353">
                  <c:v>2792.7083333333335</c:v>
                </c:pt>
                <c:pt idx="5354">
                  <c:v>2793.229166666667</c:v>
                </c:pt>
                <c:pt idx="5355">
                  <c:v>2793.75</c:v>
                </c:pt>
                <c:pt idx="5356">
                  <c:v>2794.2708333333335</c:v>
                </c:pt>
                <c:pt idx="5357">
                  <c:v>2794.791666666667</c:v>
                </c:pt>
                <c:pt idx="5358">
                  <c:v>2795.3125</c:v>
                </c:pt>
                <c:pt idx="5359">
                  <c:v>2795.8333333333335</c:v>
                </c:pt>
                <c:pt idx="5360">
                  <c:v>2796.354166666667</c:v>
                </c:pt>
                <c:pt idx="5361">
                  <c:v>2796.875</c:v>
                </c:pt>
                <c:pt idx="5362">
                  <c:v>2797.3958333333335</c:v>
                </c:pt>
                <c:pt idx="5363">
                  <c:v>2797.916666666667</c:v>
                </c:pt>
                <c:pt idx="5364">
                  <c:v>2798.4375</c:v>
                </c:pt>
                <c:pt idx="5365">
                  <c:v>2798.9583333333335</c:v>
                </c:pt>
                <c:pt idx="5366">
                  <c:v>2799.479166666667</c:v>
                </c:pt>
                <c:pt idx="5367">
                  <c:v>2800</c:v>
                </c:pt>
                <c:pt idx="5368">
                  <c:v>2800.5208333333335</c:v>
                </c:pt>
                <c:pt idx="5369">
                  <c:v>2801.041666666667</c:v>
                </c:pt>
                <c:pt idx="5370">
                  <c:v>2801.5625</c:v>
                </c:pt>
                <c:pt idx="5371">
                  <c:v>2802.0833333333335</c:v>
                </c:pt>
                <c:pt idx="5372">
                  <c:v>2802.604166666667</c:v>
                </c:pt>
                <c:pt idx="5373">
                  <c:v>2803.125</c:v>
                </c:pt>
                <c:pt idx="5374">
                  <c:v>2803.6458333333335</c:v>
                </c:pt>
                <c:pt idx="5375">
                  <c:v>2804.166666666667</c:v>
                </c:pt>
                <c:pt idx="5376">
                  <c:v>2804.6875</c:v>
                </c:pt>
                <c:pt idx="5377">
                  <c:v>2805.2083333333335</c:v>
                </c:pt>
                <c:pt idx="5378">
                  <c:v>2805.729166666667</c:v>
                </c:pt>
                <c:pt idx="5379">
                  <c:v>2806.25</c:v>
                </c:pt>
                <c:pt idx="5380">
                  <c:v>2806.7708333333335</c:v>
                </c:pt>
                <c:pt idx="5381">
                  <c:v>2807.291666666667</c:v>
                </c:pt>
                <c:pt idx="5382">
                  <c:v>2807.8125</c:v>
                </c:pt>
                <c:pt idx="5383">
                  <c:v>2808.3333333333335</c:v>
                </c:pt>
                <c:pt idx="5384">
                  <c:v>2808.854166666667</c:v>
                </c:pt>
                <c:pt idx="5385">
                  <c:v>2809.375</c:v>
                </c:pt>
                <c:pt idx="5386">
                  <c:v>2809.8958333333335</c:v>
                </c:pt>
                <c:pt idx="5387">
                  <c:v>2810.416666666667</c:v>
                </c:pt>
                <c:pt idx="5388">
                  <c:v>2810.9375</c:v>
                </c:pt>
                <c:pt idx="5389">
                  <c:v>2811.4583333333335</c:v>
                </c:pt>
                <c:pt idx="5390">
                  <c:v>2811.979166666667</c:v>
                </c:pt>
                <c:pt idx="5391">
                  <c:v>2812.5</c:v>
                </c:pt>
                <c:pt idx="5392">
                  <c:v>2813.0208333333335</c:v>
                </c:pt>
                <c:pt idx="5393">
                  <c:v>2813.541666666667</c:v>
                </c:pt>
                <c:pt idx="5394">
                  <c:v>2814.0625</c:v>
                </c:pt>
                <c:pt idx="5395">
                  <c:v>2814.5833333333335</c:v>
                </c:pt>
                <c:pt idx="5396">
                  <c:v>2815.104166666667</c:v>
                </c:pt>
                <c:pt idx="5397">
                  <c:v>2815.625</c:v>
                </c:pt>
                <c:pt idx="5398">
                  <c:v>2816.1458333333335</c:v>
                </c:pt>
                <c:pt idx="5399">
                  <c:v>2816.666666666667</c:v>
                </c:pt>
                <c:pt idx="5400">
                  <c:v>2817.1875</c:v>
                </c:pt>
                <c:pt idx="5401">
                  <c:v>2817.7083333333335</c:v>
                </c:pt>
                <c:pt idx="5402">
                  <c:v>2818.229166666667</c:v>
                </c:pt>
                <c:pt idx="5403">
                  <c:v>2818.75</c:v>
                </c:pt>
                <c:pt idx="5404">
                  <c:v>2819.2708333333335</c:v>
                </c:pt>
                <c:pt idx="5405">
                  <c:v>2819.791666666667</c:v>
                </c:pt>
                <c:pt idx="5406">
                  <c:v>2820.3125</c:v>
                </c:pt>
                <c:pt idx="5407">
                  <c:v>2820.8333333333335</c:v>
                </c:pt>
                <c:pt idx="5408">
                  <c:v>2821.354166666667</c:v>
                </c:pt>
                <c:pt idx="5409">
                  <c:v>2821.875</c:v>
                </c:pt>
                <c:pt idx="5410">
                  <c:v>2822.3958333333335</c:v>
                </c:pt>
                <c:pt idx="5411">
                  <c:v>2822.916666666667</c:v>
                </c:pt>
                <c:pt idx="5412">
                  <c:v>2823.4375</c:v>
                </c:pt>
                <c:pt idx="5413">
                  <c:v>2823.9583333333335</c:v>
                </c:pt>
                <c:pt idx="5414">
                  <c:v>2824.479166666667</c:v>
                </c:pt>
                <c:pt idx="5415">
                  <c:v>2825</c:v>
                </c:pt>
                <c:pt idx="5416">
                  <c:v>2825.5208333333335</c:v>
                </c:pt>
                <c:pt idx="5417">
                  <c:v>2826.041666666667</c:v>
                </c:pt>
                <c:pt idx="5418">
                  <c:v>2826.5625</c:v>
                </c:pt>
                <c:pt idx="5419">
                  <c:v>2827.0833333333335</c:v>
                </c:pt>
                <c:pt idx="5420">
                  <c:v>2827.604166666667</c:v>
                </c:pt>
                <c:pt idx="5421">
                  <c:v>2828.125</c:v>
                </c:pt>
                <c:pt idx="5422">
                  <c:v>2828.6458333333335</c:v>
                </c:pt>
                <c:pt idx="5423">
                  <c:v>2829.166666666667</c:v>
                </c:pt>
                <c:pt idx="5424">
                  <c:v>2829.6875</c:v>
                </c:pt>
                <c:pt idx="5425">
                  <c:v>2830.2083333333335</c:v>
                </c:pt>
                <c:pt idx="5426">
                  <c:v>2830.729166666667</c:v>
                </c:pt>
                <c:pt idx="5427">
                  <c:v>2831.25</c:v>
                </c:pt>
                <c:pt idx="5428">
                  <c:v>2831.7708333333335</c:v>
                </c:pt>
                <c:pt idx="5429">
                  <c:v>2832.291666666667</c:v>
                </c:pt>
                <c:pt idx="5430">
                  <c:v>2832.8125</c:v>
                </c:pt>
                <c:pt idx="5431">
                  <c:v>2833.3333333333335</c:v>
                </c:pt>
                <c:pt idx="5432">
                  <c:v>2833.854166666667</c:v>
                </c:pt>
                <c:pt idx="5433">
                  <c:v>2834.375</c:v>
                </c:pt>
                <c:pt idx="5434">
                  <c:v>2834.8958333333335</c:v>
                </c:pt>
                <c:pt idx="5435">
                  <c:v>2835.416666666667</c:v>
                </c:pt>
                <c:pt idx="5436">
                  <c:v>2835.9375</c:v>
                </c:pt>
                <c:pt idx="5437">
                  <c:v>2836.4583333333335</c:v>
                </c:pt>
                <c:pt idx="5438">
                  <c:v>2836.979166666667</c:v>
                </c:pt>
                <c:pt idx="5439">
                  <c:v>2837.5</c:v>
                </c:pt>
                <c:pt idx="5440">
                  <c:v>2838.0208333333335</c:v>
                </c:pt>
                <c:pt idx="5441">
                  <c:v>2838.541666666667</c:v>
                </c:pt>
                <c:pt idx="5442">
                  <c:v>2839.0625</c:v>
                </c:pt>
                <c:pt idx="5443">
                  <c:v>2839.5833333333335</c:v>
                </c:pt>
                <c:pt idx="5444">
                  <c:v>2840.104166666667</c:v>
                </c:pt>
                <c:pt idx="5445">
                  <c:v>2840.625</c:v>
                </c:pt>
                <c:pt idx="5446">
                  <c:v>2841.1458333333335</c:v>
                </c:pt>
                <c:pt idx="5447">
                  <c:v>2841.666666666667</c:v>
                </c:pt>
                <c:pt idx="5448">
                  <c:v>2842.1875</c:v>
                </c:pt>
                <c:pt idx="5449">
                  <c:v>2842.7083333333335</c:v>
                </c:pt>
                <c:pt idx="5450">
                  <c:v>2843.229166666667</c:v>
                </c:pt>
                <c:pt idx="5451">
                  <c:v>2843.75</c:v>
                </c:pt>
                <c:pt idx="5452">
                  <c:v>2844.2708333333335</c:v>
                </c:pt>
                <c:pt idx="5453">
                  <c:v>2844.791666666667</c:v>
                </c:pt>
                <c:pt idx="5454">
                  <c:v>2845.3125</c:v>
                </c:pt>
                <c:pt idx="5455">
                  <c:v>2845.8333333333335</c:v>
                </c:pt>
                <c:pt idx="5456">
                  <c:v>2846.354166666667</c:v>
                </c:pt>
                <c:pt idx="5457">
                  <c:v>2846.875</c:v>
                </c:pt>
                <c:pt idx="5458">
                  <c:v>2847.3958333333335</c:v>
                </c:pt>
                <c:pt idx="5459">
                  <c:v>2847.916666666667</c:v>
                </c:pt>
                <c:pt idx="5460">
                  <c:v>2848.4375</c:v>
                </c:pt>
                <c:pt idx="5461">
                  <c:v>2848.9583333333335</c:v>
                </c:pt>
                <c:pt idx="5462">
                  <c:v>2849.479166666667</c:v>
                </c:pt>
                <c:pt idx="5463">
                  <c:v>2850</c:v>
                </c:pt>
                <c:pt idx="5464">
                  <c:v>2850.5208333333335</c:v>
                </c:pt>
                <c:pt idx="5465">
                  <c:v>2851.041666666667</c:v>
                </c:pt>
                <c:pt idx="5466">
                  <c:v>2851.5625</c:v>
                </c:pt>
                <c:pt idx="5467">
                  <c:v>2852.0833333333335</c:v>
                </c:pt>
                <c:pt idx="5468">
                  <c:v>2852.604166666667</c:v>
                </c:pt>
                <c:pt idx="5469">
                  <c:v>2853.125</c:v>
                </c:pt>
                <c:pt idx="5470">
                  <c:v>2853.6458333333335</c:v>
                </c:pt>
                <c:pt idx="5471">
                  <c:v>2854.166666666667</c:v>
                </c:pt>
                <c:pt idx="5472">
                  <c:v>2854.6875</c:v>
                </c:pt>
                <c:pt idx="5473">
                  <c:v>2855.2083333333335</c:v>
                </c:pt>
                <c:pt idx="5474">
                  <c:v>2855.729166666667</c:v>
                </c:pt>
                <c:pt idx="5475">
                  <c:v>2856.25</c:v>
                </c:pt>
                <c:pt idx="5476">
                  <c:v>2856.7708333333335</c:v>
                </c:pt>
                <c:pt idx="5477">
                  <c:v>2857.291666666667</c:v>
                </c:pt>
                <c:pt idx="5478">
                  <c:v>2857.8125</c:v>
                </c:pt>
                <c:pt idx="5479">
                  <c:v>2858.3333333333335</c:v>
                </c:pt>
                <c:pt idx="5480">
                  <c:v>2858.854166666667</c:v>
                </c:pt>
                <c:pt idx="5481">
                  <c:v>2859.375</c:v>
                </c:pt>
                <c:pt idx="5482">
                  <c:v>2859.8958333333335</c:v>
                </c:pt>
                <c:pt idx="5483">
                  <c:v>2860.416666666667</c:v>
                </c:pt>
                <c:pt idx="5484">
                  <c:v>2860.9375</c:v>
                </c:pt>
                <c:pt idx="5485">
                  <c:v>2861.4583333333335</c:v>
                </c:pt>
                <c:pt idx="5486">
                  <c:v>2861.979166666667</c:v>
                </c:pt>
                <c:pt idx="5487">
                  <c:v>2862.5</c:v>
                </c:pt>
                <c:pt idx="5488">
                  <c:v>2863.0208333333335</c:v>
                </c:pt>
                <c:pt idx="5489">
                  <c:v>2863.541666666667</c:v>
                </c:pt>
                <c:pt idx="5490">
                  <c:v>2864.0625</c:v>
                </c:pt>
                <c:pt idx="5491">
                  <c:v>2864.5833333333335</c:v>
                </c:pt>
                <c:pt idx="5492">
                  <c:v>2865.104166666667</c:v>
                </c:pt>
                <c:pt idx="5493">
                  <c:v>2865.625</c:v>
                </c:pt>
                <c:pt idx="5494">
                  <c:v>2866.1458333333335</c:v>
                </c:pt>
                <c:pt idx="5495">
                  <c:v>2866.666666666667</c:v>
                </c:pt>
                <c:pt idx="5496">
                  <c:v>2867.1875</c:v>
                </c:pt>
                <c:pt idx="5497">
                  <c:v>2867.7083333333335</c:v>
                </c:pt>
                <c:pt idx="5498">
                  <c:v>2868.229166666667</c:v>
                </c:pt>
                <c:pt idx="5499">
                  <c:v>2868.75</c:v>
                </c:pt>
                <c:pt idx="5500">
                  <c:v>2869.2708333333335</c:v>
                </c:pt>
                <c:pt idx="5501">
                  <c:v>2869.791666666667</c:v>
                </c:pt>
                <c:pt idx="5502">
                  <c:v>2870.3125</c:v>
                </c:pt>
                <c:pt idx="5503">
                  <c:v>2870.8333333333335</c:v>
                </c:pt>
                <c:pt idx="5504">
                  <c:v>2871.354166666667</c:v>
                </c:pt>
                <c:pt idx="5505">
                  <c:v>2871.875</c:v>
                </c:pt>
                <c:pt idx="5506">
                  <c:v>2872.3958333333335</c:v>
                </c:pt>
                <c:pt idx="5507">
                  <c:v>2872.916666666667</c:v>
                </c:pt>
                <c:pt idx="5508">
                  <c:v>2873.4375</c:v>
                </c:pt>
                <c:pt idx="5509">
                  <c:v>2873.9583333333335</c:v>
                </c:pt>
                <c:pt idx="5510">
                  <c:v>2874.479166666667</c:v>
                </c:pt>
                <c:pt idx="5511">
                  <c:v>2875</c:v>
                </c:pt>
                <c:pt idx="5512">
                  <c:v>2875.5208333333335</c:v>
                </c:pt>
                <c:pt idx="5513">
                  <c:v>2876.041666666667</c:v>
                </c:pt>
                <c:pt idx="5514">
                  <c:v>2876.5625</c:v>
                </c:pt>
                <c:pt idx="5515">
                  <c:v>2877.0833333333335</c:v>
                </c:pt>
                <c:pt idx="5516">
                  <c:v>2877.604166666667</c:v>
                </c:pt>
                <c:pt idx="5517">
                  <c:v>2878.125</c:v>
                </c:pt>
                <c:pt idx="5518">
                  <c:v>2878.6458333333335</c:v>
                </c:pt>
                <c:pt idx="5519">
                  <c:v>2879.166666666667</c:v>
                </c:pt>
                <c:pt idx="5520">
                  <c:v>2879.6875</c:v>
                </c:pt>
                <c:pt idx="5521">
                  <c:v>2880.2083333333335</c:v>
                </c:pt>
                <c:pt idx="5522">
                  <c:v>2880.729166666667</c:v>
                </c:pt>
                <c:pt idx="5523">
                  <c:v>2881.25</c:v>
                </c:pt>
                <c:pt idx="5524">
                  <c:v>2881.7708333333335</c:v>
                </c:pt>
                <c:pt idx="5525">
                  <c:v>2882.291666666667</c:v>
                </c:pt>
                <c:pt idx="5526">
                  <c:v>2882.8125</c:v>
                </c:pt>
                <c:pt idx="5527">
                  <c:v>2883.3333333333335</c:v>
                </c:pt>
                <c:pt idx="5528">
                  <c:v>2883.854166666667</c:v>
                </c:pt>
                <c:pt idx="5529">
                  <c:v>2884.375</c:v>
                </c:pt>
                <c:pt idx="5530">
                  <c:v>2884.8958333333335</c:v>
                </c:pt>
                <c:pt idx="5531">
                  <c:v>2885.416666666667</c:v>
                </c:pt>
                <c:pt idx="5532">
                  <c:v>2885.9375</c:v>
                </c:pt>
                <c:pt idx="5533">
                  <c:v>2886.4583333333335</c:v>
                </c:pt>
                <c:pt idx="5534">
                  <c:v>2886.979166666667</c:v>
                </c:pt>
                <c:pt idx="5535">
                  <c:v>2887.5</c:v>
                </c:pt>
                <c:pt idx="5536">
                  <c:v>2888.0208333333335</c:v>
                </c:pt>
                <c:pt idx="5537">
                  <c:v>2888.541666666667</c:v>
                </c:pt>
                <c:pt idx="5538">
                  <c:v>2889.0625</c:v>
                </c:pt>
                <c:pt idx="5539">
                  <c:v>2889.5833333333335</c:v>
                </c:pt>
                <c:pt idx="5540">
                  <c:v>2890.104166666667</c:v>
                </c:pt>
                <c:pt idx="5541">
                  <c:v>2890.625</c:v>
                </c:pt>
                <c:pt idx="5542">
                  <c:v>2891.1458333333335</c:v>
                </c:pt>
                <c:pt idx="5543">
                  <c:v>2891.666666666667</c:v>
                </c:pt>
                <c:pt idx="5544">
                  <c:v>2892.1875</c:v>
                </c:pt>
                <c:pt idx="5545">
                  <c:v>2892.7083333333335</c:v>
                </c:pt>
                <c:pt idx="5546">
                  <c:v>2893.229166666667</c:v>
                </c:pt>
                <c:pt idx="5547">
                  <c:v>2893.75</c:v>
                </c:pt>
                <c:pt idx="5548">
                  <c:v>2894.2708333333335</c:v>
                </c:pt>
                <c:pt idx="5549">
                  <c:v>2894.791666666667</c:v>
                </c:pt>
                <c:pt idx="5550">
                  <c:v>2895.3125</c:v>
                </c:pt>
                <c:pt idx="5551">
                  <c:v>2895.8333333333335</c:v>
                </c:pt>
                <c:pt idx="5552">
                  <c:v>2896.354166666667</c:v>
                </c:pt>
                <c:pt idx="5553">
                  <c:v>2896.875</c:v>
                </c:pt>
                <c:pt idx="5554">
                  <c:v>2897.3958333333335</c:v>
                </c:pt>
                <c:pt idx="5555">
                  <c:v>2897.916666666667</c:v>
                </c:pt>
                <c:pt idx="5556">
                  <c:v>2898.4375</c:v>
                </c:pt>
                <c:pt idx="5557">
                  <c:v>2898.9583333333335</c:v>
                </c:pt>
                <c:pt idx="5558">
                  <c:v>2899.479166666667</c:v>
                </c:pt>
                <c:pt idx="5559">
                  <c:v>2900</c:v>
                </c:pt>
                <c:pt idx="5560">
                  <c:v>2900.5208333333335</c:v>
                </c:pt>
                <c:pt idx="5561">
                  <c:v>2901.041666666667</c:v>
                </c:pt>
                <c:pt idx="5562">
                  <c:v>2901.5625</c:v>
                </c:pt>
                <c:pt idx="5563">
                  <c:v>2902.0833333333335</c:v>
                </c:pt>
                <c:pt idx="5564">
                  <c:v>2902.604166666667</c:v>
                </c:pt>
                <c:pt idx="5565">
                  <c:v>2903.125</c:v>
                </c:pt>
                <c:pt idx="5566">
                  <c:v>2903.6458333333335</c:v>
                </c:pt>
                <c:pt idx="5567">
                  <c:v>2904.166666666667</c:v>
                </c:pt>
                <c:pt idx="5568">
                  <c:v>2904.6875</c:v>
                </c:pt>
                <c:pt idx="5569">
                  <c:v>2905.2083333333335</c:v>
                </c:pt>
                <c:pt idx="5570">
                  <c:v>2905.729166666667</c:v>
                </c:pt>
                <c:pt idx="5571">
                  <c:v>2906.25</c:v>
                </c:pt>
                <c:pt idx="5572">
                  <c:v>2906.7708333333335</c:v>
                </c:pt>
                <c:pt idx="5573">
                  <c:v>2907.291666666667</c:v>
                </c:pt>
                <c:pt idx="5574">
                  <c:v>2907.8125</c:v>
                </c:pt>
                <c:pt idx="5575">
                  <c:v>2908.3333333333335</c:v>
                </c:pt>
                <c:pt idx="5576">
                  <c:v>2908.854166666667</c:v>
                </c:pt>
                <c:pt idx="5577">
                  <c:v>2909.375</c:v>
                </c:pt>
                <c:pt idx="5578">
                  <c:v>2909.8958333333335</c:v>
                </c:pt>
                <c:pt idx="5579">
                  <c:v>2910.416666666667</c:v>
                </c:pt>
                <c:pt idx="5580">
                  <c:v>2910.9375</c:v>
                </c:pt>
                <c:pt idx="5581">
                  <c:v>2911.4583333333335</c:v>
                </c:pt>
                <c:pt idx="5582">
                  <c:v>2911.979166666667</c:v>
                </c:pt>
                <c:pt idx="5583">
                  <c:v>2912.5</c:v>
                </c:pt>
                <c:pt idx="5584">
                  <c:v>2913.0208333333335</c:v>
                </c:pt>
                <c:pt idx="5585">
                  <c:v>2913.541666666667</c:v>
                </c:pt>
                <c:pt idx="5586">
                  <c:v>2914.0625</c:v>
                </c:pt>
                <c:pt idx="5587">
                  <c:v>2914.5833333333335</c:v>
                </c:pt>
                <c:pt idx="5588">
                  <c:v>2915.104166666667</c:v>
                </c:pt>
                <c:pt idx="5589">
                  <c:v>2915.625</c:v>
                </c:pt>
                <c:pt idx="5590">
                  <c:v>2916.1458333333335</c:v>
                </c:pt>
                <c:pt idx="5591">
                  <c:v>2916.666666666667</c:v>
                </c:pt>
                <c:pt idx="5592">
                  <c:v>2917.1875</c:v>
                </c:pt>
                <c:pt idx="5593">
                  <c:v>2917.7083333333335</c:v>
                </c:pt>
                <c:pt idx="5594">
                  <c:v>2918.229166666667</c:v>
                </c:pt>
                <c:pt idx="5595">
                  <c:v>2918.75</c:v>
                </c:pt>
                <c:pt idx="5596">
                  <c:v>2919.2708333333335</c:v>
                </c:pt>
                <c:pt idx="5597">
                  <c:v>2919.791666666667</c:v>
                </c:pt>
                <c:pt idx="5598">
                  <c:v>2920.3125</c:v>
                </c:pt>
                <c:pt idx="5599">
                  <c:v>2920.8333333333335</c:v>
                </c:pt>
                <c:pt idx="5600">
                  <c:v>2921.354166666667</c:v>
                </c:pt>
                <c:pt idx="5601">
                  <c:v>2921.875</c:v>
                </c:pt>
                <c:pt idx="5602">
                  <c:v>2922.3958333333335</c:v>
                </c:pt>
                <c:pt idx="5603">
                  <c:v>2922.916666666667</c:v>
                </c:pt>
                <c:pt idx="5604">
                  <c:v>2923.4375</c:v>
                </c:pt>
                <c:pt idx="5605">
                  <c:v>2923.9583333333335</c:v>
                </c:pt>
                <c:pt idx="5606">
                  <c:v>2924.479166666667</c:v>
                </c:pt>
                <c:pt idx="5607">
                  <c:v>2925</c:v>
                </c:pt>
                <c:pt idx="5608">
                  <c:v>2925.5208333333335</c:v>
                </c:pt>
                <c:pt idx="5609">
                  <c:v>2926.041666666667</c:v>
                </c:pt>
                <c:pt idx="5610">
                  <c:v>2926.5625</c:v>
                </c:pt>
                <c:pt idx="5611">
                  <c:v>2927.0833333333335</c:v>
                </c:pt>
                <c:pt idx="5612">
                  <c:v>2927.604166666667</c:v>
                </c:pt>
                <c:pt idx="5613">
                  <c:v>2928.125</c:v>
                </c:pt>
                <c:pt idx="5614">
                  <c:v>2928.6458333333335</c:v>
                </c:pt>
                <c:pt idx="5615">
                  <c:v>2929.166666666667</c:v>
                </c:pt>
                <c:pt idx="5616">
                  <c:v>2929.6875</c:v>
                </c:pt>
                <c:pt idx="5617">
                  <c:v>2930.2083333333335</c:v>
                </c:pt>
                <c:pt idx="5618">
                  <c:v>2930.729166666667</c:v>
                </c:pt>
                <c:pt idx="5619">
                  <c:v>2931.25</c:v>
                </c:pt>
                <c:pt idx="5620">
                  <c:v>2931.7708333333335</c:v>
                </c:pt>
                <c:pt idx="5621">
                  <c:v>2932.291666666667</c:v>
                </c:pt>
                <c:pt idx="5622">
                  <c:v>2932.8125</c:v>
                </c:pt>
                <c:pt idx="5623">
                  <c:v>2933.3333333333335</c:v>
                </c:pt>
                <c:pt idx="5624">
                  <c:v>2933.854166666667</c:v>
                </c:pt>
                <c:pt idx="5625">
                  <c:v>2934.375</c:v>
                </c:pt>
                <c:pt idx="5626">
                  <c:v>2934.8958333333335</c:v>
                </c:pt>
                <c:pt idx="5627">
                  <c:v>2935.416666666667</c:v>
                </c:pt>
                <c:pt idx="5628">
                  <c:v>2935.9375</c:v>
                </c:pt>
                <c:pt idx="5629">
                  <c:v>2936.4583333333335</c:v>
                </c:pt>
                <c:pt idx="5630">
                  <c:v>2936.979166666667</c:v>
                </c:pt>
                <c:pt idx="5631">
                  <c:v>2937.5</c:v>
                </c:pt>
                <c:pt idx="5632">
                  <c:v>2938.0208333333335</c:v>
                </c:pt>
                <c:pt idx="5633">
                  <c:v>2938.541666666667</c:v>
                </c:pt>
                <c:pt idx="5634">
                  <c:v>2939.0625</c:v>
                </c:pt>
                <c:pt idx="5635">
                  <c:v>2939.5833333333335</c:v>
                </c:pt>
                <c:pt idx="5636">
                  <c:v>2940.104166666667</c:v>
                </c:pt>
                <c:pt idx="5637">
                  <c:v>2940.625</c:v>
                </c:pt>
                <c:pt idx="5638">
                  <c:v>2941.1458333333335</c:v>
                </c:pt>
                <c:pt idx="5639">
                  <c:v>2941.666666666667</c:v>
                </c:pt>
                <c:pt idx="5640">
                  <c:v>2942.1875</c:v>
                </c:pt>
                <c:pt idx="5641">
                  <c:v>2942.7083333333335</c:v>
                </c:pt>
                <c:pt idx="5642">
                  <c:v>2943.229166666667</c:v>
                </c:pt>
                <c:pt idx="5643">
                  <c:v>2943.75</c:v>
                </c:pt>
                <c:pt idx="5644">
                  <c:v>2944.2708333333335</c:v>
                </c:pt>
                <c:pt idx="5645">
                  <c:v>2944.791666666667</c:v>
                </c:pt>
                <c:pt idx="5646">
                  <c:v>2945.3125</c:v>
                </c:pt>
                <c:pt idx="5647">
                  <c:v>2945.8333333333335</c:v>
                </c:pt>
                <c:pt idx="5648">
                  <c:v>2946.354166666667</c:v>
                </c:pt>
                <c:pt idx="5649">
                  <c:v>2946.875</c:v>
                </c:pt>
                <c:pt idx="5650">
                  <c:v>2947.3958333333335</c:v>
                </c:pt>
                <c:pt idx="5651">
                  <c:v>2947.916666666667</c:v>
                </c:pt>
                <c:pt idx="5652">
                  <c:v>2948.4375</c:v>
                </c:pt>
                <c:pt idx="5653">
                  <c:v>2948.9583333333335</c:v>
                </c:pt>
                <c:pt idx="5654">
                  <c:v>2949.479166666667</c:v>
                </c:pt>
                <c:pt idx="5655">
                  <c:v>2950</c:v>
                </c:pt>
                <c:pt idx="5656">
                  <c:v>2950.5208333333335</c:v>
                </c:pt>
                <c:pt idx="5657">
                  <c:v>2951.041666666667</c:v>
                </c:pt>
                <c:pt idx="5658">
                  <c:v>2951.5625</c:v>
                </c:pt>
                <c:pt idx="5659">
                  <c:v>2952.0833333333335</c:v>
                </c:pt>
                <c:pt idx="5660">
                  <c:v>2952.604166666667</c:v>
                </c:pt>
                <c:pt idx="5661">
                  <c:v>2953.125</c:v>
                </c:pt>
                <c:pt idx="5662">
                  <c:v>2953.6458333333335</c:v>
                </c:pt>
                <c:pt idx="5663">
                  <c:v>2954.166666666667</c:v>
                </c:pt>
                <c:pt idx="5664">
                  <c:v>2954.6875</c:v>
                </c:pt>
                <c:pt idx="5665">
                  <c:v>2955.2083333333335</c:v>
                </c:pt>
                <c:pt idx="5666">
                  <c:v>2955.729166666667</c:v>
                </c:pt>
                <c:pt idx="5667">
                  <c:v>2956.25</c:v>
                </c:pt>
                <c:pt idx="5668">
                  <c:v>2956.7708333333335</c:v>
                </c:pt>
                <c:pt idx="5669">
                  <c:v>2957.291666666667</c:v>
                </c:pt>
                <c:pt idx="5670">
                  <c:v>2957.8125</c:v>
                </c:pt>
                <c:pt idx="5671">
                  <c:v>2958.3333333333335</c:v>
                </c:pt>
                <c:pt idx="5672">
                  <c:v>2958.854166666667</c:v>
                </c:pt>
                <c:pt idx="5673">
                  <c:v>2959.375</c:v>
                </c:pt>
                <c:pt idx="5674">
                  <c:v>2959.8958333333335</c:v>
                </c:pt>
                <c:pt idx="5675">
                  <c:v>2960.416666666667</c:v>
                </c:pt>
                <c:pt idx="5676">
                  <c:v>2960.9375</c:v>
                </c:pt>
                <c:pt idx="5677">
                  <c:v>2961.4583333333335</c:v>
                </c:pt>
                <c:pt idx="5678">
                  <c:v>2961.979166666667</c:v>
                </c:pt>
                <c:pt idx="5679">
                  <c:v>2962.5</c:v>
                </c:pt>
                <c:pt idx="5680">
                  <c:v>2963.0208333333335</c:v>
                </c:pt>
                <c:pt idx="5681">
                  <c:v>2963.541666666667</c:v>
                </c:pt>
                <c:pt idx="5682">
                  <c:v>2964.0625</c:v>
                </c:pt>
                <c:pt idx="5683">
                  <c:v>2964.5833333333335</c:v>
                </c:pt>
                <c:pt idx="5684">
                  <c:v>2965.104166666667</c:v>
                </c:pt>
                <c:pt idx="5685">
                  <c:v>2965.625</c:v>
                </c:pt>
                <c:pt idx="5686">
                  <c:v>2966.1458333333335</c:v>
                </c:pt>
                <c:pt idx="5687">
                  <c:v>2966.666666666667</c:v>
                </c:pt>
                <c:pt idx="5688">
                  <c:v>2967.1875</c:v>
                </c:pt>
                <c:pt idx="5689">
                  <c:v>2967.7083333333335</c:v>
                </c:pt>
                <c:pt idx="5690">
                  <c:v>2968.229166666667</c:v>
                </c:pt>
                <c:pt idx="5691">
                  <c:v>2968.75</c:v>
                </c:pt>
                <c:pt idx="5692">
                  <c:v>2969.2708333333335</c:v>
                </c:pt>
                <c:pt idx="5693">
                  <c:v>2969.791666666667</c:v>
                </c:pt>
                <c:pt idx="5694">
                  <c:v>2970.3125</c:v>
                </c:pt>
                <c:pt idx="5695">
                  <c:v>2970.8333333333335</c:v>
                </c:pt>
                <c:pt idx="5696">
                  <c:v>2971.354166666667</c:v>
                </c:pt>
                <c:pt idx="5697">
                  <c:v>2971.875</c:v>
                </c:pt>
                <c:pt idx="5698">
                  <c:v>2972.3958333333335</c:v>
                </c:pt>
                <c:pt idx="5699">
                  <c:v>2972.916666666667</c:v>
                </c:pt>
                <c:pt idx="5700">
                  <c:v>2973.4375</c:v>
                </c:pt>
                <c:pt idx="5701">
                  <c:v>2973.9583333333335</c:v>
                </c:pt>
                <c:pt idx="5702">
                  <c:v>2974.479166666667</c:v>
                </c:pt>
                <c:pt idx="5703">
                  <c:v>2975</c:v>
                </c:pt>
                <c:pt idx="5704">
                  <c:v>2975.5208333333335</c:v>
                </c:pt>
                <c:pt idx="5705">
                  <c:v>2976.041666666667</c:v>
                </c:pt>
                <c:pt idx="5706">
                  <c:v>2976.5625</c:v>
                </c:pt>
                <c:pt idx="5707">
                  <c:v>2977.0833333333335</c:v>
                </c:pt>
                <c:pt idx="5708">
                  <c:v>2977.604166666667</c:v>
                </c:pt>
                <c:pt idx="5709">
                  <c:v>2978.125</c:v>
                </c:pt>
                <c:pt idx="5710">
                  <c:v>2978.6458333333335</c:v>
                </c:pt>
                <c:pt idx="5711">
                  <c:v>2979.166666666667</c:v>
                </c:pt>
                <c:pt idx="5712">
                  <c:v>2979.6875</c:v>
                </c:pt>
                <c:pt idx="5713">
                  <c:v>2980.2083333333335</c:v>
                </c:pt>
                <c:pt idx="5714">
                  <c:v>2980.729166666667</c:v>
                </c:pt>
                <c:pt idx="5715">
                  <c:v>2981.25</c:v>
                </c:pt>
                <c:pt idx="5716">
                  <c:v>2981.7708333333335</c:v>
                </c:pt>
                <c:pt idx="5717">
                  <c:v>2982.291666666667</c:v>
                </c:pt>
                <c:pt idx="5718">
                  <c:v>2982.8125</c:v>
                </c:pt>
                <c:pt idx="5719">
                  <c:v>2983.3333333333335</c:v>
                </c:pt>
                <c:pt idx="5720">
                  <c:v>2983.854166666667</c:v>
                </c:pt>
                <c:pt idx="5721">
                  <c:v>2984.375</c:v>
                </c:pt>
                <c:pt idx="5722">
                  <c:v>2984.8958333333335</c:v>
                </c:pt>
                <c:pt idx="5723">
                  <c:v>2985.416666666667</c:v>
                </c:pt>
                <c:pt idx="5724">
                  <c:v>2985.9375</c:v>
                </c:pt>
                <c:pt idx="5725">
                  <c:v>2986.4583333333335</c:v>
                </c:pt>
                <c:pt idx="5726">
                  <c:v>2986.979166666667</c:v>
                </c:pt>
                <c:pt idx="5727">
                  <c:v>2987.5</c:v>
                </c:pt>
                <c:pt idx="5728">
                  <c:v>2988.0208333333335</c:v>
                </c:pt>
                <c:pt idx="5729">
                  <c:v>2988.541666666667</c:v>
                </c:pt>
                <c:pt idx="5730">
                  <c:v>2989.0625</c:v>
                </c:pt>
                <c:pt idx="5731">
                  <c:v>2989.5833333333335</c:v>
                </c:pt>
                <c:pt idx="5732">
                  <c:v>2990.104166666667</c:v>
                </c:pt>
                <c:pt idx="5733">
                  <c:v>2990.625</c:v>
                </c:pt>
                <c:pt idx="5734">
                  <c:v>2991.1458333333335</c:v>
                </c:pt>
                <c:pt idx="5735">
                  <c:v>2991.666666666667</c:v>
                </c:pt>
                <c:pt idx="5736">
                  <c:v>2992.1875</c:v>
                </c:pt>
                <c:pt idx="5737">
                  <c:v>2992.7083333333335</c:v>
                </c:pt>
                <c:pt idx="5738">
                  <c:v>2993.229166666667</c:v>
                </c:pt>
                <c:pt idx="5739">
                  <c:v>2993.75</c:v>
                </c:pt>
                <c:pt idx="5740">
                  <c:v>2994.2708333333335</c:v>
                </c:pt>
                <c:pt idx="5741">
                  <c:v>2994.791666666667</c:v>
                </c:pt>
                <c:pt idx="5742">
                  <c:v>2995.3125</c:v>
                </c:pt>
                <c:pt idx="5743">
                  <c:v>2995.8333333333335</c:v>
                </c:pt>
                <c:pt idx="5744">
                  <c:v>2996.354166666667</c:v>
                </c:pt>
                <c:pt idx="5745">
                  <c:v>2996.875</c:v>
                </c:pt>
                <c:pt idx="5746">
                  <c:v>2997.3958333333335</c:v>
                </c:pt>
                <c:pt idx="5747">
                  <c:v>2997.916666666667</c:v>
                </c:pt>
                <c:pt idx="5748">
                  <c:v>2998.4375</c:v>
                </c:pt>
                <c:pt idx="5749">
                  <c:v>2998.9583333333335</c:v>
                </c:pt>
                <c:pt idx="5750">
                  <c:v>2999.479166666667</c:v>
                </c:pt>
                <c:pt idx="5751">
                  <c:v>3000</c:v>
                </c:pt>
                <c:pt idx="5752">
                  <c:v>3000.5208333333335</c:v>
                </c:pt>
                <c:pt idx="5753">
                  <c:v>3001.041666666667</c:v>
                </c:pt>
                <c:pt idx="5754">
                  <c:v>3001.5625</c:v>
                </c:pt>
                <c:pt idx="5755">
                  <c:v>3002.0833333333335</c:v>
                </c:pt>
                <c:pt idx="5756">
                  <c:v>3002.604166666667</c:v>
                </c:pt>
                <c:pt idx="5757">
                  <c:v>3003.125</c:v>
                </c:pt>
                <c:pt idx="5758">
                  <c:v>3003.6458333333335</c:v>
                </c:pt>
                <c:pt idx="5759">
                  <c:v>3004.166666666667</c:v>
                </c:pt>
                <c:pt idx="5760">
                  <c:v>3004.6875</c:v>
                </c:pt>
                <c:pt idx="5761">
                  <c:v>3005.2083333333335</c:v>
                </c:pt>
                <c:pt idx="5762">
                  <c:v>3005.729166666667</c:v>
                </c:pt>
                <c:pt idx="5763">
                  <c:v>3006.25</c:v>
                </c:pt>
                <c:pt idx="5764">
                  <c:v>3006.7708333333335</c:v>
                </c:pt>
                <c:pt idx="5765">
                  <c:v>3007.291666666667</c:v>
                </c:pt>
                <c:pt idx="5766">
                  <c:v>3007.8125</c:v>
                </c:pt>
                <c:pt idx="5767">
                  <c:v>3008.3333333333335</c:v>
                </c:pt>
                <c:pt idx="5768">
                  <c:v>3008.854166666667</c:v>
                </c:pt>
                <c:pt idx="5769">
                  <c:v>3009.375</c:v>
                </c:pt>
                <c:pt idx="5770">
                  <c:v>3009.8958333333335</c:v>
                </c:pt>
                <c:pt idx="5771">
                  <c:v>3010.416666666667</c:v>
                </c:pt>
                <c:pt idx="5772">
                  <c:v>3010.9375</c:v>
                </c:pt>
                <c:pt idx="5773">
                  <c:v>3011.4583333333335</c:v>
                </c:pt>
                <c:pt idx="5774">
                  <c:v>3011.979166666667</c:v>
                </c:pt>
                <c:pt idx="5775">
                  <c:v>3012.5</c:v>
                </c:pt>
                <c:pt idx="5776">
                  <c:v>3013.0208333333335</c:v>
                </c:pt>
                <c:pt idx="5777">
                  <c:v>3013.541666666667</c:v>
                </c:pt>
                <c:pt idx="5778">
                  <c:v>3014.0625</c:v>
                </c:pt>
                <c:pt idx="5779">
                  <c:v>3014.5833333333335</c:v>
                </c:pt>
                <c:pt idx="5780">
                  <c:v>3015.104166666667</c:v>
                </c:pt>
                <c:pt idx="5781">
                  <c:v>3015.625</c:v>
                </c:pt>
                <c:pt idx="5782">
                  <c:v>3016.1458333333335</c:v>
                </c:pt>
                <c:pt idx="5783">
                  <c:v>3016.666666666667</c:v>
                </c:pt>
                <c:pt idx="5784">
                  <c:v>3017.1875</c:v>
                </c:pt>
                <c:pt idx="5785">
                  <c:v>3017.7083333333335</c:v>
                </c:pt>
                <c:pt idx="5786">
                  <c:v>3018.229166666667</c:v>
                </c:pt>
                <c:pt idx="5787">
                  <c:v>3018.75</c:v>
                </c:pt>
                <c:pt idx="5788">
                  <c:v>3019.2708333333335</c:v>
                </c:pt>
                <c:pt idx="5789">
                  <c:v>3019.791666666667</c:v>
                </c:pt>
                <c:pt idx="5790">
                  <c:v>3020.3125</c:v>
                </c:pt>
                <c:pt idx="5791">
                  <c:v>3020.8333333333335</c:v>
                </c:pt>
                <c:pt idx="5792">
                  <c:v>3021.354166666667</c:v>
                </c:pt>
                <c:pt idx="5793">
                  <c:v>3021.875</c:v>
                </c:pt>
                <c:pt idx="5794">
                  <c:v>3022.3958333333335</c:v>
                </c:pt>
                <c:pt idx="5795">
                  <c:v>3022.916666666667</c:v>
                </c:pt>
                <c:pt idx="5796">
                  <c:v>3023.4375</c:v>
                </c:pt>
                <c:pt idx="5797">
                  <c:v>3023.9583333333335</c:v>
                </c:pt>
                <c:pt idx="5798">
                  <c:v>3024.479166666667</c:v>
                </c:pt>
                <c:pt idx="5799">
                  <c:v>3025</c:v>
                </c:pt>
                <c:pt idx="5800">
                  <c:v>3025.5208333333335</c:v>
                </c:pt>
                <c:pt idx="5801">
                  <c:v>3026.041666666667</c:v>
                </c:pt>
                <c:pt idx="5802">
                  <c:v>3026.5625</c:v>
                </c:pt>
                <c:pt idx="5803">
                  <c:v>3027.0833333333335</c:v>
                </c:pt>
                <c:pt idx="5804">
                  <c:v>3027.604166666667</c:v>
                </c:pt>
                <c:pt idx="5805">
                  <c:v>3028.125</c:v>
                </c:pt>
                <c:pt idx="5806">
                  <c:v>3028.6458333333335</c:v>
                </c:pt>
                <c:pt idx="5807">
                  <c:v>3029.166666666667</c:v>
                </c:pt>
                <c:pt idx="5808">
                  <c:v>3029.6875</c:v>
                </c:pt>
                <c:pt idx="5809">
                  <c:v>3030.2083333333335</c:v>
                </c:pt>
                <c:pt idx="5810">
                  <c:v>3030.729166666667</c:v>
                </c:pt>
                <c:pt idx="5811">
                  <c:v>3031.25</c:v>
                </c:pt>
                <c:pt idx="5812">
                  <c:v>3031.7708333333335</c:v>
                </c:pt>
                <c:pt idx="5813">
                  <c:v>3032.291666666667</c:v>
                </c:pt>
                <c:pt idx="5814">
                  <c:v>3032.8125</c:v>
                </c:pt>
                <c:pt idx="5815">
                  <c:v>3033.3333333333335</c:v>
                </c:pt>
                <c:pt idx="5816">
                  <c:v>3033.854166666667</c:v>
                </c:pt>
                <c:pt idx="5817">
                  <c:v>3034.375</c:v>
                </c:pt>
                <c:pt idx="5818">
                  <c:v>3034.8958333333335</c:v>
                </c:pt>
                <c:pt idx="5819">
                  <c:v>3035.416666666667</c:v>
                </c:pt>
                <c:pt idx="5820">
                  <c:v>3035.9375</c:v>
                </c:pt>
                <c:pt idx="5821">
                  <c:v>3036.4583333333335</c:v>
                </c:pt>
                <c:pt idx="5822">
                  <c:v>3036.979166666667</c:v>
                </c:pt>
                <c:pt idx="5823">
                  <c:v>3037.5</c:v>
                </c:pt>
                <c:pt idx="5824">
                  <c:v>3038.0208333333335</c:v>
                </c:pt>
                <c:pt idx="5825">
                  <c:v>3038.541666666667</c:v>
                </c:pt>
                <c:pt idx="5826">
                  <c:v>3039.0625</c:v>
                </c:pt>
                <c:pt idx="5827">
                  <c:v>3039.5833333333335</c:v>
                </c:pt>
                <c:pt idx="5828">
                  <c:v>3040.104166666667</c:v>
                </c:pt>
                <c:pt idx="5829">
                  <c:v>3040.625</c:v>
                </c:pt>
                <c:pt idx="5830">
                  <c:v>3041.1458333333335</c:v>
                </c:pt>
                <c:pt idx="5831">
                  <c:v>3041.666666666667</c:v>
                </c:pt>
                <c:pt idx="5832">
                  <c:v>3042.1875</c:v>
                </c:pt>
                <c:pt idx="5833">
                  <c:v>3042.7083333333335</c:v>
                </c:pt>
                <c:pt idx="5834">
                  <c:v>3043.229166666667</c:v>
                </c:pt>
                <c:pt idx="5835">
                  <c:v>3043.75</c:v>
                </c:pt>
                <c:pt idx="5836">
                  <c:v>3044.2708333333335</c:v>
                </c:pt>
                <c:pt idx="5837">
                  <c:v>3044.791666666667</c:v>
                </c:pt>
                <c:pt idx="5838">
                  <c:v>3045.3125</c:v>
                </c:pt>
                <c:pt idx="5839">
                  <c:v>3045.8333333333335</c:v>
                </c:pt>
                <c:pt idx="5840">
                  <c:v>3046.354166666667</c:v>
                </c:pt>
                <c:pt idx="5841">
                  <c:v>3046.875</c:v>
                </c:pt>
                <c:pt idx="5842">
                  <c:v>3047.3958333333335</c:v>
                </c:pt>
                <c:pt idx="5843">
                  <c:v>3047.916666666667</c:v>
                </c:pt>
                <c:pt idx="5844">
                  <c:v>3048.4375</c:v>
                </c:pt>
                <c:pt idx="5845">
                  <c:v>3048.9583333333335</c:v>
                </c:pt>
                <c:pt idx="5846">
                  <c:v>3049.479166666667</c:v>
                </c:pt>
                <c:pt idx="5847">
                  <c:v>3050</c:v>
                </c:pt>
                <c:pt idx="5848">
                  <c:v>3050.5208333333335</c:v>
                </c:pt>
                <c:pt idx="5849">
                  <c:v>3051.041666666667</c:v>
                </c:pt>
                <c:pt idx="5850">
                  <c:v>3051.5625</c:v>
                </c:pt>
                <c:pt idx="5851">
                  <c:v>3052.0833333333335</c:v>
                </c:pt>
                <c:pt idx="5852">
                  <c:v>3052.604166666667</c:v>
                </c:pt>
                <c:pt idx="5853">
                  <c:v>3053.125</c:v>
                </c:pt>
                <c:pt idx="5854">
                  <c:v>3053.6458333333335</c:v>
                </c:pt>
                <c:pt idx="5855">
                  <c:v>3054.166666666667</c:v>
                </c:pt>
                <c:pt idx="5856">
                  <c:v>3054.6875</c:v>
                </c:pt>
                <c:pt idx="5857">
                  <c:v>3055.2083333333335</c:v>
                </c:pt>
                <c:pt idx="5858">
                  <c:v>3055.729166666667</c:v>
                </c:pt>
                <c:pt idx="5859">
                  <c:v>3056.25</c:v>
                </c:pt>
                <c:pt idx="5860">
                  <c:v>3056.7708333333335</c:v>
                </c:pt>
                <c:pt idx="5861">
                  <c:v>3057.291666666667</c:v>
                </c:pt>
                <c:pt idx="5862">
                  <c:v>3057.8125</c:v>
                </c:pt>
                <c:pt idx="5863">
                  <c:v>3058.3333333333335</c:v>
                </c:pt>
                <c:pt idx="5864">
                  <c:v>3058.854166666667</c:v>
                </c:pt>
                <c:pt idx="5865">
                  <c:v>3059.375</c:v>
                </c:pt>
                <c:pt idx="5866">
                  <c:v>3059.8958333333335</c:v>
                </c:pt>
                <c:pt idx="5867">
                  <c:v>3060.416666666667</c:v>
                </c:pt>
                <c:pt idx="5868">
                  <c:v>3060.9375</c:v>
                </c:pt>
                <c:pt idx="5869">
                  <c:v>3061.4583333333335</c:v>
                </c:pt>
                <c:pt idx="5870">
                  <c:v>3061.979166666667</c:v>
                </c:pt>
                <c:pt idx="5871">
                  <c:v>3062.5</c:v>
                </c:pt>
                <c:pt idx="5872">
                  <c:v>3063.0208333333335</c:v>
                </c:pt>
                <c:pt idx="5873">
                  <c:v>3063.541666666667</c:v>
                </c:pt>
                <c:pt idx="5874">
                  <c:v>3064.0625</c:v>
                </c:pt>
                <c:pt idx="5875">
                  <c:v>3064.5833333333335</c:v>
                </c:pt>
                <c:pt idx="5876">
                  <c:v>3065.104166666667</c:v>
                </c:pt>
                <c:pt idx="5877">
                  <c:v>3065.625</c:v>
                </c:pt>
                <c:pt idx="5878">
                  <c:v>3066.1458333333335</c:v>
                </c:pt>
                <c:pt idx="5879">
                  <c:v>3066.666666666667</c:v>
                </c:pt>
                <c:pt idx="5880">
                  <c:v>3067.1875</c:v>
                </c:pt>
                <c:pt idx="5881">
                  <c:v>3067.7083333333335</c:v>
                </c:pt>
                <c:pt idx="5882">
                  <c:v>3068.229166666667</c:v>
                </c:pt>
                <c:pt idx="5883">
                  <c:v>3068.75</c:v>
                </c:pt>
                <c:pt idx="5884">
                  <c:v>3069.2708333333335</c:v>
                </c:pt>
                <c:pt idx="5885">
                  <c:v>3069.791666666667</c:v>
                </c:pt>
                <c:pt idx="5886">
                  <c:v>3070.3125</c:v>
                </c:pt>
                <c:pt idx="5887">
                  <c:v>3070.8333333333335</c:v>
                </c:pt>
                <c:pt idx="5888">
                  <c:v>3071.354166666667</c:v>
                </c:pt>
                <c:pt idx="5889">
                  <c:v>3071.875</c:v>
                </c:pt>
                <c:pt idx="5890">
                  <c:v>3072.3958333333335</c:v>
                </c:pt>
                <c:pt idx="5891">
                  <c:v>3072.916666666667</c:v>
                </c:pt>
                <c:pt idx="5892">
                  <c:v>3073.4375</c:v>
                </c:pt>
                <c:pt idx="5893">
                  <c:v>3073.9583333333335</c:v>
                </c:pt>
                <c:pt idx="5894">
                  <c:v>3074.479166666667</c:v>
                </c:pt>
                <c:pt idx="5895">
                  <c:v>3075</c:v>
                </c:pt>
                <c:pt idx="5896">
                  <c:v>3075.5208333333335</c:v>
                </c:pt>
                <c:pt idx="5897">
                  <c:v>3076.041666666667</c:v>
                </c:pt>
                <c:pt idx="5898">
                  <c:v>3076.5625</c:v>
                </c:pt>
                <c:pt idx="5899">
                  <c:v>3077.0833333333335</c:v>
                </c:pt>
                <c:pt idx="5900">
                  <c:v>3077.604166666667</c:v>
                </c:pt>
                <c:pt idx="5901">
                  <c:v>3078.125</c:v>
                </c:pt>
                <c:pt idx="5902">
                  <c:v>3078.6458333333335</c:v>
                </c:pt>
                <c:pt idx="5903">
                  <c:v>3079.166666666667</c:v>
                </c:pt>
                <c:pt idx="5904">
                  <c:v>3079.6875</c:v>
                </c:pt>
                <c:pt idx="5905">
                  <c:v>3080.2083333333335</c:v>
                </c:pt>
                <c:pt idx="5906">
                  <c:v>3080.729166666667</c:v>
                </c:pt>
                <c:pt idx="5907">
                  <c:v>3081.25</c:v>
                </c:pt>
                <c:pt idx="5908">
                  <c:v>3081.7708333333335</c:v>
                </c:pt>
                <c:pt idx="5909">
                  <c:v>3082.291666666667</c:v>
                </c:pt>
                <c:pt idx="5910">
                  <c:v>3082.8125</c:v>
                </c:pt>
                <c:pt idx="5911">
                  <c:v>3083.3333333333335</c:v>
                </c:pt>
                <c:pt idx="5912">
                  <c:v>3083.854166666667</c:v>
                </c:pt>
                <c:pt idx="5913">
                  <c:v>3084.375</c:v>
                </c:pt>
                <c:pt idx="5914">
                  <c:v>3084.8958333333335</c:v>
                </c:pt>
                <c:pt idx="5915">
                  <c:v>3085.416666666667</c:v>
                </c:pt>
                <c:pt idx="5916">
                  <c:v>3085.9375</c:v>
                </c:pt>
                <c:pt idx="5917">
                  <c:v>3086.4583333333335</c:v>
                </c:pt>
                <c:pt idx="5918">
                  <c:v>3086.979166666667</c:v>
                </c:pt>
                <c:pt idx="5919">
                  <c:v>3087.5</c:v>
                </c:pt>
                <c:pt idx="5920">
                  <c:v>3088.0208333333335</c:v>
                </c:pt>
                <c:pt idx="5921">
                  <c:v>3088.541666666667</c:v>
                </c:pt>
                <c:pt idx="5922">
                  <c:v>3089.0625</c:v>
                </c:pt>
                <c:pt idx="5923">
                  <c:v>3089.5833333333335</c:v>
                </c:pt>
                <c:pt idx="5924">
                  <c:v>3090.104166666667</c:v>
                </c:pt>
                <c:pt idx="5925">
                  <c:v>3090.625</c:v>
                </c:pt>
                <c:pt idx="5926">
                  <c:v>3091.1458333333335</c:v>
                </c:pt>
                <c:pt idx="5927">
                  <c:v>3091.666666666667</c:v>
                </c:pt>
                <c:pt idx="5928">
                  <c:v>3092.1875</c:v>
                </c:pt>
                <c:pt idx="5929">
                  <c:v>3092.7083333333335</c:v>
                </c:pt>
                <c:pt idx="5930">
                  <c:v>3093.229166666667</c:v>
                </c:pt>
                <c:pt idx="5931">
                  <c:v>3093.75</c:v>
                </c:pt>
                <c:pt idx="5932">
                  <c:v>3094.2708333333335</c:v>
                </c:pt>
                <c:pt idx="5933">
                  <c:v>3094.791666666667</c:v>
                </c:pt>
                <c:pt idx="5934">
                  <c:v>3095.3125</c:v>
                </c:pt>
                <c:pt idx="5935">
                  <c:v>3095.8333333333335</c:v>
                </c:pt>
                <c:pt idx="5936">
                  <c:v>3096.354166666667</c:v>
                </c:pt>
                <c:pt idx="5937">
                  <c:v>3096.875</c:v>
                </c:pt>
                <c:pt idx="5938">
                  <c:v>3097.3958333333335</c:v>
                </c:pt>
                <c:pt idx="5939">
                  <c:v>3097.916666666667</c:v>
                </c:pt>
                <c:pt idx="5940">
                  <c:v>3098.4375</c:v>
                </c:pt>
                <c:pt idx="5941">
                  <c:v>3098.9583333333335</c:v>
                </c:pt>
                <c:pt idx="5942">
                  <c:v>3099.479166666667</c:v>
                </c:pt>
                <c:pt idx="5943">
                  <c:v>3100</c:v>
                </c:pt>
                <c:pt idx="5944">
                  <c:v>3100.5208333333335</c:v>
                </c:pt>
                <c:pt idx="5945">
                  <c:v>3101.041666666667</c:v>
                </c:pt>
                <c:pt idx="5946">
                  <c:v>3101.5625</c:v>
                </c:pt>
                <c:pt idx="5947">
                  <c:v>3102.0833333333335</c:v>
                </c:pt>
                <c:pt idx="5948">
                  <c:v>3102.604166666667</c:v>
                </c:pt>
                <c:pt idx="5949">
                  <c:v>3103.125</c:v>
                </c:pt>
                <c:pt idx="5950">
                  <c:v>3103.6458333333335</c:v>
                </c:pt>
                <c:pt idx="5951">
                  <c:v>3104.166666666667</c:v>
                </c:pt>
                <c:pt idx="5952">
                  <c:v>3104.6875</c:v>
                </c:pt>
                <c:pt idx="5953">
                  <c:v>3105.2083333333335</c:v>
                </c:pt>
                <c:pt idx="5954">
                  <c:v>3105.729166666667</c:v>
                </c:pt>
                <c:pt idx="5955">
                  <c:v>3106.25</c:v>
                </c:pt>
                <c:pt idx="5956">
                  <c:v>3106.7708333333335</c:v>
                </c:pt>
                <c:pt idx="5957">
                  <c:v>3107.291666666667</c:v>
                </c:pt>
                <c:pt idx="5958">
                  <c:v>3107.8125</c:v>
                </c:pt>
                <c:pt idx="5959">
                  <c:v>3108.3333333333335</c:v>
                </c:pt>
                <c:pt idx="5960">
                  <c:v>3108.854166666667</c:v>
                </c:pt>
                <c:pt idx="5961">
                  <c:v>3109.375</c:v>
                </c:pt>
                <c:pt idx="5962">
                  <c:v>3109.8958333333335</c:v>
                </c:pt>
                <c:pt idx="5963">
                  <c:v>3110.416666666667</c:v>
                </c:pt>
                <c:pt idx="5964">
                  <c:v>3110.9375</c:v>
                </c:pt>
                <c:pt idx="5965">
                  <c:v>3111.4583333333335</c:v>
                </c:pt>
                <c:pt idx="5966">
                  <c:v>3111.979166666667</c:v>
                </c:pt>
                <c:pt idx="5967">
                  <c:v>3112.5</c:v>
                </c:pt>
                <c:pt idx="5968">
                  <c:v>3113.0208333333335</c:v>
                </c:pt>
                <c:pt idx="5969">
                  <c:v>3113.541666666667</c:v>
                </c:pt>
                <c:pt idx="5970">
                  <c:v>3114.0625</c:v>
                </c:pt>
                <c:pt idx="5971">
                  <c:v>3114.5833333333335</c:v>
                </c:pt>
                <c:pt idx="5972">
                  <c:v>3115.104166666667</c:v>
                </c:pt>
                <c:pt idx="5973">
                  <c:v>3115.625</c:v>
                </c:pt>
                <c:pt idx="5974">
                  <c:v>3116.1458333333335</c:v>
                </c:pt>
                <c:pt idx="5975">
                  <c:v>3116.666666666667</c:v>
                </c:pt>
                <c:pt idx="5976">
                  <c:v>3117.1875</c:v>
                </c:pt>
                <c:pt idx="5977">
                  <c:v>3117.7083333333335</c:v>
                </c:pt>
                <c:pt idx="5978">
                  <c:v>3118.229166666667</c:v>
                </c:pt>
                <c:pt idx="5979">
                  <c:v>3118.75</c:v>
                </c:pt>
                <c:pt idx="5980">
                  <c:v>3119.2708333333335</c:v>
                </c:pt>
                <c:pt idx="5981">
                  <c:v>3119.791666666667</c:v>
                </c:pt>
                <c:pt idx="5982">
                  <c:v>3120.3125</c:v>
                </c:pt>
                <c:pt idx="5983">
                  <c:v>3120.8333333333335</c:v>
                </c:pt>
                <c:pt idx="5984">
                  <c:v>3121.354166666667</c:v>
                </c:pt>
                <c:pt idx="5985">
                  <c:v>3121.875</c:v>
                </c:pt>
                <c:pt idx="5986">
                  <c:v>3122.3958333333335</c:v>
                </c:pt>
                <c:pt idx="5987">
                  <c:v>3122.916666666667</c:v>
                </c:pt>
                <c:pt idx="5988">
                  <c:v>3123.4375</c:v>
                </c:pt>
                <c:pt idx="5989">
                  <c:v>3123.9583333333335</c:v>
                </c:pt>
                <c:pt idx="5990">
                  <c:v>3124.479166666667</c:v>
                </c:pt>
                <c:pt idx="5991">
                  <c:v>3125</c:v>
                </c:pt>
                <c:pt idx="5992">
                  <c:v>3125.5208333333335</c:v>
                </c:pt>
                <c:pt idx="5993">
                  <c:v>3126.041666666667</c:v>
                </c:pt>
                <c:pt idx="5994">
                  <c:v>3126.5625</c:v>
                </c:pt>
                <c:pt idx="5995">
                  <c:v>3127.0833333333335</c:v>
                </c:pt>
                <c:pt idx="5996">
                  <c:v>3127.604166666667</c:v>
                </c:pt>
                <c:pt idx="5997">
                  <c:v>3128.125</c:v>
                </c:pt>
                <c:pt idx="5998">
                  <c:v>3128.6458333333335</c:v>
                </c:pt>
                <c:pt idx="5999">
                  <c:v>3129.166666666667</c:v>
                </c:pt>
                <c:pt idx="6000">
                  <c:v>3129.6875</c:v>
                </c:pt>
                <c:pt idx="6001">
                  <c:v>3130.2083333333335</c:v>
                </c:pt>
                <c:pt idx="6002">
                  <c:v>3130.729166666667</c:v>
                </c:pt>
                <c:pt idx="6003">
                  <c:v>3131.25</c:v>
                </c:pt>
                <c:pt idx="6004">
                  <c:v>3131.7708333333335</c:v>
                </c:pt>
                <c:pt idx="6005">
                  <c:v>3132.291666666667</c:v>
                </c:pt>
                <c:pt idx="6006">
                  <c:v>3132.8125</c:v>
                </c:pt>
                <c:pt idx="6007">
                  <c:v>3133.3333333333335</c:v>
                </c:pt>
                <c:pt idx="6008">
                  <c:v>3133.854166666667</c:v>
                </c:pt>
                <c:pt idx="6009">
                  <c:v>3134.375</c:v>
                </c:pt>
                <c:pt idx="6010">
                  <c:v>3134.8958333333335</c:v>
                </c:pt>
                <c:pt idx="6011">
                  <c:v>3135.416666666667</c:v>
                </c:pt>
                <c:pt idx="6012">
                  <c:v>3135.9375</c:v>
                </c:pt>
                <c:pt idx="6013">
                  <c:v>3136.4583333333335</c:v>
                </c:pt>
                <c:pt idx="6014">
                  <c:v>3136.979166666667</c:v>
                </c:pt>
                <c:pt idx="6015">
                  <c:v>3137.5</c:v>
                </c:pt>
                <c:pt idx="6016">
                  <c:v>3138.0208333333335</c:v>
                </c:pt>
                <c:pt idx="6017">
                  <c:v>3138.541666666667</c:v>
                </c:pt>
                <c:pt idx="6018">
                  <c:v>3139.0625</c:v>
                </c:pt>
                <c:pt idx="6019">
                  <c:v>3139.5833333333335</c:v>
                </c:pt>
                <c:pt idx="6020">
                  <c:v>3140.104166666667</c:v>
                </c:pt>
                <c:pt idx="6021">
                  <c:v>3140.625</c:v>
                </c:pt>
                <c:pt idx="6022">
                  <c:v>3141.1458333333335</c:v>
                </c:pt>
                <c:pt idx="6023">
                  <c:v>3141.666666666667</c:v>
                </c:pt>
                <c:pt idx="6024">
                  <c:v>3142.1875</c:v>
                </c:pt>
                <c:pt idx="6025">
                  <c:v>3142.7083333333335</c:v>
                </c:pt>
                <c:pt idx="6026">
                  <c:v>3143.229166666667</c:v>
                </c:pt>
                <c:pt idx="6027">
                  <c:v>3143.75</c:v>
                </c:pt>
                <c:pt idx="6028">
                  <c:v>3144.2708333333335</c:v>
                </c:pt>
                <c:pt idx="6029">
                  <c:v>3144.791666666667</c:v>
                </c:pt>
                <c:pt idx="6030">
                  <c:v>3145.3125</c:v>
                </c:pt>
                <c:pt idx="6031">
                  <c:v>3145.8333333333335</c:v>
                </c:pt>
                <c:pt idx="6032">
                  <c:v>3146.354166666667</c:v>
                </c:pt>
                <c:pt idx="6033">
                  <c:v>3146.875</c:v>
                </c:pt>
                <c:pt idx="6034">
                  <c:v>3147.3958333333335</c:v>
                </c:pt>
                <c:pt idx="6035">
                  <c:v>3147.916666666667</c:v>
                </c:pt>
                <c:pt idx="6036">
                  <c:v>3148.4375</c:v>
                </c:pt>
                <c:pt idx="6037">
                  <c:v>3148.9583333333335</c:v>
                </c:pt>
                <c:pt idx="6038">
                  <c:v>3149.479166666667</c:v>
                </c:pt>
                <c:pt idx="6039">
                  <c:v>3150</c:v>
                </c:pt>
                <c:pt idx="6040">
                  <c:v>3150.5208333333335</c:v>
                </c:pt>
                <c:pt idx="6041">
                  <c:v>3151.041666666667</c:v>
                </c:pt>
                <c:pt idx="6042">
                  <c:v>3151.5625</c:v>
                </c:pt>
                <c:pt idx="6043">
                  <c:v>3152.0833333333335</c:v>
                </c:pt>
                <c:pt idx="6044">
                  <c:v>3152.604166666667</c:v>
                </c:pt>
                <c:pt idx="6045">
                  <c:v>3153.125</c:v>
                </c:pt>
                <c:pt idx="6046">
                  <c:v>3153.6458333333335</c:v>
                </c:pt>
                <c:pt idx="6047">
                  <c:v>3154.166666666667</c:v>
                </c:pt>
                <c:pt idx="6048">
                  <c:v>3154.6875</c:v>
                </c:pt>
                <c:pt idx="6049">
                  <c:v>3155.2083333333335</c:v>
                </c:pt>
                <c:pt idx="6050">
                  <c:v>3155.729166666667</c:v>
                </c:pt>
                <c:pt idx="6051">
                  <c:v>3156.25</c:v>
                </c:pt>
                <c:pt idx="6052">
                  <c:v>3156.7708333333335</c:v>
                </c:pt>
                <c:pt idx="6053">
                  <c:v>3157.291666666667</c:v>
                </c:pt>
                <c:pt idx="6054">
                  <c:v>3157.8125</c:v>
                </c:pt>
                <c:pt idx="6055">
                  <c:v>3158.3333333333335</c:v>
                </c:pt>
                <c:pt idx="6056">
                  <c:v>3158.854166666667</c:v>
                </c:pt>
                <c:pt idx="6057">
                  <c:v>3159.375</c:v>
                </c:pt>
                <c:pt idx="6058">
                  <c:v>3159.8958333333335</c:v>
                </c:pt>
                <c:pt idx="6059">
                  <c:v>3160.416666666667</c:v>
                </c:pt>
                <c:pt idx="6060">
                  <c:v>3160.9375</c:v>
                </c:pt>
                <c:pt idx="6061">
                  <c:v>3161.4583333333335</c:v>
                </c:pt>
                <c:pt idx="6062">
                  <c:v>3161.979166666667</c:v>
                </c:pt>
                <c:pt idx="6063">
                  <c:v>3162.5</c:v>
                </c:pt>
                <c:pt idx="6064">
                  <c:v>3163.0208333333335</c:v>
                </c:pt>
                <c:pt idx="6065">
                  <c:v>3163.541666666667</c:v>
                </c:pt>
                <c:pt idx="6066">
                  <c:v>3164.0625</c:v>
                </c:pt>
                <c:pt idx="6067">
                  <c:v>3164.5833333333335</c:v>
                </c:pt>
                <c:pt idx="6068">
                  <c:v>3165.104166666667</c:v>
                </c:pt>
                <c:pt idx="6069">
                  <c:v>3165.625</c:v>
                </c:pt>
                <c:pt idx="6070">
                  <c:v>3166.1458333333335</c:v>
                </c:pt>
                <c:pt idx="6071">
                  <c:v>3166.666666666667</c:v>
                </c:pt>
                <c:pt idx="6072">
                  <c:v>3167.1875</c:v>
                </c:pt>
                <c:pt idx="6073">
                  <c:v>3167.7083333333335</c:v>
                </c:pt>
                <c:pt idx="6074">
                  <c:v>3168.229166666667</c:v>
                </c:pt>
                <c:pt idx="6075">
                  <c:v>3168.75</c:v>
                </c:pt>
                <c:pt idx="6076">
                  <c:v>3169.2708333333335</c:v>
                </c:pt>
                <c:pt idx="6077">
                  <c:v>3169.791666666667</c:v>
                </c:pt>
                <c:pt idx="6078">
                  <c:v>3170.3125</c:v>
                </c:pt>
                <c:pt idx="6079">
                  <c:v>3170.8333333333335</c:v>
                </c:pt>
                <c:pt idx="6080">
                  <c:v>3171.354166666667</c:v>
                </c:pt>
                <c:pt idx="6081">
                  <c:v>3171.875</c:v>
                </c:pt>
                <c:pt idx="6082">
                  <c:v>3172.3958333333335</c:v>
                </c:pt>
                <c:pt idx="6083">
                  <c:v>3172.916666666667</c:v>
                </c:pt>
                <c:pt idx="6084">
                  <c:v>3173.4375</c:v>
                </c:pt>
                <c:pt idx="6085">
                  <c:v>3173.9583333333335</c:v>
                </c:pt>
                <c:pt idx="6086">
                  <c:v>3174.479166666667</c:v>
                </c:pt>
                <c:pt idx="6087">
                  <c:v>3175</c:v>
                </c:pt>
                <c:pt idx="6088">
                  <c:v>3175.5208333333335</c:v>
                </c:pt>
                <c:pt idx="6089">
                  <c:v>3176.041666666667</c:v>
                </c:pt>
                <c:pt idx="6090">
                  <c:v>3176.5625</c:v>
                </c:pt>
                <c:pt idx="6091">
                  <c:v>3177.0833333333335</c:v>
                </c:pt>
                <c:pt idx="6092">
                  <c:v>3177.604166666667</c:v>
                </c:pt>
                <c:pt idx="6093">
                  <c:v>3178.125</c:v>
                </c:pt>
                <c:pt idx="6094">
                  <c:v>3178.6458333333335</c:v>
                </c:pt>
                <c:pt idx="6095">
                  <c:v>3179.166666666667</c:v>
                </c:pt>
                <c:pt idx="6096">
                  <c:v>3179.6875</c:v>
                </c:pt>
                <c:pt idx="6097">
                  <c:v>3180.2083333333335</c:v>
                </c:pt>
                <c:pt idx="6098">
                  <c:v>3180.729166666667</c:v>
                </c:pt>
                <c:pt idx="6099">
                  <c:v>3181.25</c:v>
                </c:pt>
                <c:pt idx="6100">
                  <c:v>3181.7708333333335</c:v>
                </c:pt>
                <c:pt idx="6101">
                  <c:v>3182.291666666667</c:v>
                </c:pt>
                <c:pt idx="6102">
                  <c:v>3182.8125</c:v>
                </c:pt>
                <c:pt idx="6103">
                  <c:v>3183.3333333333335</c:v>
                </c:pt>
                <c:pt idx="6104">
                  <c:v>3183.854166666667</c:v>
                </c:pt>
                <c:pt idx="6105">
                  <c:v>3184.375</c:v>
                </c:pt>
                <c:pt idx="6106">
                  <c:v>3184.8958333333335</c:v>
                </c:pt>
                <c:pt idx="6107">
                  <c:v>3185.416666666667</c:v>
                </c:pt>
                <c:pt idx="6108">
                  <c:v>3185.9375</c:v>
                </c:pt>
                <c:pt idx="6109">
                  <c:v>3186.4583333333335</c:v>
                </c:pt>
                <c:pt idx="6110">
                  <c:v>3186.979166666667</c:v>
                </c:pt>
                <c:pt idx="6111">
                  <c:v>3187.5</c:v>
                </c:pt>
                <c:pt idx="6112">
                  <c:v>3188.0208333333335</c:v>
                </c:pt>
                <c:pt idx="6113">
                  <c:v>3188.541666666667</c:v>
                </c:pt>
                <c:pt idx="6114">
                  <c:v>3189.0625</c:v>
                </c:pt>
                <c:pt idx="6115">
                  <c:v>3189.5833333333335</c:v>
                </c:pt>
                <c:pt idx="6116">
                  <c:v>3190.104166666667</c:v>
                </c:pt>
                <c:pt idx="6117">
                  <c:v>3190.625</c:v>
                </c:pt>
                <c:pt idx="6118">
                  <c:v>3191.1458333333335</c:v>
                </c:pt>
                <c:pt idx="6119">
                  <c:v>3191.666666666667</c:v>
                </c:pt>
                <c:pt idx="6120">
                  <c:v>3192.1875</c:v>
                </c:pt>
                <c:pt idx="6121">
                  <c:v>3192.7083333333335</c:v>
                </c:pt>
                <c:pt idx="6122">
                  <c:v>3193.229166666667</c:v>
                </c:pt>
                <c:pt idx="6123">
                  <c:v>3193.75</c:v>
                </c:pt>
                <c:pt idx="6124">
                  <c:v>3194.2708333333335</c:v>
                </c:pt>
                <c:pt idx="6125">
                  <c:v>3194.791666666667</c:v>
                </c:pt>
                <c:pt idx="6126">
                  <c:v>3195.3125</c:v>
                </c:pt>
                <c:pt idx="6127">
                  <c:v>3195.8333333333335</c:v>
                </c:pt>
                <c:pt idx="6128">
                  <c:v>3196.354166666667</c:v>
                </c:pt>
                <c:pt idx="6129">
                  <c:v>3196.875</c:v>
                </c:pt>
                <c:pt idx="6130">
                  <c:v>3197.3958333333335</c:v>
                </c:pt>
                <c:pt idx="6131">
                  <c:v>3197.916666666667</c:v>
                </c:pt>
                <c:pt idx="6132">
                  <c:v>3198.4375</c:v>
                </c:pt>
                <c:pt idx="6133">
                  <c:v>3198.9583333333335</c:v>
                </c:pt>
                <c:pt idx="6134">
                  <c:v>3199.479166666667</c:v>
                </c:pt>
                <c:pt idx="6135">
                  <c:v>3200</c:v>
                </c:pt>
                <c:pt idx="6136">
                  <c:v>3200.5208333333335</c:v>
                </c:pt>
                <c:pt idx="6137">
                  <c:v>3201.041666666667</c:v>
                </c:pt>
                <c:pt idx="6138">
                  <c:v>3201.5625000000005</c:v>
                </c:pt>
                <c:pt idx="6139">
                  <c:v>3202.0833333333335</c:v>
                </c:pt>
                <c:pt idx="6140">
                  <c:v>3202.604166666667</c:v>
                </c:pt>
                <c:pt idx="6141">
                  <c:v>3203.1250000000005</c:v>
                </c:pt>
                <c:pt idx="6142">
                  <c:v>3203.6458333333335</c:v>
                </c:pt>
                <c:pt idx="6143">
                  <c:v>3204.166666666667</c:v>
                </c:pt>
                <c:pt idx="6144">
                  <c:v>3204.6875000000005</c:v>
                </c:pt>
                <c:pt idx="6145">
                  <c:v>3205.2083333333335</c:v>
                </c:pt>
                <c:pt idx="6146">
                  <c:v>3205.729166666667</c:v>
                </c:pt>
                <c:pt idx="6147">
                  <c:v>3206.2500000000005</c:v>
                </c:pt>
                <c:pt idx="6148">
                  <c:v>3206.7708333333335</c:v>
                </c:pt>
                <c:pt idx="6149">
                  <c:v>3207.291666666667</c:v>
                </c:pt>
                <c:pt idx="6150">
                  <c:v>3207.8125000000005</c:v>
                </c:pt>
                <c:pt idx="6151">
                  <c:v>3208.3333333333335</c:v>
                </c:pt>
                <c:pt idx="6152">
                  <c:v>3208.854166666667</c:v>
                </c:pt>
                <c:pt idx="6153">
                  <c:v>3209.3750000000005</c:v>
                </c:pt>
                <c:pt idx="6154">
                  <c:v>3209.8958333333335</c:v>
                </c:pt>
                <c:pt idx="6155">
                  <c:v>3210.416666666667</c:v>
                </c:pt>
                <c:pt idx="6156">
                  <c:v>3210.9375000000005</c:v>
                </c:pt>
                <c:pt idx="6157">
                  <c:v>3211.4583333333335</c:v>
                </c:pt>
                <c:pt idx="6158">
                  <c:v>3211.979166666667</c:v>
                </c:pt>
                <c:pt idx="6159">
                  <c:v>3212.5000000000005</c:v>
                </c:pt>
                <c:pt idx="6160">
                  <c:v>3213.0208333333335</c:v>
                </c:pt>
                <c:pt idx="6161">
                  <c:v>3213.541666666667</c:v>
                </c:pt>
                <c:pt idx="6162">
                  <c:v>3214.0625000000005</c:v>
                </c:pt>
                <c:pt idx="6163">
                  <c:v>3214.5833333333335</c:v>
                </c:pt>
                <c:pt idx="6164">
                  <c:v>3215.104166666667</c:v>
                </c:pt>
                <c:pt idx="6165">
                  <c:v>3215.6250000000005</c:v>
                </c:pt>
                <c:pt idx="6166">
                  <c:v>3216.1458333333335</c:v>
                </c:pt>
                <c:pt idx="6167">
                  <c:v>3216.666666666667</c:v>
                </c:pt>
                <c:pt idx="6168">
                  <c:v>3217.1875000000005</c:v>
                </c:pt>
                <c:pt idx="6169">
                  <c:v>3217.7083333333335</c:v>
                </c:pt>
                <c:pt idx="6170">
                  <c:v>3218.229166666667</c:v>
                </c:pt>
                <c:pt idx="6171">
                  <c:v>3218.7500000000005</c:v>
                </c:pt>
                <c:pt idx="6172">
                  <c:v>3219.2708333333335</c:v>
                </c:pt>
                <c:pt idx="6173">
                  <c:v>3219.791666666667</c:v>
                </c:pt>
                <c:pt idx="6174">
                  <c:v>3220.3125000000005</c:v>
                </c:pt>
                <c:pt idx="6175">
                  <c:v>3220.8333333333335</c:v>
                </c:pt>
                <c:pt idx="6176">
                  <c:v>3221.354166666667</c:v>
                </c:pt>
                <c:pt idx="6177">
                  <c:v>3221.8750000000005</c:v>
                </c:pt>
                <c:pt idx="6178">
                  <c:v>3222.3958333333335</c:v>
                </c:pt>
                <c:pt idx="6179">
                  <c:v>3222.916666666667</c:v>
                </c:pt>
                <c:pt idx="6180">
                  <c:v>3223.4375000000005</c:v>
                </c:pt>
                <c:pt idx="6181">
                  <c:v>3223.9583333333335</c:v>
                </c:pt>
                <c:pt idx="6182">
                  <c:v>3224.479166666667</c:v>
                </c:pt>
                <c:pt idx="6183">
                  <c:v>3225.0000000000005</c:v>
                </c:pt>
                <c:pt idx="6184">
                  <c:v>3225.5208333333335</c:v>
                </c:pt>
                <c:pt idx="6185">
                  <c:v>3226.041666666667</c:v>
                </c:pt>
                <c:pt idx="6186">
                  <c:v>3226.5625000000005</c:v>
                </c:pt>
                <c:pt idx="6187">
                  <c:v>3227.0833333333335</c:v>
                </c:pt>
                <c:pt idx="6188">
                  <c:v>3227.604166666667</c:v>
                </c:pt>
                <c:pt idx="6189">
                  <c:v>3228.1250000000005</c:v>
                </c:pt>
                <c:pt idx="6190">
                  <c:v>3228.6458333333335</c:v>
                </c:pt>
                <c:pt idx="6191">
                  <c:v>3229.166666666667</c:v>
                </c:pt>
                <c:pt idx="6192">
                  <c:v>3229.6875000000005</c:v>
                </c:pt>
                <c:pt idx="6193">
                  <c:v>3230.2083333333335</c:v>
                </c:pt>
                <c:pt idx="6194">
                  <c:v>3230.729166666667</c:v>
                </c:pt>
                <c:pt idx="6195">
                  <c:v>3231.2500000000005</c:v>
                </c:pt>
                <c:pt idx="6196">
                  <c:v>3231.7708333333335</c:v>
                </c:pt>
                <c:pt idx="6197">
                  <c:v>3232.291666666667</c:v>
                </c:pt>
                <c:pt idx="6198">
                  <c:v>3232.8125000000005</c:v>
                </c:pt>
                <c:pt idx="6199">
                  <c:v>3233.3333333333335</c:v>
                </c:pt>
                <c:pt idx="6200">
                  <c:v>3233.854166666667</c:v>
                </c:pt>
                <c:pt idx="6201">
                  <c:v>3234.3750000000005</c:v>
                </c:pt>
                <c:pt idx="6202">
                  <c:v>3234.8958333333335</c:v>
                </c:pt>
                <c:pt idx="6203">
                  <c:v>3235.416666666667</c:v>
                </c:pt>
                <c:pt idx="6204">
                  <c:v>3235.9375000000005</c:v>
                </c:pt>
                <c:pt idx="6205">
                  <c:v>3236.4583333333335</c:v>
                </c:pt>
                <c:pt idx="6206">
                  <c:v>3236.979166666667</c:v>
                </c:pt>
                <c:pt idx="6207">
                  <c:v>3237.5000000000005</c:v>
                </c:pt>
                <c:pt idx="6208">
                  <c:v>3238.0208333333335</c:v>
                </c:pt>
                <c:pt idx="6209">
                  <c:v>3238.541666666667</c:v>
                </c:pt>
                <c:pt idx="6210">
                  <c:v>3239.0625000000005</c:v>
                </c:pt>
                <c:pt idx="6211">
                  <c:v>3239.5833333333335</c:v>
                </c:pt>
                <c:pt idx="6212">
                  <c:v>3240.104166666667</c:v>
                </c:pt>
                <c:pt idx="6213">
                  <c:v>3240.6250000000005</c:v>
                </c:pt>
                <c:pt idx="6214">
                  <c:v>3241.1458333333335</c:v>
                </c:pt>
                <c:pt idx="6215">
                  <c:v>3241.666666666667</c:v>
                </c:pt>
                <c:pt idx="6216">
                  <c:v>3242.1875000000005</c:v>
                </c:pt>
                <c:pt idx="6217">
                  <c:v>3242.7083333333335</c:v>
                </c:pt>
                <c:pt idx="6218">
                  <c:v>3243.229166666667</c:v>
                </c:pt>
                <c:pt idx="6219">
                  <c:v>3243.7500000000005</c:v>
                </c:pt>
                <c:pt idx="6220">
                  <c:v>3244.2708333333335</c:v>
                </c:pt>
                <c:pt idx="6221">
                  <c:v>3244.791666666667</c:v>
                </c:pt>
                <c:pt idx="6222">
                  <c:v>3245.3125000000005</c:v>
                </c:pt>
                <c:pt idx="6223">
                  <c:v>3245.8333333333335</c:v>
                </c:pt>
                <c:pt idx="6224">
                  <c:v>3246.354166666667</c:v>
                </c:pt>
                <c:pt idx="6225">
                  <c:v>3246.8750000000005</c:v>
                </c:pt>
                <c:pt idx="6226">
                  <c:v>3247.3958333333335</c:v>
                </c:pt>
                <c:pt idx="6227">
                  <c:v>3247.916666666667</c:v>
                </c:pt>
                <c:pt idx="6228">
                  <c:v>3248.4375000000005</c:v>
                </c:pt>
                <c:pt idx="6229">
                  <c:v>3248.9583333333335</c:v>
                </c:pt>
                <c:pt idx="6230">
                  <c:v>3249.479166666667</c:v>
                </c:pt>
                <c:pt idx="6231">
                  <c:v>3250.0000000000005</c:v>
                </c:pt>
                <c:pt idx="6232">
                  <c:v>3250.5208333333335</c:v>
                </c:pt>
                <c:pt idx="6233">
                  <c:v>3251.041666666667</c:v>
                </c:pt>
                <c:pt idx="6234">
                  <c:v>3251.5625000000005</c:v>
                </c:pt>
                <c:pt idx="6235">
                  <c:v>3252.0833333333335</c:v>
                </c:pt>
                <c:pt idx="6236">
                  <c:v>3252.604166666667</c:v>
                </c:pt>
                <c:pt idx="6237">
                  <c:v>3253.1250000000005</c:v>
                </c:pt>
                <c:pt idx="6238">
                  <c:v>3253.6458333333335</c:v>
                </c:pt>
                <c:pt idx="6239">
                  <c:v>3254.166666666667</c:v>
                </c:pt>
                <c:pt idx="6240">
                  <c:v>3254.6875000000005</c:v>
                </c:pt>
                <c:pt idx="6241">
                  <c:v>3255.2083333333335</c:v>
                </c:pt>
                <c:pt idx="6242">
                  <c:v>3255.729166666667</c:v>
                </c:pt>
                <c:pt idx="6243">
                  <c:v>3256.2500000000005</c:v>
                </c:pt>
                <c:pt idx="6244">
                  <c:v>3256.7708333333335</c:v>
                </c:pt>
                <c:pt idx="6245">
                  <c:v>3257.291666666667</c:v>
                </c:pt>
                <c:pt idx="6246">
                  <c:v>3257.8125000000005</c:v>
                </c:pt>
                <c:pt idx="6247">
                  <c:v>3258.3333333333335</c:v>
                </c:pt>
                <c:pt idx="6248">
                  <c:v>3258.854166666667</c:v>
                </c:pt>
                <c:pt idx="6249">
                  <c:v>3259.3750000000005</c:v>
                </c:pt>
                <c:pt idx="6250">
                  <c:v>3259.8958333333335</c:v>
                </c:pt>
                <c:pt idx="6251">
                  <c:v>3260.416666666667</c:v>
                </c:pt>
                <c:pt idx="6252">
                  <c:v>3260.9375000000005</c:v>
                </c:pt>
                <c:pt idx="6253">
                  <c:v>3261.4583333333335</c:v>
                </c:pt>
                <c:pt idx="6254">
                  <c:v>3261.979166666667</c:v>
                </c:pt>
                <c:pt idx="6255">
                  <c:v>3262.5000000000005</c:v>
                </c:pt>
                <c:pt idx="6256">
                  <c:v>3263.0208333333335</c:v>
                </c:pt>
                <c:pt idx="6257">
                  <c:v>3263.541666666667</c:v>
                </c:pt>
                <c:pt idx="6258">
                  <c:v>3264.0625000000005</c:v>
                </c:pt>
                <c:pt idx="6259">
                  <c:v>3264.5833333333335</c:v>
                </c:pt>
                <c:pt idx="6260">
                  <c:v>3265.104166666667</c:v>
                </c:pt>
                <c:pt idx="6261">
                  <c:v>3265.6250000000005</c:v>
                </c:pt>
                <c:pt idx="6262">
                  <c:v>3266.1458333333335</c:v>
                </c:pt>
                <c:pt idx="6263">
                  <c:v>3266.666666666667</c:v>
                </c:pt>
                <c:pt idx="6264">
                  <c:v>3267.1875000000005</c:v>
                </c:pt>
                <c:pt idx="6265">
                  <c:v>3267.7083333333335</c:v>
                </c:pt>
                <c:pt idx="6266">
                  <c:v>3268.229166666667</c:v>
                </c:pt>
                <c:pt idx="6267">
                  <c:v>3268.7500000000005</c:v>
                </c:pt>
                <c:pt idx="6268">
                  <c:v>3269.2708333333335</c:v>
                </c:pt>
                <c:pt idx="6269">
                  <c:v>3269.791666666667</c:v>
                </c:pt>
                <c:pt idx="6270">
                  <c:v>3270.3125000000005</c:v>
                </c:pt>
                <c:pt idx="6271">
                  <c:v>3270.8333333333335</c:v>
                </c:pt>
                <c:pt idx="6272">
                  <c:v>3271.354166666667</c:v>
                </c:pt>
                <c:pt idx="6273">
                  <c:v>3271.8750000000005</c:v>
                </c:pt>
                <c:pt idx="6274">
                  <c:v>3272.3958333333335</c:v>
                </c:pt>
                <c:pt idx="6275">
                  <c:v>3272.916666666667</c:v>
                </c:pt>
                <c:pt idx="6276">
                  <c:v>3273.4375000000005</c:v>
                </c:pt>
                <c:pt idx="6277">
                  <c:v>3273.9583333333335</c:v>
                </c:pt>
                <c:pt idx="6278">
                  <c:v>3274.479166666667</c:v>
                </c:pt>
                <c:pt idx="6279">
                  <c:v>3275.0000000000005</c:v>
                </c:pt>
                <c:pt idx="6280">
                  <c:v>3275.5208333333335</c:v>
                </c:pt>
                <c:pt idx="6281">
                  <c:v>3276.041666666667</c:v>
                </c:pt>
                <c:pt idx="6282">
                  <c:v>3276.5625000000005</c:v>
                </c:pt>
                <c:pt idx="6283">
                  <c:v>3277.0833333333335</c:v>
                </c:pt>
                <c:pt idx="6284">
                  <c:v>3277.604166666667</c:v>
                </c:pt>
                <c:pt idx="6285">
                  <c:v>3278.1250000000005</c:v>
                </c:pt>
                <c:pt idx="6286">
                  <c:v>3278.6458333333335</c:v>
                </c:pt>
                <c:pt idx="6287">
                  <c:v>3279.166666666667</c:v>
                </c:pt>
                <c:pt idx="6288">
                  <c:v>3279.6875000000005</c:v>
                </c:pt>
                <c:pt idx="6289">
                  <c:v>3280.2083333333335</c:v>
                </c:pt>
                <c:pt idx="6290">
                  <c:v>3280.729166666667</c:v>
                </c:pt>
                <c:pt idx="6291">
                  <c:v>3281.2500000000005</c:v>
                </c:pt>
                <c:pt idx="6292">
                  <c:v>3281.7708333333335</c:v>
                </c:pt>
                <c:pt idx="6293">
                  <c:v>3282.291666666667</c:v>
                </c:pt>
                <c:pt idx="6294">
                  <c:v>3282.8125000000005</c:v>
                </c:pt>
                <c:pt idx="6295">
                  <c:v>3283.3333333333335</c:v>
                </c:pt>
                <c:pt idx="6296">
                  <c:v>3283.854166666667</c:v>
                </c:pt>
                <c:pt idx="6297">
                  <c:v>3284.3750000000005</c:v>
                </c:pt>
                <c:pt idx="6298">
                  <c:v>3284.8958333333335</c:v>
                </c:pt>
                <c:pt idx="6299">
                  <c:v>3285.416666666667</c:v>
                </c:pt>
                <c:pt idx="6300">
                  <c:v>3285.9375000000005</c:v>
                </c:pt>
                <c:pt idx="6301">
                  <c:v>3286.4583333333335</c:v>
                </c:pt>
                <c:pt idx="6302">
                  <c:v>3286.979166666667</c:v>
                </c:pt>
                <c:pt idx="6303">
                  <c:v>3287.5000000000005</c:v>
                </c:pt>
                <c:pt idx="6304">
                  <c:v>3288.0208333333335</c:v>
                </c:pt>
                <c:pt idx="6305">
                  <c:v>3288.541666666667</c:v>
                </c:pt>
                <c:pt idx="6306">
                  <c:v>3289.0625000000005</c:v>
                </c:pt>
                <c:pt idx="6307">
                  <c:v>3289.5833333333335</c:v>
                </c:pt>
                <c:pt idx="6308">
                  <c:v>3290.104166666667</c:v>
                </c:pt>
                <c:pt idx="6309">
                  <c:v>3290.6250000000005</c:v>
                </c:pt>
                <c:pt idx="6310">
                  <c:v>3291.1458333333335</c:v>
                </c:pt>
                <c:pt idx="6311">
                  <c:v>3291.666666666667</c:v>
                </c:pt>
                <c:pt idx="6312">
                  <c:v>3292.1875000000005</c:v>
                </c:pt>
                <c:pt idx="6313">
                  <c:v>3292.7083333333335</c:v>
                </c:pt>
                <c:pt idx="6314">
                  <c:v>3293.229166666667</c:v>
                </c:pt>
                <c:pt idx="6315">
                  <c:v>3293.7500000000005</c:v>
                </c:pt>
                <c:pt idx="6316">
                  <c:v>3294.2708333333335</c:v>
                </c:pt>
                <c:pt idx="6317">
                  <c:v>3294.791666666667</c:v>
                </c:pt>
                <c:pt idx="6318">
                  <c:v>3295.3125000000005</c:v>
                </c:pt>
                <c:pt idx="6319">
                  <c:v>3295.8333333333335</c:v>
                </c:pt>
                <c:pt idx="6320">
                  <c:v>3296.354166666667</c:v>
                </c:pt>
                <c:pt idx="6321">
                  <c:v>3296.8750000000005</c:v>
                </c:pt>
                <c:pt idx="6322">
                  <c:v>3297.3958333333335</c:v>
                </c:pt>
                <c:pt idx="6323">
                  <c:v>3297.916666666667</c:v>
                </c:pt>
                <c:pt idx="6324">
                  <c:v>3298.4375000000005</c:v>
                </c:pt>
                <c:pt idx="6325">
                  <c:v>3298.9583333333335</c:v>
                </c:pt>
                <c:pt idx="6326">
                  <c:v>3299.479166666667</c:v>
                </c:pt>
                <c:pt idx="6327">
                  <c:v>3300.0000000000005</c:v>
                </c:pt>
                <c:pt idx="6328">
                  <c:v>3300.5208333333335</c:v>
                </c:pt>
                <c:pt idx="6329">
                  <c:v>3301.041666666667</c:v>
                </c:pt>
                <c:pt idx="6330">
                  <c:v>3301.5625000000005</c:v>
                </c:pt>
                <c:pt idx="6331">
                  <c:v>3302.0833333333335</c:v>
                </c:pt>
                <c:pt idx="6332">
                  <c:v>3302.604166666667</c:v>
                </c:pt>
                <c:pt idx="6333">
                  <c:v>3303.1250000000005</c:v>
                </c:pt>
                <c:pt idx="6334">
                  <c:v>3303.6458333333335</c:v>
                </c:pt>
                <c:pt idx="6335">
                  <c:v>3304.166666666667</c:v>
                </c:pt>
                <c:pt idx="6336">
                  <c:v>3304.6875000000005</c:v>
                </c:pt>
                <c:pt idx="6337">
                  <c:v>3305.2083333333335</c:v>
                </c:pt>
                <c:pt idx="6338">
                  <c:v>3305.729166666667</c:v>
                </c:pt>
                <c:pt idx="6339">
                  <c:v>3306.2500000000005</c:v>
                </c:pt>
                <c:pt idx="6340">
                  <c:v>3306.7708333333335</c:v>
                </c:pt>
                <c:pt idx="6341">
                  <c:v>3307.291666666667</c:v>
                </c:pt>
                <c:pt idx="6342">
                  <c:v>3307.8125000000005</c:v>
                </c:pt>
                <c:pt idx="6343">
                  <c:v>3308.3333333333335</c:v>
                </c:pt>
                <c:pt idx="6344">
                  <c:v>3308.854166666667</c:v>
                </c:pt>
                <c:pt idx="6345">
                  <c:v>3309.3750000000005</c:v>
                </c:pt>
                <c:pt idx="6346">
                  <c:v>3309.8958333333335</c:v>
                </c:pt>
                <c:pt idx="6347">
                  <c:v>3310.416666666667</c:v>
                </c:pt>
                <c:pt idx="6348">
                  <c:v>3310.9375000000005</c:v>
                </c:pt>
                <c:pt idx="6349">
                  <c:v>3311.4583333333335</c:v>
                </c:pt>
                <c:pt idx="6350">
                  <c:v>3311.979166666667</c:v>
                </c:pt>
                <c:pt idx="6351">
                  <c:v>3312.5000000000005</c:v>
                </c:pt>
                <c:pt idx="6352">
                  <c:v>3313.0208333333335</c:v>
                </c:pt>
                <c:pt idx="6353">
                  <c:v>3313.541666666667</c:v>
                </c:pt>
                <c:pt idx="6354">
                  <c:v>3314.0625000000005</c:v>
                </c:pt>
                <c:pt idx="6355">
                  <c:v>3314.5833333333335</c:v>
                </c:pt>
                <c:pt idx="6356">
                  <c:v>3315.104166666667</c:v>
                </c:pt>
                <c:pt idx="6357">
                  <c:v>3315.6250000000005</c:v>
                </c:pt>
                <c:pt idx="6358">
                  <c:v>3316.1458333333335</c:v>
                </c:pt>
                <c:pt idx="6359">
                  <c:v>3316.666666666667</c:v>
                </c:pt>
                <c:pt idx="6360">
                  <c:v>3317.1875000000005</c:v>
                </c:pt>
                <c:pt idx="6361">
                  <c:v>3317.7083333333335</c:v>
                </c:pt>
                <c:pt idx="6362">
                  <c:v>3318.229166666667</c:v>
                </c:pt>
                <c:pt idx="6363">
                  <c:v>3318.7500000000005</c:v>
                </c:pt>
                <c:pt idx="6364">
                  <c:v>3319.2708333333335</c:v>
                </c:pt>
                <c:pt idx="6365">
                  <c:v>3319.791666666667</c:v>
                </c:pt>
                <c:pt idx="6366">
                  <c:v>3320.3125000000005</c:v>
                </c:pt>
                <c:pt idx="6367">
                  <c:v>3320.8333333333335</c:v>
                </c:pt>
                <c:pt idx="6368">
                  <c:v>3321.354166666667</c:v>
                </c:pt>
                <c:pt idx="6369">
                  <c:v>3321.8750000000005</c:v>
                </c:pt>
                <c:pt idx="6370">
                  <c:v>3322.3958333333335</c:v>
                </c:pt>
                <c:pt idx="6371">
                  <c:v>3322.916666666667</c:v>
                </c:pt>
                <c:pt idx="6372">
                  <c:v>3323.4375000000005</c:v>
                </c:pt>
                <c:pt idx="6373">
                  <c:v>3323.9583333333335</c:v>
                </c:pt>
                <c:pt idx="6374">
                  <c:v>3324.479166666667</c:v>
                </c:pt>
                <c:pt idx="6375">
                  <c:v>3325.0000000000005</c:v>
                </c:pt>
                <c:pt idx="6376">
                  <c:v>3325.5208333333335</c:v>
                </c:pt>
                <c:pt idx="6377">
                  <c:v>3326.041666666667</c:v>
                </c:pt>
                <c:pt idx="6378">
                  <c:v>3326.5625000000005</c:v>
                </c:pt>
                <c:pt idx="6379">
                  <c:v>3327.0833333333335</c:v>
                </c:pt>
                <c:pt idx="6380">
                  <c:v>3327.604166666667</c:v>
                </c:pt>
                <c:pt idx="6381">
                  <c:v>3328.1250000000005</c:v>
                </c:pt>
                <c:pt idx="6382">
                  <c:v>3328.6458333333335</c:v>
                </c:pt>
                <c:pt idx="6383">
                  <c:v>3329.166666666667</c:v>
                </c:pt>
                <c:pt idx="6384">
                  <c:v>3329.6875000000005</c:v>
                </c:pt>
                <c:pt idx="6385">
                  <c:v>3330.2083333333335</c:v>
                </c:pt>
                <c:pt idx="6386">
                  <c:v>3330.729166666667</c:v>
                </c:pt>
                <c:pt idx="6387">
                  <c:v>3331.2500000000005</c:v>
                </c:pt>
                <c:pt idx="6388">
                  <c:v>3331.7708333333335</c:v>
                </c:pt>
                <c:pt idx="6389">
                  <c:v>3332.291666666667</c:v>
                </c:pt>
                <c:pt idx="6390">
                  <c:v>3332.8125000000005</c:v>
                </c:pt>
                <c:pt idx="6391">
                  <c:v>3333.3333333333335</c:v>
                </c:pt>
                <c:pt idx="6392">
                  <c:v>3333.854166666667</c:v>
                </c:pt>
                <c:pt idx="6393">
                  <c:v>3334.3750000000005</c:v>
                </c:pt>
                <c:pt idx="6394">
                  <c:v>3334.8958333333335</c:v>
                </c:pt>
                <c:pt idx="6395">
                  <c:v>3335.416666666667</c:v>
                </c:pt>
                <c:pt idx="6396">
                  <c:v>3335.9375000000005</c:v>
                </c:pt>
                <c:pt idx="6397">
                  <c:v>3336.4583333333335</c:v>
                </c:pt>
                <c:pt idx="6398">
                  <c:v>3336.979166666667</c:v>
                </c:pt>
                <c:pt idx="6399">
                  <c:v>3337.5000000000005</c:v>
                </c:pt>
                <c:pt idx="6400">
                  <c:v>3338.0208333333335</c:v>
                </c:pt>
                <c:pt idx="6401">
                  <c:v>3338.541666666667</c:v>
                </c:pt>
                <c:pt idx="6402">
                  <c:v>3339.0625000000005</c:v>
                </c:pt>
                <c:pt idx="6403">
                  <c:v>3339.5833333333335</c:v>
                </c:pt>
                <c:pt idx="6404">
                  <c:v>3340.104166666667</c:v>
                </c:pt>
                <c:pt idx="6405">
                  <c:v>3340.6250000000005</c:v>
                </c:pt>
                <c:pt idx="6406">
                  <c:v>3341.1458333333335</c:v>
                </c:pt>
                <c:pt idx="6407">
                  <c:v>3341.666666666667</c:v>
                </c:pt>
                <c:pt idx="6408">
                  <c:v>3342.1875000000005</c:v>
                </c:pt>
                <c:pt idx="6409">
                  <c:v>3342.7083333333335</c:v>
                </c:pt>
                <c:pt idx="6410">
                  <c:v>3343.229166666667</c:v>
                </c:pt>
                <c:pt idx="6411">
                  <c:v>3343.7500000000005</c:v>
                </c:pt>
                <c:pt idx="6412">
                  <c:v>3344.2708333333335</c:v>
                </c:pt>
                <c:pt idx="6413">
                  <c:v>3344.791666666667</c:v>
                </c:pt>
                <c:pt idx="6414">
                  <c:v>3345.3125000000005</c:v>
                </c:pt>
                <c:pt idx="6415">
                  <c:v>3345.8333333333335</c:v>
                </c:pt>
                <c:pt idx="6416">
                  <c:v>3346.354166666667</c:v>
                </c:pt>
                <c:pt idx="6417">
                  <c:v>3346.8750000000005</c:v>
                </c:pt>
                <c:pt idx="6418">
                  <c:v>3347.3958333333335</c:v>
                </c:pt>
                <c:pt idx="6419">
                  <c:v>3347.916666666667</c:v>
                </c:pt>
                <c:pt idx="6420">
                  <c:v>3348.4375000000005</c:v>
                </c:pt>
                <c:pt idx="6421">
                  <c:v>3348.9583333333335</c:v>
                </c:pt>
                <c:pt idx="6422">
                  <c:v>3349.479166666667</c:v>
                </c:pt>
                <c:pt idx="6423">
                  <c:v>3350.0000000000005</c:v>
                </c:pt>
                <c:pt idx="6424">
                  <c:v>3350.5208333333335</c:v>
                </c:pt>
                <c:pt idx="6425">
                  <c:v>3351.041666666667</c:v>
                </c:pt>
                <c:pt idx="6426">
                  <c:v>3351.5625000000005</c:v>
                </c:pt>
                <c:pt idx="6427">
                  <c:v>3352.0833333333335</c:v>
                </c:pt>
                <c:pt idx="6428">
                  <c:v>3352.604166666667</c:v>
                </c:pt>
                <c:pt idx="6429">
                  <c:v>3353.1250000000005</c:v>
                </c:pt>
                <c:pt idx="6430">
                  <c:v>3353.6458333333335</c:v>
                </c:pt>
                <c:pt idx="6431">
                  <c:v>3354.166666666667</c:v>
                </c:pt>
                <c:pt idx="6432">
                  <c:v>3354.6875000000005</c:v>
                </c:pt>
                <c:pt idx="6433">
                  <c:v>3355.2083333333335</c:v>
                </c:pt>
                <c:pt idx="6434">
                  <c:v>3355.729166666667</c:v>
                </c:pt>
                <c:pt idx="6435">
                  <c:v>3356.2500000000005</c:v>
                </c:pt>
                <c:pt idx="6436">
                  <c:v>3356.7708333333335</c:v>
                </c:pt>
                <c:pt idx="6437">
                  <c:v>3357.291666666667</c:v>
                </c:pt>
                <c:pt idx="6438">
                  <c:v>3357.8125000000005</c:v>
                </c:pt>
                <c:pt idx="6439">
                  <c:v>3358.3333333333335</c:v>
                </c:pt>
                <c:pt idx="6440">
                  <c:v>3358.854166666667</c:v>
                </c:pt>
                <c:pt idx="6441">
                  <c:v>3359.3750000000005</c:v>
                </c:pt>
                <c:pt idx="6442">
                  <c:v>3359.8958333333335</c:v>
                </c:pt>
                <c:pt idx="6443">
                  <c:v>3360.416666666667</c:v>
                </c:pt>
                <c:pt idx="6444">
                  <c:v>3360.9375000000005</c:v>
                </c:pt>
                <c:pt idx="6445">
                  <c:v>3361.4583333333335</c:v>
                </c:pt>
                <c:pt idx="6446">
                  <c:v>3361.979166666667</c:v>
                </c:pt>
                <c:pt idx="6447">
                  <c:v>3362.5000000000005</c:v>
                </c:pt>
                <c:pt idx="6448">
                  <c:v>3363.0208333333335</c:v>
                </c:pt>
                <c:pt idx="6449">
                  <c:v>3363.541666666667</c:v>
                </c:pt>
                <c:pt idx="6450">
                  <c:v>3364.0625000000005</c:v>
                </c:pt>
                <c:pt idx="6451">
                  <c:v>3364.5833333333335</c:v>
                </c:pt>
                <c:pt idx="6452">
                  <c:v>3365.104166666667</c:v>
                </c:pt>
                <c:pt idx="6453">
                  <c:v>3365.6250000000005</c:v>
                </c:pt>
                <c:pt idx="6454">
                  <c:v>3366.1458333333335</c:v>
                </c:pt>
                <c:pt idx="6455">
                  <c:v>3366.666666666667</c:v>
                </c:pt>
                <c:pt idx="6456">
                  <c:v>3367.1875000000005</c:v>
                </c:pt>
                <c:pt idx="6457">
                  <c:v>3367.7083333333335</c:v>
                </c:pt>
                <c:pt idx="6458">
                  <c:v>3368.229166666667</c:v>
                </c:pt>
                <c:pt idx="6459">
                  <c:v>3368.7500000000005</c:v>
                </c:pt>
                <c:pt idx="6460">
                  <c:v>3369.2708333333335</c:v>
                </c:pt>
                <c:pt idx="6461">
                  <c:v>3369.791666666667</c:v>
                </c:pt>
                <c:pt idx="6462">
                  <c:v>3370.3125000000005</c:v>
                </c:pt>
                <c:pt idx="6463">
                  <c:v>3370.8333333333335</c:v>
                </c:pt>
                <c:pt idx="6464">
                  <c:v>3371.354166666667</c:v>
                </c:pt>
                <c:pt idx="6465">
                  <c:v>3371.8750000000005</c:v>
                </c:pt>
                <c:pt idx="6466">
                  <c:v>3372.3958333333335</c:v>
                </c:pt>
                <c:pt idx="6467">
                  <c:v>3372.916666666667</c:v>
                </c:pt>
                <c:pt idx="6468">
                  <c:v>3373.4375000000005</c:v>
                </c:pt>
                <c:pt idx="6469">
                  <c:v>3373.9583333333335</c:v>
                </c:pt>
                <c:pt idx="6470">
                  <c:v>3374.479166666667</c:v>
                </c:pt>
                <c:pt idx="6471">
                  <c:v>3375.0000000000005</c:v>
                </c:pt>
                <c:pt idx="6472">
                  <c:v>3375.5208333333335</c:v>
                </c:pt>
                <c:pt idx="6473">
                  <c:v>3376.041666666667</c:v>
                </c:pt>
                <c:pt idx="6474">
                  <c:v>3376.5625000000005</c:v>
                </c:pt>
                <c:pt idx="6475">
                  <c:v>3377.0833333333335</c:v>
                </c:pt>
                <c:pt idx="6476">
                  <c:v>3377.604166666667</c:v>
                </c:pt>
                <c:pt idx="6477">
                  <c:v>3378.1250000000005</c:v>
                </c:pt>
                <c:pt idx="6478">
                  <c:v>3378.6458333333335</c:v>
                </c:pt>
                <c:pt idx="6479">
                  <c:v>3379.166666666667</c:v>
                </c:pt>
                <c:pt idx="6480">
                  <c:v>3379.6875000000005</c:v>
                </c:pt>
                <c:pt idx="6481">
                  <c:v>3380.2083333333335</c:v>
                </c:pt>
                <c:pt idx="6482">
                  <c:v>3380.729166666667</c:v>
                </c:pt>
                <c:pt idx="6483">
                  <c:v>3381.2500000000005</c:v>
                </c:pt>
                <c:pt idx="6484">
                  <c:v>3381.7708333333335</c:v>
                </c:pt>
                <c:pt idx="6485">
                  <c:v>3382.291666666667</c:v>
                </c:pt>
                <c:pt idx="6486">
                  <c:v>3382.8125000000005</c:v>
                </c:pt>
                <c:pt idx="6487">
                  <c:v>3383.3333333333335</c:v>
                </c:pt>
                <c:pt idx="6488">
                  <c:v>3383.854166666667</c:v>
                </c:pt>
                <c:pt idx="6489">
                  <c:v>3384.3750000000005</c:v>
                </c:pt>
                <c:pt idx="6490">
                  <c:v>3384.8958333333335</c:v>
                </c:pt>
                <c:pt idx="6491">
                  <c:v>3385.416666666667</c:v>
                </c:pt>
                <c:pt idx="6492">
                  <c:v>3385.9375000000005</c:v>
                </c:pt>
                <c:pt idx="6493">
                  <c:v>3386.4583333333335</c:v>
                </c:pt>
                <c:pt idx="6494">
                  <c:v>3386.979166666667</c:v>
                </c:pt>
                <c:pt idx="6495">
                  <c:v>3387.5000000000005</c:v>
                </c:pt>
                <c:pt idx="6496">
                  <c:v>3388.0208333333335</c:v>
                </c:pt>
                <c:pt idx="6497">
                  <c:v>3388.541666666667</c:v>
                </c:pt>
                <c:pt idx="6498">
                  <c:v>3389.0625000000005</c:v>
                </c:pt>
                <c:pt idx="6499">
                  <c:v>3389.5833333333335</c:v>
                </c:pt>
                <c:pt idx="6500">
                  <c:v>3390.104166666667</c:v>
                </c:pt>
                <c:pt idx="6501">
                  <c:v>3390.6250000000005</c:v>
                </c:pt>
                <c:pt idx="6502">
                  <c:v>3391.1458333333335</c:v>
                </c:pt>
                <c:pt idx="6503">
                  <c:v>3391.666666666667</c:v>
                </c:pt>
                <c:pt idx="6504">
                  <c:v>3392.1875000000005</c:v>
                </c:pt>
                <c:pt idx="6505">
                  <c:v>3392.7083333333335</c:v>
                </c:pt>
                <c:pt idx="6506">
                  <c:v>3393.229166666667</c:v>
                </c:pt>
                <c:pt idx="6507">
                  <c:v>3393.7500000000005</c:v>
                </c:pt>
                <c:pt idx="6508">
                  <c:v>3394.2708333333335</c:v>
                </c:pt>
                <c:pt idx="6509">
                  <c:v>3394.791666666667</c:v>
                </c:pt>
                <c:pt idx="6510">
                  <c:v>3395.3125000000005</c:v>
                </c:pt>
                <c:pt idx="6511">
                  <c:v>3395.8333333333335</c:v>
                </c:pt>
                <c:pt idx="6512">
                  <c:v>3396.354166666667</c:v>
                </c:pt>
                <c:pt idx="6513">
                  <c:v>3396.8750000000005</c:v>
                </c:pt>
                <c:pt idx="6514">
                  <c:v>3397.3958333333335</c:v>
                </c:pt>
                <c:pt idx="6515">
                  <c:v>3397.916666666667</c:v>
                </c:pt>
                <c:pt idx="6516">
                  <c:v>3398.4375000000005</c:v>
                </c:pt>
                <c:pt idx="6517">
                  <c:v>3398.9583333333335</c:v>
                </c:pt>
                <c:pt idx="6518">
                  <c:v>3399.479166666667</c:v>
                </c:pt>
                <c:pt idx="6519">
                  <c:v>3400.0000000000005</c:v>
                </c:pt>
                <c:pt idx="6520">
                  <c:v>3400.5208333333335</c:v>
                </c:pt>
                <c:pt idx="6521">
                  <c:v>3401.041666666667</c:v>
                </c:pt>
                <c:pt idx="6522">
                  <c:v>3401.5625000000005</c:v>
                </c:pt>
                <c:pt idx="6523">
                  <c:v>3402.0833333333335</c:v>
                </c:pt>
                <c:pt idx="6524">
                  <c:v>3402.604166666667</c:v>
                </c:pt>
                <c:pt idx="6525">
                  <c:v>3403.1250000000005</c:v>
                </c:pt>
                <c:pt idx="6526">
                  <c:v>3403.6458333333335</c:v>
                </c:pt>
                <c:pt idx="6527">
                  <c:v>3404.166666666667</c:v>
                </c:pt>
                <c:pt idx="6528">
                  <c:v>3404.6875000000005</c:v>
                </c:pt>
                <c:pt idx="6529">
                  <c:v>3405.2083333333335</c:v>
                </c:pt>
                <c:pt idx="6530">
                  <c:v>3405.729166666667</c:v>
                </c:pt>
                <c:pt idx="6531">
                  <c:v>3406.2500000000005</c:v>
                </c:pt>
                <c:pt idx="6532">
                  <c:v>3406.7708333333335</c:v>
                </c:pt>
                <c:pt idx="6533">
                  <c:v>3407.291666666667</c:v>
                </c:pt>
                <c:pt idx="6534">
                  <c:v>3407.8125000000005</c:v>
                </c:pt>
                <c:pt idx="6535">
                  <c:v>3408.3333333333335</c:v>
                </c:pt>
                <c:pt idx="6536">
                  <c:v>3408.854166666667</c:v>
                </c:pt>
                <c:pt idx="6537">
                  <c:v>3409.3750000000005</c:v>
                </c:pt>
                <c:pt idx="6538">
                  <c:v>3409.8958333333335</c:v>
                </c:pt>
                <c:pt idx="6539">
                  <c:v>3410.416666666667</c:v>
                </c:pt>
                <c:pt idx="6540">
                  <c:v>3410.9375000000005</c:v>
                </c:pt>
                <c:pt idx="6541">
                  <c:v>3411.4583333333335</c:v>
                </c:pt>
                <c:pt idx="6542">
                  <c:v>3411.979166666667</c:v>
                </c:pt>
                <c:pt idx="6543">
                  <c:v>3412.5000000000005</c:v>
                </c:pt>
                <c:pt idx="6544">
                  <c:v>3413.0208333333335</c:v>
                </c:pt>
                <c:pt idx="6545">
                  <c:v>3413.541666666667</c:v>
                </c:pt>
                <c:pt idx="6546">
                  <c:v>3414.0625000000005</c:v>
                </c:pt>
                <c:pt idx="6547">
                  <c:v>3414.5833333333335</c:v>
                </c:pt>
                <c:pt idx="6548">
                  <c:v>3415.104166666667</c:v>
                </c:pt>
                <c:pt idx="6549">
                  <c:v>3415.6250000000005</c:v>
                </c:pt>
                <c:pt idx="6550">
                  <c:v>3416.1458333333335</c:v>
                </c:pt>
                <c:pt idx="6551">
                  <c:v>3416.666666666667</c:v>
                </c:pt>
                <c:pt idx="6552">
                  <c:v>3417.1875000000005</c:v>
                </c:pt>
                <c:pt idx="6553">
                  <c:v>3417.7083333333335</c:v>
                </c:pt>
                <c:pt idx="6554">
                  <c:v>3418.229166666667</c:v>
                </c:pt>
                <c:pt idx="6555">
                  <c:v>3418.7500000000005</c:v>
                </c:pt>
                <c:pt idx="6556">
                  <c:v>3419.2708333333335</c:v>
                </c:pt>
                <c:pt idx="6557">
                  <c:v>3419.791666666667</c:v>
                </c:pt>
                <c:pt idx="6558">
                  <c:v>3420.3125000000005</c:v>
                </c:pt>
                <c:pt idx="6559">
                  <c:v>3420.8333333333335</c:v>
                </c:pt>
                <c:pt idx="6560">
                  <c:v>3421.354166666667</c:v>
                </c:pt>
                <c:pt idx="6561">
                  <c:v>3421.8750000000005</c:v>
                </c:pt>
                <c:pt idx="6562">
                  <c:v>3422.3958333333335</c:v>
                </c:pt>
                <c:pt idx="6563">
                  <c:v>3422.916666666667</c:v>
                </c:pt>
                <c:pt idx="6564">
                  <c:v>3423.4375000000005</c:v>
                </c:pt>
                <c:pt idx="6565">
                  <c:v>3423.9583333333335</c:v>
                </c:pt>
                <c:pt idx="6566">
                  <c:v>3424.479166666667</c:v>
                </c:pt>
                <c:pt idx="6567">
                  <c:v>3425.0000000000005</c:v>
                </c:pt>
                <c:pt idx="6568">
                  <c:v>3425.5208333333335</c:v>
                </c:pt>
                <c:pt idx="6569">
                  <c:v>3426.041666666667</c:v>
                </c:pt>
                <c:pt idx="6570">
                  <c:v>3426.5625000000005</c:v>
                </c:pt>
                <c:pt idx="6571">
                  <c:v>3427.0833333333335</c:v>
                </c:pt>
                <c:pt idx="6572">
                  <c:v>3427.604166666667</c:v>
                </c:pt>
                <c:pt idx="6573">
                  <c:v>3428.1250000000005</c:v>
                </c:pt>
                <c:pt idx="6574">
                  <c:v>3428.6458333333335</c:v>
                </c:pt>
                <c:pt idx="6575">
                  <c:v>3429.166666666667</c:v>
                </c:pt>
                <c:pt idx="6576">
                  <c:v>3429.6875000000005</c:v>
                </c:pt>
                <c:pt idx="6577">
                  <c:v>3430.2083333333335</c:v>
                </c:pt>
                <c:pt idx="6578">
                  <c:v>3430.729166666667</c:v>
                </c:pt>
                <c:pt idx="6579">
                  <c:v>3431.2500000000005</c:v>
                </c:pt>
                <c:pt idx="6580">
                  <c:v>3431.7708333333335</c:v>
                </c:pt>
                <c:pt idx="6581">
                  <c:v>3432.291666666667</c:v>
                </c:pt>
                <c:pt idx="6582">
                  <c:v>3432.8125000000005</c:v>
                </c:pt>
                <c:pt idx="6583">
                  <c:v>3433.3333333333335</c:v>
                </c:pt>
                <c:pt idx="6584">
                  <c:v>3433.854166666667</c:v>
                </c:pt>
                <c:pt idx="6585">
                  <c:v>3434.3750000000005</c:v>
                </c:pt>
                <c:pt idx="6586">
                  <c:v>3434.8958333333335</c:v>
                </c:pt>
                <c:pt idx="6587">
                  <c:v>3435.416666666667</c:v>
                </c:pt>
                <c:pt idx="6588">
                  <c:v>3435.9375000000005</c:v>
                </c:pt>
                <c:pt idx="6589">
                  <c:v>3436.4583333333335</c:v>
                </c:pt>
                <c:pt idx="6590">
                  <c:v>3436.979166666667</c:v>
                </c:pt>
                <c:pt idx="6591">
                  <c:v>3437.5000000000005</c:v>
                </c:pt>
                <c:pt idx="6592">
                  <c:v>3438.0208333333335</c:v>
                </c:pt>
                <c:pt idx="6593">
                  <c:v>3438.541666666667</c:v>
                </c:pt>
                <c:pt idx="6594">
                  <c:v>3439.0625000000005</c:v>
                </c:pt>
                <c:pt idx="6595">
                  <c:v>3439.5833333333335</c:v>
                </c:pt>
                <c:pt idx="6596">
                  <c:v>3440.104166666667</c:v>
                </c:pt>
                <c:pt idx="6597">
                  <c:v>3440.6250000000005</c:v>
                </c:pt>
                <c:pt idx="6598">
                  <c:v>3441.1458333333335</c:v>
                </c:pt>
                <c:pt idx="6599">
                  <c:v>3441.666666666667</c:v>
                </c:pt>
                <c:pt idx="6600">
                  <c:v>3442.1875000000005</c:v>
                </c:pt>
                <c:pt idx="6601">
                  <c:v>3442.7083333333335</c:v>
                </c:pt>
                <c:pt idx="6602">
                  <c:v>3443.229166666667</c:v>
                </c:pt>
                <c:pt idx="6603">
                  <c:v>3443.7500000000005</c:v>
                </c:pt>
                <c:pt idx="6604">
                  <c:v>3444.2708333333335</c:v>
                </c:pt>
                <c:pt idx="6605">
                  <c:v>3444.791666666667</c:v>
                </c:pt>
                <c:pt idx="6606">
                  <c:v>3445.3125000000005</c:v>
                </c:pt>
                <c:pt idx="6607">
                  <c:v>3445.8333333333335</c:v>
                </c:pt>
                <c:pt idx="6608">
                  <c:v>3446.354166666667</c:v>
                </c:pt>
                <c:pt idx="6609">
                  <c:v>3446.8750000000005</c:v>
                </c:pt>
                <c:pt idx="6610">
                  <c:v>3447.3958333333335</c:v>
                </c:pt>
                <c:pt idx="6611">
                  <c:v>3447.916666666667</c:v>
                </c:pt>
                <c:pt idx="6612">
                  <c:v>3448.4375000000005</c:v>
                </c:pt>
                <c:pt idx="6613">
                  <c:v>3448.9583333333335</c:v>
                </c:pt>
                <c:pt idx="6614">
                  <c:v>3449.479166666667</c:v>
                </c:pt>
                <c:pt idx="6615">
                  <c:v>3450.0000000000005</c:v>
                </c:pt>
                <c:pt idx="6616">
                  <c:v>3450.5208333333335</c:v>
                </c:pt>
                <c:pt idx="6617">
                  <c:v>3451.041666666667</c:v>
                </c:pt>
                <c:pt idx="6618">
                  <c:v>3451.5625000000005</c:v>
                </c:pt>
                <c:pt idx="6619">
                  <c:v>3452.0833333333335</c:v>
                </c:pt>
                <c:pt idx="6620">
                  <c:v>3452.604166666667</c:v>
                </c:pt>
                <c:pt idx="6621">
                  <c:v>3453.1250000000005</c:v>
                </c:pt>
                <c:pt idx="6622">
                  <c:v>3453.6458333333335</c:v>
                </c:pt>
                <c:pt idx="6623">
                  <c:v>3454.166666666667</c:v>
                </c:pt>
                <c:pt idx="6624">
                  <c:v>3454.6875000000005</c:v>
                </c:pt>
                <c:pt idx="6625">
                  <c:v>3455.2083333333335</c:v>
                </c:pt>
                <c:pt idx="6626">
                  <c:v>3455.729166666667</c:v>
                </c:pt>
                <c:pt idx="6627">
                  <c:v>3456.2500000000005</c:v>
                </c:pt>
                <c:pt idx="6628">
                  <c:v>3456.7708333333335</c:v>
                </c:pt>
                <c:pt idx="6629">
                  <c:v>3457.291666666667</c:v>
                </c:pt>
                <c:pt idx="6630">
                  <c:v>3457.8125000000005</c:v>
                </c:pt>
                <c:pt idx="6631">
                  <c:v>3458.3333333333335</c:v>
                </c:pt>
                <c:pt idx="6632">
                  <c:v>3458.854166666667</c:v>
                </c:pt>
                <c:pt idx="6633">
                  <c:v>3459.3750000000005</c:v>
                </c:pt>
                <c:pt idx="6634">
                  <c:v>3459.8958333333335</c:v>
                </c:pt>
                <c:pt idx="6635">
                  <c:v>3460.416666666667</c:v>
                </c:pt>
                <c:pt idx="6636">
                  <c:v>3460.9375000000005</c:v>
                </c:pt>
                <c:pt idx="6637">
                  <c:v>3461.4583333333335</c:v>
                </c:pt>
                <c:pt idx="6638">
                  <c:v>3461.979166666667</c:v>
                </c:pt>
                <c:pt idx="6639">
                  <c:v>3462.5000000000005</c:v>
                </c:pt>
                <c:pt idx="6640">
                  <c:v>3463.0208333333335</c:v>
                </c:pt>
                <c:pt idx="6641">
                  <c:v>3463.541666666667</c:v>
                </c:pt>
                <c:pt idx="6642">
                  <c:v>3464.0625000000005</c:v>
                </c:pt>
                <c:pt idx="6643">
                  <c:v>3464.5833333333335</c:v>
                </c:pt>
                <c:pt idx="6644">
                  <c:v>3465.104166666667</c:v>
                </c:pt>
                <c:pt idx="6645">
                  <c:v>3465.6250000000005</c:v>
                </c:pt>
                <c:pt idx="6646">
                  <c:v>3466.1458333333335</c:v>
                </c:pt>
                <c:pt idx="6647">
                  <c:v>3466.666666666667</c:v>
                </c:pt>
                <c:pt idx="6648">
                  <c:v>3467.1875000000005</c:v>
                </c:pt>
                <c:pt idx="6649">
                  <c:v>3467.7083333333335</c:v>
                </c:pt>
                <c:pt idx="6650">
                  <c:v>3468.229166666667</c:v>
                </c:pt>
                <c:pt idx="6651">
                  <c:v>3468.7500000000005</c:v>
                </c:pt>
                <c:pt idx="6652">
                  <c:v>3469.2708333333335</c:v>
                </c:pt>
                <c:pt idx="6653">
                  <c:v>3469.791666666667</c:v>
                </c:pt>
                <c:pt idx="6654">
                  <c:v>3470.3125000000005</c:v>
                </c:pt>
                <c:pt idx="6655">
                  <c:v>3470.8333333333335</c:v>
                </c:pt>
                <c:pt idx="6656">
                  <c:v>3471.354166666667</c:v>
                </c:pt>
                <c:pt idx="6657">
                  <c:v>3471.8750000000005</c:v>
                </c:pt>
                <c:pt idx="6658">
                  <c:v>3472.3958333333335</c:v>
                </c:pt>
                <c:pt idx="6659">
                  <c:v>3472.916666666667</c:v>
                </c:pt>
                <c:pt idx="6660">
                  <c:v>3473.4375000000005</c:v>
                </c:pt>
                <c:pt idx="6661">
                  <c:v>3473.9583333333335</c:v>
                </c:pt>
                <c:pt idx="6662">
                  <c:v>3474.479166666667</c:v>
                </c:pt>
                <c:pt idx="6663">
                  <c:v>3475.0000000000005</c:v>
                </c:pt>
                <c:pt idx="6664">
                  <c:v>3475.5208333333335</c:v>
                </c:pt>
                <c:pt idx="6665">
                  <c:v>3476.041666666667</c:v>
                </c:pt>
                <c:pt idx="6666">
                  <c:v>3476.5625000000005</c:v>
                </c:pt>
                <c:pt idx="6667">
                  <c:v>3477.0833333333335</c:v>
                </c:pt>
                <c:pt idx="6668">
                  <c:v>3477.604166666667</c:v>
                </c:pt>
                <c:pt idx="6669">
                  <c:v>3478.1250000000005</c:v>
                </c:pt>
                <c:pt idx="6670">
                  <c:v>3478.6458333333335</c:v>
                </c:pt>
                <c:pt idx="6671">
                  <c:v>3479.166666666667</c:v>
                </c:pt>
                <c:pt idx="6672">
                  <c:v>3479.6875000000005</c:v>
                </c:pt>
                <c:pt idx="6673">
                  <c:v>3480.2083333333335</c:v>
                </c:pt>
                <c:pt idx="6674">
                  <c:v>3480.729166666667</c:v>
                </c:pt>
                <c:pt idx="6675">
                  <c:v>3481.2500000000005</c:v>
                </c:pt>
                <c:pt idx="6676">
                  <c:v>3481.7708333333335</c:v>
                </c:pt>
                <c:pt idx="6677">
                  <c:v>3482.291666666667</c:v>
                </c:pt>
                <c:pt idx="6678">
                  <c:v>3482.8125000000005</c:v>
                </c:pt>
                <c:pt idx="6679">
                  <c:v>3483.3333333333335</c:v>
                </c:pt>
                <c:pt idx="6680">
                  <c:v>3483.854166666667</c:v>
                </c:pt>
                <c:pt idx="6681">
                  <c:v>3484.3750000000005</c:v>
                </c:pt>
                <c:pt idx="6682">
                  <c:v>3484.8958333333335</c:v>
                </c:pt>
                <c:pt idx="6683">
                  <c:v>3485.416666666667</c:v>
                </c:pt>
                <c:pt idx="6684">
                  <c:v>3485.9375000000005</c:v>
                </c:pt>
                <c:pt idx="6685">
                  <c:v>3486.4583333333335</c:v>
                </c:pt>
                <c:pt idx="6686">
                  <c:v>3486.979166666667</c:v>
                </c:pt>
                <c:pt idx="6687">
                  <c:v>3487.5000000000005</c:v>
                </c:pt>
                <c:pt idx="6688">
                  <c:v>3488.0208333333335</c:v>
                </c:pt>
                <c:pt idx="6689">
                  <c:v>3488.541666666667</c:v>
                </c:pt>
                <c:pt idx="6690">
                  <c:v>3489.0625000000005</c:v>
                </c:pt>
                <c:pt idx="6691">
                  <c:v>3489.5833333333335</c:v>
                </c:pt>
                <c:pt idx="6692">
                  <c:v>3490.104166666667</c:v>
                </c:pt>
                <c:pt idx="6693">
                  <c:v>3490.6250000000005</c:v>
                </c:pt>
                <c:pt idx="6694">
                  <c:v>3491.1458333333335</c:v>
                </c:pt>
                <c:pt idx="6695">
                  <c:v>3491.666666666667</c:v>
                </c:pt>
                <c:pt idx="6696">
                  <c:v>3492.1875000000005</c:v>
                </c:pt>
                <c:pt idx="6697">
                  <c:v>3492.7083333333335</c:v>
                </c:pt>
                <c:pt idx="6698">
                  <c:v>3493.229166666667</c:v>
                </c:pt>
                <c:pt idx="6699">
                  <c:v>3493.7500000000005</c:v>
                </c:pt>
                <c:pt idx="6700">
                  <c:v>3494.2708333333335</c:v>
                </c:pt>
                <c:pt idx="6701">
                  <c:v>3494.791666666667</c:v>
                </c:pt>
                <c:pt idx="6702">
                  <c:v>3495.3125000000005</c:v>
                </c:pt>
                <c:pt idx="6703">
                  <c:v>3495.8333333333335</c:v>
                </c:pt>
                <c:pt idx="6704">
                  <c:v>3496.354166666667</c:v>
                </c:pt>
                <c:pt idx="6705">
                  <c:v>3496.8750000000005</c:v>
                </c:pt>
                <c:pt idx="6706">
                  <c:v>3497.3958333333335</c:v>
                </c:pt>
                <c:pt idx="6707">
                  <c:v>3497.916666666667</c:v>
                </c:pt>
                <c:pt idx="6708">
                  <c:v>3498.4375000000005</c:v>
                </c:pt>
                <c:pt idx="6709">
                  <c:v>3498.9583333333335</c:v>
                </c:pt>
                <c:pt idx="6710">
                  <c:v>3499.479166666667</c:v>
                </c:pt>
                <c:pt idx="6711">
                  <c:v>3500.0000000000005</c:v>
                </c:pt>
                <c:pt idx="6712">
                  <c:v>3500.5208333333335</c:v>
                </c:pt>
                <c:pt idx="6713">
                  <c:v>3501.041666666667</c:v>
                </c:pt>
                <c:pt idx="6714">
                  <c:v>3501.5625000000005</c:v>
                </c:pt>
                <c:pt idx="6715">
                  <c:v>3502.0833333333335</c:v>
                </c:pt>
                <c:pt idx="6716">
                  <c:v>3502.604166666667</c:v>
                </c:pt>
                <c:pt idx="6717">
                  <c:v>3503.1250000000005</c:v>
                </c:pt>
                <c:pt idx="6718">
                  <c:v>3503.6458333333335</c:v>
                </c:pt>
                <c:pt idx="6719">
                  <c:v>3504.166666666667</c:v>
                </c:pt>
                <c:pt idx="6720">
                  <c:v>3504.6875000000005</c:v>
                </c:pt>
                <c:pt idx="6721">
                  <c:v>3505.2083333333335</c:v>
                </c:pt>
                <c:pt idx="6722">
                  <c:v>3505.729166666667</c:v>
                </c:pt>
                <c:pt idx="6723">
                  <c:v>3506.2500000000005</c:v>
                </c:pt>
                <c:pt idx="6724">
                  <c:v>3506.7708333333335</c:v>
                </c:pt>
                <c:pt idx="6725">
                  <c:v>3507.291666666667</c:v>
                </c:pt>
                <c:pt idx="6726">
                  <c:v>3507.8125000000005</c:v>
                </c:pt>
                <c:pt idx="6727">
                  <c:v>3508.3333333333335</c:v>
                </c:pt>
                <c:pt idx="6728">
                  <c:v>3508.854166666667</c:v>
                </c:pt>
                <c:pt idx="6729">
                  <c:v>3509.3750000000005</c:v>
                </c:pt>
                <c:pt idx="6730">
                  <c:v>3509.8958333333335</c:v>
                </c:pt>
                <c:pt idx="6731">
                  <c:v>3510.416666666667</c:v>
                </c:pt>
                <c:pt idx="6732">
                  <c:v>3510.9375000000005</c:v>
                </c:pt>
                <c:pt idx="6733">
                  <c:v>3511.4583333333335</c:v>
                </c:pt>
                <c:pt idx="6734">
                  <c:v>3511.979166666667</c:v>
                </c:pt>
                <c:pt idx="6735">
                  <c:v>3512.5000000000005</c:v>
                </c:pt>
                <c:pt idx="6736">
                  <c:v>3513.0208333333335</c:v>
                </c:pt>
                <c:pt idx="6737">
                  <c:v>3513.541666666667</c:v>
                </c:pt>
                <c:pt idx="6738">
                  <c:v>3514.0625000000005</c:v>
                </c:pt>
                <c:pt idx="6739">
                  <c:v>3514.5833333333335</c:v>
                </c:pt>
                <c:pt idx="6740">
                  <c:v>3515.104166666667</c:v>
                </c:pt>
                <c:pt idx="6741">
                  <c:v>3515.6250000000005</c:v>
                </c:pt>
                <c:pt idx="6742">
                  <c:v>3516.1458333333335</c:v>
                </c:pt>
                <c:pt idx="6743">
                  <c:v>3516.666666666667</c:v>
                </c:pt>
                <c:pt idx="6744">
                  <c:v>3517.1875000000005</c:v>
                </c:pt>
                <c:pt idx="6745">
                  <c:v>3517.7083333333335</c:v>
                </c:pt>
                <c:pt idx="6746">
                  <c:v>3518.229166666667</c:v>
                </c:pt>
                <c:pt idx="6747">
                  <c:v>3518.7500000000005</c:v>
                </c:pt>
                <c:pt idx="6748">
                  <c:v>3519.2708333333335</c:v>
                </c:pt>
                <c:pt idx="6749">
                  <c:v>3519.791666666667</c:v>
                </c:pt>
                <c:pt idx="6750">
                  <c:v>3520.3125000000005</c:v>
                </c:pt>
                <c:pt idx="6751">
                  <c:v>3520.8333333333335</c:v>
                </c:pt>
                <c:pt idx="6752">
                  <c:v>3521.354166666667</c:v>
                </c:pt>
                <c:pt idx="6753">
                  <c:v>3521.8750000000005</c:v>
                </c:pt>
                <c:pt idx="6754">
                  <c:v>3522.3958333333335</c:v>
                </c:pt>
                <c:pt idx="6755">
                  <c:v>3522.916666666667</c:v>
                </c:pt>
                <c:pt idx="6756">
                  <c:v>3523.4375000000005</c:v>
                </c:pt>
                <c:pt idx="6757">
                  <c:v>3523.9583333333335</c:v>
                </c:pt>
                <c:pt idx="6758">
                  <c:v>3524.479166666667</c:v>
                </c:pt>
                <c:pt idx="6759">
                  <c:v>3525.0000000000005</c:v>
                </c:pt>
                <c:pt idx="6760">
                  <c:v>3525.5208333333335</c:v>
                </c:pt>
                <c:pt idx="6761">
                  <c:v>3526.041666666667</c:v>
                </c:pt>
                <c:pt idx="6762">
                  <c:v>3526.5625000000005</c:v>
                </c:pt>
                <c:pt idx="6763">
                  <c:v>3527.0833333333335</c:v>
                </c:pt>
                <c:pt idx="6764">
                  <c:v>3527.604166666667</c:v>
                </c:pt>
                <c:pt idx="6765">
                  <c:v>3528.1250000000005</c:v>
                </c:pt>
                <c:pt idx="6766">
                  <c:v>3528.6458333333335</c:v>
                </c:pt>
                <c:pt idx="6767">
                  <c:v>3529.166666666667</c:v>
                </c:pt>
                <c:pt idx="6768">
                  <c:v>3529.6875000000005</c:v>
                </c:pt>
                <c:pt idx="6769">
                  <c:v>3530.2083333333335</c:v>
                </c:pt>
                <c:pt idx="6770">
                  <c:v>3530.729166666667</c:v>
                </c:pt>
                <c:pt idx="6771">
                  <c:v>3531.2500000000005</c:v>
                </c:pt>
                <c:pt idx="6772">
                  <c:v>3531.7708333333335</c:v>
                </c:pt>
                <c:pt idx="6773">
                  <c:v>3532.291666666667</c:v>
                </c:pt>
                <c:pt idx="6774">
                  <c:v>3532.8125000000005</c:v>
                </c:pt>
                <c:pt idx="6775">
                  <c:v>3533.3333333333335</c:v>
                </c:pt>
                <c:pt idx="6776">
                  <c:v>3533.854166666667</c:v>
                </c:pt>
                <c:pt idx="6777">
                  <c:v>3534.3750000000005</c:v>
                </c:pt>
                <c:pt idx="6778">
                  <c:v>3534.8958333333335</c:v>
                </c:pt>
                <c:pt idx="6779">
                  <c:v>3535.416666666667</c:v>
                </c:pt>
                <c:pt idx="6780">
                  <c:v>3535.9375000000005</c:v>
                </c:pt>
                <c:pt idx="6781">
                  <c:v>3536.4583333333335</c:v>
                </c:pt>
                <c:pt idx="6782">
                  <c:v>3536.979166666667</c:v>
                </c:pt>
                <c:pt idx="6783">
                  <c:v>3537.5000000000005</c:v>
                </c:pt>
                <c:pt idx="6784">
                  <c:v>3538.0208333333335</c:v>
                </c:pt>
                <c:pt idx="6785">
                  <c:v>3538.541666666667</c:v>
                </c:pt>
                <c:pt idx="6786">
                  <c:v>3539.0625000000005</c:v>
                </c:pt>
                <c:pt idx="6787">
                  <c:v>3539.5833333333335</c:v>
                </c:pt>
                <c:pt idx="6788">
                  <c:v>3540.104166666667</c:v>
                </c:pt>
                <c:pt idx="6789">
                  <c:v>3540.6250000000005</c:v>
                </c:pt>
                <c:pt idx="6790">
                  <c:v>3541.1458333333335</c:v>
                </c:pt>
                <c:pt idx="6791">
                  <c:v>3541.666666666667</c:v>
                </c:pt>
                <c:pt idx="6792">
                  <c:v>3542.1875000000005</c:v>
                </c:pt>
                <c:pt idx="6793">
                  <c:v>3542.7083333333335</c:v>
                </c:pt>
                <c:pt idx="6794">
                  <c:v>3543.229166666667</c:v>
                </c:pt>
                <c:pt idx="6795">
                  <c:v>3543.7500000000005</c:v>
                </c:pt>
                <c:pt idx="6796">
                  <c:v>3544.2708333333335</c:v>
                </c:pt>
                <c:pt idx="6797">
                  <c:v>3544.791666666667</c:v>
                </c:pt>
                <c:pt idx="6798">
                  <c:v>3545.3125000000005</c:v>
                </c:pt>
                <c:pt idx="6799">
                  <c:v>3545.8333333333335</c:v>
                </c:pt>
                <c:pt idx="6800">
                  <c:v>3546.354166666667</c:v>
                </c:pt>
                <c:pt idx="6801">
                  <c:v>3546.8750000000005</c:v>
                </c:pt>
                <c:pt idx="6802">
                  <c:v>3547.3958333333335</c:v>
                </c:pt>
                <c:pt idx="6803">
                  <c:v>3547.916666666667</c:v>
                </c:pt>
                <c:pt idx="6804">
                  <c:v>3548.4375000000005</c:v>
                </c:pt>
                <c:pt idx="6805">
                  <c:v>3548.9583333333335</c:v>
                </c:pt>
                <c:pt idx="6806">
                  <c:v>3549.479166666667</c:v>
                </c:pt>
                <c:pt idx="6807">
                  <c:v>3550.0000000000005</c:v>
                </c:pt>
                <c:pt idx="6808">
                  <c:v>3550.5208333333335</c:v>
                </c:pt>
                <c:pt idx="6809">
                  <c:v>3551.041666666667</c:v>
                </c:pt>
                <c:pt idx="6810">
                  <c:v>3551.5625000000005</c:v>
                </c:pt>
                <c:pt idx="6811">
                  <c:v>3552.0833333333335</c:v>
                </c:pt>
                <c:pt idx="6812">
                  <c:v>3552.604166666667</c:v>
                </c:pt>
                <c:pt idx="6813">
                  <c:v>3553.1250000000005</c:v>
                </c:pt>
                <c:pt idx="6814">
                  <c:v>3553.6458333333335</c:v>
                </c:pt>
                <c:pt idx="6815">
                  <c:v>3554.166666666667</c:v>
                </c:pt>
                <c:pt idx="6816">
                  <c:v>3554.6875000000005</c:v>
                </c:pt>
                <c:pt idx="6817">
                  <c:v>3555.2083333333335</c:v>
                </c:pt>
                <c:pt idx="6818">
                  <c:v>3555.729166666667</c:v>
                </c:pt>
                <c:pt idx="6819">
                  <c:v>3556.2500000000005</c:v>
                </c:pt>
                <c:pt idx="6820">
                  <c:v>3556.7708333333335</c:v>
                </c:pt>
                <c:pt idx="6821">
                  <c:v>3557.291666666667</c:v>
                </c:pt>
                <c:pt idx="6822">
                  <c:v>3557.8125000000005</c:v>
                </c:pt>
                <c:pt idx="6823">
                  <c:v>3558.3333333333335</c:v>
                </c:pt>
                <c:pt idx="6824">
                  <c:v>3558.854166666667</c:v>
                </c:pt>
                <c:pt idx="6825">
                  <c:v>3559.3750000000005</c:v>
                </c:pt>
                <c:pt idx="6826">
                  <c:v>3559.8958333333335</c:v>
                </c:pt>
                <c:pt idx="6827">
                  <c:v>3560.416666666667</c:v>
                </c:pt>
                <c:pt idx="6828">
                  <c:v>3560.9375000000005</c:v>
                </c:pt>
                <c:pt idx="6829">
                  <c:v>3561.4583333333335</c:v>
                </c:pt>
                <c:pt idx="6830">
                  <c:v>3561.979166666667</c:v>
                </c:pt>
                <c:pt idx="6831">
                  <c:v>3562.5000000000005</c:v>
                </c:pt>
                <c:pt idx="6832">
                  <c:v>3563.0208333333335</c:v>
                </c:pt>
                <c:pt idx="6833">
                  <c:v>3563.541666666667</c:v>
                </c:pt>
                <c:pt idx="6834">
                  <c:v>3564.0625000000005</c:v>
                </c:pt>
                <c:pt idx="6835">
                  <c:v>3564.5833333333335</c:v>
                </c:pt>
                <c:pt idx="6836">
                  <c:v>3565.104166666667</c:v>
                </c:pt>
                <c:pt idx="6837">
                  <c:v>3565.6250000000005</c:v>
                </c:pt>
                <c:pt idx="6838">
                  <c:v>3566.1458333333335</c:v>
                </c:pt>
                <c:pt idx="6839">
                  <c:v>3566.666666666667</c:v>
                </c:pt>
                <c:pt idx="6840">
                  <c:v>3567.1875000000005</c:v>
                </c:pt>
                <c:pt idx="6841">
                  <c:v>3567.7083333333335</c:v>
                </c:pt>
                <c:pt idx="6842">
                  <c:v>3568.229166666667</c:v>
                </c:pt>
                <c:pt idx="6843">
                  <c:v>3568.7500000000005</c:v>
                </c:pt>
                <c:pt idx="6844">
                  <c:v>3569.2708333333335</c:v>
                </c:pt>
                <c:pt idx="6845">
                  <c:v>3569.791666666667</c:v>
                </c:pt>
                <c:pt idx="6846">
                  <c:v>3570.3125000000005</c:v>
                </c:pt>
                <c:pt idx="6847">
                  <c:v>3570.8333333333335</c:v>
                </c:pt>
                <c:pt idx="6848">
                  <c:v>3571.354166666667</c:v>
                </c:pt>
                <c:pt idx="6849">
                  <c:v>3571.8750000000005</c:v>
                </c:pt>
                <c:pt idx="6850">
                  <c:v>3572.3958333333335</c:v>
                </c:pt>
                <c:pt idx="6851">
                  <c:v>3572.916666666667</c:v>
                </c:pt>
                <c:pt idx="6852">
                  <c:v>3573.4375000000005</c:v>
                </c:pt>
                <c:pt idx="6853">
                  <c:v>3573.9583333333335</c:v>
                </c:pt>
                <c:pt idx="6854">
                  <c:v>3574.479166666667</c:v>
                </c:pt>
                <c:pt idx="6855">
                  <c:v>3575.0000000000005</c:v>
                </c:pt>
                <c:pt idx="6856">
                  <c:v>3575.5208333333335</c:v>
                </c:pt>
                <c:pt idx="6857">
                  <c:v>3576.041666666667</c:v>
                </c:pt>
                <c:pt idx="6858">
                  <c:v>3576.5625000000005</c:v>
                </c:pt>
                <c:pt idx="6859">
                  <c:v>3577.0833333333335</c:v>
                </c:pt>
                <c:pt idx="6860">
                  <c:v>3577.604166666667</c:v>
                </c:pt>
                <c:pt idx="6861">
                  <c:v>3578.1250000000005</c:v>
                </c:pt>
                <c:pt idx="6862">
                  <c:v>3578.6458333333335</c:v>
                </c:pt>
                <c:pt idx="6863">
                  <c:v>3579.166666666667</c:v>
                </c:pt>
                <c:pt idx="6864">
                  <c:v>3579.6875000000005</c:v>
                </c:pt>
                <c:pt idx="6865">
                  <c:v>3580.2083333333335</c:v>
                </c:pt>
                <c:pt idx="6866">
                  <c:v>3580.729166666667</c:v>
                </c:pt>
                <c:pt idx="6867">
                  <c:v>3581.2500000000005</c:v>
                </c:pt>
                <c:pt idx="6868">
                  <c:v>3581.7708333333335</c:v>
                </c:pt>
                <c:pt idx="6869">
                  <c:v>3582.291666666667</c:v>
                </c:pt>
                <c:pt idx="6870">
                  <c:v>3582.8125000000005</c:v>
                </c:pt>
                <c:pt idx="6871">
                  <c:v>3583.3333333333335</c:v>
                </c:pt>
                <c:pt idx="6872">
                  <c:v>3583.854166666667</c:v>
                </c:pt>
                <c:pt idx="6873">
                  <c:v>3584.3750000000005</c:v>
                </c:pt>
                <c:pt idx="6874">
                  <c:v>3584.8958333333335</c:v>
                </c:pt>
                <c:pt idx="6875">
                  <c:v>3585.416666666667</c:v>
                </c:pt>
                <c:pt idx="6876">
                  <c:v>3585.9375000000005</c:v>
                </c:pt>
                <c:pt idx="6877">
                  <c:v>3586.4583333333335</c:v>
                </c:pt>
                <c:pt idx="6878">
                  <c:v>3586.979166666667</c:v>
                </c:pt>
                <c:pt idx="6879">
                  <c:v>3587.5000000000005</c:v>
                </c:pt>
                <c:pt idx="6880">
                  <c:v>3588.0208333333335</c:v>
                </c:pt>
                <c:pt idx="6881">
                  <c:v>3588.541666666667</c:v>
                </c:pt>
                <c:pt idx="6882">
                  <c:v>3589.0625000000005</c:v>
                </c:pt>
                <c:pt idx="6883">
                  <c:v>3589.5833333333335</c:v>
                </c:pt>
                <c:pt idx="6884">
                  <c:v>3590.104166666667</c:v>
                </c:pt>
                <c:pt idx="6885">
                  <c:v>3590.6250000000005</c:v>
                </c:pt>
                <c:pt idx="6886">
                  <c:v>3591.1458333333335</c:v>
                </c:pt>
                <c:pt idx="6887">
                  <c:v>3591.666666666667</c:v>
                </c:pt>
                <c:pt idx="6888">
                  <c:v>3592.1875000000005</c:v>
                </c:pt>
                <c:pt idx="6889">
                  <c:v>3592.7083333333335</c:v>
                </c:pt>
                <c:pt idx="6890">
                  <c:v>3593.229166666667</c:v>
                </c:pt>
                <c:pt idx="6891">
                  <c:v>3593.7500000000005</c:v>
                </c:pt>
                <c:pt idx="6892">
                  <c:v>3594.2708333333335</c:v>
                </c:pt>
                <c:pt idx="6893">
                  <c:v>3594.791666666667</c:v>
                </c:pt>
                <c:pt idx="6894">
                  <c:v>3595.3125000000005</c:v>
                </c:pt>
                <c:pt idx="6895">
                  <c:v>3595.8333333333335</c:v>
                </c:pt>
                <c:pt idx="6896">
                  <c:v>3596.354166666667</c:v>
                </c:pt>
                <c:pt idx="6897">
                  <c:v>3596.8750000000005</c:v>
                </c:pt>
                <c:pt idx="6898">
                  <c:v>3597.3958333333335</c:v>
                </c:pt>
                <c:pt idx="6899">
                  <c:v>3597.916666666667</c:v>
                </c:pt>
                <c:pt idx="6900">
                  <c:v>3598.4375000000005</c:v>
                </c:pt>
                <c:pt idx="6901">
                  <c:v>3598.9583333333335</c:v>
                </c:pt>
                <c:pt idx="6902">
                  <c:v>3599.479166666667</c:v>
                </c:pt>
                <c:pt idx="6903">
                  <c:v>3600.0000000000005</c:v>
                </c:pt>
                <c:pt idx="6904">
                  <c:v>3600.5208333333335</c:v>
                </c:pt>
                <c:pt idx="6905">
                  <c:v>3601.041666666667</c:v>
                </c:pt>
                <c:pt idx="6906">
                  <c:v>3601.5625000000005</c:v>
                </c:pt>
                <c:pt idx="6907">
                  <c:v>3602.0833333333335</c:v>
                </c:pt>
                <c:pt idx="6908">
                  <c:v>3602.604166666667</c:v>
                </c:pt>
                <c:pt idx="6909">
                  <c:v>3603.1250000000005</c:v>
                </c:pt>
                <c:pt idx="6910">
                  <c:v>3603.6458333333335</c:v>
                </c:pt>
                <c:pt idx="6911">
                  <c:v>3604.166666666667</c:v>
                </c:pt>
                <c:pt idx="6912">
                  <c:v>3604.6875000000005</c:v>
                </c:pt>
                <c:pt idx="6913">
                  <c:v>3605.2083333333335</c:v>
                </c:pt>
                <c:pt idx="6914">
                  <c:v>3605.729166666667</c:v>
                </c:pt>
                <c:pt idx="6915">
                  <c:v>3606.2500000000005</c:v>
                </c:pt>
                <c:pt idx="6916">
                  <c:v>3606.7708333333335</c:v>
                </c:pt>
                <c:pt idx="6917">
                  <c:v>3607.291666666667</c:v>
                </c:pt>
                <c:pt idx="6918">
                  <c:v>3607.8125000000005</c:v>
                </c:pt>
                <c:pt idx="6919">
                  <c:v>3608.3333333333335</c:v>
                </c:pt>
                <c:pt idx="6920">
                  <c:v>3608.854166666667</c:v>
                </c:pt>
                <c:pt idx="6921">
                  <c:v>3609.3750000000005</c:v>
                </c:pt>
                <c:pt idx="6922">
                  <c:v>3609.8958333333335</c:v>
                </c:pt>
                <c:pt idx="6923">
                  <c:v>3610.416666666667</c:v>
                </c:pt>
                <c:pt idx="6924">
                  <c:v>3610.9375000000005</c:v>
                </c:pt>
                <c:pt idx="6925">
                  <c:v>3611.4583333333335</c:v>
                </c:pt>
                <c:pt idx="6926">
                  <c:v>3611.979166666667</c:v>
                </c:pt>
                <c:pt idx="6927">
                  <c:v>3612.5000000000005</c:v>
                </c:pt>
                <c:pt idx="6928">
                  <c:v>3613.0208333333335</c:v>
                </c:pt>
                <c:pt idx="6929">
                  <c:v>3613.541666666667</c:v>
                </c:pt>
                <c:pt idx="6930">
                  <c:v>3614.0625000000005</c:v>
                </c:pt>
                <c:pt idx="6931">
                  <c:v>3614.5833333333335</c:v>
                </c:pt>
                <c:pt idx="6932">
                  <c:v>3615.104166666667</c:v>
                </c:pt>
                <c:pt idx="6933">
                  <c:v>3615.6250000000005</c:v>
                </c:pt>
                <c:pt idx="6934">
                  <c:v>3616.1458333333335</c:v>
                </c:pt>
                <c:pt idx="6935">
                  <c:v>3616.666666666667</c:v>
                </c:pt>
                <c:pt idx="6936">
                  <c:v>3617.1875000000005</c:v>
                </c:pt>
                <c:pt idx="6937">
                  <c:v>3617.7083333333335</c:v>
                </c:pt>
                <c:pt idx="6938">
                  <c:v>3618.229166666667</c:v>
                </c:pt>
                <c:pt idx="6939">
                  <c:v>3618.7500000000005</c:v>
                </c:pt>
                <c:pt idx="6940">
                  <c:v>3619.2708333333335</c:v>
                </c:pt>
                <c:pt idx="6941">
                  <c:v>3619.791666666667</c:v>
                </c:pt>
                <c:pt idx="6942">
                  <c:v>3620.3125000000005</c:v>
                </c:pt>
                <c:pt idx="6943">
                  <c:v>3620.8333333333335</c:v>
                </c:pt>
                <c:pt idx="6944">
                  <c:v>3621.354166666667</c:v>
                </c:pt>
                <c:pt idx="6945">
                  <c:v>3621.8750000000005</c:v>
                </c:pt>
                <c:pt idx="6946">
                  <c:v>3622.3958333333335</c:v>
                </c:pt>
                <c:pt idx="6947">
                  <c:v>3622.916666666667</c:v>
                </c:pt>
                <c:pt idx="6948">
                  <c:v>3623.4375000000005</c:v>
                </c:pt>
                <c:pt idx="6949">
                  <c:v>3623.9583333333335</c:v>
                </c:pt>
                <c:pt idx="6950">
                  <c:v>3624.479166666667</c:v>
                </c:pt>
                <c:pt idx="6951">
                  <c:v>3625.0000000000005</c:v>
                </c:pt>
                <c:pt idx="6952">
                  <c:v>3625.5208333333335</c:v>
                </c:pt>
                <c:pt idx="6953">
                  <c:v>3626.041666666667</c:v>
                </c:pt>
                <c:pt idx="6954">
                  <c:v>3626.5625000000005</c:v>
                </c:pt>
                <c:pt idx="6955">
                  <c:v>3627.0833333333335</c:v>
                </c:pt>
                <c:pt idx="6956">
                  <c:v>3627.604166666667</c:v>
                </c:pt>
                <c:pt idx="6957">
                  <c:v>3628.1250000000005</c:v>
                </c:pt>
                <c:pt idx="6958">
                  <c:v>3628.6458333333335</c:v>
                </c:pt>
                <c:pt idx="6959">
                  <c:v>3629.166666666667</c:v>
                </c:pt>
                <c:pt idx="6960">
                  <c:v>3629.6875000000005</c:v>
                </c:pt>
                <c:pt idx="6961">
                  <c:v>3630.2083333333335</c:v>
                </c:pt>
                <c:pt idx="6962">
                  <c:v>3630.729166666667</c:v>
                </c:pt>
                <c:pt idx="6963">
                  <c:v>3631.2500000000005</c:v>
                </c:pt>
                <c:pt idx="6964">
                  <c:v>3631.7708333333335</c:v>
                </c:pt>
                <c:pt idx="6965">
                  <c:v>3632.291666666667</c:v>
                </c:pt>
                <c:pt idx="6966">
                  <c:v>3632.8125000000005</c:v>
                </c:pt>
                <c:pt idx="6967">
                  <c:v>3633.3333333333335</c:v>
                </c:pt>
                <c:pt idx="6968">
                  <c:v>3633.854166666667</c:v>
                </c:pt>
                <c:pt idx="6969">
                  <c:v>3634.3750000000005</c:v>
                </c:pt>
                <c:pt idx="6970">
                  <c:v>3634.8958333333335</c:v>
                </c:pt>
                <c:pt idx="6971">
                  <c:v>3635.416666666667</c:v>
                </c:pt>
                <c:pt idx="6972">
                  <c:v>3635.9375000000005</c:v>
                </c:pt>
                <c:pt idx="6973">
                  <c:v>3636.4583333333335</c:v>
                </c:pt>
                <c:pt idx="6974">
                  <c:v>3636.979166666667</c:v>
                </c:pt>
                <c:pt idx="6975">
                  <c:v>3637.5000000000005</c:v>
                </c:pt>
                <c:pt idx="6976">
                  <c:v>3638.0208333333335</c:v>
                </c:pt>
                <c:pt idx="6977">
                  <c:v>3638.541666666667</c:v>
                </c:pt>
                <c:pt idx="6978">
                  <c:v>3639.0625000000005</c:v>
                </c:pt>
                <c:pt idx="6979">
                  <c:v>3639.5833333333335</c:v>
                </c:pt>
                <c:pt idx="6980">
                  <c:v>3640.104166666667</c:v>
                </c:pt>
                <c:pt idx="6981">
                  <c:v>3640.6250000000005</c:v>
                </c:pt>
                <c:pt idx="6982">
                  <c:v>3641.1458333333335</c:v>
                </c:pt>
                <c:pt idx="6983">
                  <c:v>3641.666666666667</c:v>
                </c:pt>
                <c:pt idx="6984">
                  <c:v>3642.1875000000005</c:v>
                </c:pt>
                <c:pt idx="6985">
                  <c:v>3642.7083333333335</c:v>
                </c:pt>
                <c:pt idx="6986">
                  <c:v>3643.229166666667</c:v>
                </c:pt>
                <c:pt idx="6987">
                  <c:v>3643.7500000000005</c:v>
                </c:pt>
                <c:pt idx="6988">
                  <c:v>3644.2708333333335</c:v>
                </c:pt>
                <c:pt idx="6989">
                  <c:v>3644.791666666667</c:v>
                </c:pt>
                <c:pt idx="6990">
                  <c:v>3645.3125000000005</c:v>
                </c:pt>
                <c:pt idx="6991">
                  <c:v>3645.8333333333335</c:v>
                </c:pt>
                <c:pt idx="6992">
                  <c:v>3646.354166666667</c:v>
                </c:pt>
                <c:pt idx="6993">
                  <c:v>3646.8750000000005</c:v>
                </c:pt>
                <c:pt idx="6994">
                  <c:v>3647.3958333333335</c:v>
                </c:pt>
                <c:pt idx="6995">
                  <c:v>3647.916666666667</c:v>
                </c:pt>
                <c:pt idx="6996">
                  <c:v>3648.4375000000005</c:v>
                </c:pt>
                <c:pt idx="6997">
                  <c:v>3648.9583333333335</c:v>
                </c:pt>
                <c:pt idx="6998">
                  <c:v>3649.479166666667</c:v>
                </c:pt>
                <c:pt idx="6999">
                  <c:v>3650.0000000000005</c:v>
                </c:pt>
                <c:pt idx="7000">
                  <c:v>3650.5208333333335</c:v>
                </c:pt>
                <c:pt idx="7001">
                  <c:v>3651.041666666667</c:v>
                </c:pt>
                <c:pt idx="7002">
                  <c:v>3651.5625000000005</c:v>
                </c:pt>
                <c:pt idx="7003">
                  <c:v>3652.0833333333335</c:v>
                </c:pt>
                <c:pt idx="7004">
                  <c:v>3652.604166666667</c:v>
                </c:pt>
                <c:pt idx="7005">
                  <c:v>3653.1250000000005</c:v>
                </c:pt>
                <c:pt idx="7006">
                  <c:v>3653.6458333333335</c:v>
                </c:pt>
                <c:pt idx="7007">
                  <c:v>3654.166666666667</c:v>
                </c:pt>
                <c:pt idx="7008">
                  <c:v>3654.6875000000005</c:v>
                </c:pt>
                <c:pt idx="7009">
                  <c:v>3655.2083333333335</c:v>
                </c:pt>
                <c:pt idx="7010">
                  <c:v>3655.729166666667</c:v>
                </c:pt>
                <c:pt idx="7011">
                  <c:v>3656.2500000000005</c:v>
                </c:pt>
                <c:pt idx="7012">
                  <c:v>3656.7708333333335</c:v>
                </c:pt>
                <c:pt idx="7013">
                  <c:v>3657.291666666667</c:v>
                </c:pt>
                <c:pt idx="7014">
                  <c:v>3657.8125000000005</c:v>
                </c:pt>
                <c:pt idx="7015">
                  <c:v>3658.3333333333335</c:v>
                </c:pt>
                <c:pt idx="7016">
                  <c:v>3658.854166666667</c:v>
                </c:pt>
                <c:pt idx="7017">
                  <c:v>3659.3750000000005</c:v>
                </c:pt>
                <c:pt idx="7018">
                  <c:v>3659.8958333333335</c:v>
                </c:pt>
                <c:pt idx="7019">
                  <c:v>3660.416666666667</c:v>
                </c:pt>
                <c:pt idx="7020">
                  <c:v>3660.9375000000005</c:v>
                </c:pt>
                <c:pt idx="7021">
                  <c:v>3661.4583333333335</c:v>
                </c:pt>
                <c:pt idx="7022">
                  <c:v>3661.979166666667</c:v>
                </c:pt>
                <c:pt idx="7023">
                  <c:v>3662.5000000000005</c:v>
                </c:pt>
                <c:pt idx="7024">
                  <c:v>3663.0208333333335</c:v>
                </c:pt>
                <c:pt idx="7025">
                  <c:v>3663.541666666667</c:v>
                </c:pt>
                <c:pt idx="7026">
                  <c:v>3664.0625000000005</c:v>
                </c:pt>
                <c:pt idx="7027">
                  <c:v>3664.5833333333335</c:v>
                </c:pt>
                <c:pt idx="7028">
                  <c:v>3665.104166666667</c:v>
                </c:pt>
                <c:pt idx="7029">
                  <c:v>3665.6250000000005</c:v>
                </c:pt>
                <c:pt idx="7030">
                  <c:v>3666.1458333333335</c:v>
                </c:pt>
                <c:pt idx="7031">
                  <c:v>3666.666666666667</c:v>
                </c:pt>
                <c:pt idx="7032">
                  <c:v>3667.1875000000005</c:v>
                </c:pt>
                <c:pt idx="7033">
                  <c:v>3667.7083333333335</c:v>
                </c:pt>
                <c:pt idx="7034">
                  <c:v>3668.229166666667</c:v>
                </c:pt>
                <c:pt idx="7035">
                  <c:v>3668.7500000000005</c:v>
                </c:pt>
                <c:pt idx="7036">
                  <c:v>3669.2708333333335</c:v>
                </c:pt>
                <c:pt idx="7037">
                  <c:v>3669.791666666667</c:v>
                </c:pt>
                <c:pt idx="7038">
                  <c:v>3670.3125000000005</c:v>
                </c:pt>
                <c:pt idx="7039">
                  <c:v>3670.8333333333335</c:v>
                </c:pt>
                <c:pt idx="7040">
                  <c:v>3671.354166666667</c:v>
                </c:pt>
                <c:pt idx="7041">
                  <c:v>3671.8750000000005</c:v>
                </c:pt>
                <c:pt idx="7042">
                  <c:v>3672.3958333333335</c:v>
                </c:pt>
                <c:pt idx="7043">
                  <c:v>3672.916666666667</c:v>
                </c:pt>
                <c:pt idx="7044">
                  <c:v>3673.4375000000005</c:v>
                </c:pt>
                <c:pt idx="7045">
                  <c:v>3673.9583333333335</c:v>
                </c:pt>
                <c:pt idx="7046">
                  <c:v>3674.479166666667</c:v>
                </c:pt>
                <c:pt idx="7047">
                  <c:v>3675.0000000000005</c:v>
                </c:pt>
                <c:pt idx="7048">
                  <c:v>3675.5208333333335</c:v>
                </c:pt>
                <c:pt idx="7049">
                  <c:v>3676.041666666667</c:v>
                </c:pt>
                <c:pt idx="7050">
                  <c:v>3676.5625000000005</c:v>
                </c:pt>
                <c:pt idx="7051">
                  <c:v>3677.0833333333335</c:v>
                </c:pt>
                <c:pt idx="7052">
                  <c:v>3677.604166666667</c:v>
                </c:pt>
                <c:pt idx="7053">
                  <c:v>3678.1250000000005</c:v>
                </c:pt>
                <c:pt idx="7054">
                  <c:v>3678.6458333333335</c:v>
                </c:pt>
                <c:pt idx="7055">
                  <c:v>3679.166666666667</c:v>
                </c:pt>
                <c:pt idx="7056">
                  <c:v>3679.6875000000005</c:v>
                </c:pt>
                <c:pt idx="7057">
                  <c:v>3680.2083333333335</c:v>
                </c:pt>
                <c:pt idx="7058">
                  <c:v>3680.729166666667</c:v>
                </c:pt>
                <c:pt idx="7059">
                  <c:v>3681.2500000000005</c:v>
                </c:pt>
                <c:pt idx="7060">
                  <c:v>3681.7708333333335</c:v>
                </c:pt>
                <c:pt idx="7061">
                  <c:v>3682.291666666667</c:v>
                </c:pt>
                <c:pt idx="7062">
                  <c:v>3682.8125000000005</c:v>
                </c:pt>
                <c:pt idx="7063">
                  <c:v>3683.3333333333335</c:v>
                </c:pt>
                <c:pt idx="7064">
                  <c:v>3683.854166666667</c:v>
                </c:pt>
                <c:pt idx="7065">
                  <c:v>3684.3750000000005</c:v>
                </c:pt>
                <c:pt idx="7066">
                  <c:v>3684.8958333333335</c:v>
                </c:pt>
                <c:pt idx="7067">
                  <c:v>3685.416666666667</c:v>
                </c:pt>
                <c:pt idx="7068">
                  <c:v>3685.9375000000005</c:v>
                </c:pt>
                <c:pt idx="7069">
                  <c:v>3686.4583333333335</c:v>
                </c:pt>
                <c:pt idx="7070">
                  <c:v>3686.979166666667</c:v>
                </c:pt>
                <c:pt idx="7071">
                  <c:v>3687.5000000000005</c:v>
                </c:pt>
                <c:pt idx="7072">
                  <c:v>3688.0208333333335</c:v>
                </c:pt>
                <c:pt idx="7073">
                  <c:v>3688.541666666667</c:v>
                </c:pt>
                <c:pt idx="7074">
                  <c:v>3689.0625000000005</c:v>
                </c:pt>
                <c:pt idx="7075">
                  <c:v>3689.5833333333335</c:v>
                </c:pt>
                <c:pt idx="7076">
                  <c:v>3690.104166666667</c:v>
                </c:pt>
                <c:pt idx="7077">
                  <c:v>3690.6250000000005</c:v>
                </c:pt>
                <c:pt idx="7078">
                  <c:v>3691.1458333333335</c:v>
                </c:pt>
                <c:pt idx="7079">
                  <c:v>3691.666666666667</c:v>
                </c:pt>
                <c:pt idx="7080">
                  <c:v>3692.1875000000005</c:v>
                </c:pt>
                <c:pt idx="7081">
                  <c:v>3692.7083333333335</c:v>
                </c:pt>
                <c:pt idx="7082">
                  <c:v>3693.229166666667</c:v>
                </c:pt>
                <c:pt idx="7083">
                  <c:v>3693.7500000000005</c:v>
                </c:pt>
                <c:pt idx="7084">
                  <c:v>3694.2708333333335</c:v>
                </c:pt>
                <c:pt idx="7085">
                  <c:v>3694.791666666667</c:v>
                </c:pt>
                <c:pt idx="7086">
                  <c:v>3695.3125000000005</c:v>
                </c:pt>
                <c:pt idx="7087">
                  <c:v>3695.8333333333335</c:v>
                </c:pt>
                <c:pt idx="7088">
                  <c:v>3696.354166666667</c:v>
                </c:pt>
                <c:pt idx="7089">
                  <c:v>3696.8750000000005</c:v>
                </c:pt>
                <c:pt idx="7090">
                  <c:v>3697.3958333333335</c:v>
                </c:pt>
                <c:pt idx="7091">
                  <c:v>3697.916666666667</c:v>
                </c:pt>
                <c:pt idx="7092">
                  <c:v>3698.4375000000005</c:v>
                </c:pt>
                <c:pt idx="7093">
                  <c:v>3698.9583333333335</c:v>
                </c:pt>
                <c:pt idx="7094">
                  <c:v>3699.479166666667</c:v>
                </c:pt>
                <c:pt idx="7095">
                  <c:v>3700.0000000000005</c:v>
                </c:pt>
                <c:pt idx="7096">
                  <c:v>3700.5208333333335</c:v>
                </c:pt>
                <c:pt idx="7097">
                  <c:v>3701.041666666667</c:v>
                </c:pt>
                <c:pt idx="7098">
                  <c:v>3701.5625000000005</c:v>
                </c:pt>
                <c:pt idx="7099">
                  <c:v>3702.0833333333335</c:v>
                </c:pt>
                <c:pt idx="7100">
                  <c:v>3702.604166666667</c:v>
                </c:pt>
                <c:pt idx="7101">
                  <c:v>3703.1250000000005</c:v>
                </c:pt>
                <c:pt idx="7102">
                  <c:v>3703.6458333333335</c:v>
                </c:pt>
                <c:pt idx="7103">
                  <c:v>3704.166666666667</c:v>
                </c:pt>
                <c:pt idx="7104">
                  <c:v>3704.6875000000005</c:v>
                </c:pt>
                <c:pt idx="7105">
                  <c:v>3705.2083333333335</c:v>
                </c:pt>
                <c:pt idx="7106">
                  <c:v>3705.729166666667</c:v>
                </c:pt>
                <c:pt idx="7107">
                  <c:v>3706.2500000000005</c:v>
                </c:pt>
                <c:pt idx="7108">
                  <c:v>3706.7708333333335</c:v>
                </c:pt>
                <c:pt idx="7109">
                  <c:v>3707.291666666667</c:v>
                </c:pt>
                <c:pt idx="7110">
                  <c:v>3707.8125000000005</c:v>
                </c:pt>
                <c:pt idx="7111">
                  <c:v>3708.3333333333335</c:v>
                </c:pt>
                <c:pt idx="7112">
                  <c:v>3708.854166666667</c:v>
                </c:pt>
                <c:pt idx="7113">
                  <c:v>3709.3750000000005</c:v>
                </c:pt>
                <c:pt idx="7114">
                  <c:v>3709.8958333333335</c:v>
                </c:pt>
                <c:pt idx="7115">
                  <c:v>3710.416666666667</c:v>
                </c:pt>
                <c:pt idx="7116">
                  <c:v>3710.9375000000005</c:v>
                </c:pt>
                <c:pt idx="7117">
                  <c:v>3711.4583333333335</c:v>
                </c:pt>
                <c:pt idx="7118">
                  <c:v>3711.979166666667</c:v>
                </c:pt>
                <c:pt idx="7119">
                  <c:v>3712.5000000000005</c:v>
                </c:pt>
                <c:pt idx="7120">
                  <c:v>3713.0208333333335</c:v>
                </c:pt>
                <c:pt idx="7121">
                  <c:v>3713.541666666667</c:v>
                </c:pt>
                <c:pt idx="7122">
                  <c:v>3714.0625000000005</c:v>
                </c:pt>
                <c:pt idx="7123">
                  <c:v>3714.5833333333335</c:v>
                </c:pt>
                <c:pt idx="7124">
                  <c:v>3715.104166666667</c:v>
                </c:pt>
                <c:pt idx="7125">
                  <c:v>3715.6250000000005</c:v>
                </c:pt>
                <c:pt idx="7126">
                  <c:v>3716.1458333333335</c:v>
                </c:pt>
                <c:pt idx="7127">
                  <c:v>3716.666666666667</c:v>
                </c:pt>
                <c:pt idx="7128">
                  <c:v>3717.1875000000005</c:v>
                </c:pt>
                <c:pt idx="7129">
                  <c:v>3717.7083333333335</c:v>
                </c:pt>
                <c:pt idx="7130">
                  <c:v>3718.229166666667</c:v>
                </c:pt>
                <c:pt idx="7131">
                  <c:v>3718.7500000000005</c:v>
                </c:pt>
                <c:pt idx="7132">
                  <c:v>3719.2708333333335</c:v>
                </c:pt>
                <c:pt idx="7133">
                  <c:v>3719.791666666667</c:v>
                </c:pt>
                <c:pt idx="7134">
                  <c:v>3720.3125000000005</c:v>
                </c:pt>
                <c:pt idx="7135">
                  <c:v>3720.8333333333335</c:v>
                </c:pt>
                <c:pt idx="7136">
                  <c:v>3721.354166666667</c:v>
                </c:pt>
                <c:pt idx="7137">
                  <c:v>3721.8750000000005</c:v>
                </c:pt>
                <c:pt idx="7138">
                  <c:v>3722.3958333333335</c:v>
                </c:pt>
                <c:pt idx="7139">
                  <c:v>3722.916666666667</c:v>
                </c:pt>
                <c:pt idx="7140">
                  <c:v>3723.4375000000005</c:v>
                </c:pt>
                <c:pt idx="7141">
                  <c:v>3723.9583333333335</c:v>
                </c:pt>
                <c:pt idx="7142">
                  <c:v>3724.479166666667</c:v>
                </c:pt>
                <c:pt idx="7143">
                  <c:v>3725.0000000000005</c:v>
                </c:pt>
                <c:pt idx="7144">
                  <c:v>3725.5208333333335</c:v>
                </c:pt>
                <c:pt idx="7145">
                  <c:v>3726.041666666667</c:v>
                </c:pt>
                <c:pt idx="7146">
                  <c:v>3726.5625000000005</c:v>
                </c:pt>
                <c:pt idx="7147">
                  <c:v>3727.0833333333335</c:v>
                </c:pt>
                <c:pt idx="7148">
                  <c:v>3727.604166666667</c:v>
                </c:pt>
                <c:pt idx="7149">
                  <c:v>3728.1250000000005</c:v>
                </c:pt>
                <c:pt idx="7150">
                  <c:v>3728.6458333333335</c:v>
                </c:pt>
                <c:pt idx="7151">
                  <c:v>3729.166666666667</c:v>
                </c:pt>
                <c:pt idx="7152">
                  <c:v>3729.6875000000005</c:v>
                </c:pt>
                <c:pt idx="7153">
                  <c:v>3730.2083333333335</c:v>
                </c:pt>
                <c:pt idx="7154">
                  <c:v>3730.729166666667</c:v>
                </c:pt>
                <c:pt idx="7155">
                  <c:v>3731.2500000000005</c:v>
                </c:pt>
                <c:pt idx="7156">
                  <c:v>3731.7708333333335</c:v>
                </c:pt>
                <c:pt idx="7157">
                  <c:v>3732.291666666667</c:v>
                </c:pt>
                <c:pt idx="7158">
                  <c:v>3732.8125000000005</c:v>
                </c:pt>
                <c:pt idx="7159">
                  <c:v>3733.3333333333335</c:v>
                </c:pt>
                <c:pt idx="7160">
                  <c:v>3733.854166666667</c:v>
                </c:pt>
                <c:pt idx="7161">
                  <c:v>3734.3750000000005</c:v>
                </c:pt>
                <c:pt idx="7162">
                  <c:v>3734.8958333333335</c:v>
                </c:pt>
                <c:pt idx="7163">
                  <c:v>3735.416666666667</c:v>
                </c:pt>
                <c:pt idx="7164">
                  <c:v>3735.9375000000005</c:v>
                </c:pt>
                <c:pt idx="7165">
                  <c:v>3736.4583333333335</c:v>
                </c:pt>
                <c:pt idx="7166">
                  <c:v>3736.979166666667</c:v>
                </c:pt>
                <c:pt idx="7167">
                  <c:v>3737.5000000000005</c:v>
                </c:pt>
                <c:pt idx="7168">
                  <c:v>3738.0208333333335</c:v>
                </c:pt>
                <c:pt idx="7169">
                  <c:v>3738.541666666667</c:v>
                </c:pt>
                <c:pt idx="7170">
                  <c:v>3739.0625000000005</c:v>
                </c:pt>
                <c:pt idx="7171">
                  <c:v>3739.5833333333335</c:v>
                </c:pt>
                <c:pt idx="7172">
                  <c:v>3740.104166666667</c:v>
                </c:pt>
                <c:pt idx="7173">
                  <c:v>3740.6250000000005</c:v>
                </c:pt>
                <c:pt idx="7174">
                  <c:v>3741.1458333333335</c:v>
                </c:pt>
                <c:pt idx="7175">
                  <c:v>3741.666666666667</c:v>
                </c:pt>
                <c:pt idx="7176">
                  <c:v>3742.1875000000005</c:v>
                </c:pt>
                <c:pt idx="7177">
                  <c:v>3742.7083333333335</c:v>
                </c:pt>
                <c:pt idx="7178">
                  <c:v>3743.229166666667</c:v>
                </c:pt>
                <c:pt idx="7179">
                  <c:v>3743.7500000000005</c:v>
                </c:pt>
                <c:pt idx="7180">
                  <c:v>3744.2708333333335</c:v>
                </c:pt>
                <c:pt idx="7181">
                  <c:v>3744.791666666667</c:v>
                </c:pt>
                <c:pt idx="7182">
                  <c:v>3745.3125000000005</c:v>
                </c:pt>
                <c:pt idx="7183">
                  <c:v>3745.8333333333335</c:v>
                </c:pt>
                <c:pt idx="7184">
                  <c:v>3746.354166666667</c:v>
                </c:pt>
                <c:pt idx="7185">
                  <c:v>3746.8750000000005</c:v>
                </c:pt>
                <c:pt idx="7186">
                  <c:v>3747.3958333333335</c:v>
                </c:pt>
                <c:pt idx="7187">
                  <c:v>3747.916666666667</c:v>
                </c:pt>
                <c:pt idx="7188">
                  <c:v>3748.4375000000005</c:v>
                </c:pt>
                <c:pt idx="7189">
                  <c:v>3748.9583333333335</c:v>
                </c:pt>
                <c:pt idx="7190">
                  <c:v>3749.479166666667</c:v>
                </c:pt>
                <c:pt idx="7191">
                  <c:v>3750.0000000000005</c:v>
                </c:pt>
                <c:pt idx="7192">
                  <c:v>3750.5208333333335</c:v>
                </c:pt>
                <c:pt idx="7193">
                  <c:v>3751.041666666667</c:v>
                </c:pt>
                <c:pt idx="7194">
                  <c:v>3751.5625000000005</c:v>
                </c:pt>
                <c:pt idx="7195">
                  <c:v>3752.0833333333335</c:v>
                </c:pt>
                <c:pt idx="7196">
                  <c:v>3752.604166666667</c:v>
                </c:pt>
                <c:pt idx="7197">
                  <c:v>3753.1250000000005</c:v>
                </c:pt>
                <c:pt idx="7198">
                  <c:v>3753.6458333333335</c:v>
                </c:pt>
                <c:pt idx="7199">
                  <c:v>3754.166666666667</c:v>
                </c:pt>
                <c:pt idx="7200">
                  <c:v>3754.6875000000005</c:v>
                </c:pt>
                <c:pt idx="7201">
                  <c:v>3755.2083333333335</c:v>
                </c:pt>
                <c:pt idx="7202">
                  <c:v>3755.729166666667</c:v>
                </c:pt>
                <c:pt idx="7203">
                  <c:v>3756.2500000000005</c:v>
                </c:pt>
                <c:pt idx="7204">
                  <c:v>3756.7708333333335</c:v>
                </c:pt>
                <c:pt idx="7205">
                  <c:v>3757.291666666667</c:v>
                </c:pt>
                <c:pt idx="7206">
                  <c:v>3757.8125000000005</c:v>
                </c:pt>
                <c:pt idx="7207">
                  <c:v>3758.3333333333335</c:v>
                </c:pt>
                <c:pt idx="7208">
                  <c:v>3758.854166666667</c:v>
                </c:pt>
                <c:pt idx="7209">
                  <c:v>3759.3750000000005</c:v>
                </c:pt>
                <c:pt idx="7210">
                  <c:v>3759.8958333333335</c:v>
                </c:pt>
                <c:pt idx="7211">
                  <c:v>3760.416666666667</c:v>
                </c:pt>
                <c:pt idx="7212">
                  <c:v>3760.9375000000005</c:v>
                </c:pt>
                <c:pt idx="7213">
                  <c:v>3761.4583333333335</c:v>
                </c:pt>
                <c:pt idx="7214">
                  <c:v>3761.979166666667</c:v>
                </c:pt>
                <c:pt idx="7215">
                  <c:v>3762.5000000000005</c:v>
                </c:pt>
                <c:pt idx="7216">
                  <c:v>3763.0208333333335</c:v>
                </c:pt>
                <c:pt idx="7217">
                  <c:v>3763.541666666667</c:v>
                </c:pt>
                <c:pt idx="7218">
                  <c:v>3764.0625000000005</c:v>
                </c:pt>
                <c:pt idx="7219">
                  <c:v>3764.5833333333335</c:v>
                </c:pt>
                <c:pt idx="7220">
                  <c:v>3765.104166666667</c:v>
                </c:pt>
                <c:pt idx="7221">
                  <c:v>3765.6250000000005</c:v>
                </c:pt>
                <c:pt idx="7222">
                  <c:v>3766.1458333333335</c:v>
                </c:pt>
                <c:pt idx="7223">
                  <c:v>3766.666666666667</c:v>
                </c:pt>
                <c:pt idx="7224">
                  <c:v>3767.1875000000005</c:v>
                </c:pt>
                <c:pt idx="7225">
                  <c:v>3767.7083333333335</c:v>
                </c:pt>
                <c:pt idx="7226">
                  <c:v>3768.229166666667</c:v>
                </c:pt>
                <c:pt idx="7227">
                  <c:v>3768.7500000000005</c:v>
                </c:pt>
                <c:pt idx="7228">
                  <c:v>3769.2708333333335</c:v>
                </c:pt>
                <c:pt idx="7229">
                  <c:v>3769.791666666667</c:v>
                </c:pt>
                <c:pt idx="7230">
                  <c:v>3770.3125000000005</c:v>
                </c:pt>
                <c:pt idx="7231">
                  <c:v>3770.8333333333335</c:v>
                </c:pt>
                <c:pt idx="7232">
                  <c:v>3771.354166666667</c:v>
                </c:pt>
                <c:pt idx="7233">
                  <c:v>3771.8750000000005</c:v>
                </c:pt>
                <c:pt idx="7234">
                  <c:v>3772.3958333333335</c:v>
                </c:pt>
                <c:pt idx="7235">
                  <c:v>3772.916666666667</c:v>
                </c:pt>
                <c:pt idx="7236">
                  <c:v>3773.4375000000005</c:v>
                </c:pt>
                <c:pt idx="7237">
                  <c:v>3773.9583333333335</c:v>
                </c:pt>
                <c:pt idx="7238">
                  <c:v>3774.479166666667</c:v>
                </c:pt>
                <c:pt idx="7239">
                  <c:v>3775.0000000000005</c:v>
                </c:pt>
                <c:pt idx="7240">
                  <c:v>3775.5208333333335</c:v>
                </c:pt>
                <c:pt idx="7241">
                  <c:v>3776.041666666667</c:v>
                </c:pt>
                <c:pt idx="7242">
                  <c:v>3776.5625000000005</c:v>
                </c:pt>
                <c:pt idx="7243">
                  <c:v>3777.0833333333335</c:v>
                </c:pt>
                <c:pt idx="7244">
                  <c:v>3777.604166666667</c:v>
                </c:pt>
                <c:pt idx="7245">
                  <c:v>3778.1250000000005</c:v>
                </c:pt>
                <c:pt idx="7246">
                  <c:v>3778.6458333333335</c:v>
                </c:pt>
                <c:pt idx="7247">
                  <c:v>3779.166666666667</c:v>
                </c:pt>
                <c:pt idx="7248">
                  <c:v>3779.6875000000005</c:v>
                </c:pt>
                <c:pt idx="7249">
                  <c:v>3780.2083333333335</c:v>
                </c:pt>
                <c:pt idx="7250">
                  <c:v>3780.729166666667</c:v>
                </c:pt>
                <c:pt idx="7251">
                  <c:v>3781.2500000000005</c:v>
                </c:pt>
                <c:pt idx="7252">
                  <c:v>3781.7708333333335</c:v>
                </c:pt>
                <c:pt idx="7253">
                  <c:v>3782.291666666667</c:v>
                </c:pt>
                <c:pt idx="7254">
                  <c:v>3782.8125000000005</c:v>
                </c:pt>
                <c:pt idx="7255">
                  <c:v>3783.3333333333335</c:v>
                </c:pt>
                <c:pt idx="7256">
                  <c:v>3783.854166666667</c:v>
                </c:pt>
                <c:pt idx="7257">
                  <c:v>3784.3750000000005</c:v>
                </c:pt>
                <c:pt idx="7258">
                  <c:v>3784.8958333333335</c:v>
                </c:pt>
                <c:pt idx="7259">
                  <c:v>3785.416666666667</c:v>
                </c:pt>
                <c:pt idx="7260">
                  <c:v>3785.9375000000005</c:v>
                </c:pt>
                <c:pt idx="7261">
                  <c:v>3786.4583333333335</c:v>
                </c:pt>
                <c:pt idx="7262">
                  <c:v>3786.979166666667</c:v>
                </c:pt>
                <c:pt idx="7263">
                  <c:v>3787.5000000000005</c:v>
                </c:pt>
                <c:pt idx="7264">
                  <c:v>3788.0208333333335</c:v>
                </c:pt>
                <c:pt idx="7265">
                  <c:v>3788.541666666667</c:v>
                </c:pt>
                <c:pt idx="7266">
                  <c:v>3789.0625000000005</c:v>
                </c:pt>
                <c:pt idx="7267">
                  <c:v>3789.5833333333335</c:v>
                </c:pt>
                <c:pt idx="7268">
                  <c:v>3790.104166666667</c:v>
                </c:pt>
                <c:pt idx="7269">
                  <c:v>3790.6250000000005</c:v>
                </c:pt>
                <c:pt idx="7270">
                  <c:v>3791.1458333333335</c:v>
                </c:pt>
                <c:pt idx="7271">
                  <c:v>3791.666666666667</c:v>
                </c:pt>
                <c:pt idx="7272">
                  <c:v>3792.1875000000005</c:v>
                </c:pt>
                <c:pt idx="7273">
                  <c:v>3792.7083333333335</c:v>
                </c:pt>
                <c:pt idx="7274">
                  <c:v>3793.229166666667</c:v>
                </c:pt>
                <c:pt idx="7275">
                  <c:v>3793.7500000000005</c:v>
                </c:pt>
                <c:pt idx="7276">
                  <c:v>3794.2708333333335</c:v>
                </c:pt>
                <c:pt idx="7277">
                  <c:v>3794.791666666667</c:v>
                </c:pt>
                <c:pt idx="7278">
                  <c:v>3795.3125000000005</c:v>
                </c:pt>
                <c:pt idx="7279">
                  <c:v>3795.8333333333335</c:v>
                </c:pt>
                <c:pt idx="7280">
                  <c:v>3796.354166666667</c:v>
                </c:pt>
                <c:pt idx="7281">
                  <c:v>3796.8750000000005</c:v>
                </c:pt>
                <c:pt idx="7282">
                  <c:v>3797.3958333333335</c:v>
                </c:pt>
                <c:pt idx="7283">
                  <c:v>3797.916666666667</c:v>
                </c:pt>
                <c:pt idx="7284">
                  <c:v>3798.4375000000005</c:v>
                </c:pt>
                <c:pt idx="7285">
                  <c:v>3798.9583333333335</c:v>
                </c:pt>
                <c:pt idx="7286">
                  <c:v>3799.479166666667</c:v>
                </c:pt>
                <c:pt idx="7287">
                  <c:v>3800.0000000000005</c:v>
                </c:pt>
                <c:pt idx="7288">
                  <c:v>3800.5208333333335</c:v>
                </c:pt>
                <c:pt idx="7289">
                  <c:v>3801.041666666667</c:v>
                </c:pt>
                <c:pt idx="7290">
                  <c:v>3801.5625000000005</c:v>
                </c:pt>
                <c:pt idx="7291">
                  <c:v>3802.0833333333335</c:v>
                </c:pt>
                <c:pt idx="7292">
                  <c:v>3802.604166666667</c:v>
                </c:pt>
                <c:pt idx="7293">
                  <c:v>3803.1250000000005</c:v>
                </c:pt>
                <c:pt idx="7294">
                  <c:v>3803.6458333333335</c:v>
                </c:pt>
                <c:pt idx="7295">
                  <c:v>3804.166666666667</c:v>
                </c:pt>
                <c:pt idx="7296">
                  <c:v>3804.6875000000005</c:v>
                </c:pt>
                <c:pt idx="7297">
                  <c:v>3805.2083333333335</c:v>
                </c:pt>
                <c:pt idx="7298">
                  <c:v>3805.729166666667</c:v>
                </c:pt>
                <c:pt idx="7299">
                  <c:v>3806.2500000000005</c:v>
                </c:pt>
                <c:pt idx="7300">
                  <c:v>3806.7708333333335</c:v>
                </c:pt>
                <c:pt idx="7301">
                  <c:v>3807.291666666667</c:v>
                </c:pt>
                <c:pt idx="7302">
                  <c:v>3807.8125000000005</c:v>
                </c:pt>
                <c:pt idx="7303">
                  <c:v>3808.3333333333335</c:v>
                </c:pt>
                <c:pt idx="7304">
                  <c:v>3808.854166666667</c:v>
                </c:pt>
                <c:pt idx="7305">
                  <c:v>3809.3750000000005</c:v>
                </c:pt>
                <c:pt idx="7306">
                  <c:v>3809.8958333333335</c:v>
                </c:pt>
                <c:pt idx="7307">
                  <c:v>3810.416666666667</c:v>
                </c:pt>
                <c:pt idx="7308">
                  <c:v>3810.9375000000005</c:v>
                </c:pt>
                <c:pt idx="7309">
                  <c:v>3811.4583333333335</c:v>
                </c:pt>
                <c:pt idx="7310">
                  <c:v>3811.979166666667</c:v>
                </c:pt>
                <c:pt idx="7311">
                  <c:v>3812.5000000000005</c:v>
                </c:pt>
                <c:pt idx="7312">
                  <c:v>3813.0208333333335</c:v>
                </c:pt>
                <c:pt idx="7313">
                  <c:v>3813.541666666667</c:v>
                </c:pt>
                <c:pt idx="7314">
                  <c:v>3814.0625000000005</c:v>
                </c:pt>
                <c:pt idx="7315">
                  <c:v>3814.5833333333335</c:v>
                </c:pt>
                <c:pt idx="7316">
                  <c:v>3815.104166666667</c:v>
                </c:pt>
                <c:pt idx="7317">
                  <c:v>3815.6250000000005</c:v>
                </c:pt>
                <c:pt idx="7318">
                  <c:v>3816.1458333333335</c:v>
                </c:pt>
                <c:pt idx="7319">
                  <c:v>3816.666666666667</c:v>
                </c:pt>
                <c:pt idx="7320">
                  <c:v>3817.1875000000005</c:v>
                </c:pt>
                <c:pt idx="7321">
                  <c:v>3817.7083333333335</c:v>
                </c:pt>
                <c:pt idx="7322">
                  <c:v>3818.229166666667</c:v>
                </c:pt>
                <c:pt idx="7323">
                  <c:v>3818.7500000000005</c:v>
                </c:pt>
                <c:pt idx="7324">
                  <c:v>3819.2708333333335</c:v>
                </c:pt>
                <c:pt idx="7325">
                  <c:v>3819.791666666667</c:v>
                </c:pt>
                <c:pt idx="7326">
                  <c:v>3820.3125000000005</c:v>
                </c:pt>
                <c:pt idx="7327">
                  <c:v>3820.8333333333335</c:v>
                </c:pt>
                <c:pt idx="7328">
                  <c:v>3821.354166666667</c:v>
                </c:pt>
                <c:pt idx="7329">
                  <c:v>3821.8750000000005</c:v>
                </c:pt>
                <c:pt idx="7330">
                  <c:v>3822.3958333333335</c:v>
                </c:pt>
                <c:pt idx="7331">
                  <c:v>3822.916666666667</c:v>
                </c:pt>
                <c:pt idx="7332">
                  <c:v>3823.4375000000005</c:v>
                </c:pt>
                <c:pt idx="7333">
                  <c:v>3823.9583333333335</c:v>
                </c:pt>
                <c:pt idx="7334">
                  <c:v>3824.479166666667</c:v>
                </c:pt>
                <c:pt idx="7335">
                  <c:v>3825.0000000000005</c:v>
                </c:pt>
                <c:pt idx="7336">
                  <c:v>3825.5208333333335</c:v>
                </c:pt>
                <c:pt idx="7337">
                  <c:v>3826.041666666667</c:v>
                </c:pt>
                <c:pt idx="7338">
                  <c:v>3826.5625000000005</c:v>
                </c:pt>
                <c:pt idx="7339">
                  <c:v>3827.0833333333335</c:v>
                </c:pt>
                <c:pt idx="7340">
                  <c:v>3827.604166666667</c:v>
                </c:pt>
                <c:pt idx="7341">
                  <c:v>3828.1250000000005</c:v>
                </c:pt>
                <c:pt idx="7342">
                  <c:v>3828.6458333333335</c:v>
                </c:pt>
                <c:pt idx="7343">
                  <c:v>3829.166666666667</c:v>
                </c:pt>
                <c:pt idx="7344">
                  <c:v>3829.6875000000005</c:v>
                </c:pt>
                <c:pt idx="7345">
                  <c:v>3830.2083333333335</c:v>
                </c:pt>
                <c:pt idx="7346">
                  <c:v>3830.729166666667</c:v>
                </c:pt>
                <c:pt idx="7347">
                  <c:v>3831.2500000000005</c:v>
                </c:pt>
                <c:pt idx="7348">
                  <c:v>3831.7708333333335</c:v>
                </c:pt>
                <c:pt idx="7349">
                  <c:v>3832.291666666667</c:v>
                </c:pt>
                <c:pt idx="7350">
                  <c:v>3832.8125000000005</c:v>
                </c:pt>
                <c:pt idx="7351">
                  <c:v>3833.3333333333335</c:v>
                </c:pt>
                <c:pt idx="7352">
                  <c:v>3833.854166666667</c:v>
                </c:pt>
                <c:pt idx="7353">
                  <c:v>3834.3750000000005</c:v>
                </c:pt>
                <c:pt idx="7354">
                  <c:v>3834.8958333333335</c:v>
                </c:pt>
                <c:pt idx="7355">
                  <c:v>3835.416666666667</c:v>
                </c:pt>
                <c:pt idx="7356">
                  <c:v>3835.9375000000005</c:v>
                </c:pt>
                <c:pt idx="7357">
                  <c:v>3836.4583333333335</c:v>
                </c:pt>
                <c:pt idx="7358">
                  <c:v>3836.979166666667</c:v>
                </c:pt>
                <c:pt idx="7359">
                  <c:v>3837.5000000000005</c:v>
                </c:pt>
                <c:pt idx="7360">
                  <c:v>3838.0208333333335</c:v>
                </c:pt>
                <c:pt idx="7361">
                  <c:v>3838.541666666667</c:v>
                </c:pt>
                <c:pt idx="7362">
                  <c:v>3839.0625000000005</c:v>
                </c:pt>
                <c:pt idx="7363">
                  <c:v>3839.5833333333335</c:v>
                </c:pt>
                <c:pt idx="7364">
                  <c:v>3840.104166666667</c:v>
                </c:pt>
                <c:pt idx="7365">
                  <c:v>3840.6250000000005</c:v>
                </c:pt>
                <c:pt idx="7366">
                  <c:v>3841.1458333333335</c:v>
                </c:pt>
                <c:pt idx="7367">
                  <c:v>3841.666666666667</c:v>
                </c:pt>
                <c:pt idx="7368">
                  <c:v>3842.1875000000005</c:v>
                </c:pt>
                <c:pt idx="7369">
                  <c:v>3842.7083333333335</c:v>
                </c:pt>
                <c:pt idx="7370">
                  <c:v>3843.229166666667</c:v>
                </c:pt>
                <c:pt idx="7371">
                  <c:v>3843.7500000000005</c:v>
                </c:pt>
                <c:pt idx="7372">
                  <c:v>3844.2708333333335</c:v>
                </c:pt>
                <c:pt idx="7373">
                  <c:v>3844.791666666667</c:v>
                </c:pt>
                <c:pt idx="7374">
                  <c:v>3845.3125000000005</c:v>
                </c:pt>
                <c:pt idx="7375">
                  <c:v>3845.8333333333335</c:v>
                </c:pt>
                <c:pt idx="7376">
                  <c:v>3846.354166666667</c:v>
                </c:pt>
                <c:pt idx="7377">
                  <c:v>3846.8750000000005</c:v>
                </c:pt>
                <c:pt idx="7378">
                  <c:v>3847.3958333333335</c:v>
                </c:pt>
                <c:pt idx="7379">
                  <c:v>3847.916666666667</c:v>
                </c:pt>
                <c:pt idx="7380">
                  <c:v>3848.4375000000005</c:v>
                </c:pt>
                <c:pt idx="7381">
                  <c:v>3848.9583333333335</c:v>
                </c:pt>
                <c:pt idx="7382">
                  <c:v>3849.479166666667</c:v>
                </c:pt>
                <c:pt idx="7383">
                  <c:v>3850.0000000000005</c:v>
                </c:pt>
                <c:pt idx="7384">
                  <c:v>3850.5208333333335</c:v>
                </c:pt>
                <c:pt idx="7385">
                  <c:v>3851.041666666667</c:v>
                </c:pt>
                <c:pt idx="7386">
                  <c:v>3851.5625000000005</c:v>
                </c:pt>
                <c:pt idx="7387">
                  <c:v>3852.0833333333335</c:v>
                </c:pt>
                <c:pt idx="7388">
                  <c:v>3852.604166666667</c:v>
                </c:pt>
                <c:pt idx="7389">
                  <c:v>3853.1250000000005</c:v>
                </c:pt>
                <c:pt idx="7390">
                  <c:v>3853.6458333333335</c:v>
                </c:pt>
                <c:pt idx="7391">
                  <c:v>3854.166666666667</c:v>
                </c:pt>
                <c:pt idx="7392">
                  <c:v>3854.6875000000005</c:v>
                </c:pt>
                <c:pt idx="7393">
                  <c:v>3855.2083333333335</c:v>
                </c:pt>
                <c:pt idx="7394">
                  <c:v>3855.729166666667</c:v>
                </c:pt>
                <c:pt idx="7395">
                  <c:v>3856.2500000000005</c:v>
                </c:pt>
                <c:pt idx="7396">
                  <c:v>3856.7708333333335</c:v>
                </c:pt>
                <c:pt idx="7397">
                  <c:v>3857.291666666667</c:v>
                </c:pt>
                <c:pt idx="7398">
                  <c:v>3857.8125000000005</c:v>
                </c:pt>
                <c:pt idx="7399">
                  <c:v>3858.3333333333335</c:v>
                </c:pt>
                <c:pt idx="7400">
                  <c:v>3858.854166666667</c:v>
                </c:pt>
                <c:pt idx="7401">
                  <c:v>3859.3750000000005</c:v>
                </c:pt>
                <c:pt idx="7402">
                  <c:v>3859.8958333333335</c:v>
                </c:pt>
                <c:pt idx="7403">
                  <c:v>3860.416666666667</c:v>
                </c:pt>
                <c:pt idx="7404">
                  <c:v>3860.9375000000005</c:v>
                </c:pt>
                <c:pt idx="7405">
                  <c:v>3861.4583333333335</c:v>
                </c:pt>
                <c:pt idx="7406">
                  <c:v>3861.979166666667</c:v>
                </c:pt>
                <c:pt idx="7407">
                  <c:v>3862.5000000000005</c:v>
                </c:pt>
                <c:pt idx="7408">
                  <c:v>3863.0208333333335</c:v>
                </c:pt>
                <c:pt idx="7409">
                  <c:v>3863.541666666667</c:v>
                </c:pt>
                <c:pt idx="7410">
                  <c:v>3864.0625000000005</c:v>
                </c:pt>
                <c:pt idx="7411">
                  <c:v>3864.5833333333335</c:v>
                </c:pt>
                <c:pt idx="7412">
                  <c:v>3865.104166666667</c:v>
                </c:pt>
                <c:pt idx="7413">
                  <c:v>3865.6250000000005</c:v>
                </c:pt>
                <c:pt idx="7414">
                  <c:v>3866.1458333333335</c:v>
                </c:pt>
                <c:pt idx="7415">
                  <c:v>3866.666666666667</c:v>
                </c:pt>
                <c:pt idx="7416">
                  <c:v>3867.1875000000005</c:v>
                </c:pt>
                <c:pt idx="7417">
                  <c:v>3867.7083333333335</c:v>
                </c:pt>
                <c:pt idx="7418">
                  <c:v>3868.229166666667</c:v>
                </c:pt>
                <c:pt idx="7419">
                  <c:v>3868.7500000000005</c:v>
                </c:pt>
                <c:pt idx="7420">
                  <c:v>3869.2708333333335</c:v>
                </c:pt>
                <c:pt idx="7421">
                  <c:v>3869.791666666667</c:v>
                </c:pt>
                <c:pt idx="7422">
                  <c:v>3870.3125000000005</c:v>
                </c:pt>
                <c:pt idx="7423">
                  <c:v>3870.8333333333335</c:v>
                </c:pt>
                <c:pt idx="7424">
                  <c:v>3871.354166666667</c:v>
                </c:pt>
                <c:pt idx="7425">
                  <c:v>3871.8750000000005</c:v>
                </c:pt>
                <c:pt idx="7426">
                  <c:v>3872.3958333333335</c:v>
                </c:pt>
                <c:pt idx="7427">
                  <c:v>3872.916666666667</c:v>
                </c:pt>
                <c:pt idx="7428">
                  <c:v>3873.4375000000005</c:v>
                </c:pt>
                <c:pt idx="7429">
                  <c:v>3873.9583333333335</c:v>
                </c:pt>
                <c:pt idx="7430">
                  <c:v>3874.479166666667</c:v>
                </c:pt>
                <c:pt idx="7431">
                  <c:v>3875.0000000000005</c:v>
                </c:pt>
                <c:pt idx="7432">
                  <c:v>3875.5208333333335</c:v>
                </c:pt>
                <c:pt idx="7433">
                  <c:v>3876.041666666667</c:v>
                </c:pt>
                <c:pt idx="7434">
                  <c:v>3876.5625000000005</c:v>
                </c:pt>
                <c:pt idx="7435">
                  <c:v>3877.0833333333335</c:v>
                </c:pt>
                <c:pt idx="7436">
                  <c:v>3877.604166666667</c:v>
                </c:pt>
                <c:pt idx="7437">
                  <c:v>3878.1250000000005</c:v>
                </c:pt>
                <c:pt idx="7438">
                  <c:v>3878.6458333333335</c:v>
                </c:pt>
                <c:pt idx="7439">
                  <c:v>3879.166666666667</c:v>
                </c:pt>
                <c:pt idx="7440">
                  <c:v>3879.6875000000005</c:v>
                </c:pt>
                <c:pt idx="7441">
                  <c:v>3880.2083333333335</c:v>
                </c:pt>
                <c:pt idx="7442">
                  <c:v>3880.729166666667</c:v>
                </c:pt>
                <c:pt idx="7443">
                  <c:v>3881.2500000000005</c:v>
                </c:pt>
                <c:pt idx="7444">
                  <c:v>3881.7708333333335</c:v>
                </c:pt>
                <c:pt idx="7445">
                  <c:v>3882.291666666667</c:v>
                </c:pt>
                <c:pt idx="7446">
                  <c:v>3882.8125000000005</c:v>
                </c:pt>
                <c:pt idx="7447">
                  <c:v>3883.3333333333335</c:v>
                </c:pt>
                <c:pt idx="7448">
                  <c:v>3883.854166666667</c:v>
                </c:pt>
                <c:pt idx="7449">
                  <c:v>3884.3750000000005</c:v>
                </c:pt>
                <c:pt idx="7450">
                  <c:v>3884.8958333333335</c:v>
                </c:pt>
                <c:pt idx="7451">
                  <c:v>3885.416666666667</c:v>
                </c:pt>
                <c:pt idx="7452">
                  <c:v>3885.9375000000005</c:v>
                </c:pt>
                <c:pt idx="7453">
                  <c:v>3886.4583333333335</c:v>
                </c:pt>
                <c:pt idx="7454">
                  <c:v>3886.979166666667</c:v>
                </c:pt>
                <c:pt idx="7455">
                  <c:v>3887.5000000000005</c:v>
                </c:pt>
                <c:pt idx="7456">
                  <c:v>3888.0208333333335</c:v>
                </c:pt>
                <c:pt idx="7457">
                  <c:v>3888.541666666667</c:v>
                </c:pt>
                <c:pt idx="7458">
                  <c:v>3889.0625000000005</c:v>
                </c:pt>
                <c:pt idx="7459">
                  <c:v>3889.5833333333335</c:v>
                </c:pt>
                <c:pt idx="7460">
                  <c:v>3890.104166666667</c:v>
                </c:pt>
                <c:pt idx="7461">
                  <c:v>3890.6250000000005</c:v>
                </c:pt>
                <c:pt idx="7462">
                  <c:v>3891.1458333333335</c:v>
                </c:pt>
                <c:pt idx="7463">
                  <c:v>3891.666666666667</c:v>
                </c:pt>
                <c:pt idx="7464">
                  <c:v>3892.1875000000005</c:v>
                </c:pt>
                <c:pt idx="7465">
                  <c:v>3892.7083333333335</c:v>
                </c:pt>
                <c:pt idx="7466">
                  <c:v>3893.229166666667</c:v>
                </c:pt>
                <c:pt idx="7467">
                  <c:v>3893.7500000000005</c:v>
                </c:pt>
                <c:pt idx="7468">
                  <c:v>3894.2708333333335</c:v>
                </c:pt>
                <c:pt idx="7469">
                  <c:v>3894.791666666667</c:v>
                </c:pt>
                <c:pt idx="7470">
                  <c:v>3895.3125000000005</c:v>
                </c:pt>
                <c:pt idx="7471">
                  <c:v>3895.8333333333335</c:v>
                </c:pt>
                <c:pt idx="7472">
                  <c:v>3896.354166666667</c:v>
                </c:pt>
                <c:pt idx="7473">
                  <c:v>3896.8750000000005</c:v>
                </c:pt>
                <c:pt idx="7474">
                  <c:v>3897.3958333333335</c:v>
                </c:pt>
                <c:pt idx="7475">
                  <c:v>3897.916666666667</c:v>
                </c:pt>
                <c:pt idx="7476">
                  <c:v>3898.4375000000005</c:v>
                </c:pt>
                <c:pt idx="7477">
                  <c:v>3898.9583333333335</c:v>
                </c:pt>
                <c:pt idx="7478">
                  <c:v>3899.479166666667</c:v>
                </c:pt>
                <c:pt idx="7479">
                  <c:v>3900.0000000000005</c:v>
                </c:pt>
                <c:pt idx="7480">
                  <c:v>3900.5208333333335</c:v>
                </c:pt>
                <c:pt idx="7481">
                  <c:v>3901.041666666667</c:v>
                </c:pt>
                <c:pt idx="7482">
                  <c:v>3901.5625000000005</c:v>
                </c:pt>
                <c:pt idx="7483">
                  <c:v>3902.0833333333335</c:v>
                </c:pt>
                <c:pt idx="7484">
                  <c:v>3902.604166666667</c:v>
                </c:pt>
                <c:pt idx="7485">
                  <c:v>3903.1250000000005</c:v>
                </c:pt>
                <c:pt idx="7486">
                  <c:v>3903.6458333333335</c:v>
                </c:pt>
                <c:pt idx="7487">
                  <c:v>3904.166666666667</c:v>
                </c:pt>
                <c:pt idx="7488">
                  <c:v>3904.6875000000005</c:v>
                </c:pt>
                <c:pt idx="7489">
                  <c:v>3905.2083333333335</c:v>
                </c:pt>
                <c:pt idx="7490">
                  <c:v>3905.729166666667</c:v>
                </c:pt>
                <c:pt idx="7491">
                  <c:v>3906.2500000000005</c:v>
                </c:pt>
                <c:pt idx="7492">
                  <c:v>3906.7708333333335</c:v>
                </c:pt>
                <c:pt idx="7493">
                  <c:v>3907.291666666667</c:v>
                </c:pt>
                <c:pt idx="7494">
                  <c:v>3907.8125000000005</c:v>
                </c:pt>
                <c:pt idx="7495">
                  <c:v>3908.3333333333335</c:v>
                </c:pt>
                <c:pt idx="7496">
                  <c:v>3908.854166666667</c:v>
                </c:pt>
                <c:pt idx="7497">
                  <c:v>3909.3750000000005</c:v>
                </c:pt>
                <c:pt idx="7498">
                  <c:v>3909.8958333333335</c:v>
                </c:pt>
                <c:pt idx="7499">
                  <c:v>3910.416666666667</c:v>
                </c:pt>
                <c:pt idx="7500">
                  <c:v>3910.9375000000005</c:v>
                </c:pt>
                <c:pt idx="7501">
                  <c:v>3911.4583333333335</c:v>
                </c:pt>
                <c:pt idx="7502">
                  <c:v>3911.979166666667</c:v>
                </c:pt>
                <c:pt idx="7503">
                  <c:v>3912.5000000000005</c:v>
                </c:pt>
                <c:pt idx="7504">
                  <c:v>3913.0208333333335</c:v>
                </c:pt>
                <c:pt idx="7505">
                  <c:v>3913.541666666667</c:v>
                </c:pt>
                <c:pt idx="7506">
                  <c:v>3914.0625000000005</c:v>
                </c:pt>
                <c:pt idx="7507">
                  <c:v>3914.5833333333335</c:v>
                </c:pt>
                <c:pt idx="7508">
                  <c:v>3915.104166666667</c:v>
                </c:pt>
                <c:pt idx="7509">
                  <c:v>3915.6250000000005</c:v>
                </c:pt>
                <c:pt idx="7510">
                  <c:v>3916.1458333333335</c:v>
                </c:pt>
                <c:pt idx="7511">
                  <c:v>3916.666666666667</c:v>
                </c:pt>
                <c:pt idx="7512">
                  <c:v>3917.1875000000005</c:v>
                </c:pt>
                <c:pt idx="7513">
                  <c:v>3917.7083333333335</c:v>
                </c:pt>
                <c:pt idx="7514">
                  <c:v>3918.229166666667</c:v>
                </c:pt>
                <c:pt idx="7515">
                  <c:v>3918.7500000000005</c:v>
                </c:pt>
                <c:pt idx="7516">
                  <c:v>3919.2708333333335</c:v>
                </c:pt>
                <c:pt idx="7517">
                  <c:v>3919.791666666667</c:v>
                </c:pt>
                <c:pt idx="7518">
                  <c:v>3920.3125000000005</c:v>
                </c:pt>
                <c:pt idx="7519">
                  <c:v>3920.8333333333335</c:v>
                </c:pt>
                <c:pt idx="7520">
                  <c:v>3921.354166666667</c:v>
                </c:pt>
                <c:pt idx="7521">
                  <c:v>3921.8750000000005</c:v>
                </c:pt>
                <c:pt idx="7522">
                  <c:v>3922.3958333333335</c:v>
                </c:pt>
                <c:pt idx="7523">
                  <c:v>3922.916666666667</c:v>
                </c:pt>
                <c:pt idx="7524">
                  <c:v>3923.4375000000005</c:v>
                </c:pt>
                <c:pt idx="7525">
                  <c:v>3923.9583333333335</c:v>
                </c:pt>
                <c:pt idx="7526">
                  <c:v>3924.479166666667</c:v>
                </c:pt>
                <c:pt idx="7527">
                  <c:v>3925.0000000000005</c:v>
                </c:pt>
                <c:pt idx="7528">
                  <c:v>3925.5208333333335</c:v>
                </c:pt>
                <c:pt idx="7529">
                  <c:v>3926.041666666667</c:v>
                </c:pt>
                <c:pt idx="7530">
                  <c:v>3926.5625000000005</c:v>
                </c:pt>
                <c:pt idx="7531">
                  <c:v>3927.0833333333335</c:v>
                </c:pt>
                <c:pt idx="7532">
                  <c:v>3927.604166666667</c:v>
                </c:pt>
                <c:pt idx="7533">
                  <c:v>3928.1250000000005</c:v>
                </c:pt>
                <c:pt idx="7534">
                  <c:v>3928.6458333333335</c:v>
                </c:pt>
                <c:pt idx="7535">
                  <c:v>3929.166666666667</c:v>
                </c:pt>
                <c:pt idx="7536">
                  <c:v>3929.6875000000005</c:v>
                </c:pt>
                <c:pt idx="7537">
                  <c:v>3930.2083333333335</c:v>
                </c:pt>
                <c:pt idx="7538">
                  <c:v>3930.729166666667</c:v>
                </c:pt>
                <c:pt idx="7539">
                  <c:v>3931.2500000000005</c:v>
                </c:pt>
                <c:pt idx="7540">
                  <c:v>3931.7708333333335</c:v>
                </c:pt>
                <c:pt idx="7541">
                  <c:v>3932.291666666667</c:v>
                </c:pt>
                <c:pt idx="7542">
                  <c:v>3932.8125000000005</c:v>
                </c:pt>
                <c:pt idx="7543">
                  <c:v>3933.3333333333335</c:v>
                </c:pt>
                <c:pt idx="7544">
                  <c:v>3933.854166666667</c:v>
                </c:pt>
                <c:pt idx="7545">
                  <c:v>3934.3750000000005</c:v>
                </c:pt>
                <c:pt idx="7546">
                  <c:v>3934.8958333333335</c:v>
                </c:pt>
                <c:pt idx="7547">
                  <c:v>3935.416666666667</c:v>
                </c:pt>
                <c:pt idx="7548">
                  <c:v>3935.9375000000005</c:v>
                </c:pt>
                <c:pt idx="7549">
                  <c:v>3936.4583333333335</c:v>
                </c:pt>
                <c:pt idx="7550">
                  <c:v>3936.979166666667</c:v>
                </c:pt>
                <c:pt idx="7551">
                  <c:v>3937.5000000000005</c:v>
                </c:pt>
                <c:pt idx="7552">
                  <c:v>3938.0208333333335</c:v>
                </c:pt>
                <c:pt idx="7553">
                  <c:v>3938.541666666667</c:v>
                </c:pt>
                <c:pt idx="7554">
                  <c:v>3939.0625000000005</c:v>
                </c:pt>
                <c:pt idx="7555">
                  <c:v>3939.5833333333335</c:v>
                </c:pt>
                <c:pt idx="7556">
                  <c:v>3940.104166666667</c:v>
                </c:pt>
                <c:pt idx="7557">
                  <c:v>3940.6250000000005</c:v>
                </c:pt>
                <c:pt idx="7558">
                  <c:v>3941.1458333333335</c:v>
                </c:pt>
                <c:pt idx="7559">
                  <c:v>3941.666666666667</c:v>
                </c:pt>
                <c:pt idx="7560">
                  <c:v>3942.1875000000005</c:v>
                </c:pt>
                <c:pt idx="7561">
                  <c:v>3942.7083333333335</c:v>
                </c:pt>
                <c:pt idx="7562">
                  <c:v>3943.229166666667</c:v>
                </c:pt>
                <c:pt idx="7563">
                  <c:v>3943.7500000000005</c:v>
                </c:pt>
                <c:pt idx="7564">
                  <c:v>3944.2708333333335</c:v>
                </c:pt>
                <c:pt idx="7565">
                  <c:v>3944.791666666667</c:v>
                </c:pt>
                <c:pt idx="7566">
                  <c:v>3945.3125000000005</c:v>
                </c:pt>
                <c:pt idx="7567">
                  <c:v>3945.8333333333335</c:v>
                </c:pt>
                <c:pt idx="7568">
                  <c:v>3946.354166666667</c:v>
                </c:pt>
                <c:pt idx="7569">
                  <c:v>3946.8750000000005</c:v>
                </c:pt>
                <c:pt idx="7570">
                  <c:v>3947.3958333333335</c:v>
                </c:pt>
                <c:pt idx="7571">
                  <c:v>3947.916666666667</c:v>
                </c:pt>
                <c:pt idx="7572">
                  <c:v>3948.4375000000005</c:v>
                </c:pt>
                <c:pt idx="7573">
                  <c:v>3948.9583333333335</c:v>
                </c:pt>
                <c:pt idx="7574">
                  <c:v>3949.479166666667</c:v>
                </c:pt>
                <c:pt idx="7575">
                  <c:v>3950.0000000000005</c:v>
                </c:pt>
                <c:pt idx="7576">
                  <c:v>3950.5208333333335</c:v>
                </c:pt>
                <c:pt idx="7577">
                  <c:v>3951.041666666667</c:v>
                </c:pt>
                <c:pt idx="7578">
                  <c:v>3951.5625000000005</c:v>
                </c:pt>
                <c:pt idx="7579">
                  <c:v>3952.0833333333335</c:v>
                </c:pt>
                <c:pt idx="7580">
                  <c:v>3952.604166666667</c:v>
                </c:pt>
                <c:pt idx="7581">
                  <c:v>3953.1250000000005</c:v>
                </c:pt>
                <c:pt idx="7582">
                  <c:v>3953.6458333333335</c:v>
                </c:pt>
                <c:pt idx="7583">
                  <c:v>3954.166666666667</c:v>
                </c:pt>
                <c:pt idx="7584">
                  <c:v>3954.6875000000005</c:v>
                </c:pt>
                <c:pt idx="7585">
                  <c:v>3955.2083333333335</c:v>
                </c:pt>
                <c:pt idx="7586">
                  <c:v>3955.729166666667</c:v>
                </c:pt>
                <c:pt idx="7587">
                  <c:v>3956.2500000000005</c:v>
                </c:pt>
                <c:pt idx="7588">
                  <c:v>3956.7708333333335</c:v>
                </c:pt>
                <c:pt idx="7589">
                  <c:v>3957.291666666667</c:v>
                </c:pt>
                <c:pt idx="7590">
                  <c:v>3957.8125000000005</c:v>
                </c:pt>
                <c:pt idx="7591">
                  <c:v>3958.3333333333335</c:v>
                </c:pt>
                <c:pt idx="7592">
                  <c:v>3958.854166666667</c:v>
                </c:pt>
                <c:pt idx="7593">
                  <c:v>3959.3750000000005</c:v>
                </c:pt>
                <c:pt idx="7594">
                  <c:v>3959.8958333333335</c:v>
                </c:pt>
                <c:pt idx="7595">
                  <c:v>3960.416666666667</c:v>
                </c:pt>
                <c:pt idx="7596">
                  <c:v>3960.9375000000005</c:v>
                </c:pt>
                <c:pt idx="7597">
                  <c:v>3961.4583333333335</c:v>
                </c:pt>
                <c:pt idx="7598">
                  <c:v>3961.979166666667</c:v>
                </c:pt>
                <c:pt idx="7599">
                  <c:v>3962.5000000000005</c:v>
                </c:pt>
                <c:pt idx="7600">
                  <c:v>3963.0208333333335</c:v>
                </c:pt>
                <c:pt idx="7601">
                  <c:v>3963.541666666667</c:v>
                </c:pt>
                <c:pt idx="7602">
                  <c:v>3964.0625000000005</c:v>
                </c:pt>
                <c:pt idx="7603">
                  <c:v>3964.5833333333335</c:v>
                </c:pt>
                <c:pt idx="7604">
                  <c:v>3965.104166666667</c:v>
                </c:pt>
                <c:pt idx="7605">
                  <c:v>3965.6250000000005</c:v>
                </c:pt>
                <c:pt idx="7606">
                  <c:v>3966.1458333333335</c:v>
                </c:pt>
                <c:pt idx="7607">
                  <c:v>3966.666666666667</c:v>
                </c:pt>
                <c:pt idx="7608">
                  <c:v>3967.1875000000005</c:v>
                </c:pt>
                <c:pt idx="7609">
                  <c:v>3967.7083333333335</c:v>
                </c:pt>
                <c:pt idx="7610">
                  <c:v>3968.229166666667</c:v>
                </c:pt>
                <c:pt idx="7611">
                  <c:v>3968.7500000000005</c:v>
                </c:pt>
                <c:pt idx="7612">
                  <c:v>3969.2708333333335</c:v>
                </c:pt>
                <c:pt idx="7613">
                  <c:v>3969.791666666667</c:v>
                </c:pt>
                <c:pt idx="7614">
                  <c:v>3970.3125000000005</c:v>
                </c:pt>
                <c:pt idx="7615">
                  <c:v>3970.8333333333335</c:v>
                </c:pt>
                <c:pt idx="7616">
                  <c:v>3971.354166666667</c:v>
                </c:pt>
                <c:pt idx="7617">
                  <c:v>3971.8750000000005</c:v>
                </c:pt>
                <c:pt idx="7618">
                  <c:v>3972.3958333333335</c:v>
                </c:pt>
                <c:pt idx="7619">
                  <c:v>3972.916666666667</c:v>
                </c:pt>
                <c:pt idx="7620">
                  <c:v>3973.4375000000005</c:v>
                </c:pt>
                <c:pt idx="7621">
                  <c:v>3973.9583333333335</c:v>
                </c:pt>
                <c:pt idx="7622">
                  <c:v>3974.479166666667</c:v>
                </c:pt>
                <c:pt idx="7623">
                  <c:v>3975.0000000000005</c:v>
                </c:pt>
                <c:pt idx="7624">
                  <c:v>3975.5208333333335</c:v>
                </c:pt>
                <c:pt idx="7625">
                  <c:v>3976.041666666667</c:v>
                </c:pt>
                <c:pt idx="7626">
                  <c:v>3976.5625000000005</c:v>
                </c:pt>
                <c:pt idx="7627">
                  <c:v>3977.0833333333335</c:v>
                </c:pt>
                <c:pt idx="7628">
                  <c:v>3977.604166666667</c:v>
                </c:pt>
                <c:pt idx="7629">
                  <c:v>3978.1250000000005</c:v>
                </c:pt>
                <c:pt idx="7630">
                  <c:v>3978.6458333333335</c:v>
                </c:pt>
                <c:pt idx="7631">
                  <c:v>3979.166666666667</c:v>
                </c:pt>
                <c:pt idx="7632">
                  <c:v>3979.6875000000005</c:v>
                </c:pt>
                <c:pt idx="7633">
                  <c:v>3980.2083333333335</c:v>
                </c:pt>
                <c:pt idx="7634">
                  <c:v>3980.729166666667</c:v>
                </c:pt>
                <c:pt idx="7635">
                  <c:v>3981.2500000000005</c:v>
                </c:pt>
                <c:pt idx="7636">
                  <c:v>3981.7708333333335</c:v>
                </c:pt>
                <c:pt idx="7637">
                  <c:v>3982.291666666667</c:v>
                </c:pt>
                <c:pt idx="7638">
                  <c:v>3982.8125000000005</c:v>
                </c:pt>
                <c:pt idx="7639">
                  <c:v>3983.3333333333335</c:v>
                </c:pt>
                <c:pt idx="7640">
                  <c:v>3983.854166666667</c:v>
                </c:pt>
                <c:pt idx="7641">
                  <c:v>3984.3750000000005</c:v>
                </c:pt>
                <c:pt idx="7642">
                  <c:v>3984.8958333333335</c:v>
                </c:pt>
                <c:pt idx="7643">
                  <c:v>3985.416666666667</c:v>
                </c:pt>
                <c:pt idx="7644">
                  <c:v>3985.9375000000005</c:v>
                </c:pt>
                <c:pt idx="7645">
                  <c:v>3986.4583333333335</c:v>
                </c:pt>
                <c:pt idx="7646">
                  <c:v>3986.979166666667</c:v>
                </c:pt>
                <c:pt idx="7647">
                  <c:v>3987.5000000000005</c:v>
                </c:pt>
                <c:pt idx="7648">
                  <c:v>3988.0208333333335</c:v>
                </c:pt>
                <c:pt idx="7649">
                  <c:v>3988.541666666667</c:v>
                </c:pt>
                <c:pt idx="7650">
                  <c:v>3989.0625000000005</c:v>
                </c:pt>
                <c:pt idx="7651">
                  <c:v>3989.5833333333335</c:v>
                </c:pt>
                <c:pt idx="7652">
                  <c:v>3990.104166666667</c:v>
                </c:pt>
                <c:pt idx="7653">
                  <c:v>3990.6250000000005</c:v>
                </c:pt>
                <c:pt idx="7654">
                  <c:v>3991.1458333333335</c:v>
                </c:pt>
                <c:pt idx="7655">
                  <c:v>3991.666666666667</c:v>
                </c:pt>
                <c:pt idx="7656">
                  <c:v>3992.1875000000005</c:v>
                </c:pt>
                <c:pt idx="7657">
                  <c:v>3992.7083333333335</c:v>
                </c:pt>
                <c:pt idx="7658">
                  <c:v>3993.229166666667</c:v>
                </c:pt>
                <c:pt idx="7659">
                  <c:v>3993.7500000000005</c:v>
                </c:pt>
                <c:pt idx="7660">
                  <c:v>3994.2708333333335</c:v>
                </c:pt>
                <c:pt idx="7661">
                  <c:v>3994.791666666667</c:v>
                </c:pt>
                <c:pt idx="7662">
                  <c:v>3995.3125000000005</c:v>
                </c:pt>
                <c:pt idx="7663">
                  <c:v>3995.8333333333335</c:v>
                </c:pt>
                <c:pt idx="7664">
                  <c:v>3996.354166666667</c:v>
                </c:pt>
                <c:pt idx="7665">
                  <c:v>3996.8750000000005</c:v>
                </c:pt>
                <c:pt idx="7666">
                  <c:v>3997.3958333333335</c:v>
                </c:pt>
                <c:pt idx="7667">
                  <c:v>3997.916666666667</c:v>
                </c:pt>
                <c:pt idx="7668">
                  <c:v>3998.4375000000005</c:v>
                </c:pt>
                <c:pt idx="7669">
                  <c:v>3998.9583333333335</c:v>
                </c:pt>
                <c:pt idx="7670">
                  <c:v>3999.479166666667</c:v>
                </c:pt>
                <c:pt idx="7671">
                  <c:v>4000.0000000000005</c:v>
                </c:pt>
              </c:numCache>
            </c:numRef>
          </c:cat>
          <c:val>
            <c:numRef>
              <c:f>Sheet1!$B$2:$B$7673</c:f>
              <c:numCache>
                <c:formatCode>General</c:formatCode>
                <c:ptCount val="7672"/>
                <c:pt idx="0">
                  <c:v>-80.270606932510447</c:v>
                </c:pt>
                <c:pt idx="1">
                  <c:v>-79.621830720233817</c:v>
                </c:pt>
                <c:pt idx="2">
                  <c:v>-79.177443846252345</c:v>
                </c:pt>
                <c:pt idx="3">
                  <c:v>-78.637583413541662</c:v>
                </c:pt>
                <c:pt idx="4">
                  <c:v>-78.062959445241674</c:v>
                </c:pt>
                <c:pt idx="5">
                  <c:v>-77.513278488940784</c:v>
                </c:pt>
                <c:pt idx="6">
                  <c:v>-76.959163051581299</c:v>
                </c:pt>
                <c:pt idx="7">
                  <c:v>-76.297023347595157</c:v>
                </c:pt>
                <c:pt idx="8">
                  <c:v>-75.653608980496372</c:v>
                </c:pt>
                <c:pt idx="9">
                  <c:v>-75.17736246585072</c:v>
                </c:pt>
                <c:pt idx="10">
                  <c:v>-74.701034455544374</c:v>
                </c:pt>
                <c:pt idx="11">
                  <c:v>-74.242751313294463</c:v>
                </c:pt>
                <c:pt idx="12">
                  <c:v>-73.74597065934465</c:v>
                </c:pt>
                <c:pt idx="13">
                  <c:v>-73.261134894608347</c:v>
                </c:pt>
                <c:pt idx="14">
                  <c:v>-72.813301921312075</c:v>
                </c:pt>
                <c:pt idx="15">
                  <c:v>-72.405845327685341</c:v>
                </c:pt>
                <c:pt idx="16">
                  <c:v>-72.096296358257092</c:v>
                </c:pt>
                <c:pt idx="17">
                  <c:v>-71.802926709799692</c:v>
                </c:pt>
                <c:pt idx="18">
                  <c:v>-71.512767052285923</c:v>
                </c:pt>
                <c:pt idx="19">
                  <c:v>-71.225407389816809</c:v>
                </c:pt>
                <c:pt idx="20">
                  <c:v>-70.906554026798986</c:v>
                </c:pt>
                <c:pt idx="21">
                  <c:v>-70.705529682430893</c:v>
                </c:pt>
                <c:pt idx="22">
                  <c:v>-70.632621970881758</c:v>
                </c:pt>
                <c:pt idx="23">
                  <c:v>-70.348659020622506</c:v>
                </c:pt>
                <c:pt idx="24">
                  <c:v>-69.931925972394069</c:v>
                </c:pt>
                <c:pt idx="25">
                  <c:v>-69.764691604871317</c:v>
                </c:pt>
                <c:pt idx="26">
                  <c:v>-69.667067842252635</c:v>
                </c:pt>
                <c:pt idx="27">
                  <c:v>-69.555610460609202</c:v>
                </c:pt>
                <c:pt idx="28">
                  <c:v>-69.39671268128555</c:v>
                </c:pt>
                <c:pt idx="29">
                  <c:v>-69.229765067385756</c:v>
                </c:pt>
                <c:pt idx="30">
                  <c:v>-69.115776290042518</c:v>
                </c:pt>
                <c:pt idx="31">
                  <c:v>-69.049289094260416</c:v>
                </c:pt>
                <c:pt idx="32">
                  <c:v>-68.941908777216554</c:v>
                </c:pt>
                <c:pt idx="33">
                  <c:v>-68.782977146695345</c:v>
                </c:pt>
                <c:pt idx="34">
                  <c:v>-68.6943822218837</c:v>
                </c:pt>
                <c:pt idx="35">
                  <c:v>-68.664754662063359</c:v>
                </c:pt>
                <c:pt idx="36">
                  <c:v>-68.538563269975882</c:v>
                </c:pt>
                <c:pt idx="37">
                  <c:v>-68.380411622530232</c:v>
                </c:pt>
                <c:pt idx="38">
                  <c:v>-68.345445154428532</c:v>
                </c:pt>
                <c:pt idx="39">
                  <c:v>-68.298362714032734</c:v>
                </c:pt>
                <c:pt idx="40">
                  <c:v>-68.168383855162034</c:v>
                </c:pt>
                <c:pt idx="41">
                  <c:v>-68.108286280541918</c:v>
                </c:pt>
                <c:pt idx="42">
                  <c:v>-68.115148981842495</c:v>
                </c:pt>
                <c:pt idx="43">
                  <c:v>-68.091761217810188</c:v>
                </c:pt>
                <c:pt idx="44">
                  <c:v>-68.040202755594763</c:v>
                </c:pt>
                <c:pt idx="45">
                  <c:v>-68.020639974445004</c:v>
                </c:pt>
                <c:pt idx="46">
                  <c:v>-67.96602820440188</c:v>
                </c:pt>
                <c:pt idx="47">
                  <c:v>-67.854443286040848</c:v>
                </c:pt>
                <c:pt idx="48">
                  <c:v>-67.799486453074806</c:v>
                </c:pt>
                <c:pt idx="49">
                  <c:v>-67.804959999301033</c:v>
                </c:pt>
                <c:pt idx="50">
                  <c:v>-67.775919815726752</c:v>
                </c:pt>
                <c:pt idx="51">
                  <c:v>-67.659932967504005</c:v>
                </c:pt>
                <c:pt idx="52">
                  <c:v>-67.562399722106193</c:v>
                </c:pt>
                <c:pt idx="53">
                  <c:v>-67.591389552568032</c:v>
                </c:pt>
                <c:pt idx="54">
                  <c:v>-67.615156026900607</c:v>
                </c:pt>
                <c:pt idx="55">
                  <c:v>-67.608588780607121</c:v>
                </c:pt>
                <c:pt idx="56">
                  <c:v>-67.577991058208625</c:v>
                </c:pt>
                <c:pt idx="57">
                  <c:v>-67.543778493776344</c:v>
                </c:pt>
                <c:pt idx="58">
                  <c:v>-67.521332302409292</c:v>
                </c:pt>
                <c:pt idx="59">
                  <c:v>-67.500891725391469</c:v>
                </c:pt>
                <c:pt idx="60">
                  <c:v>-67.479935892038142</c:v>
                </c:pt>
                <c:pt idx="61">
                  <c:v>-67.462243974399087</c:v>
                </c:pt>
                <c:pt idx="62">
                  <c:v>-67.475734748369462</c:v>
                </c:pt>
                <c:pt idx="63">
                  <c:v>-67.478947911920358</c:v>
                </c:pt>
                <c:pt idx="64">
                  <c:v>-67.458644113201402</c:v>
                </c:pt>
                <c:pt idx="65">
                  <c:v>-67.451210211054828</c:v>
                </c:pt>
                <c:pt idx="66">
                  <c:v>-67.442018104733933</c:v>
                </c:pt>
                <c:pt idx="67">
                  <c:v>-67.434703226715968</c:v>
                </c:pt>
                <c:pt idx="68">
                  <c:v>-67.45228706730731</c:v>
                </c:pt>
                <c:pt idx="69">
                  <c:v>-67.482575411044863</c:v>
                </c:pt>
                <c:pt idx="70">
                  <c:v>-67.454470469484932</c:v>
                </c:pt>
                <c:pt idx="71">
                  <c:v>-67.452105167565179</c:v>
                </c:pt>
                <c:pt idx="72">
                  <c:v>-67.453368045036143</c:v>
                </c:pt>
                <c:pt idx="73">
                  <c:v>-67.451898665603679</c:v>
                </c:pt>
                <c:pt idx="74">
                  <c:v>-67.454781936336147</c:v>
                </c:pt>
                <c:pt idx="75">
                  <c:v>-67.463727426341777</c:v>
                </c:pt>
                <c:pt idx="76">
                  <c:v>-67.458714098393543</c:v>
                </c:pt>
                <c:pt idx="77">
                  <c:v>-67.520775313317472</c:v>
                </c:pt>
                <c:pt idx="78">
                  <c:v>-67.592413213420201</c:v>
                </c:pt>
                <c:pt idx="79">
                  <c:v>-67.658796130321434</c:v>
                </c:pt>
                <c:pt idx="80">
                  <c:v>-67.737662008391879</c:v>
                </c:pt>
                <c:pt idx="81">
                  <c:v>-67.798112601731333</c:v>
                </c:pt>
                <c:pt idx="82">
                  <c:v>-67.870528442169416</c:v>
                </c:pt>
                <c:pt idx="83">
                  <c:v>-67.912187554131961</c:v>
                </c:pt>
                <c:pt idx="84">
                  <c:v>-68.004397046597433</c:v>
                </c:pt>
                <c:pt idx="85">
                  <c:v>-68.304812788868347</c:v>
                </c:pt>
                <c:pt idx="86">
                  <c:v>-68.712274245716301</c:v>
                </c:pt>
                <c:pt idx="87">
                  <c:v>-67.839034139076674</c:v>
                </c:pt>
                <c:pt idx="88">
                  <c:v>-67.32109727168465</c:v>
                </c:pt>
                <c:pt idx="89">
                  <c:v>-67.721242588433185</c:v>
                </c:pt>
                <c:pt idx="90">
                  <c:v>-67.926151217638093</c:v>
                </c:pt>
                <c:pt idx="91">
                  <c:v>-68.037574711901755</c:v>
                </c:pt>
                <c:pt idx="92">
                  <c:v>-68.188744369214817</c:v>
                </c:pt>
                <c:pt idx="93">
                  <c:v>-68.319076102072131</c:v>
                </c:pt>
                <c:pt idx="94">
                  <c:v>-68.425803603203178</c:v>
                </c:pt>
                <c:pt idx="95">
                  <c:v>-68.515572914567798</c:v>
                </c:pt>
                <c:pt idx="96">
                  <c:v>-68.627501395424005</c:v>
                </c:pt>
                <c:pt idx="97">
                  <c:v>-68.736000035269512</c:v>
                </c:pt>
                <c:pt idx="98">
                  <c:v>-68.792412475883424</c:v>
                </c:pt>
                <c:pt idx="99">
                  <c:v>-68.873947537597147</c:v>
                </c:pt>
                <c:pt idx="100">
                  <c:v>-69.014551596327223</c:v>
                </c:pt>
                <c:pt idx="101">
                  <c:v>-69.156093533227349</c:v>
                </c:pt>
                <c:pt idx="102">
                  <c:v>-69.25070273006402</c:v>
                </c:pt>
                <c:pt idx="103">
                  <c:v>-69.33228590329341</c:v>
                </c:pt>
                <c:pt idx="104">
                  <c:v>-69.464696391853124</c:v>
                </c:pt>
                <c:pt idx="105">
                  <c:v>-69.520685369486515</c:v>
                </c:pt>
                <c:pt idx="106">
                  <c:v>-69.570121133103939</c:v>
                </c:pt>
                <c:pt idx="107">
                  <c:v>-69.816417278728068</c:v>
                </c:pt>
                <c:pt idx="108">
                  <c:v>-70.002867263049438</c:v>
                </c:pt>
                <c:pt idx="109">
                  <c:v>-70.126161137163265</c:v>
                </c:pt>
                <c:pt idx="110">
                  <c:v>-70.30208833455859</c:v>
                </c:pt>
                <c:pt idx="111">
                  <c:v>-70.418362711334993</c:v>
                </c:pt>
                <c:pt idx="112">
                  <c:v>-70.525642245083745</c:v>
                </c:pt>
                <c:pt idx="113">
                  <c:v>-70.690417885580274</c:v>
                </c:pt>
                <c:pt idx="114">
                  <c:v>-70.931620994358425</c:v>
                </c:pt>
                <c:pt idx="115">
                  <c:v>-71.128767776406647</c:v>
                </c:pt>
                <c:pt idx="116">
                  <c:v>-71.25469348831912</c:v>
                </c:pt>
                <c:pt idx="117">
                  <c:v>-71.464683634519815</c:v>
                </c:pt>
                <c:pt idx="118">
                  <c:v>-71.71806107134914</c:v>
                </c:pt>
                <c:pt idx="119">
                  <c:v>-71.960900693834191</c:v>
                </c:pt>
                <c:pt idx="120">
                  <c:v>-72.16403537206071</c:v>
                </c:pt>
                <c:pt idx="121">
                  <c:v>-72.409116309592633</c:v>
                </c:pt>
                <c:pt idx="122">
                  <c:v>-72.635016577088919</c:v>
                </c:pt>
                <c:pt idx="123">
                  <c:v>-72.879028037325057</c:v>
                </c:pt>
                <c:pt idx="124">
                  <c:v>-73.195615037806775</c:v>
                </c:pt>
                <c:pt idx="125">
                  <c:v>-73.631652917275048</c:v>
                </c:pt>
                <c:pt idx="126">
                  <c:v>-74.02312339000045</c:v>
                </c:pt>
                <c:pt idx="127">
                  <c:v>-74.264121185545861</c:v>
                </c:pt>
                <c:pt idx="128">
                  <c:v>-74.4814082647557</c:v>
                </c:pt>
                <c:pt idx="129">
                  <c:v>-74.876140471440976</c:v>
                </c:pt>
                <c:pt idx="130">
                  <c:v>-75.315433426413563</c:v>
                </c:pt>
                <c:pt idx="131">
                  <c:v>-75.684378587761728</c:v>
                </c:pt>
                <c:pt idx="132">
                  <c:v>-75.903442511048254</c:v>
                </c:pt>
                <c:pt idx="133">
                  <c:v>-76.40697638607044</c:v>
                </c:pt>
                <c:pt idx="134">
                  <c:v>-77.093771687840515</c:v>
                </c:pt>
                <c:pt idx="135">
                  <c:v>-77.534614339351549</c:v>
                </c:pt>
                <c:pt idx="136">
                  <c:v>-77.82797026443572</c:v>
                </c:pt>
                <c:pt idx="137">
                  <c:v>-78.336133424576033</c:v>
                </c:pt>
                <c:pt idx="138">
                  <c:v>-79.023287624690553</c:v>
                </c:pt>
                <c:pt idx="139">
                  <c:v>-79.801989559922234</c:v>
                </c:pt>
                <c:pt idx="140">
                  <c:v>-80.413795598841332</c:v>
                </c:pt>
                <c:pt idx="141">
                  <c:v>-81.120574054741127</c:v>
                </c:pt>
                <c:pt idx="142">
                  <c:v>-81.830469262051565</c:v>
                </c:pt>
                <c:pt idx="143">
                  <c:v>-82.695249982388489</c:v>
                </c:pt>
                <c:pt idx="144">
                  <c:v>-83.792904837837895</c:v>
                </c:pt>
                <c:pt idx="145">
                  <c:v>-85.200775478525301</c:v>
                </c:pt>
                <c:pt idx="146">
                  <c:v>-86.266524887294125</c:v>
                </c:pt>
                <c:pt idx="147">
                  <c:v>-87.442450829308484</c:v>
                </c:pt>
                <c:pt idx="148">
                  <c:v>-89.650615031489238</c:v>
                </c:pt>
                <c:pt idx="149">
                  <c:v>-93.560955417562212</c:v>
                </c:pt>
                <c:pt idx="150">
                  <c:v>-97.227861005505389</c:v>
                </c:pt>
                <c:pt idx="151">
                  <c:v>-102.28694973486709</c:v>
                </c:pt>
                <c:pt idx="152">
                  <c:v>-113.25073030458779</c:v>
                </c:pt>
                <c:pt idx="153">
                  <c:v>-100.38980637913889</c:v>
                </c:pt>
                <c:pt idx="154">
                  <c:v>-96.052725555230651</c:v>
                </c:pt>
                <c:pt idx="155">
                  <c:v>-91.727424405661566</c:v>
                </c:pt>
                <c:pt idx="156">
                  <c:v>-89.178542038356454</c:v>
                </c:pt>
                <c:pt idx="157">
                  <c:v>-86.951405452680405</c:v>
                </c:pt>
                <c:pt idx="158">
                  <c:v>-85.150369156295511</c:v>
                </c:pt>
                <c:pt idx="159">
                  <c:v>-84.102543790965271</c:v>
                </c:pt>
                <c:pt idx="160">
                  <c:v>-82.99035662326304</c:v>
                </c:pt>
                <c:pt idx="161">
                  <c:v>-82.014670286034161</c:v>
                </c:pt>
                <c:pt idx="162">
                  <c:v>-81.187622028372957</c:v>
                </c:pt>
                <c:pt idx="163">
                  <c:v>-80.336571539009341</c:v>
                </c:pt>
                <c:pt idx="164">
                  <c:v>-79.494392283477097</c:v>
                </c:pt>
                <c:pt idx="165">
                  <c:v>-78.73152503176955</c:v>
                </c:pt>
                <c:pt idx="166">
                  <c:v>-78.120829490333946</c:v>
                </c:pt>
                <c:pt idx="167">
                  <c:v>-77.5897689993092</c:v>
                </c:pt>
                <c:pt idx="168">
                  <c:v>-77.166019794775934</c:v>
                </c:pt>
                <c:pt idx="169">
                  <c:v>-76.62070677147068</c:v>
                </c:pt>
                <c:pt idx="170">
                  <c:v>-76.045489344305324</c:v>
                </c:pt>
                <c:pt idx="171">
                  <c:v>-75.588706898477994</c:v>
                </c:pt>
                <c:pt idx="172">
                  <c:v>-75.231351321111433</c:v>
                </c:pt>
                <c:pt idx="173">
                  <c:v>-74.833311033966282</c:v>
                </c:pt>
                <c:pt idx="174">
                  <c:v>-74.435643766009377</c:v>
                </c:pt>
                <c:pt idx="175">
                  <c:v>-74.077348780833191</c:v>
                </c:pt>
                <c:pt idx="176">
                  <c:v>-73.692894857274325</c:v>
                </c:pt>
                <c:pt idx="177">
                  <c:v>-73.276449493465307</c:v>
                </c:pt>
                <c:pt idx="178">
                  <c:v>-72.949032872808871</c:v>
                </c:pt>
                <c:pt idx="179">
                  <c:v>-72.607769595126882</c:v>
                </c:pt>
                <c:pt idx="180">
                  <c:v>-72.364928467802216</c:v>
                </c:pt>
                <c:pt idx="181">
                  <c:v>-72.11579286762715</c:v>
                </c:pt>
                <c:pt idx="182">
                  <c:v>-71.819619409291164</c:v>
                </c:pt>
                <c:pt idx="183">
                  <c:v>-71.583771371118047</c:v>
                </c:pt>
                <c:pt idx="184">
                  <c:v>-71.302735286520459</c:v>
                </c:pt>
                <c:pt idx="185">
                  <c:v>-70.943561700149161</c:v>
                </c:pt>
                <c:pt idx="186">
                  <c:v>-70.70519265444679</c:v>
                </c:pt>
                <c:pt idx="187">
                  <c:v>-70.517992844726678</c:v>
                </c:pt>
                <c:pt idx="188">
                  <c:v>-70.324868634831518</c:v>
                </c:pt>
                <c:pt idx="189">
                  <c:v>-70.0680000336354</c:v>
                </c:pt>
                <c:pt idx="190">
                  <c:v>-69.835553104674858</c:v>
                </c:pt>
                <c:pt idx="191">
                  <c:v>-69.669013327389337</c:v>
                </c:pt>
                <c:pt idx="192">
                  <c:v>-69.423021144219547</c:v>
                </c:pt>
                <c:pt idx="193">
                  <c:v>-69.200561042902947</c:v>
                </c:pt>
                <c:pt idx="194">
                  <c:v>-69.082654136604859</c:v>
                </c:pt>
                <c:pt idx="195">
                  <c:v>-68.948630246008008</c:v>
                </c:pt>
                <c:pt idx="196">
                  <c:v>-68.775207689589394</c:v>
                </c:pt>
                <c:pt idx="197">
                  <c:v>-68.662560562877189</c:v>
                </c:pt>
                <c:pt idx="198">
                  <c:v>-68.530577082732762</c:v>
                </c:pt>
                <c:pt idx="199">
                  <c:v>-68.362435472468604</c:v>
                </c:pt>
                <c:pt idx="200">
                  <c:v>-68.202930274217039</c:v>
                </c:pt>
                <c:pt idx="201">
                  <c:v>-68.027393737351005</c:v>
                </c:pt>
                <c:pt idx="202">
                  <c:v>-67.93699955335552</c:v>
                </c:pt>
                <c:pt idx="203">
                  <c:v>-67.864511027581628</c:v>
                </c:pt>
                <c:pt idx="204">
                  <c:v>-67.752245698010029</c:v>
                </c:pt>
                <c:pt idx="205">
                  <c:v>-67.625255950834855</c:v>
                </c:pt>
                <c:pt idx="206">
                  <c:v>-67.442269357423726</c:v>
                </c:pt>
                <c:pt idx="207">
                  <c:v>-67.338081993778204</c:v>
                </c:pt>
                <c:pt idx="208">
                  <c:v>-67.298620789410947</c:v>
                </c:pt>
                <c:pt idx="209">
                  <c:v>-67.244058300173663</c:v>
                </c:pt>
                <c:pt idx="210">
                  <c:v>-67.155667302158889</c:v>
                </c:pt>
                <c:pt idx="211">
                  <c:v>-67.09427170036605</c:v>
                </c:pt>
                <c:pt idx="212">
                  <c:v>-67.029429643229633</c:v>
                </c:pt>
                <c:pt idx="213">
                  <c:v>-66.941895260194229</c:v>
                </c:pt>
                <c:pt idx="214">
                  <c:v>-66.845950650414821</c:v>
                </c:pt>
                <c:pt idx="215">
                  <c:v>-66.745806657008544</c:v>
                </c:pt>
                <c:pt idx="216">
                  <c:v>-66.695620511871581</c:v>
                </c:pt>
                <c:pt idx="217">
                  <c:v>-66.640655998649137</c:v>
                </c:pt>
                <c:pt idx="218">
                  <c:v>-66.584134268754269</c:v>
                </c:pt>
                <c:pt idx="219">
                  <c:v>-66.539311912692483</c:v>
                </c:pt>
                <c:pt idx="220">
                  <c:v>-66.533215244015295</c:v>
                </c:pt>
                <c:pt idx="221">
                  <c:v>-66.559285603603371</c:v>
                </c:pt>
                <c:pt idx="222">
                  <c:v>-66.471865496843591</c:v>
                </c:pt>
                <c:pt idx="223">
                  <c:v>-66.413412403572835</c:v>
                </c:pt>
                <c:pt idx="224">
                  <c:v>-66.389999609263839</c:v>
                </c:pt>
                <c:pt idx="225">
                  <c:v>-66.330369110846107</c:v>
                </c:pt>
                <c:pt idx="226">
                  <c:v>-66.279797711635794</c:v>
                </c:pt>
                <c:pt idx="227">
                  <c:v>-66.259200567964967</c:v>
                </c:pt>
                <c:pt idx="228">
                  <c:v>-66.322744297235857</c:v>
                </c:pt>
                <c:pt idx="229">
                  <c:v>-66.333787047223666</c:v>
                </c:pt>
                <c:pt idx="230">
                  <c:v>-66.3292835475998</c:v>
                </c:pt>
                <c:pt idx="231">
                  <c:v>-66.353343484170992</c:v>
                </c:pt>
                <c:pt idx="232">
                  <c:v>-66.380032801994929</c:v>
                </c:pt>
                <c:pt idx="233">
                  <c:v>-66.416658476860405</c:v>
                </c:pt>
                <c:pt idx="234">
                  <c:v>-66.461660114668618</c:v>
                </c:pt>
                <c:pt idx="235">
                  <c:v>-66.522008747834178</c:v>
                </c:pt>
                <c:pt idx="236">
                  <c:v>-66.544562822053507</c:v>
                </c:pt>
                <c:pt idx="237">
                  <c:v>-66.516278393164001</c:v>
                </c:pt>
                <c:pt idx="238">
                  <c:v>-66.495409606573489</c:v>
                </c:pt>
                <c:pt idx="239">
                  <c:v>-66.54362280182815</c:v>
                </c:pt>
                <c:pt idx="240">
                  <c:v>-66.621401046313736</c:v>
                </c:pt>
                <c:pt idx="241">
                  <c:v>-66.654366003406039</c:v>
                </c:pt>
                <c:pt idx="242">
                  <c:v>-66.694981286412258</c:v>
                </c:pt>
                <c:pt idx="243">
                  <c:v>-66.709027640596346</c:v>
                </c:pt>
                <c:pt idx="244">
                  <c:v>-66.770013503129221</c:v>
                </c:pt>
                <c:pt idx="245">
                  <c:v>-66.851455412658538</c:v>
                </c:pt>
                <c:pt idx="246">
                  <c:v>-66.893316840678935</c:v>
                </c:pt>
                <c:pt idx="247">
                  <c:v>-66.978308296642652</c:v>
                </c:pt>
                <c:pt idx="248">
                  <c:v>-67.08939026350086</c:v>
                </c:pt>
                <c:pt idx="249">
                  <c:v>-67.173145760816524</c:v>
                </c:pt>
                <c:pt idx="250">
                  <c:v>-67.318556854952888</c:v>
                </c:pt>
                <c:pt idx="251">
                  <c:v>-67.39486019892513</c:v>
                </c:pt>
                <c:pt idx="252">
                  <c:v>-67.456193169256281</c:v>
                </c:pt>
                <c:pt idx="253">
                  <c:v>-67.598265043285835</c:v>
                </c:pt>
                <c:pt idx="254">
                  <c:v>-67.709362484997698</c:v>
                </c:pt>
                <c:pt idx="255">
                  <c:v>-67.84905100095051</c:v>
                </c:pt>
                <c:pt idx="256">
                  <c:v>-68.03887307263409</c:v>
                </c:pt>
                <c:pt idx="257">
                  <c:v>-68.211788665918519</c:v>
                </c:pt>
                <c:pt idx="258">
                  <c:v>-68.394760292095697</c:v>
                </c:pt>
                <c:pt idx="259">
                  <c:v>-68.48315931221191</c:v>
                </c:pt>
                <c:pt idx="260">
                  <c:v>-68.611779680261606</c:v>
                </c:pt>
                <c:pt idx="261">
                  <c:v>-68.826810671236856</c:v>
                </c:pt>
                <c:pt idx="262">
                  <c:v>-69.010959621319842</c:v>
                </c:pt>
                <c:pt idx="263">
                  <c:v>-69.200053004104106</c:v>
                </c:pt>
                <c:pt idx="264">
                  <c:v>-69.462133245911431</c:v>
                </c:pt>
                <c:pt idx="265">
                  <c:v>-69.674681155525434</c:v>
                </c:pt>
                <c:pt idx="266">
                  <c:v>-69.870859609715609</c:v>
                </c:pt>
                <c:pt idx="267">
                  <c:v>-70.09426957454761</c:v>
                </c:pt>
                <c:pt idx="268">
                  <c:v>-70.31337872412108</c:v>
                </c:pt>
                <c:pt idx="269">
                  <c:v>-70.483029791636241</c:v>
                </c:pt>
                <c:pt idx="270">
                  <c:v>-70.761587729494195</c:v>
                </c:pt>
                <c:pt idx="271">
                  <c:v>-71.084569127497076</c:v>
                </c:pt>
                <c:pt idx="272">
                  <c:v>-71.342255569096807</c:v>
                </c:pt>
                <c:pt idx="273">
                  <c:v>-71.653797347064284</c:v>
                </c:pt>
                <c:pt idx="274">
                  <c:v>-72.137674701603544</c:v>
                </c:pt>
                <c:pt idx="275">
                  <c:v>-72.515692114172978</c:v>
                </c:pt>
                <c:pt idx="276">
                  <c:v>-72.681130879863474</c:v>
                </c:pt>
                <c:pt idx="277">
                  <c:v>-72.953525730128788</c:v>
                </c:pt>
                <c:pt idx="278">
                  <c:v>-73.302537788884209</c:v>
                </c:pt>
                <c:pt idx="279">
                  <c:v>-73.789629164344973</c:v>
                </c:pt>
                <c:pt idx="280">
                  <c:v>-74.287423424437648</c:v>
                </c:pt>
                <c:pt idx="281">
                  <c:v>-74.683894327017526</c:v>
                </c:pt>
                <c:pt idx="282">
                  <c:v>-75.22776205739018</c:v>
                </c:pt>
                <c:pt idx="283">
                  <c:v>-75.811334650441637</c:v>
                </c:pt>
                <c:pt idx="284">
                  <c:v>-76.342059626097409</c:v>
                </c:pt>
                <c:pt idx="285">
                  <c:v>-76.940725063837149</c:v>
                </c:pt>
                <c:pt idx="286">
                  <c:v>-77.622080436372556</c:v>
                </c:pt>
                <c:pt idx="287">
                  <c:v>-78.326113659797997</c:v>
                </c:pt>
                <c:pt idx="288">
                  <c:v>-79.137679224630858</c:v>
                </c:pt>
                <c:pt idx="289">
                  <c:v>-80.263328530641729</c:v>
                </c:pt>
                <c:pt idx="290">
                  <c:v>-81.632846048472203</c:v>
                </c:pt>
                <c:pt idx="291">
                  <c:v>-82.655199978255851</c:v>
                </c:pt>
                <c:pt idx="292">
                  <c:v>-84.013704264775242</c:v>
                </c:pt>
                <c:pt idx="293">
                  <c:v>-85.839606667016056</c:v>
                </c:pt>
                <c:pt idx="294">
                  <c:v>-87.387109622784692</c:v>
                </c:pt>
                <c:pt idx="295">
                  <c:v>-89.712244733675448</c:v>
                </c:pt>
                <c:pt idx="296">
                  <c:v>-95.327843620786922</c:v>
                </c:pt>
                <c:pt idx="297">
                  <c:v>-114.18442371910936</c:v>
                </c:pt>
                <c:pt idx="298">
                  <c:v>-101.07130772834037</c:v>
                </c:pt>
                <c:pt idx="299">
                  <c:v>-94.493611072416414</c:v>
                </c:pt>
                <c:pt idx="300">
                  <c:v>-90.391714750689417</c:v>
                </c:pt>
                <c:pt idx="301">
                  <c:v>-87.284475610292731</c:v>
                </c:pt>
                <c:pt idx="302">
                  <c:v>-85.094837622410111</c:v>
                </c:pt>
                <c:pt idx="303">
                  <c:v>-83.838051023420959</c:v>
                </c:pt>
                <c:pt idx="304">
                  <c:v>-82.34188930426896</c:v>
                </c:pt>
                <c:pt idx="305">
                  <c:v>-81.073744817925558</c:v>
                </c:pt>
                <c:pt idx="306">
                  <c:v>-79.972689157676967</c:v>
                </c:pt>
                <c:pt idx="307">
                  <c:v>-79.073073927943724</c:v>
                </c:pt>
                <c:pt idx="308">
                  <c:v>-78.497356365346619</c:v>
                </c:pt>
                <c:pt idx="309">
                  <c:v>-77.690954665287521</c:v>
                </c:pt>
                <c:pt idx="310">
                  <c:v>-76.91782925795367</c:v>
                </c:pt>
                <c:pt idx="311">
                  <c:v>-76.388920000291009</c:v>
                </c:pt>
                <c:pt idx="312">
                  <c:v>-75.831857353600441</c:v>
                </c:pt>
                <c:pt idx="313">
                  <c:v>-75.09284341600042</c:v>
                </c:pt>
                <c:pt idx="314">
                  <c:v>-74.421487743966239</c:v>
                </c:pt>
                <c:pt idx="315">
                  <c:v>-73.993710531506366</c:v>
                </c:pt>
                <c:pt idx="316">
                  <c:v>-73.628682276294839</c:v>
                </c:pt>
                <c:pt idx="317">
                  <c:v>-73.153630606771628</c:v>
                </c:pt>
                <c:pt idx="318">
                  <c:v>-72.650107896787844</c:v>
                </c:pt>
                <c:pt idx="319">
                  <c:v>-72.207296161042805</c:v>
                </c:pt>
                <c:pt idx="320">
                  <c:v>-71.906578079813784</c:v>
                </c:pt>
                <c:pt idx="321">
                  <c:v>-71.646933559278409</c:v>
                </c:pt>
                <c:pt idx="322">
                  <c:v>-71.345357718826563</c:v>
                </c:pt>
                <c:pt idx="323">
                  <c:v>-71.031907511685716</c:v>
                </c:pt>
                <c:pt idx="324">
                  <c:v>-70.74711175408693</c:v>
                </c:pt>
                <c:pt idx="325">
                  <c:v>-70.489663450358194</c:v>
                </c:pt>
                <c:pt idx="326">
                  <c:v>-70.157044633929274</c:v>
                </c:pt>
                <c:pt idx="327">
                  <c:v>-69.840098116117005</c:v>
                </c:pt>
                <c:pt idx="328">
                  <c:v>-69.59332493726771</c:v>
                </c:pt>
                <c:pt idx="329">
                  <c:v>-69.415412900912784</c:v>
                </c:pt>
                <c:pt idx="330">
                  <c:v>-69.231300779417595</c:v>
                </c:pt>
                <c:pt idx="331">
                  <c:v>-69.008385074735727</c:v>
                </c:pt>
                <c:pt idx="332">
                  <c:v>-68.855399447459774</c:v>
                </c:pt>
                <c:pt idx="333">
                  <c:v>-68.690921830117787</c:v>
                </c:pt>
                <c:pt idx="334">
                  <c:v>-68.458509371821208</c:v>
                </c:pt>
                <c:pt idx="335">
                  <c:v>-68.299554536913362</c:v>
                </c:pt>
                <c:pt idx="336">
                  <c:v>-68.183526952704099</c:v>
                </c:pt>
                <c:pt idx="337">
                  <c:v>-67.938952483921412</c:v>
                </c:pt>
                <c:pt idx="338">
                  <c:v>-67.755921093180348</c:v>
                </c:pt>
                <c:pt idx="339">
                  <c:v>-67.636723038157356</c:v>
                </c:pt>
                <c:pt idx="340">
                  <c:v>-67.482971124968373</c:v>
                </c:pt>
                <c:pt idx="341">
                  <c:v>-67.337986050127199</c:v>
                </c:pt>
                <c:pt idx="342">
                  <c:v>-67.187582208627802</c:v>
                </c:pt>
                <c:pt idx="343">
                  <c:v>-67.060344566626938</c:v>
                </c:pt>
                <c:pt idx="344">
                  <c:v>-66.969192211666112</c:v>
                </c:pt>
                <c:pt idx="345">
                  <c:v>-66.887635893127268</c:v>
                </c:pt>
                <c:pt idx="346">
                  <c:v>-66.777670149254732</c:v>
                </c:pt>
                <c:pt idx="347">
                  <c:v>-66.732586814419406</c:v>
                </c:pt>
                <c:pt idx="348">
                  <c:v>-66.710969705574072</c:v>
                </c:pt>
                <c:pt idx="349">
                  <c:v>-66.650567835078149</c:v>
                </c:pt>
                <c:pt idx="350">
                  <c:v>-66.544428261386344</c:v>
                </c:pt>
                <c:pt idx="351">
                  <c:v>-66.461985083618998</c:v>
                </c:pt>
                <c:pt idx="352">
                  <c:v>-66.40361017895475</c:v>
                </c:pt>
                <c:pt idx="353">
                  <c:v>-66.369137691858029</c:v>
                </c:pt>
                <c:pt idx="354">
                  <c:v>-66.350464704644111</c:v>
                </c:pt>
                <c:pt idx="355">
                  <c:v>-66.30331175197098</c:v>
                </c:pt>
                <c:pt idx="356">
                  <c:v>-66.306667491050774</c:v>
                </c:pt>
                <c:pt idx="357">
                  <c:v>-66.273144582509303</c:v>
                </c:pt>
                <c:pt idx="358">
                  <c:v>-66.270055096695131</c:v>
                </c:pt>
                <c:pt idx="359">
                  <c:v>-66.336082385961419</c:v>
                </c:pt>
                <c:pt idx="360">
                  <c:v>-66.335617680853488</c:v>
                </c:pt>
                <c:pt idx="361">
                  <c:v>-66.308579823596588</c:v>
                </c:pt>
                <c:pt idx="362">
                  <c:v>-66.319836777888867</c:v>
                </c:pt>
                <c:pt idx="363">
                  <c:v>-66.356151883186143</c:v>
                </c:pt>
                <c:pt idx="364">
                  <c:v>-66.437795433906956</c:v>
                </c:pt>
                <c:pt idx="365">
                  <c:v>-66.521501018967484</c:v>
                </c:pt>
                <c:pt idx="366">
                  <c:v>-66.588957912839319</c:v>
                </c:pt>
                <c:pt idx="367">
                  <c:v>-66.619569437356162</c:v>
                </c:pt>
                <c:pt idx="368">
                  <c:v>-66.622586086907603</c:v>
                </c:pt>
                <c:pt idx="369">
                  <c:v>-66.710827976049544</c:v>
                </c:pt>
                <c:pt idx="370">
                  <c:v>-66.820485598799124</c:v>
                </c:pt>
                <c:pt idx="371">
                  <c:v>-66.890904924453466</c:v>
                </c:pt>
                <c:pt idx="372">
                  <c:v>-66.983345280097211</c:v>
                </c:pt>
                <c:pt idx="373">
                  <c:v>-67.109625245872252</c:v>
                </c:pt>
                <c:pt idx="374">
                  <c:v>-67.217454634985742</c:v>
                </c:pt>
                <c:pt idx="375">
                  <c:v>-67.316144798867015</c:v>
                </c:pt>
                <c:pt idx="376">
                  <c:v>-67.447319130514558</c:v>
                </c:pt>
                <c:pt idx="377">
                  <c:v>-67.626003936809468</c:v>
                </c:pt>
                <c:pt idx="378">
                  <c:v>-67.819772069397104</c:v>
                </c:pt>
                <c:pt idx="379">
                  <c:v>-67.953801108008648</c:v>
                </c:pt>
                <c:pt idx="380">
                  <c:v>-68.124263952559559</c:v>
                </c:pt>
                <c:pt idx="381">
                  <c:v>-68.29980159857206</c:v>
                </c:pt>
                <c:pt idx="382">
                  <c:v>-68.488511736185984</c:v>
                </c:pt>
                <c:pt idx="383">
                  <c:v>-68.676726411907921</c:v>
                </c:pt>
                <c:pt idx="384">
                  <c:v>-68.861634051876649</c:v>
                </c:pt>
                <c:pt idx="385">
                  <c:v>-69.123624330463883</c:v>
                </c:pt>
                <c:pt idx="386">
                  <c:v>-69.377992540998122</c:v>
                </c:pt>
                <c:pt idx="387">
                  <c:v>-69.649670209992834</c:v>
                </c:pt>
                <c:pt idx="388">
                  <c:v>-69.964149235200367</c:v>
                </c:pt>
                <c:pt idx="389">
                  <c:v>-70.190332206914192</c:v>
                </c:pt>
                <c:pt idx="390">
                  <c:v>-70.417119486574151</c:v>
                </c:pt>
                <c:pt idx="391">
                  <c:v>-70.681929160724962</c:v>
                </c:pt>
                <c:pt idx="392">
                  <c:v>-71.133234159897142</c:v>
                </c:pt>
                <c:pt idx="393">
                  <c:v>-71.629064574305161</c:v>
                </c:pt>
                <c:pt idx="394">
                  <c:v>-72.021143335187162</c:v>
                </c:pt>
                <c:pt idx="395">
                  <c:v>-72.463830145500907</c:v>
                </c:pt>
                <c:pt idx="396">
                  <c:v>-72.959964710318971</c:v>
                </c:pt>
                <c:pt idx="397">
                  <c:v>-73.571181384163765</c:v>
                </c:pt>
                <c:pt idx="398">
                  <c:v>-74.088900700554021</c:v>
                </c:pt>
                <c:pt idx="399">
                  <c:v>-74.660512596095913</c:v>
                </c:pt>
                <c:pt idx="400">
                  <c:v>-75.366350076850608</c:v>
                </c:pt>
                <c:pt idx="401">
                  <c:v>-76.202265473010883</c:v>
                </c:pt>
                <c:pt idx="402">
                  <c:v>-77.167038114563468</c:v>
                </c:pt>
                <c:pt idx="403">
                  <c:v>-78.01001741646418</c:v>
                </c:pt>
                <c:pt idx="404">
                  <c:v>-79.012148487847966</c:v>
                </c:pt>
                <c:pt idx="405">
                  <c:v>-80.165045954721549</c:v>
                </c:pt>
                <c:pt idx="406">
                  <c:v>-81.501462787352523</c:v>
                </c:pt>
                <c:pt idx="407">
                  <c:v>-83.345422128422072</c:v>
                </c:pt>
                <c:pt idx="408">
                  <c:v>-85.806327955146884</c:v>
                </c:pt>
                <c:pt idx="409">
                  <c:v>-89.34635285546554</c:v>
                </c:pt>
                <c:pt idx="410">
                  <c:v>-94.223451517150778</c:v>
                </c:pt>
                <c:pt idx="411">
                  <c:v>-103.98265705868684</c:v>
                </c:pt>
                <c:pt idx="412">
                  <c:v>-99.901823587947234</c:v>
                </c:pt>
                <c:pt idx="413">
                  <c:v>-91.515810005226058</c:v>
                </c:pt>
                <c:pt idx="414">
                  <c:v>-87.1704465014909</c:v>
                </c:pt>
                <c:pt idx="415">
                  <c:v>-84.398398235174113</c:v>
                </c:pt>
                <c:pt idx="416">
                  <c:v>-82.315228391791408</c:v>
                </c:pt>
                <c:pt idx="417">
                  <c:v>-80.533722142061549</c:v>
                </c:pt>
                <c:pt idx="418">
                  <c:v>-79.193191273081709</c:v>
                </c:pt>
                <c:pt idx="419">
                  <c:v>-78.056646284320962</c:v>
                </c:pt>
                <c:pt idx="420">
                  <c:v>-77.015925402998718</c:v>
                </c:pt>
                <c:pt idx="421">
                  <c:v>-76.067548736754844</c:v>
                </c:pt>
                <c:pt idx="422">
                  <c:v>-75.302486728911958</c:v>
                </c:pt>
                <c:pt idx="423">
                  <c:v>-74.540645351991714</c:v>
                </c:pt>
                <c:pt idx="424">
                  <c:v>-73.754052714149083</c:v>
                </c:pt>
                <c:pt idx="425">
                  <c:v>-73.105658584010996</c:v>
                </c:pt>
                <c:pt idx="426">
                  <c:v>-72.515975981197982</c:v>
                </c:pt>
                <c:pt idx="427">
                  <c:v>-72.016748351386497</c:v>
                </c:pt>
                <c:pt idx="428">
                  <c:v>-71.563017531151559</c:v>
                </c:pt>
                <c:pt idx="429">
                  <c:v>-71.055342770882348</c:v>
                </c:pt>
                <c:pt idx="430">
                  <c:v>-70.611207112975947</c:v>
                </c:pt>
                <c:pt idx="431">
                  <c:v>-70.227541214235586</c:v>
                </c:pt>
                <c:pt idx="432">
                  <c:v>-69.874532794495167</c:v>
                </c:pt>
                <c:pt idx="433">
                  <c:v>-69.545151010805</c:v>
                </c:pt>
                <c:pt idx="434">
                  <c:v>-69.224818962782734</c:v>
                </c:pt>
                <c:pt idx="435">
                  <c:v>-68.955032896076943</c:v>
                </c:pt>
                <c:pt idx="436">
                  <c:v>-68.690599980061592</c:v>
                </c:pt>
                <c:pt idx="437">
                  <c:v>-68.392184942709747</c:v>
                </c:pt>
                <c:pt idx="438">
                  <c:v>-68.096712126120053</c:v>
                </c:pt>
                <c:pt idx="439">
                  <c:v>-67.866404340489197</c:v>
                </c:pt>
                <c:pt idx="440">
                  <c:v>-67.682735212065964</c:v>
                </c:pt>
                <c:pt idx="441">
                  <c:v>-67.517070706579517</c:v>
                </c:pt>
                <c:pt idx="442">
                  <c:v>-67.349938500024763</c:v>
                </c:pt>
                <c:pt idx="443">
                  <c:v>-67.1582813781948</c:v>
                </c:pt>
                <c:pt idx="444">
                  <c:v>-66.972721169484714</c:v>
                </c:pt>
                <c:pt idx="445">
                  <c:v>-66.834511618163205</c:v>
                </c:pt>
                <c:pt idx="446">
                  <c:v>-66.708229498454784</c:v>
                </c:pt>
                <c:pt idx="447">
                  <c:v>-66.614363233251225</c:v>
                </c:pt>
                <c:pt idx="448">
                  <c:v>-66.53387180429155</c:v>
                </c:pt>
                <c:pt idx="449">
                  <c:v>-66.387081884092282</c:v>
                </c:pt>
                <c:pt idx="450">
                  <c:v>-66.27893600858647</c:v>
                </c:pt>
                <c:pt idx="451">
                  <c:v>-66.267153924937816</c:v>
                </c:pt>
                <c:pt idx="452">
                  <c:v>-66.281676836107422</c:v>
                </c:pt>
                <c:pt idx="453">
                  <c:v>-66.308096801327721</c:v>
                </c:pt>
                <c:pt idx="454">
                  <c:v>-66.300047403841361</c:v>
                </c:pt>
                <c:pt idx="455">
                  <c:v>-66.302985465643076</c:v>
                </c:pt>
                <c:pt idx="456">
                  <c:v>-66.366445960700858</c:v>
                </c:pt>
                <c:pt idx="457">
                  <c:v>-66.391078528573473</c:v>
                </c:pt>
                <c:pt idx="458">
                  <c:v>-66.421063085822738</c:v>
                </c:pt>
                <c:pt idx="459">
                  <c:v>-66.519155190550791</c:v>
                </c:pt>
                <c:pt idx="460">
                  <c:v>-66.677670758396118</c:v>
                </c:pt>
                <c:pt idx="461">
                  <c:v>-66.863618602101752</c:v>
                </c:pt>
                <c:pt idx="462">
                  <c:v>-67.03348235146963</c:v>
                </c:pt>
                <c:pt idx="463">
                  <c:v>-67.229073283498479</c:v>
                </c:pt>
                <c:pt idx="464">
                  <c:v>-67.481705391882286</c:v>
                </c:pt>
                <c:pt idx="465">
                  <c:v>-67.71368734077825</c:v>
                </c:pt>
                <c:pt idx="466">
                  <c:v>-67.965686999394478</c:v>
                </c:pt>
                <c:pt idx="467">
                  <c:v>-68.279309667039897</c:v>
                </c:pt>
                <c:pt idx="468">
                  <c:v>-68.744984302168731</c:v>
                </c:pt>
                <c:pt idx="469">
                  <c:v>-69.283051814595908</c:v>
                </c:pt>
                <c:pt idx="470">
                  <c:v>-69.846884077147067</c:v>
                </c:pt>
                <c:pt idx="471">
                  <c:v>-70.432171153141383</c:v>
                </c:pt>
                <c:pt idx="472">
                  <c:v>-71.053159685882179</c:v>
                </c:pt>
                <c:pt idx="473">
                  <c:v>-71.750623710117665</c:v>
                </c:pt>
                <c:pt idx="474">
                  <c:v>-72.716271372311184</c:v>
                </c:pt>
                <c:pt idx="475">
                  <c:v>-74.089689237516467</c:v>
                </c:pt>
                <c:pt idx="476">
                  <c:v>-75.6693156512071</c:v>
                </c:pt>
                <c:pt idx="477">
                  <c:v>-77.483000930426414</c:v>
                </c:pt>
                <c:pt idx="478">
                  <c:v>-80.010936624821881</c:v>
                </c:pt>
                <c:pt idx="479">
                  <c:v>-83.597216011005955</c:v>
                </c:pt>
                <c:pt idx="480">
                  <c:v>-90.294808791772923</c:v>
                </c:pt>
                <c:pt idx="481">
                  <c:v>-95.5405577076952</c:v>
                </c:pt>
                <c:pt idx="482">
                  <c:v>-84.498531169541465</c:v>
                </c:pt>
                <c:pt idx="483">
                  <c:v>-79.660197172262087</c:v>
                </c:pt>
                <c:pt idx="484">
                  <c:v>-76.454941590316906</c:v>
                </c:pt>
                <c:pt idx="485">
                  <c:v>-74.112246833215579</c:v>
                </c:pt>
                <c:pt idx="486">
                  <c:v>-72.140729872828075</c:v>
                </c:pt>
                <c:pt idx="487">
                  <c:v>-70.391462293011841</c:v>
                </c:pt>
                <c:pt idx="488">
                  <c:v>-68.912763685482147</c:v>
                </c:pt>
                <c:pt idx="489">
                  <c:v>-67.573055804244376</c:v>
                </c:pt>
                <c:pt idx="490">
                  <c:v>-66.363710516364222</c:v>
                </c:pt>
                <c:pt idx="491">
                  <c:v>-65.311443009050109</c:v>
                </c:pt>
                <c:pt idx="492">
                  <c:v>-64.370499160882659</c:v>
                </c:pt>
                <c:pt idx="493">
                  <c:v>-63.471674215106226</c:v>
                </c:pt>
                <c:pt idx="494">
                  <c:v>-62.576121840212657</c:v>
                </c:pt>
                <c:pt idx="495">
                  <c:v>-61.732755665744293</c:v>
                </c:pt>
                <c:pt idx="496">
                  <c:v>-60.9521400035296</c:v>
                </c:pt>
                <c:pt idx="497">
                  <c:v>-60.225168086105953</c:v>
                </c:pt>
                <c:pt idx="498">
                  <c:v>-59.536306645291916</c:v>
                </c:pt>
                <c:pt idx="499">
                  <c:v>-58.859719349052241</c:v>
                </c:pt>
                <c:pt idx="500">
                  <c:v>-58.224425737462973</c:v>
                </c:pt>
                <c:pt idx="501">
                  <c:v>-57.621337123519879</c:v>
                </c:pt>
                <c:pt idx="502">
                  <c:v>-57.022422023025641</c:v>
                </c:pt>
                <c:pt idx="503">
                  <c:v>-56.448503908532828</c:v>
                </c:pt>
                <c:pt idx="504">
                  <c:v>-55.884357251509094</c:v>
                </c:pt>
                <c:pt idx="505">
                  <c:v>-55.344057583615651</c:v>
                </c:pt>
                <c:pt idx="506">
                  <c:v>-54.832607850951398</c:v>
                </c:pt>
                <c:pt idx="507">
                  <c:v>-54.327412673208208</c:v>
                </c:pt>
                <c:pt idx="508">
                  <c:v>-53.82219320637774</c:v>
                </c:pt>
                <c:pt idx="509">
                  <c:v>-53.340468725118541</c:v>
                </c:pt>
                <c:pt idx="510">
                  <c:v>-52.879658980862523</c:v>
                </c:pt>
                <c:pt idx="511">
                  <c:v>-52.431176471610613</c:v>
                </c:pt>
                <c:pt idx="512">
                  <c:v>-51.988785526650773</c:v>
                </c:pt>
                <c:pt idx="513">
                  <c:v>-51.552628271978087</c:v>
                </c:pt>
                <c:pt idx="514">
                  <c:v>-51.120868434023734</c:v>
                </c:pt>
                <c:pt idx="515">
                  <c:v>-50.698734620129486</c:v>
                </c:pt>
                <c:pt idx="516">
                  <c:v>-50.292926989453491</c:v>
                </c:pt>
                <c:pt idx="517">
                  <c:v>-49.890709798457635</c:v>
                </c:pt>
                <c:pt idx="518">
                  <c:v>-49.49901304308505</c:v>
                </c:pt>
                <c:pt idx="519">
                  <c:v>-49.124838489183944</c:v>
                </c:pt>
                <c:pt idx="520">
                  <c:v>-48.753761267513333</c:v>
                </c:pt>
                <c:pt idx="521">
                  <c:v>-48.380845871173278</c:v>
                </c:pt>
                <c:pt idx="522">
                  <c:v>-48.014065923575011</c:v>
                </c:pt>
                <c:pt idx="523">
                  <c:v>-47.66322324298163</c:v>
                </c:pt>
                <c:pt idx="524">
                  <c:v>-47.313736708385676</c:v>
                </c:pt>
                <c:pt idx="525">
                  <c:v>-46.96721440574423</c:v>
                </c:pt>
                <c:pt idx="526">
                  <c:v>-46.630578509659173</c:v>
                </c:pt>
                <c:pt idx="527">
                  <c:v>-46.296749449758778</c:v>
                </c:pt>
                <c:pt idx="528">
                  <c:v>-45.961842367043488</c:v>
                </c:pt>
                <c:pt idx="529">
                  <c:v>-45.640015811286887</c:v>
                </c:pt>
                <c:pt idx="530">
                  <c:v>-45.326277691244854</c:v>
                </c:pt>
                <c:pt idx="531">
                  <c:v>-45.010639897155336</c:v>
                </c:pt>
                <c:pt idx="532">
                  <c:v>-44.701905357863765</c:v>
                </c:pt>
                <c:pt idx="533">
                  <c:v>-44.397686546508488</c:v>
                </c:pt>
                <c:pt idx="534">
                  <c:v>-44.094656715684451</c:v>
                </c:pt>
                <c:pt idx="535">
                  <c:v>-43.793556705558252</c:v>
                </c:pt>
                <c:pt idx="536">
                  <c:v>-43.499556388142992</c:v>
                </c:pt>
                <c:pt idx="537">
                  <c:v>-43.212676081771512</c:v>
                </c:pt>
                <c:pt idx="538">
                  <c:v>-42.92655822932953</c:v>
                </c:pt>
                <c:pt idx="539">
                  <c:v>-42.644245338768165</c:v>
                </c:pt>
                <c:pt idx="540">
                  <c:v>-42.364731022444616</c:v>
                </c:pt>
                <c:pt idx="541">
                  <c:v>-42.092694995179698</c:v>
                </c:pt>
                <c:pt idx="542">
                  <c:v>-41.82472789896174</c:v>
                </c:pt>
                <c:pt idx="543">
                  <c:v>-41.557022155767143</c:v>
                </c:pt>
                <c:pt idx="544">
                  <c:v>-41.289814911442846</c:v>
                </c:pt>
                <c:pt idx="545">
                  <c:v>-41.029814826359903</c:v>
                </c:pt>
                <c:pt idx="546">
                  <c:v>-40.773877746596987</c:v>
                </c:pt>
                <c:pt idx="547">
                  <c:v>-40.517026511355425</c:v>
                </c:pt>
                <c:pt idx="548">
                  <c:v>-40.259571327713665</c:v>
                </c:pt>
                <c:pt idx="549">
                  <c:v>-40.009516455340737</c:v>
                </c:pt>
                <c:pt idx="550">
                  <c:v>-39.76569300055835</c:v>
                </c:pt>
                <c:pt idx="551">
                  <c:v>-39.522813351784777</c:v>
                </c:pt>
                <c:pt idx="552">
                  <c:v>-39.281862081310379</c:v>
                </c:pt>
                <c:pt idx="553">
                  <c:v>-39.042148571954826</c:v>
                </c:pt>
                <c:pt idx="554">
                  <c:v>-38.804225461009352</c:v>
                </c:pt>
                <c:pt idx="555">
                  <c:v>-38.570093205021983</c:v>
                </c:pt>
                <c:pt idx="556">
                  <c:v>-38.34074469862815</c:v>
                </c:pt>
                <c:pt idx="557">
                  <c:v>-38.114558204376976</c:v>
                </c:pt>
                <c:pt idx="558">
                  <c:v>-37.887175518993203</c:v>
                </c:pt>
                <c:pt idx="559">
                  <c:v>-37.659384460299258</c:v>
                </c:pt>
                <c:pt idx="560">
                  <c:v>-37.437780371792037</c:v>
                </c:pt>
                <c:pt idx="561">
                  <c:v>-37.218473734187576</c:v>
                </c:pt>
                <c:pt idx="562">
                  <c:v>-36.999307856838982</c:v>
                </c:pt>
                <c:pt idx="563">
                  <c:v>-36.78412479079774</c:v>
                </c:pt>
                <c:pt idx="564">
                  <c:v>-36.571391641965114</c:v>
                </c:pt>
                <c:pt idx="565">
                  <c:v>-36.360405836644766</c:v>
                </c:pt>
                <c:pt idx="566">
                  <c:v>-36.150329265534268</c:v>
                </c:pt>
                <c:pt idx="567">
                  <c:v>-35.942054220484493</c:v>
                </c:pt>
                <c:pt idx="568">
                  <c:v>-35.736715746103478</c:v>
                </c:pt>
                <c:pt idx="569">
                  <c:v>-35.53306200743809</c:v>
                </c:pt>
                <c:pt idx="570">
                  <c:v>-35.3304758496784</c:v>
                </c:pt>
                <c:pt idx="571">
                  <c:v>-35.130290757633574</c:v>
                </c:pt>
                <c:pt idx="572">
                  <c:v>-34.932164070229689</c:v>
                </c:pt>
                <c:pt idx="573">
                  <c:v>-34.734568082743813</c:v>
                </c:pt>
                <c:pt idx="574">
                  <c:v>-34.536942062012017</c:v>
                </c:pt>
                <c:pt idx="575">
                  <c:v>-34.344705846085979</c:v>
                </c:pt>
                <c:pt idx="576">
                  <c:v>-34.153984423796373</c:v>
                </c:pt>
                <c:pt idx="577">
                  <c:v>-33.964651029735251</c:v>
                </c:pt>
                <c:pt idx="578">
                  <c:v>-33.777643619831125</c:v>
                </c:pt>
                <c:pt idx="579">
                  <c:v>-33.58992224227768</c:v>
                </c:pt>
                <c:pt idx="580">
                  <c:v>-33.404415896751686</c:v>
                </c:pt>
                <c:pt idx="581">
                  <c:v>-33.222241998929263</c:v>
                </c:pt>
                <c:pt idx="582">
                  <c:v>-33.040981858411349</c:v>
                </c:pt>
                <c:pt idx="583">
                  <c:v>-32.860154743016786</c:v>
                </c:pt>
                <c:pt idx="584">
                  <c:v>-32.681346773884982</c:v>
                </c:pt>
                <c:pt idx="585">
                  <c:v>-32.503962058598425</c:v>
                </c:pt>
                <c:pt idx="586">
                  <c:v>-32.327883691218759</c:v>
                </c:pt>
                <c:pt idx="587">
                  <c:v>-32.153743797460777</c:v>
                </c:pt>
                <c:pt idx="588">
                  <c:v>-31.981187214993149</c:v>
                </c:pt>
                <c:pt idx="589">
                  <c:v>-31.809882582213934</c:v>
                </c:pt>
                <c:pt idx="590">
                  <c:v>-31.63902242281296</c:v>
                </c:pt>
                <c:pt idx="591">
                  <c:v>-31.469194628690666</c:v>
                </c:pt>
                <c:pt idx="592">
                  <c:v>-31.301922506908035</c:v>
                </c:pt>
                <c:pt idx="593">
                  <c:v>-31.13570437806041</c:v>
                </c:pt>
                <c:pt idx="594">
                  <c:v>-30.971259170757989</c:v>
                </c:pt>
                <c:pt idx="595">
                  <c:v>-30.809029424237533</c:v>
                </c:pt>
                <c:pt idx="596">
                  <c:v>-30.647227896936361</c:v>
                </c:pt>
                <c:pt idx="597">
                  <c:v>-30.486216946841807</c:v>
                </c:pt>
                <c:pt idx="598">
                  <c:v>-30.326492922828177</c:v>
                </c:pt>
                <c:pt idx="599">
                  <c:v>-30.16778380158825</c:v>
                </c:pt>
                <c:pt idx="600">
                  <c:v>-30.010698923882106</c:v>
                </c:pt>
                <c:pt idx="601">
                  <c:v>-29.855156152492569</c:v>
                </c:pt>
                <c:pt idx="602">
                  <c:v>-29.701078273809603</c:v>
                </c:pt>
                <c:pt idx="603">
                  <c:v>-29.547849102450563</c:v>
                </c:pt>
                <c:pt idx="604">
                  <c:v>-29.39497885658983</c:v>
                </c:pt>
                <c:pt idx="605">
                  <c:v>-29.243906027496926</c:v>
                </c:pt>
                <c:pt idx="606">
                  <c:v>-29.093944050621431</c:v>
                </c:pt>
                <c:pt idx="607">
                  <c:v>-28.94498118815865</c:v>
                </c:pt>
                <c:pt idx="608">
                  <c:v>-28.797393040693521</c:v>
                </c:pt>
                <c:pt idx="609">
                  <c:v>-28.65091312452865</c:v>
                </c:pt>
                <c:pt idx="610">
                  <c:v>-28.505324417338134</c:v>
                </c:pt>
                <c:pt idx="611">
                  <c:v>-28.360759307269102</c:v>
                </c:pt>
                <c:pt idx="612">
                  <c:v>-28.217890744129377</c:v>
                </c:pt>
                <c:pt idx="613">
                  <c:v>-28.07586893968989</c:v>
                </c:pt>
                <c:pt idx="614">
                  <c:v>-27.934729386339932</c:v>
                </c:pt>
                <c:pt idx="615">
                  <c:v>-27.79436098228928</c:v>
                </c:pt>
                <c:pt idx="616">
                  <c:v>-27.654475739723651</c:v>
                </c:pt>
                <c:pt idx="617">
                  <c:v>-27.516687386345261</c:v>
                </c:pt>
                <c:pt idx="618">
                  <c:v>-27.380074525856855</c:v>
                </c:pt>
                <c:pt idx="619">
                  <c:v>-27.243498636947471</c:v>
                </c:pt>
                <c:pt idx="620">
                  <c:v>-27.108566480684001</c:v>
                </c:pt>
                <c:pt idx="621">
                  <c:v>-26.975395255337556</c:v>
                </c:pt>
                <c:pt idx="622">
                  <c:v>-26.842617019745362</c:v>
                </c:pt>
                <c:pt idx="623">
                  <c:v>-26.710479665044829</c:v>
                </c:pt>
                <c:pt idx="624">
                  <c:v>-26.580078532728958</c:v>
                </c:pt>
                <c:pt idx="625">
                  <c:v>-26.450246488372635</c:v>
                </c:pt>
                <c:pt idx="626">
                  <c:v>-26.320537466991304</c:v>
                </c:pt>
                <c:pt idx="627">
                  <c:v>-26.192891133446871</c:v>
                </c:pt>
                <c:pt idx="628">
                  <c:v>-26.066199492956066</c:v>
                </c:pt>
                <c:pt idx="629">
                  <c:v>-25.939592321072581</c:v>
                </c:pt>
                <c:pt idx="630">
                  <c:v>-25.814390664452578</c:v>
                </c:pt>
                <c:pt idx="631">
                  <c:v>-25.689732103677436</c:v>
                </c:pt>
                <c:pt idx="632">
                  <c:v>-25.565868508729508</c:v>
                </c:pt>
                <c:pt idx="633">
                  <c:v>-25.443561987078354</c:v>
                </c:pt>
                <c:pt idx="634">
                  <c:v>-25.321968648377549</c:v>
                </c:pt>
                <c:pt idx="635">
                  <c:v>-25.201022002173794</c:v>
                </c:pt>
                <c:pt idx="636">
                  <c:v>-25.081143753544719</c:v>
                </c:pt>
                <c:pt idx="637">
                  <c:v>-24.96272087018297</c:v>
                </c:pt>
                <c:pt idx="638">
                  <c:v>-24.844620027220444</c:v>
                </c:pt>
                <c:pt idx="639">
                  <c:v>-24.726500314358773</c:v>
                </c:pt>
                <c:pt idx="640">
                  <c:v>-24.609867744247978</c:v>
                </c:pt>
                <c:pt idx="641">
                  <c:v>-24.49427747151244</c:v>
                </c:pt>
                <c:pt idx="642">
                  <c:v>-24.37967830332909</c:v>
                </c:pt>
                <c:pt idx="643">
                  <c:v>-24.266308914767706</c:v>
                </c:pt>
                <c:pt idx="644">
                  <c:v>-24.153439713071553</c:v>
                </c:pt>
                <c:pt idx="645">
                  <c:v>-24.040374279630964</c:v>
                </c:pt>
                <c:pt idx="646">
                  <c:v>-23.928813116958981</c:v>
                </c:pt>
                <c:pt idx="647">
                  <c:v>-23.817753089760746</c:v>
                </c:pt>
                <c:pt idx="648">
                  <c:v>-23.706937955648936</c:v>
                </c:pt>
                <c:pt idx="649">
                  <c:v>-23.598509984913267</c:v>
                </c:pt>
                <c:pt idx="650">
                  <c:v>-23.49060087080737</c:v>
                </c:pt>
                <c:pt idx="651">
                  <c:v>-23.383380385731559</c:v>
                </c:pt>
                <c:pt idx="652">
                  <c:v>-23.276767887865137</c:v>
                </c:pt>
                <c:pt idx="653">
                  <c:v>-23.170765856105607</c:v>
                </c:pt>
                <c:pt idx="654">
                  <c:v>-23.065775719848727</c:v>
                </c:pt>
                <c:pt idx="655">
                  <c:v>-22.961306350944316</c:v>
                </c:pt>
                <c:pt idx="656">
                  <c:v>-22.857428837457221</c:v>
                </c:pt>
                <c:pt idx="657">
                  <c:v>-22.754639718961656</c:v>
                </c:pt>
                <c:pt idx="658">
                  <c:v>-22.652953495826775</c:v>
                </c:pt>
                <c:pt idx="659">
                  <c:v>-22.551729287087117</c:v>
                </c:pt>
                <c:pt idx="660">
                  <c:v>-22.450714531609513</c:v>
                </c:pt>
                <c:pt idx="661">
                  <c:v>-22.350341246376665</c:v>
                </c:pt>
                <c:pt idx="662">
                  <c:v>-22.250618151765693</c:v>
                </c:pt>
                <c:pt idx="663">
                  <c:v>-22.152405186973812</c:v>
                </c:pt>
                <c:pt idx="664">
                  <c:v>-22.055210932203732</c:v>
                </c:pt>
                <c:pt idx="665">
                  <c:v>-21.95801301663332</c:v>
                </c:pt>
                <c:pt idx="666">
                  <c:v>-21.861322109422616</c:v>
                </c:pt>
                <c:pt idx="667">
                  <c:v>-21.765540478116492</c:v>
                </c:pt>
                <c:pt idx="668">
                  <c:v>-21.670698121936635</c:v>
                </c:pt>
                <c:pt idx="669">
                  <c:v>-21.576293244435703</c:v>
                </c:pt>
                <c:pt idx="670">
                  <c:v>-21.482800471024635</c:v>
                </c:pt>
                <c:pt idx="671">
                  <c:v>-21.389975670587479</c:v>
                </c:pt>
                <c:pt idx="672">
                  <c:v>-21.297843162630727</c:v>
                </c:pt>
                <c:pt idx="673">
                  <c:v>-21.206100380450263</c:v>
                </c:pt>
                <c:pt idx="674">
                  <c:v>-21.115136269322594</c:v>
                </c:pt>
                <c:pt idx="675">
                  <c:v>-21.025084761115991</c:v>
                </c:pt>
                <c:pt idx="676">
                  <c:v>-20.935667992509156</c:v>
                </c:pt>
                <c:pt idx="677">
                  <c:v>-20.846655379742561</c:v>
                </c:pt>
                <c:pt idx="678">
                  <c:v>-20.758334929117531</c:v>
                </c:pt>
                <c:pt idx="679">
                  <c:v>-20.671290948183465</c:v>
                </c:pt>
                <c:pt idx="680">
                  <c:v>-20.584496506867911</c:v>
                </c:pt>
                <c:pt idx="681">
                  <c:v>-20.497798946155818</c:v>
                </c:pt>
                <c:pt idx="682">
                  <c:v>-20.411773488096365</c:v>
                </c:pt>
                <c:pt idx="683">
                  <c:v>-20.326688934680494</c:v>
                </c:pt>
                <c:pt idx="684">
                  <c:v>-20.242413960105075</c:v>
                </c:pt>
                <c:pt idx="685">
                  <c:v>-20.158796925894404</c:v>
                </c:pt>
                <c:pt idx="686">
                  <c:v>-20.076121591206743</c:v>
                </c:pt>
                <c:pt idx="687">
                  <c:v>-19.993773751260193</c:v>
                </c:pt>
                <c:pt idx="688">
                  <c:v>-19.911586117661699</c:v>
                </c:pt>
                <c:pt idx="689">
                  <c:v>-19.830147904644999</c:v>
                </c:pt>
                <c:pt idx="690">
                  <c:v>-19.74947940105374</c:v>
                </c:pt>
                <c:pt idx="691">
                  <c:v>-19.669553195569073</c:v>
                </c:pt>
                <c:pt idx="692">
                  <c:v>-19.590743107008883</c:v>
                </c:pt>
                <c:pt idx="693">
                  <c:v>-19.512393024021048</c:v>
                </c:pt>
                <c:pt idx="694">
                  <c:v>-19.434060414376678</c:v>
                </c:pt>
                <c:pt idx="695">
                  <c:v>-19.356447433567109</c:v>
                </c:pt>
                <c:pt idx="696">
                  <c:v>-19.279375410356799</c:v>
                </c:pt>
                <c:pt idx="697">
                  <c:v>-19.202761889294116</c:v>
                </c:pt>
                <c:pt idx="698">
                  <c:v>-19.126889348623891</c:v>
                </c:pt>
                <c:pt idx="699">
                  <c:v>-19.051722991481338</c:v>
                </c:pt>
                <c:pt idx="700">
                  <c:v>-18.977141815956855</c:v>
                </c:pt>
                <c:pt idx="701">
                  <c:v>-18.903395070227337</c:v>
                </c:pt>
                <c:pt idx="702">
                  <c:v>-18.830173402864702</c:v>
                </c:pt>
                <c:pt idx="703">
                  <c:v>-18.757039937476129</c:v>
                </c:pt>
                <c:pt idx="704">
                  <c:v>-18.684642831278197</c:v>
                </c:pt>
                <c:pt idx="705">
                  <c:v>-18.612905653106864</c:v>
                </c:pt>
                <c:pt idx="706">
                  <c:v>-18.54154487706948</c:v>
                </c:pt>
                <c:pt idx="707">
                  <c:v>-18.470878482266386</c:v>
                </c:pt>
                <c:pt idx="708">
                  <c:v>-18.401075069021623</c:v>
                </c:pt>
                <c:pt idx="709">
                  <c:v>-18.331551036023118</c:v>
                </c:pt>
                <c:pt idx="710">
                  <c:v>-18.262465187589747</c:v>
                </c:pt>
                <c:pt idx="711">
                  <c:v>-18.194226353725377</c:v>
                </c:pt>
                <c:pt idx="712">
                  <c:v>-18.126487133493679</c:v>
                </c:pt>
                <c:pt idx="713">
                  <c:v>-18.059911232916839</c:v>
                </c:pt>
                <c:pt idx="714">
                  <c:v>-17.993521067752777</c:v>
                </c:pt>
                <c:pt idx="715">
                  <c:v>-17.926914507059607</c:v>
                </c:pt>
                <c:pt idx="716">
                  <c:v>-17.861219948938725</c:v>
                </c:pt>
                <c:pt idx="717">
                  <c:v>-17.796017580821268</c:v>
                </c:pt>
                <c:pt idx="718">
                  <c:v>-17.731066789990937</c:v>
                </c:pt>
                <c:pt idx="719">
                  <c:v>-17.66696560429245</c:v>
                </c:pt>
                <c:pt idx="720">
                  <c:v>-17.603715672305448</c:v>
                </c:pt>
                <c:pt idx="721">
                  <c:v>-17.540587785365148</c:v>
                </c:pt>
                <c:pt idx="722">
                  <c:v>-17.477681820321514</c:v>
                </c:pt>
                <c:pt idx="723">
                  <c:v>-17.41571813697356</c:v>
                </c:pt>
                <c:pt idx="724">
                  <c:v>-17.354510864567565</c:v>
                </c:pt>
                <c:pt idx="725">
                  <c:v>-17.293290534015632</c:v>
                </c:pt>
                <c:pt idx="726">
                  <c:v>-17.232816219970747</c:v>
                </c:pt>
                <c:pt idx="727">
                  <c:v>-17.173058456860318</c:v>
                </c:pt>
                <c:pt idx="728">
                  <c:v>-17.113399064138683</c:v>
                </c:pt>
                <c:pt idx="729">
                  <c:v>-17.054924817151189</c:v>
                </c:pt>
                <c:pt idx="730">
                  <c:v>-16.997050163020987</c:v>
                </c:pt>
                <c:pt idx="731">
                  <c:v>-16.939002002209278</c:v>
                </c:pt>
                <c:pt idx="732">
                  <c:v>-16.881484655237852</c:v>
                </c:pt>
                <c:pt idx="733">
                  <c:v>-16.824489025585038</c:v>
                </c:pt>
                <c:pt idx="734">
                  <c:v>-16.76810795842739</c:v>
                </c:pt>
                <c:pt idx="735">
                  <c:v>-16.712392754930157</c:v>
                </c:pt>
                <c:pt idx="736">
                  <c:v>-16.657175500991514</c:v>
                </c:pt>
                <c:pt idx="737">
                  <c:v>-16.602207499142896</c:v>
                </c:pt>
                <c:pt idx="738">
                  <c:v>-16.547382744441915</c:v>
                </c:pt>
                <c:pt idx="739">
                  <c:v>-16.493285978199406</c:v>
                </c:pt>
                <c:pt idx="740">
                  <c:v>-16.439601720675373</c:v>
                </c:pt>
                <c:pt idx="741">
                  <c:v>-16.386799136983967</c:v>
                </c:pt>
                <c:pt idx="742">
                  <c:v>-16.335091806344046</c:v>
                </c:pt>
                <c:pt idx="743">
                  <c:v>-16.283228019056505</c:v>
                </c:pt>
                <c:pt idx="744">
                  <c:v>-16.231486472153993</c:v>
                </c:pt>
                <c:pt idx="745">
                  <c:v>-16.180267144250212</c:v>
                </c:pt>
                <c:pt idx="746">
                  <c:v>-16.129736047434793</c:v>
                </c:pt>
                <c:pt idx="747">
                  <c:v>-16.079579359932602</c:v>
                </c:pt>
                <c:pt idx="748">
                  <c:v>-16.029722479864482</c:v>
                </c:pt>
                <c:pt idx="749">
                  <c:v>-15.980396485136207</c:v>
                </c:pt>
                <c:pt idx="750">
                  <c:v>-15.931645987700252</c:v>
                </c:pt>
                <c:pt idx="751">
                  <c:v>-15.8835447961198</c:v>
                </c:pt>
                <c:pt idx="752">
                  <c:v>-15.835692751609241</c:v>
                </c:pt>
                <c:pt idx="753">
                  <c:v>-15.78810175978129</c:v>
                </c:pt>
                <c:pt idx="754">
                  <c:v>-15.741235404659335</c:v>
                </c:pt>
                <c:pt idx="755">
                  <c:v>-15.694903921803576</c:v>
                </c:pt>
                <c:pt idx="756">
                  <c:v>-15.648875467929908</c:v>
                </c:pt>
                <c:pt idx="757">
                  <c:v>-15.603067707863813</c:v>
                </c:pt>
                <c:pt idx="758">
                  <c:v>-15.557686264698127</c:v>
                </c:pt>
                <c:pt idx="759">
                  <c:v>-15.513114035755326</c:v>
                </c:pt>
                <c:pt idx="760">
                  <c:v>-15.468941903805646</c:v>
                </c:pt>
                <c:pt idx="761">
                  <c:v>-15.425270034613543</c:v>
                </c:pt>
                <c:pt idx="762">
                  <c:v>-15.381761956121199</c:v>
                </c:pt>
                <c:pt idx="763">
                  <c:v>-15.338614487041792</c:v>
                </c:pt>
                <c:pt idx="764">
                  <c:v>-15.296339780379737</c:v>
                </c:pt>
                <c:pt idx="765">
                  <c:v>-15.254358923149731</c:v>
                </c:pt>
                <c:pt idx="766">
                  <c:v>-15.212632036102336</c:v>
                </c:pt>
                <c:pt idx="767">
                  <c:v>-15.171233831844503</c:v>
                </c:pt>
                <c:pt idx="768">
                  <c:v>-15.130412426845048</c:v>
                </c:pt>
                <c:pt idx="769">
                  <c:v>-15.090120325252698</c:v>
                </c:pt>
                <c:pt idx="770">
                  <c:v>-15.050213659409259</c:v>
                </c:pt>
                <c:pt idx="771">
                  <c:v>-15.010692545536248</c:v>
                </c:pt>
                <c:pt idx="772">
                  <c:v>-14.971317104050343</c:v>
                </c:pt>
                <c:pt idx="773">
                  <c:v>-14.932599271903426</c:v>
                </c:pt>
                <c:pt idx="774">
                  <c:v>-14.894544802088276</c:v>
                </c:pt>
                <c:pt idx="775">
                  <c:v>-14.856695506264547</c:v>
                </c:pt>
                <c:pt idx="776">
                  <c:v>-14.819262148082458</c:v>
                </c:pt>
                <c:pt idx="777">
                  <c:v>-14.782388558716029</c:v>
                </c:pt>
                <c:pt idx="778">
                  <c:v>-14.745839310873407</c:v>
                </c:pt>
                <c:pt idx="779">
                  <c:v>-14.709518806320609</c:v>
                </c:pt>
                <c:pt idx="780">
                  <c:v>-14.673360503814452</c:v>
                </c:pt>
                <c:pt idx="781">
                  <c:v>-14.637574045883955</c:v>
                </c:pt>
                <c:pt idx="782">
                  <c:v>-14.602614556026449</c:v>
                </c:pt>
                <c:pt idx="783">
                  <c:v>-14.568182211193621</c:v>
                </c:pt>
                <c:pt idx="784">
                  <c:v>-14.53399025072679</c:v>
                </c:pt>
                <c:pt idx="785">
                  <c:v>-14.500300080620088</c:v>
                </c:pt>
                <c:pt idx="786">
                  <c:v>-14.466812258673267</c:v>
                </c:pt>
                <c:pt idx="787">
                  <c:v>-14.433513431524679</c:v>
                </c:pt>
                <c:pt idx="788">
                  <c:v>-14.400642225551938</c:v>
                </c:pt>
                <c:pt idx="789">
                  <c:v>-14.36805507884473</c:v>
                </c:pt>
                <c:pt idx="790">
                  <c:v>-14.336262042064758</c:v>
                </c:pt>
                <c:pt idx="791">
                  <c:v>-14.304795711574808</c:v>
                </c:pt>
                <c:pt idx="792">
                  <c:v>-14.273345388872482</c:v>
                </c:pt>
                <c:pt idx="793">
                  <c:v>-14.242523376970766</c:v>
                </c:pt>
                <c:pt idx="794">
                  <c:v>-14.212350311320833</c:v>
                </c:pt>
                <c:pt idx="795">
                  <c:v>-14.182538590144645</c:v>
                </c:pt>
                <c:pt idx="796">
                  <c:v>-14.152826010884965</c:v>
                </c:pt>
                <c:pt idx="797">
                  <c:v>-14.123542631261461</c:v>
                </c:pt>
                <c:pt idx="798">
                  <c:v>-14.094577444720988</c:v>
                </c:pt>
                <c:pt idx="799">
                  <c:v>-14.065928526924992</c:v>
                </c:pt>
                <c:pt idx="800">
                  <c:v>-14.03781183853782</c:v>
                </c:pt>
                <c:pt idx="801">
                  <c:v>-14.010210211220762</c:v>
                </c:pt>
                <c:pt idx="802">
                  <c:v>-13.982840800082521</c:v>
                </c:pt>
                <c:pt idx="803">
                  <c:v>-13.955382389869072</c:v>
                </c:pt>
                <c:pt idx="804">
                  <c:v>-13.928462531498141</c:v>
                </c:pt>
                <c:pt idx="805">
                  <c:v>-13.902031826979279</c:v>
                </c:pt>
                <c:pt idx="806">
                  <c:v>-13.875990977319468</c:v>
                </c:pt>
                <c:pt idx="807">
                  <c:v>-13.850351429844716</c:v>
                </c:pt>
                <c:pt idx="808">
                  <c:v>-13.825029598326239</c:v>
                </c:pt>
                <c:pt idx="809">
                  <c:v>-13.80012634797075</c:v>
                </c:pt>
                <c:pt idx="810">
                  <c:v>-13.775282408910307</c:v>
                </c:pt>
                <c:pt idx="811">
                  <c:v>-13.750970866596342</c:v>
                </c:pt>
                <c:pt idx="812">
                  <c:v>-13.727201686027502</c:v>
                </c:pt>
                <c:pt idx="813">
                  <c:v>-13.703615653253367</c:v>
                </c:pt>
                <c:pt idx="814">
                  <c:v>-13.680322059676119</c:v>
                </c:pt>
                <c:pt idx="815">
                  <c:v>-13.657571207299327</c:v>
                </c:pt>
                <c:pt idx="816">
                  <c:v>-13.635241651118751</c:v>
                </c:pt>
                <c:pt idx="817">
                  <c:v>-13.612716330652354</c:v>
                </c:pt>
                <c:pt idx="818">
                  <c:v>-13.590536229988512</c:v>
                </c:pt>
                <c:pt idx="819">
                  <c:v>-13.568944970473474</c:v>
                </c:pt>
                <c:pt idx="820">
                  <c:v>-13.547594229956561</c:v>
                </c:pt>
                <c:pt idx="821">
                  <c:v>-13.526512503032324</c:v>
                </c:pt>
                <c:pt idx="822">
                  <c:v>-13.505846055546879</c:v>
                </c:pt>
                <c:pt idx="823">
                  <c:v>-13.485757461648358</c:v>
                </c:pt>
                <c:pt idx="824">
                  <c:v>-13.465974923956542</c:v>
                </c:pt>
                <c:pt idx="825">
                  <c:v>-13.446428571687301</c:v>
                </c:pt>
                <c:pt idx="826">
                  <c:v>-13.427080426212306</c:v>
                </c:pt>
                <c:pt idx="827">
                  <c:v>-13.40778332606655</c:v>
                </c:pt>
                <c:pt idx="828">
                  <c:v>-13.388826048483182</c:v>
                </c:pt>
                <c:pt idx="829">
                  <c:v>-13.370380572914947</c:v>
                </c:pt>
                <c:pt idx="830">
                  <c:v>-13.352302725881447</c:v>
                </c:pt>
                <c:pt idx="831">
                  <c:v>-13.334710823014941</c:v>
                </c:pt>
                <c:pt idx="832">
                  <c:v>-13.317356808242007</c:v>
                </c:pt>
                <c:pt idx="833">
                  <c:v>-13.299902771094532</c:v>
                </c:pt>
                <c:pt idx="834">
                  <c:v>-13.282792701832939</c:v>
                </c:pt>
                <c:pt idx="835">
                  <c:v>-13.266106908133658</c:v>
                </c:pt>
                <c:pt idx="836">
                  <c:v>-13.249808849756858</c:v>
                </c:pt>
                <c:pt idx="837">
                  <c:v>-13.23374249276136</c:v>
                </c:pt>
                <c:pt idx="838">
                  <c:v>-13.217907084245425</c:v>
                </c:pt>
                <c:pt idx="839">
                  <c:v>-13.202706193942843</c:v>
                </c:pt>
                <c:pt idx="840">
                  <c:v>-13.187766924535786</c:v>
                </c:pt>
                <c:pt idx="841">
                  <c:v>-13.172901456074088</c:v>
                </c:pt>
                <c:pt idx="842">
                  <c:v>-13.158294517174564</c:v>
                </c:pt>
                <c:pt idx="843">
                  <c:v>-13.14408405241457</c:v>
                </c:pt>
                <c:pt idx="844">
                  <c:v>-13.130038858366483</c:v>
                </c:pt>
                <c:pt idx="845">
                  <c:v>-13.116007781719862</c:v>
                </c:pt>
                <c:pt idx="846">
                  <c:v>-13.102522261901168</c:v>
                </c:pt>
                <c:pt idx="847">
                  <c:v>-13.089532669518922</c:v>
                </c:pt>
                <c:pt idx="848">
                  <c:v>-13.076708203791739</c:v>
                </c:pt>
                <c:pt idx="849">
                  <c:v>-13.063903187822113</c:v>
                </c:pt>
                <c:pt idx="850">
                  <c:v>-13.051399393422081</c:v>
                </c:pt>
                <c:pt idx="851">
                  <c:v>-13.039609902031104</c:v>
                </c:pt>
                <c:pt idx="852">
                  <c:v>-13.027903873497165</c:v>
                </c:pt>
                <c:pt idx="853">
                  <c:v>-13.016080445804317</c:v>
                </c:pt>
                <c:pt idx="854">
                  <c:v>-13.004634533646474</c:v>
                </c:pt>
                <c:pt idx="855">
                  <c:v>-12.993520261635968</c:v>
                </c:pt>
                <c:pt idx="856">
                  <c:v>-12.982725856296906</c:v>
                </c:pt>
                <c:pt idx="857">
                  <c:v>-12.972150625247483</c:v>
                </c:pt>
                <c:pt idx="858">
                  <c:v>-12.961858974243661</c:v>
                </c:pt>
                <c:pt idx="859">
                  <c:v>-12.952022939905017</c:v>
                </c:pt>
                <c:pt idx="860">
                  <c:v>-12.942357866887765</c:v>
                </c:pt>
                <c:pt idx="861">
                  <c:v>-12.932864998867888</c:v>
                </c:pt>
                <c:pt idx="862">
                  <c:v>-12.923521179346398</c:v>
                </c:pt>
                <c:pt idx="863">
                  <c:v>-12.914340769542692</c:v>
                </c:pt>
                <c:pt idx="864">
                  <c:v>-12.905684422071298</c:v>
                </c:pt>
                <c:pt idx="865">
                  <c:v>-12.89729615319966</c:v>
                </c:pt>
                <c:pt idx="866">
                  <c:v>-12.888845039200469</c:v>
                </c:pt>
                <c:pt idx="867">
                  <c:v>-12.880353260491971</c:v>
                </c:pt>
                <c:pt idx="868">
                  <c:v>-12.872050655994842</c:v>
                </c:pt>
                <c:pt idx="869">
                  <c:v>-12.864468112959885</c:v>
                </c:pt>
                <c:pt idx="870">
                  <c:v>-12.857163181620388</c:v>
                </c:pt>
                <c:pt idx="871">
                  <c:v>-12.849642813851947</c:v>
                </c:pt>
                <c:pt idx="872">
                  <c:v>-12.842498872503187</c:v>
                </c:pt>
                <c:pt idx="873">
                  <c:v>-12.835821404591396</c:v>
                </c:pt>
                <c:pt idx="874">
                  <c:v>-12.829359642274161</c:v>
                </c:pt>
                <c:pt idx="875">
                  <c:v>-12.823160944664833</c:v>
                </c:pt>
                <c:pt idx="876">
                  <c:v>-12.816905388021208</c:v>
                </c:pt>
                <c:pt idx="877">
                  <c:v>-12.810880025094473</c:v>
                </c:pt>
                <c:pt idx="878">
                  <c:v>-12.805593183744055</c:v>
                </c:pt>
                <c:pt idx="879">
                  <c:v>-12.800182103736969</c:v>
                </c:pt>
                <c:pt idx="880">
                  <c:v>-12.794479380794989</c:v>
                </c:pt>
                <c:pt idx="881">
                  <c:v>-12.788972633254218</c:v>
                </c:pt>
                <c:pt idx="882">
                  <c:v>-12.783861085023043</c:v>
                </c:pt>
                <c:pt idx="883">
                  <c:v>-12.779543450687459</c:v>
                </c:pt>
                <c:pt idx="884">
                  <c:v>-12.775211179953217</c:v>
                </c:pt>
                <c:pt idx="885">
                  <c:v>-12.770562728280115</c:v>
                </c:pt>
                <c:pt idx="886">
                  <c:v>-12.76631215120976</c:v>
                </c:pt>
                <c:pt idx="887">
                  <c:v>-12.762306171390339</c:v>
                </c:pt>
                <c:pt idx="888">
                  <c:v>-12.758592633890578</c:v>
                </c:pt>
                <c:pt idx="889">
                  <c:v>-12.755233979685233</c:v>
                </c:pt>
                <c:pt idx="890">
                  <c:v>-12.751831709559909</c:v>
                </c:pt>
                <c:pt idx="891">
                  <c:v>-12.748553590386745</c:v>
                </c:pt>
                <c:pt idx="892">
                  <c:v>-12.745590371845942</c:v>
                </c:pt>
                <c:pt idx="893">
                  <c:v>-12.742546732346657</c:v>
                </c:pt>
                <c:pt idx="894">
                  <c:v>-12.739742710185926</c:v>
                </c:pt>
                <c:pt idx="895">
                  <c:v>-12.73762878393423</c:v>
                </c:pt>
                <c:pt idx="896">
                  <c:v>-12.735330414888452</c:v>
                </c:pt>
                <c:pt idx="897">
                  <c:v>-12.732873066363224</c:v>
                </c:pt>
                <c:pt idx="898">
                  <c:v>-12.730969323192895</c:v>
                </c:pt>
                <c:pt idx="899">
                  <c:v>-12.729100461558481</c:v>
                </c:pt>
                <c:pt idx="900">
                  <c:v>-12.727294883626318</c:v>
                </c:pt>
                <c:pt idx="901">
                  <c:v>-12.725784230046649</c:v>
                </c:pt>
                <c:pt idx="902">
                  <c:v>-12.724264301431475</c:v>
                </c:pt>
                <c:pt idx="903">
                  <c:v>-12.722995124894243</c:v>
                </c:pt>
                <c:pt idx="904">
                  <c:v>-12.72198311580606</c:v>
                </c:pt>
                <c:pt idx="905">
                  <c:v>-12.720896655025225</c:v>
                </c:pt>
                <c:pt idx="906">
                  <c:v>-12.719972004712917</c:v>
                </c:pt>
                <c:pt idx="907">
                  <c:v>-12.719358526988264</c:v>
                </c:pt>
                <c:pt idx="908">
                  <c:v>-12.718789597415592</c:v>
                </c:pt>
                <c:pt idx="909">
                  <c:v>-12.718454417887537</c:v>
                </c:pt>
                <c:pt idx="910">
                  <c:v>-12.718279921507838</c:v>
                </c:pt>
                <c:pt idx="911">
                  <c:v>-12.71772455893424</c:v>
                </c:pt>
                <c:pt idx="912">
                  <c:v>-12.717279300315646</c:v>
                </c:pt>
                <c:pt idx="913">
                  <c:v>-12.717477394312946</c:v>
                </c:pt>
                <c:pt idx="914">
                  <c:v>-12.717809716170354</c:v>
                </c:pt>
                <c:pt idx="915">
                  <c:v>-12.717985469697847</c:v>
                </c:pt>
                <c:pt idx="916">
                  <c:v>-12.718314387376267</c:v>
                </c:pt>
                <c:pt idx="917">
                  <c:v>-12.718913794281992</c:v>
                </c:pt>
                <c:pt idx="918">
                  <c:v>-12.719762251647841</c:v>
                </c:pt>
                <c:pt idx="919">
                  <c:v>-12.720703320817368</c:v>
                </c:pt>
                <c:pt idx="920">
                  <c:v>-12.721337624944216</c:v>
                </c:pt>
                <c:pt idx="921">
                  <c:v>-12.722107873717555</c:v>
                </c:pt>
                <c:pt idx="922">
                  <c:v>-12.723446302675116</c:v>
                </c:pt>
                <c:pt idx="923">
                  <c:v>-12.724732939326891</c:v>
                </c:pt>
                <c:pt idx="924">
                  <c:v>-12.725841773511029</c:v>
                </c:pt>
                <c:pt idx="925">
                  <c:v>-12.726966732840797</c:v>
                </c:pt>
                <c:pt idx="926">
                  <c:v>-12.728356333473103</c:v>
                </c:pt>
                <c:pt idx="927">
                  <c:v>-12.730268716688801</c:v>
                </c:pt>
                <c:pt idx="928">
                  <c:v>-12.73202736148551</c:v>
                </c:pt>
                <c:pt idx="929">
                  <c:v>-12.733550739553888</c:v>
                </c:pt>
                <c:pt idx="930">
                  <c:v>-12.735435683976803</c:v>
                </c:pt>
                <c:pt idx="931">
                  <c:v>-12.737358941387662</c:v>
                </c:pt>
                <c:pt idx="932">
                  <c:v>-12.739102082125628</c:v>
                </c:pt>
                <c:pt idx="933">
                  <c:v>-12.741077227161753</c:v>
                </c:pt>
                <c:pt idx="934">
                  <c:v>-12.743287610928387</c:v>
                </c:pt>
                <c:pt idx="935">
                  <c:v>-12.745629563429855</c:v>
                </c:pt>
                <c:pt idx="936">
                  <c:v>-12.748182424602501</c:v>
                </c:pt>
                <c:pt idx="937">
                  <c:v>-12.750479987058135</c:v>
                </c:pt>
                <c:pt idx="938">
                  <c:v>-12.752498850118062</c:v>
                </c:pt>
                <c:pt idx="939">
                  <c:v>-12.754887868484769</c:v>
                </c:pt>
                <c:pt idx="940">
                  <c:v>-12.757345966357159</c:v>
                </c:pt>
                <c:pt idx="941">
                  <c:v>-12.759674873263297</c:v>
                </c:pt>
                <c:pt idx="942">
                  <c:v>-12.762475353489549</c:v>
                </c:pt>
                <c:pt idx="943">
                  <c:v>-12.76540798859666</c:v>
                </c:pt>
                <c:pt idx="944">
                  <c:v>-12.76796572964858</c:v>
                </c:pt>
                <c:pt idx="945">
                  <c:v>-12.770534155069821</c:v>
                </c:pt>
                <c:pt idx="946">
                  <c:v>-12.77336019441557</c:v>
                </c:pt>
                <c:pt idx="947">
                  <c:v>-12.77651328559902</c:v>
                </c:pt>
                <c:pt idx="948">
                  <c:v>-12.779761135250624</c:v>
                </c:pt>
                <c:pt idx="949">
                  <c:v>-12.782701123359985</c:v>
                </c:pt>
                <c:pt idx="950">
                  <c:v>-12.785597136784585</c:v>
                </c:pt>
                <c:pt idx="951">
                  <c:v>-12.788585463028401</c:v>
                </c:pt>
                <c:pt idx="952">
                  <c:v>-12.791546357375154</c:v>
                </c:pt>
                <c:pt idx="953">
                  <c:v>-12.794808408308738</c:v>
                </c:pt>
                <c:pt idx="954">
                  <c:v>-12.798155188701267</c:v>
                </c:pt>
                <c:pt idx="955">
                  <c:v>-12.801068146851943</c:v>
                </c:pt>
                <c:pt idx="956">
                  <c:v>-12.803892395442331</c:v>
                </c:pt>
                <c:pt idx="957">
                  <c:v>-12.806849923798083</c:v>
                </c:pt>
                <c:pt idx="958">
                  <c:v>-12.810023298334233</c:v>
                </c:pt>
                <c:pt idx="959">
                  <c:v>-12.813570444397497</c:v>
                </c:pt>
                <c:pt idx="960">
                  <c:v>-12.816964254908259</c:v>
                </c:pt>
                <c:pt idx="961">
                  <c:v>-12.820090599969635</c:v>
                </c:pt>
                <c:pt idx="962">
                  <c:v>-12.823334381935563</c:v>
                </c:pt>
                <c:pt idx="963">
                  <c:v>-12.826589091987888</c:v>
                </c:pt>
                <c:pt idx="964">
                  <c:v>-12.829856049394685</c:v>
                </c:pt>
                <c:pt idx="965">
                  <c:v>-12.833338431470748</c:v>
                </c:pt>
                <c:pt idx="966">
                  <c:v>-12.836747450611966</c:v>
                </c:pt>
                <c:pt idx="967">
                  <c:v>-12.83982339527414</c:v>
                </c:pt>
                <c:pt idx="968">
                  <c:v>-12.842946462873444</c:v>
                </c:pt>
                <c:pt idx="969">
                  <c:v>-12.846324638354353</c:v>
                </c:pt>
                <c:pt idx="970">
                  <c:v>-12.849838137327296</c:v>
                </c:pt>
                <c:pt idx="971">
                  <c:v>-12.853266742476539</c:v>
                </c:pt>
                <c:pt idx="972">
                  <c:v>-12.856336883725916</c:v>
                </c:pt>
                <c:pt idx="973">
                  <c:v>-12.859455316883466</c:v>
                </c:pt>
                <c:pt idx="974">
                  <c:v>-12.862713446885826</c:v>
                </c:pt>
                <c:pt idx="975">
                  <c:v>-12.865641166750574</c:v>
                </c:pt>
                <c:pt idx="976">
                  <c:v>-12.86876144584747</c:v>
                </c:pt>
                <c:pt idx="977">
                  <c:v>-12.872314536607385</c:v>
                </c:pt>
                <c:pt idx="978">
                  <c:v>-12.875811770266104</c:v>
                </c:pt>
                <c:pt idx="979">
                  <c:v>-12.879144130917455</c:v>
                </c:pt>
                <c:pt idx="980">
                  <c:v>-12.88214361959845</c:v>
                </c:pt>
                <c:pt idx="981">
                  <c:v>-12.885129841450514</c:v>
                </c:pt>
                <c:pt idx="982">
                  <c:v>-12.888287160518688</c:v>
                </c:pt>
                <c:pt idx="983">
                  <c:v>-12.891179273008728</c:v>
                </c:pt>
                <c:pt idx="984">
                  <c:v>-12.894198596286014</c:v>
                </c:pt>
                <c:pt idx="985">
                  <c:v>-12.897567685000714</c:v>
                </c:pt>
                <c:pt idx="986">
                  <c:v>-12.900733202936197</c:v>
                </c:pt>
                <c:pt idx="987">
                  <c:v>-12.903706916652469</c:v>
                </c:pt>
                <c:pt idx="988">
                  <c:v>-12.906731627522426</c:v>
                </c:pt>
                <c:pt idx="989">
                  <c:v>-12.909532313547277</c:v>
                </c:pt>
                <c:pt idx="990">
                  <c:v>-12.912247289198353</c:v>
                </c:pt>
                <c:pt idx="991">
                  <c:v>-12.915119564191118</c:v>
                </c:pt>
                <c:pt idx="992">
                  <c:v>-12.917772456189674</c:v>
                </c:pt>
                <c:pt idx="993">
                  <c:v>-12.920558693268738</c:v>
                </c:pt>
                <c:pt idx="994">
                  <c:v>-12.923568270752561</c:v>
                </c:pt>
                <c:pt idx="995">
                  <c:v>-12.926140498606784</c:v>
                </c:pt>
                <c:pt idx="996">
                  <c:v>-12.928631598852986</c:v>
                </c:pt>
                <c:pt idx="997">
                  <c:v>-12.931191356418248</c:v>
                </c:pt>
                <c:pt idx="998">
                  <c:v>-12.933569363967081</c:v>
                </c:pt>
                <c:pt idx="999">
                  <c:v>-12.936192644489852</c:v>
                </c:pt>
                <c:pt idx="1000">
                  <c:v>-12.938928873210392</c:v>
                </c:pt>
                <c:pt idx="1001">
                  <c:v>-12.9411894341617</c:v>
                </c:pt>
                <c:pt idx="1002">
                  <c:v>-12.943121412464553</c:v>
                </c:pt>
                <c:pt idx="1003">
                  <c:v>-12.945281531390354</c:v>
                </c:pt>
                <c:pt idx="1004">
                  <c:v>-12.947714883146945</c:v>
                </c:pt>
                <c:pt idx="1005">
                  <c:v>-12.949960723915115</c:v>
                </c:pt>
                <c:pt idx="1006">
                  <c:v>-12.952136849287697</c:v>
                </c:pt>
                <c:pt idx="1007">
                  <c:v>-12.954346103791757</c:v>
                </c:pt>
                <c:pt idx="1008">
                  <c:v>-12.956257320172961</c:v>
                </c:pt>
                <c:pt idx="1009">
                  <c:v>-12.958182783334456</c:v>
                </c:pt>
                <c:pt idx="1010">
                  <c:v>-12.960029580383196</c:v>
                </c:pt>
                <c:pt idx="1011">
                  <c:v>-12.961783229008596</c:v>
                </c:pt>
                <c:pt idx="1012">
                  <c:v>-12.96388749400885</c:v>
                </c:pt>
                <c:pt idx="1013">
                  <c:v>-12.965739877948621</c:v>
                </c:pt>
                <c:pt idx="1014">
                  <c:v>-12.967242856848586</c:v>
                </c:pt>
                <c:pt idx="1015">
                  <c:v>-12.968660390633628</c:v>
                </c:pt>
                <c:pt idx="1016">
                  <c:v>-12.969992248505957</c:v>
                </c:pt>
                <c:pt idx="1017">
                  <c:v>-12.971527414145418</c:v>
                </c:pt>
                <c:pt idx="1018">
                  <c:v>-12.97289985319615</c:v>
                </c:pt>
                <c:pt idx="1019">
                  <c:v>-12.974112221380016</c:v>
                </c:pt>
                <c:pt idx="1020">
                  <c:v>-12.975552906530973</c:v>
                </c:pt>
                <c:pt idx="1021">
                  <c:v>-12.977020533703026</c:v>
                </c:pt>
                <c:pt idx="1022">
                  <c:v>-12.978047001592667</c:v>
                </c:pt>
                <c:pt idx="1023">
                  <c:v>-12.978733188131923</c:v>
                </c:pt>
                <c:pt idx="1024">
                  <c:v>-12.979869191471929</c:v>
                </c:pt>
                <c:pt idx="1025">
                  <c:v>-12.980963696765473</c:v>
                </c:pt>
                <c:pt idx="1026">
                  <c:v>-12.981672272051149</c:v>
                </c:pt>
                <c:pt idx="1027">
                  <c:v>-12.982660635051456</c:v>
                </c:pt>
                <c:pt idx="1028">
                  <c:v>-12.983370905831062</c:v>
                </c:pt>
                <c:pt idx="1029">
                  <c:v>-12.98372589232118</c:v>
                </c:pt>
                <c:pt idx="1030">
                  <c:v>-12.9844101393917</c:v>
                </c:pt>
                <c:pt idx="1031">
                  <c:v>-12.985089313991793</c:v>
                </c:pt>
                <c:pt idx="1032">
                  <c:v>-12.985544657104022</c:v>
                </c:pt>
                <c:pt idx="1033">
                  <c:v>-12.985977187684931</c:v>
                </c:pt>
                <c:pt idx="1034">
                  <c:v>-12.98630173453504</c:v>
                </c:pt>
                <c:pt idx="1035">
                  <c:v>-12.986517199844641</c:v>
                </c:pt>
                <c:pt idx="1036">
                  <c:v>-12.98677909337874</c:v>
                </c:pt>
                <c:pt idx="1037">
                  <c:v>-12.986973434154351</c:v>
                </c:pt>
                <c:pt idx="1038">
                  <c:v>-12.986955352879786</c:v>
                </c:pt>
                <c:pt idx="1039">
                  <c:v>-12.986930122783304</c:v>
                </c:pt>
                <c:pt idx="1040">
                  <c:v>-12.986959431778295</c:v>
                </c:pt>
                <c:pt idx="1041">
                  <c:v>-12.986798870186174</c:v>
                </c:pt>
                <c:pt idx="1042">
                  <c:v>-12.986513810847331</c:v>
                </c:pt>
                <c:pt idx="1043">
                  <c:v>-12.986190823064852</c:v>
                </c:pt>
                <c:pt idx="1044">
                  <c:v>-12.985819743873927</c:v>
                </c:pt>
                <c:pt idx="1045">
                  <c:v>-12.985560651467758</c:v>
                </c:pt>
                <c:pt idx="1046">
                  <c:v>-12.985145151142678</c:v>
                </c:pt>
                <c:pt idx="1047">
                  <c:v>-12.984486208861286</c:v>
                </c:pt>
                <c:pt idx="1048">
                  <c:v>-12.98385575949885</c:v>
                </c:pt>
                <c:pt idx="1049">
                  <c:v>-12.983171194180567</c:v>
                </c:pt>
                <c:pt idx="1050">
                  <c:v>-12.982539161737428</c:v>
                </c:pt>
                <c:pt idx="1051">
                  <c:v>-12.981888880420698</c:v>
                </c:pt>
                <c:pt idx="1052">
                  <c:v>-12.981087988431064</c:v>
                </c:pt>
                <c:pt idx="1053">
                  <c:v>-12.980349076700154</c:v>
                </c:pt>
                <c:pt idx="1054">
                  <c:v>-12.979451486330598</c:v>
                </c:pt>
                <c:pt idx="1055">
                  <c:v>-12.978355553064656</c:v>
                </c:pt>
                <c:pt idx="1056">
                  <c:v>-12.977325638316072</c:v>
                </c:pt>
                <c:pt idx="1057">
                  <c:v>-12.976225181882919</c:v>
                </c:pt>
                <c:pt idx="1058">
                  <c:v>-12.97493745398568</c:v>
                </c:pt>
                <c:pt idx="1059">
                  <c:v>-12.973561534922171</c:v>
                </c:pt>
                <c:pt idx="1060">
                  <c:v>-12.972277352071636</c:v>
                </c:pt>
                <c:pt idx="1061">
                  <c:v>-12.971133599467183</c:v>
                </c:pt>
                <c:pt idx="1062">
                  <c:v>-12.969851959417822</c:v>
                </c:pt>
                <c:pt idx="1063">
                  <c:v>-12.968216844938574</c:v>
                </c:pt>
                <c:pt idx="1064">
                  <c:v>-12.966429387023963</c:v>
                </c:pt>
                <c:pt idx="1065">
                  <c:v>-12.964876327078667</c:v>
                </c:pt>
                <c:pt idx="1066">
                  <c:v>-12.963610728423298</c:v>
                </c:pt>
                <c:pt idx="1067">
                  <c:v>-12.96216585610247</c:v>
                </c:pt>
                <c:pt idx="1068">
                  <c:v>-12.96037779735541</c:v>
                </c:pt>
                <c:pt idx="1069">
                  <c:v>-12.958561944876685</c:v>
                </c:pt>
                <c:pt idx="1070">
                  <c:v>-12.956553948021048</c:v>
                </c:pt>
                <c:pt idx="1071">
                  <c:v>-12.954411876267775</c:v>
                </c:pt>
                <c:pt idx="1072">
                  <c:v>-12.952633954007746</c:v>
                </c:pt>
                <c:pt idx="1073">
                  <c:v>-12.950924920091316</c:v>
                </c:pt>
                <c:pt idx="1074">
                  <c:v>-12.949006894178886</c:v>
                </c:pt>
                <c:pt idx="1075">
                  <c:v>-12.947091714652572</c:v>
                </c:pt>
                <c:pt idx="1076">
                  <c:v>-12.945058991213168</c:v>
                </c:pt>
                <c:pt idx="1077">
                  <c:v>-12.942889208333481</c:v>
                </c:pt>
                <c:pt idx="1078">
                  <c:v>-12.940752622696364</c:v>
                </c:pt>
                <c:pt idx="1079">
                  <c:v>-12.938475284837134</c:v>
                </c:pt>
                <c:pt idx="1080">
                  <c:v>-12.935905825487035</c:v>
                </c:pt>
                <c:pt idx="1081">
                  <c:v>-12.933307000593093</c:v>
                </c:pt>
                <c:pt idx="1082">
                  <c:v>-12.931176985984742</c:v>
                </c:pt>
                <c:pt idx="1083">
                  <c:v>-12.929527426228498</c:v>
                </c:pt>
                <c:pt idx="1084">
                  <c:v>-12.927525874162447</c:v>
                </c:pt>
                <c:pt idx="1085">
                  <c:v>-12.924844704082076</c:v>
                </c:pt>
                <c:pt idx="1086">
                  <c:v>-12.921933935468884</c:v>
                </c:pt>
                <c:pt idx="1087">
                  <c:v>-12.91908197005035</c:v>
                </c:pt>
                <c:pt idx="1088">
                  <c:v>-12.916643314724139</c:v>
                </c:pt>
                <c:pt idx="1089">
                  <c:v>-12.914282414063967</c:v>
                </c:pt>
                <c:pt idx="1090">
                  <c:v>-12.911559237944042</c:v>
                </c:pt>
                <c:pt idx="1091">
                  <c:v>-12.909031670990563</c:v>
                </c:pt>
                <c:pt idx="1092">
                  <c:v>-12.906477250375323</c:v>
                </c:pt>
                <c:pt idx="1093">
                  <c:v>-12.903779535317687</c:v>
                </c:pt>
                <c:pt idx="1094">
                  <c:v>-12.901426243662339</c:v>
                </c:pt>
                <c:pt idx="1095">
                  <c:v>-12.898787209171401</c:v>
                </c:pt>
                <c:pt idx="1096">
                  <c:v>-12.89597666299283</c:v>
                </c:pt>
                <c:pt idx="1097">
                  <c:v>-12.893517656294458</c:v>
                </c:pt>
                <c:pt idx="1098">
                  <c:v>-12.890684349638981</c:v>
                </c:pt>
                <c:pt idx="1099">
                  <c:v>-12.887632365004919</c:v>
                </c:pt>
                <c:pt idx="1100">
                  <c:v>-12.885000782533618</c:v>
                </c:pt>
                <c:pt idx="1101">
                  <c:v>-12.882379518410932</c:v>
                </c:pt>
                <c:pt idx="1102">
                  <c:v>-12.879521111173823</c:v>
                </c:pt>
                <c:pt idx="1103">
                  <c:v>-12.876541778345294</c:v>
                </c:pt>
                <c:pt idx="1104">
                  <c:v>-12.873634832076199</c:v>
                </c:pt>
                <c:pt idx="1105">
                  <c:v>-12.871064731103452</c:v>
                </c:pt>
                <c:pt idx="1106">
                  <c:v>-12.868252191138387</c:v>
                </c:pt>
                <c:pt idx="1107">
                  <c:v>-12.864896809499825</c:v>
                </c:pt>
                <c:pt idx="1108">
                  <c:v>-12.861970048084881</c:v>
                </c:pt>
                <c:pt idx="1109">
                  <c:v>-12.859379040406607</c:v>
                </c:pt>
                <c:pt idx="1110">
                  <c:v>-12.856323807424062</c:v>
                </c:pt>
                <c:pt idx="1111">
                  <c:v>-12.853353157212833</c:v>
                </c:pt>
                <c:pt idx="1112">
                  <c:v>-12.850801866457191</c:v>
                </c:pt>
                <c:pt idx="1113">
                  <c:v>-12.848169342073103</c:v>
                </c:pt>
                <c:pt idx="1114">
                  <c:v>-12.84527860167719</c:v>
                </c:pt>
                <c:pt idx="1115">
                  <c:v>-12.842220530260786</c:v>
                </c:pt>
                <c:pt idx="1116">
                  <c:v>-12.839270552746648</c:v>
                </c:pt>
                <c:pt idx="1117">
                  <c:v>-12.836514940724491</c:v>
                </c:pt>
                <c:pt idx="1118">
                  <c:v>-12.833622703426668</c:v>
                </c:pt>
                <c:pt idx="1119">
                  <c:v>-12.830566476079166</c:v>
                </c:pt>
                <c:pt idx="1120">
                  <c:v>-12.827624751489795</c:v>
                </c:pt>
                <c:pt idx="1121">
                  <c:v>-12.824822371675548</c:v>
                </c:pt>
                <c:pt idx="1122">
                  <c:v>-12.822030865494202</c:v>
                </c:pt>
                <c:pt idx="1123">
                  <c:v>-12.819256977985392</c:v>
                </c:pt>
                <c:pt idx="1124">
                  <c:v>-12.816560754940278</c:v>
                </c:pt>
                <c:pt idx="1125">
                  <c:v>-12.813860597045633</c:v>
                </c:pt>
                <c:pt idx="1126">
                  <c:v>-12.811039183845107</c:v>
                </c:pt>
                <c:pt idx="1127">
                  <c:v>-12.808165280665103</c:v>
                </c:pt>
                <c:pt idx="1128">
                  <c:v>-12.805330440637313</c:v>
                </c:pt>
                <c:pt idx="1129">
                  <c:v>-12.802676366338394</c:v>
                </c:pt>
                <c:pt idx="1130">
                  <c:v>-12.800272327094241</c:v>
                </c:pt>
                <c:pt idx="1131">
                  <c:v>-12.797597481528562</c:v>
                </c:pt>
                <c:pt idx="1132">
                  <c:v>-12.794556574518118</c:v>
                </c:pt>
                <c:pt idx="1133">
                  <c:v>-12.791873285746822</c:v>
                </c:pt>
                <c:pt idx="1134">
                  <c:v>-12.789408790887224</c:v>
                </c:pt>
                <c:pt idx="1135">
                  <c:v>-12.786649605891371</c:v>
                </c:pt>
                <c:pt idx="1136">
                  <c:v>-12.783919631931113</c:v>
                </c:pt>
                <c:pt idx="1137">
                  <c:v>-12.781450814272905</c:v>
                </c:pt>
                <c:pt idx="1138">
                  <c:v>-12.779108573567438</c:v>
                </c:pt>
                <c:pt idx="1139">
                  <c:v>-12.776754360230507</c:v>
                </c:pt>
                <c:pt idx="1140">
                  <c:v>-12.774277974224773</c:v>
                </c:pt>
                <c:pt idx="1141">
                  <c:v>-12.771893851858682</c:v>
                </c:pt>
                <c:pt idx="1142">
                  <c:v>-12.769678534969396</c:v>
                </c:pt>
                <c:pt idx="1143">
                  <c:v>-12.767290368624288</c:v>
                </c:pt>
                <c:pt idx="1144">
                  <c:v>-12.764720771594675</c:v>
                </c:pt>
                <c:pt idx="1145">
                  <c:v>-12.762196223845166</c:v>
                </c:pt>
                <c:pt idx="1146">
                  <c:v>-12.759922030504352</c:v>
                </c:pt>
                <c:pt idx="1147">
                  <c:v>-12.758144585538709</c:v>
                </c:pt>
                <c:pt idx="1148">
                  <c:v>-12.756307215094138</c:v>
                </c:pt>
                <c:pt idx="1149">
                  <c:v>-12.753866677904709</c:v>
                </c:pt>
                <c:pt idx="1150">
                  <c:v>-12.751618544388858</c:v>
                </c:pt>
                <c:pt idx="1151">
                  <c:v>-12.749829219510232</c:v>
                </c:pt>
                <c:pt idx="1152">
                  <c:v>-12.747840558785654</c:v>
                </c:pt>
                <c:pt idx="1153">
                  <c:v>-12.745819051899458</c:v>
                </c:pt>
                <c:pt idx="1154">
                  <c:v>-12.743903634392208</c:v>
                </c:pt>
                <c:pt idx="1155">
                  <c:v>-12.741839561392872</c:v>
                </c:pt>
                <c:pt idx="1156">
                  <c:v>-12.739939731208816</c:v>
                </c:pt>
                <c:pt idx="1157">
                  <c:v>-12.7382359754703</c:v>
                </c:pt>
                <c:pt idx="1158">
                  <c:v>-12.736334845320542</c:v>
                </c:pt>
                <c:pt idx="1159">
                  <c:v>-12.734454047757184</c:v>
                </c:pt>
                <c:pt idx="1160">
                  <c:v>-12.732901578484375</c:v>
                </c:pt>
                <c:pt idx="1161">
                  <c:v>-12.731412871969535</c:v>
                </c:pt>
                <c:pt idx="1162">
                  <c:v>-12.729783962588492</c:v>
                </c:pt>
                <c:pt idx="1163">
                  <c:v>-12.728118831353976</c:v>
                </c:pt>
                <c:pt idx="1164">
                  <c:v>-12.72647525648831</c:v>
                </c:pt>
                <c:pt idx="1165">
                  <c:v>-12.724966840084234</c:v>
                </c:pt>
                <c:pt idx="1166">
                  <c:v>-12.723705338742256</c:v>
                </c:pt>
                <c:pt idx="1167">
                  <c:v>-12.722468773290478</c:v>
                </c:pt>
                <c:pt idx="1168">
                  <c:v>-12.721020087261977</c:v>
                </c:pt>
                <c:pt idx="1169">
                  <c:v>-12.719601008524769</c:v>
                </c:pt>
                <c:pt idx="1170">
                  <c:v>-12.718466735854062</c:v>
                </c:pt>
                <c:pt idx="1171">
                  <c:v>-12.717344510227402</c:v>
                </c:pt>
                <c:pt idx="1172">
                  <c:v>-12.71616826358721</c:v>
                </c:pt>
                <c:pt idx="1173">
                  <c:v>-12.71522864175884</c:v>
                </c:pt>
                <c:pt idx="1174">
                  <c:v>-12.714269844489497</c:v>
                </c:pt>
                <c:pt idx="1175">
                  <c:v>-12.713066142484333</c:v>
                </c:pt>
                <c:pt idx="1176">
                  <c:v>-12.712031915745589</c:v>
                </c:pt>
                <c:pt idx="1177">
                  <c:v>-12.711267000663222</c:v>
                </c:pt>
                <c:pt idx="1178">
                  <c:v>-12.710465706861582</c:v>
                </c:pt>
                <c:pt idx="1179">
                  <c:v>-12.709696012914193</c:v>
                </c:pt>
                <c:pt idx="1180">
                  <c:v>-12.709099539318057</c:v>
                </c:pt>
                <c:pt idx="1181">
                  <c:v>-12.708442299432042</c:v>
                </c:pt>
                <c:pt idx="1182">
                  <c:v>-12.707717833502466</c:v>
                </c:pt>
                <c:pt idx="1183">
                  <c:v>-12.707140244303968</c:v>
                </c:pt>
                <c:pt idx="1184">
                  <c:v>-12.706503346431184</c:v>
                </c:pt>
                <c:pt idx="1185">
                  <c:v>-12.705909198018219</c:v>
                </c:pt>
                <c:pt idx="1186">
                  <c:v>-12.705766640333916</c:v>
                </c:pt>
                <c:pt idx="1187">
                  <c:v>-12.705623503767676</c:v>
                </c:pt>
                <c:pt idx="1188">
                  <c:v>-12.705164840110468</c:v>
                </c:pt>
                <c:pt idx="1189">
                  <c:v>-12.704970575528005</c:v>
                </c:pt>
                <c:pt idx="1190">
                  <c:v>-12.705038322653726</c:v>
                </c:pt>
                <c:pt idx="1191">
                  <c:v>-12.704848242461409</c:v>
                </c:pt>
                <c:pt idx="1192">
                  <c:v>-12.70461263665643</c:v>
                </c:pt>
                <c:pt idx="1193">
                  <c:v>-12.704728253399139</c:v>
                </c:pt>
                <c:pt idx="1194">
                  <c:v>-12.704914239628721</c:v>
                </c:pt>
                <c:pt idx="1195">
                  <c:v>-12.704830058032453</c:v>
                </c:pt>
                <c:pt idx="1196">
                  <c:v>-12.704715426416612</c:v>
                </c:pt>
                <c:pt idx="1197">
                  <c:v>-12.704863440978658</c:v>
                </c:pt>
                <c:pt idx="1198">
                  <c:v>-12.705178881014019</c:v>
                </c:pt>
                <c:pt idx="1199">
                  <c:v>-12.705570101274384</c:v>
                </c:pt>
                <c:pt idx="1200">
                  <c:v>-12.70609062358151</c:v>
                </c:pt>
                <c:pt idx="1201">
                  <c:v>-12.706651661755245</c:v>
                </c:pt>
                <c:pt idx="1202">
                  <c:v>-12.70716638676201</c:v>
                </c:pt>
                <c:pt idx="1203">
                  <c:v>-12.707613848798641</c:v>
                </c:pt>
                <c:pt idx="1204">
                  <c:v>-12.707908780435218</c:v>
                </c:pt>
                <c:pt idx="1205">
                  <c:v>-12.70839904080062</c:v>
                </c:pt>
                <c:pt idx="1206">
                  <c:v>-12.709407849956309</c:v>
                </c:pt>
                <c:pt idx="1207">
                  <c:v>-12.710320042833867</c:v>
                </c:pt>
                <c:pt idx="1208">
                  <c:v>-12.710885052376943</c:v>
                </c:pt>
                <c:pt idx="1209">
                  <c:v>-12.7116028106557</c:v>
                </c:pt>
                <c:pt idx="1210">
                  <c:v>-12.71238553707258</c:v>
                </c:pt>
                <c:pt idx="1211">
                  <c:v>-12.713222096593897</c:v>
                </c:pt>
                <c:pt idx="1212">
                  <c:v>-12.714290501776805</c:v>
                </c:pt>
                <c:pt idx="1213">
                  <c:v>-12.715229790443905</c:v>
                </c:pt>
                <c:pt idx="1214">
                  <c:v>-12.716239607146685</c:v>
                </c:pt>
                <c:pt idx="1215">
                  <c:v>-12.717574576949882</c:v>
                </c:pt>
                <c:pt idx="1216">
                  <c:v>-12.718777469438926</c:v>
                </c:pt>
                <c:pt idx="1217">
                  <c:v>-12.72006625104261</c:v>
                </c:pt>
                <c:pt idx="1218">
                  <c:v>-12.721569736742985</c:v>
                </c:pt>
                <c:pt idx="1219">
                  <c:v>-12.722621279040755</c:v>
                </c:pt>
                <c:pt idx="1220">
                  <c:v>-12.723548198473731</c:v>
                </c:pt>
                <c:pt idx="1221">
                  <c:v>-12.725058432212816</c:v>
                </c:pt>
                <c:pt idx="1222">
                  <c:v>-12.726670704169523</c:v>
                </c:pt>
                <c:pt idx="1223">
                  <c:v>-12.727949609827533</c:v>
                </c:pt>
                <c:pt idx="1224">
                  <c:v>-12.729421048002665</c:v>
                </c:pt>
                <c:pt idx="1225">
                  <c:v>-12.731296956160897</c:v>
                </c:pt>
                <c:pt idx="1226">
                  <c:v>-12.732996291643175</c:v>
                </c:pt>
                <c:pt idx="1227">
                  <c:v>-12.734491444899801</c:v>
                </c:pt>
                <c:pt idx="1228">
                  <c:v>-12.736161161055223</c:v>
                </c:pt>
                <c:pt idx="1229">
                  <c:v>-12.737631340551712</c:v>
                </c:pt>
                <c:pt idx="1230">
                  <c:v>-12.738981261321413</c:v>
                </c:pt>
                <c:pt idx="1231">
                  <c:v>-12.740991641236143</c:v>
                </c:pt>
                <c:pt idx="1232">
                  <c:v>-12.74324060854444</c:v>
                </c:pt>
                <c:pt idx="1233">
                  <c:v>-12.745017851117069</c:v>
                </c:pt>
                <c:pt idx="1234">
                  <c:v>-12.746853445371876</c:v>
                </c:pt>
                <c:pt idx="1235">
                  <c:v>-12.749019833529028</c:v>
                </c:pt>
                <c:pt idx="1236">
                  <c:v>-12.751014940063481</c:v>
                </c:pt>
                <c:pt idx="1237">
                  <c:v>-12.752873729024824</c:v>
                </c:pt>
                <c:pt idx="1238">
                  <c:v>-12.754859153834943</c:v>
                </c:pt>
                <c:pt idx="1239">
                  <c:v>-12.756790544550761</c:v>
                </c:pt>
                <c:pt idx="1240">
                  <c:v>-12.758782170969615</c:v>
                </c:pt>
                <c:pt idx="1241">
                  <c:v>-12.761142406800143</c:v>
                </c:pt>
                <c:pt idx="1242">
                  <c:v>-12.763549483588495</c:v>
                </c:pt>
                <c:pt idx="1243">
                  <c:v>-12.765749400221759</c:v>
                </c:pt>
                <c:pt idx="1244">
                  <c:v>-12.768001537817227</c:v>
                </c:pt>
                <c:pt idx="1245">
                  <c:v>-12.770223932127687</c:v>
                </c:pt>
                <c:pt idx="1246">
                  <c:v>-12.772207957282827</c:v>
                </c:pt>
                <c:pt idx="1247">
                  <c:v>-12.774247041992425</c:v>
                </c:pt>
                <c:pt idx="1248">
                  <c:v>-12.776569780267266</c:v>
                </c:pt>
                <c:pt idx="1249">
                  <c:v>-12.779001965357068</c:v>
                </c:pt>
                <c:pt idx="1250">
                  <c:v>-12.781424559612963</c:v>
                </c:pt>
                <c:pt idx="1251">
                  <c:v>-12.783960402101613</c:v>
                </c:pt>
                <c:pt idx="1252">
                  <c:v>-12.786574320740755</c:v>
                </c:pt>
                <c:pt idx="1253">
                  <c:v>-12.788900784285229</c:v>
                </c:pt>
                <c:pt idx="1254">
                  <c:v>-12.790948722283304</c:v>
                </c:pt>
                <c:pt idx="1255">
                  <c:v>-12.79331710135188</c:v>
                </c:pt>
                <c:pt idx="1256">
                  <c:v>-12.796096884883015</c:v>
                </c:pt>
                <c:pt idx="1257">
                  <c:v>-12.798686022795454</c:v>
                </c:pt>
                <c:pt idx="1258">
                  <c:v>-12.801004906779143</c:v>
                </c:pt>
                <c:pt idx="1259">
                  <c:v>-12.803454542207863</c:v>
                </c:pt>
                <c:pt idx="1260">
                  <c:v>-12.80605043333111</c:v>
                </c:pt>
                <c:pt idx="1261">
                  <c:v>-12.808768072234834</c:v>
                </c:pt>
                <c:pt idx="1262">
                  <c:v>-12.811564647711043</c:v>
                </c:pt>
                <c:pt idx="1263">
                  <c:v>-12.814046778780892</c:v>
                </c:pt>
                <c:pt idx="1264">
                  <c:v>-12.816362206324783</c:v>
                </c:pt>
                <c:pt idx="1265">
                  <c:v>-12.818985883764622</c:v>
                </c:pt>
                <c:pt idx="1266">
                  <c:v>-12.821620596201814</c:v>
                </c:pt>
                <c:pt idx="1267">
                  <c:v>-12.824109231922138</c:v>
                </c:pt>
                <c:pt idx="1268">
                  <c:v>-12.826852192283145</c:v>
                </c:pt>
                <c:pt idx="1269">
                  <c:v>-12.829684696918262</c:v>
                </c:pt>
                <c:pt idx="1270">
                  <c:v>-12.832254980075925</c:v>
                </c:pt>
                <c:pt idx="1271">
                  <c:v>-12.834768316357465</c:v>
                </c:pt>
                <c:pt idx="1272">
                  <c:v>-12.837436563037862</c:v>
                </c:pt>
                <c:pt idx="1273">
                  <c:v>-12.840148672039856</c:v>
                </c:pt>
                <c:pt idx="1274">
                  <c:v>-12.842704717612845</c:v>
                </c:pt>
                <c:pt idx="1275">
                  <c:v>-12.845107747377945</c:v>
                </c:pt>
                <c:pt idx="1276">
                  <c:v>-12.847634552938489</c:v>
                </c:pt>
                <c:pt idx="1277">
                  <c:v>-12.85039324555594</c:v>
                </c:pt>
                <c:pt idx="1278">
                  <c:v>-12.853079803608729</c:v>
                </c:pt>
                <c:pt idx="1279">
                  <c:v>-12.85551704391519</c:v>
                </c:pt>
                <c:pt idx="1280">
                  <c:v>-12.858058218708376</c:v>
                </c:pt>
                <c:pt idx="1281">
                  <c:v>-12.860890881669125</c:v>
                </c:pt>
                <c:pt idx="1282">
                  <c:v>-12.863599365511313</c:v>
                </c:pt>
                <c:pt idx="1283">
                  <c:v>-12.866081454107171</c:v>
                </c:pt>
                <c:pt idx="1284">
                  <c:v>-12.868652118614012</c:v>
                </c:pt>
                <c:pt idx="1285">
                  <c:v>-12.8712428721431</c:v>
                </c:pt>
                <c:pt idx="1286">
                  <c:v>-12.873849289213119</c:v>
                </c:pt>
                <c:pt idx="1287">
                  <c:v>-12.876597147073687</c:v>
                </c:pt>
                <c:pt idx="1288">
                  <c:v>-12.879045507287017</c:v>
                </c:pt>
                <c:pt idx="1289">
                  <c:v>-12.881123882250705</c:v>
                </c:pt>
                <c:pt idx="1290">
                  <c:v>-12.883536765475007</c:v>
                </c:pt>
                <c:pt idx="1291">
                  <c:v>-12.886260297208858</c:v>
                </c:pt>
                <c:pt idx="1292">
                  <c:v>-12.888660935351577</c:v>
                </c:pt>
                <c:pt idx="1293">
                  <c:v>-12.890857410509737</c:v>
                </c:pt>
                <c:pt idx="1294">
                  <c:v>-12.893306867949825</c:v>
                </c:pt>
                <c:pt idx="1295">
                  <c:v>-12.895872885670432</c:v>
                </c:pt>
                <c:pt idx="1296">
                  <c:v>-12.898201671712528</c:v>
                </c:pt>
                <c:pt idx="1297">
                  <c:v>-12.900438852029977</c:v>
                </c:pt>
                <c:pt idx="1298">
                  <c:v>-12.902922107463921</c:v>
                </c:pt>
                <c:pt idx="1299">
                  <c:v>-12.905429556965313</c:v>
                </c:pt>
                <c:pt idx="1300">
                  <c:v>-12.907559466253719</c:v>
                </c:pt>
                <c:pt idx="1301">
                  <c:v>-12.909446543722146</c:v>
                </c:pt>
                <c:pt idx="1302">
                  <c:v>-12.911466165510348</c:v>
                </c:pt>
                <c:pt idx="1303">
                  <c:v>-12.913763954700922</c:v>
                </c:pt>
                <c:pt idx="1304">
                  <c:v>-12.916063853367884</c:v>
                </c:pt>
                <c:pt idx="1305">
                  <c:v>-12.917996452591519</c:v>
                </c:pt>
                <c:pt idx="1306">
                  <c:v>-12.919797865272526</c:v>
                </c:pt>
                <c:pt idx="1307">
                  <c:v>-12.921784519878624</c:v>
                </c:pt>
                <c:pt idx="1308">
                  <c:v>-12.92383508003855</c:v>
                </c:pt>
                <c:pt idx="1309">
                  <c:v>-12.926072183267049</c:v>
                </c:pt>
                <c:pt idx="1310">
                  <c:v>-12.928410912982052</c:v>
                </c:pt>
                <c:pt idx="1311">
                  <c:v>-12.930225016843654</c:v>
                </c:pt>
                <c:pt idx="1312">
                  <c:v>-12.93168288320982</c:v>
                </c:pt>
                <c:pt idx="1313">
                  <c:v>-12.933443209752824</c:v>
                </c:pt>
                <c:pt idx="1314">
                  <c:v>-12.935385614868366</c:v>
                </c:pt>
                <c:pt idx="1315">
                  <c:v>-12.93718182083164</c:v>
                </c:pt>
                <c:pt idx="1316">
                  <c:v>-12.938825905877065</c:v>
                </c:pt>
                <c:pt idx="1317">
                  <c:v>-12.940404745610488</c:v>
                </c:pt>
                <c:pt idx="1318">
                  <c:v>-12.942045327923983</c:v>
                </c:pt>
                <c:pt idx="1319">
                  <c:v>-12.943736461646903</c:v>
                </c:pt>
                <c:pt idx="1320">
                  <c:v>-12.945447017435491</c:v>
                </c:pt>
                <c:pt idx="1321">
                  <c:v>-12.947140855729117</c:v>
                </c:pt>
                <c:pt idx="1322">
                  <c:v>-12.94855762569769</c:v>
                </c:pt>
                <c:pt idx="1323">
                  <c:v>-12.949762208593318</c:v>
                </c:pt>
                <c:pt idx="1324">
                  <c:v>-12.951108646649448</c:v>
                </c:pt>
                <c:pt idx="1325">
                  <c:v>-12.952474419699808</c:v>
                </c:pt>
                <c:pt idx="1326">
                  <c:v>-12.953681969656255</c:v>
                </c:pt>
                <c:pt idx="1327">
                  <c:v>-12.954888303353204</c:v>
                </c:pt>
                <c:pt idx="1328">
                  <c:v>-12.956156511545434</c:v>
                </c:pt>
                <c:pt idx="1329">
                  <c:v>-12.957488581189274</c:v>
                </c:pt>
                <c:pt idx="1330">
                  <c:v>-12.958715775299755</c:v>
                </c:pt>
                <c:pt idx="1331">
                  <c:v>-12.959553778627049</c:v>
                </c:pt>
                <c:pt idx="1332">
                  <c:v>-12.960376606833556</c:v>
                </c:pt>
                <c:pt idx="1333">
                  <c:v>-12.961575981881928</c:v>
                </c:pt>
                <c:pt idx="1334">
                  <c:v>-12.962578166051248</c:v>
                </c:pt>
                <c:pt idx="1335">
                  <c:v>-12.963131862706588</c:v>
                </c:pt>
                <c:pt idx="1336">
                  <c:v>-12.963899394214609</c:v>
                </c:pt>
                <c:pt idx="1337">
                  <c:v>-12.964910571512382</c:v>
                </c:pt>
                <c:pt idx="1338">
                  <c:v>-12.965610576979117</c:v>
                </c:pt>
                <c:pt idx="1339">
                  <c:v>-12.966163545021505</c:v>
                </c:pt>
                <c:pt idx="1340">
                  <c:v>-12.966948155840157</c:v>
                </c:pt>
                <c:pt idx="1341">
                  <c:v>-12.967679409763988</c:v>
                </c:pt>
                <c:pt idx="1342">
                  <c:v>-12.968060284901838</c:v>
                </c:pt>
                <c:pt idx="1343">
                  <c:v>-12.968385396083669</c:v>
                </c:pt>
                <c:pt idx="1344">
                  <c:v>-12.968831269419995</c:v>
                </c:pt>
                <c:pt idx="1345">
                  <c:v>-12.969071303308542</c:v>
                </c:pt>
                <c:pt idx="1346">
                  <c:v>-12.969214574427028</c:v>
                </c:pt>
                <c:pt idx="1347">
                  <c:v>-12.969726572681196</c:v>
                </c:pt>
                <c:pt idx="1348">
                  <c:v>-12.970189982708735</c:v>
                </c:pt>
                <c:pt idx="1349">
                  <c:v>-12.970069190855689</c:v>
                </c:pt>
                <c:pt idx="1350">
                  <c:v>-12.969959492054121</c:v>
                </c:pt>
                <c:pt idx="1351">
                  <c:v>-12.970303392748956</c:v>
                </c:pt>
                <c:pt idx="1352">
                  <c:v>-12.97048096550089</c:v>
                </c:pt>
                <c:pt idx="1353">
                  <c:v>-12.970131671298486</c:v>
                </c:pt>
                <c:pt idx="1354">
                  <c:v>-12.96974621968265</c:v>
                </c:pt>
                <c:pt idx="1355">
                  <c:v>-12.969731389997081</c:v>
                </c:pt>
                <c:pt idx="1356">
                  <c:v>-12.969870371442674</c:v>
                </c:pt>
                <c:pt idx="1357">
                  <c:v>-12.969740822995036</c:v>
                </c:pt>
                <c:pt idx="1358">
                  <c:v>-12.969277084475015</c:v>
                </c:pt>
                <c:pt idx="1359">
                  <c:v>-12.96876458188521</c:v>
                </c:pt>
                <c:pt idx="1360">
                  <c:v>-12.968405107530183</c:v>
                </c:pt>
                <c:pt idx="1361">
                  <c:v>-12.968085661533514</c:v>
                </c:pt>
                <c:pt idx="1362">
                  <c:v>-12.967637315023943</c:v>
                </c:pt>
                <c:pt idx="1363">
                  <c:v>-12.967067750961448</c:v>
                </c:pt>
                <c:pt idx="1364">
                  <c:v>-12.96633899830978</c:v>
                </c:pt>
                <c:pt idx="1365">
                  <c:v>-12.965462660770088</c:v>
                </c:pt>
                <c:pt idx="1366">
                  <c:v>-12.964726442564372</c:v>
                </c:pt>
                <c:pt idx="1367">
                  <c:v>-12.964048987716549</c:v>
                </c:pt>
                <c:pt idx="1368">
                  <c:v>-12.963040293315924</c:v>
                </c:pt>
                <c:pt idx="1369">
                  <c:v>-12.962042007879173</c:v>
                </c:pt>
                <c:pt idx="1370">
                  <c:v>-12.961379562151492</c:v>
                </c:pt>
                <c:pt idx="1371">
                  <c:v>-12.960479052237453</c:v>
                </c:pt>
                <c:pt idx="1372">
                  <c:v>-12.959357188077856</c:v>
                </c:pt>
                <c:pt idx="1373">
                  <c:v>-12.95868557509905</c:v>
                </c:pt>
                <c:pt idx="1374">
                  <c:v>-12.957978017460171</c:v>
                </c:pt>
                <c:pt idx="1375">
                  <c:v>-12.956618810267244</c:v>
                </c:pt>
                <c:pt idx="1376">
                  <c:v>-12.955313218685765</c:v>
                </c:pt>
                <c:pt idx="1377">
                  <c:v>-12.954352741215637</c:v>
                </c:pt>
                <c:pt idx="1378">
                  <c:v>-12.953115695482609</c:v>
                </c:pt>
                <c:pt idx="1379">
                  <c:v>-12.951702046256566</c:v>
                </c:pt>
                <c:pt idx="1380">
                  <c:v>-12.950376405736909</c:v>
                </c:pt>
                <c:pt idx="1381">
                  <c:v>-12.948789709301</c:v>
                </c:pt>
                <c:pt idx="1382">
                  <c:v>-12.947217322826416</c:v>
                </c:pt>
                <c:pt idx="1383">
                  <c:v>-12.946187351115173</c:v>
                </c:pt>
                <c:pt idx="1384">
                  <c:v>-12.945022401731144</c:v>
                </c:pt>
                <c:pt idx="1385">
                  <c:v>-12.943080568721786</c:v>
                </c:pt>
                <c:pt idx="1386">
                  <c:v>-12.94112684750726</c:v>
                </c:pt>
                <c:pt idx="1387">
                  <c:v>-12.939699019078759</c:v>
                </c:pt>
                <c:pt idx="1388">
                  <c:v>-12.938060395389218</c:v>
                </c:pt>
                <c:pt idx="1389">
                  <c:v>-12.935952888370812</c:v>
                </c:pt>
                <c:pt idx="1390">
                  <c:v>-12.934080623231715</c:v>
                </c:pt>
                <c:pt idx="1391">
                  <c:v>-12.932459267298084</c:v>
                </c:pt>
                <c:pt idx="1392">
                  <c:v>-12.930641067274319</c:v>
                </c:pt>
                <c:pt idx="1393">
                  <c:v>-12.928809519754427</c:v>
                </c:pt>
                <c:pt idx="1394">
                  <c:v>-12.926993908397415</c:v>
                </c:pt>
                <c:pt idx="1395">
                  <c:v>-12.924940306514454</c:v>
                </c:pt>
                <c:pt idx="1396">
                  <c:v>-12.922954695043977</c:v>
                </c:pt>
                <c:pt idx="1397">
                  <c:v>-12.92119291352935</c:v>
                </c:pt>
                <c:pt idx="1398">
                  <c:v>-12.919243286380386</c:v>
                </c:pt>
                <c:pt idx="1399">
                  <c:v>-12.917005211841657</c:v>
                </c:pt>
                <c:pt idx="1400">
                  <c:v>-12.914663290192701</c:v>
                </c:pt>
                <c:pt idx="1401">
                  <c:v>-12.912289677206722</c:v>
                </c:pt>
                <c:pt idx="1402">
                  <c:v>-12.910011590366954</c:v>
                </c:pt>
                <c:pt idx="1403">
                  <c:v>-12.907898098603315</c:v>
                </c:pt>
                <c:pt idx="1404">
                  <c:v>-12.905812229852721</c:v>
                </c:pt>
                <c:pt idx="1405">
                  <c:v>-12.903560898147228</c:v>
                </c:pt>
                <c:pt idx="1406">
                  <c:v>-12.90113651959188</c:v>
                </c:pt>
                <c:pt idx="1407">
                  <c:v>-12.898836635918382</c:v>
                </c:pt>
                <c:pt idx="1408">
                  <c:v>-12.896805860286618</c:v>
                </c:pt>
                <c:pt idx="1409">
                  <c:v>-12.894770438022679</c:v>
                </c:pt>
                <c:pt idx="1410">
                  <c:v>-12.892497996686616</c:v>
                </c:pt>
                <c:pt idx="1411">
                  <c:v>-12.889937173735742</c:v>
                </c:pt>
                <c:pt idx="1412">
                  <c:v>-12.88717179096146</c:v>
                </c:pt>
                <c:pt idx="1413">
                  <c:v>-12.884509578486314</c:v>
                </c:pt>
                <c:pt idx="1414">
                  <c:v>-12.882090964512106</c:v>
                </c:pt>
                <c:pt idx="1415">
                  <c:v>-12.879782315072552</c:v>
                </c:pt>
                <c:pt idx="1416">
                  <c:v>-12.877501704903214</c:v>
                </c:pt>
                <c:pt idx="1417">
                  <c:v>-12.875033738380647</c:v>
                </c:pt>
                <c:pt idx="1418">
                  <c:v>-12.872276498368144</c:v>
                </c:pt>
                <c:pt idx="1419">
                  <c:v>-12.869681455420798</c:v>
                </c:pt>
                <c:pt idx="1420">
                  <c:v>-12.867307381012532</c:v>
                </c:pt>
                <c:pt idx="1421">
                  <c:v>-12.864565984838483</c:v>
                </c:pt>
                <c:pt idx="1422">
                  <c:v>-12.861600247157964</c:v>
                </c:pt>
                <c:pt idx="1423">
                  <c:v>-12.858957069059704</c:v>
                </c:pt>
                <c:pt idx="1424">
                  <c:v>-12.856397014884305</c:v>
                </c:pt>
                <c:pt idx="1425">
                  <c:v>-12.853818455442683</c:v>
                </c:pt>
                <c:pt idx="1426">
                  <c:v>-12.851537222323874</c:v>
                </c:pt>
                <c:pt idx="1427">
                  <c:v>-12.849122047572516</c:v>
                </c:pt>
                <c:pt idx="1428">
                  <c:v>-12.846236035214931</c:v>
                </c:pt>
                <c:pt idx="1429">
                  <c:v>-12.843408186165659</c:v>
                </c:pt>
                <c:pt idx="1430">
                  <c:v>-12.840677115767017</c:v>
                </c:pt>
                <c:pt idx="1431">
                  <c:v>-12.837807734608425</c:v>
                </c:pt>
                <c:pt idx="1432">
                  <c:v>-12.835221335935472</c:v>
                </c:pt>
                <c:pt idx="1433">
                  <c:v>-12.832849535198029</c:v>
                </c:pt>
                <c:pt idx="1434">
                  <c:v>-12.830209203931304</c:v>
                </c:pt>
                <c:pt idx="1435">
                  <c:v>-12.827608462393004</c:v>
                </c:pt>
                <c:pt idx="1436">
                  <c:v>-12.825122153004418</c:v>
                </c:pt>
                <c:pt idx="1437">
                  <c:v>-12.822251121544731</c:v>
                </c:pt>
                <c:pt idx="1438">
                  <c:v>-12.81933904587097</c:v>
                </c:pt>
                <c:pt idx="1439">
                  <c:v>-12.816896324899327</c:v>
                </c:pt>
                <c:pt idx="1440">
                  <c:v>-12.814480674511014</c:v>
                </c:pt>
                <c:pt idx="1441">
                  <c:v>-12.811803243997637</c:v>
                </c:pt>
                <c:pt idx="1442">
                  <c:v>-12.809190535247302</c:v>
                </c:pt>
                <c:pt idx="1443">
                  <c:v>-12.806682000149095</c:v>
                </c:pt>
                <c:pt idx="1444">
                  <c:v>-12.804005959610796</c:v>
                </c:pt>
                <c:pt idx="1445">
                  <c:v>-12.801098337328023</c:v>
                </c:pt>
                <c:pt idx="1446">
                  <c:v>-12.798312426142456</c:v>
                </c:pt>
                <c:pt idx="1447">
                  <c:v>-12.796084149210653</c:v>
                </c:pt>
                <c:pt idx="1448">
                  <c:v>-12.794004538184147</c:v>
                </c:pt>
                <c:pt idx="1449">
                  <c:v>-12.791235332768839</c:v>
                </c:pt>
                <c:pt idx="1450">
                  <c:v>-12.788171049279249</c:v>
                </c:pt>
                <c:pt idx="1451">
                  <c:v>-12.785750569294429</c:v>
                </c:pt>
                <c:pt idx="1452">
                  <c:v>-12.783553367947816</c:v>
                </c:pt>
                <c:pt idx="1453">
                  <c:v>-12.780864614018494</c:v>
                </c:pt>
                <c:pt idx="1454">
                  <c:v>-12.778225740879563</c:v>
                </c:pt>
                <c:pt idx="1455">
                  <c:v>-12.776062994238625</c:v>
                </c:pt>
                <c:pt idx="1456">
                  <c:v>-12.77380212552379</c:v>
                </c:pt>
                <c:pt idx="1457">
                  <c:v>-12.771252568653715</c:v>
                </c:pt>
                <c:pt idx="1458">
                  <c:v>-12.768856083976527</c:v>
                </c:pt>
                <c:pt idx="1459">
                  <c:v>-12.766612460428895</c:v>
                </c:pt>
                <c:pt idx="1460">
                  <c:v>-12.764271395115188</c:v>
                </c:pt>
                <c:pt idx="1461">
                  <c:v>-12.761967426026688</c:v>
                </c:pt>
                <c:pt idx="1462">
                  <c:v>-12.759775881760284</c:v>
                </c:pt>
                <c:pt idx="1463">
                  <c:v>-12.75748506498446</c:v>
                </c:pt>
                <c:pt idx="1464">
                  <c:v>-12.755156546139442</c:v>
                </c:pt>
                <c:pt idx="1465">
                  <c:v>-12.752948980866833</c:v>
                </c:pt>
                <c:pt idx="1466">
                  <c:v>-12.750604786006356</c:v>
                </c:pt>
                <c:pt idx="1467">
                  <c:v>-12.748107452096678</c:v>
                </c:pt>
                <c:pt idx="1468">
                  <c:v>-12.745950661244185</c:v>
                </c:pt>
                <c:pt idx="1469">
                  <c:v>-12.744071797898993</c:v>
                </c:pt>
                <c:pt idx="1470">
                  <c:v>-12.741967466284878</c:v>
                </c:pt>
                <c:pt idx="1471">
                  <c:v>-12.739806242046123</c:v>
                </c:pt>
                <c:pt idx="1472">
                  <c:v>-12.737955770868208</c:v>
                </c:pt>
                <c:pt idx="1473">
                  <c:v>-12.736214055726373</c:v>
                </c:pt>
                <c:pt idx="1474">
                  <c:v>-12.734347592666973</c:v>
                </c:pt>
                <c:pt idx="1475">
                  <c:v>-12.732370674742551</c:v>
                </c:pt>
                <c:pt idx="1476">
                  <c:v>-12.730329926450583</c:v>
                </c:pt>
                <c:pt idx="1477">
                  <c:v>-12.72845018158236</c:v>
                </c:pt>
                <c:pt idx="1478">
                  <c:v>-12.726920163635135</c:v>
                </c:pt>
                <c:pt idx="1479">
                  <c:v>-12.725444214008863</c:v>
                </c:pt>
                <c:pt idx="1480">
                  <c:v>-12.723615102673676</c:v>
                </c:pt>
                <c:pt idx="1481">
                  <c:v>-12.721538341193488</c:v>
                </c:pt>
                <c:pt idx="1482">
                  <c:v>-12.719647655516633</c:v>
                </c:pt>
                <c:pt idx="1483">
                  <c:v>-12.718113587922188</c:v>
                </c:pt>
                <c:pt idx="1484">
                  <c:v>-12.716780791362565</c:v>
                </c:pt>
                <c:pt idx="1485">
                  <c:v>-12.715455175185763</c:v>
                </c:pt>
                <c:pt idx="1486">
                  <c:v>-12.713991770671701</c:v>
                </c:pt>
                <c:pt idx="1487">
                  <c:v>-12.71243255068342</c:v>
                </c:pt>
                <c:pt idx="1488">
                  <c:v>-12.711025081097823</c:v>
                </c:pt>
                <c:pt idx="1489">
                  <c:v>-12.709806518872886</c:v>
                </c:pt>
                <c:pt idx="1490">
                  <c:v>-12.708615896419888</c:v>
                </c:pt>
                <c:pt idx="1491">
                  <c:v>-12.707466542198198</c:v>
                </c:pt>
                <c:pt idx="1492">
                  <c:v>-12.706308905497107</c:v>
                </c:pt>
                <c:pt idx="1493">
                  <c:v>-12.704997970136787</c:v>
                </c:pt>
                <c:pt idx="1494">
                  <c:v>-12.703770455900473</c:v>
                </c:pt>
                <c:pt idx="1495">
                  <c:v>-12.7028785084938</c:v>
                </c:pt>
                <c:pt idx="1496">
                  <c:v>-12.702052977081093</c:v>
                </c:pt>
                <c:pt idx="1497">
                  <c:v>-12.701047751050519</c:v>
                </c:pt>
                <c:pt idx="1498">
                  <c:v>-12.699999131924688</c:v>
                </c:pt>
                <c:pt idx="1499">
                  <c:v>-12.69900496251654</c:v>
                </c:pt>
                <c:pt idx="1500">
                  <c:v>-12.698090171843484</c:v>
                </c:pt>
                <c:pt idx="1501">
                  <c:v>-12.697372773080213</c:v>
                </c:pt>
                <c:pt idx="1502">
                  <c:v>-12.696803584847032</c:v>
                </c:pt>
                <c:pt idx="1503">
                  <c:v>-12.696164994785445</c:v>
                </c:pt>
                <c:pt idx="1504">
                  <c:v>-12.695404486966979</c:v>
                </c:pt>
                <c:pt idx="1505">
                  <c:v>-12.694609728681582</c:v>
                </c:pt>
                <c:pt idx="1506">
                  <c:v>-12.693903346584779</c:v>
                </c:pt>
                <c:pt idx="1507">
                  <c:v>-12.693466200800609</c:v>
                </c:pt>
                <c:pt idx="1508">
                  <c:v>-12.693246482282703</c:v>
                </c:pt>
                <c:pt idx="1509">
                  <c:v>-12.692881071965649</c:v>
                </c:pt>
                <c:pt idx="1510">
                  <c:v>-12.692259766145108</c:v>
                </c:pt>
                <c:pt idx="1511">
                  <c:v>-12.691684804523648</c:v>
                </c:pt>
                <c:pt idx="1512">
                  <c:v>-12.691383391124154</c:v>
                </c:pt>
                <c:pt idx="1513">
                  <c:v>-12.691300398169759</c:v>
                </c:pt>
                <c:pt idx="1514">
                  <c:v>-12.691223456957651</c:v>
                </c:pt>
                <c:pt idx="1515">
                  <c:v>-12.691079031391084</c:v>
                </c:pt>
                <c:pt idx="1516">
                  <c:v>-12.691157228672303</c:v>
                </c:pt>
                <c:pt idx="1517">
                  <c:v>-12.691499435308888</c:v>
                </c:pt>
                <c:pt idx="1518">
                  <c:v>-12.691508107124756</c:v>
                </c:pt>
                <c:pt idx="1519">
                  <c:v>-12.691067576081101</c:v>
                </c:pt>
                <c:pt idx="1520">
                  <c:v>-12.690954884077897</c:v>
                </c:pt>
                <c:pt idx="1521">
                  <c:v>-12.691367639951412</c:v>
                </c:pt>
                <c:pt idx="1522">
                  <c:v>-12.691628918150961</c:v>
                </c:pt>
                <c:pt idx="1523">
                  <c:v>-12.691661235039152</c:v>
                </c:pt>
                <c:pt idx="1524">
                  <c:v>-12.692054298355211</c:v>
                </c:pt>
                <c:pt idx="1525">
                  <c:v>-12.692756577840003</c:v>
                </c:pt>
                <c:pt idx="1526">
                  <c:v>-12.693161752476588</c:v>
                </c:pt>
                <c:pt idx="1527">
                  <c:v>-12.693288017689049</c:v>
                </c:pt>
                <c:pt idx="1528">
                  <c:v>-12.693731643359666</c:v>
                </c:pt>
                <c:pt idx="1529">
                  <c:v>-12.694554452458565</c:v>
                </c:pt>
                <c:pt idx="1530">
                  <c:v>-12.695211892291709</c:v>
                </c:pt>
                <c:pt idx="1531">
                  <c:v>-12.695610194455531</c:v>
                </c:pt>
                <c:pt idx="1532">
                  <c:v>-12.696176698677915</c:v>
                </c:pt>
                <c:pt idx="1533">
                  <c:v>-12.696911345943791</c:v>
                </c:pt>
                <c:pt idx="1534">
                  <c:v>-12.697558053167825</c:v>
                </c:pt>
                <c:pt idx="1535">
                  <c:v>-12.698369459507843</c:v>
                </c:pt>
                <c:pt idx="1536">
                  <c:v>-12.699529946777432</c:v>
                </c:pt>
                <c:pt idx="1537">
                  <c:v>-12.700619616234549</c:v>
                </c:pt>
                <c:pt idx="1538">
                  <c:v>-12.701453841003261</c:v>
                </c:pt>
                <c:pt idx="1539">
                  <c:v>-12.702320582422482</c:v>
                </c:pt>
                <c:pt idx="1540">
                  <c:v>-12.703294478020702</c:v>
                </c:pt>
                <c:pt idx="1541">
                  <c:v>-12.704378120611793</c:v>
                </c:pt>
                <c:pt idx="1542">
                  <c:v>-12.705665346412028</c:v>
                </c:pt>
                <c:pt idx="1543">
                  <c:v>-12.706934630258242</c:v>
                </c:pt>
                <c:pt idx="1544">
                  <c:v>-12.7080702537398</c:v>
                </c:pt>
                <c:pt idx="1545">
                  <c:v>-12.709331885494901</c:v>
                </c:pt>
                <c:pt idx="1546">
                  <c:v>-12.710608288316244</c:v>
                </c:pt>
                <c:pt idx="1547">
                  <c:v>-12.711742437906784</c:v>
                </c:pt>
                <c:pt idx="1548">
                  <c:v>-12.713175044404018</c:v>
                </c:pt>
                <c:pt idx="1549">
                  <c:v>-12.714885255951247</c:v>
                </c:pt>
                <c:pt idx="1550">
                  <c:v>-12.716256909127212</c:v>
                </c:pt>
                <c:pt idx="1551">
                  <c:v>-12.717559339078221</c:v>
                </c:pt>
                <c:pt idx="1552">
                  <c:v>-12.719350808708402</c:v>
                </c:pt>
                <c:pt idx="1553">
                  <c:v>-12.721108792933183</c:v>
                </c:pt>
                <c:pt idx="1554">
                  <c:v>-12.722470510527158</c:v>
                </c:pt>
                <c:pt idx="1555">
                  <c:v>-12.724064858548376</c:v>
                </c:pt>
                <c:pt idx="1556">
                  <c:v>-12.725969377369573</c:v>
                </c:pt>
                <c:pt idx="1557">
                  <c:v>-12.727555580930954</c:v>
                </c:pt>
                <c:pt idx="1558">
                  <c:v>-12.728956192809925</c:v>
                </c:pt>
                <c:pt idx="1559">
                  <c:v>-12.730720006223649</c:v>
                </c:pt>
                <c:pt idx="1560">
                  <c:v>-12.73269246922008</c:v>
                </c:pt>
                <c:pt idx="1561">
                  <c:v>-12.734536563108312</c:v>
                </c:pt>
                <c:pt idx="1562">
                  <c:v>-12.736388759862416</c:v>
                </c:pt>
                <c:pt idx="1563">
                  <c:v>-12.738395961517583</c:v>
                </c:pt>
                <c:pt idx="1564">
                  <c:v>-12.7404410112827</c:v>
                </c:pt>
                <c:pt idx="1565">
                  <c:v>-12.742465636538691</c:v>
                </c:pt>
                <c:pt idx="1566">
                  <c:v>-12.744546083557113</c:v>
                </c:pt>
                <c:pt idx="1567">
                  <c:v>-12.746634938312539</c:v>
                </c:pt>
                <c:pt idx="1568">
                  <c:v>-12.748521836814426</c:v>
                </c:pt>
                <c:pt idx="1569">
                  <c:v>-12.750248671805192</c:v>
                </c:pt>
                <c:pt idx="1570">
                  <c:v>-12.752287807891406</c:v>
                </c:pt>
                <c:pt idx="1571">
                  <c:v>-12.75484998180511</c:v>
                </c:pt>
                <c:pt idx="1572">
                  <c:v>-12.75744396736955</c:v>
                </c:pt>
                <c:pt idx="1573">
                  <c:v>-12.759640685060493</c:v>
                </c:pt>
                <c:pt idx="1574">
                  <c:v>-12.76166345984513</c:v>
                </c:pt>
                <c:pt idx="1575">
                  <c:v>-12.763884713615139</c:v>
                </c:pt>
                <c:pt idx="1576">
                  <c:v>-12.766335769885227</c:v>
                </c:pt>
                <c:pt idx="1577">
                  <c:v>-12.768814496356701</c:v>
                </c:pt>
                <c:pt idx="1578">
                  <c:v>-12.771184075276166</c:v>
                </c:pt>
                <c:pt idx="1579">
                  <c:v>-12.773529014009618</c:v>
                </c:pt>
                <c:pt idx="1580">
                  <c:v>-12.775927973190868</c:v>
                </c:pt>
                <c:pt idx="1581">
                  <c:v>-12.778304939606768</c:v>
                </c:pt>
                <c:pt idx="1582">
                  <c:v>-12.78071860453273</c:v>
                </c:pt>
                <c:pt idx="1583">
                  <c:v>-12.783279440886368</c:v>
                </c:pt>
                <c:pt idx="1584">
                  <c:v>-12.785810153203434</c:v>
                </c:pt>
                <c:pt idx="1585">
                  <c:v>-12.788167799600259</c:v>
                </c:pt>
                <c:pt idx="1586">
                  <c:v>-12.79050243876436</c:v>
                </c:pt>
                <c:pt idx="1587">
                  <c:v>-12.792950111669732</c:v>
                </c:pt>
                <c:pt idx="1588">
                  <c:v>-12.795567694822353</c:v>
                </c:pt>
                <c:pt idx="1589">
                  <c:v>-12.798275936255106</c:v>
                </c:pt>
                <c:pt idx="1590">
                  <c:v>-12.800743769028081</c:v>
                </c:pt>
                <c:pt idx="1591">
                  <c:v>-12.802974820311226</c:v>
                </c:pt>
                <c:pt idx="1592">
                  <c:v>-12.805454594358366</c:v>
                </c:pt>
                <c:pt idx="1593">
                  <c:v>-12.808172697996358</c:v>
                </c:pt>
                <c:pt idx="1594">
                  <c:v>-12.810627988733152</c:v>
                </c:pt>
                <c:pt idx="1595">
                  <c:v>-12.812897461620166</c:v>
                </c:pt>
                <c:pt idx="1596">
                  <c:v>-12.81542050588428</c:v>
                </c:pt>
                <c:pt idx="1597">
                  <c:v>-12.81811082156195</c:v>
                </c:pt>
                <c:pt idx="1598">
                  <c:v>-12.820696984174329</c:v>
                </c:pt>
                <c:pt idx="1599">
                  <c:v>-12.823281774518481</c:v>
                </c:pt>
                <c:pt idx="1600">
                  <c:v>-12.825965343175946</c:v>
                </c:pt>
                <c:pt idx="1601">
                  <c:v>-12.828605376791611</c:v>
                </c:pt>
                <c:pt idx="1602">
                  <c:v>-12.831182220074231</c:v>
                </c:pt>
                <c:pt idx="1603">
                  <c:v>-12.833803048547676</c:v>
                </c:pt>
                <c:pt idx="1604">
                  <c:v>-12.836400077624251</c:v>
                </c:pt>
                <c:pt idx="1605">
                  <c:v>-12.838878178670615</c:v>
                </c:pt>
                <c:pt idx="1606">
                  <c:v>-12.841295733095615</c:v>
                </c:pt>
                <c:pt idx="1607">
                  <c:v>-12.843741790682447</c:v>
                </c:pt>
                <c:pt idx="1608">
                  <c:v>-12.846364045804881</c:v>
                </c:pt>
                <c:pt idx="1609">
                  <c:v>-12.849187807218239</c:v>
                </c:pt>
                <c:pt idx="1610">
                  <c:v>-12.85181341367807</c:v>
                </c:pt>
                <c:pt idx="1611">
                  <c:v>-12.85406941165472</c:v>
                </c:pt>
                <c:pt idx="1612">
                  <c:v>-12.856440466568653</c:v>
                </c:pt>
                <c:pt idx="1613">
                  <c:v>-12.85906195241952</c:v>
                </c:pt>
                <c:pt idx="1614">
                  <c:v>-12.861582043036098</c:v>
                </c:pt>
                <c:pt idx="1615">
                  <c:v>-12.864146073646781</c:v>
                </c:pt>
                <c:pt idx="1616">
                  <c:v>-12.866846840440997</c:v>
                </c:pt>
                <c:pt idx="1617">
                  <c:v>-12.869246052660097</c:v>
                </c:pt>
                <c:pt idx="1618">
                  <c:v>-12.871674085571041</c:v>
                </c:pt>
                <c:pt idx="1619">
                  <c:v>-12.874797106787268</c:v>
                </c:pt>
                <c:pt idx="1620">
                  <c:v>-12.877818536068602</c:v>
                </c:pt>
                <c:pt idx="1621">
                  <c:v>-12.879808080597854</c:v>
                </c:pt>
                <c:pt idx="1622">
                  <c:v>-12.881553778202539</c:v>
                </c:pt>
                <c:pt idx="1623">
                  <c:v>-12.883874051567705</c:v>
                </c:pt>
                <c:pt idx="1624">
                  <c:v>-12.886293739251657</c:v>
                </c:pt>
                <c:pt idx="1625">
                  <c:v>-12.888518824771753</c:v>
                </c:pt>
                <c:pt idx="1626">
                  <c:v>-12.890867925726825</c:v>
                </c:pt>
                <c:pt idx="1627">
                  <c:v>-12.893202231905445</c:v>
                </c:pt>
                <c:pt idx="1628">
                  <c:v>-12.89523958943424</c:v>
                </c:pt>
                <c:pt idx="1629">
                  <c:v>-12.897320005493544</c:v>
                </c:pt>
                <c:pt idx="1630">
                  <c:v>-12.899787624847004</c:v>
                </c:pt>
                <c:pt idx="1631">
                  <c:v>-12.902310606769465</c:v>
                </c:pt>
                <c:pt idx="1632">
                  <c:v>-12.904404647635024</c:v>
                </c:pt>
                <c:pt idx="1633">
                  <c:v>-12.90621360189153</c:v>
                </c:pt>
                <c:pt idx="1634">
                  <c:v>-12.908270889083454</c:v>
                </c:pt>
                <c:pt idx="1635">
                  <c:v>-12.910602083531428</c:v>
                </c:pt>
                <c:pt idx="1636">
                  <c:v>-12.912747657619398</c:v>
                </c:pt>
                <c:pt idx="1637">
                  <c:v>-12.914675331860233</c:v>
                </c:pt>
                <c:pt idx="1638">
                  <c:v>-12.916735686386303</c:v>
                </c:pt>
                <c:pt idx="1639">
                  <c:v>-12.918798308387737</c:v>
                </c:pt>
                <c:pt idx="1640">
                  <c:v>-12.92051516986372</c:v>
                </c:pt>
                <c:pt idx="1641">
                  <c:v>-12.92213968074039</c:v>
                </c:pt>
                <c:pt idx="1642">
                  <c:v>-12.924020718640786</c:v>
                </c:pt>
                <c:pt idx="1643">
                  <c:v>-12.925887005977557</c:v>
                </c:pt>
                <c:pt idx="1644">
                  <c:v>-12.927550164447307</c:v>
                </c:pt>
                <c:pt idx="1645">
                  <c:v>-12.929396485920311</c:v>
                </c:pt>
                <c:pt idx="1646">
                  <c:v>-12.931482792522539</c:v>
                </c:pt>
                <c:pt idx="1647">
                  <c:v>-12.93327160447749</c:v>
                </c:pt>
                <c:pt idx="1648">
                  <c:v>-12.934664835235681</c:v>
                </c:pt>
                <c:pt idx="1649">
                  <c:v>-12.936157903423709</c:v>
                </c:pt>
                <c:pt idx="1650">
                  <c:v>-12.937906398606351</c:v>
                </c:pt>
                <c:pt idx="1651">
                  <c:v>-12.939617133917793</c:v>
                </c:pt>
                <c:pt idx="1652">
                  <c:v>-12.941171975952512</c:v>
                </c:pt>
                <c:pt idx="1653">
                  <c:v>-12.942670847410195</c:v>
                </c:pt>
                <c:pt idx="1654">
                  <c:v>-12.944114705858327</c:v>
                </c:pt>
                <c:pt idx="1655">
                  <c:v>-12.945419777472116</c:v>
                </c:pt>
                <c:pt idx="1656">
                  <c:v>-12.946608742068353</c:v>
                </c:pt>
                <c:pt idx="1657">
                  <c:v>-12.947863111379244</c:v>
                </c:pt>
                <c:pt idx="1658">
                  <c:v>-12.949313868239539</c:v>
                </c:pt>
                <c:pt idx="1659">
                  <c:v>-12.950765557180887</c:v>
                </c:pt>
                <c:pt idx="1660">
                  <c:v>-12.951880877036931</c:v>
                </c:pt>
                <c:pt idx="1661">
                  <c:v>-12.952696073410552</c:v>
                </c:pt>
                <c:pt idx="1662">
                  <c:v>-12.953596306423593</c:v>
                </c:pt>
                <c:pt idx="1663">
                  <c:v>-12.954717174589852</c:v>
                </c:pt>
                <c:pt idx="1664">
                  <c:v>-12.955771250295605</c:v>
                </c:pt>
                <c:pt idx="1665">
                  <c:v>-12.95657566723094</c:v>
                </c:pt>
                <c:pt idx="1666">
                  <c:v>-12.957377852041187</c:v>
                </c:pt>
                <c:pt idx="1667">
                  <c:v>-12.958464750950467</c:v>
                </c:pt>
                <c:pt idx="1668">
                  <c:v>-12.95969682572572</c:v>
                </c:pt>
                <c:pt idx="1669">
                  <c:v>-12.960655021822816</c:v>
                </c:pt>
                <c:pt idx="1670">
                  <c:v>-12.961155106761721</c:v>
                </c:pt>
                <c:pt idx="1671">
                  <c:v>-12.961434147756821</c:v>
                </c:pt>
                <c:pt idx="1672">
                  <c:v>-12.961857033790857</c:v>
                </c:pt>
                <c:pt idx="1673">
                  <c:v>-12.962583578689639</c:v>
                </c:pt>
                <c:pt idx="1674">
                  <c:v>-12.963454117824023</c:v>
                </c:pt>
                <c:pt idx="1675">
                  <c:v>-12.964077173542004</c:v>
                </c:pt>
                <c:pt idx="1676">
                  <c:v>-12.964222735186057</c:v>
                </c:pt>
                <c:pt idx="1677">
                  <c:v>-12.964173484803927</c:v>
                </c:pt>
                <c:pt idx="1678">
                  <c:v>-12.964319893912894</c:v>
                </c:pt>
                <c:pt idx="1679">
                  <c:v>-12.964574421261897</c:v>
                </c:pt>
                <c:pt idx="1680">
                  <c:v>-12.964738204179652</c:v>
                </c:pt>
                <c:pt idx="1681">
                  <c:v>-12.96499203166543</c:v>
                </c:pt>
                <c:pt idx="1682">
                  <c:v>-12.965377486436738</c:v>
                </c:pt>
                <c:pt idx="1683">
                  <c:v>-12.965497033893463</c:v>
                </c:pt>
                <c:pt idx="1684">
                  <c:v>-12.965267751285651</c:v>
                </c:pt>
                <c:pt idx="1685">
                  <c:v>-12.965105176876788</c:v>
                </c:pt>
                <c:pt idx="1686">
                  <c:v>-12.965096425319874</c:v>
                </c:pt>
                <c:pt idx="1687">
                  <c:v>-12.964930762837866</c:v>
                </c:pt>
                <c:pt idx="1688">
                  <c:v>-12.964639849974116</c:v>
                </c:pt>
                <c:pt idx="1689">
                  <c:v>-12.964523518188653</c:v>
                </c:pt>
                <c:pt idx="1690">
                  <c:v>-12.964519353710845</c:v>
                </c:pt>
                <c:pt idx="1691">
                  <c:v>-12.964324514645035</c:v>
                </c:pt>
                <c:pt idx="1692">
                  <c:v>-12.963862157287151</c:v>
                </c:pt>
                <c:pt idx="1693">
                  <c:v>-12.963223935061379</c:v>
                </c:pt>
                <c:pt idx="1694">
                  <c:v>-12.962513499165304</c:v>
                </c:pt>
                <c:pt idx="1695">
                  <c:v>-12.961897901439034</c:v>
                </c:pt>
                <c:pt idx="1696">
                  <c:v>-12.961435405220863</c:v>
                </c:pt>
                <c:pt idx="1697">
                  <c:v>-12.960934737403068</c:v>
                </c:pt>
                <c:pt idx="1698">
                  <c:v>-12.960270498479925</c:v>
                </c:pt>
                <c:pt idx="1699">
                  <c:v>-12.959523602369156</c:v>
                </c:pt>
                <c:pt idx="1700">
                  <c:v>-12.95869708009757</c:v>
                </c:pt>
                <c:pt idx="1701">
                  <c:v>-12.957762591515571</c:v>
                </c:pt>
                <c:pt idx="1702">
                  <c:v>-12.956893966701307</c:v>
                </c:pt>
                <c:pt idx="1703">
                  <c:v>-12.956198683309371</c:v>
                </c:pt>
                <c:pt idx="1704">
                  <c:v>-12.95549198801349</c:v>
                </c:pt>
                <c:pt idx="1705">
                  <c:v>-12.954609993224386</c:v>
                </c:pt>
                <c:pt idx="1706">
                  <c:v>-12.953588696543063</c:v>
                </c:pt>
                <c:pt idx="1707">
                  <c:v>-12.952491601044633</c:v>
                </c:pt>
                <c:pt idx="1708">
                  <c:v>-12.951362033512122</c:v>
                </c:pt>
                <c:pt idx="1709">
                  <c:v>-12.950253914308721</c:v>
                </c:pt>
                <c:pt idx="1710">
                  <c:v>-12.94915649093776</c:v>
                </c:pt>
                <c:pt idx="1711">
                  <c:v>-12.947949721705946</c:v>
                </c:pt>
                <c:pt idx="1712">
                  <c:v>-12.946500165548976</c:v>
                </c:pt>
                <c:pt idx="1713">
                  <c:v>-12.944911591792804</c:v>
                </c:pt>
                <c:pt idx="1714">
                  <c:v>-12.943523305820325</c:v>
                </c:pt>
                <c:pt idx="1715">
                  <c:v>-12.942362381578294</c:v>
                </c:pt>
                <c:pt idx="1716">
                  <c:v>-12.941000639493046</c:v>
                </c:pt>
                <c:pt idx="1717">
                  <c:v>-12.939286022870306</c:v>
                </c:pt>
                <c:pt idx="1718">
                  <c:v>-12.937550650470531</c:v>
                </c:pt>
                <c:pt idx="1719">
                  <c:v>-12.935954744968681</c:v>
                </c:pt>
                <c:pt idx="1720">
                  <c:v>-12.934380914343214</c:v>
                </c:pt>
                <c:pt idx="1721">
                  <c:v>-12.932777713085903</c:v>
                </c:pt>
                <c:pt idx="1722">
                  <c:v>-12.931058300492076</c:v>
                </c:pt>
                <c:pt idx="1723">
                  <c:v>-12.929185403884258</c:v>
                </c:pt>
                <c:pt idx="1724">
                  <c:v>-12.927436047639759</c:v>
                </c:pt>
                <c:pt idx="1725">
                  <c:v>-12.92588463991491</c:v>
                </c:pt>
                <c:pt idx="1726">
                  <c:v>-12.92408106733175</c:v>
                </c:pt>
                <c:pt idx="1727">
                  <c:v>-12.921896088981605</c:v>
                </c:pt>
                <c:pt idx="1728">
                  <c:v>-12.919863904967929</c:v>
                </c:pt>
                <c:pt idx="1729">
                  <c:v>-12.918251729092241</c:v>
                </c:pt>
                <c:pt idx="1730">
                  <c:v>-12.9166764269652</c:v>
                </c:pt>
                <c:pt idx="1731">
                  <c:v>-12.914784121985786</c:v>
                </c:pt>
                <c:pt idx="1732">
                  <c:v>-12.912612859017871</c:v>
                </c:pt>
                <c:pt idx="1733">
                  <c:v>-12.910374979594017</c:v>
                </c:pt>
                <c:pt idx="1734">
                  <c:v>-12.908259829642713</c:v>
                </c:pt>
                <c:pt idx="1735">
                  <c:v>-12.906257912160218</c:v>
                </c:pt>
                <c:pt idx="1736">
                  <c:v>-12.904148967973869</c:v>
                </c:pt>
                <c:pt idx="1737">
                  <c:v>-12.901882263601912</c:v>
                </c:pt>
                <c:pt idx="1738">
                  <c:v>-12.899714189124737</c:v>
                </c:pt>
                <c:pt idx="1739">
                  <c:v>-12.897730180813845</c:v>
                </c:pt>
                <c:pt idx="1740">
                  <c:v>-12.895639557703859</c:v>
                </c:pt>
                <c:pt idx="1741">
                  <c:v>-12.89328307048098</c:v>
                </c:pt>
                <c:pt idx="1742">
                  <c:v>-12.890886059841424</c:v>
                </c:pt>
                <c:pt idx="1743">
                  <c:v>-12.888621698270452</c:v>
                </c:pt>
                <c:pt idx="1744">
                  <c:v>-12.886369609043339</c:v>
                </c:pt>
                <c:pt idx="1745">
                  <c:v>-12.884002819125671</c:v>
                </c:pt>
                <c:pt idx="1746">
                  <c:v>-12.881554979520477</c:v>
                </c:pt>
                <c:pt idx="1747">
                  <c:v>-12.879118771222643</c:v>
                </c:pt>
                <c:pt idx="1748">
                  <c:v>-12.876761169668702</c:v>
                </c:pt>
                <c:pt idx="1749">
                  <c:v>-12.874432401174239</c:v>
                </c:pt>
                <c:pt idx="1750">
                  <c:v>-12.872006143755248</c:v>
                </c:pt>
                <c:pt idx="1751">
                  <c:v>-12.86952168466879</c:v>
                </c:pt>
                <c:pt idx="1752">
                  <c:v>-12.867111673284292</c:v>
                </c:pt>
                <c:pt idx="1753">
                  <c:v>-12.864695013027877</c:v>
                </c:pt>
                <c:pt idx="1754">
                  <c:v>-12.862184931332548</c:v>
                </c:pt>
                <c:pt idx="1755">
                  <c:v>-12.859781831851841</c:v>
                </c:pt>
                <c:pt idx="1756">
                  <c:v>-12.857536766230371</c:v>
                </c:pt>
                <c:pt idx="1757">
                  <c:v>-12.855092391422154</c:v>
                </c:pt>
                <c:pt idx="1758">
                  <c:v>-12.852370514155504</c:v>
                </c:pt>
                <c:pt idx="1759">
                  <c:v>-12.849817429892649</c:v>
                </c:pt>
                <c:pt idx="1760">
                  <c:v>-12.84751652702216</c:v>
                </c:pt>
                <c:pt idx="1761">
                  <c:v>-12.844947726357255</c:v>
                </c:pt>
                <c:pt idx="1762">
                  <c:v>-12.84200475990427</c:v>
                </c:pt>
                <c:pt idx="1763">
                  <c:v>-12.839238313726394</c:v>
                </c:pt>
                <c:pt idx="1764">
                  <c:v>-12.836819880455854</c:v>
                </c:pt>
                <c:pt idx="1765">
                  <c:v>-12.834336160083371</c:v>
                </c:pt>
                <c:pt idx="1766">
                  <c:v>-12.831707955442663</c:v>
                </c:pt>
                <c:pt idx="1767">
                  <c:v>-12.829240674327727</c:v>
                </c:pt>
                <c:pt idx="1768">
                  <c:v>-12.826868119157202</c:v>
                </c:pt>
                <c:pt idx="1769">
                  <c:v>-12.824292208946842</c:v>
                </c:pt>
                <c:pt idx="1770">
                  <c:v>-12.821578390725046</c:v>
                </c:pt>
                <c:pt idx="1771">
                  <c:v>-12.818963139104273</c:v>
                </c:pt>
                <c:pt idx="1772">
                  <c:v>-12.816490809184602</c:v>
                </c:pt>
                <c:pt idx="1773">
                  <c:v>-12.814091501446089</c:v>
                </c:pt>
                <c:pt idx="1774">
                  <c:v>-12.811634724368792</c:v>
                </c:pt>
                <c:pt idx="1775">
                  <c:v>-12.809038779917124</c:v>
                </c:pt>
                <c:pt idx="1776">
                  <c:v>-12.806456759327226</c:v>
                </c:pt>
                <c:pt idx="1777">
                  <c:v>-12.80396562387671</c:v>
                </c:pt>
                <c:pt idx="1778">
                  <c:v>-12.801358348684694</c:v>
                </c:pt>
                <c:pt idx="1779">
                  <c:v>-12.798696539740359</c:v>
                </c:pt>
                <c:pt idx="1780">
                  <c:v>-12.79636920599739</c:v>
                </c:pt>
                <c:pt idx="1781">
                  <c:v>-12.794289634298927</c:v>
                </c:pt>
                <c:pt idx="1782">
                  <c:v>-12.791964189220259</c:v>
                </c:pt>
                <c:pt idx="1783">
                  <c:v>-12.789374085221905</c:v>
                </c:pt>
                <c:pt idx="1784">
                  <c:v>-12.786861220184182</c:v>
                </c:pt>
                <c:pt idx="1785">
                  <c:v>-12.784448610121741</c:v>
                </c:pt>
                <c:pt idx="1786">
                  <c:v>-12.782030644942326</c:v>
                </c:pt>
                <c:pt idx="1787">
                  <c:v>-12.779741518656964</c:v>
                </c:pt>
                <c:pt idx="1788">
                  <c:v>-12.777632768961183</c:v>
                </c:pt>
                <c:pt idx="1789">
                  <c:v>-12.775472681306237</c:v>
                </c:pt>
                <c:pt idx="1790">
                  <c:v>-12.773126083258708</c:v>
                </c:pt>
                <c:pt idx="1791">
                  <c:v>-12.770771844419233</c:v>
                </c:pt>
                <c:pt idx="1792">
                  <c:v>-12.768607752785524</c:v>
                </c:pt>
                <c:pt idx="1793">
                  <c:v>-12.766544956240406</c:v>
                </c:pt>
                <c:pt idx="1794">
                  <c:v>-12.764343499795443</c:v>
                </c:pt>
                <c:pt idx="1795">
                  <c:v>-12.761982482375114</c:v>
                </c:pt>
                <c:pt idx="1796">
                  <c:v>-12.759679943263997</c:v>
                </c:pt>
                <c:pt idx="1797">
                  <c:v>-12.757528067068391</c:v>
                </c:pt>
                <c:pt idx="1798">
                  <c:v>-12.755373429204642</c:v>
                </c:pt>
                <c:pt idx="1799">
                  <c:v>-12.753143605554753</c:v>
                </c:pt>
                <c:pt idx="1800">
                  <c:v>-12.751038287584651</c:v>
                </c:pt>
                <c:pt idx="1801">
                  <c:v>-12.749215062862227</c:v>
                </c:pt>
                <c:pt idx="1802">
                  <c:v>-12.7474689997919</c:v>
                </c:pt>
                <c:pt idx="1803">
                  <c:v>-12.745516084388321</c:v>
                </c:pt>
                <c:pt idx="1804">
                  <c:v>-12.743461086824961</c:v>
                </c:pt>
                <c:pt idx="1805">
                  <c:v>-12.741588488032974</c:v>
                </c:pt>
                <c:pt idx="1806">
                  <c:v>-12.739852590362675</c:v>
                </c:pt>
                <c:pt idx="1807">
                  <c:v>-12.738034286265298</c:v>
                </c:pt>
                <c:pt idx="1808">
                  <c:v>-12.736152140935591</c:v>
                </c:pt>
                <c:pt idx="1809">
                  <c:v>-12.734288792213388</c:v>
                </c:pt>
                <c:pt idx="1810">
                  <c:v>-12.732366861280981</c:v>
                </c:pt>
                <c:pt idx="1811">
                  <c:v>-12.730420984378345</c:v>
                </c:pt>
                <c:pt idx="1812">
                  <c:v>-12.728693913480914</c:v>
                </c:pt>
                <c:pt idx="1813">
                  <c:v>-12.727267279646494</c:v>
                </c:pt>
                <c:pt idx="1814">
                  <c:v>-12.725910436989196</c:v>
                </c:pt>
                <c:pt idx="1815">
                  <c:v>-12.724374917920896</c:v>
                </c:pt>
                <c:pt idx="1816">
                  <c:v>-12.722682505810424</c:v>
                </c:pt>
                <c:pt idx="1817">
                  <c:v>-12.721082299726893</c:v>
                </c:pt>
                <c:pt idx="1818">
                  <c:v>-12.719731023890564</c:v>
                </c:pt>
                <c:pt idx="1819">
                  <c:v>-12.718517974566145</c:v>
                </c:pt>
                <c:pt idx="1820">
                  <c:v>-12.717287615794987</c:v>
                </c:pt>
                <c:pt idx="1821">
                  <c:v>-12.716028005712213</c:v>
                </c:pt>
                <c:pt idx="1822">
                  <c:v>-12.714744090899842</c:v>
                </c:pt>
                <c:pt idx="1823">
                  <c:v>-12.713398112388887</c:v>
                </c:pt>
                <c:pt idx="1824">
                  <c:v>-12.712029773476456</c:v>
                </c:pt>
                <c:pt idx="1825">
                  <c:v>-12.710779412346554</c:v>
                </c:pt>
                <c:pt idx="1826">
                  <c:v>-12.709796496728615</c:v>
                </c:pt>
                <c:pt idx="1827">
                  <c:v>-12.709049043115082</c:v>
                </c:pt>
                <c:pt idx="1828">
                  <c:v>-12.708198711395585</c:v>
                </c:pt>
                <c:pt idx="1829">
                  <c:v>-12.707014608184862</c:v>
                </c:pt>
                <c:pt idx="1830">
                  <c:v>-12.705841697973304</c:v>
                </c:pt>
                <c:pt idx="1831">
                  <c:v>-12.705056490758412</c:v>
                </c:pt>
                <c:pt idx="1832">
                  <c:v>-12.704330481223312</c:v>
                </c:pt>
                <c:pt idx="1833">
                  <c:v>-12.703246315728778</c:v>
                </c:pt>
                <c:pt idx="1834">
                  <c:v>-12.702188515600202</c:v>
                </c:pt>
                <c:pt idx="1835">
                  <c:v>-12.701702427185941</c:v>
                </c:pt>
                <c:pt idx="1836">
                  <c:v>-12.701499585464424</c:v>
                </c:pt>
                <c:pt idx="1837">
                  <c:v>-12.700976639222532</c:v>
                </c:pt>
                <c:pt idx="1838">
                  <c:v>-12.70019899246063</c:v>
                </c:pt>
                <c:pt idx="1839">
                  <c:v>-12.69961103735203</c:v>
                </c:pt>
                <c:pt idx="1840">
                  <c:v>-12.69924065260266</c:v>
                </c:pt>
                <c:pt idx="1841">
                  <c:v>-12.698835268146807</c:v>
                </c:pt>
                <c:pt idx="1842">
                  <c:v>-12.698394459463236</c:v>
                </c:pt>
                <c:pt idx="1843">
                  <c:v>-12.698035616008818</c:v>
                </c:pt>
                <c:pt idx="1844">
                  <c:v>-12.697678034101552</c:v>
                </c:pt>
                <c:pt idx="1845">
                  <c:v>-12.697259739634301</c:v>
                </c:pt>
                <c:pt idx="1846">
                  <c:v>-12.696908441565284</c:v>
                </c:pt>
                <c:pt idx="1847">
                  <c:v>-12.696686658491277</c:v>
                </c:pt>
                <c:pt idx="1848">
                  <c:v>-12.696582275470858</c:v>
                </c:pt>
                <c:pt idx="1849">
                  <c:v>-12.696700568702781</c:v>
                </c:pt>
                <c:pt idx="1850">
                  <c:v>-12.69698588563819</c:v>
                </c:pt>
                <c:pt idx="1851">
                  <c:v>-12.697081233782272</c:v>
                </c:pt>
                <c:pt idx="1852">
                  <c:v>-12.696922456612651</c:v>
                </c:pt>
                <c:pt idx="1853">
                  <c:v>-12.696895640252796</c:v>
                </c:pt>
                <c:pt idx="1854">
                  <c:v>-12.697116160768951</c:v>
                </c:pt>
                <c:pt idx="1855">
                  <c:v>-12.697337158144645</c:v>
                </c:pt>
                <c:pt idx="1856">
                  <c:v>-12.697599754746973</c:v>
                </c:pt>
                <c:pt idx="1857">
                  <c:v>-12.698064810395877</c:v>
                </c:pt>
                <c:pt idx="1858">
                  <c:v>-12.698451109445575</c:v>
                </c:pt>
                <c:pt idx="1859">
                  <c:v>-12.698555092930796</c:v>
                </c:pt>
                <c:pt idx="1860">
                  <c:v>-12.698829159320864</c:v>
                </c:pt>
                <c:pt idx="1861">
                  <c:v>-12.699607522463499</c:v>
                </c:pt>
                <c:pt idx="1862">
                  <c:v>-12.700436190383302</c:v>
                </c:pt>
                <c:pt idx="1863">
                  <c:v>-12.700907773164019</c:v>
                </c:pt>
                <c:pt idx="1864">
                  <c:v>-12.701390108232198</c:v>
                </c:pt>
                <c:pt idx="1865">
                  <c:v>-12.702269716169214</c:v>
                </c:pt>
                <c:pt idx="1866">
                  <c:v>-12.703262361525541</c:v>
                </c:pt>
                <c:pt idx="1867">
                  <c:v>-12.704058975322209</c:v>
                </c:pt>
                <c:pt idx="1868">
                  <c:v>-12.70487475478151</c:v>
                </c:pt>
                <c:pt idx="1869">
                  <c:v>-12.705862310523218</c:v>
                </c:pt>
                <c:pt idx="1870">
                  <c:v>-12.706765075560813</c:v>
                </c:pt>
                <c:pt idx="1871">
                  <c:v>-12.70752297060347</c:v>
                </c:pt>
                <c:pt idx="1872">
                  <c:v>-12.708440913848913</c:v>
                </c:pt>
                <c:pt idx="1873">
                  <c:v>-12.709582077370165</c:v>
                </c:pt>
                <c:pt idx="1874">
                  <c:v>-12.710740606638719</c:v>
                </c:pt>
                <c:pt idx="1875">
                  <c:v>-12.711930733551176</c:v>
                </c:pt>
                <c:pt idx="1876">
                  <c:v>-12.713235967182966</c:v>
                </c:pt>
                <c:pt idx="1877">
                  <c:v>-12.71450365814141</c:v>
                </c:pt>
                <c:pt idx="1878">
                  <c:v>-12.715685933549555</c:v>
                </c:pt>
                <c:pt idx="1879">
                  <c:v>-12.71697702204351</c:v>
                </c:pt>
                <c:pt idx="1880">
                  <c:v>-12.718370280478446</c:v>
                </c:pt>
                <c:pt idx="1881">
                  <c:v>-12.719670265930345</c:v>
                </c:pt>
                <c:pt idx="1882">
                  <c:v>-12.720946158110573</c:v>
                </c:pt>
                <c:pt idx="1883">
                  <c:v>-12.722442416952223</c:v>
                </c:pt>
                <c:pt idx="1884">
                  <c:v>-12.724188261980924</c:v>
                </c:pt>
                <c:pt idx="1885">
                  <c:v>-12.725999711145406</c:v>
                </c:pt>
                <c:pt idx="1886">
                  <c:v>-12.727660807737731</c:v>
                </c:pt>
                <c:pt idx="1887">
                  <c:v>-12.729105015678464</c:v>
                </c:pt>
                <c:pt idx="1888">
                  <c:v>-12.73059189908656</c:v>
                </c:pt>
                <c:pt idx="1889">
                  <c:v>-12.732424087143972</c:v>
                </c:pt>
                <c:pt idx="1890">
                  <c:v>-12.734426796750522</c:v>
                </c:pt>
                <c:pt idx="1891">
                  <c:v>-12.736172976935769</c:v>
                </c:pt>
                <c:pt idx="1892">
                  <c:v>-12.73766155143811</c:v>
                </c:pt>
                <c:pt idx="1893">
                  <c:v>-12.739260062553374</c:v>
                </c:pt>
                <c:pt idx="1894">
                  <c:v>-12.74112414100215</c:v>
                </c:pt>
                <c:pt idx="1895">
                  <c:v>-12.743113613033161</c:v>
                </c:pt>
                <c:pt idx="1896">
                  <c:v>-12.745128627503338</c:v>
                </c:pt>
                <c:pt idx="1897">
                  <c:v>-12.747217482367624</c:v>
                </c:pt>
                <c:pt idx="1898">
                  <c:v>-12.749395503773393</c:v>
                </c:pt>
                <c:pt idx="1899">
                  <c:v>-12.75151375858368</c:v>
                </c:pt>
                <c:pt idx="1900">
                  <c:v>-12.75344680737588</c:v>
                </c:pt>
                <c:pt idx="1901">
                  <c:v>-12.755399833082947</c:v>
                </c:pt>
                <c:pt idx="1902">
                  <c:v>-12.757717408368801</c:v>
                </c:pt>
                <c:pt idx="1903">
                  <c:v>-12.760305932734921</c:v>
                </c:pt>
                <c:pt idx="1904">
                  <c:v>-12.762664801762726</c:v>
                </c:pt>
                <c:pt idx="1905">
                  <c:v>-12.764605933178188</c:v>
                </c:pt>
                <c:pt idx="1906">
                  <c:v>-12.766510440166956</c:v>
                </c:pt>
                <c:pt idx="1907">
                  <c:v>-12.768764456363183</c:v>
                </c:pt>
                <c:pt idx="1908">
                  <c:v>-12.771303528377217</c:v>
                </c:pt>
                <c:pt idx="1909">
                  <c:v>-12.77381752043633</c:v>
                </c:pt>
                <c:pt idx="1910">
                  <c:v>-12.776173866096155</c:v>
                </c:pt>
                <c:pt idx="1911">
                  <c:v>-12.778502718072108</c:v>
                </c:pt>
                <c:pt idx="1912">
                  <c:v>-12.780914679100972</c:v>
                </c:pt>
                <c:pt idx="1913">
                  <c:v>-12.783314094213678</c:v>
                </c:pt>
                <c:pt idx="1914">
                  <c:v>-12.785621031039469</c:v>
                </c:pt>
                <c:pt idx="1915">
                  <c:v>-12.787976510318275</c:v>
                </c:pt>
                <c:pt idx="1916">
                  <c:v>-12.790494222001323</c:v>
                </c:pt>
                <c:pt idx="1917">
                  <c:v>-12.793029742656024</c:v>
                </c:pt>
                <c:pt idx="1918">
                  <c:v>-12.795442421059919</c:v>
                </c:pt>
                <c:pt idx="1919">
                  <c:v>-12.797828092590489</c:v>
                </c:pt>
                <c:pt idx="1920">
                  <c:v>-12.800290491627166</c:v>
                </c:pt>
                <c:pt idx="1921">
                  <c:v>-12.802786590843072</c:v>
                </c:pt>
                <c:pt idx="1922">
                  <c:v>-12.80532505444989</c:v>
                </c:pt>
                <c:pt idx="1923">
                  <c:v>-12.807968881800891</c:v>
                </c:pt>
                <c:pt idx="1924">
                  <c:v>-12.810608300643679</c:v>
                </c:pt>
                <c:pt idx="1925">
                  <c:v>-12.81312194852368</c:v>
                </c:pt>
                <c:pt idx="1926">
                  <c:v>-12.815688566295904</c:v>
                </c:pt>
                <c:pt idx="1927">
                  <c:v>-12.818494192210057</c:v>
                </c:pt>
                <c:pt idx="1928">
                  <c:v>-12.821293916816535</c:v>
                </c:pt>
                <c:pt idx="1929">
                  <c:v>-12.82375012263601</c:v>
                </c:pt>
                <c:pt idx="1930">
                  <c:v>-12.825994269806921</c:v>
                </c:pt>
                <c:pt idx="1931">
                  <c:v>-12.828396092871415</c:v>
                </c:pt>
                <c:pt idx="1932">
                  <c:v>-12.831029831052081</c:v>
                </c:pt>
                <c:pt idx="1933">
                  <c:v>-12.833733252015243</c:v>
                </c:pt>
                <c:pt idx="1934">
                  <c:v>-12.836410502451583</c:v>
                </c:pt>
                <c:pt idx="1935">
                  <c:v>-12.839062337191455</c:v>
                </c:pt>
                <c:pt idx="1936">
                  <c:v>-12.841787966279249</c:v>
                </c:pt>
                <c:pt idx="1937">
                  <c:v>-12.844717798808245</c:v>
                </c:pt>
                <c:pt idx="1938">
                  <c:v>-12.847659669922077</c:v>
                </c:pt>
                <c:pt idx="1939">
                  <c:v>-12.850149945031013</c:v>
                </c:pt>
                <c:pt idx="1940">
                  <c:v>-12.852232133898545</c:v>
                </c:pt>
                <c:pt idx="1941">
                  <c:v>-12.854635953811623</c:v>
                </c:pt>
                <c:pt idx="1942">
                  <c:v>-12.857706655992306</c:v>
                </c:pt>
                <c:pt idx="1943">
                  <c:v>-12.860806472555037</c:v>
                </c:pt>
                <c:pt idx="1944">
                  <c:v>-12.863336406220014</c:v>
                </c:pt>
                <c:pt idx="1945">
                  <c:v>-12.865683644830842</c:v>
                </c:pt>
                <c:pt idx="1946">
                  <c:v>-12.868497413343407</c:v>
                </c:pt>
                <c:pt idx="1947">
                  <c:v>-12.871596699035194</c:v>
                </c:pt>
                <c:pt idx="1948">
                  <c:v>-12.874310162307946</c:v>
                </c:pt>
                <c:pt idx="1949">
                  <c:v>-12.876490298538094</c:v>
                </c:pt>
                <c:pt idx="1950">
                  <c:v>-12.878522965583365</c:v>
                </c:pt>
                <c:pt idx="1951">
                  <c:v>-12.880665627464026</c:v>
                </c:pt>
                <c:pt idx="1952">
                  <c:v>-12.882981266787091</c:v>
                </c:pt>
                <c:pt idx="1953">
                  <c:v>-12.885578155939662</c:v>
                </c:pt>
                <c:pt idx="1954">
                  <c:v>-12.888361102822463</c:v>
                </c:pt>
                <c:pt idx="1955">
                  <c:v>-12.89094362999607</c:v>
                </c:pt>
                <c:pt idx="1956">
                  <c:v>-12.893251087362948</c:v>
                </c:pt>
                <c:pt idx="1957">
                  <c:v>-12.895690798032653</c:v>
                </c:pt>
                <c:pt idx="1958">
                  <c:v>-12.898402589830344</c:v>
                </c:pt>
                <c:pt idx="1959">
                  <c:v>-12.900991321734182</c:v>
                </c:pt>
                <c:pt idx="1960">
                  <c:v>-12.903213496186366</c:v>
                </c:pt>
                <c:pt idx="1961">
                  <c:v>-12.905253760652005</c:v>
                </c:pt>
                <c:pt idx="1962">
                  <c:v>-12.90728769028977</c:v>
                </c:pt>
                <c:pt idx="1963">
                  <c:v>-12.909398895918621</c:v>
                </c:pt>
                <c:pt idx="1964">
                  <c:v>-12.911751295248305</c:v>
                </c:pt>
                <c:pt idx="1965">
                  <c:v>-12.914316402384447</c:v>
                </c:pt>
                <c:pt idx="1966">
                  <c:v>-12.916775442795599</c:v>
                </c:pt>
                <c:pt idx="1967">
                  <c:v>-12.919018572759233</c:v>
                </c:pt>
                <c:pt idx="1968">
                  <c:v>-12.92123984703127</c:v>
                </c:pt>
                <c:pt idx="1969">
                  <c:v>-12.923441912318941</c:v>
                </c:pt>
                <c:pt idx="1970">
                  <c:v>-12.925477476828309</c:v>
                </c:pt>
                <c:pt idx="1971">
                  <c:v>-12.927499228939158</c:v>
                </c:pt>
                <c:pt idx="1972">
                  <c:v>-12.929704038235489</c:v>
                </c:pt>
                <c:pt idx="1973">
                  <c:v>-12.931848446626065</c:v>
                </c:pt>
                <c:pt idx="1974">
                  <c:v>-12.933635074653401</c:v>
                </c:pt>
                <c:pt idx="1975">
                  <c:v>-12.935275443787821</c:v>
                </c:pt>
                <c:pt idx="1976">
                  <c:v>-12.937147491640831</c:v>
                </c:pt>
                <c:pt idx="1977">
                  <c:v>-12.93922397196819</c:v>
                </c:pt>
                <c:pt idx="1978">
                  <c:v>-12.941226229167839</c:v>
                </c:pt>
                <c:pt idx="1979">
                  <c:v>-12.943025288053501</c:v>
                </c:pt>
                <c:pt idx="1980">
                  <c:v>-12.944654874909375</c:v>
                </c:pt>
                <c:pt idx="1981">
                  <c:v>-12.946227768449383</c:v>
                </c:pt>
                <c:pt idx="1982">
                  <c:v>-12.947930289315728</c:v>
                </c:pt>
                <c:pt idx="1983">
                  <c:v>-12.949806208064874</c:v>
                </c:pt>
                <c:pt idx="1984">
                  <c:v>-12.951588786055293</c:v>
                </c:pt>
                <c:pt idx="1985">
                  <c:v>-12.953064630583791</c:v>
                </c:pt>
                <c:pt idx="1986">
                  <c:v>-12.954446199379957</c:v>
                </c:pt>
                <c:pt idx="1987">
                  <c:v>-12.956002107286793</c:v>
                </c:pt>
                <c:pt idx="1988">
                  <c:v>-12.957559718542113</c:v>
                </c:pt>
                <c:pt idx="1989">
                  <c:v>-12.95884848983574</c:v>
                </c:pt>
                <c:pt idx="1990">
                  <c:v>-12.960067624524179</c:v>
                </c:pt>
                <c:pt idx="1991">
                  <c:v>-12.961570303353691</c:v>
                </c:pt>
                <c:pt idx="1992">
                  <c:v>-12.963238621408834</c:v>
                </c:pt>
                <c:pt idx="1993">
                  <c:v>-12.964707893554877</c:v>
                </c:pt>
                <c:pt idx="1994">
                  <c:v>-12.965950376579444</c:v>
                </c:pt>
                <c:pt idx="1995">
                  <c:v>-12.967142036711333</c:v>
                </c:pt>
                <c:pt idx="1996">
                  <c:v>-12.968241240103723</c:v>
                </c:pt>
                <c:pt idx="1997">
                  <c:v>-12.969159842558032</c:v>
                </c:pt>
                <c:pt idx="1998">
                  <c:v>-12.97005942200666</c:v>
                </c:pt>
                <c:pt idx="1999">
                  <c:v>-12.971078333680266</c:v>
                </c:pt>
                <c:pt idx="2000">
                  <c:v>-12.972060599338809</c:v>
                </c:pt>
                <c:pt idx="2001">
                  <c:v>-12.972885630684241</c:v>
                </c:pt>
                <c:pt idx="2002">
                  <c:v>-12.97373876104438</c:v>
                </c:pt>
                <c:pt idx="2003">
                  <c:v>-12.974743818378109</c:v>
                </c:pt>
                <c:pt idx="2004">
                  <c:v>-12.975668175923987</c:v>
                </c:pt>
                <c:pt idx="2005">
                  <c:v>-12.976301605056786</c:v>
                </c:pt>
                <c:pt idx="2006">
                  <c:v>-12.976797035145564</c:v>
                </c:pt>
                <c:pt idx="2007">
                  <c:v>-12.977366469092185</c:v>
                </c:pt>
                <c:pt idx="2008">
                  <c:v>-12.977999378756817</c:v>
                </c:pt>
                <c:pt idx="2009">
                  <c:v>-12.978687638712469</c:v>
                </c:pt>
                <c:pt idx="2010">
                  <c:v>-12.979480276086138</c:v>
                </c:pt>
                <c:pt idx="2011">
                  <c:v>-12.980157396428826</c:v>
                </c:pt>
                <c:pt idx="2012">
                  <c:v>-12.980393410435898</c:v>
                </c:pt>
                <c:pt idx="2013">
                  <c:v>-12.980356463012829</c:v>
                </c:pt>
                <c:pt idx="2014">
                  <c:v>-12.980550896939377</c:v>
                </c:pt>
                <c:pt idx="2015">
                  <c:v>-12.981038740304893</c:v>
                </c:pt>
                <c:pt idx="2016">
                  <c:v>-12.981425798039826</c:v>
                </c:pt>
                <c:pt idx="2017">
                  <c:v>-12.981523775636099</c:v>
                </c:pt>
                <c:pt idx="2018">
                  <c:v>-12.981436749901301</c:v>
                </c:pt>
                <c:pt idx="2019">
                  <c:v>-12.98121306725756</c:v>
                </c:pt>
                <c:pt idx="2020">
                  <c:v>-12.980942633679911</c:v>
                </c:pt>
                <c:pt idx="2021">
                  <c:v>-12.980882532322017</c:v>
                </c:pt>
                <c:pt idx="2022">
                  <c:v>-12.981070530878483</c:v>
                </c:pt>
                <c:pt idx="2023">
                  <c:v>-12.981187177553428</c:v>
                </c:pt>
                <c:pt idx="2024">
                  <c:v>-12.981044199863444</c:v>
                </c:pt>
                <c:pt idx="2025">
                  <c:v>-12.980779305261414</c:v>
                </c:pt>
                <c:pt idx="2026">
                  <c:v>-12.980471130422828</c:v>
                </c:pt>
                <c:pt idx="2027">
                  <c:v>-12.980029575980117</c:v>
                </c:pt>
                <c:pt idx="2028">
                  <c:v>-12.979509771554039</c:v>
                </c:pt>
                <c:pt idx="2029">
                  <c:v>-12.979114302565231</c:v>
                </c:pt>
                <c:pt idx="2030">
                  <c:v>-12.978836695366978</c:v>
                </c:pt>
                <c:pt idx="2031">
                  <c:v>-12.978410540973888</c:v>
                </c:pt>
                <c:pt idx="2032">
                  <c:v>-12.977693735051954</c:v>
                </c:pt>
                <c:pt idx="2033">
                  <c:v>-12.9769004715351</c:v>
                </c:pt>
                <c:pt idx="2034">
                  <c:v>-12.976288395143365</c:v>
                </c:pt>
                <c:pt idx="2035">
                  <c:v>-12.975751487379446</c:v>
                </c:pt>
                <c:pt idx="2036">
                  <c:v>-12.975021330975931</c:v>
                </c:pt>
                <c:pt idx="2037">
                  <c:v>-12.974161450608088</c:v>
                </c:pt>
                <c:pt idx="2038">
                  <c:v>-12.973397909858591</c:v>
                </c:pt>
                <c:pt idx="2039">
                  <c:v>-12.972580704664338</c:v>
                </c:pt>
                <c:pt idx="2040">
                  <c:v>-12.971444331888279</c:v>
                </c:pt>
                <c:pt idx="2041">
                  <c:v>-12.97026004704874</c:v>
                </c:pt>
                <c:pt idx="2042">
                  <c:v>-12.969477124180813</c:v>
                </c:pt>
                <c:pt idx="2043">
                  <c:v>-12.968875804995946</c:v>
                </c:pt>
                <c:pt idx="2044">
                  <c:v>-12.967861089080845</c:v>
                </c:pt>
                <c:pt idx="2045">
                  <c:v>-12.966419372377047</c:v>
                </c:pt>
                <c:pt idx="2046">
                  <c:v>-12.965046133566746</c:v>
                </c:pt>
                <c:pt idx="2047">
                  <c:v>-12.963915489469716</c:v>
                </c:pt>
                <c:pt idx="2048">
                  <c:v>-12.962763607678308</c:v>
                </c:pt>
                <c:pt idx="2049">
                  <c:v>-12.961437774251594</c:v>
                </c:pt>
                <c:pt idx="2050">
                  <c:v>-12.960060155819754</c:v>
                </c:pt>
                <c:pt idx="2051">
                  <c:v>-12.958719818794751</c:v>
                </c:pt>
                <c:pt idx="2052">
                  <c:v>-12.957315081058331</c:v>
                </c:pt>
                <c:pt idx="2053">
                  <c:v>-12.955714324247001</c:v>
                </c:pt>
                <c:pt idx="2054">
                  <c:v>-12.953946361069695</c:v>
                </c:pt>
                <c:pt idx="2055">
                  <c:v>-12.952177626152292</c:v>
                </c:pt>
                <c:pt idx="2056">
                  <c:v>-12.950538015476894</c:v>
                </c:pt>
                <c:pt idx="2057">
                  <c:v>-12.949055593777359</c:v>
                </c:pt>
                <c:pt idx="2058">
                  <c:v>-12.947696957554644</c:v>
                </c:pt>
                <c:pt idx="2059">
                  <c:v>-12.946302659572931</c:v>
                </c:pt>
                <c:pt idx="2060">
                  <c:v>-12.944604947639665</c:v>
                </c:pt>
                <c:pt idx="2061">
                  <c:v>-12.942551944932802</c:v>
                </c:pt>
                <c:pt idx="2062">
                  <c:v>-12.940441182508874</c:v>
                </c:pt>
                <c:pt idx="2063">
                  <c:v>-12.938495665361248</c:v>
                </c:pt>
                <c:pt idx="2064">
                  <c:v>-12.936579337689668</c:v>
                </c:pt>
                <c:pt idx="2065">
                  <c:v>-12.934549048331645</c:v>
                </c:pt>
                <c:pt idx="2066">
                  <c:v>-12.93252921221929</c:v>
                </c:pt>
                <c:pt idx="2067">
                  <c:v>-12.930632586567995</c:v>
                </c:pt>
                <c:pt idx="2068">
                  <c:v>-12.928764603713041</c:v>
                </c:pt>
                <c:pt idx="2069">
                  <c:v>-12.926842786931021</c:v>
                </c:pt>
                <c:pt idx="2070">
                  <c:v>-12.924907975880993</c:v>
                </c:pt>
                <c:pt idx="2071">
                  <c:v>-12.922976582661779</c:v>
                </c:pt>
                <c:pt idx="2072">
                  <c:v>-12.921001027016141</c:v>
                </c:pt>
                <c:pt idx="2073">
                  <c:v>-12.91893068794311</c:v>
                </c:pt>
                <c:pt idx="2074">
                  <c:v>-12.916718411578321</c:v>
                </c:pt>
                <c:pt idx="2075">
                  <c:v>-12.914406041204067</c:v>
                </c:pt>
                <c:pt idx="2076">
                  <c:v>-12.91218058183086</c:v>
                </c:pt>
                <c:pt idx="2077">
                  <c:v>-12.910124638809172</c:v>
                </c:pt>
                <c:pt idx="2078">
                  <c:v>-12.907999117185511</c:v>
                </c:pt>
                <c:pt idx="2079">
                  <c:v>-12.905529672952065</c:v>
                </c:pt>
                <c:pt idx="2080">
                  <c:v>-12.902818537833907</c:v>
                </c:pt>
                <c:pt idx="2081">
                  <c:v>-12.900247784596608</c:v>
                </c:pt>
                <c:pt idx="2082">
                  <c:v>-12.898022472379129</c:v>
                </c:pt>
                <c:pt idx="2083">
                  <c:v>-12.895949505379017</c:v>
                </c:pt>
                <c:pt idx="2084">
                  <c:v>-12.893691021274464</c:v>
                </c:pt>
                <c:pt idx="2085">
                  <c:v>-12.8911978531291</c:v>
                </c:pt>
                <c:pt idx="2086">
                  <c:v>-12.88875573926752</c:v>
                </c:pt>
                <c:pt idx="2087">
                  <c:v>-12.886509871557379</c:v>
                </c:pt>
                <c:pt idx="2088">
                  <c:v>-12.884202252861916</c:v>
                </c:pt>
                <c:pt idx="2089">
                  <c:v>-12.881638232859968</c:v>
                </c:pt>
                <c:pt idx="2090">
                  <c:v>-12.879101641810077</c:v>
                </c:pt>
                <c:pt idx="2091">
                  <c:v>-12.876915246188679</c:v>
                </c:pt>
                <c:pt idx="2092">
                  <c:v>-12.874867508643879</c:v>
                </c:pt>
                <c:pt idx="2093">
                  <c:v>-12.872501720012652</c:v>
                </c:pt>
                <c:pt idx="2094">
                  <c:v>-12.86976217003688</c:v>
                </c:pt>
                <c:pt idx="2095">
                  <c:v>-12.866979843514981</c:v>
                </c:pt>
                <c:pt idx="2096">
                  <c:v>-12.864377512285836</c:v>
                </c:pt>
                <c:pt idx="2097">
                  <c:v>-12.861897125644699</c:v>
                </c:pt>
                <c:pt idx="2098">
                  <c:v>-12.859434259294559</c:v>
                </c:pt>
                <c:pt idx="2099">
                  <c:v>-12.857012676724189</c:v>
                </c:pt>
                <c:pt idx="2100">
                  <c:v>-12.854697491772455</c:v>
                </c:pt>
                <c:pt idx="2101">
                  <c:v>-12.852437551399735</c:v>
                </c:pt>
                <c:pt idx="2102">
                  <c:v>-12.850074941711178</c:v>
                </c:pt>
                <c:pt idx="2103">
                  <c:v>-12.8475059649682</c:v>
                </c:pt>
                <c:pt idx="2104">
                  <c:v>-12.844772583589386</c:v>
                </c:pt>
                <c:pt idx="2105">
                  <c:v>-12.842026869545906</c:v>
                </c:pt>
                <c:pt idx="2106">
                  <c:v>-12.839477823448419</c:v>
                </c:pt>
                <c:pt idx="2107">
                  <c:v>-12.837252875789648</c:v>
                </c:pt>
                <c:pt idx="2108">
                  <c:v>-12.835176940676796</c:v>
                </c:pt>
                <c:pt idx="2109">
                  <c:v>-12.832868880162181</c:v>
                </c:pt>
                <c:pt idx="2110">
                  <c:v>-12.830214859199458</c:v>
                </c:pt>
                <c:pt idx="2111">
                  <c:v>-12.827501852460939</c:v>
                </c:pt>
                <c:pt idx="2112">
                  <c:v>-12.824955404133133</c:v>
                </c:pt>
                <c:pt idx="2113">
                  <c:v>-12.822505273223285</c:v>
                </c:pt>
                <c:pt idx="2114">
                  <c:v>-12.820127739511197</c:v>
                </c:pt>
                <c:pt idx="2115">
                  <c:v>-12.817950297483714</c:v>
                </c:pt>
                <c:pt idx="2116">
                  <c:v>-12.815864947131978</c:v>
                </c:pt>
                <c:pt idx="2117">
                  <c:v>-12.813538676925029</c:v>
                </c:pt>
                <c:pt idx="2118">
                  <c:v>-12.810966637430406</c:v>
                </c:pt>
                <c:pt idx="2119">
                  <c:v>-12.808524386379734</c:v>
                </c:pt>
                <c:pt idx="2120">
                  <c:v>-12.80633515481194</c:v>
                </c:pt>
                <c:pt idx="2121">
                  <c:v>-12.804076564563797</c:v>
                </c:pt>
                <c:pt idx="2122">
                  <c:v>-12.801571145953822</c:v>
                </c:pt>
                <c:pt idx="2123">
                  <c:v>-12.799101835735531</c:v>
                </c:pt>
                <c:pt idx="2124">
                  <c:v>-12.796907687847956</c:v>
                </c:pt>
                <c:pt idx="2125">
                  <c:v>-12.794740088922802</c:v>
                </c:pt>
                <c:pt idx="2126">
                  <c:v>-12.792243383117821</c:v>
                </c:pt>
                <c:pt idx="2127">
                  <c:v>-12.789556195227547</c:v>
                </c:pt>
                <c:pt idx="2128">
                  <c:v>-12.787154987145788</c:v>
                </c:pt>
                <c:pt idx="2129">
                  <c:v>-12.785165995999515</c:v>
                </c:pt>
                <c:pt idx="2130">
                  <c:v>-12.783240789605879</c:v>
                </c:pt>
                <c:pt idx="2131">
                  <c:v>-12.781163769527343</c:v>
                </c:pt>
                <c:pt idx="2132">
                  <c:v>-12.779124394453669</c:v>
                </c:pt>
                <c:pt idx="2133">
                  <c:v>-12.777219355570095</c:v>
                </c:pt>
                <c:pt idx="2134">
                  <c:v>-12.775179368399536</c:v>
                </c:pt>
                <c:pt idx="2135">
                  <c:v>-12.772876546672125</c:v>
                </c:pt>
                <c:pt idx="2136">
                  <c:v>-12.770638611514737</c:v>
                </c:pt>
                <c:pt idx="2137">
                  <c:v>-12.768731724522697</c:v>
                </c:pt>
                <c:pt idx="2138">
                  <c:v>-12.766967084599447</c:v>
                </c:pt>
                <c:pt idx="2139">
                  <c:v>-12.765130994670583</c:v>
                </c:pt>
                <c:pt idx="2140">
                  <c:v>-12.763346357918511</c:v>
                </c:pt>
                <c:pt idx="2141">
                  <c:v>-12.761678020294873</c:v>
                </c:pt>
                <c:pt idx="2142">
                  <c:v>-12.759846193651601</c:v>
                </c:pt>
                <c:pt idx="2143">
                  <c:v>-12.757717519201943</c:v>
                </c:pt>
                <c:pt idx="2144">
                  <c:v>-12.755672717816989</c:v>
                </c:pt>
                <c:pt idx="2145">
                  <c:v>-12.754065106936984</c:v>
                </c:pt>
                <c:pt idx="2146">
                  <c:v>-12.752635762869431</c:v>
                </c:pt>
                <c:pt idx="2147">
                  <c:v>-12.750913395935179</c:v>
                </c:pt>
                <c:pt idx="2148">
                  <c:v>-12.74897625659473</c:v>
                </c:pt>
                <c:pt idx="2149">
                  <c:v>-12.747331962717981</c:v>
                </c:pt>
                <c:pt idx="2150">
                  <c:v>-12.746103049121139</c:v>
                </c:pt>
                <c:pt idx="2151">
                  <c:v>-12.744808336844232</c:v>
                </c:pt>
                <c:pt idx="2152">
                  <c:v>-12.743068746868655</c:v>
                </c:pt>
                <c:pt idx="2153">
                  <c:v>-12.741149330156261</c:v>
                </c:pt>
                <c:pt idx="2154">
                  <c:v>-12.739572622366476</c:v>
                </c:pt>
                <c:pt idx="2155">
                  <c:v>-12.738442476265776</c:v>
                </c:pt>
                <c:pt idx="2156">
                  <c:v>-12.737398542950057</c:v>
                </c:pt>
                <c:pt idx="2157">
                  <c:v>-12.736108901486741</c:v>
                </c:pt>
                <c:pt idx="2158">
                  <c:v>-12.734609099114218</c:v>
                </c:pt>
                <c:pt idx="2159">
                  <c:v>-12.733200671443353</c:v>
                </c:pt>
                <c:pt idx="2160">
                  <c:v>-12.732111698515231</c:v>
                </c:pt>
                <c:pt idx="2161">
                  <c:v>-12.731249278301306</c:v>
                </c:pt>
                <c:pt idx="2162">
                  <c:v>-12.730323300814606</c:v>
                </c:pt>
                <c:pt idx="2163">
                  <c:v>-12.729244795175632</c:v>
                </c:pt>
                <c:pt idx="2164">
                  <c:v>-12.728243727135434</c:v>
                </c:pt>
                <c:pt idx="2165">
                  <c:v>-12.72749277162413</c:v>
                </c:pt>
                <c:pt idx="2166">
                  <c:v>-12.726835648268636</c:v>
                </c:pt>
                <c:pt idx="2167">
                  <c:v>-12.726048267453255</c:v>
                </c:pt>
                <c:pt idx="2168">
                  <c:v>-12.725136237164085</c:v>
                </c:pt>
                <c:pt idx="2169">
                  <c:v>-12.724207234676042</c:v>
                </c:pt>
                <c:pt idx="2170">
                  <c:v>-12.723300432081412</c:v>
                </c:pt>
                <c:pt idx="2171">
                  <c:v>-12.722498816620959</c:v>
                </c:pt>
                <c:pt idx="2172">
                  <c:v>-12.721940334177155</c:v>
                </c:pt>
                <c:pt idx="2173">
                  <c:v>-12.721573588177419</c:v>
                </c:pt>
                <c:pt idx="2174">
                  <c:v>-12.72116748812846</c:v>
                </c:pt>
                <c:pt idx="2175">
                  <c:v>-12.720660073470587</c:v>
                </c:pt>
                <c:pt idx="2176">
                  <c:v>-12.72021336942432</c:v>
                </c:pt>
                <c:pt idx="2177">
                  <c:v>-12.719863513341032</c:v>
                </c:pt>
                <c:pt idx="2178">
                  <c:v>-12.719441302808789</c:v>
                </c:pt>
                <c:pt idx="2179">
                  <c:v>-12.718916193004707</c:v>
                </c:pt>
                <c:pt idx="2180">
                  <c:v>-12.718499022097614</c:v>
                </c:pt>
                <c:pt idx="2181">
                  <c:v>-12.718299359452185</c:v>
                </c:pt>
                <c:pt idx="2182">
                  <c:v>-12.718156277514465</c:v>
                </c:pt>
                <c:pt idx="2183">
                  <c:v>-12.717920957096542</c:v>
                </c:pt>
                <c:pt idx="2184">
                  <c:v>-12.717681222069807</c:v>
                </c:pt>
                <c:pt idx="2185">
                  <c:v>-12.717595064557853</c:v>
                </c:pt>
                <c:pt idx="2186">
                  <c:v>-12.717682556052072</c:v>
                </c:pt>
                <c:pt idx="2187">
                  <c:v>-12.717876806585595</c:v>
                </c:pt>
                <c:pt idx="2188">
                  <c:v>-12.718106166353806</c:v>
                </c:pt>
                <c:pt idx="2189">
                  <c:v>-12.718230852483734</c:v>
                </c:pt>
                <c:pt idx="2190">
                  <c:v>-12.718111383015643</c:v>
                </c:pt>
                <c:pt idx="2191">
                  <c:v>-12.717903577112056</c:v>
                </c:pt>
                <c:pt idx="2192">
                  <c:v>-12.718058195180193</c:v>
                </c:pt>
                <c:pt idx="2193">
                  <c:v>-12.718773605093292</c:v>
                </c:pt>
                <c:pt idx="2194">
                  <c:v>-12.719656832484587</c:v>
                </c:pt>
                <c:pt idx="2195">
                  <c:v>-12.720234818728795</c:v>
                </c:pt>
                <c:pt idx="2196">
                  <c:v>-12.72057079458752</c:v>
                </c:pt>
                <c:pt idx="2197">
                  <c:v>-12.72099460915101</c:v>
                </c:pt>
                <c:pt idx="2198">
                  <c:v>-12.721506117341292</c:v>
                </c:pt>
                <c:pt idx="2199">
                  <c:v>-12.721954701600675</c:v>
                </c:pt>
                <c:pt idx="2200">
                  <c:v>-12.722525164777949</c:v>
                </c:pt>
                <c:pt idx="2201">
                  <c:v>-12.723419794970209</c:v>
                </c:pt>
                <c:pt idx="2202">
                  <c:v>-12.724305689463399</c:v>
                </c:pt>
                <c:pt idx="2203">
                  <c:v>-12.724768189063116</c:v>
                </c:pt>
                <c:pt idx="2204">
                  <c:v>-12.725096284737297</c:v>
                </c:pt>
                <c:pt idx="2205">
                  <c:v>-12.725894787719287</c:v>
                </c:pt>
                <c:pt idx="2206">
                  <c:v>-12.727118093272995</c:v>
                </c:pt>
                <c:pt idx="2207">
                  <c:v>-12.728227762543474</c:v>
                </c:pt>
                <c:pt idx="2208">
                  <c:v>-12.729114519397712</c:v>
                </c:pt>
                <c:pt idx="2209">
                  <c:v>-12.73010333606932</c:v>
                </c:pt>
                <c:pt idx="2210">
                  <c:v>-12.731207916401129</c:v>
                </c:pt>
                <c:pt idx="2211">
                  <c:v>-12.732153962371878</c:v>
                </c:pt>
                <c:pt idx="2212">
                  <c:v>-12.733055352266671</c:v>
                </c:pt>
                <c:pt idx="2213">
                  <c:v>-12.734336868301916</c:v>
                </c:pt>
                <c:pt idx="2214">
                  <c:v>-12.735986476123228</c:v>
                </c:pt>
                <c:pt idx="2215">
                  <c:v>-12.737516112614898</c:v>
                </c:pt>
                <c:pt idx="2216">
                  <c:v>-12.738717149592562</c:v>
                </c:pt>
                <c:pt idx="2217">
                  <c:v>-12.739918281266887</c:v>
                </c:pt>
                <c:pt idx="2218">
                  <c:v>-12.74138906453614</c:v>
                </c:pt>
                <c:pt idx="2219">
                  <c:v>-12.742940429670639</c:v>
                </c:pt>
                <c:pt idx="2220">
                  <c:v>-12.744307456028539</c:v>
                </c:pt>
                <c:pt idx="2221">
                  <c:v>-12.745596830855844</c:v>
                </c:pt>
                <c:pt idx="2222">
                  <c:v>-12.747091261139765</c:v>
                </c:pt>
                <c:pt idx="2223">
                  <c:v>-12.748804701411318</c:v>
                </c:pt>
                <c:pt idx="2224">
                  <c:v>-12.750529061875561</c:v>
                </c:pt>
                <c:pt idx="2225">
                  <c:v>-12.752232381540713</c:v>
                </c:pt>
                <c:pt idx="2226">
                  <c:v>-12.754085703911009</c:v>
                </c:pt>
                <c:pt idx="2227">
                  <c:v>-12.75610479634703</c:v>
                </c:pt>
                <c:pt idx="2228">
                  <c:v>-12.758104488579832</c:v>
                </c:pt>
                <c:pt idx="2229">
                  <c:v>-12.760032060138027</c:v>
                </c:pt>
                <c:pt idx="2230">
                  <c:v>-12.761982051031069</c:v>
                </c:pt>
                <c:pt idx="2231">
                  <c:v>-12.763869837597206</c:v>
                </c:pt>
                <c:pt idx="2232">
                  <c:v>-12.765530323278963</c:v>
                </c:pt>
                <c:pt idx="2233">
                  <c:v>-12.767158578871483</c:v>
                </c:pt>
                <c:pt idx="2234">
                  <c:v>-12.769136646633081</c:v>
                </c:pt>
                <c:pt idx="2235">
                  <c:v>-12.771381323897051</c:v>
                </c:pt>
                <c:pt idx="2236">
                  <c:v>-12.773429821490847</c:v>
                </c:pt>
                <c:pt idx="2237">
                  <c:v>-12.775230736046543</c:v>
                </c:pt>
                <c:pt idx="2238">
                  <c:v>-12.777239552550716</c:v>
                </c:pt>
                <c:pt idx="2239">
                  <c:v>-12.779631727188567</c:v>
                </c:pt>
                <c:pt idx="2240">
                  <c:v>-12.78203195644992</c:v>
                </c:pt>
                <c:pt idx="2241">
                  <c:v>-12.784165859952211</c:v>
                </c:pt>
                <c:pt idx="2242">
                  <c:v>-12.786227028645927</c:v>
                </c:pt>
                <c:pt idx="2243">
                  <c:v>-12.788439464247993</c:v>
                </c:pt>
                <c:pt idx="2244">
                  <c:v>-12.790721855798894</c:v>
                </c:pt>
                <c:pt idx="2245">
                  <c:v>-12.792940737399672</c:v>
                </c:pt>
                <c:pt idx="2246">
                  <c:v>-12.795150823469418</c:v>
                </c:pt>
                <c:pt idx="2247">
                  <c:v>-12.797465949351803</c:v>
                </c:pt>
                <c:pt idx="2248">
                  <c:v>-12.799903878032461</c:v>
                </c:pt>
                <c:pt idx="2249">
                  <c:v>-12.802396968070189</c:v>
                </c:pt>
                <c:pt idx="2250">
                  <c:v>-12.804842856872465</c:v>
                </c:pt>
                <c:pt idx="2251">
                  <c:v>-12.80718236311138</c:v>
                </c:pt>
                <c:pt idx="2252">
                  <c:v>-12.809471335782332</c:v>
                </c:pt>
                <c:pt idx="2253">
                  <c:v>-12.811801369906595</c:v>
                </c:pt>
                <c:pt idx="2254">
                  <c:v>-12.814192038638268</c:v>
                </c:pt>
                <c:pt idx="2255">
                  <c:v>-12.816662799098806</c:v>
                </c:pt>
                <c:pt idx="2256">
                  <c:v>-12.819267456574872</c:v>
                </c:pt>
                <c:pt idx="2257">
                  <c:v>-12.821915797809041</c:v>
                </c:pt>
                <c:pt idx="2258">
                  <c:v>-12.824395727594567</c:v>
                </c:pt>
                <c:pt idx="2259">
                  <c:v>-12.826756232859037</c:v>
                </c:pt>
                <c:pt idx="2260">
                  <c:v>-12.829347490880647</c:v>
                </c:pt>
                <c:pt idx="2261">
                  <c:v>-12.832232443189932</c:v>
                </c:pt>
                <c:pt idx="2262">
                  <c:v>-12.834939236724178</c:v>
                </c:pt>
                <c:pt idx="2263">
                  <c:v>-12.837144861214707</c:v>
                </c:pt>
                <c:pt idx="2264">
                  <c:v>-12.839243060340097</c:v>
                </c:pt>
                <c:pt idx="2265">
                  <c:v>-12.841810730925696</c:v>
                </c:pt>
                <c:pt idx="2266">
                  <c:v>-12.844790060147158</c:v>
                </c:pt>
                <c:pt idx="2267">
                  <c:v>-12.847641271933973</c:v>
                </c:pt>
                <c:pt idx="2268">
                  <c:v>-12.850127539941617</c:v>
                </c:pt>
                <c:pt idx="2269">
                  <c:v>-12.852521437312532</c:v>
                </c:pt>
                <c:pt idx="2270">
                  <c:v>-12.855095297588949</c:v>
                </c:pt>
                <c:pt idx="2271">
                  <c:v>-12.857784917260386</c:v>
                </c:pt>
                <c:pt idx="2272">
                  <c:v>-12.860425973710214</c:v>
                </c:pt>
                <c:pt idx="2273">
                  <c:v>-12.863050034772419</c:v>
                </c:pt>
                <c:pt idx="2274">
                  <c:v>-12.865775730387057</c:v>
                </c:pt>
                <c:pt idx="2275">
                  <c:v>-12.868538484688525</c:v>
                </c:pt>
                <c:pt idx="2276">
                  <c:v>-12.871138455798896</c:v>
                </c:pt>
                <c:pt idx="2277">
                  <c:v>-12.873548161847481</c:v>
                </c:pt>
                <c:pt idx="2278">
                  <c:v>-12.875967220347789</c:v>
                </c:pt>
                <c:pt idx="2279">
                  <c:v>-12.878510204156386</c:v>
                </c:pt>
                <c:pt idx="2280">
                  <c:v>-12.881053967270219</c:v>
                </c:pt>
                <c:pt idx="2281">
                  <c:v>-12.883515462436675</c:v>
                </c:pt>
                <c:pt idx="2282">
                  <c:v>-12.886053956870656</c:v>
                </c:pt>
                <c:pt idx="2283">
                  <c:v>-12.888803320476608</c:v>
                </c:pt>
                <c:pt idx="2284">
                  <c:v>-12.891602024588336</c:v>
                </c:pt>
                <c:pt idx="2285">
                  <c:v>-12.894218586822788</c:v>
                </c:pt>
                <c:pt idx="2286">
                  <c:v>-12.896678002789567</c:v>
                </c:pt>
                <c:pt idx="2287">
                  <c:v>-12.899125850111082</c:v>
                </c:pt>
                <c:pt idx="2288">
                  <c:v>-12.901527600561691</c:v>
                </c:pt>
                <c:pt idx="2289">
                  <c:v>-12.903778570721521</c:v>
                </c:pt>
                <c:pt idx="2290">
                  <c:v>-12.905999936460768</c:v>
                </c:pt>
                <c:pt idx="2291">
                  <c:v>-12.908428243123778</c:v>
                </c:pt>
                <c:pt idx="2292">
                  <c:v>-12.911045329183448</c:v>
                </c:pt>
                <c:pt idx="2293">
                  <c:v>-12.9135882180568</c:v>
                </c:pt>
                <c:pt idx="2294">
                  <c:v>-12.915944560447068</c:v>
                </c:pt>
                <c:pt idx="2295">
                  <c:v>-12.918293828655742</c:v>
                </c:pt>
                <c:pt idx="2296">
                  <c:v>-12.920791417640999</c:v>
                </c:pt>
                <c:pt idx="2297">
                  <c:v>-12.923338372558135</c:v>
                </c:pt>
                <c:pt idx="2298">
                  <c:v>-12.925783618096458</c:v>
                </c:pt>
                <c:pt idx="2299">
                  <c:v>-12.928151905114948</c:v>
                </c:pt>
                <c:pt idx="2300">
                  <c:v>-12.930495741129233</c:v>
                </c:pt>
                <c:pt idx="2301">
                  <c:v>-12.932701311213332</c:v>
                </c:pt>
                <c:pt idx="2302">
                  <c:v>-12.934685147385865</c:v>
                </c:pt>
                <c:pt idx="2303">
                  <c:v>-12.936649941754748</c:v>
                </c:pt>
                <c:pt idx="2304">
                  <c:v>-12.938852684417894</c:v>
                </c:pt>
                <c:pt idx="2305">
                  <c:v>-12.941200370365971</c:v>
                </c:pt>
                <c:pt idx="2306">
                  <c:v>-12.943387019843883</c:v>
                </c:pt>
                <c:pt idx="2307">
                  <c:v>-12.945370830913994</c:v>
                </c:pt>
                <c:pt idx="2308">
                  <c:v>-12.947366827835641</c:v>
                </c:pt>
                <c:pt idx="2309">
                  <c:v>-12.949404325910077</c:v>
                </c:pt>
                <c:pt idx="2310">
                  <c:v>-12.951298825983102</c:v>
                </c:pt>
                <c:pt idx="2311">
                  <c:v>-12.953093196487446</c:v>
                </c:pt>
                <c:pt idx="2312">
                  <c:v>-12.955091332205555</c:v>
                </c:pt>
                <c:pt idx="2313">
                  <c:v>-12.957325276030907</c:v>
                </c:pt>
                <c:pt idx="2314">
                  <c:v>-12.959388475510746</c:v>
                </c:pt>
                <c:pt idx="2315">
                  <c:v>-12.961002782588075</c:v>
                </c:pt>
                <c:pt idx="2316">
                  <c:v>-12.962423576994444</c:v>
                </c:pt>
                <c:pt idx="2317">
                  <c:v>-12.964037017374586</c:v>
                </c:pt>
                <c:pt idx="2318">
                  <c:v>-12.965813378762833</c:v>
                </c:pt>
                <c:pt idx="2319">
                  <c:v>-12.967451665106511</c:v>
                </c:pt>
                <c:pt idx="2320">
                  <c:v>-12.968913054913262</c:v>
                </c:pt>
                <c:pt idx="2321">
                  <c:v>-12.970484546425316</c:v>
                </c:pt>
                <c:pt idx="2322">
                  <c:v>-12.972304451745295</c:v>
                </c:pt>
                <c:pt idx="2323">
                  <c:v>-12.974099812770206</c:v>
                </c:pt>
                <c:pt idx="2324">
                  <c:v>-12.975541220493536</c:v>
                </c:pt>
                <c:pt idx="2325">
                  <c:v>-12.97669306066096</c:v>
                </c:pt>
                <c:pt idx="2326">
                  <c:v>-12.977898832003795</c:v>
                </c:pt>
                <c:pt idx="2327">
                  <c:v>-12.979293707868036</c:v>
                </c:pt>
                <c:pt idx="2328">
                  <c:v>-12.980689935673169</c:v>
                </c:pt>
                <c:pt idx="2329">
                  <c:v>-12.981960312296298</c:v>
                </c:pt>
                <c:pt idx="2330">
                  <c:v>-12.983243846161759</c:v>
                </c:pt>
                <c:pt idx="2331">
                  <c:v>-12.984644494785922</c:v>
                </c:pt>
                <c:pt idx="2332">
                  <c:v>-12.985982306328406</c:v>
                </c:pt>
                <c:pt idx="2333">
                  <c:v>-12.987041923972601</c:v>
                </c:pt>
                <c:pt idx="2334">
                  <c:v>-12.987889314218243</c:v>
                </c:pt>
                <c:pt idx="2335">
                  <c:v>-12.988752218962354</c:v>
                </c:pt>
                <c:pt idx="2336">
                  <c:v>-12.989725150008056</c:v>
                </c:pt>
                <c:pt idx="2337">
                  <c:v>-12.990750851754417</c:v>
                </c:pt>
                <c:pt idx="2338">
                  <c:v>-12.99175520268717</c:v>
                </c:pt>
                <c:pt idx="2339">
                  <c:v>-12.992649426002718</c:v>
                </c:pt>
                <c:pt idx="2340">
                  <c:v>-12.993331639222802</c:v>
                </c:pt>
                <c:pt idx="2341">
                  <c:v>-12.993840623564228</c:v>
                </c:pt>
                <c:pt idx="2342">
                  <c:v>-12.994400662093142</c:v>
                </c:pt>
                <c:pt idx="2343">
                  <c:v>-12.995166176704053</c:v>
                </c:pt>
                <c:pt idx="2344">
                  <c:v>-12.995994429688908</c:v>
                </c:pt>
                <c:pt idx="2345">
                  <c:v>-12.996603264719264</c:v>
                </c:pt>
                <c:pt idx="2346">
                  <c:v>-12.996925697697158</c:v>
                </c:pt>
                <c:pt idx="2347">
                  <c:v>-12.997204832333304</c:v>
                </c:pt>
                <c:pt idx="2348">
                  <c:v>-12.997711016028342</c:v>
                </c:pt>
                <c:pt idx="2349">
                  <c:v>-12.998405951109191</c:v>
                </c:pt>
                <c:pt idx="2350">
                  <c:v>-12.998946506162849</c:v>
                </c:pt>
                <c:pt idx="2351">
                  <c:v>-12.999063023706229</c:v>
                </c:pt>
                <c:pt idx="2352">
                  <c:v>-12.998889100358689</c:v>
                </c:pt>
                <c:pt idx="2353">
                  <c:v>-12.998820560383118</c:v>
                </c:pt>
                <c:pt idx="2354">
                  <c:v>-12.99905991057215</c:v>
                </c:pt>
                <c:pt idx="2355">
                  <c:v>-12.999414955280972</c:v>
                </c:pt>
                <c:pt idx="2356">
                  <c:v>-12.999563612695557</c:v>
                </c:pt>
                <c:pt idx="2357">
                  <c:v>-12.999407559399058</c:v>
                </c:pt>
                <c:pt idx="2358">
                  <c:v>-12.99912344708234</c:v>
                </c:pt>
                <c:pt idx="2359">
                  <c:v>-12.998933423839569</c:v>
                </c:pt>
                <c:pt idx="2360">
                  <c:v>-12.998856830566412</c:v>
                </c:pt>
                <c:pt idx="2361">
                  <c:v>-12.99868409815031</c:v>
                </c:pt>
                <c:pt idx="2362">
                  <c:v>-12.998242977735492</c:v>
                </c:pt>
                <c:pt idx="2363">
                  <c:v>-12.997679361893526</c:v>
                </c:pt>
                <c:pt idx="2364">
                  <c:v>-12.997323338949318</c:v>
                </c:pt>
                <c:pt idx="2365">
                  <c:v>-12.997225388391293</c:v>
                </c:pt>
                <c:pt idx="2366">
                  <c:v>-12.997027608587999</c:v>
                </c:pt>
                <c:pt idx="2367">
                  <c:v>-12.996434972117488</c:v>
                </c:pt>
                <c:pt idx="2368">
                  <c:v>-12.995626439142526</c:v>
                </c:pt>
                <c:pt idx="2369">
                  <c:v>-12.994991070558344</c:v>
                </c:pt>
                <c:pt idx="2370">
                  <c:v>-12.994585616808841</c:v>
                </c:pt>
                <c:pt idx="2371">
                  <c:v>-12.994087173664147</c:v>
                </c:pt>
                <c:pt idx="2372">
                  <c:v>-12.99323874981053</c:v>
                </c:pt>
                <c:pt idx="2373">
                  <c:v>-12.992142936575471</c:v>
                </c:pt>
                <c:pt idx="2374">
                  <c:v>-12.991091941913261</c:v>
                </c:pt>
                <c:pt idx="2375">
                  <c:v>-12.990228451663109</c:v>
                </c:pt>
                <c:pt idx="2376">
                  <c:v>-12.989421691137551</c:v>
                </c:pt>
                <c:pt idx="2377">
                  <c:v>-12.988447824557074</c:v>
                </c:pt>
                <c:pt idx="2378">
                  <c:v>-12.987267187809907</c:v>
                </c:pt>
                <c:pt idx="2379">
                  <c:v>-12.986078571399966</c:v>
                </c:pt>
                <c:pt idx="2380">
                  <c:v>-12.98506442327</c:v>
                </c:pt>
                <c:pt idx="2381">
                  <c:v>-12.984152853720541</c:v>
                </c:pt>
                <c:pt idx="2382">
                  <c:v>-12.983121417524385</c:v>
                </c:pt>
                <c:pt idx="2383">
                  <c:v>-12.981875498963118</c:v>
                </c:pt>
                <c:pt idx="2384">
                  <c:v>-12.980507434201085</c:v>
                </c:pt>
                <c:pt idx="2385">
                  <c:v>-12.979126100727669</c:v>
                </c:pt>
                <c:pt idx="2386">
                  <c:v>-12.977756723589538</c:v>
                </c:pt>
                <c:pt idx="2387">
                  <c:v>-12.97638420487398</c:v>
                </c:pt>
                <c:pt idx="2388">
                  <c:v>-12.974974740954888</c:v>
                </c:pt>
                <c:pt idx="2389">
                  <c:v>-12.973467167067952</c:v>
                </c:pt>
                <c:pt idx="2390">
                  <c:v>-12.971844921748728</c:v>
                </c:pt>
                <c:pt idx="2391">
                  <c:v>-12.970195662991639</c:v>
                </c:pt>
                <c:pt idx="2392">
                  <c:v>-12.968596455053845</c:v>
                </c:pt>
                <c:pt idx="2393">
                  <c:v>-12.966963292767042</c:v>
                </c:pt>
                <c:pt idx="2394">
                  <c:v>-12.96514204093469</c:v>
                </c:pt>
                <c:pt idx="2395">
                  <c:v>-12.963167623964543</c:v>
                </c:pt>
                <c:pt idx="2396">
                  <c:v>-12.961308379211367</c:v>
                </c:pt>
                <c:pt idx="2397">
                  <c:v>-12.959770378967832</c:v>
                </c:pt>
                <c:pt idx="2398">
                  <c:v>-12.958424147752803</c:v>
                </c:pt>
                <c:pt idx="2399">
                  <c:v>-12.956927141942263</c:v>
                </c:pt>
                <c:pt idx="2400">
                  <c:v>-12.955098562688377</c:v>
                </c:pt>
                <c:pt idx="2401">
                  <c:v>-12.953060008884085</c:v>
                </c:pt>
                <c:pt idx="2402">
                  <c:v>-12.950990674161243</c:v>
                </c:pt>
                <c:pt idx="2403">
                  <c:v>-12.948894691130038</c:v>
                </c:pt>
                <c:pt idx="2404">
                  <c:v>-12.946708067054171</c:v>
                </c:pt>
                <c:pt idx="2405">
                  <c:v>-12.944494477094539</c:v>
                </c:pt>
                <c:pt idx="2406">
                  <c:v>-12.942358396889011</c:v>
                </c:pt>
                <c:pt idx="2407">
                  <c:v>-12.94024654263249</c:v>
                </c:pt>
                <c:pt idx="2408">
                  <c:v>-12.938034312623859</c:v>
                </c:pt>
                <c:pt idx="2409">
                  <c:v>-12.935768464830112</c:v>
                </c:pt>
                <c:pt idx="2410">
                  <c:v>-12.933620754148873</c:v>
                </c:pt>
                <c:pt idx="2411">
                  <c:v>-12.931612001672759</c:v>
                </c:pt>
                <c:pt idx="2412">
                  <c:v>-12.929578314116746</c:v>
                </c:pt>
                <c:pt idx="2413">
                  <c:v>-12.927415521146795</c:v>
                </c:pt>
                <c:pt idx="2414">
                  <c:v>-12.925171822111402</c:v>
                </c:pt>
                <c:pt idx="2415">
                  <c:v>-12.922892184936845</c:v>
                </c:pt>
                <c:pt idx="2416">
                  <c:v>-12.92055756477659</c:v>
                </c:pt>
                <c:pt idx="2417">
                  <c:v>-12.918196425720394</c:v>
                </c:pt>
                <c:pt idx="2418">
                  <c:v>-12.915879173945966</c:v>
                </c:pt>
                <c:pt idx="2419">
                  <c:v>-12.913572499189774</c:v>
                </c:pt>
                <c:pt idx="2420">
                  <c:v>-12.911156317627892</c:v>
                </c:pt>
                <c:pt idx="2421">
                  <c:v>-12.908620283017729</c:v>
                </c:pt>
                <c:pt idx="2422">
                  <c:v>-12.906113906579684</c:v>
                </c:pt>
                <c:pt idx="2423">
                  <c:v>-12.903761071378689</c:v>
                </c:pt>
                <c:pt idx="2424">
                  <c:v>-12.901500544074622</c:v>
                </c:pt>
                <c:pt idx="2425">
                  <c:v>-12.899126172720671</c:v>
                </c:pt>
                <c:pt idx="2426">
                  <c:v>-12.896473146663748</c:v>
                </c:pt>
                <c:pt idx="2427">
                  <c:v>-12.893627073946464</c:v>
                </c:pt>
                <c:pt idx="2428">
                  <c:v>-12.890940090455381</c:v>
                </c:pt>
                <c:pt idx="2429">
                  <c:v>-12.888683661680332</c:v>
                </c:pt>
                <c:pt idx="2430">
                  <c:v>-12.886661196612303</c:v>
                </c:pt>
                <c:pt idx="2431">
                  <c:v>-12.884383876764755</c:v>
                </c:pt>
                <c:pt idx="2432">
                  <c:v>-12.881695994401486</c:v>
                </c:pt>
                <c:pt idx="2433">
                  <c:v>-12.878947202583685</c:v>
                </c:pt>
                <c:pt idx="2434">
                  <c:v>-12.876413942827892</c:v>
                </c:pt>
                <c:pt idx="2435">
                  <c:v>-12.873883861779674</c:v>
                </c:pt>
                <c:pt idx="2436">
                  <c:v>-12.871077078373341</c:v>
                </c:pt>
                <c:pt idx="2437">
                  <c:v>-12.868190100200522</c:v>
                </c:pt>
                <c:pt idx="2438">
                  <c:v>-12.865650973045991</c:v>
                </c:pt>
                <c:pt idx="2439">
                  <c:v>-12.86349346262125</c:v>
                </c:pt>
                <c:pt idx="2440">
                  <c:v>-12.861334733560765</c:v>
                </c:pt>
                <c:pt idx="2441">
                  <c:v>-12.858900724376062</c:v>
                </c:pt>
                <c:pt idx="2442">
                  <c:v>-12.856257601356027</c:v>
                </c:pt>
                <c:pt idx="2443">
                  <c:v>-12.8535594233776</c:v>
                </c:pt>
                <c:pt idx="2444">
                  <c:v>-12.850865608429785</c:v>
                </c:pt>
                <c:pt idx="2445">
                  <c:v>-12.848232067176555</c:v>
                </c:pt>
                <c:pt idx="2446">
                  <c:v>-12.845738966269952</c:v>
                </c:pt>
                <c:pt idx="2447">
                  <c:v>-12.843362299446085</c:v>
                </c:pt>
                <c:pt idx="2448">
                  <c:v>-12.840972989081539</c:v>
                </c:pt>
                <c:pt idx="2449">
                  <c:v>-12.838505293517873</c:v>
                </c:pt>
                <c:pt idx="2450">
                  <c:v>-12.83601576792325</c:v>
                </c:pt>
                <c:pt idx="2451">
                  <c:v>-12.83355901651381</c:v>
                </c:pt>
                <c:pt idx="2452">
                  <c:v>-12.831098921739677</c:v>
                </c:pt>
                <c:pt idx="2453">
                  <c:v>-12.828564561533112</c:v>
                </c:pt>
                <c:pt idx="2454">
                  <c:v>-12.825948384263617</c:v>
                </c:pt>
                <c:pt idx="2455">
                  <c:v>-12.823351465718423</c:v>
                </c:pt>
                <c:pt idx="2456">
                  <c:v>-12.820932938658597</c:v>
                </c:pt>
                <c:pt idx="2457">
                  <c:v>-12.818751083898503</c:v>
                </c:pt>
                <c:pt idx="2458">
                  <c:v>-12.816644451906125</c:v>
                </c:pt>
                <c:pt idx="2459">
                  <c:v>-12.814370093032823</c:v>
                </c:pt>
                <c:pt idx="2460">
                  <c:v>-12.811892085933154</c:v>
                </c:pt>
                <c:pt idx="2461">
                  <c:v>-12.809419592524119</c:v>
                </c:pt>
                <c:pt idx="2462">
                  <c:v>-12.807112697427673</c:v>
                </c:pt>
                <c:pt idx="2463">
                  <c:v>-12.804886233372665</c:v>
                </c:pt>
                <c:pt idx="2464">
                  <c:v>-12.802590943041846</c:v>
                </c:pt>
                <c:pt idx="2465">
                  <c:v>-12.800255266433716</c:v>
                </c:pt>
                <c:pt idx="2466">
                  <c:v>-12.798009145508347</c:v>
                </c:pt>
                <c:pt idx="2467">
                  <c:v>-12.795853731287117</c:v>
                </c:pt>
                <c:pt idx="2468">
                  <c:v>-12.793665438858008</c:v>
                </c:pt>
                <c:pt idx="2469">
                  <c:v>-12.791407524706988</c:v>
                </c:pt>
                <c:pt idx="2470">
                  <c:v>-12.789199801855824</c:v>
                </c:pt>
                <c:pt idx="2471">
                  <c:v>-12.787149073933099</c:v>
                </c:pt>
                <c:pt idx="2472">
                  <c:v>-12.78520085579858</c:v>
                </c:pt>
                <c:pt idx="2473">
                  <c:v>-12.783209495926132</c:v>
                </c:pt>
                <c:pt idx="2474">
                  <c:v>-12.781116606229869</c:v>
                </c:pt>
                <c:pt idx="2475">
                  <c:v>-12.779014403225366</c:v>
                </c:pt>
                <c:pt idx="2476">
                  <c:v>-12.777026250615293</c:v>
                </c:pt>
                <c:pt idx="2477">
                  <c:v>-12.77514510578759</c:v>
                </c:pt>
                <c:pt idx="2478">
                  <c:v>-12.773229571405869</c:v>
                </c:pt>
                <c:pt idx="2479">
                  <c:v>-12.77119104022624</c:v>
                </c:pt>
                <c:pt idx="2480">
                  <c:v>-12.769153627605581</c:v>
                </c:pt>
                <c:pt idx="2481">
                  <c:v>-12.767351115496535</c:v>
                </c:pt>
                <c:pt idx="2482">
                  <c:v>-12.765843202676926</c:v>
                </c:pt>
                <c:pt idx="2483">
                  <c:v>-12.764404441544663</c:v>
                </c:pt>
                <c:pt idx="2484">
                  <c:v>-12.762757667579592</c:v>
                </c:pt>
                <c:pt idx="2485">
                  <c:v>-12.760884338350856</c:v>
                </c:pt>
                <c:pt idx="2486">
                  <c:v>-12.759033761375099</c:v>
                </c:pt>
                <c:pt idx="2487">
                  <c:v>-12.757432473078579</c:v>
                </c:pt>
                <c:pt idx="2488">
                  <c:v>-12.756058586816568</c:v>
                </c:pt>
                <c:pt idx="2489">
                  <c:v>-12.754724452333878</c:v>
                </c:pt>
                <c:pt idx="2490">
                  <c:v>-12.753305198446531</c:v>
                </c:pt>
                <c:pt idx="2491">
                  <c:v>-12.751815625942113</c:v>
                </c:pt>
                <c:pt idx="2492">
                  <c:v>-12.750305131917587</c:v>
                </c:pt>
                <c:pt idx="2493">
                  <c:v>-12.748780996819031</c:v>
                </c:pt>
                <c:pt idx="2494">
                  <c:v>-12.747258066612755</c:v>
                </c:pt>
                <c:pt idx="2495">
                  <c:v>-12.745804028962294</c:v>
                </c:pt>
                <c:pt idx="2496">
                  <c:v>-12.744480072471344</c:v>
                </c:pt>
                <c:pt idx="2497">
                  <c:v>-12.743277763587301</c:v>
                </c:pt>
                <c:pt idx="2498">
                  <c:v>-12.74216038353557</c:v>
                </c:pt>
                <c:pt idx="2499">
                  <c:v>-12.741127598538993</c:v>
                </c:pt>
                <c:pt idx="2500">
                  <c:v>-12.74018317551927</c:v>
                </c:pt>
                <c:pt idx="2501">
                  <c:v>-12.739270643578941</c:v>
                </c:pt>
                <c:pt idx="2502">
                  <c:v>-12.738318053675151</c:v>
                </c:pt>
                <c:pt idx="2503">
                  <c:v>-12.737348628355372</c:v>
                </c:pt>
                <c:pt idx="2504">
                  <c:v>-12.736475227773372</c:v>
                </c:pt>
                <c:pt idx="2505">
                  <c:v>-12.735752339915665</c:v>
                </c:pt>
                <c:pt idx="2506">
                  <c:v>-12.735081717702075</c:v>
                </c:pt>
                <c:pt idx="2507">
                  <c:v>-12.734313889183763</c:v>
                </c:pt>
                <c:pt idx="2508">
                  <c:v>-12.733425002808472</c:v>
                </c:pt>
                <c:pt idx="2509">
                  <c:v>-12.732541570310683</c:v>
                </c:pt>
                <c:pt idx="2510">
                  <c:v>-12.731782087501832</c:v>
                </c:pt>
                <c:pt idx="2511">
                  <c:v>-12.731128174616057</c:v>
                </c:pt>
                <c:pt idx="2512">
                  <c:v>-12.730500242521712</c:v>
                </c:pt>
                <c:pt idx="2513">
                  <c:v>-12.729921354419842</c:v>
                </c:pt>
                <c:pt idx="2514">
                  <c:v>-12.729505067363007</c:v>
                </c:pt>
                <c:pt idx="2515">
                  <c:v>-12.729254118002642</c:v>
                </c:pt>
                <c:pt idx="2516">
                  <c:v>-12.728980498242461</c:v>
                </c:pt>
                <c:pt idx="2517">
                  <c:v>-12.728529007005182</c:v>
                </c:pt>
                <c:pt idx="2518">
                  <c:v>-12.72801976229324</c:v>
                </c:pt>
                <c:pt idx="2519">
                  <c:v>-12.72773182395278</c:v>
                </c:pt>
                <c:pt idx="2520">
                  <c:v>-12.727750567460433</c:v>
                </c:pt>
                <c:pt idx="2521">
                  <c:v>-12.727866693689498</c:v>
                </c:pt>
                <c:pt idx="2522">
                  <c:v>-12.727858022298687</c:v>
                </c:pt>
                <c:pt idx="2523">
                  <c:v>-12.727735177586325</c:v>
                </c:pt>
                <c:pt idx="2524">
                  <c:v>-12.727629123492395</c:v>
                </c:pt>
                <c:pt idx="2525">
                  <c:v>-12.727558802753251</c:v>
                </c:pt>
                <c:pt idx="2526">
                  <c:v>-12.727453457889474</c:v>
                </c:pt>
                <c:pt idx="2527">
                  <c:v>-12.727355681114314</c:v>
                </c:pt>
                <c:pt idx="2528">
                  <c:v>-12.727448066641063</c:v>
                </c:pt>
                <c:pt idx="2529">
                  <c:v>-12.727838740116562</c:v>
                </c:pt>
                <c:pt idx="2530">
                  <c:v>-12.728407498805105</c:v>
                </c:pt>
                <c:pt idx="2531">
                  <c:v>-12.728922633181476</c:v>
                </c:pt>
                <c:pt idx="2532">
                  <c:v>-12.729280763743365</c:v>
                </c:pt>
                <c:pt idx="2533">
                  <c:v>-12.729590149419835</c:v>
                </c:pt>
                <c:pt idx="2534">
                  <c:v>-12.730018607077941</c:v>
                </c:pt>
                <c:pt idx="2535">
                  <c:v>-12.730589056489395</c:v>
                </c:pt>
                <c:pt idx="2536">
                  <c:v>-12.731158157659371</c:v>
                </c:pt>
                <c:pt idx="2537">
                  <c:v>-12.731603626996655</c:v>
                </c:pt>
                <c:pt idx="2538">
                  <c:v>-12.731989899504883</c:v>
                </c:pt>
                <c:pt idx="2539">
                  <c:v>-12.732502180311929</c:v>
                </c:pt>
                <c:pt idx="2540">
                  <c:v>-12.73324229213808</c:v>
                </c:pt>
                <c:pt idx="2541">
                  <c:v>-12.734150955061272</c:v>
                </c:pt>
                <c:pt idx="2542">
                  <c:v>-12.735113154670685</c:v>
                </c:pt>
                <c:pt idx="2543">
                  <c:v>-12.736057580668474</c:v>
                </c:pt>
                <c:pt idx="2544">
                  <c:v>-12.736953088980666</c:v>
                </c:pt>
                <c:pt idx="2545">
                  <c:v>-12.737807427728242</c:v>
                </c:pt>
                <c:pt idx="2546">
                  <c:v>-12.738699929651522</c:v>
                </c:pt>
                <c:pt idx="2547">
                  <c:v>-12.739721893891691</c:v>
                </c:pt>
                <c:pt idx="2548">
                  <c:v>-12.740842157988432</c:v>
                </c:pt>
                <c:pt idx="2549">
                  <c:v>-12.741927132325944</c:v>
                </c:pt>
                <c:pt idx="2550">
                  <c:v>-12.742948840448705</c:v>
                </c:pt>
                <c:pt idx="2551">
                  <c:v>-12.744065215919028</c:v>
                </c:pt>
                <c:pt idx="2552">
                  <c:v>-12.745403503760759</c:v>
                </c:pt>
                <c:pt idx="2553">
                  <c:v>-12.746860777155561</c:v>
                </c:pt>
                <c:pt idx="2554">
                  <c:v>-12.748240719492197</c:v>
                </c:pt>
                <c:pt idx="2555">
                  <c:v>-12.749516462756292</c:v>
                </c:pt>
                <c:pt idx="2556">
                  <c:v>-12.750817916854642</c:v>
                </c:pt>
                <c:pt idx="2557">
                  <c:v>-12.752206623073173</c:v>
                </c:pt>
                <c:pt idx="2558">
                  <c:v>-12.753625346715722</c:v>
                </c:pt>
                <c:pt idx="2559">
                  <c:v>-12.755065913529291</c:v>
                </c:pt>
                <c:pt idx="2560">
                  <c:v>-12.756622794612271</c:v>
                </c:pt>
                <c:pt idx="2561">
                  <c:v>-12.758335949512883</c:v>
                </c:pt>
                <c:pt idx="2562">
                  <c:v>-12.760112644680088</c:v>
                </c:pt>
                <c:pt idx="2563">
                  <c:v>-12.761863659619063</c:v>
                </c:pt>
                <c:pt idx="2564">
                  <c:v>-12.763604138063297</c:v>
                </c:pt>
                <c:pt idx="2565">
                  <c:v>-12.765353879243523</c:v>
                </c:pt>
                <c:pt idx="2566">
                  <c:v>-12.767046881575574</c:v>
                </c:pt>
                <c:pt idx="2567">
                  <c:v>-12.76863372630215</c:v>
                </c:pt>
                <c:pt idx="2568">
                  <c:v>-12.770197316406719</c:v>
                </c:pt>
                <c:pt idx="2569">
                  <c:v>-12.771872723752217</c:v>
                </c:pt>
                <c:pt idx="2570">
                  <c:v>-12.773705753025318</c:v>
                </c:pt>
                <c:pt idx="2571">
                  <c:v>-12.7756682512714</c:v>
                </c:pt>
                <c:pt idx="2572">
                  <c:v>-12.777742489886377</c:v>
                </c:pt>
                <c:pt idx="2573">
                  <c:v>-12.779882282964534</c:v>
                </c:pt>
                <c:pt idx="2574">
                  <c:v>-12.781947923795784</c:v>
                </c:pt>
                <c:pt idx="2575">
                  <c:v>-12.783825014766663</c:v>
                </c:pt>
                <c:pt idx="2576">
                  <c:v>-12.785607405633556</c:v>
                </c:pt>
                <c:pt idx="2577">
                  <c:v>-12.787531870960576</c:v>
                </c:pt>
                <c:pt idx="2578">
                  <c:v>-12.789704694397914</c:v>
                </c:pt>
                <c:pt idx="2579">
                  <c:v>-12.792008717684594</c:v>
                </c:pt>
                <c:pt idx="2580">
                  <c:v>-12.794315351556492</c:v>
                </c:pt>
                <c:pt idx="2581">
                  <c:v>-12.796649690115826</c:v>
                </c:pt>
                <c:pt idx="2582">
                  <c:v>-12.79905016880511</c:v>
                </c:pt>
                <c:pt idx="2583">
                  <c:v>-12.801386931175054</c:v>
                </c:pt>
                <c:pt idx="2584">
                  <c:v>-12.803495643788905</c:v>
                </c:pt>
                <c:pt idx="2585">
                  <c:v>-12.805466648376205</c:v>
                </c:pt>
                <c:pt idx="2586">
                  <c:v>-12.807618936277912</c:v>
                </c:pt>
                <c:pt idx="2587">
                  <c:v>-12.810114784383064</c:v>
                </c:pt>
                <c:pt idx="2588">
                  <c:v>-12.812727029562083</c:v>
                </c:pt>
                <c:pt idx="2589">
                  <c:v>-12.815111463704145</c:v>
                </c:pt>
                <c:pt idx="2590">
                  <c:v>-12.817245908968282</c:v>
                </c:pt>
                <c:pt idx="2591">
                  <c:v>-12.81944619425496</c:v>
                </c:pt>
                <c:pt idx="2592">
                  <c:v>-12.821937227332063</c:v>
                </c:pt>
                <c:pt idx="2593">
                  <c:v>-12.824572494638353</c:v>
                </c:pt>
                <c:pt idx="2594">
                  <c:v>-12.827088130521506</c:v>
                </c:pt>
                <c:pt idx="2595">
                  <c:v>-12.829511039160399</c:v>
                </c:pt>
                <c:pt idx="2596">
                  <c:v>-12.832098872888904</c:v>
                </c:pt>
                <c:pt idx="2597">
                  <c:v>-12.834871776939636</c:v>
                </c:pt>
                <c:pt idx="2598">
                  <c:v>-12.837455542821193</c:v>
                </c:pt>
                <c:pt idx="2599">
                  <c:v>-12.839570280642247</c:v>
                </c:pt>
                <c:pt idx="2600">
                  <c:v>-12.841521470474383</c:v>
                </c:pt>
                <c:pt idx="2601">
                  <c:v>-12.843919870601258</c:v>
                </c:pt>
                <c:pt idx="2602">
                  <c:v>-12.846905923657406</c:v>
                </c:pt>
                <c:pt idx="2603">
                  <c:v>-12.849932761633822</c:v>
                </c:pt>
                <c:pt idx="2604">
                  <c:v>-12.852458663951198</c:v>
                </c:pt>
                <c:pt idx="2605">
                  <c:v>-12.854624961378056</c:v>
                </c:pt>
                <c:pt idx="2606">
                  <c:v>-12.856989943570618</c:v>
                </c:pt>
                <c:pt idx="2607">
                  <c:v>-12.859718299962369</c:v>
                </c:pt>
                <c:pt idx="2608">
                  <c:v>-12.862381198682071</c:v>
                </c:pt>
                <c:pt idx="2609">
                  <c:v>-12.864616191884311</c:v>
                </c:pt>
                <c:pt idx="2610">
                  <c:v>-12.866669082402687</c:v>
                </c:pt>
                <c:pt idx="2611">
                  <c:v>-12.869058117877783</c:v>
                </c:pt>
                <c:pt idx="2612">
                  <c:v>-12.871878057834913</c:v>
                </c:pt>
                <c:pt idx="2613">
                  <c:v>-12.874720249894846</c:v>
                </c:pt>
                <c:pt idx="2614">
                  <c:v>-12.877254299791014</c:v>
                </c:pt>
                <c:pt idx="2615">
                  <c:v>-12.879623862771755</c:v>
                </c:pt>
                <c:pt idx="2616">
                  <c:v>-12.882166250341754</c:v>
                </c:pt>
                <c:pt idx="2617">
                  <c:v>-12.884923488107798</c:v>
                </c:pt>
                <c:pt idx="2618">
                  <c:v>-12.887607298565399</c:v>
                </c:pt>
                <c:pt idx="2619">
                  <c:v>-12.88998858574381</c:v>
                </c:pt>
                <c:pt idx="2620">
                  <c:v>-12.892158103658836</c:v>
                </c:pt>
                <c:pt idx="2621">
                  <c:v>-12.894374906188037</c:v>
                </c:pt>
                <c:pt idx="2622">
                  <c:v>-12.896772983129628</c:v>
                </c:pt>
                <c:pt idx="2623">
                  <c:v>-12.899288792207525</c:v>
                </c:pt>
                <c:pt idx="2624">
                  <c:v>-12.901808426012689</c:v>
                </c:pt>
                <c:pt idx="2625">
                  <c:v>-12.904280882980149</c:v>
                </c:pt>
                <c:pt idx="2626">
                  <c:v>-12.90669077306702</c:v>
                </c:pt>
                <c:pt idx="2627">
                  <c:v>-12.909026327618921</c:v>
                </c:pt>
                <c:pt idx="2628">
                  <c:v>-12.911335450962724</c:v>
                </c:pt>
                <c:pt idx="2629">
                  <c:v>-12.91373966857199</c:v>
                </c:pt>
                <c:pt idx="2630">
                  <c:v>-12.916288263397531</c:v>
                </c:pt>
                <c:pt idx="2631">
                  <c:v>-12.918822832263814</c:v>
                </c:pt>
                <c:pt idx="2632">
                  <c:v>-12.92111096296143</c:v>
                </c:pt>
                <c:pt idx="2633">
                  <c:v>-12.923148301465027</c:v>
                </c:pt>
                <c:pt idx="2634">
                  <c:v>-12.925213433463707</c:v>
                </c:pt>
                <c:pt idx="2635">
                  <c:v>-12.927542476222571</c:v>
                </c:pt>
                <c:pt idx="2636">
                  <c:v>-12.930035953498836</c:v>
                </c:pt>
                <c:pt idx="2637">
                  <c:v>-12.932395519925631</c:v>
                </c:pt>
                <c:pt idx="2638">
                  <c:v>-12.93448916043323</c:v>
                </c:pt>
                <c:pt idx="2639">
                  <c:v>-12.936447459295675</c:v>
                </c:pt>
                <c:pt idx="2640">
                  <c:v>-12.938429524923322</c:v>
                </c:pt>
                <c:pt idx="2641">
                  <c:v>-12.940457513564604</c:v>
                </c:pt>
                <c:pt idx="2642">
                  <c:v>-12.942512526962545</c:v>
                </c:pt>
                <c:pt idx="2643">
                  <c:v>-12.944633490701694</c:v>
                </c:pt>
                <c:pt idx="2644">
                  <c:v>-12.946824172877909</c:v>
                </c:pt>
                <c:pt idx="2645">
                  <c:v>-12.948969072913467</c:v>
                </c:pt>
                <c:pt idx="2646">
                  <c:v>-12.950953285809399</c:v>
                </c:pt>
                <c:pt idx="2647">
                  <c:v>-12.952802462528306</c:v>
                </c:pt>
                <c:pt idx="2648">
                  <c:v>-12.9546096424632</c:v>
                </c:pt>
                <c:pt idx="2649">
                  <c:v>-12.956389764812037</c:v>
                </c:pt>
                <c:pt idx="2650">
                  <c:v>-12.958119040114939</c:v>
                </c:pt>
                <c:pt idx="2651">
                  <c:v>-12.959860993290196</c:v>
                </c:pt>
                <c:pt idx="2652">
                  <c:v>-12.961706197870432</c:v>
                </c:pt>
                <c:pt idx="2653">
                  <c:v>-12.963598473990466</c:v>
                </c:pt>
                <c:pt idx="2654">
                  <c:v>-12.965372118128704</c:v>
                </c:pt>
                <c:pt idx="2655">
                  <c:v>-12.966992838325464</c:v>
                </c:pt>
                <c:pt idx="2656">
                  <c:v>-12.968619760337576</c:v>
                </c:pt>
                <c:pt idx="2657">
                  <c:v>-12.970356811891978</c:v>
                </c:pt>
                <c:pt idx="2658">
                  <c:v>-12.972064863301734</c:v>
                </c:pt>
                <c:pt idx="2659">
                  <c:v>-12.973537564427541</c:v>
                </c:pt>
                <c:pt idx="2660">
                  <c:v>-12.974795357216474</c:v>
                </c:pt>
                <c:pt idx="2661">
                  <c:v>-12.976074731130998</c:v>
                </c:pt>
                <c:pt idx="2662">
                  <c:v>-12.977531648438493</c:v>
                </c:pt>
                <c:pt idx="2663">
                  <c:v>-12.979057602349194</c:v>
                </c:pt>
                <c:pt idx="2664">
                  <c:v>-12.980419751664741</c:v>
                </c:pt>
                <c:pt idx="2665">
                  <c:v>-12.981525010063809</c:v>
                </c:pt>
                <c:pt idx="2666">
                  <c:v>-12.982509317500883</c:v>
                </c:pt>
                <c:pt idx="2667">
                  <c:v>-12.9835839965241</c:v>
                </c:pt>
                <c:pt idx="2668">
                  <c:v>-12.984812666976334</c:v>
                </c:pt>
                <c:pt idx="2669">
                  <c:v>-12.986048081581991</c:v>
                </c:pt>
                <c:pt idx="2670">
                  <c:v>-12.987104375417964</c:v>
                </c:pt>
                <c:pt idx="2671">
                  <c:v>-12.987978286793121</c:v>
                </c:pt>
                <c:pt idx="2672">
                  <c:v>-12.988842936159584</c:v>
                </c:pt>
                <c:pt idx="2673">
                  <c:v>-12.989811174867782</c:v>
                </c:pt>
                <c:pt idx="2674">
                  <c:v>-12.990794032365207</c:v>
                </c:pt>
                <c:pt idx="2675">
                  <c:v>-12.991660533956956</c:v>
                </c:pt>
                <c:pt idx="2676">
                  <c:v>-12.992453626462542</c:v>
                </c:pt>
                <c:pt idx="2677">
                  <c:v>-12.993318643892424</c:v>
                </c:pt>
                <c:pt idx="2678">
                  <c:v>-12.994247357686861</c:v>
                </c:pt>
                <c:pt idx="2679">
                  <c:v>-12.995043324134496</c:v>
                </c:pt>
                <c:pt idx="2680">
                  <c:v>-12.995576335557541</c:v>
                </c:pt>
                <c:pt idx="2681">
                  <c:v>-12.995946026680361</c:v>
                </c:pt>
                <c:pt idx="2682">
                  <c:v>-12.996331078542244</c:v>
                </c:pt>
                <c:pt idx="2683">
                  <c:v>-12.996787706655464</c:v>
                </c:pt>
                <c:pt idx="2684">
                  <c:v>-12.997283320396207</c:v>
                </c:pt>
                <c:pt idx="2685">
                  <c:v>-12.997818889901007</c:v>
                </c:pt>
                <c:pt idx="2686">
                  <c:v>-12.998371421280147</c:v>
                </c:pt>
                <c:pt idx="2687">
                  <c:v>-12.998773267095782</c:v>
                </c:pt>
                <c:pt idx="2688">
                  <c:v>-12.998836401773886</c:v>
                </c:pt>
                <c:pt idx="2689">
                  <c:v>-12.998640535308025</c:v>
                </c:pt>
                <c:pt idx="2690">
                  <c:v>-12.998552852091247</c:v>
                </c:pt>
                <c:pt idx="2691">
                  <c:v>-12.99885584234109</c:v>
                </c:pt>
                <c:pt idx="2692">
                  <c:v>-12.999416771651259</c:v>
                </c:pt>
                <c:pt idx="2693">
                  <c:v>-12.999815656342712</c:v>
                </c:pt>
                <c:pt idx="2694">
                  <c:v>-12.999775078443339</c:v>
                </c:pt>
                <c:pt idx="2695">
                  <c:v>-12.999391849561963</c:v>
                </c:pt>
                <c:pt idx="2696">
                  <c:v>-12.998961137743239</c:v>
                </c:pt>
                <c:pt idx="2697">
                  <c:v>-12.998658178364586</c:v>
                </c:pt>
                <c:pt idx="2698">
                  <c:v>-12.998425946264177</c:v>
                </c:pt>
                <c:pt idx="2699">
                  <c:v>-12.998120380427755</c:v>
                </c:pt>
                <c:pt idx="2700">
                  <c:v>-12.997697573560876</c:v>
                </c:pt>
                <c:pt idx="2701">
                  <c:v>-12.997240989152415</c:v>
                </c:pt>
                <c:pt idx="2702">
                  <c:v>-12.996835664813901</c:v>
                </c:pt>
                <c:pt idx="2703">
                  <c:v>-12.996460798018767</c:v>
                </c:pt>
                <c:pt idx="2704">
                  <c:v>-12.996028013875542</c:v>
                </c:pt>
                <c:pt idx="2705">
                  <c:v>-12.995499948654697</c:v>
                </c:pt>
                <c:pt idx="2706">
                  <c:v>-12.994923001475044</c:v>
                </c:pt>
                <c:pt idx="2707">
                  <c:v>-12.994334897661643</c:v>
                </c:pt>
                <c:pt idx="2708">
                  <c:v>-12.993687088248427</c:v>
                </c:pt>
                <c:pt idx="2709">
                  <c:v>-12.992896841033382</c:v>
                </c:pt>
                <c:pt idx="2710">
                  <c:v>-12.991955538866033</c:v>
                </c:pt>
                <c:pt idx="2711">
                  <c:v>-12.990946065186215</c:v>
                </c:pt>
                <c:pt idx="2712">
                  <c:v>-12.989954737132066</c:v>
                </c:pt>
                <c:pt idx="2713">
                  <c:v>-12.988993150228856</c:v>
                </c:pt>
                <c:pt idx="2714">
                  <c:v>-12.988008230071436</c:v>
                </c:pt>
                <c:pt idx="2715">
                  <c:v>-12.986949726526113</c:v>
                </c:pt>
                <c:pt idx="2716">
                  <c:v>-12.985826360783213</c:v>
                </c:pt>
                <c:pt idx="2717">
                  <c:v>-12.984705528299042</c:v>
                </c:pt>
                <c:pt idx="2718">
                  <c:v>-12.983647093007553</c:v>
                </c:pt>
                <c:pt idx="2719">
                  <c:v>-12.982623482523794</c:v>
                </c:pt>
                <c:pt idx="2720">
                  <c:v>-12.981525080230419</c:v>
                </c:pt>
                <c:pt idx="2721">
                  <c:v>-12.980271590496951</c:v>
                </c:pt>
                <c:pt idx="2722">
                  <c:v>-12.978897864525077</c:v>
                </c:pt>
                <c:pt idx="2723">
                  <c:v>-12.977489935858301</c:v>
                </c:pt>
                <c:pt idx="2724">
                  <c:v>-12.976055975351581</c:v>
                </c:pt>
                <c:pt idx="2725">
                  <c:v>-12.974525529771082</c:v>
                </c:pt>
                <c:pt idx="2726">
                  <c:v>-12.972881569858606</c:v>
                </c:pt>
                <c:pt idx="2727">
                  <c:v>-12.971216920761098</c:v>
                </c:pt>
                <c:pt idx="2728">
                  <c:v>-12.969616044377599</c:v>
                </c:pt>
                <c:pt idx="2729">
                  <c:v>-12.968039179507914</c:v>
                </c:pt>
                <c:pt idx="2730">
                  <c:v>-12.966390988376572</c:v>
                </c:pt>
                <c:pt idx="2731">
                  <c:v>-12.964673678205713</c:v>
                </c:pt>
                <c:pt idx="2732">
                  <c:v>-12.962993742912332</c:v>
                </c:pt>
                <c:pt idx="2733">
                  <c:v>-12.961407960764937</c:v>
                </c:pt>
                <c:pt idx="2734">
                  <c:v>-12.959820665399457</c:v>
                </c:pt>
                <c:pt idx="2735">
                  <c:v>-12.958063692702025</c:v>
                </c:pt>
                <c:pt idx="2736">
                  <c:v>-12.9560613502188</c:v>
                </c:pt>
                <c:pt idx="2737">
                  <c:v>-12.953914757696802</c:v>
                </c:pt>
                <c:pt idx="2738">
                  <c:v>-12.951839445704156</c:v>
                </c:pt>
                <c:pt idx="2739">
                  <c:v>-12.949992930339935</c:v>
                </c:pt>
                <c:pt idx="2740">
                  <c:v>-12.948309697388211</c:v>
                </c:pt>
                <c:pt idx="2741">
                  <c:v>-12.946517534323041</c:v>
                </c:pt>
                <c:pt idx="2742">
                  <c:v>-12.944391987762273</c:v>
                </c:pt>
                <c:pt idx="2743">
                  <c:v>-12.942011637019419</c:v>
                </c:pt>
                <c:pt idx="2744">
                  <c:v>-12.939684203332739</c:v>
                </c:pt>
                <c:pt idx="2745">
                  <c:v>-12.937584203000602</c:v>
                </c:pt>
                <c:pt idx="2746">
                  <c:v>-12.935554826358462</c:v>
                </c:pt>
                <c:pt idx="2747">
                  <c:v>-12.93335153133224</c:v>
                </c:pt>
                <c:pt idx="2748">
                  <c:v>-12.931002583865794</c:v>
                </c:pt>
                <c:pt idx="2749">
                  <c:v>-12.928781118629294</c:v>
                </c:pt>
                <c:pt idx="2750">
                  <c:v>-12.926824783633478</c:v>
                </c:pt>
                <c:pt idx="2751">
                  <c:v>-12.924937424664407</c:v>
                </c:pt>
                <c:pt idx="2752">
                  <c:v>-12.922838140618307</c:v>
                </c:pt>
                <c:pt idx="2753">
                  <c:v>-12.9204903941919</c:v>
                </c:pt>
                <c:pt idx="2754">
                  <c:v>-12.918067955999311</c:v>
                </c:pt>
                <c:pt idx="2755">
                  <c:v>-12.915663089112442</c:v>
                </c:pt>
                <c:pt idx="2756">
                  <c:v>-12.913181688984466</c:v>
                </c:pt>
                <c:pt idx="2757">
                  <c:v>-12.910544457807365</c:v>
                </c:pt>
                <c:pt idx="2758">
                  <c:v>-12.907861776219569</c:v>
                </c:pt>
                <c:pt idx="2759">
                  <c:v>-12.90532127842128</c:v>
                </c:pt>
                <c:pt idx="2760">
                  <c:v>-12.902953340742823</c:v>
                </c:pt>
                <c:pt idx="2761">
                  <c:v>-12.900593897553193</c:v>
                </c:pt>
                <c:pt idx="2762">
                  <c:v>-12.898086411139392</c:v>
                </c:pt>
                <c:pt idx="2763">
                  <c:v>-12.895472707876456</c:v>
                </c:pt>
                <c:pt idx="2764">
                  <c:v>-12.892955334100229</c:v>
                </c:pt>
                <c:pt idx="2765">
                  <c:v>-12.890671008288505</c:v>
                </c:pt>
                <c:pt idx="2766">
                  <c:v>-12.888508764002077</c:v>
                </c:pt>
                <c:pt idx="2767">
                  <c:v>-12.886176069511635</c:v>
                </c:pt>
                <c:pt idx="2768">
                  <c:v>-12.883480129629195</c:v>
                </c:pt>
                <c:pt idx="2769">
                  <c:v>-12.880540964964753</c:v>
                </c:pt>
                <c:pt idx="2770">
                  <c:v>-12.877677321216892</c:v>
                </c:pt>
                <c:pt idx="2771">
                  <c:v>-12.875067018593958</c:v>
                </c:pt>
                <c:pt idx="2772">
                  <c:v>-12.872584124430801</c:v>
                </c:pt>
                <c:pt idx="2773">
                  <c:v>-12.870020057931509</c:v>
                </c:pt>
                <c:pt idx="2774">
                  <c:v>-12.86739093736858</c:v>
                </c:pt>
                <c:pt idx="2775">
                  <c:v>-12.864900343481223</c:v>
                </c:pt>
                <c:pt idx="2776">
                  <c:v>-12.862601639905865</c:v>
                </c:pt>
                <c:pt idx="2777">
                  <c:v>-12.860250376758724</c:v>
                </c:pt>
                <c:pt idx="2778">
                  <c:v>-12.857596451614842</c:v>
                </c:pt>
                <c:pt idx="2779">
                  <c:v>-12.85473722144161</c:v>
                </c:pt>
                <c:pt idx="2780">
                  <c:v>-12.852025394599615</c:v>
                </c:pt>
                <c:pt idx="2781">
                  <c:v>-12.849616131313379</c:v>
                </c:pt>
                <c:pt idx="2782">
                  <c:v>-12.847246369848426</c:v>
                </c:pt>
                <c:pt idx="2783">
                  <c:v>-12.844556317354467</c:v>
                </c:pt>
                <c:pt idx="2784">
                  <c:v>-12.841555896927195</c:v>
                </c:pt>
                <c:pt idx="2785">
                  <c:v>-12.838644005818317</c:v>
                </c:pt>
                <c:pt idx="2786">
                  <c:v>-12.836153974845519</c:v>
                </c:pt>
                <c:pt idx="2787">
                  <c:v>-12.833984322210007</c:v>
                </c:pt>
                <c:pt idx="2788">
                  <c:v>-12.831749744187903</c:v>
                </c:pt>
                <c:pt idx="2789">
                  <c:v>-12.829244847225493</c:v>
                </c:pt>
                <c:pt idx="2790">
                  <c:v>-12.826655268782517</c:v>
                </c:pt>
                <c:pt idx="2791">
                  <c:v>-12.824283527599807</c:v>
                </c:pt>
                <c:pt idx="2792">
                  <c:v>-12.822144597178545</c:v>
                </c:pt>
                <c:pt idx="2793">
                  <c:v>-12.819924290827526</c:v>
                </c:pt>
                <c:pt idx="2794">
                  <c:v>-12.81734566296819</c:v>
                </c:pt>
                <c:pt idx="2795">
                  <c:v>-12.814505007408087</c:v>
                </c:pt>
                <c:pt idx="2796">
                  <c:v>-12.811785637514232</c:v>
                </c:pt>
                <c:pt idx="2797">
                  <c:v>-12.809458275398558</c:v>
                </c:pt>
                <c:pt idx="2798">
                  <c:v>-12.807423780015561</c:v>
                </c:pt>
                <c:pt idx="2799">
                  <c:v>-12.805354298933425</c:v>
                </c:pt>
                <c:pt idx="2800">
                  <c:v>-12.803025027622654</c:v>
                </c:pt>
                <c:pt idx="2801">
                  <c:v>-12.800467761661283</c:v>
                </c:pt>
                <c:pt idx="2802">
                  <c:v>-12.797856372523004</c:v>
                </c:pt>
                <c:pt idx="2803">
                  <c:v>-12.79533974207974</c:v>
                </c:pt>
                <c:pt idx="2804">
                  <c:v>-12.792999718219264</c:v>
                </c:pt>
                <c:pt idx="2805">
                  <c:v>-12.790873737522109</c:v>
                </c:pt>
                <c:pt idx="2806">
                  <c:v>-12.788921343345336</c:v>
                </c:pt>
                <c:pt idx="2807">
                  <c:v>-12.786979763845579</c:v>
                </c:pt>
                <c:pt idx="2808">
                  <c:v>-12.784842045603567</c:v>
                </c:pt>
                <c:pt idx="2809">
                  <c:v>-12.782437877480096</c:v>
                </c:pt>
                <c:pt idx="2810">
                  <c:v>-12.779923791939812</c:v>
                </c:pt>
                <c:pt idx="2811">
                  <c:v>-12.777561034252361</c:v>
                </c:pt>
                <c:pt idx="2812">
                  <c:v>-12.775495013720688</c:v>
                </c:pt>
                <c:pt idx="2813">
                  <c:v>-12.773650590739724</c:v>
                </c:pt>
                <c:pt idx="2814">
                  <c:v>-12.771820633185962</c:v>
                </c:pt>
                <c:pt idx="2815">
                  <c:v>-12.769842085239462</c:v>
                </c:pt>
                <c:pt idx="2816">
                  <c:v>-12.767713738663545</c:v>
                </c:pt>
                <c:pt idx="2817">
                  <c:v>-12.765589921913239</c:v>
                </c:pt>
                <c:pt idx="2818">
                  <c:v>-12.763666358801917</c:v>
                </c:pt>
                <c:pt idx="2819">
                  <c:v>-12.762025063277104</c:v>
                </c:pt>
                <c:pt idx="2820">
                  <c:v>-12.760544465229911</c:v>
                </c:pt>
                <c:pt idx="2821">
                  <c:v>-12.758968901316772</c:v>
                </c:pt>
                <c:pt idx="2822">
                  <c:v>-12.757115417838003</c:v>
                </c:pt>
                <c:pt idx="2823">
                  <c:v>-12.755048305264552</c:v>
                </c:pt>
                <c:pt idx="2824">
                  <c:v>-12.75304257754701</c:v>
                </c:pt>
                <c:pt idx="2825">
                  <c:v>-12.751343552499412</c:v>
                </c:pt>
                <c:pt idx="2826">
                  <c:v>-12.749941947572438</c:v>
                </c:pt>
                <c:pt idx="2827">
                  <c:v>-12.748590407372692</c:v>
                </c:pt>
                <c:pt idx="2828">
                  <c:v>-12.747055248501486</c:v>
                </c:pt>
                <c:pt idx="2829">
                  <c:v>-12.745352295143119</c:v>
                </c:pt>
                <c:pt idx="2830">
                  <c:v>-12.743721793190822</c:v>
                </c:pt>
                <c:pt idx="2831">
                  <c:v>-12.742368739764027</c:v>
                </c:pt>
                <c:pt idx="2832">
                  <c:v>-12.741249037827755</c:v>
                </c:pt>
                <c:pt idx="2833">
                  <c:v>-12.74013033852475</c:v>
                </c:pt>
                <c:pt idx="2834">
                  <c:v>-12.738844949994823</c:v>
                </c:pt>
                <c:pt idx="2835">
                  <c:v>-12.73743894478276</c:v>
                </c:pt>
                <c:pt idx="2836">
                  <c:v>-12.736063817164299</c:v>
                </c:pt>
                <c:pt idx="2837">
                  <c:v>-12.734778106102464</c:v>
                </c:pt>
                <c:pt idx="2838">
                  <c:v>-12.733518292155399</c:v>
                </c:pt>
                <c:pt idx="2839">
                  <c:v>-12.732250309497823</c:v>
                </c:pt>
                <c:pt idx="2840">
                  <c:v>-12.731066664687397</c:v>
                </c:pt>
                <c:pt idx="2841">
                  <c:v>-12.730083658592225</c:v>
                </c:pt>
                <c:pt idx="2842">
                  <c:v>-12.729283881925216</c:v>
                </c:pt>
                <c:pt idx="2843">
                  <c:v>-12.728526536765168</c:v>
                </c:pt>
                <c:pt idx="2844">
                  <c:v>-12.727707729420814</c:v>
                </c:pt>
                <c:pt idx="2845">
                  <c:v>-12.726847073742489</c:v>
                </c:pt>
                <c:pt idx="2846">
                  <c:v>-12.726000422450351</c:v>
                </c:pt>
                <c:pt idx="2847">
                  <c:v>-12.725158318888814</c:v>
                </c:pt>
                <c:pt idx="2848">
                  <c:v>-12.724294904237558</c:v>
                </c:pt>
                <c:pt idx="2849">
                  <c:v>-12.723479445728989</c:v>
                </c:pt>
                <c:pt idx="2850">
                  <c:v>-12.722844241335864</c:v>
                </c:pt>
                <c:pt idx="2851">
                  <c:v>-12.722414193634968</c:v>
                </c:pt>
                <c:pt idx="2852">
                  <c:v>-12.722036587449399</c:v>
                </c:pt>
                <c:pt idx="2853">
                  <c:v>-12.721540940359235</c:v>
                </c:pt>
                <c:pt idx="2854">
                  <c:v>-12.720939332016538</c:v>
                </c:pt>
                <c:pt idx="2855">
                  <c:v>-12.720403394156223</c:v>
                </c:pt>
                <c:pt idx="2856">
                  <c:v>-12.720047741571561</c:v>
                </c:pt>
                <c:pt idx="2857">
                  <c:v>-12.719808970522376</c:v>
                </c:pt>
                <c:pt idx="2858">
                  <c:v>-12.71957244887815</c:v>
                </c:pt>
                <c:pt idx="2859">
                  <c:v>-12.719356564831884</c:v>
                </c:pt>
                <c:pt idx="2860">
                  <c:v>-12.719289815885514</c:v>
                </c:pt>
                <c:pt idx="2861">
                  <c:v>-12.719408279310386</c:v>
                </c:pt>
                <c:pt idx="2862">
                  <c:v>-12.719555372110429</c:v>
                </c:pt>
                <c:pt idx="2863">
                  <c:v>-12.719537882676658</c:v>
                </c:pt>
                <c:pt idx="2864">
                  <c:v>-12.719355434604111</c:v>
                </c:pt>
                <c:pt idx="2865">
                  <c:v>-12.719216242320595</c:v>
                </c:pt>
                <c:pt idx="2866">
                  <c:v>-12.719309270341029</c:v>
                </c:pt>
                <c:pt idx="2867">
                  <c:v>-12.719595116665998</c:v>
                </c:pt>
                <c:pt idx="2868">
                  <c:v>-12.719855243003837</c:v>
                </c:pt>
                <c:pt idx="2869">
                  <c:v>-12.719943844450071</c:v>
                </c:pt>
                <c:pt idx="2870">
                  <c:v>-12.719963993320647</c:v>
                </c:pt>
                <c:pt idx="2871">
                  <c:v>-12.720176531895888</c:v>
                </c:pt>
                <c:pt idx="2872">
                  <c:v>-12.72073646783104</c:v>
                </c:pt>
                <c:pt idx="2873">
                  <c:v>-12.721529688244523</c:v>
                </c:pt>
                <c:pt idx="2874">
                  <c:v>-12.722275549537894</c:v>
                </c:pt>
                <c:pt idx="2875">
                  <c:v>-12.722787665042272</c:v>
                </c:pt>
                <c:pt idx="2876">
                  <c:v>-12.723129975907536</c:v>
                </c:pt>
                <c:pt idx="2877">
                  <c:v>-12.723526307334033</c:v>
                </c:pt>
                <c:pt idx="2878">
                  <c:v>-12.724142482025087</c:v>
                </c:pt>
                <c:pt idx="2879">
                  <c:v>-12.72497234170547</c:v>
                </c:pt>
                <c:pt idx="2880">
                  <c:v>-12.725910070147815</c:v>
                </c:pt>
                <c:pt idx="2881">
                  <c:v>-12.726875897010075</c:v>
                </c:pt>
                <c:pt idx="2882">
                  <c:v>-12.727840622666129</c:v>
                </c:pt>
                <c:pt idx="2883">
                  <c:v>-12.728766056054376</c:v>
                </c:pt>
                <c:pt idx="2884">
                  <c:v>-12.729594628164794</c:v>
                </c:pt>
                <c:pt idx="2885">
                  <c:v>-12.73032734212453</c:v>
                </c:pt>
                <c:pt idx="2886">
                  <c:v>-12.731073357647919</c:v>
                </c:pt>
                <c:pt idx="2887">
                  <c:v>-12.731972493404161</c:v>
                </c:pt>
                <c:pt idx="2888">
                  <c:v>-12.73306668400865</c:v>
                </c:pt>
                <c:pt idx="2889">
                  <c:v>-12.7342788804312</c:v>
                </c:pt>
                <c:pt idx="2890">
                  <c:v>-12.735522869111373</c:v>
                </c:pt>
                <c:pt idx="2891">
                  <c:v>-12.736796719503609</c:v>
                </c:pt>
                <c:pt idx="2892">
                  <c:v>-12.738141790048253</c:v>
                </c:pt>
                <c:pt idx="2893">
                  <c:v>-12.739537175823671</c:v>
                </c:pt>
                <c:pt idx="2894">
                  <c:v>-12.740886356643291</c:v>
                </c:pt>
                <c:pt idx="2895">
                  <c:v>-12.742123007065684</c:v>
                </c:pt>
                <c:pt idx="2896">
                  <c:v>-12.743299850214829</c:v>
                </c:pt>
                <c:pt idx="2897">
                  <c:v>-12.744548848974013</c:v>
                </c:pt>
                <c:pt idx="2898">
                  <c:v>-12.745969276489063</c:v>
                </c:pt>
                <c:pt idx="2899">
                  <c:v>-12.747577975507134</c:v>
                </c:pt>
                <c:pt idx="2900">
                  <c:v>-12.74934928266001</c:v>
                </c:pt>
                <c:pt idx="2901">
                  <c:v>-12.751246870534807</c:v>
                </c:pt>
                <c:pt idx="2902">
                  <c:v>-12.753187790532508</c:v>
                </c:pt>
                <c:pt idx="2903">
                  <c:v>-12.755019139274111</c:v>
                </c:pt>
                <c:pt idx="2904">
                  <c:v>-12.756611415865461</c:v>
                </c:pt>
                <c:pt idx="2905">
                  <c:v>-12.758014372117829</c:v>
                </c:pt>
                <c:pt idx="2906">
                  <c:v>-12.759481521324982</c:v>
                </c:pt>
                <c:pt idx="2907">
                  <c:v>-12.761266084424157</c:v>
                </c:pt>
                <c:pt idx="2908">
                  <c:v>-12.763356672809813</c:v>
                </c:pt>
                <c:pt idx="2909">
                  <c:v>-12.765444851144306</c:v>
                </c:pt>
                <c:pt idx="2910">
                  <c:v>-12.76720966050962</c:v>
                </c:pt>
                <c:pt idx="2911">
                  <c:v>-12.768655717908327</c:v>
                </c:pt>
                <c:pt idx="2912">
                  <c:v>-12.77014398177954</c:v>
                </c:pt>
                <c:pt idx="2913">
                  <c:v>-12.772056065342403</c:v>
                </c:pt>
                <c:pt idx="2914">
                  <c:v>-12.774427848597938</c:v>
                </c:pt>
                <c:pt idx="2915">
                  <c:v>-12.77693291608503</c:v>
                </c:pt>
                <c:pt idx="2916">
                  <c:v>-12.779223787608601</c:v>
                </c:pt>
                <c:pt idx="2917">
                  <c:v>-12.781257179299757</c:v>
                </c:pt>
                <c:pt idx="2918">
                  <c:v>-12.783267481406655</c:v>
                </c:pt>
                <c:pt idx="2919">
                  <c:v>-12.785459669406974</c:v>
                </c:pt>
                <c:pt idx="2920">
                  <c:v>-12.787791258900462</c:v>
                </c:pt>
                <c:pt idx="2921">
                  <c:v>-12.790068353353083</c:v>
                </c:pt>
                <c:pt idx="2922">
                  <c:v>-12.792195918289286</c:v>
                </c:pt>
                <c:pt idx="2923">
                  <c:v>-12.794268139207377</c:v>
                </c:pt>
                <c:pt idx="2924">
                  <c:v>-12.79641989239906</c:v>
                </c:pt>
                <c:pt idx="2925">
                  <c:v>-12.798660681891761</c:v>
                </c:pt>
                <c:pt idx="2926">
                  <c:v>-12.800903901173735</c:v>
                </c:pt>
                <c:pt idx="2927">
                  <c:v>-12.803129176666118</c:v>
                </c:pt>
                <c:pt idx="2928">
                  <c:v>-12.805444195562066</c:v>
                </c:pt>
                <c:pt idx="2929">
                  <c:v>-12.807954209472708</c:v>
                </c:pt>
                <c:pt idx="2930">
                  <c:v>-12.810603032425622</c:v>
                </c:pt>
                <c:pt idx="2931">
                  <c:v>-12.813191665204331</c:v>
                </c:pt>
                <c:pt idx="2932">
                  <c:v>-12.81556732186049</c:v>
                </c:pt>
                <c:pt idx="2933">
                  <c:v>-12.81777493939996</c:v>
                </c:pt>
                <c:pt idx="2934">
                  <c:v>-12.820007748365237</c:v>
                </c:pt>
                <c:pt idx="2935">
                  <c:v>-12.82241574208193</c:v>
                </c:pt>
                <c:pt idx="2936">
                  <c:v>-12.824973233145764</c:v>
                </c:pt>
                <c:pt idx="2937">
                  <c:v>-12.827527030634647</c:v>
                </c:pt>
                <c:pt idx="2938">
                  <c:v>-12.829953703690258</c:v>
                </c:pt>
                <c:pt idx="2939">
                  <c:v>-12.832259042322342</c:v>
                </c:pt>
                <c:pt idx="2940">
                  <c:v>-12.834539671999725</c:v>
                </c:pt>
                <c:pt idx="2941">
                  <c:v>-12.836881519125484</c:v>
                </c:pt>
                <c:pt idx="2942">
                  <c:v>-12.839316814888669</c:v>
                </c:pt>
                <c:pt idx="2943">
                  <c:v>-12.841859718301897</c:v>
                </c:pt>
                <c:pt idx="2944">
                  <c:v>-12.84452928398057</c:v>
                </c:pt>
                <c:pt idx="2945">
                  <c:v>-12.847298329928712</c:v>
                </c:pt>
                <c:pt idx="2946">
                  <c:v>-12.850042366811142</c:v>
                </c:pt>
                <c:pt idx="2947">
                  <c:v>-12.852608106723594</c:v>
                </c:pt>
                <c:pt idx="2948">
                  <c:v>-12.854976745973767</c:v>
                </c:pt>
                <c:pt idx="2949">
                  <c:v>-12.857330479940916</c:v>
                </c:pt>
                <c:pt idx="2950">
                  <c:v>-12.859890886946371</c:v>
                </c:pt>
                <c:pt idx="2951">
                  <c:v>-12.862666482952999</c:v>
                </c:pt>
                <c:pt idx="2952">
                  <c:v>-12.86540098450458</c:v>
                </c:pt>
                <c:pt idx="2953">
                  <c:v>-12.867819990007961</c:v>
                </c:pt>
                <c:pt idx="2954">
                  <c:v>-12.869925091580352</c:v>
                </c:pt>
                <c:pt idx="2955">
                  <c:v>-12.872004412742831</c:v>
                </c:pt>
                <c:pt idx="2956">
                  <c:v>-12.874340513428145</c:v>
                </c:pt>
                <c:pt idx="2957">
                  <c:v>-12.876938903880347</c:v>
                </c:pt>
                <c:pt idx="2958">
                  <c:v>-12.879564853964657</c:v>
                </c:pt>
                <c:pt idx="2959">
                  <c:v>-12.882016751841203</c:v>
                </c:pt>
                <c:pt idx="2960">
                  <c:v>-12.884317044673866</c:v>
                </c:pt>
                <c:pt idx="2961">
                  <c:v>-12.886637564729416</c:v>
                </c:pt>
                <c:pt idx="2962">
                  <c:v>-12.889091723757609</c:v>
                </c:pt>
                <c:pt idx="2963">
                  <c:v>-12.891638497564132</c:v>
                </c:pt>
                <c:pt idx="2964">
                  <c:v>-12.894165905159671</c:v>
                </c:pt>
                <c:pt idx="2965">
                  <c:v>-12.896614753259769</c:v>
                </c:pt>
                <c:pt idx="2966">
                  <c:v>-12.899002700563674</c:v>
                </c:pt>
                <c:pt idx="2967">
                  <c:v>-12.901360446991285</c:v>
                </c:pt>
                <c:pt idx="2968">
                  <c:v>-12.90368524533406</c:v>
                </c:pt>
                <c:pt idx="2969">
                  <c:v>-12.905964789201009</c:v>
                </c:pt>
                <c:pt idx="2970">
                  <c:v>-12.908224963395812</c:v>
                </c:pt>
                <c:pt idx="2971">
                  <c:v>-12.910528555979804</c:v>
                </c:pt>
                <c:pt idx="2972">
                  <c:v>-12.912911578687655</c:v>
                </c:pt>
                <c:pt idx="2973">
                  <c:v>-12.915318716385498</c:v>
                </c:pt>
                <c:pt idx="2974">
                  <c:v>-12.917617724044185</c:v>
                </c:pt>
                <c:pt idx="2975">
                  <c:v>-12.919708176779707</c:v>
                </c:pt>
                <c:pt idx="2976">
                  <c:v>-12.921635979105218</c:v>
                </c:pt>
                <c:pt idx="2977">
                  <c:v>-12.923586214759155</c:v>
                </c:pt>
                <c:pt idx="2978">
                  <c:v>-12.925727306017865</c:v>
                </c:pt>
                <c:pt idx="2979">
                  <c:v>-12.928044406948903</c:v>
                </c:pt>
                <c:pt idx="2980">
                  <c:v>-12.930341937003886</c:v>
                </c:pt>
                <c:pt idx="2981">
                  <c:v>-12.932430826211636</c:v>
                </c:pt>
                <c:pt idx="2982">
                  <c:v>-12.934308100052021</c:v>
                </c:pt>
                <c:pt idx="2983">
                  <c:v>-12.936133253387432</c:v>
                </c:pt>
                <c:pt idx="2984">
                  <c:v>-12.93803259495993</c:v>
                </c:pt>
                <c:pt idx="2985">
                  <c:v>-12.939961084585377</c:v>
                </c:pt>
                <c:pt idx="2986">
                  <c:v>-12.941782167310238</c:v>
                </c:pt>
                <c:pt idx="2987">
                  <c:v>-12.943466842595557</c:v>
                </c:pt>
                <c:pt idx="2988">
                  <c:v>-12.945168843451182</c:v>
                </c:pt>
                <c:pt idx="2989">
                  <c:v>-12.947072695705637</c:v>
                </c:pt>
                <c:pt idx="2990">
                  <c:v>-12.949173993733943</c:v>
                </c:pt>
                <c:pt idx="2991">
                  <c:v>-12.951239456813543</c:v>
                </c:pt>
                <c:pt idx="2992">
                  <c:v>-12.953011264833052</c:v>
                </c:pt>
                <c:pt idx="2993">
                  <c:v>-12.954460772858523</c:v>
                </c:pt>
                <c:pt idx="2994">
                  <c:v>-12.955831528119857</c:v>
                </c:pt>
                <c:pt idx="2995">
                  <c:v>-12.957413062627829</c:v>
                </c:pt>
                <c:pt idx="2996">
                  <c:v>-12.959259427578008</c:v>
                </c:pt>
                <c:pt idx="2997">
                  <c:v>-12.961134105122268</c:v>
                </c:pt>
                <c:pt idx="2998">
                  <c:v>-12.962742802849565</c:v>
                </c:pt>
                <c:pt idx="2999">
                  <c:v>-12.964018746310369</c:v>
                </c:pt>
                <c:pt idx="3000">
                  <c:v>-12.965165141921197</c:v>
                </c:pt>
                <c:pt idx="3001">
                  <c:v>-12.966418689561827</c:v>
                </c:pt>
                <c:pt idx="3002">
                  <c:v>-12.967801963809059</c:v>
                </c:pt>
                <c:pt idx="3003">
                  <c:v>-12.969135360036955</c:v>
                </c:pt>
                <c:pt idx="3004">
                  <c:v>-12.970273489693032</c:v>
                </c:pt>
                <c:pt idx="3005">
                  <c:v>-12.971276306966788</c:v>
                </c:pt>
                <c:pt idx="3006">
                  <c:v>-12.972323460716538</c:v>
                </c:pt>
                <c:pt idx="3007">
                  <c:v>-12.973499885379802</c:v>
                </c:pt>
                <c:pt idx="3008">
                  <c:v>-12.974719980971134</c:v>
                </c:pt>
                <c:pt idx="3009">
                  <c:v>-12.975857790945673</c:v>
                </c:pt>
                <c:pt idx="3010">
                  <c:v>-12.976889492953031</c:v>
                </c:pt>
                <c:pt idx="3011">
                  <c:v>-12.977869804758758</c:v>
                </c:pt>
                <c:pt idx="3012">
                  <c:v>-12.978810072634314</c:v>
                </c:pt>
                <c:pt idx="3013">
                  <c:v>-12.979654318662512</c:v>
                </c:pt>
                <c:pt idx="3014">
                  <c:v>-12.980390808289677</c:v>
                </c:pt>
                <c:pt idx="3015">
                  <c:v>-12.981123377061079</c:v>
                </c:pt>
                <c:pt idx="3016">
                  <c:v>-12.981964908350299</c:v>
                </c:pt>
                <c:pt idx="3017">
                  <c:v>-12.982863820939404</c:v>
                </c:pt>
                <c:pt idx="3018">
                  <c:v>-12.983599182556095</c:v>
                </c:pt>
                <c:pt idx="3019">
                  <c:v>-12.983998798391065</c:v>
                </c:pt>
                <c:pt idx="3020">
                  <c:v>-12.984156903936761</c:v>
                </c:pt>
                <c:pt idx="3021">
                  <c:v>-12.984394367306722</c:v>
                </c:pt>
                <c:pt idx="3022">
                  <c:v>-12.984970145669092</c:v>
                </c:pt>
                <c:pt idx="3023">
                  <c:v>-12.985825835783389</c:v>
                </c:pt>
                <c:pt idx="3024">
                  <c:v>-12.986625528379101</c:v>
                </c:pt>
                <c:pt idx="3025">
                  <c:v>-12.987059237816521</c:v>
                </c:pt>
                <c:pt idx="3026">
                  <c:v>-12.987112893431492</c:v>
                </c:pt>
                <c:pt idx="3027">
                  <c:v>-12.987042823317239</c:v>
                </c:pt>
                <c:pt idx="3028">
                  <c:v>-12.987095388724313</c:v>
                </c:pt>
                <c:pt idx="3029">
                  <c:v>-12.98727235240049</c:v>
                </c:pt>
                <c:pt idx="3030">
                  <c:v>-12.987383247165166</c:v>
                </c:pt>
                <c:pt idx="3031">
                  <c:v>-12.987303975688981</c:v>
                </c:pt>
                <c:pt idx="3032">
                  <c:v>-12.987129180304638</c:v>
                </c:pt>
                <c:pt idx="3033">
                  <c:v>-12.987037471640086</c:v>
                </c:pt>
                <c:pt idx="3034">
                  <c:v>-12.987042519034727</c:v>
                </c:pt>
                <c:pt idx="3035">
                  <c:v>-12.986953896784033</c:v>
                </c:pt>
                <c:pt idx="3036">
                  <c:v>-12.986616599816923</c:v>
                </c:pt>
                <c:pt idx="3037">
                  <c:v>-12.98613673497729</c:v>
                </c:pt>
                <c:pt idx="3038">
                  <c:v>-12.985792965079694</c:v>
                </c:pt>
                <c:pt idx="3039">
                  <c:v>-12.985714402892565</c:v>
                </c:pt>
                <c:pt idx="3040">
                  <c:v>-12.985708118758975</c:v>
                </c:pt>
                <c:pt idx="3041">
                  <c:v>-12.985452611751082</c:v>
                </c:pt>
                <c:pt idx="3042">
                  <c:v>-12.984833769805766</c:v>
                </c:pt>
                <c:pt idx="3043">
                  <c:v>-12.984033664692348</c:v>
                </c:pt>
                <c:pt idx="3044">
                  <c:v>-12.98329312932124</c:v>
                </c:pt>
                <c:pt idx="3045">
                  <c:v>-12.982657003625109</c:v>
                </c:pt>
                <c:pt idx="3046">
                  <c:v>-12.981995006237717</c:v>
                </c:pt>
                <c:pt idx="3047">
                  <c:v>-12.98122301502956</c:v>
                </c:pt>
                <c:pt idx="3048">
                  <c:v>-12.980416708269358</c:v>
                </c:pt>
                <c:pt idx="3049">
                  <c:v>-12.979688224031092</c:v>
                </c:pt>
                <c:pt idx="3050">
                  <c:v>-12.979017870813589</c:v>
                </c:pt>
                <c:pt idx="3051">
                  <c:v>-12.978271641715921</c:v>
                </c:pt>
                <c:pt idx="3052">
                  <c:v>-12.977369103531602</c:v>
                </c:pt>
                <c:pt idx="3053">
                  <c:v>-12.976368161212372</c:v>
                </c:pt>
                <c:pt idx="3054">
                  <c:v>-12.975356620394507</c:v>
                </c:pt>
                <c:pt idx="3055">
                  <c:v>-12.974303473576139</c:v>
                </c:pt>
                <c:pt idx="3056">
                  <c:v>-12.973076605327286</c:v>
                </c:pt>
                <c:pt idx="3057">
                  <c:v>-12.971618318012013</c:v>
                </c:pt>
                <c:pt idx="3058">
                  <c:v>-12.970065531929599</c:v>
                </c:pt>
                <c:pt idx="3059">
                  <c:v>-12.968657221857281</c:v>
                </c:pt>
                <c:pt idx="3060">
                  <c:v>-12.9675131227769</c:v>
                </c:pt>
                <c:pt idx="3061">
                  <c:v>-12.966513727045417</c:v>
                </c:pt>
                <c:pt idx="3062">
                  <c:v>-12.965408176387491</c:v>
                </c:pt>
                <c:pt idx="3063">
                  <c:v>-12.964044946773125</c:v>
                </c:pt>
                <c:pt idx="3064">
                  <c:v>-12.962500128748877</c:v>
                </c:pt>
                <c:pt idx="3065">
                  <c:v>-12.960982758312667</c:v>
                </c:pt>
                <c:pt idx="3066">
                  <c:v>-12.959617018339173</c:v>
                </c:pt>
                <c:pt idx="3067">
                  <c:v>-12.958319900166344</c:v>
                </c:pt>
                <c:pt idx="3068">
                  <c:v>-12.956892641690082</c:v>
                </c:pt>
                <c:pt idx="3069">
                  <c:v>-12.955224022806277</c:v>
                </c:pt>
                <c:pt idx="3070">
                  <c:v>-12.953390046425321</c:v>
                </c:pt>
                <c:pt idx="3071">
                  <c:v>-12.951551351583092</c:v>
                </c:pt>
                <c:pt idx="3072">
                  <c:v>-12.94977256304607</c:v>
                </c:pt>
                <c:pt idx="3073">
                  <c:v>-12.947968295864277</c:v>
                </c:pt>
                <c:pt idx="3074">
                  <c:v>-12.946028812312926</c:v>
                </c:pt>
                <c:pt idx="3075">
                  <c:v>-12.943972370682168</c:v>
                </c:pt>
                <c:pt idx="3076">
                  <c:v>-12.941948047954732</c:v>
                </c:pt>
                <c:pt idx="3077">
                  <c:v>-12.940088493732745</c:v>
                </c:pt>
                <c:pt idx="3078">
                  <c:v>-12.938374137181025</c:v>
                </c:pt>
                <c:pt idx="3079">
                  <c:v>-12.936643724463927</c:v>
                </c:pt>
                <c:pt idx="3080">
                  <c:v>-12.934728175734351</c:v>
                </c:pt>
                <c:pt idx="3081">
                  <c:v>-12.932580325442339</c:v>
                </c:pt>
                <c:pt idx="3082">
                  <c:v>-12.930303733423818</c:v>
                </c:pt>
                <c:pt idx="3083">
                  <c:v>-12.92807469406921</c:v>
                </c:pt>
                <c:pt idx="3084">
                  <c:v>-12.92601328778219</c:v>
                </c:pt>
                <c:pt idx="3085">
                  <c:v>-12.924084396813358</c:v>
                </c:pt>
                <c:pt idx="3086">
                  <c:v>-12.92210947487828</c:v>
                </c:pt>
                <c:pt idx="3087">
                  <c:v>-12.919910234827448</c:v>
                </c:pt>
                <c:pt idx="3088">
                  <c:v>-12.917482992435311</c:v>
                </c:pt>
                <c:pt idx="3089">
                  <c:v>-12.915030855784188</c:v>
                </c:pt>
                <c:pt idx="3090">
                  <c:v>-12.912786700089374</c:v>
                </c:pt>
                <c:pt idx="3091">
                  <c:v>-12.910779748690747</c:v>
                </c:pt>
                <c:pt idx="3092">
                  <c:v>-12.908789961905047</c:v>
                </c:pt>
                <c:pt idx="3093">
                  <c:v>-12.906557388383987</c:v>
                </c:pt>
                <c:pt idx="3094">
                  <c:v>-12.904038925012999</c:v>
                </c:pt>
                <c:pt idx="3095">
                  <c:v>-12.901444816250754</c:v>
                </c:pt>
                <c:pt idx="3096">
                  <c:v>-12.899022289719424</c:v>
                </c:pt>
                <c:pt idx="3097">
                  <c:v>-12.896820551517383</c:v>
                </c:pt>
                <c:pt idx="3098">
                  <c:v>-12.894672333122529</c:v>
                </c:pt>
                <c:pt idx="3099">
                  <c:v>-12.89238023319686</c:v>
                </c:pt>
                <c:pt idx="3100">
                  <c:v>-12.889892640448835</c:v>
                </c:pt>
                <c:pt idx="3101">
                  <c:v>-12.887303936714718</c:v>
                </c:pt>
                <c:pt idx="3102">
                  <c:v>-12.884722748998353</c:v>
                </c:pt>
                <c:pt idx="3103">
                  <c:v>-12.882172174880653</c:v>
                </c:pt>
                <c:pt idx="3104">
                  <c:v>-12.879612317134452</c:v>
                </c:pt>
                <c:pt idx="3105">
                  <c:v>-12.877028044015077</c:v>
                </c:pt>
                <c:pt idx="3106">
                  <c:v>-12.87446967557659</c:v>
                </c:pt>
                <c:pt idx="3107">
                  <c:v>-12.872003761253513</c:v>
                </c:pt>
                <c:pt idx="3108">
                  <c:v>-12.869631183082113</c:v>
                </c:pt>
                <c:pt idx="3109">
                  <c:v>-12.867262623163572</c:v>
                </c:pt>
                <c:pt idx="3110">
                  <c:v>-12.864786289166943</c:v>
                </c:pt>
                <c:pt idx="3111">
                  <c:v>-12.862171243659464</c:v>
                </c:pt>
                <c:pt idx="3112">
                  <c:v>-12.859503543490767</c:v>
                </c:pt>
                <c:pt idx="3113">
                  <c:v>-12.856906395353709</c:v>
                </c:pt>
                <c:pt idx="3114">
                  <c:v>-12.854415120735073</c:v>
                </c:pt>
                <c:pt idx="3115">
                  <c:v>-12.851941439582291</c:v>
                </c:pt>
                <c:pt idx="3116">
                  <c:v>-12.849378605177781</c:v>
                </c:pt>
                <c:pt idx="3117">
                  <c:v>-12.846737933783608</c:v>
                </c:pt>
                <c:pt idx="3118">
                  <c:v>-12.844153710708028</c:v>
                </c:pt>
                <c:pt idx="3119">
                  <c:v>-12.841734298781802</c:v>
                </c:pt>
                <c:pt idx="3120">
                  <c:v>-12.839424367567364</c:v>
                </c:pt>
                <c:pt idx="3121">
                  <c:v>-12.837046244033012</c:v>
                </c:pt>
                <c:pt idx="3122">
                  <c:v>-12.834483845792677</c:v>
                </c:pt>
                <c:pt idx="3123">
                  <c:v>-12.831798626649938</c:v>
                </c:pt>
                <c:pt idx="3124">
                  <c:v>-12.829142720676669</c:v>
                </c:pt>
                <c:pt idx="3125">
                  <c:v>-12.826577570601374</c:v>
                </c:pt>
                <c:pt idx="3126">
                  <c:v>-12.824019552039275</c:v>
                </c:pt>
                <c:pt idx="3127">
                  <c:v>-12.821374501374752</c:v>
                </c:pt>
                <c:pt idx="3128">
                  <c:v>-12.818687150737244</c:v>
                </c:pt>
                <c:pt idx="3129">
                  <c:v>-12.816112887150865</c:v>
                </c:pt>
                <c:pt idx="3130">
                  <c:v>-12.813740734456713</c:v>
                </c:pt>
                <c:pt idx="3131">
                  <c:v>-12.811481595489502</c:v>
                </c:pt>
                <c:pt idx="3132">
                  <c:v>-12.809157097599718</c:v>
                </c:pt>
                <c:pt idx="3133">
                  <c:v>-12.806684095930766</c:v>
                </c:pt>
                <c:pt idx="3134">
                  <c:v>-12.804143264499825</c:v>
                </c:pt>
                <c:pt idx="3135">
                  <c:v>-12.801667658513086</c:v>
                </c:pt>
                <c:pt idx="3136">
                  <c:v>-12.799297172761959</c:v>
                </c:pt>
                <c:pt idx="3137">
                  <c:v>-12.796965349702758</c:v>
                </c:pt>
                <c:pt idx="3138">
                  <c:v>-12.794610992102344</c:v>
                </c:pt>
                <c:pt idx="3139">
                  <c:v>-12.792263769326308</c:v>
                </c:pt>
                <c:pt idx="3140">
                  <c:v>-12.790004359581918</c:v>
                </c:pt>
                <c:pt idx="3141">
                  <c:v>-12.78786060886101</c:v>
                </c:pt>
                <c:pt idx="3142">
                  <c:v>-12.785768530227557</c:v>
                </c:pt>
                <c:pt idx="3143">
                  <c:v>-12.783635503462417</c:v>
                </c:pt>
                <c:pt idx="3144">
                  <c:v>-12.781423103480954</c:v>
                </c:pt>
                <c:pt idx="3145">
                  <c:v>-12.779161102665251</c:v>
                </c:pt>
                <c:pt idx="3146">
                  <c:v>-12.776897677747648</c:v>
                </c:pt>
                <c:pt idx="3147">
                  <c:v>-12.774656603933716</c:v>
                </c:pt>
                <c:pt idx="3148">
                  <c:v>-12.772441838346154</c:v>
                </c:pt>
                <c:pt idx="3149">
                  <c:v>-12.770262726127349</c:v>
                </c:pt>
                <c:pt idx="3150">
                  <c:v>-12.768137849483288</c:v>
                </c:pt>
                <c:pt idx="3151">
                  <c:v>-12.766076577850994</c:v>
                </c:pt>
                <c:pt idx="3152">
                  <c:v>-12.764068540548887</c:v>
                </c:pt>
                <c:pt idx="3153">
                  <c:v>-12.762095003258167</c:v>
                </c:pt>
                <c:pt idx="3154">
                  <c:v>-12.760144916189697</c:v>
                </c:pt>
                <c:pt idx="3155">
                  <c:v>-12.758216832461091</c:v>
                </c:pt>
                <c:pt idx="3156">
                  <c:v>-12.756311113246621</c:v>
                </c:pt>
                <c:pt idx="3157">
                  <c:v>-12.754427690671166</c:v>
                </c:pt>
                <c:pt idx="3158">
                  <c:v>-12.752571328193667</c:v>
                </c:pt>
                <c:pt idx="3159">
                  <c:v>-12.750753346568997</c:v>
                </c:pt>
                <c:pt idx="3160">
                  <c:v>-12.748984634387522</c:v>
                </c:pt>
                <c:pt idx="3161">
                  <c:v>-12.747266628423105</c:v>
                </c:pt>
                <c:pt idx="3162">
                  <c:v>-12.745587020325669</c:v>
                </c:pt>
                <c:pt idx="3163">
                  <c:v>-12.74392124073036</c:v>
                </c:pt>
                <c:pt idx="3164">
                  <c:v>-12.742242774035708</c:v>
                </c:pt>
                <c:pt idx="3165">
                  <c:v>-12.740546251457088</c:v>
                </c:pt>
                <c:pt idx="3166">
                  <c:v>-12.738870136821159</c:v>
                </c:pt>
                <c:pt idx="3167">
                  <c:v>-12.737286251862566</c:v>
                </c:pt>
                <c:pt idx="3168">
                  <c:v>-12.735842032756654</c:v>
                </c:pt>
                <c:pt idx="3169">
                  <c:v>-12.73449917345074</c:v>
                </c:pt>
                <c:pt idx="3170">
                  <c:v>-12.733142429235265</c:v>
                </c:pt>
                <c:pt idx="3171">
                  <c:v>-12.731675263540863</c:v>
                </c:pt>
                <c:pt idx="3172">
                  <c:v>-12.73011805810367</c:v>
                </c:pt>
                <c:pt idx="3173">
                  <c:v>-12.728600143553665</c:v>
                </c:pt>
                <c:pt idx="3174">
                  <c:v>-12.727240078161273</c:v>
                </c:pt>
                <c:pt idx="3175">
                  <c:v>-12.726034751450481</c:v>
                </c:pt>
                <c:pt idx="3176">
                  <c:v>-12.724875438725299</c:v>
                </c:pt>
                <c:pt idx="3177">
                  <c:v>-12.723668996324298</c:v>
                </c:pt>
                <c:pt idx="3178">
                  <c:v>-12.722425547392806</c:v>
                </c:pt>
                <c:pt idx="3179">
                  <c:v>-12.721220976046999</c:v>
                </c:pt>
                <c:pt idx="3180">
                  <c:v>-12.720095958389843</c:v>
                </c:pt>
                <c:pt idx="3181">
                  <c:v>-12.71902336127388</c:v>
                </c:pt>
                <c:pt idx="3182">
                  <c:v>-12.717978341473557</c:v>
                </c:pt>
                <c:pt idx="3183">
                  <c:v>-12.717008772614644</c:v>
                </c:pt>
                <c:pt idx="3184">
                  <c:v>-12.716203728761226</c:v>
                </c:pt>
                <c:pt idx="3185">
                  <c:v>-12.715591830763451</c:v>
                </c:pt>
                <c:pt idx="3186">
                  <c:v>-12.715093653748077</c:v>
                </c:pt>
                <c:pt idx="3187">
                  <c:v>-12.714585072213428</c:v>
                </c:pt>
                <c:pt idx="3188">
                  <c:v>-12.713992758644766</c:v>
                </c:pt>
                <c:pt idx="3189">
                  <c:v>-12.713315095305466</c:v>
                </c:pt>
                <c:pt idx="3190">
                  <c:v>-12.712569765718207</c:v>
                </c:pt>
                <c:pt idx="3191">
                  <c:v>-12.711761895212835</c:v>
                </c:pt>
                <c:pt idx="3192">
                  <c:v>-12.71092063728875</c:v>
                </c:pt>
                <c:pt idx="3193">
                  <c:v>-12.710138105082356</c:v>
                </c:pt>
                <c:pt idx="3194">
                  <c:v>-12.709527045378636</c:v>
                </c:pt>
                <c:pt idx="3195">
                  <c:v>-12.709123610570032</c:v>
                </c:pt>
                <c:pt idx="3196">
                  <c:v>-12.708850674276695</c:v>
                </c:pt>
                <c:pt idx="3197">
                  <c:v>-12.708597304225684</c:v>
                </c:pt>
                <c:pt idx="3198">
                  <c:v>-12.708329768155044</c:v>
                </c:pt>
                <c:pt idx="3199">
                  <c:v>-12.708108481474106</c:v>
                </c:pt>
                <c:pt idx="3200">
                  <c:v>-12.707999188395258</c:v>
                </c:pt>
                <c:pt idx="3201">
                  <c:v>-12.707992231436426</c:v>
                </c:pt>
                <c:pt idx="3202">
                  <c:v>-12.708024226852974</c:v>
                </c:pt>
                <c:pt idx="3203">
                  <c:v>-12.708062549297024</c:v>
                </c:pt>
                <c:pt idx="3204">
                  <c:v>-12.708137953837877</c:v>
                </c:pt>
                <c:pt idx="3205">
                  <c:v>-12.708285052734997</c:v>
                </c:pt>
                <c:pt idx="3206">
                  <c:v>-12.70847170185402</c:v>
                </c:pt>
                <c:pt idx="3207">
                  <c:v>-12.708611233783159</c:v>
                </c:pt>
                <c:pt idx="3208">
                  <c:v>-12.708646523715439</c:v>
                </c:pt>
                <c:pt idx="3209">
                  <c:v>-12.708609768867818</c:v>
                </c:pt>
                <c:pt idx="3210">
                  <c:v>-12.708597514523047</c:v>
                </c:pt>
                <c:pt idx="3211">
                  <c:v>-12.70869971518785</c:v>
                </c:pt>
                <c:pt idx="3212">
                  <c:v>-12.708958093282297</c:v>
                </c:pt>
                <c:pt idx="3213">
                  <c:v>-12.709373029223645</c:v>
                </c:pt>
                <c:pt idx="3214">
                  <c:v>-12.709919454366524</c:v>
                </c:pt>
                <c:pt idx="3215">
                  <c:v>-12.710545909624511</c:v>
                </c:pt>
                <c:pt idx="3216">
                  <c:v>-12.711180304135439</c:v>
                </c:pt>
                <c:pt idx="3217">
                  <c:v>-12.71176719980814</c:v>
                </c:pt>
                <c:pt idx="3218">
                  <c:v>-12.712309451111087</c:v>
                </c:pt>
                <c:pt idx="3219">
                  <c:v>-12.712862405920603</c:v>
                </c:pt>
                <c:pt idx="3220">
                  <c:v>-12.713479333011888</c:v>
                </c:pt>
                <c:pt idx="3221">
                  <c:v>-12.714171327118766</c:v>
                </c:pt>
                <c:pt idx="3222">
                  <c:v>-12.714931402978007</c:v>
                </c:pt>
                <c:pt idx="3223">
                  <c:v>-12.715787161566121</c:v>
                </c:pt>
                <c:pt idx="3224">
                  <c:v>-12.716798074482234</c:v>
                </c:pt>
                <c:pt idx="3225">
                  <c:v>-12.717976076412485</c:v>
                </c:pt>
                <c:pt idx="3226">
                  <c:v>-12.719216049493589</c:v>
                </c:pt>
                <c:pt idx="3227">
                  <c:v>-12.720339584430773</c:v>
                </c:pt>
                <c:pt idx="3228">
                  <c:v>-12.721241519436228</c:v>
                </c:pt>
                <c:pt idx="3229">
                  <c:v>-12.722002701060847</c:v>
                </c:pt>
                <c:pt idx="3230">
                  <c:v>-12.722843214083204</c:v>
                </c:pt>
                <c:pt idx="3231">
                  <c:v>-12.723942889163819</c:v>
                </c:pt>
                <c:pt idx="3232">
                  <c:v>-12.725293887652436</c:v>
                </c:pt>
                <c:pt idx="3233">
                  <c:v>-12.726724130061061</c:v>
                </c:pt>
                <c:pt idx="3234">
                  <c:v>-12.7280629593266</c:v>
                </c:pt>
                <c:pt idx="3235">
                  <c:v>-12.729284154086209</c:v>
                </c:pt>
                <c:pt idx="3236">
                  <c:v>-12.730495092304835</c:v>
                </c:pt>
                <c:pt idx="3237">
                  <c:v>-12.731803604347338</c:v>
                </c:pt>
                <c:pt idx="3238">
                  <c:v>-12.733212212717911</c:v>
                </c:pt>
                <c:pt idx="3239">
                  <c:v>-12.734644472792336</c:v>
                </c:pt>
                <c:pt idx="3240">
                  <c:v>-12.736058666974728</c:v>
                </c:pt>
                <c:pt idx="3241">
                  <c:v>-12.737514199550862</c:v>
                </c:pt>
                <c:pt idx="3242">
                  <c:v>-12.739115960237431</c:v>
                </c:pt>
                <c:pt idx="3243">
                  <c:v>-12.740897726352816</c:v>
                </c:pt>
                <c:pt idx="3244">
                  <c:v>-12.742769012068145</c:v>
                </c:pt>
                <c:pt idx="3245">
                  <c:v>-12.744580470249149</c:v>
                </c:pt>
                <c:pt idx="3246">
                  <c:v>-12.746243797123611</c:v>
                </c:pt>
                <c:pt idx="3247">
                  <c:v>-12.747796925710453</c:v>
                </c:pt>
                <c:pt idx="3248">
                  <c:v>-12.749366939225856</c:v>
                </c:pt>
                <c:pt idx="3249">
                  <c:v>-12.751074743521698</c:v>
                </c:pt>
                <c:pt idx="3250">
                  <c:v>-12.752958959944781</c:v>
                </c:pt>
                <c:pt idx="3251">
                  <c:v>-12.754961916128609</c:v>
                </c:pt>
                <c:pt idx="3252">
                  <c:v>-12.75697146380187</c:v>
                </c:pt>
                <c:pt idx="3253">
                  <c:v>-12.758888713928842</c:v>
                </c:pt>
                <c:pt idx="3254">
                  <c:v>-12.760687453218475</c:v>
                </c:pt>
                <c:pt idx="3255">
                  <c:v>-12.762431103493991</c:v>
                </c:pt>
                <c:pt idx="3256">
                  <c:v>-12.764228580602941</c:v>
                </c:pt>
                <c:pt idx="3257">
                  <c:v>-12.766153242841281</c:v>
                </c:pt>
                <c:pt idx="3258">
                  <c:v>-12.768189831177367</c:v>
                </c:pt>
                <c:pt idx="3259">
                  <c:v>-12.770260549943732</c:v>
                </c:pt>
                <c:pt idx="3260">
                  <c:v>-12.772308481955381</c:v>
                </c:pt>
                <c:pt idx="3261">
                  <c:v>-12.774354272946146</c:v>
                </c:pt>
                <c:pt idx="3262">
                  <c:v>-12.776465054716528</c:v>
                </c:pt>
                <c:pt idx="3263">
                  <c:v>-12.778668253293858</c:v>
                </c:pt>
                <c:pt idx="3264">
                  <c:v>-12.780907051238625</c:v>
                </c:pt>
                <c:pt idx="3265">
                  <c:v>-12.783093181221473</c:v>
                </c:pt>
                <c:pt idx="3266">
                  <c:v>-12.785206336433799</c:v>
                </c:pt>
                <c:pt idx="3267">
                  <c:v>-12.787333391303658</c:v>
                </c:pt>
                <c:pt idx="3268">
                  <c:v>-12.789597908978818</c:v>
                </c:pt>
                <c:pt idx="3269">
                  <c:v>-12.792041711741408</c:v>
                </c:pt>
                <c:pt idx="3270">
                  <c:v>-12.794570424596827</c:v>
                </c:pt>
                <c:pt idx="3271">
                  <c:v>-12.797016172864833</c:v>
                </c:pt>
                <c:pt idx="3272">
                  <c:v>-12.799265101142511</c:v>
                </c:pt>
                <c:pt idx="3273">
                  <c:v>-12.801344309058582</c:v>
                </c:pt>
                <c:pt idx="3274">
                  <c:v>-12.803401728265122</c:v>
                </c:pt>
                <c:pt idx="3275">
                  <c:v>-12.805599646369872</c:v>
                </c:pt>
                <c:pt idx="3276">
                  <c:v>-12.808004471384248</c:v>
                </c:pt>
                <c:pt idx="3277">
                  <c:v>-12.810551285312222</c:v>
                </c:pt>
                <c:pt idx="3278">
                  <c:v>-12.813103007767598</c:v>
                </c:pt>
                <c:pt idx="3279">
                  <c:v>-12.815554576926363</c:v>
                </c:pt>
                <c:pt idx="3280">
                  <c:v>-12.81790078389802</c:v>
                </c:pt>
                <c:pt idx="3281">
                  <c:v>-12.820217109826915</c:v>
                </c:pt>
                <c:pt idx="3282">
                  <c:v>-12.822575856161823</c:v>
                </c:pt>
                <c:pt idx="3283">
                  <c:v>-12.824975879841267</c:v>
                </c:pt>
                <c:pt idx="3284">
                  <c:v>-12.827351458919249</c:v>
                </c:pt>
                <c:pt idx="3285">
                  <c:v>-12.829651417184508</c:v>
                </c:pt>
                <c:pt idx="3286">
                  <c:v>-12.831910799195965</c:v>
                </c:pt>
                <c:pt idx="3287">
                  <c:v>-12.83424041985506</c:v>
                </c:pt>
                <c:pt idx="3288">
                  <c:v>-12.836734434691667</c:v>
                </c:pt>
                <c:pt idx="3289">
                  <c:v>-12.839374435022908</c:v>
                </c:pt>
                <c:pt idx="3290">
                  <c:v>-12.842018717716442</c:v>
                </c:pt>
                <c:pt idx="3291">
                  <c:v>-12.844497212341246</c:v>
                </c:pt>
                <c:pt idx="3292">
                  <c:v>-12.846743190433772</c:v>
                </c:pt>
                <c:pt idx="3293">
                  <c:v>-12.848856181858073</c:v>
                </c:pt>
                <c:pt idx="3294">
                  <c:v>-12.851038933110054</c:v>
                </c:pt>
                <c:pt idx="3295">
                  <c:v>-12.853450651177042</c:v>
                </c:pt>
                <c:pt idx="3296">
                  <c:v>-12.856090980821019</c:v>
                </c:pt>
                <c:pt idx="3297">
                  <c:v>-12.858809772847161</c:v>
                </c:pt>
                <c:pt idx="3298">
                  <c:v>-12.861433817025167</c:v>
                </c:pt>
                <c:pt idx="3299">
                  <c:v>-12.863899231657816</c:v>
                </c:pt>
                <c:pt idx="3300">
                  <c:v>-12.866274388712906</c:v>
                </c:pt>
                <c:pt idx="3301">
                  <c:v>-12.868664259886263</c:v>
                </c:pt>
                <c:pt idx="3302">
                  <c:v>-12.871101267823393</c:v>
                </c:pt>
                <c:pt idx="3303">
                  <c:v>-12.873531800884471</c:v>
                </c:pt>
                <c:pt idx="3304">
                  <c:v>-12.875896988328623</c:v>
                </c:pt>
                <c:pt idx="3305">
                  <c:v>-12.878204270201465</c:v>
                </c:pt>
                <c:pt idx="3306">
                  <c:v>-12.880507900376747</c:v>
                </c:pt>
                <c:pt idx="3307">
                  <c:v>-12.882832672684415</c:v>
                </c:pt>
                <c:pt idx="3308">
                  <c:v>-12.885142816126002</c:v>
                </c:pt>
                <c:pt idx="3309">
                  <c:v>-12.887393943555157</c:v>
                </c:pt>
                <c:pt idx="3310">
                  <c:v>-12.889593685786945</c:v>
                </c:pt>
                <c:pt idx="3311">
                  <c:v>-12.891784645384174</c:v>
                </c:pt>
                <c:pt idx="3312">
                  <c:v>-12.893972404322556</c:v>
                </c:pt>
                <c:pt idx="3313">
                  <c:v>-12.89610767909628</c:v>
                </c:pt>
                <c:pt idx="3314">
                  <c:v>-12.898168415466058</c:v>
                </c:pt>
                <c:pt idx="3315">
                  <c:v>-12.90024162341374</c:v>
                </c:pt>
                <c:pt idx="3316">
                  <c:v>-12.902470933358002</c:v>
                </c:pt>
                <c:pt idx="3317">
                  <c:v>-12.904887853134424</c:v>
                </c:pt>
                <c:pt idx="3318">
                  <c:v>-12.907314512578115</c:v>
                </c:pt>
                <c:pt idx="3319">
                  <c:v>-12.909488817020186</c:v>
                </c:pt>
                <c:pt idx="3320">
                  <c:v>-12.911323575755628</c:v>
                </c:pt>
                <c:pt idx="3321">
                  <c:v>-12.913031356370864</c:v>
                </c:pt>
                <c:pt idx="3322">
                  <c:v>-12.914954647461926</c:v>
                </c:pt>
                <c:pt idx="3323">
                  <c:v>-12.91724657151171</c:v>
                </c:pt>
                <c:pt idx="3324">
                  <c:v>-12.919719861783538</c:v>
                </c:pt>
                <c:pt idx="3325">
                  <c:v>-12.922021057070463</c:v>
                </c:pt>
                <c:pt idx="3326">
                  <c:v>-12.923956970361969</c:v>
                </c:pt>
                <c:pt idx="3327">
                  <c:v>-12.925651859563878</c:v>
                </c:pt>
                <c:pt idx="3328">
                  <c:v>-12.927398052003653</c:v>
                </c:pt>
                <c:pt idx="3329">
                  <c:v>-12.92937208867963</c:v>
                </c:pt>
                <c:pt idx="3330">
                  <c:v>-12.931496682732956</c:v>
                </c:pt>
                <c:pt idx="3331">
                  <c:v>-12.933550020958258</c:v>
                </c:pt>
                <c:pt idx="3332">
                  <c:v>-12.935376737772488</c:v>
                </c:pt>
                <c:pt idx="3333">
                  <c:v>-12.936993316713782</c:v>
                </c:pt>
                <c:pt idx="3334">
                  <c:v>-12.938526834007471</c:v>
                </c:pt>
                <c:pt idx="3335">
                  <c:v>-12.94008974086741</c:v>
                </c:pt>
                <c:pt idx="3336">
                  <c:v>-12.941712910876664</c:v>
                </c:pt>
                <c:pt idx="3337">
                  <c:v>-12.943362016908447</c:v>
                </c:pt>
                <c:pt idx="3338">
                  <c:v>-12.944984585133881</c:v>
                </c:pt>
                <c:pt idx="3339">
                  <c:v>-12.946543164009071</c:v>
                </c:pt>
                <c:pt idx="3340">
                  <c:v>-12.948031451393074</c:v>
                </c:pt>
                <c:pt idx="3341">
                  <c:v>-12.949478213856697</c:v>
                </c:pt>
                <c:pt idx="3342">
                  <c:v>-12.950928452591388</c:v>
                </c:pt>
                <c:pt idx="3343">
                  <c:v>-12.952401808843884</c:v>
                </c:pt>
                <c:pt idx="3344">
                  <c:v>-12.95386336833266</c:v>
                </c:pt>
                <c:pt idx="3345">
                  <c:v>-12.955246257928714</c:v>
                </c:pt>
                <c:pt idx="3346">
                  <c:v>-12.956514773292682</c:v>
                </c:pt>
                <c:pt idx="3347">
                  <c:v>-12.957705600451817</c:v>
                </c:pt>
                <c:pt idx="3348">
                  <c:v>-12.958900541735678</c:v>
                </c:pt>
                <c:pt idx="3349">
                  <c:v>-12.960155678059982</c:v>
                </c:pt>
                <c:pt idx="3350">
                  <c:v>-12.961456906089367</c:v>
                </c:pt>
                <c:pt idx="3351">
                  <c:v>-12.962739195726025</c:v>
                </c:pt>
                <c:pt idx="3352">
                  <c:v>-12.963939526036448</c:v>
                </c:pt>
                <c:pt idx="3353">
                  <c:v>-12.965030600317775</c:v>
                </c:pt>
                <c:pt idx="3354">
                  <c:v>-12.966020248306123</c:v>
                </c:pt>
                <c:pt idx="3355">
                  <c:v>-12.96694050029808</c:v>
                </c:pt>
                <c:pt idx="3356">
                  <c:v>-12.96784156520051</c:v>
                </c:pt>
                <c:pt idx="3357">
                  <c:v>-12.968775087396375</c:v>
                </c:pt>
                <c:pt idx="3358">
                  <c:v>-12.969755629652317</c:v>
                </c:pt>
                <c:pt idx="3359">
                  <c:v>-12.970730730206515</c:v>
                </c:pt>
                <c:pt idx="3360">
                  <c:v>-12.971605464347748</c:v>
                </c:pt>
                <c:pt idx="3361">
                  <c:v>-12.972318193365185</c:v>
                </c:pt>
                <c:pt idx="3362">
                  <c:v>-12.972899302687967</c:v>
                </c:pt>
                <c:pt idx="3363">
                  <c:v>-12.973448573752467</c:v>
                </c:pt>
                <c:pt idx="3364">
                  <c:v>-12.974048506206062</c:v>
                </c:pt>
                <c:pt idx="3365">
                  <c:v>-12.974700887391659</c:v>
                </c:pt>
                <c:pt idx="3366">
                  <c:v>-12.975347858307874</c:v>
                </c:pt>
                <c:pt idx="3367">
                  <c:v>-12.975943638000507</c:v>
                </c:pt>
                <c:pt idx="3368">
                  <c:v>-12.976490069722828</c:v>
                </c:pt>
                <c:pt idx="3369">
                  <c:v>-12.977000736177136</c:v>
                </c:pt>
                <c:pt idx="3370">
                  <c:v>-12.977450829167543</c:v>
                </c:pt>
                <c:pt idx="3371">
                  <c:v>-12.977788757980571</c:v>
                </c:pt>
                <c:pt idx="3372">
                  <c:v>-12.978005224579691</c:v>
                </c:pt>
                <c:pt idx="3373">
                  <c:v>-12.978173573718614</c:v>
                </c:pt>
                <c:pt idx="3374">
                  <c:v>-12.978396295669921</c:v>
                </c:pt>
                <c:pt idx="3375">
                  <c:v>-12.978700263177087</c:v>
                </c:pt>
                <c:pt idx="3376">
                  <c:v>-12.978994017692248</c:v>
                </c:pt>
                <c:pt idx="3377">
                  <c:v>-12.979145721822864</c:v>
                </c:pt>
                <c:pt idx="3378">
                  <c:v>-12.979112357735836</c:v>
                </c:pt>
                <c:pt idx="3379">
                  <c:v>-12.978988413141455</c:v>
                </c:pt>
                <c:pt idx="3380">
                  <c:v>-12.978918456279134</c:v>
                </c:pt>
                <c:pt idx="3381">
                  <c:v>-12.978956949444138</c:v>
                </c:pt>
                <c:pt idx="3382">
                  <c:v>-12.979015613554729</c:v>
                </c:pt>
                <c:pt idx="3383">
                  <c:v>-12.978953150719468</c:v>
                </c:pt>
                <c:pt idx="3384">
                  <c:v>-12.978720096456918</c:v>
                </c:pt>
                <c:pt idx="3385">
                  <c:v>-12.978415472721071</c:v>
                </c:pt>
                <c:pt idx="3386">
                  <c:v>-12.978197219850136</c:v>
                </c:pt>
                <c:pt idx="3387">
                  <c:v>-12.978130495306955</c:v>
                </c:pt>
                <c:pt idx="3388">
                  <c:v>-12.978118352596233</c:v>
                </c:pt>
                <c:pt idx="3389">
                  <c:v>-12.97798120944223</c:v>
                </c:pt>
                <c:pt idx="3390">
                  <c:v>-12.977611051962448</c:v>
                </c:pt>
                <c:pt idx="3391">
                  <c:v>-12.977057015800524</c:v>
                </c:pt>
                <c:pt idx="3392">
                  <c:v>-12.976465490488922</c:v>
                </c:pt>
                <c:pt idx="3393">
                  <c:v>-12.975936019910442</c:v>
                </c:pt>
                <c:pt idx="3394">
                  <c:v>-12.975432220384009</c:v>
                </c:pt>
                <c:pt idx="3395">
                  <c:v>-12.974831127240671</c:v>
                </c:pt>
                <c:pt idx="3396">
                  <c:v>-12.974059187888216</c:v>
                </c:pt>
                <c:pt idx="3397">
                  <c:v>-12.973179112389248</c:v>
                </c:pt>
                <c:pt idx="3398">
                  <c:v>-12.972340457761952</c:v>
                </c:pt>
                <c:pt idx="3399">
                  <c:v>-12.971640671544113</c:v>
                </c:pt>
                <c:pt idx="3400">
                  <c:v>-12.971031111641114</c:v>
                </c:pt>
                <c:pt idx="3401">
                  <c:v>-12.970358646196829</c:v>
                </c:pt>
                <c:pt idx="3402">
                  <c:v>-12.969502493414854</c:v>
                </c:pt>
                <c:pt idx="3403">
                  <c:v>-12.968477060013651</c:v>
                </c:pt>
                <c:pt idx="3404">
                  <c:v>-12.967409298529109</c:v>
                </c:pt>
                <c:pt idx="3405">
                  <c:v>-12.966421031651693</c:v>
                </c:pt>
                <c:pt idx="3406">
                  <c:v>-12.965530163188205</c:v>
                </c:pt>
                <c:pt idx="3407">
                  <c:v>-12.964653470659604</c:v>
                </c:pt>
                <c:pt idx="3408">
                  <c:v>-12.963690284843947</c:v>
                </c:pt>
                <c:pt idx="3409">
                  <c:v>-12.962598927345727</c:v>
                </c:pt>
                <c:pt idx="3410">
                  <c:v>-12.961405205969747</c:v>
                </c:pt>
                <c:pt idx="3411">
                  <c:v>-12.960160666260522</c:v>
                </c:pt>
                <c:pt idx="3412">
                  <c:v>-12.958908828586564</c:v>
                </c:pt>
                <c:pt idx="3413">
                  <c:v>-12.957685722555661</c:v>
                </c:pt>
                <c:pt idx="3414">
                  <c:v>-12.956526871767228</c:v>
                </c:pt>
                <c:pt idx="3415">
                  <c:v>-12.955445860013246</c:v>
                </c:pt>
                <c:pt idx="3416">
                  <c:v>-12.954396559914299</c:v>
                </c:pt>
                <c:pt idx="3417">
                  <c:v>-12.953270828015292</c:v>
                </c:pt>
                <c:pt idx="3418">
                  <c:v>-12.951960530623769</c:v>
                </c:pt>
                <c:pt idx="3419">
                  <c:v>-12.950444286170519</c:v>
                </c:pt>
                <c:pt idx="3420">
                  <c:v>-12.948819606749971</c:v>
                </c:pt>
                <c:pt idx="3421">
                  <c:v>-12.947240361046667</c:v>
                </c:pt>
                <c:pt idx="3422">
                  <c:v>-12.945805532155273</c:v>
                </c:pt>
                <c:pt idx="3423">
                  <c:v>-12.94449348261502</c:v>
                </c:pt>
                <c:pt idx="3424">
                  <c:v>-12.943196299023418</c:v>
                </c:pt>
                <c:pt idx="3425">
                  <c:v>-12.941818140692046</c:v>
                </c:pt>
                <c:pt idx="3426">
                  <c:v>-12.94034699503861</c:v>
                </c:pt>
                <c:pt idx="3427">
                  <c:v>-12.938841337892939</c:v>
                </c:pt>
                <c:pt idx="3428">
                  <c:v>-12.937356789630003</c:v>
                </c:pt>
                <c:pt idx="3429">
                  <c:v>-12.935889842294724</c:v>
                </c:pt>
                <c:pt idx="3430">
                  <c:v>-12.934389255412768</c:v>
                </c:pt>
                <c:pt idx="3431">
                  <c:v>-12.932814186647034</c:v>
                </c:pt>
                <c:pt idx="3432">
                  <c:v>-12.931175970255232</c:v>
                </c:pt>
                <c:pt idx="3433">
                  <c:v>-12.929525501701086</c:v>
                </c:pt>
                <c:pt idx="3434">
                  <c:v>-12.9279068125131</c:v>
                </c:pt>
                <c:pt idx="3435">
                  <c:v>-12.926325942227692</c:v>
                </c:pt>
                <c:pt idx="3436">
                  <c:v>-12.924758351638648</c:v>
                </c:pt>
                <c:pt idx="3437">
                  <c:v>-12.923174396243382</c:v>
                </c:pt>
                <c:pt idx="3438">
                  <c:v>-12.921551556828167</c:v>
                </c:pt>
                <c:pt idx="3439">
                  <c:v>-12.919870505944019</c:v>
                </c:pt>
                <c:pt idx="3440">
                  <c:v>-12.918118034745969</c:v>
                </c:pt>
                <c:pt idx="3441">
                  <c:v>-12.916307418629039</c:v>
                </c:pt>
                <c:pt idx="3442">
                  <c:v>-12.914491802710462</c:v>
                </c:pt>
                <c:pt idx="3443">
                  <c:v>-12.912737983452642</c:v>
                </c:pt>
                <c:pt idx="3444">
                  <c:v>-12.911067362814599</c:v>
                </c:pt>
                <c:pt idx="3445">
                  <c:v>-12.909418132037263</c:v>
                </c:pt>
                <c:pt idx="3446">
                  <c:v>-12.907678816870938</c:v>
                </c:pt>
                <c:pt idx="3447">
                  <c:v>-12.90577966969035</c:v>
                </c:pt>
                <c:pt idx="3448">
                  <c:v>-12.903764982923295</c:v>
                </c:pt>
                <c:pt idx="3449">
                  <c:v>-12.901774933522354</c:v>
                </c:pt>
                <c:pt idx="3450">
                  <c:v>-12.899942344694416</c:v>
                </c:pt>
                <c:pt idx="3451">
                  <c:v>-12.898286826950471</c:v>
                </c:pt>
                <c:pt idx="3452">
                  <c:v>-12.896693128669126</c:v>
                </c:pt>
                <c:pt idx="3453">
                  <c:v>-12.894989956159446</c:v>
                </c:pt>
                <c:pt idx="3454">
                  <c:v>-12.893066393117822</c:v>
                </c:pt>
                <c:pt idx="3455">
                  <c:v>-12.890941830891459</c:v>
                </c:pt>
                <c:pt idx="3456">
                  <c:v>-12.888749032881325</c:v>
                </c:pt>
                <c:pt idx="3457">
                  <c:v>-12.886652238939577</c:v>
                </c:pt>
                <c:pt idx="3458">
                  <c:v>-12.88475609793554</c:v>
                </c:pt>
                <c:pt idx="3459">
                  <c:v>-12.883056319048427</c:v>
                </c:pt>
                <c:pt idx="3460">
                  <c:v>-12.881455465319029</c:v>
                </c:pt>
                <c:pt idx="3461">
                  <c:v>-12.879832497604875</c:v>
                </c:pt>
                <c:pt idx="3462">
                  <c:v>-12.878122221585082</c:v>
                </c:pt>
                <c:pt idx="3463">
                  <c:v>-12.876348197459066</c:v>
                </c:pt>
                <c:pt idx="3464">
                  <c:v>-12.874580476019819</c:v>
                </c:pt>
                <c:pt idx="3465">
                  <c:v>-12.872850704915548</c:v>
                </c:pt>
                <c:pt idx="3466">
                  <c:v>-12.871102845738005</c:v>
                </c:pt>
                <c:pt idx="3467">
                  <c:v>-12.869235725486448</c:v>
                </c:pt>
                <c:pt idx="3468">
                  <c:v>-12.867209560759044</c:v>
                </c:pt>
                <c:pt idx="3469">
                  <c:v>-12.865117582874168</c:v>
                </c:pt>
                <c:pt idx="3470">
                  <c:v>-12.86314288373074</c:v>
                </c:pt>
                <c:pt idx="3471">
                  <c:v>-12.86142327314302</c:v>
                </c:pt>
                <c:pt idx="3472">
                  <c:v>-12.859937984897138</c:v>
                </c:pt>
                <c:pt idx="3473">
                  <c:v>-12.858517405809252</c:v>
                </c:pt>
                <c:pt idx="3474">
                  <c:v>-12.856968522172439</c:v>
                </c:pt>
                <c:pt idx="3475">
                  <c:v>-12.855208003290297</c:v>
                </c:pt>
                <c:pt idx="3476">
                  <c:v>-12.853296972818205</c:v>
                </c:pt>
                <c:pt idx="3477">
                  <c:v>-12.851367839979648</c:v>
                </c:pt>
                <c:pt idx="3478">
                  <c:v>-12.84952454239381</c:v>
                </c:pt>
                <c:pt idx="3479">
                  <c:v>-12.847799226172983</c:v>
                </c:pt>
                <c:pt idx="3480">
                  <c:v>-12.846175318596671</c:v>
                </c:pt>
                <c:pt idx="3481">
                  <c:v>-12.844624956612611</c:v>
                </c:pt>
                <c:pt idx="3482">
                  <c:v>-12.84311687966634</c:v>
                </c:pt>
                <c:pt idx="3483">
                  <c:v>-12.841604023600379</c:v>
                </c:pt>
                <c:pt idx="3484">
                  <c:v>-12.840029010101595</c:v>
                </c:pt>
                <c:pt idx="3485">
                  <c:v>-12.83835973409176</c:v>
                </c:pt>
                <c:pt idx="3486">
                  <c:v>-12.836623349701092</c:v>
                </c:pt>
                <c:pt idx="3487">
                  <c:v>-12.834899738830314</c:v>
                </c:pt>
                <c:pt idx="3488">
                  <c:v>-12.833273040177978</c:v>
                </c:pt>
                <c:pt idx="3489">
                  <c:v>-12.831779348405641</c:v>
                </c:pt>
                <c:pt idx="3490">
                  <c:v>-12.830389797058292</c:v>
                </c:pt>
                <c:pt idx="3491">
                  <c:v>-12.829035695211054</c:v>
                </c:pt>
                <c:pt idx="3492">
                  <c:v>-12.827652397217726</c:v>
                </c:pt>
                <c:pt idx="3493">
                  <c:v>-12.826214237463411</c:v>
                </c:pt>
                <c:pt idx="3494">
                  <c:v>-12.824745451884796</c:v>
                </c:pt>
                <c:pt idx="3495">
                  <c:v>-12.823303654775453</c:v>
                </c:pt>
                <c:pt idx="3496">
                  <c:v>-12.821941520921667</c:v>
                </c:pt>
                <c:pt idx="3497">
                  <c:v>-12.820666339859963</c:v>
                </c:pt>
                <c:pt idx="3498">
                  <c:v>-12.819428517891309</c:v>
                </c:pt>
                <c:pt idx="3499">
                  <c:v>-12.818157378716313</c:v>
                </c:pt>
                <c:pt idx="3500">
                  <c:v>-12.816822607894494</c:v>
                </c:pt>
                <c:pt idx="3501">
                  <c:v>-12.815467109474259</c:v>
                </c:pt>
                <c:pt idx="3502">
                  <c:v>-12.81417395745865</c:v>
                </c:pt>
                <c:pt idx="3503">
                  <c:v>-12.812992100148566</c:v>
                </c:pt>
                <c:pt idx="3504">
                  <c:v>-12.811892438605073</c:v>
                </c:pt>
                <c:pt idx="3505">
                  <c:v>-12.810801907892845</c:v>
                </c:pt>
                <c:pt idx="3506">
                  <c:v>-12.809684039766921</c:v>
                </c:pt>
                <c:pt idx="3507">
                  <c:v>-12.808581476921857</c:v>
                </c:pt>
                <c:pt idx="3508">
                  <c:v>-12.807571148491228</c:v>
                </c:pt>
                <c:pt idx="3509">
                  <c:v>-12.806675595587794</c:v>
                </c:pt>
                <c:pt idx="3510">
                  <c:v>-12.805825800312221</c:v>
                </c:pt>
                <c:pt idx="3511">
                  <c:v>-12.804920945920141</c:v>
                </c:pt>
                <c:pt idx="3512">
                  <c:v>-12.803926980926022</c:v>
                </c:pt>
                <c:pt idx="3513">
                  <c:v>-12.802909568176247</c:v>
                </c:pt>
                <c:pt idx="3514">
                  <c:v>-12.801962496116815</c:v>
                </c:pt>
                <c:pt idx="3515">
                  <c:v>-12.801104355723162</c:v>
                </c:pt>
                <c:pt idx="3516">
                  <c:v>-12.800254833496474</c:v>
                </c:pt>
                <c:pt idx="3517">
                  <c:v>-12.799322267482509</c:v>
                </c:pt>
                <c:pt idx="3518">
                  <c:v>-12.798316555287508</c:v>
                </c:pt>
                <c:pt idx="3519">
                  <c:v>-12.79736909047605</c:v>
                </c:pt>
                <c:pt idx="3520">
                  <c:v>-12.796630427737348</c:v>
                </c:pt>
                <c:pt idx="3521">
                  <c:v>-12.796137457828603</c:v>
                </c:pt>
                <c:pt idx="3522">
                  <c:v>-12.795773203008629</c:v>
                </c:pt>
                <c:pt idx="3523">
                  <c:v>-12.7953548632013</c:v>
                </c:pt>
                <c:pt idx="3524">
                  <c:v>-12.794768673293399</c:v>
                </c:pt>
                <c:pt idx="3525">
                  <c:v>-12.794035976085176</c:v>
                </c:pt>
                <c:pt idx="3526">
                  <c:v>-12.793267987133888</c:v>
                </c:pt>
                <c:pt idx="3527">
                  <c:v>-12.792567166923936</c:v>
                </c:pt>
                <c:pt idx="3528">
                  <c:v>-12.791965344703936</c:v>
                </c:pt>
                <c:pt idx="3529">
                  <c:v>-12.791435635138015</c:v>
                </c:pt>
                <c:pt idx="3530">
                  <c:v>-12.790942405490402</c:v>
                </c:pt>
                <c:pt idx="3531">
                  <c:v>-12.790472228100782</c:v>
                </c:pt>
                <c:pt idx="3532">
                  <c:v>-12.790025940102566</c:v>
                </c:pt>
                <c:pt idx="3533">
                  <c:v>-12.78959699484327</c:v>
                </c:pt>
                <c:pt idx="3534">
                  <c:v>-12.789168048283582</c:v>
                </c:pt>
                <c:pt idx="3535">
                  <c:v>-12.788729471986198</c:v>
                </c:pt>
                <c:pt idx="3536">
                  <c:v>-12.788297875582364</c:v>
                </c:pt>
                <c:pt idx="3537">
                  <c:v>-12.787914975032951</c:v>
                </c:pt>
                <c:pt idx="3538">
                  <c:v>-12.787627428301951</c:v>
                </c:pt>
                <c:pt idx="3539">
                  <c:v>-12.787461973513874</c:v>
                </c:pt>
                <c:pt idx="3540">
                  <c:v>-12.787408556558633</c:v>
                </c:pt>
                <c:pt idx="3541">
                  <c:v>-12.787417746347078</c:v>
                </c:pt>
                <c:pt idx="3542">
                  <c:v>-12.787416555282148</c:v>
                </c:pt>
                <c:pt idx="3543">
                  <c:v>-12.787342846932253</c:v>
                </c:pt>
                <c:pt idx="3544">
                  <c:v>-12.787184787295478</c:v>
                </c:pt>
                <c:pt idx="3545">
                  <c:v>-12.786997239298096</c:v>
                </c:pt>
                <c:pt idx="3546">
                  <c:v>-12.786873032826346</c:v>
                </c:pt>
                <c:pt idx="3547">
                  <c:v>-12.786879998678351</c:v>
                </c:pt>
                <c:pt idx="3548">
                  <c:v>-12.787009179469205</c:v>
                </c:pt>
                <c:pt idx="3549">
                  <c:v>-12.787179067696918</c:v>
                </c:pt>
                <c:pt idx="3550">
                  <c:v>-12.787297120817021</c:v>
                </c:pt>
                <c:pt idx="3551">
                  <c:v>-12.787329152247102</c:v>
                </c:pt>
                <c:pt idx="3552">
                  <c:v>-12.787318176435203</c:v>
                </c:pt>
                <c:pt idx="3553">
                  <c:v>-12.787338972975659</c:v>
                </c:pt>
                <c:pt idx="3554">
                  <c:v>-12.787432649640415</c:v>
                </c:pt>
                <c:pt idx="3555">
                  <c:v>-12.787581597922246</c:v>
                </c:pt>
                <c:pt idx="3556">
                  <c:v>-12.7877440100072</c:v>
                </c:pt>
                <c:pt idx="3557">
                  <c:v>-12.787908983234038</c:v>
                </c:pt>
                <c:pt idx="3558">
                  <c:v>-12.788114847594194</c:v>
                </c:pt>
                <c:pt idx="3559">
                  <c:v>-12.788411907046411</c:v>
                </c:pt>
                <c:pt idx="3560">
                  <c:v>-12.788807473293842</c:v>
                </c:pt>
                <c:pt idx="3561">
                  <c:v>-12.789249686673319</c:v>
                </c:pt>
                <c:pt idx="3562">
                  <c:v>-12.789668933436749</c:v>
                </c:pt>
                <c:pt idx="3563">
                  <c:v>-12.790038683307634</c:v>
                </c:pt>
                <c:pt idx="3564">
                  <c:v>-12.790397082414673</c:v>
                </c:pt>
                <c:pt idx="3565">
                  <c:v>-12.790807061929655</c:v>
                </c:pt>
                <c:pt idx="3566">
                  <c:v>-12.791291674349184</c:v>
                </c:pt>
                <c:pt idx="3567">
                  <c:v>-12.791806385417193</c:v>
                </c:pt>
                <c:pt idx="3568">
                  <c:v>-12.792276602147686</c:v>
                </c:pt>
                <c:pt idx="3569">
                  <c:v>-12.792667438596521</c:v>
                </c:pt>
                <c:pt idx="3570">
                  <c:v>-12.793021010026205</c:v>
                </c:pt>
                <c:pt idx="3571">
                  <c:v>-12.79342503669238</c:v>
                </c:pt>
                <c:pt idx="3572">
                  <c:v>-12.793939737319315</c:v>
                </c:pt>
                <c:pt idx="3573">
                  <c:v>-12.794549216899139</c:v>
                </c:pt>
                <c:pt idx="3574">
                  <c:v>-12.795181364531732</c:v>
                </c:pt>
                <c:pt idx="3575">
                  <c:v>-12.795776371937739</c:v>
                </c:pt>
                <c:pt idx="3576">
                  <c:v>-12.796338072883795</c:v>
                </c:pt>
                <c:pt idx="3577">
                  <c:v>-12.796918720336308</c:v>
                </c:pt>
                <c:pt idx="3578">
                  <c:v>-12.797552645078373</c:v>
                </c:pt>
                <c:pt idx="3579">
                  <c:v>-12.798206096703243</c:v>
                </c:pt>
                <c:pt idx="3580">
                  <c:v>-12.798798036737836</c:v>
                </c:pt>
                <c:pt idx="3581">
                  <c:v>-12.799278645902204</c:v>
                </c:pt>
                <c:pt idx="3582">
                  <c:v>-12.79969225009858</c:v>
                </c:pt>
                <c:pt idx="3583">
                  <c:v>-12.80015862597965</c:v>
                </c:pt>
                <c:pt idx="3584">
                  <c:v>-12.800778718664311</c:v>
                </c:pt>
                <c:pt idx="3585">
                  <c:v>-12.801542836212608</c:v>
                </c:pt>
                <c:pt idx="3586">
                  <c:v>-12.802323788632194</c:v>
                </c:pt>
                <c:pt idx="3587">
                  <c:v>-12.802967610477973</c:v>
                </c:pt>
                <c:pt idx="3588">
                  <c:v>-12.803411509558591</c:v>
                </c:pt>
                <c:pt idx="3589">
                  <c:v>-12.803735288454201</c:v>
                </c:pt>
                <c:pt idx="3590">
                  <c:v>-12.804107521071407</c:v>
                </c:pt>
                <c:pt idx="3591">
                  <c:v>-12.804671226348535</c:v>
                </c:pt>
                <c:pt idx="3592">
                  <c:v>-12.805455167626423</c:v>
                </c:pt>
                <c:pt idx="3593">
                  <c:v>-12.806368247065052</c:v>
                </c:pt>
                <c:pt idx="3594">
                  <c:v>-12.807268440854894</c:v>
                </c:pt>
                <c:pt idx="3595">
                  <c:v>-12.808050355391627</c:v>
                </c:pt>
                <c:pt idx="3596">
                  <c:v>-12.80869606676378</c:v>
                </c:pt>
                <c:pt idx="3597">
                  <c:v>-12.809268636497126</c:v>
                </c:pt>
                <c:pt idx="3598">
                  <c:v>-12.809863518945972</c:v>
                </c:pt>
                <c:pt idx="3599">
                  <c:v>-12.810549756262656</c:v>
                </c:pt>
                <c:pt idx="3600">
                  <c:v>-12.81133144225392</c:v>
                </c:pt>
                <c:pt idx="3601">
                  <c:v>-12.81214833350268</c:v>
                </c:pt>
                <c:pt idx="3602">
                  <c:v>-12.812915459035548</c:v>
                </c:pt>
                <c:pt idx="3603">
                  <c:v>-12.813578345041686</c:v>
                </c:pt>
                <c:pt idx="3604">
                  <c:v>-12.81414638436225</c:v>
                </c:pt>
                <c:pt idx="3605">
                  <c:v>-12.814678504692845</c:v>
                </c:pt>
                <c:pt idx="3606">
                  <c:v>-12.815231354435319</c:v>
                </c:pt>
                <c:pt idx="3607">
                  <c:v>-12.81581313532522</c:v>
                </c:pt>
                <c:pt idx="3608">
                  <c:v>-12.816383808523714</c:v>
                </c:pt>
                <c:pt idx="3609">
                  <c:v>-12.816901985004881</c:v>
                </c:pt>
                <c:pt idx="3610">
                  <c:v>-12.817375503145893</c:v>
                </c:pt>
                <c:pt idx="3611">
                  <c:v>-12.817868028690727</c:v>
                </c:pt>
                <c:pt idx="3612">
                  <c:v>-12.818453887407175</c:v>
                </c:pt>
                <c:pt idx="3613">
                  <c:v>-12.819159926351432</c:v>
                </c:pt>
                <c:pt idx="3614">
                  <c:v>-12.819942408654681</c:v>
                </c:pt>
                <c:pt idx="3615">
                  <c:v>-12.820712802046524</c:v>
                </c:pt>
                <c:pt idx="3616">
                  <c:v>-12.821385429997651</c:v>
                </c:pt>
                <c:pt idx="3617">
                  <c:v>-12.821911327158071</c:v>
                </c:pt>
                <c:pt idx="3618">
                  <c:v>-12.822287378110031</c:v>
                </c:pt>
                <c:pt idx="3619">
                  <c:v>-12.822554027497084</c:v>
                </c:pt>
                <c:pt idx="3620">
                  <c:v>-12.822791220175718</c:v>
                </c:pt>
                <c:pt idx="3621">
                  <c:v>-12.823101877707032</c:v>
                </c:pt>
                <c:pt idx="3622">
                  <c:v>-12.823569407887206</c:v>
                </c:pt>
                <c:pt idx="3623">
                  <c:v>-12.824203417666462</c:v>
                </c:pt>
                <c:pt idx="3624">
                  <c:v>-12.824916889781189</c:v>
                </c:pt>
                <c:pt idx="3625">
                  <c:v>-12.825568104048486</c:v>
                </c:pt>
                <c:pt idx="3626">
                  <c:v>-12.826048992476933</c:v>
                </c:pt>
                <c:pt idx="3627">
                  <c:v>-12.826354735583635</c:v>
                </c:pt>
                <c:pt idx="3628">
                  <c:v>-12.826577666208864</c:v>
                </c:pt>
                <c:pt idx="3629">
                  <c:v>-12.826830926444799</c:v>
                </c:pt>
                <c:pt idx="3630">
                  <c:v>-12.827166919054262</c:v>
                </c:pt>
                <c:pt idx="3631">
                  <c:v>-12.827555427458146</c:v>
                </c:pt>
                <c:pt idx="3632">
                  <c:v>-12.827927951489485</c:v>
                </c:pt>
                <c:pt idx="3633">
                  <c:v>-12.828236988465216</c:v>
                </c:pt>
                <c:pt idx="3634">
                  <c:v>-12.82847675658455</c:v>
                </c:pt>
                <c:pt idx="3635">
                  <c:v>-12.828660884236903</c:v>
                </c:pt>
                <c:pt idx="3636">
                  <c:v>-12.828796775167529</c:v>
                </c:pt>
                <c:pt idx="3637">
                  <c:v>-12.828889725001375</c:v>
                </c:pt>
                <c:pt idx="3638">
                  <c:v>-12.828965230402737</c:v>
                </c:pt>
                <c:pt idx="3639">
                  <c:v>-12.829070114478958</c:v>
                </c:pt>
                <c:pt idx="3640">
                  <c:v>-12.829236066779368</c:v>
                </c:pt>
                <c:pt idx="3641">
                  <c:v>-12.829437649225088</c:v>
                </c:pt>
                <c:pt idx="3642">
                  <c:v>-12.829593992196875</c:v>
                </c:pt>
                <c:pt idx="3643">
                  <c:v>-12.829625019860352</c:v>
                </c:pt>
                <c:pt idx="3644">
                  <c:v>-12.82951620105713</c:v>
                </c:pt>
                <c:pt idx="3645">
                  <c:v>-12.829330972069414</c:v>
                </c:pt>
                <c:pt idx="3646">
                  <c:v>-12.82915619002738</c:v>
                </c:pt>
                <c:pt idx="3647">
                  <c:v>-12.829029066240027</c:v>
                </c:pt>
                <c:pt idx="3648">
                  <c:v>-12.828911379438658</c:v>
                </c:pt>
                <c:pt idx="3649">
                  <c:v>-12.828731697743985</c:v>
                </c:pt>
                <c:pt idx="3650">
                  <c:v>-12.828453736473302</c:v>
                </c:pt>
                <c:pt idx="3651">
                  <c:v>-12.828108675488949</c:v>
                </c:pt>
                <c:pt idx="3652">
                  <c:v>-12.827766776075379</c:v>
                </c:pt>
                <c:pt idx="3653">
                  <c:v>-12.827478719060988</c:v>
                </c:pt>
                <c:pt idx="3654">
                  <c:v>-12.8272379759602</c:v>
                </c:pt>
                <c:pt idx="3655">
                  <c:v>-12.826989334927452</c:v>
                </c:pt>
                <c:pt idx="3656">
                  <c:v>-12.826667597187928</c:v>
                </c:pt>
                <c:pt idx="3657">
                  <c:v>-12.826233080173955</c:v>
                </c:pt>
                <c:pt idx="3658">
                  <c:v>-12.825684518288259</c:v>
                </c:pt>
                <c:pt idx="3659">
                  <c:v>-12.825052462798078</c:v>
                </c:pt>
                <c:pt idx="3660">
                  <c:v>-12.824384878005176</c:v>
                </c:pt>
                <c:pt idx="3661">
                  <c:v>-12.823731498401983</c:v>
                </c:pt>
                <c:pt idx="3662">
                  <c:v>-12.823129191479371</c:v>
                </c:pt>
                <c:pt idx="3663">
                  <c:v>-12.822593079753101</c:v>
                </c:pt>
                <c:pt idx="3664">
                  <c:v>-12.822118630896464</c:v>
                </c:pt>
                <c:pt idx="3665">
                  <c:v>-12.821690838921651</c:v>
                </c:pt>
                <c:pt idx="3666">
                  <c:v>-12.821287008388161</c:v>
                </c:pt>
                <c:pt idx="3667">
                  <c:v>-12.82086571359496</c:v>
                </c:pt>
                <c:pt idx="3668">
                  <c:v>-12.820355871467902</c:v>
                </c:pt>
                <c:pt idx="3669">
                  <c:v>-12.819672733777788</c:v>
                </c:pt>
                <c:pt idx="3670">
                  <c:v>-12.818769198766542</c:v>
                </c:pt>
                <c:pt idx="3671">
                  <c:v>-12.817690517648055</c:v>
                </c:pt>
                <c:pt idx="3672">
                  <c:v>-12.81657873571306</c:v>
                </c:pt>
                <c:pt idx="3673">
                  <c:v>-12.815602178883424</c:v>
                </c:pt>
                <c:pt idx="3674">
                  <c:v>-12.814849144471721</c:v>
                </c:pt>
                <c:pt idx="3675">
                  <c:v>-12.814266456885541</c:v>
                </c:pt>
                <c:pt idx="3676">
                  <c:v>-12.81369729153516</c:v>
                </c:pt>
                <c:pt idx="3677">
                  <c:v>-12.812993442292003</c:v>
                </c:pt>
                <c:pt idx="3678">
                  <c:v>-12.81211282845512</c:v>
                </c:pt>
                <c:pt idx="3679">
                  <c:v>-12.811123669182516</c:v>
                </c:pt>
                <c:pt idx="3680">
                  <c:v>-12.81011681018288</c:v>
                </c:pt>
                <c:pt idx="3681">
                  <c:v>-12.809107230199917</c:v>
                </c:pt>
                <c:pt idx="3682">
                  <c:v>-12.808013840431322</c:v>
                </c:pt>
                <c:pt idx="3683">
                  <c:v>-12.806736325984273</c:v>
                </c:pt>
                <c:pt idx="3684">
                  <c:v>-12.805261615908714</c:v>
                </c:pt>
                <c:pt idx="3685">
                  <c:v>-12.803705666950576</c:v>
                </c:pt>
                <c:pt idx="3686">
                  <c:v>-12.80225021971847</c:v>
                </c:pt>
                <c:pt idx="3687">
                  <c:v>-12.801020983699781</c:v>
                </c:pt>
                <c:pt idx="3688">
                  <c:v>-12.800000510108578</c:v>
                </c:pt>
                <c:pt idx="3689">
                  <c:v>-12.799040547365237</c:v>
                </c:pt>
                <c:pt idx="3690">
                  <c:v>-12.797962227802262</c:v>
                </c:pt>
                <c:pt idx="3691">
                  <c:v>-12.796669462336784</c:v>
                </c:pt>
                <c:pt idx="3692">
                  <c:v>-12.795196775431293</c:v>
                </c:pt>
                <c:pt idx="3693">
                  <c:v>-12.793665392719909</c:v>
                </c:pt>
                <c:pt idx="3694">
                  <c:v>-12.792188001306894</c:v>
                </c:pt>
                <c:pt idx="3695">
                  <c:v>-12.790794871727877</c:v>
                </c:pt>
                <c:pt idx="3696">
                  <c:v>-12.789431940475195</c:v>
                </c:pt>
                <c:pt idx="3697">
                  <c:v>-12.788024502562177</c:v>
                </c:pt>
                <c:pt idx="3698">
                  <c:v>-12.786551099931916</c:v>
                </c:pt>
                <c:pt idx="3699">
                  <c:v>-12.78506690871184</c:v>
                </c:pt>
                <c:pt idx="3700">
                  <c:v>-12.783657921842979</c:v>
                </c:pt>
                <c:pt idx="3701">
                  <c:v>-12.782363922668313</c:v>
                </c:pt>
                <c:pt idx="3702">
                  <c:v>-12.781134503991314</c:v>
                </c:pt>
                <c:pt idx="3703">
                  <c:v>-12.779856209497973</c:v>
                </c:pt>
                <c:pt idx="3704">
                  <c:v>-12.778430801913139</c:v>
                </c:pt>
                <c:pt idx="3705">
                  <c:v>-12.776842635326272</c:v>
                </c:pt>
                <c:pt idx="3706">
                  <c:v>-12.775162660868949</c:v>
                </c:pt>
                <c:pt idx="3707">
                  <c:v>-12.773489485863054</c:v>
                </c:pt>
                <c:pt idx="3708">
                  <c:v>-12.771878368726917</c:v>
                </c:pt>
                <c:pt idx="3709">
                  <c:v>-12.770314353807619</c:v>
                </c:pt>
                <c:pt idx="3710">
                  <c:v>-12.768744166871095</c:v>
                </c:pt>
                <c:pt idx="3711">
                  <c:v>-12.767132122679621</c:v>
                </c:pt>
                <c:pt idx="3712">
                  <c:v>-12.765490871546195</c:v>
                </c:pt>
                <c:pt idx="3713">
                  <c:v>-12.763866350189044</c:v>
                </c:pt>
                <c:pt idx="3714">
                  <c:v>-12.762297339019206</c:v>
                </c:pt>
                <c:pt idx="3715">
                  <c:v>-12.760786548358709</c:v>
                </c:pt>
                <c:pt idx="3716">
                  <c:v>-12.759302888947001</c:v>
                </c:pt>
                <c:pt idx="3717">
                  <c:v>-12.757805833912206</c:v>
                </c:pt>
                <c:pt idx="3718">
                  <c:v>-12.756269697012204</c:v>
                </c:pt>
                <c:pt idx="3719">
                  <c:v>-12.754694028856662</c:v>
                </c:pt>
                <c:pt idx="3720">
                  <c:v>-12.753100587524944</c:v>
                </c:pt>
                <c:pt idx="3721">
                  <c:v>-12.751522395600556</c:v>
                </c:pt>
                <c:pt idx="3722">
                  <c:v>-12.74998776778374</c:v>
                </c:pt>
                <c:pt idx="3723">
                  <c:v>-12.748503126038806</c:v>
                </c:pt>
                <c:pt idx="3724">
                  <c:v>-12.747045232216646</c:v>
                </c:pt>
                <c:pt idx="3725">
                  <c:v>-12.745574419159048</c:v>
                </c:pt>
                <c:pt idx="3726">
                  <c:v>-12.744065811733122</c:v>
                </c:pt>
                <c:pt idx="3727">
                  <c:v>-12.742534952216895</c:v>
                </c:pt>
                <c:pt idx="3728">
                  <c:v>-12.741031100484882</c:v>
                </c:pt>
                <c:pt idx="3729">
                  <c:v>-12.739596702148379</c:v>
                </c:pt>
                <c:pt idx="3730">
                  <c:v>-12.738225707949502</c:v>
                </c:pt>
                <c:pt idx="3731">
                  <c:v>-12.736861562224469</c:v>
                </c:pt>
                <c:pt idx="3732">
                  <c:v>-12.735443457871948</c:v>
                </c:pt>
                <c:pt idx="3733">
                  <c:v>-12.73396317312034</c:v>
                </c:pt>
                <c:pt idx="3734">
                  <c:v>-12.732479693791003</c:v>
                </c:pt>
                <c:pt idx="3735">
                  <c:v>-12.731074012152934</c:v>
                </c:pt>
                <c:pt idx="3736">
                  <c:v>-12.729782053726398</c:v>
                </c:pt>
                <c:pt idx="3737">
                  <c:v>-12.728566558171908</c:v>
                </c:pt>
                <c:pt idx="3738">
                  <c:v>-12.727354812304112</c:v>
                </c:pt>
                <c:pt idx="3739">
                  <c:v>-12.726108690780155</c:v>
                </c:pt>
                <c:pt idx="3740">
                  <c:v>-12.724863461324267</c:v>
                </c:pt>
                <c:pt idx="3741">
                  <c:v>-12.72370073992411</c:v>
                </c:pt>
                <c:pt idx="3742">
                  <c:v>-12.722681009401668</c:v>
                </c:pt>
                <c:pt idx="3743">
                  <c:v>-12.721795511311381</c:v>
                </c:pt>
                <c:pt idx="3744">
                  <c:v>-12.720975827056861</c:v>
                </c:pt>
                <c:pt idx="3745">
                  <c:v>-12.72014613283792</c:v>
                </c:pt>
                <c:pt idx="3746">
                  <c:v>-12.719269799657663</c:v>
                </c:pt>
                <c:pt idx="3747">
                  <c:v>-12.71835662658714</c:v>
                </c:pt>
                <c:pt idx="3748">
                  <c:v>-12.717438711721618</c:v>
                </c:pt>
                <c:pt idx="3749">
                  <c:v>-12.716547464114393</c:v>
                </c:pt>
                <c:pt idx="3750">
                  <c:v>-12.715710609694318</c:v>
                </c:pt>
                <c:pt idx="3751">
                  <c:v>-12.714957571285684</c:v>
                </c:pt>
                <c:pt idx="3752">
                  <c:v>-12.714311417082445</c:v>
                </c:pt>
                <c:pt idx="3753">
                  <c:v>-12.713766817743902</c:v>
                </c:pt>
                <c:pt idx="3754">
                  <c:v>-12.713279755882219</c:v>
                </c:pt>
                <c:pt idx="3755">
                  <c:v>-12.712792387754952</c:v>
                </c:pt>
                <c:pt idx="3756">
                  <c:v>-12.712282740469112</c:v>
                </c:pt>
                <c:pt idx="3757">
                  <c:v>-12.711797383760521</c:v>
                </c:pt>
                <c:pt idx="3758">
                  <c:v>-12.711431342701982</c:v>
                </c:pt>
                <c:pt idx="3759">
                  <c:v>-12.71126276498304</c:v>
                </c:pt>
                <c:pt idx="3760">
                  <c:v>-12.711291718327846</c:v>
                </c:pt>
                <c:pt idx="3761">
                  <c:v>-12.711433206651622</c:v>
                </c:pt>
                <c:pt idx="3762">
                  <c:v>-12.711571835993897</c:v>
                </c:pt>
                <c:pt idx="3763">
                  <c:v>-12.711636599090548</c:v>
                </c:pt>
                <c:pt idx="3764">
                  <c:v>-12.711640678215097</c:v>
                </c:pt>
                <c:pt idx="3765">
                  <c:v>-12.711661819904347</c:v>
                </c:pt>
                <c:pt idx="3766">
                  <c:v>-12.711784761921145</c:v>
                </c:pt>
                <c:pt idx="3767">
                  <c:v>-12.712050564660997</c:v>
                </c:pt>
                <c:pt idx="3768">
                  <c:v>-12.712444718466552</c:v>
                </c:pt>
                <c:pt idx="3769">
                  <c:v>-12.712923585085292</c:v>
                </c:pt>
                <c:pt idx="3770">
                  <c:v>-12.713454308624211</c:v>
                </c:pt>
                <c:pt idx="3771">
                  <c:v>-12.714040541629153</c:v>
                </c:pt>
                <c:pt idx="3772">
                  <c:v>-12.714720106992363</c:v>
                </c:pt>
                <c:pt idx="3773">
                  <c:v>-12.715538423094802</c:v>
                </c:pt>
                <c:pt idx="3774">
                  <c:v>-12.716514629989483</c:v>
                </c:pt>
                <c:pt idx="3775">
                  <c:v>-12.717622414713443</c:v>
                </c:pt>
                <c:pt idx="3776">
                  <c:v>-12.718801593423567</c:v>
                </c:pt>
                <c:pt idx="3777">
                  <c:v>-12.719998475854513</c:v>
                </c:pt>
                <c:pt idx="3778">
                  <c:v>-12.721210439318554</c:v>
                </c:pt>
                <c:pt idx="3779">
                  <c:v>-12.722500234787413</c:v>
                </c:pt>
                <c:pt idx="3780">
                  <c:v>-12.723962104981403</c:v>
                </c:pt>
                <c:pt idx="3781">
                  <c:v>-12.725658187250996</c:v>
                </c:pt>
                <c:pt idx="3782">
                  <c:v>-12.727571829779071</c:v>
                </c:pt>
                <c:pt idx="3783">
                  <c:v>-12.729617094952134</c:v>
                </c:pt>
                <c:pt idx="3784">
                  <c:v>-12.73170139879543</c:v>
                </c:pt>
                <c:pt idx="3785">
                  <c:v>-12.733793912119797</c:v>
                </c:pt>
                <c:pt idx="3786">
                  <c:v>-12.735945001263151</c:v>
                </c:pt>
                <c:pt idx="3787">
                  <c:v>-12.738240830256149</c:v>
                </c:pt>
                <c:pt idx="3788">
                  <c:v>-12.740730662093702</c:v>
                </c:pt>
                <c:pt idx="3789">
                  <c:v>-12.743386605874612</c:v>
                </c:pt>
                <c:pt idx="3790">
                  <c:v>-12.746127566294591</c:v>
                </c:pt>
                <c:pt idx="3791">
                  <c:v>-12.748885763012975</c:v>
                </c:pt>
                <c:pt idx="3792">
                  <c:v>-12.751661280935952</c:v>
                </c:pt>
                <c:pt idx="3793">
                  <c:v>-12.754523733495486</c:v>
                </c:pt>
                <c:pt idx="3794">
                  <c:v>-12.757565076520983</c:v>
                </c:pt>
                <c:pt idx="3795">
                  <c:v>-12.760843809429973</c:v>
                </c:pt>
                <c:pt idx="3796">
                  <c:v>-12.764360309224415</c:v>
                </c:pt>
                <c:pt idx="3797">
                  <c:v>-12.768072488782698</c:v>
                </c:pt>
                <c:pt idx="3798">
                  <c:v>-12.771930532582177</c:v>
                </c:pt>
                <c:pt idx="3799">
                  <c:v>-12.775902999356587</c:v>
                </c:pt>
                <c:pt idx="3800">
                  <c:v>-12.779982529571436</c:v>
                </c:pt>
                <c:pt idx="3801">
                  <c:v>-12.784177996257736</c:v>
                </c:pt>
                <c:pt idx="3802">
                  <c:v>-12.788505198457624</c:v>
                </c:pt>
                <c:pt idx="3803">
                  <c:v>-12.792981326025592</c:v>
                </c:pt>
                <c:pt idx="3804">
                  <c:v>-12.797621386560285</c:v>
                </c:pt>
                <c:pt idx="3805">
                  <c:v>-12.802434928172621</c:v>
                </c:pt>
                <c:pt idx="3806">
                  <c:v>-12.807424860811949</c:v>
                </c:pt>
                <c:pt idx="3807">
                  <c:v>-12.812589722744123</c:v>
                </c:pt>
                <c:pt idx="3808">
                  <c:v>-12.817926262842093</c:v>
                </c:pt>
                <c:pt idx="3809">
                  <c:v>-12.823427853655183</c:v>
                </c:pt>
                <c:pt idx="3810">
                  <c:v>-12.829080071140906</c:v>
                </c:pt>
                <c:pt idx="3811">
                  <c:v>-12.834861782458677</c:v>
                </c:pt>
                <c:pt idx="3812">
                  <c:v>-12.840757949559416</c:v>
                </c:pt>
                <c:pt idx="3813">
                  <c:v>-12.846777736590553</c:v>
                </c:pt>
                <c:pt idx="3814">
                  <c:v>-12.85296057416023</c:v>
                </c:pt>
                <c:pt idx="3815">
                  <c:v>-12.859357983433178</c:v>
                </c:pt>
                <c:pt idx="3816">
                  <c:v>-12.865999846220028</c:v>
                </c:pt>
                <c:pt idx="3817">
                  <c:v>-12.872872022917344</c:v>
                </c:pt>
                <c:pt idx="3818">
                  <c:v>-12.879927666366912</c:v>
                </c:pt>
                <c:pt idx="3819">
                  <c:v>-12.887126924573371</c:v>
                </c:pt>
                <c:pt idx="3820">
                  <c:v>-12.894472328594233</c:v>
                </c:pt>
                <c:pt idx="3821">
                  <c:v>-12.902007069874992</c:v>
                </c:pt>
                <c:pt idx="3822">
                  <c:v>-12.909774491733657</c:v>
                </c:pt>
                <c:pt idx="3823">
                  <c:v>-12.91777346587712</c:v>
                </c:pt>
                <c:pt idx="3824">
                  <c:v>-12.925951898997226</c:v>
                </c:pt>
                <c:pt idx="3825">
                  <c:v>-12.934249282817474</c:v>
                </c:pt>
                <c:pt idx="3826">
                  <c:v>-12.942654445010632</c:v>
                </c:pt>
                <c:pt idx="3827">
                  <c:v>-12.951226591348107</c:v>
                </c:pt>
                <c:pt idx="3828">
                  <c:v>-12.960055266024092</c:v>
                </c:pt>
                <c:pt idx="3829">
                  <c:v>-12.969186929265355</c:v>
                </c:pt>
                <c:pt idx="3830">
                  <c:v>-12.978578118695182</c:v>
                </c:pt>
                <c:pt idx="3831">
                  <c:v>-12.988118187366592</c:v>
                </c:pt>
                <c:pt idx="3832">
                  <c:v>-12.997709989249556</c:v>
                </c:pt>
                <c:pt idx="3833">
                  <c:v>-13.007348553649152</c:v>
                </c:pt>
                <c:pt idx="3834">
                  <c:v>-13.017135897287366</c:v>
                </c:pt>
                <c:pt idx="3835">
                  <c:v>-13.027217681145952</c:v>
                </c:pt>
                <c:pt idx="3836">
                  <c:v>-13.03768730748768</c:v>
                </c:pt>
                <c:pt idx="3837">
                  <c:v>-13.04852815674302</c:v>
                </c:pt>
                <c:pt idx="3838">
                  <c:v>-13.059635614741335</c:v>
                </c:pt>
                <c:pt idx="3839">
                  <c:v>-13.070900292071004</c:v>
                </c:pt>
                <c:pt idx="3840">
                  <c:v>-13.082288759957965</c:v>
                </c:pt>
                <c:pt idx="3841">
                  <c:v>-13.093862038150238</c:v>
                </c:pt>
                <c:pt idx="3842">
                  <c:v>-13.105720818598762</c:v>
                </c:pt>
                <c:pt idx="3843">
                  <c:v>-13.117921923892354</c:v>
                </c:pt>
                <c:pt idx="3844">
                  <c:v>-13.130430620302151</c:v>
                </c:pt>
                <c:pt idx="3845">
                  <c:v>-13.143144165957343</c:v>
                </c:pt>
                <c:pt idx="3846">
                  <c:v>-13.155967117354274</c:v>
                </c:pt>
                <c:pt idx="3847">
                  <c:v>-13.168880746335944</c:v>
                </c:pt>
                <c:pt idx="3848">
                  <c:v>-13.181955757571529</c:v>
                </c:pt>
                <c:pt idx="3849">
                  <c:v>-13.195302354185445</c:v>
                </c:pt>
                <c:pt idx="3850">
                  <c:v>-13.208998557498841</c:v>
                </c:pt>
                <c:pt idx="3851">
                  <c:v>-13.223050252699</c:v>
                </c:pt>
                <c:pt idx="3852">
                  <c:v>-13.237407115319364</c:v>
                </c:pt>
                <c:pt idx="3853">
                  <c:v>-13.252013186018916</c:v>
                </c:pt>
                <c:pt idx="3854">
                  <c:v>-13.266846766918551</c:v>
                </c:pt>
                <c:pt idx="3855">
                  <c:v>-13.281919448392658</c:v>
                </c:pt>
                <c:pt idx="3856">
                  <c:v>-13.297243011422111</c:v>
                </c:pt>
                <c:pt idx="3857">
                  <c:v>-13.312800930674328</c:v>
                </c:pt>
                <c:pt idx="3858">
                  <c:v>-13.328554458304033</c:v>
                </c:pt>
                <c:pt idx="3859">
                  <c:v>-13.344479255690651</c:v>
                </c:pt>
                <c:pt idx="3860">
                  <c:v>-13.360598539140247</c:v>
                </c:pt>
                <c:pt idx="3861">
                  <c:v>-13.376979784489848</c:v>
                </c:pt>
                <c:pt idx="3862">
                  <c:v>-13.393693316280526</c:v>
                </c:pt>
                <c:pt idx="3863">
                  <c:v>-13.41076486273305</c:v>
                </c:pt>
                <c:pt idx="3864">
                  <c:v>-13.428160773111317</c:v>
                </c:pt>
                <c:pt idx="3865">
                  <c:v>-13.445818388639559</c:v>
                </c:pt>
                <c:pt idx="3866">
                  <c:v>-13.463697563456758</c:v>
                </c:pt>
                <c:pt idx="3867">
                  <c:v>-13.481813020099501</c:v>
                </c:pt>
                <c:pt idx="3868">
                  <c:v>-13.50022344580265</c:v>
                </c:pt>
                <c:pt idx="3869">
                  <c:v>-13.51898724648791</c:v>
                </c:pt>
                <c:pt idx="3870">
                  <c:v>-13.53811885325509</c:v>
                </c:pt>
                <c:pt idx="3871">
                  <c:v>-13.557576375562498</c:v>
                </c:pt>
                <c:pt idx="3872">
                  <c:v>-13.577286935469425</c:v>
                </c:pt>
                <c:pt idx="3873">
                  <c:v>-13.59719068048288</c:v>
                </c:pt>
                <c:pt idx="3874">
                  <c:v>-13.617275388317706</c:v>
                </c:pt>
                <c:pt idx="3875">
                  <c:v>-13.637582839542189</c:v>
                </c:pt>
                <c:pt idx="3876">
                  <c:v>-13.65818574481515</c:v>
                </c:pt>
                <c:pt idx="3877">
                  <c:v>-13.679148603293438</c:v>
                </c:pt>
                <c:pt idx="3878">
                  <c:v>-13.700492278020528</c:v>
                </c:pt>
                <c:pt idx="3879">
                  <c:v>-13.722180416178045</c:v>
                </c:pt>
                <c:pt idx="3880">
                  <c:v>-13.744137000308195</c:v>
                </c:pt>
                <c:pt idx="3881">
                  <c:v>-13.766289469810003</c:v>
                </c:pt>
                <c:pt idx="3882">
                  <c:v>-13.788616018521864</c:v>
                </c:pt>
                <c:pt idx="3883">
                  <c:v>-13.811168704086542</c:v>
                </c:pt>
                <c:pt idx="3884">
                  <c:v>-13.834054329550302</c:v>
                </c:pt>
                <c:pt idx="3885">
                  <c:v>-13.857380022549869</c:v>
                </c:pt>
                <c:pt idx="3886">
                  <c:v>-13.88119453173989</c:v>
                </c:pt>
                <c:pt idx="3887">
                  <c:v>-13.905461269892408</c:v>
                </c:pt>
                <c:pt idx="3888">
                  <c:v>-13.930079558479466</c:v>
                </c:pt>
                <c:pt idx="3889">
                  <c:v>-13.954939603734919</c:v>
                </c:pt>
                <c:pt idx="3890">
                  <c:v>-13.979976768104907</c:v>
                </c:pt>
                <c:pt idx="3891">
                  <c:v>-14.005195226962924</c:v>
                </c:pt>
                <c:pt idx="3892">
                  <c:v>-14.030654320945931</c:v>
                </c:pt>
                <c:pt idx="3893">
                  <c:v>-14.056433572339023</c:v>
                </c:pt>
                <c:pt idx="3894">
                  <c:v>-14.082598888416245</c:v>
                </c:pt>
                <c:pt idx="3895">
                  <c:v>-14.109183021198836</c:v>
                </c:pt>
                <c:pt idx="3896">
                  <c:v>-14.136180595201864</c:v>
                </c:pt>
                <c:pt idx="3897">
                  <c:v>-14.163553203154905</c:v>
                </c:pt>
                <c:pt idx="3898">
                  <c:v>-14.19124293926356</c:v>
                </c:pt>
                <c:pt idx="3899">
                  <c:v>-14.219194445097955</c:v>
                </c:pt>
                <c:pt idx="3900">
                  <c:v>-14.247380316089995</c:v>
                </c:pt>
                <c:pt idx="3901">
                  <c:v>-14.275817202834682</c:v>
                </c:pt>
                <c:pt idx="3902">
                  <c:v>-14.304560256209381</c:v>
                </c:pt>
                <c:pt idx="3903">
                  <c:v>-14.333675580669404</c:v>
                </c:pt>
                <c:pt idx="3904">
                  <c:v>-14.363205940124161</c:v>
                </c:pt>
                <c:pt idx="3905">
                  <c:v>-14.393150737967229</c:v>
                </c:pt>
                <c:pt idx="3906">
                  <c:v>-14.423471637543075</c:v>
                </c:pt>
                <c:pt idx="3907">
                  <c:v>-14.454117813989528</c:v>
                </c:pt>
                <c:pt idx="3908">
                  <c:v>-14.48505373140687</c:v>
                </c:pt>
                <c:pt idx="3909">
                  <c:v>-14.516274836446019</c:v>
                </c:pt>
                <c:pt idx="3910">
                  <c:v>-14.547807499145165</c:v>
                </c:pt>
                <c:pt idx="3911">
                  <c:v>-14.57969802658744</c:v>
                </c:pt>
                <c:pt idx="3912">
                  <c:v>-14.611996343182618</c:v>
                </c:pt>
                <c:pt idx="3913">
                  <c:v>-14.644737461707074</c:v>
                </c:pt>
                <c:pt idx="3914">
                  <c:v>-14.677925103716358</c:v>
                </c:pt>
                <c:pt idx="3915">
                  <c:v>-14.711526372572747</c:v>
                </c:pt>
                <c:pt idx="3916">
                  <c:v>-14.745486052699629</c:v>
                </c:pt>
                <c:pt idx="3917">
                  <c:v>-14.779757918028738</c:v>
                </c:pt>
                <c:pt idx="3918">
                  <c:v>-14.814334602311472</c:v>
                </c:pt>
                <c:pt idx="3919">
                  <c:v>-14.849252477555321</c:v>
                </c:pt>
                <c:pt idx="3920">
                  <c:v>-14.884563336877699</c:v>
                </c:pt>
                <c:pt idx="3921">
                  <c:v>-14.920291642616782</c:v>
                </c:pt>
                <c:pt idx="3922">
                  <c:v>-14.956411775684511</c:v>
                </c:pt>
                <c:pt idx="3923">
                  <c:v>-14.992867160049585</c:v>
                </c:pt>
                <c:pt idx="3924">
                  <c:v>-15.029619159026135</c:v>
                </c:pt>
                <c:pt idx="3925">
                  <c:v>-15.066686098594291</c:v>
                </c:pt>
                <c:pt idx="3926">
                  <c:v>-15.104137267980096</c:v>
                </c:pt>
                <c:pt idx="3927">
                  <c:v>-15.142042553660943</c:v>
                </c:pt>
                <c:pt idx="3928">
                  <c:v>-15.180416557811139</c:v>
                </c:pt>
                <c:pt idx="3929">
                  <c:v>-15.219203439788648</c:v>
                </c:pt>
                <c:pt idx="3930">
                  <c:v>-15.258317364770415</c:v>
                </c:pt>
                <c:pt idx="3931">
                  <c:v>-15.29770849042724</c:v>
                </c:pt>
                <c:pt idx="3932">
                  <c:v>-15.337403271001209</c:v>
                </c:pt>
                <c:pt idx="3933">
                  <c:v>-15.37748812295578</c:v>
                </c:pt>
                <c:pt idx="3934">
                  <c:v>-15.418049973157027</c:v>
                </c:pt>
                <c:pt idx="3935">
                  <c:v>-15.459119221535516</c:v>
                </c:pt>
                <c:pt idx="3936">
                  <c:v>-15.50065557964283</c:v>
                </c:pt>
                <c:pt idx="3937">
                  <c:v>-15.542582285854952</c:v>
                </c:pt>
                <c:pt idx="3938">
                  <c:v>-15.584839515804738</c:v>
                </c:pt>
                <c:pt idx="3939">
                  <c:v>-15.627419548746168</c:v>
                </c:pt>
                <c:pt idx="3940">
                  <c:v>-15.670365870959451</c:v>
                </c:pt>
                <c:pt idx="3941">
                  <c:v>-15.713745368296571</c:v>
                </c:pt>
                <c:pt idx="3942">
                  <c:v>-15.757615451267291</c:v>
                </c:pt>
                <c:pt idx="3943">
                  <c:v>-15.80200187344375</c:v>
                </c:pt>
                <c:pt idx="3944">
                  <c:v>-15.846890439633079</c:v>
                </c:pt>
                <c:pt idx="3945">
                  <c:v>-15.892230190680525</c:v>
                </c:pt>
                <c:pt idx="3946">
                  <c:v>-15.937948144408358</c:v>
                </c:pt>
                <c:pt idx="3947">
                  <c:v>-15.983976683236097</c:v>
                </c:pt>
                <c:pt idx="3948">
                  <c:v>-16.030287244517478</c:v>
                </c:pt>
                <c:pt idx="3949">
                  <c:v>-16.076913274192822</c:v>
                </c:pt>
                <c:pt idx="3950">
                  <c:v>-16.123944247055412</c:v>
                </c:pt>
                <c:pt idx="3951">
                  <c:v>-16.171487215968739</c:v>
                </c:pt>
                <c:pt idx="3952">
                  <c:v>-16.219614221772698</c:v>
                </c:pt>
                <c:pt idx="3953">
                  <c:v>-16.268325678072078</c:v>
                </c:pt>
                <c:pt idx="3954">
                  <c:v>-16.317551219846816</c:v>
                </c:pt>
                <c:pt idx="3955">
                  <c:v>-16.367186562691501</c:v>
                </c:pt>
                <c:pt idx="3956">
                  <c:v>-16.417144658009953</c:v>
                </c:pt>
                <c:pt idx="3957">
                  <c:v>-16.467394926302653</c:v>
                </c:pt>
                <c:pt idx="3958">
                  <c:v>-16.517974957229171</c:v>
                </c:pt>
                <c:pt idx="3959">
                  <c:v>-16.56897379251258</c:v>
                </c:pt>
                <c:pt idx="3960">
                  <c:v>-16.620495393218121</c:v>
                </c:pt>
                <c:pt idx="3961">
                  <c:v>-16.672614656788966</c:v>
                </c:pt>
                <c:pt idx="3962">
                  <c:v>-16.725341083788472</c:v>
                </c:pt>
                <c:pt idx="3963">
                  <c:v>-16.778607294035115</c:v>
                </c:pt>
                <c:pt idx="3964">
                  <c:v>-16.832294630047897</c:v>
                </c:pt>
                <c:pt idx="3965">
                  <c:v>-16.886291027777283</c:v>
                </c:pt>
                <c:pt idx="3966">
                  <c:v>-16.940553745896644</c:v>
                </c:pt>
                <c:pt idx="3967">
                  <c:v>-16.99513879925405</c:v>
                </c:pt>
                <c:pt idx="3968">
                  <c:v>-17.05017393990526</c:v>
                </c:pt>
                <c:pt idx="3969">
                  <c:v>-17.105787518740506</c:v>
                </c:pt>
                <c:pt idx="3970">
                  <c:v>-17.16203699250071</c:v>
                </c:pt>
                <c:pt idx="3971">
                  <c:v>-17.218882984843969</c:v>
                </c:pt>
                <c:pt idx="3972">
                  <c:v>-17.27622382128056</c:v>
                </c:pt>
                <c:pt idx="3973">
                  <c:v>-17.333963843595139</c:v>
                </c:pt>
                <c:pt idx="3974">
                  <c:v>-17.3920680336247</c:v>
                </c:pt>
                <c:pt idx="3975">
                  <c:v>-17.45057020764245</c:v>
                </c:pt>
                <c:pt idx="3976">
                  <c:v>-17.509538307630368</c:v>
                </c:pt>
                <c:pt idx="3977">
                  <c:v>-17.569028415878908</c:v>
                </c:pt>
                <c:pt idx="3978">
                  <c:v>-17.62905919704464</c:v>
                </c:pt>
                <c:pt idx="3979">
                  <c:v>-17.689615961346867</c:v>
                </c:pt>
                <c:pt idx="3980">
                  <c:v>-17.750671069181166</c:v>
                </c:pt>
                <c:pt idx="3981">
                  <c:v>-17.812202549265482</c:v>
                </c:pt>
                <c:pt idx="3982">
                  <c:v>-17.87420356956779</c:v>
                </c:pt>
                <c:pt idx="3983">
                  <c:v>-17.936685920501294</c:v>
                </c:pt>
                <c:pt idx="3984">
                  <c:v>-17.999679851303064</c:v>
                </c:pt>
                <c:pt idx="3985">
                  <c:v>-18.063225489361731</c:v>
                </c:pt>
                <c:pt idx="3986">
                  <c:v>-18.127351497593519</c:v>
                </c:pt>
                <c:pt idx="3987">
                  <c:v>-18.192049491569353</c:v>
                </c:pt>
                <c:pt idx="3988">
                  <c:v>-18.257265731749641</c:v>
                </c:pt>
                <c:pt idx="3989">
                  <c:v>-18.322926755217406</c:v>
                </c:pt>
                <c:pt idx="3990">
                  <c:v>-18.388989983004198</c:v>
                </c:pt>
                <c:pt idx="3991">
                  <c:v>-18.455483780853349</c:v>
                </c:pt>
                <c:pt idx="3992">
                  <c:v>-18.522500865106476</c:v>
                </c:pt>
                <c:pt idx="3993">
                  <c:v>-18.590141511936686</c:v>
                </c:pt>
                <c:pt idx="3994">
                  <c:v>-18.658444995083755</c:v>
                </c:pt>
                <c:pt idx="3995">
                  <c:v>-18.727362248358126</c:v>
                </c:pt>
                <c:pt idx="3996">
                  <c:v>-18.796793445311927</c:v>
                </c:pt>
                <c:pt idx="3997">
                  <c:v>-18.866662485972377</c:v>
                </c:pt>
                <c:pt idx="3998">
                  <c:v>-18.936969729009011</c:v>
                </c:pt>
                <c:pt idx="3999">
                  <c:v>-19.007782348146321</c:v>
                </c:pt>
                <c:pt idx="4000">
                  <c:v>-19.07917425699948</c:v>
                </c:pt>
                <c:pt idx="4001">
                  <c:v>-19.151169205639839</c:v>
                </c:pt>
                <c:pt idx="4002">
                  <c:v>-19.223734832040748</c:v>
                </c:pt>
                <c:pt idx="4003">
                  <c:v>-19.296827616370379</c:v>
                </c:pt>
                <c:pt idx="4004">
                  <c:v>-19.370442277142498</c:v>
                </c:pt>
                <c:pt idx="4005">
                  <c:v>-19.444616514119378</c:v>
                </c:pt>
                <c:pt idx="4006">
                  <c:v>-19.51938583613768</c:v>
                </c:pt>
                <c:pt idx="4007">
                  <c:v>-19.594733116295405</c:v>
                </c:pt>
                <c:pt idx="4008">
                  <c:v>-19.670586517624518</c:v>
                </c:pt>
                <c:pt idx="4009">
                  <c:v>-19.746877234330899</c:v>
                </c:pt>
                <c:pt idx="4010">
                  <c:v>-19.823611950788013</c:v>
                </c:pt>
                <c:pt idx="4011">
                  <c:v>-19.900895639958058</c:v>
                </c:pt>
                <c:pt idx="4012">
                  <c:v>-19.978877963132732</c:v>
                </c:pt>
                <c:pt idx="4013">
                  <c:v>-20.05765993614078</c:v>
                </c:pt>
                <c:pt idx="4014">
                  <c:v>-20.137231782741729</c:v>
                </c:pt>
                <c:pt idx="4015">
                  <c:v>-20.217488125065977</c:v>
                </c:pt>
                <c:pt idx="4016">
                  <c:v>-20.298304430115998</c:v>
                </c:pt>
                <c:pt idx="4017">
                  <c:v>-20.379612301240222</c:v>
                </c:pt>
                <c:pt idx="4018">
                  <c:v>-20.461418996799686</c:v>
                </c:pt>
                <c:pt idx="4019">
                  <c:v>-20.543768551034987</c:v>
                </c:pt>
                <c:pt idx="4020">
                  <c:v>-20.626690336598109</c:v>
                </c:pt>
                <c:pt idx="4021">
                  <c:v>-20.710183995209945</c:v>
                </c:pt>
                <c:pt idx="4022">
                  <c:v>-20.794248479881972</c:v>
                </c:pt>
                <c:pt idx="4023">
                  <c:v>-20.878918336316925</c:v>
                </c:pt>
                <c:pt idx="4024">
                  <c:v>-20.964263974358435</c:v>
                </c:pt>
                <c:pt idx="4025">
                  <c:v>-21.050348955806129</c:v>
                </c:pt>
                <c:pt idx="4026">
                  <c:v>-21.137180721155303</c:v>
                </c:pt>
                <c:pt idx="4027">
                  <c:v>-21.224700421555454</c:v>
                </c:pt>
                <c:pt idx="4028">
                  <c:v>-21.312823994872375</c:v>
                </c:pt>
                <c:pt idx="4029">
                  <c:v>-21.401501443688815</c:v>
                </c:pt>
                <c:pt idx="4030">
                  <c:v>-21.490745858685433</c:v>
                </c:pt>
                <c:pt idx="4031">
                  <c:v>-21.580611387012496</c:v>
                </c:pt>
                <c:pt idx="4032">
                  <c:v>-21.671143934616602</c:v>
                </c:pt>
                <c:pt idx="4033">
                  <c:v>-21.762349209133205</c:v>
                </c:pt>
                <c:pt idx="4034">
                  <c:v>-21.854202552746102</c:v>
                </c:pt>
                <c:pt idx="4035">
                  <c:v>-21.946684925961133</c:v>
                </c:pt>
                <c:pt idx="4036">
                  <c:v>-22.039807543855336</c:v>
                </c:pt>
                <c:pt idx="4037">
                  <c:v>-22.133603144486361</c:v>
                </c:pt>
                <c:pt idx="4038">
                  <c:v>-22.228097387916112</c:v>
                </c:pt>
                <c:pt idx="4039">
                  <c:v>-22.323293485188831</c:v>
                </c:pt>
                <c:pt idx="4040">
                  <c:v>-22.419187512054709</c:v>
                </c:pt>
                <c:pt idx="4041">
                  <c:v>-22.515796932680061</c:v>
                </c:pt>
                <c:pt idx="4042">
                  <c:v>-22.613166504201491</c:v>
                </c:pt>
                <c:pt idx="4043">
                  <c:v>-22.711334430064547</c:v>
                </c:pt>
                <c:pt idx="4044">
                  <c:v>-22.810281810196919</c:v>
                </c:pt>
                <c:pt idx="4045">
                  <c:v>-22.909911900813078</c:v>
                </c:pt>
                <c:pt idx="4046">
                  <c:v>-23.010087790807319</c:v>
                </c:pt>
                <c:pt idx="4047">
                  <c:v>-23.110710697176277</c:v>
                </c:pt>
                <c:pt idx="4048">
                  <c:v>-23.211786064088606</c:v>
                </c:pt>
                <c:pt idx="4049">
                  <c:v>-23.313431934639802</c:v>
                </c:pt>
                <c:pt idx="4050">
                  <c:v>-23.415827239871838</c:v>
                </c:pt>
                <c:pt idx="4051">
                  <c:v>-23.519138851791958</c:v>
                </c:pt>
                <c:pt idx="4052">
                  <c:v>-23.623471461268942</c:v>
                </c:pt>
                <c:pt idx="4053">
                  <c:v>-23.728854344450191</c:v>
                </c:pt>
                <c:pt idx="4054">
                  <c:v>-23.835246907716471</c:v>
                </c:pt>
                <c:pt idx="4055">
                  <c:v>-23.9425423838981</c:v>
                </c:pt>
                <c:pt idx="4056">
                  <c:v>-24.050575084535648</c:v>
                </c:pt>
                <c:pt idx="4057">
                  <c:v>-24.159157968205239</c:v>
                </c:pt>
                <c:pt idx="4058">
                  <c:v>-24.268162350755009</c:v>
                </c:pt>
                <c:pt idx="4059">
                  <c:v>-24.377605671471866</c:v>
                </c:pt>
                <c:pt idx="4060">
                  <c:v>-24.487679514534545</c:v>
                </c:pt>
                <c:pt idx="4061">
                  <c:v>-24.598671353071232</c:v>
                </c:pt>
                <c:pt idx="4062">
                  <c:v>-24.71080726577533</c:v>
                </c:pt>
                <c:pt idx="4063">
                  <c:v>-24.824114353217528</c:v>
                </c:pt>
                <c:pt idx="4064">
                  <c:v>-24.938406111231252</c:v>
                </c:pt>
                <c:pt idx="4065">
                  <c:v>-25.053414874326613</c:v>
                </c:pt>
                <c:pt idx="4066">
                  <c:v>-25.168985289796218</c:v>
                </c:pt>
                <c:pt idx="4067">
                  <c:v>-25.28518789070937</c:v>
                </c:pt>
                <c:pt idx="4068">
                  <c:v>-25.402263027855895</c:v>
                </c:pt>
                <c:pt idx="4069">
                  <c:v>-25.52043110364005</c:v>
                </c:pt>
                <c:pt idx="4070">
                  <c:v>-25.639709899944599</c:v>
                </c:pt>
                <c:pt idx="4071">
                  <c:v>-25.759880041569936</c:v>
                </c:pt>
                <c:pt idx="4072">
                  <c:v>-25.880631367062385</c:v>
                </c:pt>
                <c:pt idx="4073">
                  <c:v>-26.001786806003267</c:v>
                </c:pt>
                <c:pt idx="4074">
                  <c:v>-26.123440150163976</c:v>
                </c:pt>
                <c:pt idx="4075">
                  <c:v>-26.245906922590024</c:v>
                </c:pt>
                <c:pt idx="4076">
                  <c:v>-26.36952547716249</c:v>
                </c:pt>
                <c:pt idx="4077">
                  <c:v>-26.494452579498017</c:v>
                </c:pt>
                <c:pt idx="4078">
                  <c:v>-26.620594664882379</c:v>
                </c:pt>
                <c:pt idx="4079">
                  <c:v>-26.747710648081771</c:v>
                </c:pt>
                <c:pt idx="4080">
                  <c:v>-26.875598478269858</c:v>
                </c:pt>
                <c:pt idx="4081">
                  <c:v>-27.004227502039026</c:v>
                </c:pt>
                <c:pt idx="4082">
                  <c:v>-27.133732804737392</c:v>
                </c:pt>
                <c:pt idx="4083">
                  <c:v>-27.264296201149026</c:v>
                </c:pt>
                <c:pt idx="4084">
                  <c:v>-27.396014966387398</c:v>
                </c:pt>
                <c:pt idx="4085">
                  <c:v>-27.528851037587994</c:v>
                </c:pt>
                <c:pt idx="4086">
                  <c:v>-27.662679009032228</c:v>
                </c:pt>
                <c:pt idx="4087">
                  <c:v>-27.797377593499849</c:v>
                </c:pt>
                <c:pt idx="4088">
                  <c:v>-27.932892533776638</c:v>
                </c:pt>
                <c:pt idx="4089">
                  <c:v>-28.06924150151233</c:v>
                </c:pt>
                <c:pt idx="4090">
                  <c:v>-28.206486491013845</c:v>
                </c:pt>
                <c:pt idx="4091">
                  <c:v>-28.344716031356853</c:v>
                </c:pt>
                <c:pt idx="4092">
                  <c:v>-28.484048703046334</c:v>
                </c:pt>
                <c:pt idx="4093">
                  <c:v>-28.624628165438281</c:v>
                </c:pt>
                <c:pt idx="4094">
                  <c:v>-28.766575060161234</c:v>
                </c:pt>
                <c:pt idx="4095">
                  <c:v>-28.909903912644044</c:v>
                </c:pt>
                <c:pt idx="4096">
                  <c:v>-29.054465803516386</c:v>
                </c:pt>
                <c:pt idx="4097">
                  <c:v>-29.199985661713875</c:v>
                </c:pt>
                <c:pt idx="4098">
                  <c:v>-29.34620514914522</c:v>
                </c:pt>
                <c:pt idx="4099">
                  <c:v>-29.493054926987568</c:v>
                </c:pt>
                <c:pt idx="4100">
                  <c:v>-29.640734645632932</c:v>
                </c:pt>
                <c:pt idx="4101">
                  <c:v>-29.789623641538711</c:v>
                </c:pt>
                <c:pt idx="4102">
                  <c:v>-29.940059923109764</c:v>
                </c:pt>
                <c:pt idx="4103">
                  <c:v>-30.092128510108495</c:v>
                </c:pt>
                <c:pt idx="4104">
                  <c:v>-30.245610375187965</c:v>
                </c:pt>
                <c:pt idx="4105">
                  <c:v>-30.400141829620889</c:v>
                </c:pt>
                <c:pt idx="4106">
                  <c:v>-30.555485502855024</c:v>
                </c:pt>
                <c:pt idx="4107">
                  <c:v>-30.711723983812313</c:v>
                </c:pt>
                <c:pt idx="4108">
                  <c:v>-30.869228456758655</c:v>
                </c:pt>
                <c:pt idx="4109">
                  <c:v>-31.028407867327722</c:v>
                </c:pt>
                <c:pt idx="4110">
                  <c:v>-31.189403721321412</c:v>
                </c:pt>
                <c:pt idx="4111">
                  <c:v>-31.351945290218509</c:v>
                </c:pt>
                <c:pt idx="4112">
                  <c:v>-31.515479599177304</c:v>
                </c:pt>
                <c:pt idx="4113">
                  <c:v>-31.679505696794578</c:v>
                </c:pt>
                <c:pt idx="4114">
                  <c:v>-31.843900001576209</c:v>
                </c:pt>
                <c:pt idx="4115">
                  <c:v>-32.009020440765291</c:v>
                </c:pt>
                <c:pt idx="4116">
                  <c:v>-32.175523731752456</c:v>
                </c:pt>
                <c:pt idx="4117">
                  <c:v>-32.344018906995302</c:v>
                </c:pt>
                <c:pt idx="4118">
                  <c:v>-32.514777679860174</c:v>
                </c:pt>
                <c:pt idx="4119">
                  <c:v>-32.687666382722419</c:v>
                </c:pt>
                <c:pt idx="4120">
                  <c:v>-32.862305389188101</c:v>
                </c:pt>
                <c:pt idx="4121">
                  <c:v>-33.03831809433683</c:v>
                </c:pt>
                <c:pt idx="4122">
                  <c:v>-33.215500109923312</c:v>
                </c:pt>
                <c:pt idx="4123">
                  <c:v>-33.393829533516318</c:v>
                </c:pt>
                <c:pt idx="4124">
                  <c:v>-33.573369682049773</c:v>
                </c:pt>
                <c:pt idx="4125">
                  <c:v>-33.754181590037355</c:v>
                </c:pt>
                <c:pt idx="4126">
                  <c:v>-33.936321343493702</c:v>
                </c:pt>
                <c:pt idx="4127">
                  <c:v>-34.11989665797136</c:v>
                </c:pt>
                <c:pt idx="4128">
                  <c:v>-34.305093349288654</c:v>
                </c:pt>
                <c:pt idx="4129">
                  <c:v>-34.492112596017861</c:v>
                </c:pt>
                <c:pt idx="4130">
                  <c:v>-34.681054121973027</c:v>
                </c:pt>
                <c:pt idx="4131">
                  <c:v>-34.871849062092359</c:v>
                </c:pt>
                <c:pt idx="4132">
                  <c:v>-35.064320323404864</c:v>
                </c:pt>
                <c:pt idx="4133">
                  <c:v>-35.258342398689742</c:v>
                </c:pt>
                <c:pt idx="4134">
                  <c:v>-35.453976633398263</c:v>
                </c:pt>
                <c:pt idx="4135">
                  <c:v>-35.651461666575713</c:v>
                </c:pt>
                <c:pt idx="4136">
                  <c:v>-35.851051109237126</c:v>
                </c:pt>
                <c:pt idx="4137">
                  <c:v>-36.052823107600631</c:v>
                </c:pt>
                <c:pt idx="4138">
                  <c:v>-36.256623808102241</c:v>
                </c:pt>
                <c:pt idx="4139">
                  <c:v>-36.462206148007674</c:v>
                </c:pt>
                <c:pt idx="4140">
                  <c:v>-36.669460289060545</c:v>
                </c:pt>
                <c:pt idx="4141">
                  <c:v>-36.878539236803057</c:v>
                </c:pt>
                <c:pt idx="4142">
                  <c:v>-37.089752066895258</c:v>
                </c:pt>
                <c:pt idx="4143">
                  <c:v>-37.303286614520957</c:v>
                </c:pt>
                <c:pt idx="4144">
                  <c:v>-37.518984034809769</c:v>
                </c:pt>
                <c:pt idx="4145">
                  <c:v>-37.736379996055049</c:v>
                </c:pt>
                <c:pt idx="4146">
                  <c:v>-37.955038710109243</c:v>
                </c:pt>
                <c:pt idx="4147">
                  <c:v>-38.174969162967216</c:v>
                </c:pt>
                <c:pt idx="4148">
                  <c:v>-38.39681270934485</c:v>
                </c:pt>
                <c:pt idx="4149">
                  <c:v>-38.621621932292058</c:v>
                </c:pt>
                <c:pt idx="4150">
                  <c:v>-38.850329707865797</c:v>
                </c:pt>
                <c:pt idx="4151">
                  <c:v>-39.083230443359071</c:v>
                </c:pt>
                <c:pt idx="4152">
                  <c:v>-39.319798895891942</c:v>
                </c:pt>
                <c:pt idx="4153">
                  <c:v>-39.558956630605387</c:v>
                </c:pt>
                <c:pt idx="4154">
                  <c:v>-39.7996156462561</c:v>
                </c:pt>
                <c:pt idx="4155">
                  <c:v>-40.041173949180532</c:v>
                </c:pt>
                <c:pt idx="4156">
                  <c:v>-40.283705629155939</c:v>
                </c:pt>
                <c:pt idx="4157">
                  <c:v>-40.527812613139098</c:v>
                </c:pt>
                <c:pt idx="4158">
                  <c:v>-40.774309827517278</c:v>
                </c:pt>
                <c:pt idx="4159">
                  <c:v>-41.023956516035412</c:v>
                </c:pt>
                <c:pt idx="4160">
                  <c:v>-41.277327804926465</c:v>
                </c:pt>
                <c:pt idx="4161">
                  <c:v>-41.534773051595153</c:v>
                </c:pt>
                <c:pt idx="4162">
                  <c:v>-41.796364089219828</c:v>
                </c:pt>
                <c:pt idx="4163">
                  <c:v>-42.061819880581524</c:v>
                </c:pt>
                <c:pt idx="4164">
                  <c:v>-42.330506752929026</c:v>
                </c:pt>
                <c:pt idx="4165">
                  <c:v>-42.601629338479377</c:v>
                </c:pt>
                <c:pt idx="4166">
                  <c:v>-42.874606362010113</c:v>
                </c:pt>
                <c:pt idx="4167">
                  <c:v>-43.149455407867819</c:v>
                </c:pt>
                <c:pt idx="4168">
                  <c:v>-43.426940761727309</c:v>
                </c:pt>
                <c:pt idx="4169">
                  <c:v>-43.708350039399974</c:v>
                </c:pt>
                <c:pt idx="4170">
                  <c:v>-43.994991679646219</c:v>
                </c:pt>
                <c:pt idx="4171">
                  <c:v>-44.287680009827341</c:v>
                </c:pt>
                <c:pt idx="4172">
                  <c:v>-44.586472211623551</c:v>
                </c:pt>
                <c:pt idx="4173">
                  <c:v>-44.890756055712579</c:v>
                </c:pt>
                <c:pt idx="4174">
                  <c:v>-45.199586840095762</c:v>
                </c:pt>
                <c:pt idx="4175">
                  <c:v>-45.512071703723301</c:v>
                </c:pt>
                <c:pt idx="4176">
                  <c:v>-45.827644528429879</c:v>
                </c:pt>
                <c:pt idx="4177">
                  <c:v>-46.146196486224575</c:v>
                </c:pt>
                <c:pt idx="4178">
                  <c:v>-46.468108794312712</c:v>
                </c:pt>
                <c:pt idx="4179">
                  <c:v>-46.794215541557669</c:v>
                </c:pt>
                <c:pt idx="4180">
                  <c:v>-47.125656296666591</c:v>
                </c:pt>
                <c:pt idx="4181">
                  <c:v>-47.463568442575209</c:v>
                </c:pt>
                <c:pt idx="4182">
                  <c:v>-47.808669136335624</c:v>
                </c:pt>
                <c:pt idx="4183">
                  <c:v>-48.160918881973274</c:v>
                </c:pt>
                <c:pt idx="4184">
                  <c:v>-48.519507487338856</c:v>
                </c:pt>
                <c:pt idx="4185">
                  <c:v>-48.883273597438269</c:v>
                </c:pt>
                <c:pt idx="4186">
                  <c:v>-49.251410181550668</c:v>
                </c:pt>
                <c:pt idx="4187">
                  <c:v>-49.624088756789249</c:v>
                </c:pt>
                <c:pt idx="4188">
                  <c:v>-50.002629966973785</c:v>
                </c:pt>
                <c:pt idx="4189">
                  <c:v>-50.389094145130798</c:v>
                </c:pt>
                <c:pt idx="4190">
                  <c:v>-50.785507335577975</c:v>
                </c:pt>
                <c:pt idx="4191">
                  <c:v>-51.193143065633009</c:v>
                </c:pt>
                <c:pt idx="4192">
                  <c:v>-51.612223584827461</c:v>
                </c:pt>
                <c:pt idx="4193">
                  <c:v>-52.042149358621799</c:v>
                </c:pt>
                <c:pt idx="4194">
                  <c:v>-52.482086738564881</c:v>
                </c:pt>
                <c:pt idx="4195">
                  <c:v>-52.931595599933871</c:v>
                </c:pt>
                <c:pt idx="4196">
                  <c:v>-53.391008785587879</c:v>
                </c:pt>
                <c:pt idx="4197">
                  <c:v>-53.861419933263683</c:v>
                </c:pt>
                <c:pt idx="4198">
                  <c:v>-54.344295692084337</c:v>
                </c:pt>
                <c:pt idx="4199">
                  <c:v>-54.840855580627647</c:v>
                </c:pt>
                <c:pt idx="4200">
                  <c:v>-55.351476204123387</c:v>
                </c:pt>
                <c:pt idx="4201">
                  <c:v>-55.875476730058146</c:v>
                </c:pt>
                <c:pt idx="4202">
                  <c:v>-56.411632835456572</c:v>
                </c:pt>
                <c:pt idx="4203">
                  <c:v>-56.959497586270246</c:v>
                </c:pt>
                <c:pt idx="4204">
                  <c:v>-57.521063321891575</c:v>
                </c:pt>
                <c:pt idx="4205">
                  <c:v>-58.101772176418926</c:v>
                </c:pt>
                <c:pt idx="4206">
                  <c:v>-58.709874623553056</c:v>
                </c:pt>
                <c:pt idx="4207">
                  <c:v>-59.353890582873774</c:v>
                </c:pt>
                <c:pt idx="4208">
                  <c:v>-60.039093005675149</c:v>
                </c:pt>
                <c:pt idx="4209">
                  <c:v>-60.764842675402349</c:v>
                </c:pt>
                <c:pt idx="4210">
                  <c:v>-61.524776926530151</c:v>
                </c:pt>
                <c:pt idx="4211">
                  <c:v>-62.310984736730681</c:v>
                </c:pt>
                <c:pt idx="4212">
                  <c:v>-63.121173411046883</c:v>
                </c:pt>
                <c:pt idx="4213">
                  <c:v>-63.965229952129434</c:v>
                </c:pt>
                <c:pt idx="4214">
                  <c:v>-64.866920217351137</c:v>
                </c:pt>
                <c:pt idx="4215">
                  <c:v>-65.859388186405354</c:v>
                </c:pt>
                <c:pt idx="4216">
                  <c:v>-66.977366945922</c:v>
                </c:pt>
                <c:pt idx="4217">
                  <c:v>-68.250852512853143</c:v>
                </c:pt>
                <c:pt idx="4218">
                  <c:v>-69.704091552555639</c:v>
                </c:pt>
                <c:pt idx="4219">
                  <c:v>-71.362525669729422</c:v>
                </c:pt>
                <c:pt idx="4220">
                  <c:v>-73.270221480855241</c:v>
                </c:pt>
                <c:pt idx="4221">
                  <c:v>-75.522130349028089</c:v>
                </c:pt>
                <c:pt idx="4222">
                  <c:v>-78.32710724653225</c:v>
                </c:pt>
                <c:pt idx="4223">
                  <c:v>-82.181951380867915</c:v>
                </c:pt>
                <c:pt idx="4224">
                  <c:v>-88.703220236290292</c:v>
                </c:pt>
                <c:pt idx="4225">
                  <c:v>-104.39707690048749</c:v>
                </c:pt>
                <c:pt idx="4226">
                  <c:v>-87.782989132224088</c:v>
                </c:pt>
                <c:pt idx="4227">
                  <c:v>-82.305108094573498</c:v>
                </c:pt>
                <c:pt idx="4228">
                  <c:v>-79.049659710712746</c:v>
                </c:pt>
                <c:pt idx="4229">
                  <c:v>-76.734501747784648</c:v>
                </c:pt>
                <c:pt idx="4230">
                  <c:v>-74.949692204429184</c:v>
                </c:pt>
                <c:pt idx="4231">
                  <c:v>-73.52251382418919</c:v>
                </c:pt>
                <c:pt idx="4232">
                  <c:v>-72.365902974168762</c:v>
                </c:pt>
                <c:pt idx="4233">
                  <c:v>-71.424687684918538</c:v>
                </c:pt>
                <c:pt idx="4234">
                  <c:v>-70.654872236676624</c:v>
                </c:pt>
                <c:pt idx="4235">
                  <c:v>-70.017852548526605</c:v>
                </c:pt>
                <c:pt idx="4236">
                  <c:v>-69.481256902224033</c:v>
                </c:pt>
                <c:pt idx="4237">
                  <c:v>-69.020855553962093</c:v>
                </c:pt>
                <c:pt idx="4238">
                  <c:v>-68.620064966928112</c:v>
                </c:pt>
                <c:pt idx="4239">
                  <c:v>-68.266644118025852</c:v>
                </c:pt>
                <c:pt idx="4240">
                  <c:v>-67.949062797684149</c:v>
                </c:pt>
                <c:pt idx="4241">
                  <c:v>-67.655637508658899</c:v>
                </c:pt>
                <c:pt idx="4242">
                  <c:v>-67.377393238475946</c:v>
                </c:pt>
                <c:pt idx="4243">
                  <c:v>-67.112352150368565</c:v>
                </c:pt>
                <c:pt idx="4244">
                  <c:v>-66.867287319512187</c:v>
                </c:pt>
                <c:pt idx="4245">
                  <c:v>-66.654670727947746</c:v>
                </c:pt>
                <c:pt idx="4246">
                  <c:v>-66.486205880149754</c:v>
                </c:pt>
                <c:pt idx="4247">
                  <c:v>-66.366620260967693</c:v>
                </c:pt>
                <c:pt idx="4248">
                  <c:v>-66.290902561523978</c:v>
                </c:pt>
                <c:pt idx="4249">
                  <c:v>-66.246183393393579</c:v>
                </c:pt>
                <c:pt idx="4250">
                  <c:v>-66.217322747236977</c:v>
                </c:pt>
                <c:pt idx="4251">
                  <c:v>-66.19344178386433</c:v>
                </c:pt>
                <c:pt idx="4252">
                  <c:v>-66.171926385807211</c:v>
                </c:pt>
                <c:pt idx="4253">
                  <c:v>-66.157900044882879</c:v>
                </c:pt>
                <c:pt idx="4254">
                  <c:v>-66.160129454620247</c:v>
                </c:pt>
                <c:pt idx="4255">
                  <c:v>-66.186275863796411</c:v>
                </c:pt>
                <c:pt idx="4256">
                  <c:v>-66.239929558582773</c:v>
                </c:pt>
                <c:pt idx="4257">
                  <c:v>-66.320055544324248</c:v>
                </c:pt>
                <c:pt idx="4258">
                  <c:v>-66.422088308947764</c:v>
                </c:pt>
                <c:pt idx="4259">
                  <c:v>-66.539624230864703</c:v>
                </c:pt>
                <c:pt idx="4260">
                  <c:v>-66.666118104699223</c:v>
                </c:pt>
                <c:pt idx="4261">
                  <c:v>-66.796475742550058</c:v>
                </c:pt>
                <c:pt idx="4262">
                  <c:v>-66.928431897788101</c:v>
                </c:pt>
                <c:pt idx="4263">
                  <c:v>-67.063218954563141</c:v>
                </c:pt>
                <c:pt idx="4264">
                  <c:v>-67.204928915097895</c:v>
                </c:pt>
                <c:pt idx="4265">
                  <c:v>-67.358619837756905</c:v>
                </c:pt>
                <c:pt idx="4266">
                  <c:v>-67.528217974055053</c:v>
                </c:pt>
                <c:pt idx="4267">
                  <c:v>-67.715658318387781</c:v>
                </c:pt>
                <c:pt idx="4268">
                  <c:v>-67.921936704203773</c:v>
                </c:pt>
                <c:pt idx="4269">
                  <c:v>-68.149223762805221</c:v>
                </c:pt>
                <c:pt idx="4270">
                  <c:v>-68.402073586485983</c:v>
                </c:pt>
                <c:pt idx="4271">
                  <c:v>-68.686149082408889</c:v>
                </c:pt>
                <c:pt idx="4272">
                  <c:v>-69.004759803890011</c:v>
                </c:pt>
                <c:pt idx="4273">
                  <c:v>-69.355521959567227</c:v>
                </c:pt>
                <c:pt idx="4274">
                  <c:v>-69.730090530814934</c:v>
                </c:pt>
                <c:pt idx="4275">
                  <c:v>-70.118472795603893</c:v>
                </c:pt>
                <c:pt idx="4276">
                  <c:v>-70.516169923221256</c:v>
                </c:pt>
                <c:pt idx="4277">
                  <c:v>-70.929220326965947</c:v>
                </c:pt>
                <c:pt idx="4278">
                  <c:v>-71.372514525201112</c:v>
                </c:pt>
                <c:pt idx="4279">
                  <c:v>-71.861462194555628</c:v>
                </c:pt>
                <c:pt idx="4280">
                  <c:v>-72.402208801786927</c:v>
                </c:pt>
                <c:pt idx="4281">
                  <c:v>-72.987030397152978</c:v>
                </c:pt>
                <c:pt idx="4282">
                  <c:v>-73.599247313729165</c:v>
                </c:pt>
                <c:pt idx="4283">
                  <c:v>-74.2268973248338</c:v>
                </c:pt>
                <c:pt idx="4284">
                  <c:v>-74.877477873893284</c:v>
                </c:pt>
                <c:pt idx="4285">
                  <c:v>-75.583194659622052</c:v>
                </c:pt>
                <c:pt idx="4286">
                  <c:v>-76.393577855284533</c:v>
                </c:pt>
                <c:pt idx="4287">
                  <c:v>-77.363573007615599</c:v>
                </c:pt>
                <c:pt idx="4288">
                  <c:v>-78.548036072839324</c:v>
                </c:pt>
                <c:pt idx="4289">
                  <c:v>-80.008158979858507</c:v>
                </c:pt>
                <c:pt idx="4290">
                  <c:v>-81.830171816001354</c:v>
                </c:pt>
                <c:pt idx="4291">
                  <c:v>-84.15651331321753</c:v>
                </c:pt>
                <c:pt idx="4292">
                  <c:v>-87.236910219631426</c:v>
                </c:pt>
                <c:pt idx="4293">
                  <c:v>-91.505034741602032</c:v>
                </c:pt>
                <c:pt idx="4294">
                  <c:v>-97.074038026604597</c:v>
                </c:pt>
                <c:pt idx="4295">
                  <c:v>-97.709092435220114</c:v>
                </c:pt>
                <c:pt idx="4296">
                  <c:v>-93.683480025562588</c:v>
                </c:pt>
                <c:pt idx="4297">
                  <c:v>-90.483949376524478</c:v>
                </c:pt>
                <c:pt idx="4298">
                  <c:v>-87.66913899878169</c:v>
                </c:pt>
                <c:pt idx="4299">
                  <c:v>-84.948220742025626</c:v>
                </c:pt>
                <c:pt idx="4300">
                  <c:v>-82.455874970261192</c:v>
                </c:pt>
                <c:pt idx="4301">
                  <c:v>-80.351127409391523</c:v>
                </c:pt>
                <c:pt idx="4302">
                  <c:v>-78.684575084227944</c:v>
                </c:pt>
                <c:pt idx="4303">
                  <c:v>-77.426873076492072</c:v>
                </c:pt>
                <c:pt idx="4304">
                  <c:v>-76.504387013585003</c:v>
                </c:pt>
                <c:pt idx="4305">
                  <c:v>-75.817829909269562</c:v>
                </c:pt>
                <c:pt idx="4306">
                  <c:v>-75.25863867074419</c:v>
                </c:pt>
                <c:pt idx="4307">
                  <c:v>-74.733884449935104</c:v>
                </c:pt>
                <c:pt idx="4308">
                  <c:v>-74.192213202583815</c:v>
                </c:pt>
                <c:pt idx="4309">
                  <c:v>-73.629796471094579</c:v>
                </c:pt>
                <c:pt idx="4310">
                  <c:v>-73.07000085834585</c:v>
                </c:pt>
                <c:pt idx="4311">
                  <c:v>-72.536667254183669</c:v>
                </c:pt>
                <c:pt idx="4312">
                  <c:v>-72.041583438888807</c:v>
                </c:pt>
                <c:pt idx="4313">
                  <c:v>-71.587949875618008</c:v>
                </c:pt>
                <c:pt idx="4314">
                  <c:v>-71.179047355687331</c:v>
                </c:pt>
                <c:pt idx="4315">
                  <c:v>-70.821441270516956</c:v>
                </c:pt>
                <c:pt idx="4316">
                  <c:v>-70.519608728113255</c:v>
                </c:pt>
                <c:pt idx="4317">
                  <c:v>-70.266843436076527</c:v>
                </c:pt>
                <c:pt idx="4318">
                  <c:v>-70.040537775056222</c:v>
                </c:pt>
                <c:pt idx="4319">
                  <c:v>-69.807920536291149</c:v>
                </c:pt>
                <c:pt idx="4320">
                  <c:v>-69.54184299170916</c:v>
                </c:pt>
                <c:pt idx="4321">
                  <c:v>-69.23686197269663</c:v>
                </c:pt>
                <c:pt idx="4322">
                  <c:v>-68.912369223286333</c:v>
                </c:pt>
                <c:pt idx="4323">
                  <c:v>-68.599879763004338</c:v>
                </c:pt>
                <c:pt idx="4324">
                  <c:v>-68.325298455699453</c:v>
                </c:pt>
                <c:pt idx="4325">
                  <c:v>-68.098291102493278</c:v>
                </c:pt>
                <c:pt idx="4326">
                  <c:v>-67.912654759619372</c:v>
                </c:pt>
                <c:pt idx="4327">
                  <c:v>-67.754483942379323</c:v>
                </c:pt>
                <c:pt idx="4328">
                  <c:v>-67.611779815990303</c:v>
                </c:pt>
                <c:pt idx="4329">
                  <c:v>-67.479273901985565</c:v>
                </c:pt>
                <c:pt idx="4330">
                  <c:v>-67.356175103352825</c:v>
                </c:pt>
                <c:pt idx="4331">
                  <c:v>-67.240366889431982</c:v>
                </c:pt>
                <c:pt idx="4332">
                  <c:v>-67.125334828860886</c:v>
                </c:pt>
                <c:pt idx="4333">
                  <c:v>-67.003371452439353</c:v>
                </c:pt>
                <c:pt idx="4334">
                  <c:v>-66.872712391659931</c:v>
                </c:pt>
                <c:pt idx="4335">
                  <c:v>-66.742039920883258</c:v>
                </c:pt>
                <c:pt idx="4336">
                  <c:v>-66.627431407148649</c:v>
                </c:pt>
                <c:pt idx="4337">
                  <c:v>-66.543216984434125</c:v>
                </c:pt>
                <c:pt idx="4338">
                  <c:v>-66.493042496544831</c:v>
                </c:pt>
                <c:pt idx="4339">
                  <c:v>-66.467051277128192</c:v>
                </c:pt>
                <c:pt idx="4340">
                  <c:v>-66.447319433846999</c:v>
                </c:pt>
                <c:pt idx="4341">
                  <c:v>-66.418760378017794</c:v>
                </c:pt>
                <c:pt idx="4342">
                  <c:v>-66.378373742250204</c:v>
                </c:pt>
                <c:pt idx="4343">
                  <c:v>-66.33588373911283</c:v>
                </c:pt>
                <c:pt idx="4344">
                  <c:v>-66.305392197725681</c:v>
                </c:pt>
                <c:pt idx="4345">
                  <c:v>-66.29481938005982</c:v>
                </c:pt>
                <c:pt idx="4346">
                  <c:v>-66.300845184301082</c:v>
                </c:pt>
                <c:pt idx="4347">
                  <c:v>-66.312474579147278</c:v>
                </c:pt>
                <c:pt idx="4348">
                  <c:v>-66.32041465786466</c:v>
                </c:pt>
                <c:pt idx="4349">
                  <c:v>-66.325200745166029</c:v>
                </c:pt>
                <c:pt idx="4350">
                  <c:v>-66.337561873656185</c:v>
                </c:pt>
                <c:pt idx="4351">
                  <c:v>-66.370615723531884</c:v>
                </c:pt>
                <c:pt idx="4352">
                  <c:v>-66.429850472787194</c:v>
                </c:pt>
                <c:pt idx="4353">
                  <c:v>-66.507983872325156</c:v>
                </c:pt>
                <c:pt idx="4354">
                  <c:v>-66.588251204083861</c:v>
                </c:pt>
                <c:pt idx="4355">
                  <c:v>-66.654427353834194</c:v>
                </c:pt>
                <c:pt idx="4356">
                  <c:v>-66.700982718928913</c:v>
                </c:pt>
                <c:pt idx="4357">
                  <c:v>-66.735773566960376</c:v>
                </c:pt>
                <c:pt idx="4358">
                  <c:v>-66.773298560664912</c:v>
                </c:pt>
                <c:pt idx="4359">
                  <c:v>-66.824190924002934</c:v>
                </c:pt>
                <c:pt idx="4360">
                  <c:v>-66.888775007124735</c:v>
                </c:pt>
                <c:pt idx="4361">
                  <c:v>-66.958629580197638</c:v>
                </c:pt>
                <c:pt idx="4362">
                  <c:v>-67.024506988252824</c:v>
                </c:pt>
                <c:pt idx="4363">
                  <c:v>-67.084814312457624</c:v>
                </c:pt>
                <c:pt idx="4364">
                  <c:v>-67.148474805144915</c:v>
                </c:pt>
                <c:pt idx="4365">
                  <c:v>-67.230363459704805</c:v>
                </c:pt>
                <c:pt idx="4366">
                  <c:v>-67.343117489585765</c:v>
                </c:pt>
                <c:pt idx="4367">
                  <c:v>-67.490882029944373</c:v>
                </c:pt>
                <c:pt idx="4368">
                  <c:v>-67.668071784146576</c:v>
                </c:pt>
                <c:pt idx="4369">
                  <c:v>-67.86272402841746</c:v>
                </c:pt>
                <c:pt idx="4370">
                  <c:v>-68.061736561425562</c:v>
                </c:pt>
                <c:pt idx="4371">
                  <c:v>-68.254915314658035</c:v>
                </c:pt>
                <c:pt idx="4372">
                  <c:v>-68.436383437782908</c:v>
                </c:pt>
                <c:pt idx="4373">
                  <c:v>-68.6043511663689</c:v>
                </c:pt>
                <c:pt idx="4374">
                  <c:v>-68.761201425661966</c:v>
                </c:pt>
                <c:pt idx="4375">
                  <c:v>-68.91430630353193</c:v>
                </c:pt>
                <c:pt idx="4376">
                  <c:v>-69.075790976380176</c:v>
                </c:pt>
                <c:pt idx="4377">
                  <c:v>-69.259318701950008</c:v>
                </c:pt>
                <c:pt idx="4378">
                  <c:v>-69.474294821478694</c:v>
                </c:pt>
                <c:pt idx="4379">
                  <c:v>-69.720496204981558</c:v>
                </c:pt>
                <c:pt idx="4380">
                  <c:v>-69.986945751599507</c:v>
                </c:pt>
                <c:pt idx="4381">
                  <c:v>-70.257274715097978</c:v>
                </c:pt>
                <c:pt idx="4382">
                  <c:v>-70.519899117800492</c:v>
                </c:pt>
                <c:pt idx="4383">
                  <c:v>-70.77672538746657</c:v>
                </c:pt>
                <c:pt idx="4384">
                  <c:v>-71.043481825319148</c:v>
                </c:pt>
                <c:pt idx="4385">
                  <c:v>-71.340769926712596</c:v>
                </c:pt>
                <c:pt idx="4386">
                  <c:v>-71.682128790361219</c:v>
                </c:pt>
                <c:pt idx="4387">
                  <c:v>-72.066980951368606</c:v>
                </c:pt>
                <c:pt idx="4388">
                  <c:v>-72.482746055009983</c:v>
                </c:pt>
                <c:pt idx="4389">
                  <c:v>-72.91518211542801</c:v>
                </c:pt>
                <c:pt idx="4390">
                  <c:v>-73.360564904011085</c:v>
                </c:pt>
                <c:pt idx="4391">
                  <c:v>-73.830638468765073</c:v>
                </c:pt>
                <c:pt idx="4392">
                  <c:v>-74.345871068200069</c:v>
                </c:pt>
                <c:pt idx="4393">
                  <c:v>-74.921705012703455</c:v>
                </c:pt>
                <c:pt idx="4394">
                  <c:v>-75.557399923098018</c:v>
                </c:pt>
                <c:pt idx="4395">
                  <c:v>-76.23518714483788</c:v>
                </c:pt>
                <c:pt idx="4396">
                  <c:v>-76.932188798649818</c:v>
                </c:pt>
                <c:pt idx="4397">
                  <c:v>-77.639776092145226</c:v>
                </c:pt>
                <c:pt idx="4398">
                  <c:v>-78.377422683680521</c:v>
                </c:pt>
                <c:pt idx="4399">
                  <c:v>-79.190724487893249</c:v>
                </c:pt>
                <c:pt idx="4400">
                  <c:v>-80.137635400050499</c:v>
                </c:pt>
                <c:pt idx="4401">
                  <c:v>-81.276822103682278</c:v>
                </c:pt>
                <c:pt idx="4402">
                  <c:v>-82.668330223674388</c:v>
                </c:pt>
                <c:pt idx="4403">
                  <c:v>-84.389099869123385</c:v>
                </c:pt>
                <c:pt idx="4404">
                  <c:v>-86.564497962994494</c:v>
                </c:pt>
                <c:pt idx="4405">
                  <c:v>-89.429239196478377</c:v>
                </c:pt>
                <c:pt idx="4406">
                  <c:v>-93.485919680597476</c:v>
                </c:pt>
                <c:pt idx="4407">
                  <c:v>-100.01060290541457</c:v>
                </c:pt>
                <c:pt idx="4408">
                  <c:v>-104.63374556449921</c:v>
                </c:pt>
                <c:pt idx="4409">
                  <c:v>-97.383578655704895</c:v>
                </c:pt>
                <c:pt idx="4410">
                  <c:v>-92.904156651455622</c:v>
                </c:pt>
                <c:pt idx="4411">
                  <c:v>-89.718458815901869</c:v>
                </c:pt>
                <c:pt idx="4412">
                  <c:v>-87.08684610747494</c:v>
                </c:pt>
                <c:pt idx="4413">
                  <c:v>-84.83608366187471</c:v>
                </c:pt>
                <c:pt idx="4414">
                  <c:v>-82.95706667822347</c:v>
                </c:pt>
                <c:pt idx="4415">
                  <c:v>-81.448920308943201</c:v>
                </c:pt>
                <c:pt idx="4416">
                  <c:v>-80.276661491950904</c:v>
                </c:pt>
                <c:pt idx="4417">
                  <c:v>-79.368451392935086</c:v>
                </c:pt>
                <c:pt idx="4418">
                  <c:v>-78.625868262454489</c:v>
                </c:pt>
                <c:pt idx="4419">
                  <c:v>-77.947973985248098</c:v>
                </c:pt>
                <c:pt idx="4420">
                  <c:v>-77.267101026656761</c:v>
                </c:pt>
                <c:pt idx="4421">
                  <c:v>-76.572777454678914</c:v>
                </c:pt>
                <c:pt idx="4422">
                  <c:v>-75.899477611334476</c:v>
                </c:pt>
                <c:pt idx="4423">
                  <c:v>-75.288950300063931</c:v>
                </c:pt>
                <c:pt idx="4424">
                  <c:v>-74.758793526373907</c:v>
                </c:pt>
                <c:pt idx="4425">
                  <c:v>-74.293563267101291</c:v>
                </c:pt>
                <c:pt idx="4426">
                  <c:v>-73.856544074635678</c:v>
                </c:pt>
                <c:pt idx="4427">
                  <c:v>-73.413309942153489</c:v>
                </c:pt>
                <c:pt idx="4428">
                  <c:v>-72.952853101866594</c:v>
                </c:pt>
                <c:pt idx="4429">
                  <c:v>-72.491635312692765</c:v>
                </c:pt>
                <c:pt idx="4430">
                  <c:v>-72.059193582391899</c:v>
                </c:pt>
                <c:pt idx="4431">
                  <c:v>-71.678726471692954</c:v>
                </c:pt>
                <c:pt idx="4432">
                  <c:v>-71.355832644545202</c:v>
                </c:pt>
                <c:pt idx="4433">
                  <c:v>-71.078916429575116</c:v>
                </c:pt>
                <c:pt idx="4434">
                  <c:v>-70.82781836192423</c:v>
                </c:pt>
                <c:pt idx="4435">
                  <c:v>-70.584573407630756</c:v>
                </c:pt>
                <c:pt idx="4436">
                  <c:v>-70.340064237101473</c:v>
                </c:pt>
                <c:pt idx="4437">
                  <c:v>-70.093551243830376</c:v>
                </c:pt>
                <c:pt idx="4438">
                  <c:v>-69.847590984644199</c:v>
                </c:pt>
                <c:pt idx="4439">
                  <c:v>-69.603887027906353</c:v>
                </c:pt>
                <c:pt idx="4440">
                  <c:v>-69.363456215010743</c:v>
                </c:pt>
                <c:pt idx="4441">
                  <c:v>-69.129768433465955</c:v>
                </c:pt>
                <c:pt idx="4442">
                  <c:v>-68.91063736000936</c:v>
                </c:pt>
                <c:pt idx="4443">
                  <c:v>-68.715831315524966</c:v>
                </c:pt>
                <c:pt idx="4444">
                  <c:v>-68.55122315696326</c:v>
                </c:pt>
                <c:pt idx="4445">
                  <c:v>-68.413344045844923</c:v>
                </c:pt>
                <c:pt idx="4446">
                  <c:v>-68.288465571427579</c:v>
                </c:pt>
                <c:pt idx="4447">
                  <c:v>-68.15810144420081</c:v>
                </c:pt>
                <c:pt idx="4448">
                  <c:v>-68.008849516370788</c:v>
                </c:pt>
                <c:pt idx="4449">
                  <c:v>-67.840550707671895</c:v>
                </c:pt>
                <c:pt idx="4450">
                  <c:v>-67.666763975868108</c:v>
                </c:pt>
                <c:pt idx="4451">
                  <c:v>-67.507118535094605</c:v>
                </c:pt>
                <c:pt idx="4452">
                  <c:v>-67.377018704928858</c:v>
                </c:pt>
                <c:pt idx="4453">
                  <c:v>-67.28085217648956</c:v>
                </c:pt>
                <c:pt idx="4454">
                  <c:v>-67.211426554826588</c:v>
                </c:pt>
                <c:pt idx="4455">
                  <c:v>-67.154796031446466</c:v>
                </c:pt>
                <c:pt idx="4456">
                  <c:v>-67.097375565929312</c:v>
                </c:pt>
                <c:pt idx="4457">
                  <c:v>-67.031374337837804</c:v>
                </c:pt>
                <c:pt idx="4458">
                  <c:v>-66.955875677952633</c:v>
                </c:pt>
                <c:pt idx="4459">
                  <c:v>-66.874111332399892</c:v>
                </c:pt>
                <c:pt idx="4460">
                  <c:v>-66.790038446634711</c:v>
                </c:pt>
                <c:pt idx="4461">
                  <c:v>-66.706944723864794</c:v>
                </c:pt>
                <c:pt idx="4462">
                  <c:v>-66.628219939659459</c:v>
                </c:pt>
                <c:pt idx="4463">
                  <c:v>-66.558264413575486</c:v>
                </c:pt>
                <c:pt idx="4464">
                  <c:v>-66.501568249927601</c:v>
                </c:pt>
                <c:pt idx="4465">
                  <c:v>-66.459973866400347</c:v>
                </c:pt>
                <c:pt idx="4466">
                  <c:v>-66.430183012014737</c:v>
                </c:pt>
                <c:pt idx="4467">
                  <c:v>-66.404031475148301</c:v>
                </c:pt>
                <c:pt idx="4468">
                  <c:v>-66.372512594462961</c:v>
                </c:pt>
                <c:pt idx="4469">
                  <c:v>-66.331718521196279</c:v>
                </c:pt>
                <c:pt idx="4470">
                  <c:v>-66.286679669892663</c:v>
                </c:pt>
                <c:pt idx="4471">
                  <c:v>-66.249837265314881</c:v>
                </c:pt>
                <c:pt idx="4472">
                  <c:v>-66.234569387845838</c:v>
                </c:pt>
                <c:pt idx="4473">
                  <c:v>-66.247585593939604</c:v>
                </c:pt>
                <c:pt idx="4474">
                  <c:v>-66.284497658523392</c:v>
                </c:pt>
                <c:pt idx="4475">
                  <c:v>-66.331044700287194</c:v>
                </c:pt>
                <c:pt idx="4476">
                  <c:v>-66.369758879881019</c:v>
                </c:pt>
                <c:pt idx="4477">
                  <c:v>-66.388830599514165</c:v>
                </c:pt>
                <c:pt idx="4478">
                  <c:v>-66.387903438760162</c:v>
                </c:pt>
                <c:pt idx="4479">
                  <c:v>-66.377073310163595</c:v>
                </c:pt>
                <c:pt idx="4480">
                  <c:v>-66.370277184935304</c:v>
                </c:pt>
                <c:pt idx="4481">
                  <c:v>-66.378035558152192</c:v>
                </c:pt>
                <c:pt idx="4482">
                  <c:v>-66.403940082425692</c:v>
                </c:pt>
                <c:pt idx="4483">
                  <c:v>-66.44592234174398</c:v>
                </c:pt>
                <c:pt idx="4484">
                  <c:v>-66.500231191225325</c:v>
                </c:pt>
                <c:pt idx="4485">
                  <c:v>-66.564766869387256</c:v>
                </c:pt>
                <c:pt idx="4486">
                  <c:v>-66.639396301595454</c:v>
                </c:pt>
                <c:pt idx="4487">
                  <c:v>-66.723478917179946</c:v>
                </c:pt>
                <c:pt idx="4488">
                  <c:v>-66.813201928798691</c:v>
                </c:pt>
                <c:pt idx="4489">
                  <c:v>-66.901652642369754</c:v>
                </c:pt>
                <c:pt idx="4490">
                  <c:v>-66.982528502099996</c:v>
                </c:pt>
                <c:pt idx="4491">
                  <c:v>-67.05525986818563</c:v>
                </c:pt>
                <c:pt idx="4492">
                  <c:v>-67.127455684569156</c:v>
                </c:pt>
                <c:pt idx="4493">
                  <c:v>-67.212002886494673</c:v>
                </c:pt>
                <c:pt idx="4494">
                  <c:v>-67.320008356928213</c:v>
                </c:pt>
                <c:pt idx="4495">
                  <c:v>-67.453715386118347</c:v>
                </c:pt>
                <c:pt idx="4496">
                  <c:v>-67.603646116284011</c:v>
                </c:pt>
                <c:pt idx="4497">
                  <c:v>-67.752265578062861</c:v>
                </c:pt>
                <c:pt idx="4498">
                  <c:v>-67.883222992354519</c:v>
                </c:pt>
                <c:pt idx="4499">
                  <c:v>-67.99124615779175</c:v>
                </c:pt>
                <c:pt idx="4500">
                  <c:v>-68.085947567850937</c:v>
                </c:pt>
                <c:pt idx="4501">
                  <c:v>-68.186506806776322</c:v>
                </c:pt>
                <c:pt idx="4502">
                  <c:v>-68.310899840565668</c:v>
                </c:pt>
                <c:pt idx="4503">
                  <c:v>-68.466496653154536</c:v>
                </c:pt>
                <c:pt idx="4504">
                  <c:v>-68.646867982729717</c:v>
                </c:pt>
                <c:pt idx="4505">
                  <c:v>-68.836032208487779</c:v>
                </c:pt>
                <c:pt idx="4506">
                  <c:v>-69.018066694089029</c:v>
                </c:pt>
                <c:pt idx="4507">
                  <c:v>-69.186911718086762</c:v>
                </c:pt>
                <c:pt idx="4508">
                  <c:v>-69.350196078195395</c:v>
                </c:pt>
                <c:pt idx="4509">
                  <c:v>-69.524584429322815</c:v>
                </c:pt>
                <c:pt idx="4510">
                  <c:v>-69.726128546311287</c:v>
                </c:pt>
                <c:pt idx="4511">
                  <c:v>-69.961779613288087</c:v>
                </c:pt>
                <c:pt idx="4512">
                  <c:v>-70.226318744789495</c:v>
                </c:pt>
                <c:pt idx="4513">
                  <c:v>-70.505652197092829</c:v>
                </c:pt>
                <c:pt idx="4514">
                  <c:v>-70.784663780640955</c:v>
                </c:pt>
                <c:pt idx="4515">
                  <c:v>-71.055559722716467</c:v>
                </c:pt>
                <c:pt idx="4516">
                  <c:v>-71.321851413072622</c:v>
                </c:pt>
                <c:pt idx="4517">
                  <c:v>-71.595571201139691</c:v>
                </c:pt>
                <c:pt idx="4518">
                  <c:v>-71.889817994701247</c:v>
                </c:pt>
                <c:pt idx="4519">
                  <c:v>-72.211361044077591</c:v>
                </c:pt>
                <c:pt idx="4520">
                  <c:v>-72.557135655506812</c:v>
                </c:pt>
                <c:pt idx="4521">
                  <c:v>-72.91589020783546</c:v>
                </c:pt>
                <c:pt idx="4522">
                  <c:v>-73.273886201972402</c:v>
                </c:pt>
                <c:pt idx="4523">
                  <c:v>-73.621841646255447</c:v>
                </c:pt>
                <c:pt idx="4524">
                  <c:v>-73.959670675774674</c:v>
                </c:pt>
                <c:pt idx="4525">
                  <c:v>-74.296902046358127</c:v>
                </c:pt>
                <c:pt idx="4526">
                  <c:v>-74.649521599163094</c:v>
                </c:pt>
                <c:pt idx="4527">
                  <c:v>-75.036072425357929</c:v>
                </c:pt>
                <c:pt idx="4528">
                  <c:v>-75.475509313033612</c:v>
                </c:pt>
                <c:pt idx="4529">
                  <c:v>-75.987285440670547</c:v>
                </c:pt>
                <c:pt idx="4530">
                  <c:v>-76.592274034652988</c:v>
                </c:pt>
                <c:pt idx="4531">
                  <c:v>-77.312513647926409</c:v>
                </c:pt>
                <c:pt idx="4532">
                  <c:v>-78.168326442384796</c:v>
                </c:pt>
                <c:pt idx="4533">
                  <c:v>-79.172256112399339</c:v>
                </c:pt>
                <c:pt idx="4534">
                  <c:v>-80.320081415223513</c:v>
                </c:pt>
                <c:pt idx="4535">
                  <c:v>-81.581258484175152</c:v>
                </c:pt>
                <c:pt idx="4536">
                  <c:v>-82.89750482008381</c:v>
                </c:pt>
                <c:pt idx="4537">
                  <c:v>-84.207054765409111</c:v>
                </c:pt>
                <c:pt idx="4538">
                  <c:v>-85.504020661242151</c:v>
                </c:pt>
                <c:pt idx="4539">
                  <c:v>-86.902282682852828</c:v>
                </c:pt>
                <c:pt idx="4540">
                  <c:v>-88.664818589500598</c:v>
                </c:pt>
                <c:pt idx="4541">
                  <c:v>-91.257720917211103</c:v>
                </c:pt>
                <c:pt idx="4542">
                  <c:v>-95.73280709879127</c:v>
                </c:pt>
                <c:pt idx="4543">
                  <c:v>-107.26045255812485</c:v>
                </c:pt>
                <c:pt idx="4544">
                  <c:v>-100.54403910369088</c:v>
                </c:pt>
                <c:pt idx="4545">
                  <c:v>-93.038855968189026</c:v>
                </c:pt>
                <c:pt idx="4546">
                  <c:v>-89.218283417030989</c:v>
                </c:pt>
                <c:pt idx="4547">
                  <c:v>-86.758922666291198</c:v>
                </c:pt>
                <c:pt idx="4548">
                  <c:v>-84.989312479941134</c:v>
                </c:pt>
                <c:pt idx="4549">
                  <c:v>-83.592795319014954</c:v>
                </c:pt>
                <c:pt idx="4550">
                  <c:v>-82.391890559371816</c:v>
                </c:pt>
                <c:pt idx="4551">
                  <c:v>-81.294930448467099</c:v>
                </c:pt>
                <c:pt idx="4552">
                  <c:v>-80.271153263198045</c:v>
                </c:pt>
                <c:pt idx="4553">
                  <c:v>-79.324430465722259</c:v>
                </c:pt>
                <c:pt idx="4554">
                  <c:v>-78.468335074453748</c:v>
                </c:pt>
                <c:pt idx="4555">
                  <c:v>-77.710616272725787</c:v>
                </c:pt>
                <c:pt idx="4556">
                  <c:v>-77.048230979205073</c:v>
                </c:pt>
                <c:pt idx="4557">
                  <c:v>-76.469018791690957</c:v>
                </c:pt>
                <c:pt idx="4558">
                  <c:v>-75.95583511731941</c:v>
                </c:pt>
                <c:pt idx="4559">
                  <c:v>-75.490576100172035</c:v>
                </c:pt>
                <c:pt idx="4560">
                  <c:v>-75.057028727648913</c:v>
                </c:pt>
                <c:pt idx="4561">
                  <c:v>-74.642417806199774</c:v>
                </c:pt>
                <c:pt idx="4562">
                  <c:v>-74.237970070686032</c:v>
                </c:pt>
                <c:pt idx="4563">
                  <c:v>-73.838884847789004</c:v>
                </c:pt>
                <c:pt idx="4564">
                  <c:v>-73.443918846930984</c:v>
                </c:pt>
                <c:pt idx="4565">
                  <c:v>-73.054585692941004</c:v>
                </c:pt>
                <c:pt idx="4566">
                  <c:v>-72.673985819241423</c:v>
                </c:pt>
                <c:pt idx="4567">
                  <c:v>-72.30554254554832</c:v>
                </c:pt>
                <c:pt idx="4568">
                  <c:v>-71.952132076659979</c:v>
                </c:pt>
                <c:pt idx="4569">
                  <c:v>-71.615935659541464</c:v>
                </c:pt>
                <c:pt idx="4570">
                  <c:v>-71.298846115755723</c:v>
                </c:pt>
                <c:pt idx="4571">
                  <c:v>-71.002841473233133</c:v>
                </c:pt>
                <c:pt idx="4572">
                  <c:v>-70.729780579664748</c:v>
                </c:pt>
                <c:pt idx="4573">
                  <c:v>-70.480550778380746</c:v>
                </c:pt>
                <c:pt idx="4574">
                  <c:v>-70.25402078484187</c:v>
                </c:pt>
                <c:pt idx="4575">
                  <c:v>-70.046466558024179</c:v>
                </c:pt>
                <c:pt idx="4576">
                  <c:v>-69.851952563213729</c:v>
                </c:pt>
                <c:pt idx="4577">
                  <c:v>-69.663672336969228</c:v>
                </c:pt>
                <c:pt idx="4578">
                  <c:v>-69.475700707477628</c:v>
                </c:pt>
                <c:pt idx="4579">
                  <c:v>-69.284321535349534</c:v>
                </c:pt>
                <c:pt idx="4580">
                  <c:v>-69.088358410894244</c:v>
                </c:pt>
                <c:pt idx="4581">
                  <c:v>-68.888637016493504</c:v>
                </c:pt>
                <c:pt idx="4582">
                  <c:v>-68.687282162113704</c:v>
                </c:pt>
                <c:pt idx="4583">
                  <c:v>-68.487493724578329</c:v>
                </c:pt>
                <c:pt idx="4584">
                  <c:v>-68.293818134539876</c:v>
                </c:pt>
                <c:pt idx="4585">
                  <c:v>-68.112298072254475</c:v>
                </c:pt>
                <c:pt idx="4586">
                  <c:v>-67.949780426556984</c:v>
                </c:pt>
                <c:pt idx="4587">
                  <c:v>-67.812164009793634</c:v>
                </c:pt>
                <c:pt idx="4588">
                  <c:v>-67.702088114732661</c:v>
                </c:pt>
                <c:pt idx="4589">
                  <c:v>-67.617047906708464</c:v>
                </c:pt>
                <c:pt idx="4590">
                  <c:v>-67.548973610744412</c:v>
                </c:pt>
                <c:pt idx="4591">
                  <c:v>-67.485916549645566</c:v>
                </c:pt>
                <c:pt idx="4592">
                  <c:v>-67.415651577302384</c:v>
                </c:pt>
                <c:pt idx="4593">
                  <c:v>-67.329915093715272</c:v>
                </c:pt>
                <c:pt idx="4594">
                  <c:v>-67.227310748197894</c:v>
                </c:pt>
                <c:pt idx="4595">
                  <c:v>-67.113418018722982</c:v>
                </c:pt>
                <c:pt idx="4596">
                  <c:v>-66.998216247259933</c:v>
                </c:pt>
                <c:pt idx="4597">
                  <c:v>-66.892346972808213</c:v>
                </c:pt>
                <c:pt idx="4598">
                  <c:v>-66.803932155963622</c:v>
                </c:pt>
                <c:pt idx="4599">
                  <c:v>-66.736856936588993</c:v>
                </c:pt>
                <c:pt idx="4600">
                  <c:v>-66.690512101538445</c:v>
                </c:pt>
                <c:pt idx="4601">
                  <c:v>-66.660531599488877</c:v>
                </c:pt>
                <c:pt idx="4602">
                  <c:v>-66.640067548300237</c:v>
                </c:pt>
                <c:pt idx="4603">
                  <c:v>-66.621381538246254</c:v>
                </c:pt>
                <c:pt idx="4604">
                  <c:v>-66.597690438529312</c:v>
                </c:pt>
                <c:pt idx="4605">
                  <c:v>-66.565050243789642</c:v>
                </c:pt>
                <c:pt idx="4606">
                  <c:v>-66.523673908006174</c:v>
                </c:pt>
                <c:pt idx="4607">
                  <c:v>-66.477915775572939</c:v>
                </c:pt>
                <c:pt idx="4608">
                  <c:v>-66.434605550168641</c:v>
                </c:pt>
                <c:pt idx="4609">
                  <c:v>-66.400277950365009</c:v>
                </c:pt>
                <c:pt idx="4610">
                  <c:v>-66.378480266552032</c:v>
                </c:pt>
                <c:pt idx="4611">
                  <c:v>-66.368347671076464</c:v>
                </c:pt>
                <c:pt idx="4612">
                  <c:v>-66.365116859124342</c:v>
                </c:pt>
                <c:pt idx="4613">
                  <c:v>-66.362451674315025</c:v>
                </c:pt>
                <c:pt idx="4614">
                  <c:v>-66.355575430751756</c:v>
                </c:pt>
                <c:pt idx="4615">
                  <c:v>-66.343637667839047</c:v>
                </c:pt>
                <c:pt idx="4616">
                  <c:v>-66.330048904148114</c:v>
                </c:pt>
                <c:pt idx="4617">
                  <c:v>-66.320723685343268</c:v>
                </c:pt>
                <c:pt idx="4618">
                  <c:v>-66.321410749522855</c:v>
                </c:pt>
                <c:pt idx="4619">
                  <c:v>-66.335604568458095</c:v>
                </c:pt>
                <c:pt idx="4620">
                  <c:v>-66.363858039547878</c:v>
                </c:pt>
                <c:pt idx="4621">
                  <c:v>-66.404336285529325</c:v>
                </c:pt>
                <c:pt idx="4622">
                  <c:v>-66.453828472828434</c:v>
                </c:pt>
                <c:pt idx="4623">
                  <c:v>-66.508438851735917</c:v>
                </c:pt>
                <c:pt idx="4624">
                  <c:v>-66.563737511022453</c:v>
                </c:pt>
                <c:pt idx="4625">
                  <c:v>-66.614882884423352</c:v>
                </c:pt>
                <c:pt idx="4626">
                  <c:v>-66.657528282433191</c:v>
                </c:pt>
                <c:pt idx="4627">
                  <c:v>-66.689767631090092</c:v>
                </c:pt>
                <c:pt idx="4628">
                  <c:v>-66.714224214121543</c:v>
                </c:pt>
                <c:pt idx="4629">
                  <c:v>-66.738629599477463</c:v>
                </c:pt>
                <c:pt idx="4630">
                  <c:v>-66.773765195943056</c:v>
                </c:pt>
                <c:pt idx="4631">
                  <c:v>-66.829201472316583</c:v>
                </c:pt>
                <c:pt idx="4632">
                  <c:v>-66.908677986056389</c:v>
                </c:pt>
                <c:pt idx="4633">
                  <c:v>-67.00739465883224</c:v>
                </c:pt>
                <c:pt idx="4634">
                  <c:v>-67.112981826436737</c:v>
                </c:pt>
                <c:pt idx="4635">
                  <c:v>-67.210598331078145</c:v>
                </c:pt>
                <c:pt idx="4636">
                  <c:v>-67.290376845397631</c:v>
                </c:pt>
                <c:pt idx="4637">
                  <c:v>-67.353214689127611</c:v>
                </c:pt>
                <c:pt idx="4638">
                  <c:v>-67.41104226793783</c:v>
                </c:pt>
                <c:pt idx="4639">
                  <c:v>-67.481114475612031</c:v>
                </c:pt>
                <c:pt idx="4640">
                  <c:v>-67.57773098979726</c:v>
                </c:pt>
                <c:pt idx="4641">
                  <c:v>-67.70579946009407</c:v>
                </c:pt>
                <c:pt idx="4642">
                  <c:v>-67.859042061803905</c:v>
                </c:pt>
                <c:pt idx="4643">
                  <c:v>-68.02346264507068</c:v>
                </c:pt>
                <c:pt idx="4644">
                  <c:v>-68.184603915085631</c:v>
                </c:pt>
                <c:pt idx="4645">
                  <c:v>-68.335037021898401</c:v>
                </c:pt>
                <c:pt idx="4646">
                  <c:v>-68.477758039023769</c:v>
                </c:pt>
                <c:pt idx="4647">
                  <c:v>-68.623445573862753</c:v>
                </c:pt>
                <c:pt idx="4648">
                  <c:v>-68.783645497764098</c:v>
                </c:pt>
                <c:pt idx="4649">
                  <c:v>-68.964294150241997</c:v>
                </c:pt>
                <c:pt idx="4650">
                  <c:v>-69.163090946696116</c:v>
                </c:pt>
                <c:pt idx="4651">
                  <c:v>-69.371683820036168</c:v>
                </c:pt>
                <c:pt idx="4652">
                  <c:v>-69.581121770957083</c:v>
                </c:pt>
                <c:pt idx="4653">
                  <c:v>-69.787289939260504</c:v>
                </c:pt>
                <c:pt idx="4654">
                  <c:v>-69.992992687651878</c:v>
                </c:pt>
                <c:pt idx="4655">
                  <c:v>-70.205580963499571</c:v>
                </c:pt>
                <c:pt idx="4656">
                  <c:v>-70.432100959172942</c:v>
                </c:pt>
                <c:pt idx="4657">
                  <c:v>-70.675367837657703</c:v>
                </c:pt>
                <c:pt idx="4658">
                  <c:v>-70.933325401895161</c:v>
                </c:pt>
                <c:pt idx="4659">
                  <c:v>-71.201725797303254</c:v>
                </c:pt>
                <c:pt idx="4660">
                  <c:v>-71.478042360900474</c:v>
                </c:pt>
                <c:pt idx="4661">
                  <c:v>-71.763719155834892</c:v>
                </c:pt>
                <c:pt idx="4662">
                  <c:v>-72.062994038462278</c:v>
                </c:pt>
                <c:pt idx="4663">
                  <c:v>-72.379013306628863</c:v>
                </c:pt>
                <c:pt idx="4664">
                  <c:v>-72.710001881922125</c:v>
                </c:pt>
                <c:pt idx="4665">
                  <c:v>-73.048484036121636</c:v>
                </c:pt>
                <c:pt idx="4666">
                  <c:v>-73.384888678703931</c:v>
                </c:pt>
                <c:pt idx="4667">
                  <c:v>-73.714037300069791</c:v>
                </c:pt>
                <c:pt idx="4668">
                  <c:v>-74.040526744515688</c:v>
                </c:pt>
                <c:pt idx="4669">
                  <c:v>-74.379162187636254</c:v>
                </c:pt>
                <c:pt idx="4670">
                  <c:v>-74.749961266383252</c:v>
                </c:pt>
                <c:pt idx="4671">
                  <c:v>-75.170925643182017</c:v>
                </c:pt>
                <c:pt idx="4672">
                  <c:v>-75.652598867243896</c:v>
                </c:pt>
                <c:pt idx="4673">
                  <c:v>-76.196689852219308</c:v>
                </c:pt>
                <c:pt idx="4674">
                  <c:v>-76.798875064445184</c:v>
                </c:pt>
                <c:pt idx="4675">
                  <c:v>-77.454252351101232</c:v>
                </c:pt>
                <c:pt idx="4676">
                  <c:v>-78.162801124527476</c:v>
                </c:pt>
                <c:pt idx="4677">
                  <c:v>-78.932158013964283</c:v>
                </c:pt>
                <c:pt idx="4678">
                  <c:v>-79.776683487435747</c:v>
                </c:pt>
                <c:pt idx="4679">
                  <c:v>-80.714269388966713</c:v>
                </c:pt>
                <c:pt idx="4680">
                  <c:v>-81.763606587719551</c:v>
                </c:pt>
                <c:pt idx="4681">
                  <c:v>-82.943872824432475</c:v>
                </c:pt>
                <c:pt idx="4682">
                  <c:v>-84.277085199075685</c:v>
                </c:pt>
                <c:pt idx="4683">
                  <c:v>-85.792346168399376</c:v>
                </c:pt>
                <c:pt idx="4684">
                  <c:v>-87.53236585228278</c:v>
                </c:pt>
                <c:pt idx="4685">
                  <c:v>-89.567710601859872</c:v>
                </c:pt>
                <c:pt idx="4686">
                  <c:v>-92.035990103440753</c:v>
                </c:pt>
                <c:pt idx="4687">
                  <c:v>-95.245453888070728</c:v>
                </c:pt>
                <c:pt idx="4688">
                  <c:v>-99.829638592691367</c:v>
                </c:pt>
                <c:pt idx="4689">
                  <c:v>-103.51329987154891</c:v>
                </c:pt>
                <c:pt idx="4690">
                  <c:v>-98.120633670572147</c:v>
                </c:pt>
                <c:pt idx="4691">
                  <c:v>-93.120282122587383</c:v>
                </c:pt>
                <c:pt idx="4692">
                  <c:v>-89.612851588913458</c:v>
                </c:pt>
                <c:pt idx="4693">
                  <c:v>-87.028522408296553</c:v>
                </c:pt>
                <c:pt idx="4694">
                  <c:v>-85.070363195939649</c:v>
                </c:pt>
                <c:pt idx="4695">
                  <c:v>-83.565871517278225</c:v>
                </c:pt>
                <c:pt idx="4696">
                  <c:v>-82.388131158803844</c:v>
                </c:pt>
                <c:pt idx="4697">
                  <c:v>-81.426830299342356</c:v>
                </c:pt>
                <c:pt idx="4698">
                  <c:v>-80.584733968630431</c:v>
                </c:pt>
                <c:pt idx="4699">
                  <c:v>-79.789092902251753</c:v>
                </c:pt>
                <c:pt idx="4700">
                  <c:v>-79.004585464839877</c:v>
                </c:pt>
                <c:pt idx="4701">
                  <c:v>-78.232622775820673</c:v>
                </c:pt>
                <c:pt idx="4702">
                  <c:v>-77.494189080597081</c:v>
                </c:pt>
                <c:pt idx="4703">
                  <c:v>-76.80853495501043</c:v>
                </c:pt>
                <c:pt idx="4704">
                  <c:v>-76.180684767133599</c:v>
                </c:pt>
                <c:pt idx="4705">
                  <c:v>-75.601410087649541</c:v>
                </c:pt>
                <c:pt idx="4706">
                  <c:v>-75.056092299796447</c:v>
                </c:pt>
                <c:pt idx="4707">
                  <c:v>-74.535827526950612</c:v>
                </c:pt>
                <c:pt idx="4708">
                  <c:v>-74.043775336641403</c:v>
                </c:pt>
                <c:pt idx="4709">
                  <c:v>-73.59299693751683</c:v>
                </c:pt>
                <c:pt idx="4710">
                  <c:v>-73.197702909594611</c:v>
                </c:pt>
                <c:pt idx="4711">
                  <c:v>-72.86336932473705</c:v>
                </c:pt>
                <c:pt idx="4712">
                  <c:v>-72.580665716003452</c:v>
                </c:pt>
                <c:pt idx="4713">
                  <c:v>-72.326012822448149</c:v>
                </c:pt>
                <c:pt idx="4714">
                  <c:v>-72.069512040938946</c:v>
                </c:pt>
                <c:pt idx="4715">
                  <c:v>-71.787776349998069</c:v>
                </c:pt>
                <c:pt idx="4716">
                  <c:v>-71.474965180294006</c:v>
                </c:pt>
                <c:pt idx="4717">
                  <c:v>-71.144709552407591</c:v>
                </c:pt>
                <c:pt idx="4718">
                  <c:v>-70.821809356156521</c:v>
                </c:pt>
                <c:pt idx="4719">
                  <c:v>-70.529886492726874</c:v>
                </c:pt>
                <c:pt idx="4720">
                  <c:v>-70.282154547687739</c:v>
                </c:pt>
                <c:pt idx="4721">
                  <c:v>-70.078426613236743</c:v>
                </c:pt>
                <c:pt idx="4722">
                  <c:v>-69.907820423221679</c:v>
                </c:pt>
                <c:pt idx="4723">
                  <c:v>-69.754941541140184</c:v>
                </c:pt>
                <c:pt idx="4724">
                  <c:v>-69.60654943611361</c:v>
                </c:pt>
                <c:pt idx="4725">
                  <c:v>-69.455674159195823</c:v>
                </c:pt>
                <c:pt idx="4726">
                  <c:v>-69.301603228335182</c:v>
                </c:pt>
                <c:pt idx="4727">
                  <c:v>-69.146690997899185</c:v>
                </c:pt>
                <c:pt idx="4728">
                  <c:v>-68.992695836063874</c:v>
                </c:pt>
                <c:pt idx="4729">
                  <c:v>-68.839079202187165</c:v>
                </c:pt>
                <c:pt idx="4730">
                  <c:v>-68.683944492463496</c:v>
                </c:pt>
                <c:pt idx="4731">
                  <c:v>-68.526404013939967</c:v>
                </c:pt>
                <c:pt idx="4732">
                  <c:v>-68.368281418046081</c:v>
                </c:pt>
                <c:pt idx="4733">
                  <c:v>-68.213721673317536</c:v>
                </c:pt>
                <c:pt idx="4734">
                  <c:v>-68.066978903289794</c:v>
                </c:pt>
                <c:pt idx="4735">
                  <c:v>-67.93002316885898</c:v>
                </c:pt>
                <c:pt idx="4736">
                  <c:v>-67.801674197855363</c:v>
                </c:pt>
                <c:pt idx="4737">
                  <c:v>-67.678900589656507</c:v>
                </c:pt>
                <c:pt idx="4738">
                  <c:v>-67.559516667356931</c:v>
                </c:pt>
                <c:pt idx="4739">
                  <c:v>-67.444549442849549</c:v>
                </c:pt>
                <c:pt idx="4740">
                  <c:v>-67.338625178589055</c:v>
                </c:pt>
                <c:pt idx="4741">
                  <c:v>-67.247905756375587</c:v>
                </c:pt>
                <c:pt idx="4742">
                  <c:v>-67.176615880775728</c:v>
                </c:pt>
                <c:pt idx="4743">
                  <c:v>-67.124015330279605</c:v>
                </c:pt>
                <c:pt idx="4744">
                  <c:v>-67.0834539134473</c:v>
                </c:pt>
                <c:pt idx="4745">
                  <c:v>-67.044241823114064</c:v>
                </c:pt>
                <c:pt idx="4746">
                  <c:v>-66.995812343253746</c:v>
                </c:pt>
                <c:pt idx="4747">
                  <c:v>-66.93234859802385</c:v>
                </c:pt>
                <c:pt idx="4748">
                  <c:v>-66.855448091279854</c:v>
                </c:pt>
                <c:pt idx="4749">
                  <c:v>-66.773323664964806</c:v>
                </c:pt>
                <c:pt idx="4750">
                  <c:v>-66.697080050814662</c:v>
                </c:pt>
                <c:pt idx="4751">
                  <c:v>-66.6361395547233</c:v>
                </c:pt>
                <c:pt idx="4752">
                  <c:v>-66.594894330700981</c:v>
                </c:pt>
                <c:pt idx="4753">
                  <c:v>-66.571651009024293</c:v>
                </c:pt>
                <c:pt idx="4754">
                  <c:v>-66.559879729366131</c:v>
                </c:pt>
                <c:pt idx="4755">
                  <c:v>-66.551051475433525</c:v>
                </c:pt>
                <c:pt idx="4756">
                  <c:v>-66.53789838002821</c:v>
                </c:pt>
                <c:pt idx="4757">
                  <c:v>-66.516828962681601</c:v>
                </c:pt>
                <c:pt idx="4758">
                  <c:v>-66.488627062439008</c:v>
                </c:pt>
                <c:pt idx="4759">
                  <c:v>-66.457348346721957</c:v>
                </c:pt>
                <c:pt idx="4760">
                  <c:v>-66.428083455865817</c:v>
                </c:pt>
                <c:pt idx="4761">
                  <c:v>-66.4046049386737</c:v>
                </c:pt>
                <c:pt idx="4762">
                  <c:v>-66.38779314294672</c:v>
                </c:pt>
                <c:pt idx="4763">
                  <c:v>-66.375332682053468</c:v>
                </c:pt>
                <c:pt idx="4764">
                  <c:v>-66.36272088910728</c:v>
                </c:pt>
                <c:pt idx="4765">
                  <c:v>-66.345249335887331</c:v>
                </c:pt>
                <c:pt idx="4766">
                  <c:v>-66.320284071759914</c:v>
                </c:pt>
                <c:pt idx="4767">
                  <c:v>-66.288916106734348</c:v>
                </c:pt>
                <c:pt idx="4768">
                  <c:v>-66.256143683577406</c:v>
                </c:pt>
                <c:pt idx="4769">
                  <c:v>-66.229377727510482</c:v>
                </c:pt>
                <c:pt idx="4770">
                  <c:v>-66.215919916932819</c:v>
                </c:pt>
                <c:pt idx="4771">
                  <c:v>-66.220528532347515</c:v>
                </c:pt>
                <c:pt idx="4772">
                  <c:v>-66.244016519068708</c:v>
                </c:pt>
                <c:pt idx="4773">
                  <c:v>-66.283320880562968</c:v>
                </c:pt>
                <c:pt idx="4774">
                  <c:v>-66.332960130215611</c:v>
                </c:pt>
                <c:pt idx="4775">
                  <c:v>-66.387283406115444</c:v>
                </c:pt>
                <c:pt idx="4776">
                  <c:v>-66.442491713255293</c:v>
                </c:pt>
                <c:pt idx="4777">
                  <c:v>-66.497454548636384</c:v>
                </c:pt>
                <c:pt idx="4778">
                  <c:v>-66.553056421606087</c:v>
                </c:pt>
                <c:pt idx="4779">
                  <c:v>-66.610733957597134</c:v>
                </c:pt>
                <c:pt idx="4780">
                  <c:v>-66.671282379220372</c:v>
                </c:pt>
                <c:pt idx="4781">
                  <c:v>-66.734684591965532</c:v>
                </c:pt>
                <c:pt idx="4782">
                  <c:v>-66.800975074140325</c:v>
                </c:pt>
                <c:pt idx="4783">
                  <c:v>-66.871438716865782</c:v>
                </c:pt>
                <c:pt idx="4784">
                  <c:v>-66.949134402456863</c:v>
                </c:pt>
                <c:pt idx="4785">
                  <c:v>-67.038093392319325</c:v>
                </c:pt>
                <c:pt idx="4786">
                  <c:v>-67.141446358249439</c:v>
                </c:pt>
                <c:pt idx="4787">
                  <c:v>-67.259549203706811</c:v>
                </c:pt>
                <c:pt idx="4788">
                  <c:v>-67.389307604872158</c:v>
                </c:pt>
                <c:pt idx="4789">
                  <c:v>-67.525301687048767</c:v>
                </c:pt>
                <c:pt idx="4790">
                  <c:v>-67.662340817215636</c:v>
                </c:pt>
                <c:pt idx="4791">
                  <c:v>-67.798145859841057</c:v>
                </c:pt>
                <c:pt idx="4792">
                  <c:v>-67.934484624928743</c:v>
                </c:pt>
                <c:pt idx="4793">
                  <c:v>-68.075782527154033</c:v>
                </c:pt>
                <c:pt idx="4794">
                  <c:v>-68.22579020728385</c:v>
                </c:pt>
                <c:pt idx="4795">
                  <c:v>-68.384239565185737</c:v>
                </c:pt>
                <c:pt idx="4796">
                  <c:v>-68.545616460067791</c:v>
                </c:pt>
                <c:pt idx="4797">
                  <c:v>-68.70118115355325</c:v>
                </c:pt>
                <c:pt idx="4798">
                  <c:v>-68.843657538445854</c:v>
                </c:pt>
                <c:pt idx="4799">
                  <c:v>-68.972233701382322</c:v>
                </c:pt>
                <c:pt idx="4800">
                  <c:v>-69.0947930821809</c:v>
                </c:pt>
                <c:pt idx="4801">
                  <c:v>-69.225672295106264</c:v>
                </c:pt>
                <c:pt idx="4802">
                  <c:v>-69.379998051259889</c:v>
                </c:pt>
                <c:pt idx="4803">
                  <c:v>-69.567522129075726</c:v>
                </c:pt>
                <c:pt idx="4804">
                  <c:v>-69.788674458735002</c:v>
                </c:pt>
                <c:pt idx="4805">
                  <c:v>-70.034217018876589</c:v>
                </c:pt>
                <c:pt idx="4806">
                  <c:v>-70.288596584165589</c:v>
                </c:pt>
                <c:pt idx="4807">
                  <c:v>-70.535911815511099</c:v>
                </c:pt>
                <c:pt idx="4808">
                  <c:v>-70.766092508059785</c:v>
                </c:pt>
                <c:pt idx="4809">
                  <c:v>-70.97831210577499</c:v>
                </c:pt>
                <c:pt idx="4810">
                  <c:v>-71.180088725394967</c:v>
                </c:pt>
                <c:pt idx="4811">
                  <c:v>-71.383314345719612</c:v>
                </c:pt>
                <c:pt idx="4812">
                  <c:v>-71.600097937712917</c:v>
                </c:pt>
                <c:pt idx="4813">
                  <c:v>-71.840544888018798</c:v>
                </c:pt>
                <c:pt idx="4814">
                  <c:v>-72.112614204023956</c:v>
                </c:pt>
                <c:pt idx="4815">
                  <c:v>-72.422737873245467</c:v>
                </c:pt>
                <c:pt idx="4816">
                  <c:v>-72.775660021003404</c:v>
                </c:pt>
                <c:pt idx="4817">
                  <c:v>-73.172794076824061</c:v>
                </c:pt>
                <c:pt idx="4818">
                  <c:v>-73.609778949436844</c:v>
                </c:pt>
                <c:pt idx="4819">
                  <c:v>-74.075142617246783</c:v>
                </c:pt>
                <c:pt idx="4820">
                  <c:v>-74.552321925267108</c:v>
                </c:pt>
                <c:pt idx="4821">
                  <c:v>-75.026045211797253</c:v>
                </c:pt>
                <c:pt idx="4822">
                  <c:v>-75.491032286842753</c:v>
                </c:pt>
                <c:pt idx="4823">
                  <c:v>-75.957815649209721</c:v>
                </c:pt>
                <c:pt idx="4824">
                  <c:v>-76.45087519489725</c:v>
                </c:pt>
                <c:pt idx="4825">
                  <c:v>-76.999154614947955</c:v>
                </c:pt>
                <c:pt idx="4826">
                  <c:v>-77.623862870492616</c:v>
                </c:pt>
                <c:pt idx="4827">
                  <c:v>-78.329275661159173</c:v>
                </c:pt>
                <c:pt idx="4828">
                  <c:v>-79.100682127825223</c:v>
                </c:pt>
                <c:pt idx="4829">
                  <c:v>-79.912434626431377</c:v>
                </c:pt>
                <c:pt idx="4830">
                  <c:v>-80.746340697364403</c:v>
                </c:pt>
                <c:pt idx="4831">
                  <c:v>-81.612934555974363</c:v>
                </c:pt>
                <c:pt idx="4832">
                  <c:v>-82.561451548608034</c:v>
                </c:pt>
                <c:pt idx="4833">
                  <c:v>-83.671240107673981</c:v>
                </c:pt>
                <c:pt idx="4834">
                  <c:v>-85.033138949124535</c:v>
                </c:pt>
                <c:pt idx="4835">
                  <c:v>-86.734764953868776</c:v>
                </c:pt>
                <c:pt idx="4836">
                  <c:v>-88.857860381257311</c:v>
                </c:pt>
                <c:pt idx="4837">
                  <c:v>-91.497349586111113</c:v>
                </c:pt>
                <c:pt idx="4838">
                  <c:v>-94.840359498475891</c:v>
                </c:pt>
                <c:pt idx="4839">
                  <c:v>-99.388939479804492</c:v>
                </c:pt>
                <c:pt idx="4840">
                  <c:v>-104.85525893031061</c:v>
                </c:pt>
                <c:pt idx="4841">
                  <c:v>-100.85609884324609</c:v>
                </c:pt>
                <c:pt idx="4842">
                  <c:v>-95.168271625014924</c:v>
                </c:pt>
                <c:pt idx="4843">
                  <c:v>-91.240650222206497</c:v>
                </c:pt>
                <c:pt idx="4844">
                  <c:v>-88.383330319597462</c:v>
                </c:pt>
                <c:pt idx="4845">
                  <c:v>-86.226401026224551</c:v>
                </c:pt>
                <c:pt idx="4846">
                  <c:v>-84.560257185430387</c:v>
                </c:pt>
                <c:pt idx="4847">
                  <c:v>-83.237812894959575</c:v>
                </c:pt>
                <c:pt idx="4848">
                  <c:v>-82.143371421852024</c:v>
                </c:pt>
                <c:pt idx="4849">
                  <c:v>-81.188849906611296</c:v>
                </c:pt>
                <c:pt idx="4850">
                  <c:v>-80.31926845679601</c:v>
                </c:pt>
                <c:pt idx="4851">
                  <c:v>-79.513637994173081</c:v>
                </c:pt>
                <c:pt idx="4852">
                  <c:v>-78.774492507837053</c:v>
                </c:pt>
                <c:pt idx="4853">
                  <c:v>-78.110599618293634</c:v>
                </c:pt>
                <c:pt idx="4854">
                  <c:v>-77.522339558009492</c:v>
                </c:pt>
                <c:pt idx="4855">
                  <c:v>-76.995640683230576</c:v>
                </c:pt>
                <c:pt idx="4856">
                  <c:v>-76.505314303921381</c:v>
                </c:pt>
                <c:pt idx="4857">
                  <c:v>-76.025360259875839</c:v>
                </c:pt>
                <c:pt idx="4858">
                  <c:v>-75.540699823657448</c:v>
                </c:pt>
                <c:pt idx="4859">
                  <c:v>-75.053048790724318</c:v>
                </c:pt>
                <c:pt idx="4860">
                  <c:v>-74.577105368432427</c:v>
                </c:pt>
                <c:pt idx="4861">
                  <c:v>-74.130264292884206</c:v>
                </c:pt>
                <c:pt idx="4862">
                  <c:v>-73.722722022636944</c:v>
                </c:pt>
                <c:pt idx="4863">
                  <c:v>-73.352840051907322</c:v>
                </c:pt>
                <c:pt idx="4864">
                  <c:v>-73.008948930972863</c:v>
                </c:pt>
                <c:pt idx="4865">
                  <c:v>-72.676112137028468</c:v>
                </c:pt>
                <c:pt idx="4866">
                  <c:v>-72.344329822460367</c:v>
                </c:pt>
                <c:pt idx="4867">
                  <c:v>-72.013616959184702</c:v>
                </c:pt>
                <c:pt idx="4868">
                  <c:v>-71.69308282096128</c:v>
                </c:pt>
                <c:pt idx="4869">
                  <c:v>-71.3950717540867</c:v>
                </c:pt>
                <c:pt idx="4870">
                  <c:v>-71.128203323353333</c:v>
                </c:pt>
                <c:pt idx="4871">
                  <c:v>-70.892849646787838</c:v>
                </c:pt>
                <c:pt idx="4872">
                  <c:v>-70.680673794741523</c:v>
                </c:pt>
                <c:pt idx="4873">
                  <c:v>-70.478080439337248</c:v>
                </c:pt>
                <c:pt idx="4874">
                  <c:v>-70.271933830898604</c:v>
                </c:pt>
                <c:pt idx="4875">
                  <c:v>-70.054736351364937</c:v>
                </c:pt>
                <c:pt idx="4876">
                  <c:v>-69.826658632963913</c:v>
                </c:pt>
                <c:pt idx="4877">
                  <c:v>-69.593825993460399</c:v>
                </c:pt>
                <c:pt idx="4878">
                  <c:v>-69.364605535543873</c:v>
                </c:pt>
                <c:pt idx="4879">
                  <c:v>-69.146377464172431</c:v>
                </c:pt>
                <c:pt idx="4880">
                  <c:v>-68.944244426282651</c:v>
                </c:pt>
                <c:pt idx="4881">
                  <c:v>-68.761551830827329</c:v>
                </c:pt>
                <c:pt idx="4882">
                  <c:v>-68.600981053962784</c:v>
                </c:pt>
                <c:pt idx="4883">
                  <c:v>-68.464780198532281</c:v>
                </c:pt>
                <c:pt idx="4884">
                  <c:v>-68.35347379305037</c:v>
                </c:pt>
                <c:pt idx="4885">
                  <c:v>-68.263663365673978</c:v>
                </c:pt>
                <c:pt idx="4886">
                  <c:v>-68.186468742829447</c:v>
                </c:pt>
                <c:pt idx="4887">
                  <c:v>-68.108249022708577</c:v>
                </c:pt>
                <c:pt idx="4888">
                  <c:v>-68.014390919321514</c:v>
                </c:pt>
                <c:pt idx="4889">
                  <c:v>-67.895204509459333</c:v>
                </c:pt>
                <c:pt idx="4890">
                  <c:v>-67.751000677606342</c:v>
                </c:pt>
                <c:pt idx="4891">
                  <c:v>-67.59303658527574</c:v>
                </c:pt>
                <c:pt idx="4892">
                  <c:v>-67.43932786410798</c:v>
                </c:pt>
                <c:pt idx="4893">
                  <c:v>-67.30755442101561</c:v>
                </c:pt>
                <c:pt idx="4894">
                  <c:v>-67.208548200776846</c:v>
                </c:pt>
                <c:pt idx="4895">
                  <c:v>-67.14278174020022</c:v>
                </c:pt>
                <c:pt idx="4896">
                  <c:v>-67.10068404256603</c:v>
                </c:pt>
                <c:pt idx="4897">
                  <c:v>-67.066552994419411</c:v>
                </c:pt>
                <c:pt idx="4898">
                  <c:v>-67.024847291249927</c:v>
                </c:pt>
                <c:pt idx="4899">
                  <c:v>-66.966380447692842</c:v>
                </c:pt>
                <c:pt idx="4900">
                  <c:v>-66.891418846891469</c:v>
                </c:pt>
                <c:pt idx="4901">
                  <c:v>-66.808157575257042</c:v>
                </c:pt>
                <c:pt idx="4902">
                  <c:v>-66.727807231914312</c:v>
                </c:pt>
                <c:pt idx="4903">
                  <c:v>-66.659256636797224</c:v>
                </c:pt>
                <c:pt idx="4904">
                  <c:v>-66.605858231785021</c:v>
                </c:pt>
                <c:pt idx="4905">
                  <c:v>-66.565276756494939</c:v>
                </c:pt>
                <c:pt idx="4906">
                  <c:v>-66.531829098513924</c:v>
                </c:pt>
                <c:pt idx="4907">
                  <c:v>-66.499813890992073</c:v>
                </c:pt>
                <c:pt idx="4908">
                  <c:v>-66.466110848127641</c:v>
                </c:pt>
                <c:pt idx="4909">
                  <c:v>-66.430920029583632</c:v>
                </c:pt>
                <c:pt idx="4910">
                  <c:v>-66.396660471804211</c:v>
                </c:pt>
                <c:pt idx="4911">
                  <c:v>-66.366056858287394</c:v>
                </c:pt>
                <c:pt idx="4912">
                  <c:v>-66.340696628674905</c:v>
                </c:pt>
                <c:pt idx="4913">
                  <c:v>-66.320795404759878</c:v>
                </c:pt>
                <c:pt idx="4914">
                  <c:v>-66.306007993587997</c:v>
                </c:pt>
                <c:pt idx="4915">
                  <c:v>-66.296441441160354</c:v>
                </c:pt>
                <c:pt idx="4916">
                  <c:v>-66.292974963321456</c:v>
                </c:pt>
                <c:pt idx="4917">
                  <c:v>-66.296567674600425</c:v>
                </c:pt>
                <c:pt idx="4918">
                  <c:v>-66.307008049371618</c:v>
                </c:pt>
                <c:pt idx="4919">
                  <c:v>-66.322014087072105</c:v>
                </c:pt>
                <c:pt idx="4920">
                  <c:v>-66.33748940001874</c:v>
                </c:pt>
                <c:pt idx="4921">
                  <c:v>-66.349133912629753</c:v>
                </c:pt>
                <c:pt idx="4922">
                  <c:v>-66.354753735270748</c:v>
                </c:pt>
                <c:pt idx="4923">
                  <c:v>-66.355988794374284</c:v>
                </c:pt>
                <c:pt idx="4924">
                  <c:v>-66.358305712897391</c:v>
                </c:pt>
                <c:pt idx="4925">
                  <c:v>-66.36903967070873</c:v>
                </c:pt>
                <c:pt idx="4926">
                  <c:v>-66.39436993426672</c:v>
                </c:pt>
                <c:pt idx="4927">
                  <c:v>-66.436637099912431</c:v>
                </c:pt>
                <c:pt idx="4928">
                  <c:v>-66.493188831117152</c:v>
                </c:pt>
                <c:pt idx="4929">
                  <c:v>-66.557278708299947</c:v>
                </c:pt>
                <c:pt idx="4930">
                  <c:v>-66.620721743679624</c:v>
                </c:pt>
                <c:pt idx="4931">
                  <c:v>-66.677209544018552</c:v>
                </c:pt>
                <c:pt idx="4932">
                  <c:v>-66.724743861386926</c:v>
                </c:pt>
                <c:pt idx="4933">
                  <c:v>-66.765991027889953</c:v>
                </c:pt>
                <c:pt idx="4934">
                  <c:v>-66.806480936261352</c:v>
                </c:pt>
                <c:pt idx="4935">
                  <c:v>-66.85176194664254</c:v>
                </c:pt>
                <c:pt idx="4936">
                  <c:v>-66.905066497727475</c:v>
                </c:pt>
                <c:pt idx="4937">
                  <c:v>-66.966574034926154</c:v>
                </c:pt>
                <c:pt idx="4938">
                  <c:v>-67.034424322041616</c:v>
                </c:pt>
                <c:pt idx="4939">
                  <c:v>-67.106771676704184</c:v>
                </c:pt>
                <c:pt idx="4940">
                  <c:v>-67.183716175971085</c:v>
                </c:pt>
                <c:pt idx="4941">
                  <c:v>-67.268055379119573</c:v>
                </c:pt>
                <c:pt idx="4942">
                  <c:v>-67.364429651943325</c:v>
                </c:pt>
                <c:pt idx="4943">
                  <c:v>-67.477270855141256</c:v>
                </c:pt>
                <c:pt idx="4944">
                  <c:v>-67.608536855658613</c:v>
                </c:pt>
                <c:pt idx="4945">
                  <c:v>-67.756242082780958</c:v>
                </c:pt>
                <c:pt idx="4946">
                  <c:v>-67.9143864728549</c:v>
                </c:pt>
                <c:pt idx="4947">
                  <c:v>-68.074350900384601</c:v>
                </c:pt>
                <c:pt idx="4948">
                  <c:v>-68.227347855735957</c:v>
                </c:pt>
                <c:pt idx="4949">
                  <c:v>-68.36711187409739</c:v>
                </c:pt>
                <c:pt idx="4950">
                  <c:v>-68.491811238952437</c:v>
                </c:pt>
                <c:pt idx="4951">
                  <c:v>-68.604427649380838</c:v>
                </c:pt>
                <c:pt idx="4952">
                  <c:v>-68.711574114614493</c:v>
                </c:pt>
                <c:pt idx="4953">
                  <c:v>-68.821407864543644</c:v>
                </c:pt>
                <c:pt idx="4954">
                  <c:v>-68.941464604065303</c:v>
                </c:pt>
                <c:pt idx="4955">
                  <c:v>-69.07697124904908</c:v>
                </c:pt>
                <c:pt idx="4956">
                  <c:v>-69.229902515209091</c:v>
                </c:pt>
                <c:pt idx="4957">
                  <c:v>-69.398911531273811</c:v>
                </c:pt>
                <c:pt idx="4958">
                  <c:v>-69.580157947904752</c:v>
                </c:pt>
                <c:pt idx="4959">
                  <c:v>-69.76888732838556</c:v>
                </c:pt>
                <c:pt idx="4960">
                  <c:v>-69.961416370387866</c:v>
                </c:pt>
                <c:pt idx="4961">
                  <c:v>-70.156953152833211</c:v>
                </c:pt>
                <c:pt idx="4962">
                  <c:v>-70.358494264604175</c:v>
                </c:pt>
                <c:pt idx="4963">
                  <c:v>-70.572175903119401</c:v>
                </c:pt>
                <c:pt idx="4964">
                  <c:v>-70.80509566880545</c:v>
                </c:pt>
                <c:pt idx="4965">
                  <c:v>-71.0624122975196</c:v>
                </c:pt>
                <c:pt idx="4966">
                  <c:v>-71.34489603865093</c:v>
                </c:pt>
                <c:pt idx="4967">
                  <c:v>-71.647946659006706</c:v>
                </c:pt>
                <c:pt idx="4968">
                  <c:v>-71.962738067557012</c:v>
                </c:pt>
                <c:pt idx="4969">
                  <c:v>-72.279596872767073</c:v>
                </c:pt>
                <c:pt idx="4970">
                  <c:v>-72.592670655649528</c:v>
                </c:pt>
                <c:pt idx="4971">
                  <c:v>-72.903751992625388</c:v>
                </c:pt>
                <c:pt idx="4972">
                  <c:v>-73.223048838587346</c:v>
                </c:pt>
                <c:pt idx="4973">
                  <c:v>-73.56630125094874</c:v>
                </c:pt>
                <c:pt idx="4974">
                  <c:v>-73.949640709919592</c:v>
                </c:pt>
                <c:pt idx="4975">
                  <c:v>-74.384306807133314</c:v>
                </c:pt>
                <c:pt idx="4976">
                  <c:v>-74.872800725677592</c:v>
                </c:pt>
                <c:pt idx="4977">
                  <c:v>-75.407403077390413</c:v>
                </c:pt>
                <c:pt idx="4978">
                  <c:v>-75.971656289948456</c:v>
                </c:pt>
                <c:pt idx="4979">
                  <c:v>-76.544955679390057</c:v>
                </c:pt>
                <c:pt idx="4980">
                  <c:v>-77.109420272664195</c:v>
                </c:pt>
                <c:pt idx="4981">
                  <c:v>-77.656945335948734</c:v>
                </c:pt>
                <c:pt idx="4982">
                  <c:v>-78.19371318971703</c:v>
                </c:pt>
                <c:pt idx="4983">
                  <c:v>-78.740535790964572</c:v>
                </c:pt>
                <c:pt idx="4984">
                  <c:v>-79.329868315875288</c:v>
                </c:pt>
                <c:pt idx="4985">
                  <c:v>-80.002129282005427</c:v>
                </c:pt>
                <c:pt idx="4986">
                  <c:v>-80.803688551562402</c:v>
                </c:pt>
                <c:pt idx="4987">
                  <c:v>-81.787371349192952</c:v>
                </c:pt>
                <c:pt idx="4988">
                  <c:v>-83.015423608223244</c:v>
                </c:pt>
                <c:pt idx="4989">
                  <c:v>-84.565588733705468</c:v>
                </c:pt>
                <c:pt idx="4990">
                  <c:v>-86.543338344290319</c:v>
                </c:pt>
                <c:pt idx="4991">
                  <c:v>-89.109038977441202</c:v>
                </c:pt>
                <c:pt idx="4992">
                  <c:v>-92.547714932453459</c:v>
                </c:pt>
                <c:pt idx="4993">
                  <c:v>-97.482197360271229</c:v>
                </c:pt>
                <c:pt idx="4994">
                  <c:v>-105.21522041843518</c:v>
                </c:pt>
                <c:pt idx="4995">
                  <c:v>-104.96422914839317</c:v>
                </c:pt>
                <c:pt idx="4996">
                  <c:v>-99.04796941293101</c:v>
                </c:pt>
                <c:pt idx="4997">
                  <c:v>-95.328897732221876</c:v>
                </c:pt>
                <c:pt idx="4998">
                  <c:v>-92.426187735820946</c:v>
                </c:pt>
                <c:pt idx="4999">
                  <c:v>-89.893058301141991</c:v>
                </c:pt>
                <c:pt idx="5000">
                  <c:v>-87.664418162676071</c:v>
                </c:pt>
                <c:pt idx="5001">
                  <c:v>-85.753327724481281</c:v>
                </c:pt>
                <c:pt idx="5002">
                  <c:v>-84.156507437150978</c:v>
                </c:pt>
                <c:pt idx="5003">
                  <c:v>-82.844617974395533</c:v>
                </c:pt>
                <c:pt idx="5004">
                  <c:v>-81.770810450899617</c:v>
                </c:pt>
                <c:pt idx="5005">
                  <c:v>-80.878663840503151</c:v>
                </c:pt>
                <c:pt idx="5006">
                  <c:v>-80.109071462036511</c:v>
                </c:pt>
                <c:pt idx="5007">
                  <c:v>-79.408316958729927</c:v>
                </c:pt>
                <c:pt idx="5008">
                  <c:v>-78.736679800424682</c:v>
                </c:pt>
                <c:pt idx="5009">
                  <c:v>-78.073880996628461</c:v>
                </c:pt>
                <c:pt idx="5010">
                  <c:v>-77.418240359207147</c:v>
                </c:pt>
                <c:pt idx="5011">
                  <c:v>-76.780311809357784</c:v>
                </c:pt>
                <c:pt idx="5012">
                  <c:v>-76.174859186906062</c:v>
                </c:pt>
                <c:pt idx="5013">
                  <c:v>-75.614712521359621</c:v>
                </c:pt>
                <c:pt idx="5014">
                  <c:v>-75.107789796339034</c:v>
                </c:pt>
                <c:pt idx="5015">
                  <c:v>-74.65663200587062</c:v>
                </c:pt>
                <c:pt idx="5016">
                  <c:v>-74.258962577302626</c:v>
                </c:pt>
                <c:pt idx="5017">
                  <c:v>-73.908122289709624</c:v>
                </c:pt>
                <c:pt idx="5018">
                  <c:v>-73.593324247576945</c:v>
                </c:pt>
                <c:pt idx="5019">
                  <c:v>-73.300496284577093</c:v>
                </c:pt>
                <c:pt idx="5020">
                  <c:v>-73.014400760533064</c:v>
                </c:pt>
                <c:pt idx="5021">
                  <c:v>-72.722033121954283</c:v>
                </c:pt>
                <c:pt idx="5022">
                  <c:v>-72.416408829781332</c:v>
                </c:pt>
                <c:pt idx="5023">
                  <c:v>-72.099029114181462</c:v>
                </c:pt>
                <c:pt idx="5024">
                  <c:v>-71.779336345847213</c:v>
                </c:pt>
                <c:pt idx="5025">
                  <c:v>-71.470923530085855</c:v>
                </c:pt>
                <c:pt idx="5026">
                  <c:v>-71.186167356602169</c:v>
                </c:pt>
                <c:pt idx="5027">
                  <c:v>-70.931610318689607</c:v>
                </c:pt>
                <c:pt idx="5028">
                  <c:v>-70.705630954870486</c:v>
                </c:pt>
                <c:pt idx="5029">
                  <c:v>-70.498955439621767</c:v>
                </c:pt>
                <c:pt idx="5030">
                  <c:v>-70.297987252125381</c:v>
                </c:pt>
                <c:pt idx="5031">
                  <c:v>-70.090139578561406</c:v>
                </c:pt>
                <c:pt idx="5032">
                  <c:v>-69.86911225977488</c:v>
                </c:pt>
                <c:pt idx="5033">
                  <c:v>-69.637520819730213</c:v>
                </c:pt>
                <c:pt idx="5034">
                  <c:v>-69.405546027544062</c:v>
                </c:pt>
                <c:pt idx="5035">
                  <c:v>-69.186523435946043</c:v>
                </c:pt>
                <c:pt idx="5036">
                  <c:v>-68.991764335269778</c:v>
                </c:pt>
                <c:pt idx="5037">
                  <c:v>-68.826715561208104</c:v>
                </c:pt>
                <c:pt idx="5038">
                  <c:v>-68.689572807203007</c:v>
                </c:pt>
                <c:pt idx="5039">
                  <c:v>-68.572431680672594</c:v>
                </c:pt>
                <c:pt idx="5040">
                  <c:v>-68.464279544486828</c:v>
                </c:pt>
                <c:pt idx="5041">
                  <c:v>-68.354682628427895</c:v>
                </c:pt>
                <c:pt idx="5042">
                  <c:v>-68.236874424691223</c:v>
                </c:pt>
                <c:pt idx="5043">
                  <c:v>-68.109139496907801</c:v>
                </c:pt>
                <c:pt idx="5044">
                  <c:v>-67.97411711205585</c:v>
                </c:pt>
                <c:pt idx="5045">
                  <c:v>-67.836743670247174</c:v>
                </c:pt>
                <c:pt idx="5046">
                  <c:v>-67.70217566073002</c:v>
                </c:pt>
                <c:pt idx="5047">
                  <c:v>-67.574617913919354</c:v>
                </c:pt>
                <c:pt idx="5048">
                  <c:v>-67.457050179020101</c:v>
                </c:pt>
                <c:pt idx="5049">
                  <c:v>-67.351316156805424</c:v>
                </c:pt>
                <c:pt idx="5050">
                  <c:v>-67.25809675285889</c:v>
                </c:pt>
                <c:pt idx="5051">
                  <c:v>-67.176546650924195</c:v>
                </c:pt>
                <c:pt idx="5052">
                  <c:v>-67.103711892536737</c:v>
                </c:pt>
                <c:pt idx="5053">
                  <c:v>-67.034314011656448</c:v>
                </c:pt>
                <c:pt idx="5054">
                  <c:v>-66.961684431422171</c:v>
                </c:pt>
                <c:pt idx="5055">
                  <c:v>-66.880066464292312</c:v>
                </c:pt>
                <c:pt idx="5056">
                  <c:v>-66.787453312588255</c:v>
                </c:pt>
                <c:pt idx="5057">
                  <c:v>-66.687498340884289</c:v>
                </c:pt>
                <c:pt idx="5058">
                  <c:v>-66.589331445208501</c:v>
                </c:pt>
                <c:pt idx="5059">
                  <c:v>-66.505065845499885</c:v>
                </c:pt>
                <c:pt idx="5060">
                  <c:v>-66.44578840056046</c:v>
                </c:pt>
                <c:pt idx="5061">
                  <c:v>-66.417447696423466</c:v>
                </c:pt>
                <c:pt idx="5062">
                  <c:v>-66.418086391124319</c:v>
                </c:pt>
                <c:pt idx="5063">
                  <c:v>-66.437416760151137</c:v>
                </c:pt>
                <c:pt idx="5064">
                  <c:v>-66.459167111312055</c:v>
                </c:pt>
                <c:pt idx="5065">
                  <c:v>-66.465994868055446</c:v>
                </c:pt>
                <c:pt idx="5066">
                  <c:v>-66.445667486618589</c:v>
                </c:pt>
                <c:pt idx="5067">
                  <c:v>-66.395889174950156</c:v>
                </c:pt>
                <c:pt idx="5068">
                  <c:v>-66.32512727786478</c:v>
                </c:pt>
                <c:pt idx="5069">
                  <c:v>-66.248956718280354</c:v>
                </c:pt>
                <c:pt idx="5070">
                  <c:v>-66.18409217511612</c:v>
                </c:pt>
                <c:pt idx="5071">
                  <c:v>-66.143039238669317</c:v>
                </c:pt>
                <c:pt idx="5072">
                  <c:v>-66.131130708016784</c:v>
                </c:pt>
                <c:pt idx="5073">
                  <c:v>-66.146272921968162</c:v>
                </c:pt>
                <c:pt idx="5074">
                  <c:v>-66.180902223511509</c:v>
                </c:pt>
                <c:pt idx="5075">
                  <c:v>-66.22520778325493</c:v>
                </c:pt>
                <c:pt idx="5076">
                  <c:v>-66.270381820448023</c:v>
                </c:pt>
                <c:pt idx="5077">
                  <c:v>-66.310702407006403</c:v>
                </c:pt>
                <c:pt idx="5078">
                  <c:v>-66.343815702786543</c:v>
                </c:pt>
                <c:pt idx="5079">
                  <c:v>-66.369491565981079</c:v>
                </c:pt>
                <c:pt idx="5080">
                  <c:v>-66.387911457462735</c:v>
                </c:pt>
                <c:pt idx="5081">
                  <c:v>-66.398719172277964</c:v>
                </c:pt>
                <c:pt idx="5082">
                  <c:v>-66.401465868484706</c:v>
                </c:pt>
                <c:pt idx="5083">
                  <c:v>-66.397089853073339</c:v>
                </c:pt>
                <c:pt idx="5084">
                  <c:v>-66.389357369852206</c:v>
                </c:pt>
                <c:pt idx="5085">
                  <c:v>-66.385180523198414</c:v>
                </c:pt>
                <c:pt idx="5086">
                  <c:v>-66.39334584302803</c:v>
                </c:pt>
                <c:pt idx="5087">
                  <c:v>-66.422027956964186</c:v>
                </c:pt>
                <c:pt idx="5088">
                  <c:v>-66.476079277783541</c:v>
                </c:pt>
                <c:pt idx="5089">
                  <c:v>-66.555189030312803</c:v>
                </c:pt>
                <c:pt idx="5090">
                  <c:v>-66.653636753584053</c:v>
                </c:pt>
                <c:pt idx="5091">
                  <c:v>-66.76184361714688</c:v>
                </c:pt>
                <c:pt idx="5092">
                  <c:v>-66.869417769834058</c:v>
                </c:pt>
                <c:pt idx="5093">
                  <c:v>-66.968770671539346</c:v>
                </c:pt>
                <c:pt idx="5094">
                  <c:v>-67.057798670089483</c:v>
                </c:pt>
                <c:pt idx="5095">
                  <c:v>-67.140269132783487</c:v>
                </c:pt>
                <c:pt idx="5096">
                  <c:v>-67.223716729897347</c:v>
                </c:pt>
                <c:pt idx="5097">
                  <c:v>-67.315982480496103</c:v>
                </c:pt>
                <c:pt idx="5098">
                  <c:v>-67.421972871626679</c:v>
                </c:pt>
                <c:pt idx="5099">
                  <c:v>-67.541810379646364</c:v>
                </c:pt>
                <c:pt idx="5100">
                  <c:v>-67.670941417165082</c:v>
                </c:pt>
                <c:pt idx="5101">
                  <c:v>-67.802144684747745</c:v>
                </c:pt>
                <c:pt idx="5102">
                  <c:v>-67.928628770051645</c:v>
                </c:pt>
                <c:pt idx="5103">
                  <c:v>-68.046849269534874</c:v>
                </c:pt>
                <c:pt idx="5104">
                  <c:v>-68.157821975319763</c:v>
                </c:pt>
                <c:pt idx="5105">
                  <c:v>-68.266491817462793</c:v>
                </c:pt>
                <c:pt idx="5106">
                  <c:v>-68.379579996327465</c:v>
                </c:pt>
                <c:pt idx="5107">
                  <c:v>-68.5028955109739</c:v>
                </c:pt>
                <c:pt idx="5108">
                  <c:v>-68.639268594935899</c:v>
                </c:pt>
                <c:pt idx="5109">
                  <c:v>-68.787938605725046</c:v>
                </c:pt>
                <c:pt idx="5110">
                  <c:v>-68.945476691510848</c:v>
                </c:pt>
                <c:pt idx="5111">
                  <c:v>-69.107638279806864</c:v>
                </c:pt>
                <c:pt idx="5112">
                  <c:v>-69.271341639876766</c:v>
                </c:pt>
                <c:pt idx="5113">
                  <c:v>-69.436092619014062</c:v>
                </c:pt>
                <c:pt idx="5114">
                  <c:v>-69.604336450914161</c:v>
                </c:pt>
                <c:pt idx="5115">
                  <c:v>-69.780553291353229</c:v>
                </c:pt>
                <c:pt idx="5116">
                  <c:v>-69.96952803034992</c:v>
                </c:pt>
                <c:pt idx="5117">
                  <c:v>-70.174657063143641</c:v>
                </c:pt>
                <c:pt idx="5118">
                  <c:v>-70.396960595302914</c:v>
                </c:pt>
                <c:pt idx="5119">
                  <c:v>-70.634954338300858</c:v>
                </c:pt>
                <c:pt idx="5120">
                  <c:v>-70.885274171915981</c:v>
                </c:pt>
                <c:pt idx="5121">
                  <c:v>-71.143903118747161</c:v>
                </c:pt>
                <c:pt idx="5122">
                  <c:v>-71.40763601297472</c:v>
                </c:pt>
                <c:pt idx="5123">
                  <c:v>-71.675160606012255</c:v>
                </c:pt>
                <c:pt idx="5124">
                  <c:v>-71.947299703791316</c:v>
                </c:pt>
                <c:pt idx="5125">
                  <c:v>-72.226464825784745</c:v>
                </c:pt>
                <c:pt idx="5126">
                  <c:v>-72.515659799807509</c:v>
                </c:pt>
                <c:pt idx="5127">
                  <c:v>-72.817331079296736</c:v>
                </c:pt>
                <c:pt idx="5128">
                  <c:v>-73.132395673479834</c:v>
                </c:pt>
                <c:pt idx="5129">
                  <c:v>-73.459919956583107</c:v>
                </c:pt>
                <c:pt idx="5130">
                  <c:v>-73.797718383075136</c:v>
                </c:pt>
                <c:pt idx="5131">
                  <c:v>-74.143591744839924</c:v>
                </c:pt>
                <c:pt idx="5132">
                  <c:v>-74.49666451177508</c:v>
                </c:pt>
                <c:pt idx="5133">
                  <c:v>-74.858508734122779</c:v>
                </c:pt>
                <c:pt idx="5134">
                  <c:v>-75.233877968497623</c:v>
                </c:pt>
                <c:pt idx="5135">
                  <c:v>-75.630710771970882</c:v>
                </c:pt>
                <c:pt idx="5136">
                  <c:v>-76.059241299543061</c:v>
                </c:pt>
                <c:pt idx="5137">
                  <c:v>-76.530760382186173</c:v>
                </c:pt>
                <c:pt idx="5138">
                  <c:v>-77.056848525148609</c:v>
                </c:pt>
                <c:pt idx="5139">
                  <c:v>-77.649211572656355</c:v>
                </c:pt>
                <c:pt idx="5140">
                  <c:v>-78.319601652210807</c:v>
                </c:pt>
                <c:pt idx="5141">
                  <c:v>-79.079620563459258</c:v>
                </c:pt>
                <c:pt idx="5142">
                  <c:v>-79.940637027569522</c:v>
                </c:pt>
                <c:pt idx="5143">
                  <c:v>-80.913566728748322</c:v>
                </c:pt>
                <c:pt idx="5144">
                  <c:v>-82.007819809350451</c:v>
                </c:pt>
                <c:pt idx="5145">
                  <c:v>-83.229857731488423</c:v>
                </c:pt>
                <c:pt idx="5146">
                  <c:v>-84.583953958591451</c:v>
                </c:pt>
                <c:pt idx="5147">
                  <c:v>-86.079282288854429</c:v>
                </c:pt>
                <c:pt idx="5148">
                  <c:v>-87.748507549131091</c:v>
                </c:pt>
                <c:pt idx="5149">
                  <c:v>-89.685348954710079</c:v>
                </c:pt>
                <c:pt idx="5150">
                  <c:v>-92.118760323546027</c:v>
                </c:pt>
                <c:pt idx="5151">
                  <c:v>-95.600339261604987</c:v>
                </c:pt>
                <c:pt idx="5152">
                  <c:v>-101.68584730698393</c:v>
                </c:pt>
                <c:pt idx="5153">
                  <c:v>-105.92094960048743</c:v>
                </c:pt>
                <c:pt idx="5154">
                  <c:v>-97.13754780114165</c:v>
                </c:pt>
                <c:pt idx="5155">
                  <c:v>-92.198842348046782</c:v>
                </c:pt>
                <c:pt idx="5156">
                  <c:v>-89.023016147822204</c:v>
                </c:pt>
                <c:pt idx="5157">
                  <c:v>-86.779128239831039</c:v>
                </c:pt>
                <c:pt idx="5158">
                  <c:v>-85.127718678008534</c:v>
                </c:pt>
                <c:pt idx="5159">
                  <c:v>-83.883900023039999</c:v>
                </c:pt>
                <c:pt idx="5160">
                  <c:v>-82.918816181733561</c:v>
                </c:pt>
                <c:pt idx="5161">
                  <c:v>-82.126277157962562</c:v>
                </c:pt>
                <c:pt idx="5162">
                  <c:v>-81.415558929146457</c:v>
                </c:pt>
                <c:pt idx="5163">
                  <c:v>-80.718449072687775</c:v>
                </c:pt>
                <c:pt idx="5164">
                  <c:v>-80.000290855976004</c:v>
                </c:pt>
                <c:pt idx="5165">
                  <c:v>-79.262410003189189</c:v>
                </c:pt>
                <c:pt idx="5166">
                  <c:v>-78.530408506677119</c:v>
                </c:pt>
                <c:pt idx="5167">
                  <c:v>-77.835521173341945</c:v>
                </c:pt>
                <c:pt idx="5168">
                  <c:v>-77.199917020680545</c:v>
                </c:pt>
                <c:pt idx="5169">
                  <c:v>-76.630506548528942</c:v>
                </c:pt>
                <c:pt idx="5170">
                  <c:v>-76.119719565922409</c:v>
                </c:pt>
                <c:pt idx="5171">
                  <c:v>-75.650423705396946</c:v>
                </c:pt>
                <c:pt idx="5172">
                  <c:v>-75.203053069195605</c:v>
                </c:pt>
                <c:pt idx="5173">
                  <c:v>-74.763078783184397</c:v>
                </c:pt>
                <c:pt idx="5174">
                  <c:v>-74.326172259145054</c:v>
                </c:pt>
                <c:pt idx="5175">
                  <c:v>-73.898793185540967</c:v>
                </c:pt>
                <c:pt idx="5176">
                  <c:v>-73.494239505201492</c:v>
                </c:pt>
                <c:pt idx="5177">
                  <c:v>-73.126538655141488</c:v>
                </c:pt>
                <c:pt idx="5178">
                  <c:v>-72.804924544625166</c:v>
                </c:pt>
                <c:pt idx="5179">
                  <c:v>-72.530407486579648</c:v>
                </c:pt>
                <c:pt idx="5180">
                  <c:v>-72.29478066787108</c:v>
                </c:pt>
                <c:pt idx="5181">
                  <c:v>-72.082037837672488</c:v>
                </c:pt>
                <c:pt idx="5182">
                  <c:v>-71.87206542636396</c:v>
                </c:pt>
                <c:pt idx="5183">
                  <c:v>-71.645937982140964</c:v>
                </c:pt>
                <c:pt idx="5184">
                  <c:v>-71.391226735016687</c:v>
                </c:pt>
                <c:pt idx="5185">
                  <c:v>-71.105231335323424</c:v>
                </c:pt>
                <c:pt idx="5186">
                  <c:v>-70.79478569477611</c:v>
                </c:pt>
                <c:pt idx="5187">
                  <c:v>-70.4730305225536</c:v>
                </c:pt>
                <c:pt idx="5188">
                  <c:v>-70.154971508000088</c:v>
                </c:pt>
                <c:pt idx="5189">
                  <c:v>-69.853768159803693</c:v>
                </c:pt>
                <c:pt idx="5190">
                  <c:v>-69.5787754187497</c:v>
                </c:pt>
                <c:pt idx="5191">
                  <c:v>-69.335267502754775</c:v>
                </c:pt>
                <c:pt idx="5192">
                  <c:v>-69.125151034359234</c:v>
                </c:pt>
                <c:pt idx="5193">
                  <c:v>-68.947948612840889</c:v>
                </c:pt>
                <c:pt idx="5194">
                  <c:v>-68.801614998610575</c:v>
                </c:pt>
                <c:pt idx="5195">
                  <c:v>-68.682981145984783</c:v>
                </c:pt>
                <c:pt idx="5196">
                  <c:v>-68.587759213706164</c:v>
                </c:pt>
                <c:pt idx="5197">
                  <c:v>-68.510248358710129</c:v>
                </c:pt>
                <c:pt idx="5198">
                  <c:v>-68.443121817105663</c:v>
                </c:pt>
                <c:pt idx="5199">
                  <c:v>-68.377707720103729</c:v>
                </c:pt>
                <c:pt idx="5200">
                  <c:v>-68.304948974799942</c:v>
                </c:pt>
                <c:pt idx="5201">
                  <c:v>-68.216944198403098</c:v>
                </c:pt>
                <c:pt idx="5202">
                  <c:v>-68.108723881401474</c:v>
                </c:pt>
                <c:pt idx="5203">
                  <c:v>-67.979659007890461</c:v>
                </c:pt>
                <c:pt idx="5204">
                  <c:v>-67.833816561376779</c:v>
                </c:pt>
                <c:pt idx="5205">
                  <c:v>-67.678964469439208</c:v>
                </c:pt>
                <c:pt idx="5206">
                  <c:v>-67.524606522918134</c:v>
                </c:pt>
                <c:pt idx="5207">
                  <c:v>-67.379794658252919</c:v>
                </c:pt>
                <c:pt idx="5208">
                  <c:v>-67.251308763707613</c:v>
                </c:pt>
                <c:pt idx="5209">
                  <c:v>-67.142506547089326</c:v>
                </c:pt>
                <c:pt idx="5210">
                  <c:v>-67.053014203903686</c:v>
                </c:pt>
                <c:pt idx="5211">
                  <c:v>-66.979287198687402</c:v>
                </c:pt>
                <c:pt idx="5212">
                  <c:v>-66.915826631876996</c:v>
                </c:pt>
                <c:pt idx="5213">
                  <c:v>-66.856710294242262</c:v>
                </c:pt>
                <c:pt idx="5214">
                  <c:v>-66.797136494625377</c:v>
                </c:pt>
                <c:pt idx="5215">
                  <c:v>-66.734647244257872</c:v>
                </c:pt>
                <c:pt idx="5216">
                  <c:v>-66.669627001748808</c:v>
                </c:pt>
                <c:pt idx="5217">
                  <c:v>-66.604886374614736</c:v>
                </c:pt>
                <c:pt idx="5218">
                  <c:v>-66.544576696866798</c:v>
                </c:pt>
                <c:pt idx="5219">
                  <c:v>-66.492880514574594</c:v>
                </c:pt>
                <c:pt idx="5220">
                  <c:v>-66.452794530505074</c:v>
                </c:pt>
                <c:pt idx="5221">
                  <c:v>-66.425228001337572</c:v>
                </c:pt>
                <c:pt idx="5222">
                  <c:v>-66.408655998852268</c:v>
                </c:pt>
                <c:pt idx="5223">
                  <c:v>-66.399419142281431</c:v>
                </c:pt>
                <c:pt idx="5224">
                  <c:v>-66.392504624819836</c:v>
                </c:pt>
                <c:pt idx="5225">
                  <c:v>-66.382605751536332</c:v>
                </c:pt>
                <c:pt idx="5226">
                  <c:v>-66.365346342608817</c:v>
                </c:pt>
                <c:pt idx="5227">
                  <c:v>-66.338430599219834</c:v>
                </c:pt>
                <c:pt idx="5228">
                  <c:v>-66.302297929609239</c:v>
                </c:pt>
                <c:pt idx="5229">
                  <c:v>-66.260037102238115</c:v>
                </c:pt>
                <c:pt idx="5230">
                  <c:v>-66.216689241116896</c:v>
                </c:pt>
                <c:pt idx="5231">
                  <c:v>-66.178187486444344</c:v>
                </c:pt>
                <c:pt idx="5232">
                  <c:v>-66.150113774338919</c:v>
                </c:pt>
                <c:pt idx="5233">
                  <c:v>-66.136538075909471</c:v>
                </c:pt>
                <c:pt idx="5234">
                  <c:v>-66.139293828353672</c:v>
                </c:pt>
                <c:pt idx="5235">
                  <c:v>-66.157836106979545</c:v>
                </c:pt>
                <c:pt idx="5236">
                  <c:v>-66.189566390813667</c:v>
                </c:pt>
                <c:pt idx="5237">
                  <c:v>-66.230522926083992</c:v>
                </c:pt>
                <c:pt idx="5238">
                  <c:v>-66.276385322602223</c:v>
                </c:pt>
                <c:pt idx="5239">
                  <c:v>-66.323530783453521</c:v>
                </c:pt>
                <c:pt idx="5240">
                  <c:v>-66.36971621624231</c:v>
                </c:pt>
                <c:pt idx="5241">
                  <c:v>-66.414184009689109</c:v>
                </c:pt>
                <c:pt idx="5242">
                  <c:v>-66.457319784885001</c:v>
                </c:pt>
                <c:pt idx="5243">
                  <c:v>-66.500079580078918</c:v>
                </c:pt>
                <c:pt idx="5244">
                  <c:v>-66.54340531326875</c:v>
                </c:pt>
                <c:pt idx="5245">
                  <c:v>-66.587914893698013</c:v>
                </c:pt>
                <c:pt idx="5246">
                  <c:v>-66.634051092594461</c:v>
                </c:pt>
                <c:pt idx="5247">
                  <c:v>-66.682530620116253</c:v>
                </c:pt>
                <c:pt idx="5248">
                  <c:v>-66.734713218005311</c:v>
                </c:pt>
                <c:pt idx="5249">
                  <c:v>-66.792596847239523</c:v>
                </c:pt>
                <c:pt idx="5250">
                  <c:v>-66.858328393059324</c:v>
                </c:pt>
                <c:pt idx="5251">
                  <c:v>-66.933302692752761</c:v>
                </c:pt>
                <c:pt idx="5252">
                  <c:v>-67.017189984238314</c:v>
                </c:pt>
                <c:pt idx="5253">
                  <c:v>-67.107424448604235</c:v>
                </c:pt>
                <c:pt idx="5254">
                  <c:v>-67.19956259005771</c:v>
                </c:pt>
                <c:pt idx="5255">
                  <c:v>-67.288585181255243</c:v>
                </c:pt>
                <c:pt idx="5256">
                  <c:v>-67.370857174408144</c:v>
                </c:pt>
                <c:pt idx="5257">
                  <c:v>-67.446041670227658</c:v>
                </c:pt>
                <c:pt idx="5258">
                  <c:v>-67.517971431190773</c:v>
                </c:pt>
                <c:pt idx="5259">
                  <c:v>-67.593806009640943</c:v>
                </c:pt>
                <c:pt idx="5260">
                  <c:v>-67.681686495989283</c:v>
                </c:pt>
                <c:pt idx="5261">
                  <c:v>-67.787775035561651</c:v>
                </c:pt>
                <c:pt idx="5262">
                  <c:v>-67.913662259893371</c:v>
                </c:pt>
                <c:pt idx="5263">
                  <c:v>-68.055039670654111</c:v>
                </c:pt>
                <c:pt idx="5264">
                  <c:v>-68.20243157046211</c:v>
                </c:pt>
                <c:pt idx="5265">
                  <c:v>-68.344258444771938</c:v>
                </c:pt>
                <c:pt idx="5266">
                  <c:v>-68.471458901790484</c:v>
                </c:pt>
                <c:pt idx="5267">
                  <c:v>-68.581880910672666</c:v>
                </c:pt>
                <c:pt idx="5268">
                  <c:v>-68.682346378044798</c:v>
                </c:pt>
                <c:pt idx="5269">
                  <c:v>-68.787120856835998</c:v>
                </c:pt>
                <c:pt idx="5270">
                  <c:v>-68.913259282772955</c:v>
                </c:pt>
                <c:pt idx="5271">
                  <c:v>-69.074794692490599</c:v>
                </c:pt>
                <c:pt idx="5272">
                  <c:v>-69.277860249557946</c:v>
                </c:pt>
                <c:pt idx="5273">
                  <c:v>-69.517924084997389</c:v>
                </c:pt>
                <c:pt idx="5274">
                  <c:v>-69.779769219801921</c:v>
                </c:pt>
                <c:pt idx="5275">
                  <c:v>-70.041004564849956</c:v>
                </c:pt>
                <c:pt idx="5276">
                  <c:v>-70.279324301545728</c:v>
                </c:pt>
                <c:pt idx="5277">
                  <c:v>-70.481452165142926</c:v>
                </c:pt>
                <c:pt idx="5278">
                  <c:v>-70.649389174192677</c:v>
                </c:pt>
                <c:pt idx="5279">
                  <c:v>-70.800232856108892</c:v>
                </c:pt>
                <c:pt idx="5280">
                  <c:v>-70.959663642761896</c:v>
                </c:pt>
                <c:pt idx="5281">
                  <c:v>-71.152671967765457</c:v>
                </c:pt>
                <c:pt idx="5282">
                  <c:v>-71.395532776506457</c:v>
                </c:pt>
                <c:pt idx="5283">
                  <c:v>-71.691322227065982</c:v>
                </c:pt>
                <c:pt idx="5284">
                  <c:v>-72.029482173097264</c:v>
                </c:pt>
                <c:pt idx="5285">
                  <c:v>-72.389199225186232</c:v>
                </c:pt>
                <c:pt idx="5286">
                  <c:v>-72.746386351717177</c:v>
                </c:pt>
                <c:pt idx="5287">
                  <c:v>-73.083078482673542</c:v>
                </c:pt>
                <c:pt idx="5288">
                  <c:v>-73.39544622551054</c:v>
                </c:pt>
                <c:pt idx="5289">
                  <c:v>-73.695589001109767</c:v>
                </c:pt>
                <c:pt idx="5290">
                  <c:v>-74.005803278510484</c:v>
                </c:pt>
                <c:pt idx="5291">
                  <c:v>-74.349012527241115</c:v>
                </c:pt>
                <c:pt idx="5292">
                  <c:v>-74.740231007735943</c:v>
                </c:pt>
                <c:pt idx="5293">
                  <c:v>-75.181761323544947</c:v>
                </c:pt>
                <c:pt idx="5294">
                  <c:v>-75.663149238863681</c:v>
                </c:pt>
                <c:pt idx="5295">
                  <c:v>-76.166358152365078</c:v>
                </c:pt>
                <c:pt idx="5296">
                  <c:v>-76.675165280870488</c:v>
                </c:pt>
                <c:pt idx="5297">
                  <c:v>-77.185163532416567</c:v>
                </c:pt>
                <c:pt idx="5298">
                  <c:v>-77.709287736574765</c:v>
                </c:pt>
                <c:pt idx="5299">
                  <c:v>-78.275677984961916</c:v>
                </c:pt>
                <c:pt idx="5300">
                  <c:v>-78.919045038366022</c:v>
                </c:pt>
                <c:pt idx="5301">
                  <c:v>-79.669888554930864</c:v>
                </c:pt>
                <c:pt idx="5302">
                  <c:v>-80.545773648457711</c:v>
                </c:pt>
                <c:pt idx="5303">
                  <c:v>-81.546910863053455</c:v>
                </c:pt>
                <c:pt idx="5304">
                  <c:v>-82.657828606825362</c:v>
                </c:pt>
                <c:pt idx="5305">
                  <c:v>-83.859106326500296</c:v>
                </c:pt>
                <c:pt idx="5306">
                  <c:v>-85.153156428964962</c:v>
                </c:pt>
                <c:pt idx="5307">
                  <c:v>-86.600284497520121</c:v>
                </c:pt>
                <c:pt idx="5308">
                  <c:v>-88.356001235867566</c:v>
                </c:pt>
                <c:pt idx="5309">
                  <c:v>-90.725770676331706</c:v>
                </c:pt>
                <c:pt idx="5310">
                  <c:v>-94.346904381834946</c:v>
                </c:pt>
                <c:pt idx="5311">
                  <c:v>-100.92866211595512</c:v>
                </c:pt>
                <c:pt idx="5312">
                  <c:v>-103.44517714315671</c:v>
                </c:pt>
                <c:pt idx="5313">
                  <c:v>-95.37813756353323</c:v>
                </c:pt>
                <c:pt idx="5314">
                  <c:v>-91.000576671705801</c:v>
                </c:pt>
                <c:pt idx="5315">
                  <c:v>-88.250984941445111</c:v>
                </c:pt>
                <c:pt idx="5316">
                  <c:v>-86.34690156722715</c:v>
                </c:pt>
                <c:pt idx="5317">
                  <c:v>-84.934720750378943</c:v>
                </c:pt>
                <c:pt idx="5318">
                  <c:v>-83.805057094839995</c:v>
                </c:pt>
                <c:pt idx="5319">
                  <c:v>-82.819477183624997</c:v>
                </c:pt>
                <c:pt idx="5320">
                  <c:v>-81.896123660770314</c:v>
                </c:pt>
                <c:pt idx="5321">
                  <c:v>-81.005260454101261</c:v>
                </c:pt>
                <c:pt idx="5322">
                  <c:v>-80.155191889557145</c:v>
                </c:pt>
                <c:pt idx="5323">
                  <c:v>-79.370359675740602</c:v>
                </c:pt>
                <c:pt idx="5324">
                  <c:v>-78.672121435776234</c:v>
                </c:pt>
                <c:pt idx="5325">
                  <c:v>-78.067813358127211</c:v>
                </c:pt>
                <c:pt idx="5326">
                  <c:v>-77.54762667409733</c:v>
                </c:pt>
                <c:pt idx="5327">
                  <c:v>-77.087256558140894</c:v>
                </c:pt>
                <c:pt idx="5328">
                  <c:v>-76.654593822852732</c:v>
                </c:pt>
                <c:pt idx="5329">
                  <c:v>-76.21888714035282</c:v>
                </c:pt>
                <c:pt idx="5330">
                  <c:v>-75.760067278399191</c:v>
                </c:pt>
                <c:pt idx="5331">
                  <c:v>-75.274507616090688</c:v>
                </c:pt>
                <c:pt idx="5332">
                  <c:v>-74.774057384890483</c:v>
                </c:pt>
                <c:pt idx="5333">
                  <c:v>-74.279142513745825</c:v>
                </c:pt>
                <c:pt idx="5334">
                  <c:v>-73.810388577927625</c:v>
                </c:pt>
                <c:pt idx="5335">
                  <c:v>-73.382755599514724</c:v>
                </c:pt>
                <c:pt idx="5336">
                  <c:v>-73.003165018582365</c:v>
                </c:pt>
                <c:pt idx="5337">
                  <c:v>-72.670738999763401</c:v>
                </c:pt>
                <c:pt idx="5338">
                  <c:v>-72.378723343621488</c:v>
                </c:pt>
                <c:pt idx="5339">
                  <c:v>-72.117339334895419</c:v>
                </c:pt>
                <c:pt idx="5340">
                  <c:v>-71.876645022045466</c:v>
                </c:pt>
                <c:pt idx="5341">
                  <c:v>-71.64860816329643</c:v>
                </c:pt>
                <c:pt idx="5342">
                  <c:v>-71.428064006621511</c:v>
                </c:pt>
                <c:pt idx="5343">
                  <c:v>-71.212562205074562</c:v>
                </c:pt>
                <c:pt idx="5344">
                  <c:v>-71.001319619560263</c:v>
                </c:pt>
                <c:pt idx="5345">
                  <c:v>-70.793835426414972</c:v>
                </c:pt>
                <c:pt idx="5346">
                  <c:v>-70.588903680963085</c:v>
                </c:pt>
                <c:pt idx="5347">
                  <c:v>-70.384436021655276</c:v>
                </c:pt>
                <c:pt idx="5348">
                  <c:v>-70.177989306017977</c:v>
                </c:pt>
                <c:pt idx="5349">
                  <c:v>-69.967651934899578</c:v>
                </c:pt>
                <c:pt idx="5350">
                  <c:v>-69.752937923791066</c:v>
                </c:pt>
                <c:pt idx="5351">
                  <c:v>-69.535334183623391</c:v>
                </c:pt>
                <c:pt idx="5352">
                  <c:v>-69.318232228955722</c:v>
                </c:pt>
                <c:pt idx="5353">
                  <c:v>-69.106285927234396</c:v>
                </c:pt>
                <c:pt idx="5354">
                  <c:v>-68.904535233467698</c:v>
                </c:pt>
                <c:pt idx="5355">
                  <c:v>-68.717618455308667</c:v>
                </c:pt>
                <c:pt idx="5356">
                  <c:v>-68.549172040666107</c:v>
                </c:pt>
                <c:pt idx="5357">
                  <c:v>-68.401407147797769</c:v>
                </c:pt>
                <c:pt idx="5358">
                  <c:v>-68.274880091104833</c:v>
                </c:pt>
                <c:pt idx="5359">
                  <c:v>-68.168438472295136</c:v>
                </c:pt>
                <c:pt idx="5360">
                  <c:v>-68.079245007187922</c:v>
                </c:pt>
                <c:pt idx="5361">
                  <c:v>-68.002848413234148</c:v>
                </c:pt>
                <c:pt idx="5362">
                  <c:v>-67.933430138643615</c:v>
                </c:pt>
                <c:pt idx="5363">
                  <c:v>-67.864364225776839</c:v>
                </c:pt>
                <c:pt idx="5364">
                  <c:v>-67.78908781107819</c:v>
                </c:pt>
                <c:pt idx="5365">
                  <c:v>-67.702182926743617</c:v>
                </c:pt>
                <c:pt idx="5366">
                  <c:v>-67.600496100125241</c:v>
                </c:pt>
                <c:pt idx="5367">
                  <c:v>-67.483967405526656</c:v>
                </c:pt>
                <c:pt idx="5368">
                  <c:v>-67.355795292611788</c:v>
                </c:pt>
                <c:pt idx="5369">
                  <c:v>-67.22183039972866</c:v>
                </c:pt>
                <c:pt idx="5370">
                  <c:v>-67.089426388233193</c:v>
                </c:pt>
                <c:pt idx="5371">
                  <c:v>-66.966050195995038</c:v>
                </c:pt>
                <c:pt idx="5372">
                  <c:v>-66.857896605575021</c:v>
                </c:pt>
                <c:pt idx="5373">
                  <c:v>-66.768792243532687</c:v>
                </c:pt>
                <c:pt idx="5374">
                  <c:v>-66.699646688970418</c:v>
                </c:pt>
                <c:pt idx="5375">
                  <c:v>-66.648472075767287</c:v>
                </c:pt>
                <c:pt idx="5376">
                  <c:v>-66.610845507420336</c:v>
                </c:pt>
                <c:pt idx="5377">
                  <c:v>-66.580801000793869</c:v>
                </c:pt>
                <c:pt idx="5378">
                  <c:v>-66.552147336061807</c:v>
                </c:pt>
                <c:pt idx="5379">
                  <c:v>-66.519916020675069</c:v>
                </c:pt>
                <c:pt idx="5380">
                  <c:v>-66.481458102931995</c:v>
                </c:pt>
                <c:pt idx="5381">
                  <c:v>-66.43690292226789</c:v>
                </c:pt>
                <c:pt idx="5382">
                  <c:v>-66.388937583743498</c:v>
                </c:pt>
                <c:pt idx="5383">
                  <c:v>-66.341938748781658</c:v>
                </c:pt>
                <c:pt idx="5384">
                  <c:v>-66.300648074358463</c:v>
                </c:pt>
                <c:pt idx="5385">
                  <c:v>-66.268868208529426</c:v>
                </c:pt>
                <c:pt idx="5386">
                  <c:v>-66.248648996458058</c:v>
                </c:pt>
                <c:pt idx="5387">
                  <c:v>-66.24006937116954</c:v>
                </c:pt>
                <c:pt idx="5388">
                  <c:v>-66.241490774744676</c:v>
                </c:pt>
                <c:pt idx="5389">
                  <c:v>-66.250221137537736</c:v>
                </c:pt>
                <c:pt idx="5390">
                  <c:v>-66.263476269204673</c:v>
                </c:pt>
                <c:pt idx="5391">
                  <c:v>-66.279259651398149</c:v>
                </c:pt>
                <c:pt idx="5392">
                  <c:v>-66.296750430412629</c:v>
                </c:pt>
                <c:pt idx="5393">
                  <c:v>-66.316129699982028</c:v>
                </c:pt>
                <c:pt idx="5394">
                  <c:v>-66.338049109387825</c:v>
                </c:pt>
                <c:pt idx="5395">
                  <c:v>-66.362939125401581</c:v>
                </c:pt>
                <c:pt idx="5396">
                  <c:v>-66.390361919368729</c:v>
                </c:pt>
                <c:pt idx="5397">
                  <c:v>-66.418739749450879</c:v>
                </c:pt>
                <c:pt idx="5398">
                  <c:v>-66.445704286850486</c:v>
                </c:pt>
                <c:pt idx="5399">
                  <c:v>-66.468929616496851</c:v>
                </c:pt>
                <c:pt idx="5400">
                  <c:v>-66.487038453007997</c:v>
                </c:pt>
                <c:pt idx="5401">
                  <c:v>-66.50023913827745</c:v>
                </c:pt>
                <c:pt idx="5402">
                  <c:v>-66.510501889299093</c:v>
                </c:pt>
                <c:pt idx="5403">
                  <c:v>-66.521145850516817</c:v>
                </c:pt>
                <c:pt idx="5404">
                  <c:v>-66.535891242455548</c:v>
                </c:pt>
                <c:pt idx="5405">
                  <c:v>-66.557766833674151</c:v>
                </c:pt>
                <c:pt idx="5406">
                  <c:v>-66.588371454367021</c:v>
                </c:pt>
                <c:pt idx="5407">
                  <c:v>-66.627711487057667</c:v>
                </c:pt>
                <c:pt idx="5408">
                  <c:v>-66.674546427372434</c:v>
                </c:pt>
                <c:pt idx="5409">
                  <c:v>-66.72711490497052</c:v>
                </c:pt>
                <c:pt idx="5410">
                  <c:v>-66.784039319961124</c:v>
                </c:pt>
                <c:pt idx="5411">
                  <c:v>-66.845012404467155</c:v>
                </c:pt>
                <c:pt idx="5412">
                  <c:v>-66.91089781495188</c:v>
                </c:pt>
                <c:pt idx="5413">
                  <c:v>-66.983246459035243</c:v>
                </c:pt>
                <c:pt idx="5414">
                  <c:v>-67.063532441866982</c:v>
                </c:pt>
                <c:pt idx="5415">
                  <c:v>-67.152422109963368</c:v>
                </c:pt>
                <c:pt idx="5416">
                  <c:v>-67.249354386397982</c:v>
                </c:pt>
                <c:pt idx="5417">
                  <c:v>-67.352702827638907</c:v>
                </c:pt>
                <c:pt idx="5418">
                  <c:v>-67.460553618369957</c:v>
                </c:pt>
                <c:pt idx="5419">
                  <c:v>-67.57173936521707</c:v>
                </c:pt>
                <c:pt idx="5420">
                  <c:v>-67.686622329888721</c:v>
                </c:pt>
                <c:pt idx="5421">
                  <c:v>-67.807275390350839</c:v>
                </c:pt>
                <c:pt idx="5422">
                  <c:v>-67.936904519912261</c:v>
                </c:pt>
                <c:pt idx="5423">
                  <c:v>-68.078593294412727</c:v>
                </c:pt>
                <c:pt idx="5424">
                  <c:v>-68.233800055872862</c:v>
                </c:pt>
                <c:pt idx="5425">
                  <c:v>-68.401232976403705</c:v>
                </c:pt>
                <c:pt idx="5426">
                  <c:v>-68.576583703592988</c:v>
                </c:pt>
                <c:pt idx="5427">
                  <c:v>-68.753349640104759</c:v>
                </c:pt>
                <c:pt idx="5428">
                  <c:v>-68.924707208247952</c:v>
                </c:pt>
                <c:pt idx="5429">
                  <c:v>-69.08591337805386</c:v>
                </c:pt>
                <c:pt idx="5430">
                  <c:v>-69.236238849091848</c:v>
                </c:pt>
                <c:pt idx="5431">
                  <c:v>-69.379538984256939</c:v>
                </c:pt>
                <c:pt idx="5432">
                  <c:v>-69.523193711824391</c:v>
                </c:pt>
                <c:pt idx="5433">
                  <c:v>-69.675754740121548</c:v>
                </c:pt>
                <c:pt idx="5434">
                  <c:v>-69.844097226173631</c:v>
                </c:pt>
                <c:pt idx="5435">
                  <c:v>-70.031182209777128</c:v>
                </c:pt>
                <c:pt idx="5436">
                  <c:v>-70.235291816804306</c:v>
                </c:pt>
                <c:pt idx="5437">
                  <c:v>-70.450850713623964</c:v>
                </c:pt>
                <c:pt idx="5438">
                  <c:v>-70.670510713310208</c:v>
                </c:pt>
                <c:pt idx="5439">
                  <c:v>-70.888125329305623</c:v>
                </c:pt>
                <c:pt idx="5440">
                  <c:v>-71.101738859832508</c:v>
                </c:pt>
                <c:pt idx="5441">
                  <c:v>-71.315083109756458</c:v>
                </c:pt>
                <c:pt idx="5442">
                  <c:v>-71.536694917237412</c:v>
                </c:pt>
                <c:pt idx="5443">
                  <c:v>-71.777299767672801</c:v>
                </c:pt>
                <c:pt idx="5444">
                  <c:v>-72.046689243063014</c:v>
                </c:pt>
                <c:pt idx="5445">
                  <c:v>-72.35084280800497</c:v>
                </c:pt>
                <c:pt idx="5446">
                  <c:v>-72.689976391542629</c:v>
                </c:pt>
                <c:pt idx="5447">
                  <c:v>-73.058399359114659</c:v>
                </c:pt>
                <c:pt idx="5448">
                  <c:v>-73.446337773481105</c:v>
                </c:pt>
                <c:pt idx="5449">
                  <c:v>-73.842920064112477</c:v>
                </c:pt>
                <c:pt idx="5450">
                  <c:v>-74.239547607884305</c:v>
                </c:pt>
                <c:pt idx="5451">
                  <c:v>-74.632956841674044</c:v>
                </c:pt>
                <c:pt idx="5452">
                  <c:v>-75.026602829738337</c:v>
                </c:pt>
                <c:pt idx="5453">
                  <c:v>-75.42927473365917</c:v>
                </c:pt>
                <c:pt idx="5454">
                  <c:v>-75.851880365156376</c:v>
                </c:pt>
                <c:pt idx="5455">
                  <c:v>-76.304541030057621</c:v>
                </c:pt>
                <c:pt idx="5456">
                  <c:v>-76.795056824377994</c:v>
                </c:pt>
                <c:pt idx="5457">
                  <c:v>-77.328733612882942</c:v>
                </c:pt>
                <c:pt idx="5458">
                  <c:v>-77.909833257028978</c:v>
                </c:pt>
                <c:pt idx="5459">
                  <c:v>-78.544542524137768</c:v>
                </c:pt>
                <c:pt idx="5460">
                  <c:v>-79.243883977571443</c:v>
                </c:pt>
                <c:pt idx="5461">
                  <c:v>-80.024929443698213</c:v>
                </c:pt>
                <c:pt idx="5462">
                  <c:v>-80.910332353168016</c:v>
                </c:pt>
                <c:pt idx="5463">
                  <c:v>-81.926914031946367</c:v>
                </c:pt>
                <c:pt idx="5464">
                  <c:v>-83.103593097435251</c:v>
                </c:pt>
                <c:pt idx="5465">
                  <c:v>-84.469648009455383</c:v>
                </c:pt>
                <c:pt idx="5466">
                  <c:v>-86.056074591617772</c:v>
                </c:pt>
                <c:pt idx="5467">
                  <c:v>-87.90457473557791</c:v>
                </c:pt>
                <c:pt idx="5468">
                  <c:v>-90.093887036308388</c:v>
                </c:pt>
                <c:pt idx="5469">
                  <c:v>-92.811190905776925</c:v>
                </c:pt>
                <c:pt idx="5470">
                  <c:v>-96.571609252805729</c:v>
                </c:pt>
                <c:pt idx="5471">
                  <c:v>-103.30481613861288</c:v>
                </c:pt>
                <c:pt idx="5472">
                  <c:v>-115.73113947510939</c:v>
                </c:pt>
                <c:pt idx="5473">
                  <c:v>-99.624625952357576</c:v>
                </c:pt>
                <c:pt idx="5474">
                  <c:v>-94.006863334656259</c:v>
                </c:pt>
                <c:pt idx="5475">
                  <c:v>-90.484061991455576</c:v>
                </c:pt>
                <c:pt idx="5476">
                  <c:v>-87.938537585870108</c:v>
                </c:pt>
                <c:pt idx="5477">
                  <c:v>-85.987184767028495</c:v>
                </c:pt>
                <c:pt idx="5478">
                  <c:v>-84.443052575116226</c:v>
                </c:pt>
                <c:pt idx="5479">
                  <c:v>-83.190951859406795</c:v>
                </c:pt>
                <c:pt idx="5480">
                  <c:v>-82.147146468864264</c:v>
                </c:pt>
                <c:pt idx="5481">
                  <c:v>-81.245565122404869</c:v>
                </c:pt>
                <c:pt idx="5482">
                  <c:v>-80.43545959663318</c:v>
                </c:pt>
                <c:pt idx="5483">
                  <c:v>-79.682857901424825</c:v>
                </c:pt>
                <c:pt idx="5484">
                  <c:v>-78.97064261603299</c:v>
                </c:pt>
                <c:pt idx="5485">
                  <c:v>-78.295568018350636</c:v>
                </c:pt>
                <c:pt idx="5486">
                  <c:v>-77.662844923882545</c:v>
                </c:pt>
                <c:pt idx="5487">
                  <c:v>-77.079517472642166</c:v>
                </c:pt>
                <c:pt idx="5488">
                  <c:v>-76.548616608774211</c:v>
                </c:pt>
                <c:pt idx="5489">
                  <c:v>-76.066339926612358</c:v>
                </c:pt>
                <c:pt idx="5490">
                  <c:v>-75.622689406732405</c:v>
                </c:pt>
                <c:pt idx="5491">
                  <c:v>-75.204101835143845</c:v>
                </c:pt>
                <c:pt idx="5492">
                  <c:v>-74.796948860083845</c:v>
                </c:pt>
                <c:pt idx="5493">
                  <c:v>-74.39148771179957</c:v>
                </c:pt>
                <c:pt idx="5494">
                  <c:v>-73.984882379247907</c:v>
                </c:pt>
                <c:pt idx="5495">
                  <c:v>-73.581389850518818</c:v>
                </c:pt>
                <c:pt idx="5496">
                  <c:v>-73.189636302568587</c:v>
                </c:pt>
                <c:pt idx="5497">
                  <c:v>-72.818868888262628</c:v>
                </c:pt>
                <c:pt idx="5498">
                  <c:v>-72.475861660716305</c:v>
                </c:pt>
                <c:pt idx="5499">
                  <c:v>-72.163025964129886</c:v>
                </c:pt>
                <c:pt idx="5500">
                  <c:v>-71.877940007996997</c:v>
                </c:pt>
                <c:pt idx="5501">
                  <c:v>-71.614450334014236</c:v>
                </c:pt>
                <c:pt idx="5502">
                  <c:v>-71.364961474002584</c:v>
                </c:pt>
                <c:pt idx="5503">
                  <c:v>-71.12301389010922</c:v>
                </c:pt>
                <c:pt idx="5504">
                  <c:v>-70.885207664338751</c:v>
                </c:pt>
                <c:pt idx="5505">
                  <c:v>-70.651824857515066</c:v>
                </c:pt>
                <c:pt idx="5506">
                  <c:v>-70.426030049581371</c:v>
                </c:pt>
                <c:pt idx="5507">
                  <c:v>-70.212082391218416</c:v>
                </c:pt>
                <c:pt idx="5508">
                  <c:v>-70.013238944419385</c:v>
                </c:pt>
                <c:pt idx="5509">
                  <c:v>-69.83005947957804</c:v>
                </c:pt>
                <c:pt idx="5510">
                  <c:v>-69.659795923307783</c:v>
                </c:pt>
                <c:pt idx="5511">
                  <c:v>-69.497164277239932</c:v>
                </c:pt>
                <c:pt idx="5512">
                  <c:v>-69.336107039583069</c:v>
                </c:pt>
                <c:pt idx="5513">
                  <c:v>-69.171850276721017</c:v>
                </c:pt>
                <c:pt idx="5514">
                  <c:v>-69.002682032772825</c:v>
                </c:pt>
                <c:pt idx="5515">
                  <c:v>-68.830819942096866</c:v>
                </c:pt>
                <c:pt idx="5516">
                  <c:v>-68.661768726116861</c:v>
                </c:pt>
                <c:pt idx="5517">
                  <c:v>-68.502344145036247</c:v>
                </c:pt>
                <c:pt idx="5518">
                  <c:v>-68.358350567682564</c:v>
                </c:pt>
                <c:pt idx="5519">
                  <c:v>-68.232716656619147</c:v>
                </c:pt>
                <c:pt idx="5520">
                  <c:v>-68.124341001417108</c:v>
                </c:pt>
                <c:pt idx="5521">
                  <c:v>-68.027946242302605</c:v>
                </c:pt>
                <c:pt idx="5522">
                  <c:v>-67.935295666125086</c:v>
                </c:pt>
                <c:pt idx="5523">
                  <c:v>-67.837502077450807</c:v>
                </c:pt>
                <c:pt idx="5524">
                  <c:v>-67.727610114980223</c:v>
                </c:pt>
                <c:pt idx="5525">
                  <c:v>-67.602735784749214</c:v>
                </c:pt>
                <c:pt idx="5526">
                  <c:v>-67.465175690102001</c:v>
                </c:pt>
                <c:pt idx="5527">
                  <c:v>-67.321932121665796</c:v>
                </c:pt>
                <c:pt idx="5528">
                  <c:v>-67.182731015931338</c:v>
                </c:pt>
                <c:pt idx="5529">
                  <c:v>-67.057468434227104</c:v>
                </c:pt>
                <c:pt idx="5530">
                  <c:v>-66.95401388298211</c:v>
                </c:pt>
                <c:pt idx="5531">
                  <c:v>-66.876684686320147</c:v>
                </c:pt>
                <c:pt idx="5532">
                  <c:v>-66.825491233115869</c:v>
                </c:pt>
                <c:pt idx="5533">
                  <c:v>-66.796293877803507</c:v>
                </c:pt>
                <c:pt idx="5534">
                  <c:v>-66.78176486663601</c:v>
                </c:pt>
                <c:pt idx="5535">
                  <c:v>-66.772876884174167</c:v>
                </c:pt>
                <c:pt idx="5536">
                  <c:v>-66.760763459360973</c:v>
                </c:pt>
                <c:pt idx="5537">
                  <c:v>-66.738656486755872</c:v>
                </c:pt>
                <c:pt idx="5538">
                  <c:v>-66.7032616000145</c:v>
                </c:pt>
                <c:pt idx="5539">
                  <c:v>-66.655118640250379</c:v>
                </c:pt>
                <c:pt idx="5540">
                  <c:v>-66.598025429841911</c:v>
                </c:pt>
                <c:pt idx="5541">
                  <c:v>-66.537765662170287</c:v>
                </c:pt>
                <c:pt idx="5542">
                  <c:v>-66.480427892666313</c:v>
                </c:pt>
                <c:pt idx="5543">
                  <c:v>-66.430901623649476</c:v>
                </c:pt>
                <c:pt idx="5544">
                  <c:v>-66.392076188450886</c:v>
                </c:pt>
                <c:pt idx="5545">
                  <c:v>-66.364670524198857</c:v>
                </c:pt>
                <c:pt idx="5546">
                  <c:v>-66.347422439359747</c:v>
                </c:pt>
                <c:pt idx="5547">
                  <c:v>-66.337698295123474</c:v>
                </c:pt>
                <c:pt idx="5548">
                  <c:v>-66.332480652432182</c:v>
                </c:pt>
                <c:pt idx="5549">
                  <c:v>-66.329236306211627</c:v>
                </c:pt>
                <c:pt idx="5550">
                  <c:v>-66.326339010087821</c:v>
                </c:pt>
                <c:pt idx="5551">
                  <c:v>-66.32321748917542</c:v>
                </c:pt>
                <c:pt idx="5552">
                  <c:v>-66.320294694014038</c:v>
                </c:pt>
                <c:pt idx="5553">
                  <c:v>-66.31855007364328</c:v>
                </c:pt>
                <c:pt idx="5554">
                  <c:v>-66.318902350883945</c:v>
                </c:pt>
                <c:pt idx="5555">
                  <c:v>-66.321871354377308</c:v>
                </c:pt>
                <c:pt idx="5556">
                  <c:v>-66.327563990639874</c:v>
                </c:pt>
                <c:pt idx="5557">
                  <c:v>-66.335768606399967</c:v>
                </c:pt>
                <c:pt idx="5558">
                  <c:v>-66.346205436373538</c:v>
                </c:pt>
                <c:pt idx="5559">
                  <c:v>-66.358952657178293</c:v>
                </c:pt>
                <c:pt idx="5560">
                  <c:v>-66.374706391672547</c:v>
                </c:pt>
                <c:pt idx="5561">
                  <c:v>-66.394674897702174</c:v>
                </c:pt>
                <c:pt idx="5562">
                  <c:v>-66.420319986187025</c:v>
                </c:pt>
                <c:pt idx="5563">
                  <c:v>-66.453054388140004</c:v>
                </c:pt>
                <c:pt idx="5564">
                  <c:v>-66.493809302613101</c:v>
                </c:pt>
                <c:pt idx="5565">
                  <c:v>-66.542685829546741</c:v>
                </c:pt>
                <c:pt idx="5566">
                  <c:v>-66.599022672322164</c:v>
                </c:pt>
                <c:pt idx="5567">
                  <c:v>-66.66175682893882</c:v>
                </c:pt>
                <c:pt idx="5568">
                  <c:v>-66.729778593512791</c:v>
                </c:pt>
                <c:pt idx="5569">
                  <c:v>-66.80230744632938</c:v>
                </c:pt>
                <c:pt idx="5570">
                  <c:v>-66.879268530767305</c:v>
                </c:pt>
                <c:pt idx="5571">
                  <c:v>-66.961296093766336</c:v>
                </c:pt>
                <c:pt idx="5572">
                  <c:v>-67.049224412877052</c:v>
                </c:pt>
                <c:pt idx="5573">
                  <c:v>-67.14343771771496</c:v>
                </c:pt>
                <c:pt idx="5574">
                  <c:v>-67.243360361900599</c:v>
                </c:pt>
                <c:pt idx="5575">
                  <c:v>-67.347096812394526</c:v>
                </c:pt>
                <c:pt idx="5576">
                  <c:v>-67.451434672284904</c:v>
                </c:pt>
                <c:pt idx="5577">
                  <c:v>-67.552506002719809</c:v>
                </c:pt>
                <c:pt idx="5578">
                  <c:v>-67.6469254714454</c:v>
                </c:pt>
                <c:pt idx="5579">
                  <c:v>-67.732923850600343</c:v>
                </c:pt>
                <c:pt idx="5580">
                  <c:v>-67.811167294535707</c:v>
                </c:pt>
                <c:pt idx="5581">
                  <c:v>-67.884987400024357</c:v>
                </c:pt>
                <c:pt idx="5582">
                  <c:v>-67.959726045956131</c:v>
                </c:pt>
                <c:pt idx="5583">
                  <c:v>-68.041365367437777</c:v>
                </c:pt>
                <c:pt idx="5584">
                  <c:v>-68.135058882487968</c:v>
                </c:pt>
                <c:pt idx="5585">
                  <c:v>-68.243959015932262</c:v>
                </c:pt>
                <c:pt idx="5586">
                  <c:v>-68.368468575547297</c:v>
                </c:pt>
                <c:pt idx="5587">
                  <c:v>-68.506230609726302</c:v>
                </c:pt>
                <c:pt idx="5588">
                  <c:v>-68.653087115844528</c:v>
                </c:pt>
                <c:pt idx="5589">
                  <c:v>-68.804635609295218</c:v>
                </c:pt>
                <c:pt idx="5590">
                  <c:v>-68.95779108903217</c:v>
                </c:pt>
                <c:pt idx="5591">
                  <c:v>-69.112047087229215</c:v>
                </c:pt>
                <c:pt idx="5592">
                  <c:v>-69.270103130336182</c:v>
                </c:pt>
                <c:pt idx="5593">
                  <c:v>-69.43736735822911</c:v>
                </c:pt>
                <c:pt idx="5594">
                  <c:v>-69.620360147440948</c:v>
                </c:pt>
                <c:pt idx="5595">
                  <c:v>-69.824741927128912</c:v>
                </c:pt>
                <c:pt idx="5596">
                  <c:v>-70.053597711283103</c:v>
                </c:pt>
                <c:pt idx="5597">
                  <c:v>-70.306174048360887</c:v>
                </c:pt>
                <c:pt idx="5598">
                  <c:v>-70.577330449922741</c:v>
                </c:pt>
                <c:pt idx="5599">
                  <c:v>-70.858154759913333</c:v>
                </c:pt>
                <c:pt idx="5600">
                  <c:v>-71.13785831719801</c:v>
                </c:pt>
                <c:pt idx="5601">
                  <c:v>-71.406524183262434</c:v>
                </c:pt>
                <c:pt idx="5602">
                  <c:v>-71.657978346491234</c:v>
                </c:pt>
                <c:pt idx="5603">
                  <c:v>-71.891912052604567</c:v>
                </c:pt>
                <c:pt idx="5604">
                  <c:v>-72.114444074497968</c:v>
                </c:pt>
                <c:pt idx="5605">
                  <c:v>-72.336829889741125</c:v>
                </c:pt>
                <c:pt idx="5606">
                  <c:v>-72.572827591761623</c:v>
                </c:pt>
                <c:pt idx="5607">
                  <c:v>-72.835774159365926</c:v>
                </c:pt>
                <c:pt idx="5608">
                  <c:v>-73.136324240736542</c:v>
                </c:pt>
                <c:pt idx="5609">
                  <c:v>-73.481146180747231</c:v>
                </c:pt>
                <c:pt idx="5610">
                  <c:v>-73.872325397984881</c:v>
                </c:pt>
                <c:pt idx="5611">
                  <c:v>-74.307333879292997</c:v>
                </c:pt>
                <c:pt idx="5612">
                  <c:v>-74.779674396241802</c:v>
                </c:pt>
                <c:pt idx="5613">
                  <c:v>-75.28004670049441</c:v>
                </c:pt>
                <c:pt idx="5614">
                  <c:v>-75.797706038421325</c:v>
                </c:pt>
                <c:pt idx="5615">
                  <c:v>-76.322143563444854</c:v>
                </c:pt>
                <c:pt idx="5616">
                  <c:v>-76.845316184701261</c:v>
                </c:pt>
                <c:pt idx="5617">
                  <c:v>-77.363856879123475</c:v>
                </c:pt>
                <c:pt idx="5618">
                  <c:v>-77.880444316765178</c:v>
                </c:pt>
                <c:pt idx="5619">
                  <c:v>-78.404368665371209</c:v>
                </c:pt>
                <c:pt idx="5620">
                  <c:v>-78.951625868609568</c:v>
                </c:pt>
                <c:pt idx="5621">
                  <c:v>-79.544274071002164</c:v>
                </c:pt>
                <c:pt idx="5622">
                  <c:v>-80.209156641502602</c:v>
                </c:pt>
                <c:pt idx="5623">
                  <c:v>-80.977233017613031</c:v>
                </c:pt>
                <c:pt idx="5624">
                  <c:v>-81.884440474244997</c:v>
                </c:pt>
                <c:pt idx="5625">
                  <c:v>-82.974025675785271</c:v>
                </c:pt>
                <c:pt idx="5626">
                  <c:v>-84.301425714903928</c:v>
                </c:pt>
                <c:pt idx="5627">
                  <c:v>-85.945557855735601</c:v>
                </c:pt>
                <c:pt idx="5628">
                  <c:v>-88.034435904806713</c:v>
                </c:pt>
                <c:pt idx="5629">
                  <c:v>-90.809201675376343</c:v>
                </c:pt>
                <c:pt idx="5630">
                  <c:v>-94.82961794956077</c:v>
                </c:pt>
                <c:pt idx="5631">
                  <c:v>-101.94617973271033</c:v>
                </c:pt>
                <c:pt idx="5632">
                  <c:v>-107.94949763595703</c:v>
                </c:pt>
                <c:pt idx="5633">
                  <c:v>-97.994533691229691</c:v>
                </c:pt>
                <c:pt idx="5634">
                  <c:v>-93.332674334716103</c:v>
                </c:pt>
                <c:pt idx="5635">
                  <c:v>-90.40887032262566</c:v>
                </c:pt>
                <c:pt idx="5636">
                  <c:v>-88.287772000725965</c:v>
                </c:pt>
                <c:pt idx="5637">
                  <c:v>-86.612127908720254</c:v>
                </c:pt>
                <c:pt idx="5638">
                  <c:v>-85.207438918486531</c:v>
                </c:pt>
                <c:pt idx="5639">
                  <c:v>-83.976829669951627</c:v>
                </c:pt>
                <c:pt idx="5640">
                  <c:v>-82.863858381964107</c:v>
                </c:pt>
                <c:pt idx="5641">
                  <c:v>-81.836059218359637</c:v>
                </c:pt>
                <c:pt idx="5642">
                  <c:v>-80.876208061768594</c:v>
                </c:pt>
                <c:pt idx="5643">
                  <c:v>-79.977208365697351</c:v>
                </c:pt>
                <c:pt idx="5644">
                  <c:v>-79.13840794954298</c:v>
                </c:pt>
                <c:pt idx="5645">
                  <c:v>-78.36239776072253</c:v>
                </c:pt>
                <c:pt idx="5646">
                  <c:v>-77.652554044307735</c:v>
                </c:pt>
                <c:pt idx="5647">
                  <c:v>-77.011355498663306</c:v>
                </c:pt>
                <c:pt idx="5648">
                  <c:v>-76.439044562376083</c:v>
                </c:pt>
                <c:pt idx="5649">
                  <c:v>-75.932780432511933</c:v>
                </c:pt>
                <c:pt idx="5650">
                  <c:v>-75.486611201890042</c:v>
                </c:pt>
                <c:pt idx="5651">
                  <c:v>-75.091870672247879</c:v>
                </c:pt>
                <c:pt idx="5652">
                  <c:v>-74.737734646639396</c:v>
                </c:pt>
                <c:pt idx="5653">
                  <c:v>-74.412434259989112</c:v>
                </c:pt>
                <c:pt idx="5654">
                  <c:v>-74.105085281040203</c:v>
                </c:pt>
                <c:pt idx="5655">
                  <c:v>-73.807116198780975</c:v>
                </c:pt>
                <c:pt idx="5656">
                  <c:v>-73.512856334134142</c:v>
                </c:pt>
                <c:pt idx="5657">
                  <c:v>-73.219706631044218</c:v>
                </c:pt>
                <c:pt idx="5658">
                  <c:v>-72.927774031212891</c:v>
                </c:pt>
                <c:pt idx="5659">
                  <c:v>-72.638570511555869</c:v>
                </c:pt>
                <c:pt idx="5660">
                  <c:v>-72.353511929965848</c:v>
                </c:pt>
                <c:pt idx="5661">
                  <c:v>-72.073316021096034</c:v>
                </c:pt>
                <c:pt idx="5662">
                  <c:v>-71.798164610914185</c:v>
                </c:pt>
                <c:pt idx="5663">
                  <c:v>-71.52801604315755</c:v>
                </c:pt>
                <c:pt idx="5664">
                  <c:v>-71.263209724238536</c:v>
                </c:pt>
                <c:pt idx="5665">
                  <c:v>-71.005359909317093</c:v>
                </c:pt>
                <c:pt idx="5666">
                  <c:v>-70.757674249653093</c:v>
                </c:pt>
                <c:pt idx="5667">
                  <c:v>-70.524272484726225</c:v>
                </c:pt>
                <c:pt idx="5668">
                  <c:v>-70.309115331857882</c:v>
                </c:pt>
                <c:pt idx="5669">
                  <c:v>-70.114933133838974</c:v>
                </c:pt>
                <c:pt idx="5670">
                  <c:v>-69.942017431465018</c:v>
                </c:pt>
                <c:pt idx="5671">
                  <c:v>-69.787267725705334</c:v>
                </c:pt>
                <c:pt idx="5672">
                  <c:v>-69.644233214754266</c:v>
                </c:pt>
                <c:pt idx="5673">
                  <c:v>-69.50417184870156</c:v>
                </c:pt>
                <c:pt idx="5674">
                  <c:v>-69.357744080638199</c:v>
                </c:pt>
                <c:pt idx="5675">
                  <c:v>-69.197247338632664</c:v>
                </c:pt>
                <c:pt idx="5676">
                  <c:v>-69.018942970749677</c:v>
                </c:pt>
                <c:pt idx="5677">
                  <c:v>-68.824332087638709</c:v>
                </c:pt>
                <c:pt idx="5678">
                  <c:v>-68.619730949561756</c:v>
                </c:pt>
                <c:pt idx="5679">
                  <c:v>-68.414605115735185</c:v>
                </c:pt>
                <c:pt idx="5680">
                  <c:v>-68.219324597086413</c:v>
                </c:pt>
                <c:pt idx="5681">
                  <c:v>-68.042780309789549</c:v>
                </c:pt>
                <c:pt idx="5682">
                  <c:v>-67.890533763401734</c:v>
                </c:pt>
                <c:pt idx="5683">
                  <c:v>-67.764079791708326</c:v>
                </c:pt>
                <c:pt idx="5684">
                  <c:v>-67.661045345038801</c:v>
                </c:pt>
                <c:pt idx="5685">
                  <c:v>-67.575913340049155</c:v>
                </c:pt>
                <c:pt idx="5686">
                  <c:v>-67.501318122854471</c:v>
                </c:pt>
                <c:pt idx="5687">
                  <c:v>-67.429878765347567</c:v>
                </c:pt>
                <c:pt idx="5688">
                  <c:v>-67.355944742847186</c:v>
                </c:pt>
                <c:pt idx="5689">
                  <c:v>-67.276654543892406</c:v>
                </c:pt>
                <c:pt idx="5690">
                  <c:v>-67.192207265082942</c:v>
                </c:pt>
                <c:pt idx="5691">
                  <c:v>-67.105382255660572</c:v>
                </c:pt>
                <c:pt idx="5692">
                  <c:v>-67.020377118241598</c:v>
                </c:pt>
                <c:pt idx="5693">
                  <c:v>-66.941384784407219</c:v>
                </c:pt>
                <c:pt idx="5694">
                  <c:v>-66.871463021140855</c:v>
                </c:pt>
                <c:pt idx="5695">
                  <c:v>-66.811925352778871</c:v>
                </c:pt>
                <c:pt idx="5696">
                  <c:v>-66.762256569828068</c:v>
                </c:pt>
                <c:pt idx="5697">
                  <c:v>-66.720524351578689</c:v>
                </c:pt>
                <c:pt idx="5698">
                  <c:v>-66.684086982127468</c:v>
                </c:pt>
                <c:pt idx="5699">
                  <c:v>-66.650295113516563</c:v>
                </c:pt>
                <c:pt idx="5700">
                  <c:v>-66.61705166461789</c:v>
                </c:pt>
                <c:pt idx="5701">
                  <c:v>-66.583146225071829</c:v>
                </c:pt>
                <c:pt idx="5702">
                  <c:v>-66.548201335415328</c:v>
                </c:pt>
                <c:pt idx="5703">
                  <c:v>-66.512294462584293</c:v>
                </c:pt>
                <c:pt idx="5704">
                  <c:v>-66.475597155699305</c:v>
                </c:pt>
                <c:pt idx="5705">
                  <c:v>-66.438188539927339</c:v>
                </c:pt>
                <c:pt idx="5706">
                  <c:v>-66.399959810402663</c:v>
                </c:pt>
                <c:pt idx="5707">
                  <c:v>-66.360680849481156</c:v>
                </c:pt>
                <c:pt idx="5708">
                  <c:v>-66.32033968303611</c:v>
                </c:pt>
                <c:pt idx="5709">
                  <c:v>-66.279529417320134</c:v>
                </c:pt>
                <c:pt idx="5710">
                  <c:v>-66.239591643009035</c:v>
                </c:pt>
                <c:pt idx="5711">
                  <c:v>-66.202551505143163</c:v>
                </c:pt>
                <c:pt idx="5712">
                  <c:v>-66.170945786472913</c:v>
                </c:pt>
                <c:pt idx="5713">
                  <c:v>-66.147477466164105</c:v>
                </c:pt>
                <c:pt idx="5714">
                  <c:v>-66.134549497632776</c:v>
                </c:pt>
                <c:pt idx="5715">
                  <c:v>-66.133900779537797</c:v>
                </c:pt>
                <c:pt idx="5716">
                  <c:v>-66.146401867890418</c:v>
                </c:pt>
                <c:pt idx="5717">
                  <c:v>-66.171939054385476</c:v>
                </c:pt>
                <c:pt idx="5718">
                  <c:v>-66.209434371125411</c:v>
                </c:pt>
                <c:pt idx="5719">
                  <c:v>-66.257015083314229</c:v>
                </c:pt>
                <c:pt idx="5720">
                  <c:v>-66.312197349419918</c:v>
                </c:pt>
                <c:pt idx="5721">
                  <c:v>-66.372068349489766</c:v>
                </c:pt>
                <c:pt idx="5722">
                  <c:v>-66.433570420260182</c:v>
                </c:pt>
                <c:pt idx="5723">
                  <c:v>-66.493816448543384</c:v>
                </c:pt>
                <c:pt idx="5724">
                  <c:v>-66.550335716902651</c:v>
                </c:pt>
                <c:pt idx="5725">
                  <c:v>-66.601364733896176</c:v>
                </c:pt>
                <c:pt idx="5726">
                  <c:v>-66.646197002967313</c:v>
                </c:pt>
                <c:pt idx="5727">
                  <c:v>-66.685332422150395</c:v>
                </c:pt>
                <c:pt idx="5728">
                  <c:v>-66.72034172813305</c:v>
                </c:pt>
                <c:pt idx="5729">
                  <c:v>-66.753616126540891</c:v>
                </c:pt>
                <c:pt idx="5730">
                  <c:v>-66.787967521413222</c:v>
                </c:pt>
                <c:pt idx="5731">
                  <c:v>-66.825975665774621</c:v>
                </c:pt>
                <c:pt idx="5732">
                  <c:v>-66.869375795043879</c:v>
                </c:pt>
                <c:pt idx="5733">
                  <c:v>-66.918809320196488</c:v>
                </c:pt>
                <c:pt idx="5734">
                  <c:v>-66.973822096912897</c:v>
                </c:pt>
                <c:pt idx="5735">
                  <c:v>-67.033039508111273</c:v>
                </c:pt>
                <c:pt idx="5736">
                  <c:v>-67.094765175831995</c:v>
                </c:pt>
                <c:pt idx="5737">
                  <c:v>-67.1578937272199</c:v>
                </c:pt>
                <c:pt idx="5738">
                  <c:v>-67.222584587455543</c:v>
                </c:pt>
                <c:pt idx="5739">
                  <c:v>-67.290515307634479</c:v>
                </c:pt>
                <c:pt idx="5740">
                  <c:v>-67.3648746663292</c:v>
                </c:pt>
                <c:pt idx="5741">
                  <c:v>-67.449916912303223</c:v>
                </c:pt>
                <c:pt idx="5742">
                  <c:v>-67.549934225470366</c:v>
                </c:pt>
                <c:pt idx="5743">
                  <c:v>-67.668138652788997</c:v>
                </c:pt>
                <c:pt idx="5744">
                  <c:v>-67.805896403927875</c:v>
                </c:pt>
                <c:pt idx="5745">
                  <c:v>-67.962190526477599</c:v>
                </c:pt>
                <c:pt idx="5746">
                  <c:v>-68.133398712672445</c:v>
                </c:pt>
                <c:pt idx="5747">
                  <c:v>-68.313858083349686</c:v>
                </c:pt>
                <c:pt idx="5748">
                  <c:v>-68.497112306029649</c:v>
                </c:pt>
                <c:pt idx="5749">
                  <c:v>-68.677247541949143</c:v>
                </c:pt>
                <c:pt idx="5750">
                  <c:v>-68.850173106267306</c:v>
                </c:pt>
                <c:pt idx="5751">
                  <c:v>-69.014748662774124</c:v>
                </c:pt>
                <c:pt idx="5752">
                  <c:v>-69.17302899511553</c:v>
                </c:pt>
                <c:pt idx="5753">
                  <c:v>-69.329282462635277</c:v>
                </c:pt>
                <c:pt idx="5754">
                  <c:v>-69.488541772010564</c:v>
                </c:pt>
                <c:pt idx="5755">
                  <c:v>-69.655314400698188</c:v>
                </c:pt>
                <c:pt idx="5756">
                  <c:v>-69.832376610853217</c:v>
                </c:pt>
                <c:pt idx="5757">
                  <c:v>-70.020006680051893</c:v>
                </c:pt>
                <c:pt idx="5758">
                  <c:v>-70.216366927031174</c:v>
                </c:pt>
                <c:pt idx="5759">
                  <c:v>-70.41873792386086</c:v>
                </c:pt>
                <c:pt idx="5760">
                  <c:v>-70.624762487434765</c:v>
                </c:pt>
                <c:pt idx="5761">
                  <c:v>-70.833645353418135</c:v>
                </c:pt>
                <c:pt idx="5762">
                  <c:v>-71.047277025383664</c:v>
                </c:pt>
                <c:pt idx="5763">
                  <c:v>-71.270364756954848</c:v>
                </c:pt>
                <c:pt idx="5764">
                  <c:v>-71.509206121989422</c:v>
                </c:pt>
                <c:pt idx="5765">
                  <c:v>-71.770094069458452</c:v>
                </c:pt>
                <c:pt idx="5766">
                  <c:v>-72.057960838284956</c:v>
                </c:pt>
                <c:pt idx="5767">
                  <c:v>-72.374906709960513</c:v>
                </c:pt>
                <c:pt idx="5768">
                  <c:v>-72.718987128856867</c:v>
                </c:pt>
                <c:pt idx="5769">
                  <c:v>-73.084327251047085</c:v>
                </c:pt>
                <c:pt idx="5770">
                  <c:v>-73.462500505876676</c:v>
                </c:pt>
                <c:pt idx="5771">
                  <c:v>-73.844355526275677</c:v>
                </c:pt>
                <c:pt idx="5772">
                  <c:v>-74.222302210352638</c:v>
                </c:pt>
                <c:pt idx="5773">
                  <c:v>-74.592984345191653</c:v>
                </c:pt>
                <c:pt idx="5774">
                  <c:v>-74.958916708989833</c:v>
                </c:pt>
                <c:pt idx="5775">
                  <c:v>-75.327954937679095</c:v>
                </c:pt>
                <c:pt idx="5776">
                  <c:v>-75.711295937613116</c:v>
                </c:pt>
                <c:pt idx="5777">
                  <c:v>-76.121112471269598</c:v>
                </c:pt>
                <c:pt idx="5778">
                  <c:v>-76.568126204467404</c:v>
                </c:pt>
                <c:pt idx="5779">
                  <c:v>-77.059658122727924</c:v>
                </c:pt>
                <c:pt idx="5780">
                  <c:v>-77.599179155909312</c:v>
                </c:pt>
                <c:pt idx="5781">
                  <c:v>-78.187499142615223</c:v>
                </c:pt>
                <c:pt idx="5782">
                  <c:v>-78.824853689423165</c:v>
                </c:pt>
                <c:pt idx="5783">
                  <c:v>-79.513621543351547</c:v>
                </c:pt>
                <c:pt idx="5784">
                  <c:v>-80.261723621673937</c:v>
                </c:pt>
                <c:pt idx="5785">
                  <c:v>-81.085922462025394</c:v>
                </c:pt>
                <c:pt idx="5786">
                  <c:v>-82.013960219821982</c:v>
                </c:pt>
                <c:pt idx="5787">
                  <c:v>-83.085982320575084</c:v>
                </c:pt>
                <c:pt idx="5788">
                  <c:v>-84.357660451353865</c:v>
                </c:pt>
                <c:pt idx="5789">
                  <c:v>-85.908616282742713</c:v>
                </c:pt>
                <c:pt idx="5790">
                  <c:v>-87.862829008396631</c:v>
                </c:pt>
                <c:pt idx="5791">
                  <c:v>-90.442635634912989</c:v>
                </c:pt>
                <c:pt idx="5792">
                  <c:v>-94.145252914310404</c:v>
                </c:pt>
                <c:pt idx="5793">
                  <c:v>-100.60733008779178</c:v>
                </c:pt>
                <c:pt idx="5794">
                  <c:v>-115.06154871162254</c:v>
                </c:pt>
                <c:pt idx="5795">
                  <c:v>-99.16821255124114</c:v>
                </c:pt>
                <c:pt idx="5796">
                  <c:v>-93.684084792820258</c:v>
                </c:pt>
                <c:pt idx="5797">
                  <c:v>-90.376602396861031</c:v>
                </c:pt>
                <c:pt idx="5798">
                  <c:v>-87.991541747174779</c:v>
                </c:pt>
                <c:pt idx="5799">
                  <c:v>-86.113797557026516</c:v>
                </c:pt>
                <c:pt idx="5800">
                  <c:v>-84.560181378139546</c:v>
                </c:pt>
                <c:pt idx="5801">
                  <c:v>-83.237814786209853</c:v>
                </c:pt>
                <c:pt idx="5802">
                  <c:v>-82.09586564157442</c:v>
                </c:pt>
                <c:pt idx="5803">
                  <c:v>-81.103583546398511</c:v>
                </c:pt>
                <c:pt idx="5804">
                  <c:v>-80.23833502736602</c:v>
                </c:pt>
                <c:pt idx="5805">
                  <c:v>-79.480312518241703</c:v>
                </c:pt>
                <c:pt idx="5806">
                  <c:v>-78.810954920098652</c:v>
                </c:pt>
                <c:pt idx="5807">
                  <c:v>-78.212053638644946</c:v>
                </c:pt>
                <c:pt idx="5808">
                  <c:v>-77.665705413798975</c:v>
                </c:pt>
                <c:pt idx="5809">
                  <c:v>-77.156011893853261</c:v>
                </c:pt>
                <c:pt idx="5810">
                  <c:v>-76.670943161439325</c:v>
                </c:pt>
                <c:pt idx="5811">
                  <c:v>-76.202762523134197</c:v>
                </c:pt>
                <c:pt idx="5812">
                  <c:v>-75.747714929930538</c:v>
                </c:pt>
                <c:pt idx="5813">
                  <c:v>-75.305581010930752</c:v>
                </c:pt>
                <c:pt idx="5814">
                  <c:v>-74.878342333047016</c:v>
                </c:pt>
                <c:pt idx="5815">
                  <c:v>-74.468193189137097</c:v>
                </c:pt>
                <c:pt idx="5816">
                  <c:v>-74.076357210471826</c:v>
                </c:pt>
                <c:pt idx="5817">
                  <c:v>-73.702950920400298</c:v>
                </c:pt>
                <c:pt idx="5818">
                  <c:v>-73.347073473871035</c:v>
                </c:pt>
                <c:pt idx="5819">
                  <c:v>-73.007169749308588</c:v>
                </c:pt>
                <c:pt idx="5820">
                  <c:v>-72.681979851395795</c:v>
                </c:pt>
                <c:pt idx="5821">
                  <c:v>-72.371365329730594</c:v>
                </c:pt>
                <c:pt idx="5822">
                  <c:v>-72.076379005219863</c:v>
                </c:pt>
                <c:pt idx="5823">
                  <c:v>-71.798950918089787</c:v>
                </c:pt>
                <c:pt idx="5824">
                  <c:v>-71.541448630962932</c:v>
                </c:pt>
                <c:pt idx="5825">
                  <c:v>-71.30584394834456</c:v>
                </c:pt>
                <c:pt idx="5826">
                  <c:v>-71.092703907822795</c:v>
                </c:pt>
                <c:pt idx="5827">
                  <c:v>-70.900600395735609</c:v>
                </c:pt>
                <c:pt idx="5828">
                  <c:v>-70.725986179824133</c:v>
                </c:pt>
                <c:pt idx="5829">
                  <c:v>-70.563372283844473</c:v>
                </c:pt>
                <c:pt idx="5830">
                  <c:v>-70.406005405910491</c:v>
                </c:pt>
                <c:pt idx="5831">
                  <c:v>-70.247061769309369</c:v>
                </c:pt>
                <c:pt idx="5832">
                  <c:v>-70.080924061308167</c:v>
                </c:pt>
                <c:pt idx="5833">
                  <c:v>-69.904248512379624</c:v>
                </c:pt>
                <c:pt idx="5834">
                  <c:v>-69.71667815547444</c:v>
                </c:pt>
                <c:pt idx="5835">
                  <c:v>-69.520843742332588</c:v>
                </c:pt>
                <c:pt idx="5836">
                  <c:v>-69.321539234296537</c:v>
                </c:pt>
                <c:pt idx="5837">
                  <c:v>-69.124548637608086</c:v>
                </c:pt>
                <c:pt idx="5838">
                  <c:v>-68.935531663966543</c:v>
                </c:pt>
                <c:pt idx="5839">
                  <c:v>-68.75899894100138</c:v>
                </c:pt>
                <c:pt idx="5840">
                  <c:v>-68.597559048719262</c:v>
                </c:pt>
                <c:pt idx="5841">
                  <c:v>-68.451725997542667</c:v>
                </c:pt>
                <c:pt idx="5842">
                  <c:v>-68.320145911595802</c:v>
                </c:pt>
                <c:pt idx="5843">
                  <c:v>-68.199958782532647</c:v>
                </c:pt>
                <c:pt idx="5844">
                  <c:v>-68.087368555736688</c:v>
                </c:pt>
                <c:pt idx="5845">
                  <c:v>-67.978449723239166</c:v>
                </c:pt>
                <c:pt idx="5846">
                  <c:v>-67.869838501861949</c:v>
                </c:pt>
                <c:pt idx="5847">
                  <c:v>-67.759110666273742</c:v>
                </c:pt>
                <c:pt idx="5848">
                  <c:v>-67.645023076865996</c:v>
                </c:pt>
                <c:pt idx="5849">
                  <c:v>-67.52762746980855</c:v>
                </c:pt>
                <c:pt idx="5850">
                  <c:v>-67.40803960555067</c:v>
                </c:pt>
                <c:pt idx="5851">
                  <c:v>-67.287966769603301</c:v>
                </c:pt>
                <c:pt idx="5852">
                  <c:v>-67.169344232418823</c:v>
                </c:pt>
                <c:pt idx="5853">
                  <c:v>-67.05412962931544</c:v>
                </c:pt>
                <c:pt idx="5854">
                  <c:v>-66.94409028241698</c:v>
                </c:pt>
                <c:pt idx="5855">
                  <c:v>-66.840642719156904</c:v>
                </c:pt>
                <c:pt idx="5856">
                  <c:v>-66.744888009170964</c:v>
                </c:pt>
                <c:pt idx="5857">
                  <c:v>-66.657730689560807</c:v>
                </c:pt>
                <c:pt idx="5858">
                  <c:v>-66.579902978342488</c:v>
                </c:pt>
                <c:pt idx="5859">
                  <c:v>-66.511937000761336</c:v>
                </c:pt>
                <c:pt idx="5860">
                  <c:v>-66.454168624596434</c:v>
                </c:pt>
                <c:pt idx="5861">
                  <c:v>-66.406695931823833</c:v>
                </c:pt>
                <c:pt idx="5862">
                  <c:v>-66.369247712283567</c:v>
                </c:pt>
                <c:pt idx="5863">
                  <c:v>-66.341083421285092</c:v>
                </c:pt>
                <c:pt idx="5864">
                  <c:v>-66.320999609457488</c:v>
                </c:pt>
                <c:pt idx="5865">
                  <c:v>-66.307381185921969</c:v>
                </c:pt>
                <c:pt idx="5866">
                  <c:v>-66.298303075813493</c:v>
                </c:pt>
                <c:pt idx="5867">
                  <c:v>-66.291767966071134</c:v>
                </c:pt>
                <c:pt idx="5868">
                  <c:v>-66.286022965640441</c:v>
                </c:pt>
                <c:pt idx="5869">
                  <c:v>-66.279803731438776</c:v>
                </c:pt>
                <c:pt idx="5870">
                  <c:v>-66.272494164677425</c:v>
                </c:pt>
                <c:pt idx="5871">
                  <c:v>-66.264237281136417</c:v>
                </c:pt>
                <c:pt idx="5872">
                  <c:v>-66.255886535267265</c:v>
                </c:pt>
                <c:pt idx="5873">
                  <c:v>-66.248722275344875</c:v>
                </c:pt>
                <c:pt idx="5874">
                  <c:v>-66.244083065428597</c:v>
                </c:pt>
                <c:pt idx="5875">
                  <c:v>-66.243063829767038</c:v>
                </c:pt>
                <c:pt idx="5876">
                  <c:v>-66.246264091041851</c:v>
                </c:pt>
                <c:pt idx="5877">
                  <c:v>-66.253602953561455</c:v>
                </c:pt>
                <c:pt idx="5878">
                  <c:v>-66.264335138433978</c:v>
                </c:pt>
                <c:pt idx="5879">
                  <c:v>-66.277308842316287</c:v>
                </c:pt>
                <c:pt idx="5880">
                  <c:v>-66.291358234189545</c:v>
                </c:pt>
                <c:pt idx="5881">
                  <c:v>-66.305721323187612</c:v>
                </c:pt>
                <c:pt idx="5882">
                  <c:v>-66.320398307507858</c:v>
                </c:pt>
                <c:pt idx="5883">
                  <c:v>-66.336359043135388</c:v>
                </c:pt>
                <c:pt idx="5884">
                  <c:v>-66.355533780429639</c:v>
                </c:pt>
                <c:pt idx="5885">
                  <c:v>-66.380538982160346</c:v>
                </c:pt>
                <c:pt idx="5886">
                  <c:v>-66.414152971894978</c:v>
                </c:pt>
                <c:pt idx="5887">
                  <c:v>-66.45872119787299</c:v>
                </c:pt>
                <c:pt idx="5888">
                  <c:v>-66.515675361599506</c:v>
                </c:pt>
                <c:pt idx="5889">
                  <c:v>-66.585146882907821</c:v>
                </c:pt>
                <c:pt idx="5890">
                  <c:v>-66.665698965677834</c:v>
                </c:pt>
                <c:pt idx="5891">
                  <c:v>-66.754429729008834</c:v>
                </c:pt>
                <c:pt idx="5892">
                  <c:v>-66.847489275979569</c:v>
                </c:pt>
                <c:pt idx="5893">
                  <c:v>-66.940687025527495</c:v>
                </c:pt>
                <c:pt idx="5894">
                  <c:v>-67.030091494647706</c:v>
                </c:pt>
                <c:pt idx="5895">
                  <c:v>-67.112796031999551</c:v>
                </c:pt>
                <c:pt idx="5896">
                  <c:v>-67.187588561512243</c:v>
                </c:pt>
                <c:pt idx="5897">
                  <c:v>-67.255019094646698</c:v>
                </c:pt>
                <c:pt idx="5898">
                  <c:v>-67.317005178276915</c:v>
                </c:pt>
                <c:pt idx="5899">
                  <c:v>-67.376443476882329</c:v>
                </c:pt>
                <c:pt idx="5900">
                  <c:v>-67.436735790976329</c:v>
                </c:pt>
                <c:pt idx="5901">
                  <c:v>-67.501056293107538</c:v>
                </c:pt>
                <c:pt idx="5902">
                  <c:v>-67.571828568224589</c:v>
                </c:pt>
                <c:pt idx="5903">
                  <c:v>-67.6507614212112</c:v>
                </c:pt>
                <c:pt idx="5904">
                  <c:v>-67.739031503725741</c:v>
                </c:pt>
                <c:pt idx="5905">
                  <c:v>-67.837315561605678</c:v>
                </c:pt>
                <c:pt idx="5906">
                  <c:v>-67.945963332865261</c:v>
                </c:pt>
                <c:pt idx="5907">
                  <c:v>-68.065326299348769</c:v>
                </c:pt>
                <c:pt idx="5908">
                  <c:v>-68.195790992966181</c:v>
                </c:pt>
                <c:pt idx="5909">
                  <c:v>-68.337467765249315</c:v>
                </c:pt>
                <c:pt idx="5910">
                  <c:v>-68.489905850541305</c:v>
                </c:pt>
                <c:pt idx="5911">
                  <c:v>-68.651902732678508</c:v>
                </c:pt>
                <c:pt idx="5912">
                  <c:v>-68.821305050226059</c:v>
                </c:pt>
                <c:pt idx="5913">
                  <c:v>-68.995012388394755</c:v>
                </c:pt>
                <c:pt idx="5914">
                  <c:v>-69.169408093812493</c:v>
                </c:pt>
                <c:pt idx="5915">
                  <c:v>-69.34110107614903</c:v>
                </c:pt>
                <c:pt idx="5916">
                  <c:v>-69.507775502115152</c:v>
                </c:pt>
                <c:pt idx="5917">
                  <c:v>-69.668986473918849</c:v>
                </c:pt>
                <c:pt idx="5918">
                  <c:v>-69.826623373238789</c:v>
                </c:pt>
                <c:pt idx="5919">
                  <c:v>-69.984794856689774</c:v>
                </c:pt>
                <c:pt idx="5920">
                  <c:v>-70.149147522222265</c:v>
                </c:pt>
                <c:pt idx="5921">
                  <c:v>-70.325777360618545</c:v>
                </c:pt>
                <c:pt idx="5922">
                  <c:v>-70.519945098451785</c:v>
                </c:pt>
                <c:pt idx="5923">
                  <c:v>-70.734908036504777</c:v>
                </c:pt>
                <c:pt idx="5924">
                  <c:v>-70.971155438768747</c:v>
                </c:pt>
                <c:pt idx="5925">
                  <c:v>-71.226161644620532</c:v>
                </c:pt>
                <c:pt idx="5926">
                  <c:v>-71.494704589553294</c:v>
                </c:pt>
                <c:pt idx="5927">
                  <c:v>-71.769843691644809</c:v>
                </c:pt>
                <c:pt idx="5928">
                  <c:v>-72.044576339041924</c:v>
                </c:pt>
                <c:pt idx="5929">
                  <c:v>-72.313866117470823</c:v>
                </c:pt>
                <c:pt idx="5930">
                  <c:v>-72.57635251549361</c:v>
                </c:pt>
                <c:pt idx="5931">
                  <c:v>-72.83512869506967</c:v>
                </c:pt>
                <c:pt idx="5932">
                  <c:v>-73.097527876387886</c:v>
                </c:pt>
                <c:pt idx="5933">
                  <c:v>-73.374068334688076</c:v>
                </c:pt>
                <c:pt idx="5934">
                  <c:v>-73.676546229771304</c:v>
                </c:pt>
                <c:pt idx="5935">
                  <c:v>-74.015760619212799</c:v>
                </c:pt>
                <c:pt idx="5936">
                  <c:v>-74.399959403126928</c:v>
                </c:pt>
                <c:pt idx="5937">
                  <c:v>-74.834241737699415</c:v>
                </c:pt>
                <c:pt idx="5938">
                  <c:v>-75.320109725162709</c:v>
                </c:pt>
                <c:pt idx="5939">
                  <c:v>-75.855294518953315</c:v>
                </c:pt>
                <c:pt idx="5940">
                  <c:v>-76.434937557318648</c:v>
                </c:pt>
                <c:pt idx="5941">
                  <c:v>-77.053805021620008</c:v>
                </c:pt>
                <c:pt idx="5942">
                  <c:v>-77.708201190010286</c:v>
                </c:pt>
                <c:pt idx="5943">
                  <c:v>-78.397766005231588</c:v>
                </c:pt>
                <c:pt idx="5944">
                  <c:v>-79.127767189220293</c:v>
                </c:pt>
                <c:pt idx="5945">
                  <c:v>-79.910456739645326</c:v>
                </c:pt>
                <c:pt idx="5946">
                  <c:v>-80.764229845150552</c:v>
                </c:pt>
                <c:pt idx="5947">
                  <c:v>-81.712157198991079</c:v>
                </c:pt>
                <c:pt idx="5948">
                  <c:v>-82.781510041528577</c:v>
                </c:pt>
                <c:pt idx="5949">
                  <c:v>-84.003749116808791</c:v>
                </c:pt>
                <c:pt idx="5950">
                  <c:v>-85.415756553814617</c:v>
                </c:pt>
                <c:pt idx="5951">
                  <c:v>-87.066226590568675</c:v>
                </c:pt>
                <c:pt idx="5952">
                  <c:v>-89.032070894744379</c:v>
                </c:pt>
                <c:pt idx="5953">
                  <c:v>-91.456024564556415</c:v>
                </c:pt>
                <c:pt idx="5954">
                  <c:v>-94.64896123937136</c:v>
                </c:pt>
                <c:pt idx="5955">
                  <c:v>-99.438879097740042</c:v>
                </c:pt>
                <c:pt idx="5956">
                  <c:v>-107.88622873707432</c:v>
                </c:pt>
                <c:pt idx="5957">
                  <c:v>-102.87243915108706</c:v>
                </c:pt>
                <c:pt idx="5958">
                  <c:v>-96.275840092913086</c:v>
                </c:pt>
                <c:pt idx="5959">
                  <c:v>-92.24663965230684</c:v>
                </c:pt>
                <c:pt idx="5960">
                  <c:v>-89.336786651619406</c:v>
                </c:pt>
                <c:pt idx="5961">
                  <c:v>-87.055279427507031</c:v>
                </c:pt>
                <c:pt idx="5962">
                  <c:v>-85.19104208204503</c:v>
                </c:pt>
                <c:pt idx="5963">
                  <c:v>-83.634154372821982</c:v>
                </c:pt>
                <c:pt idx="5964">
                  <c:v>-82.31829106615352</c:v>
                </c:pt>
                <c:pt idx="5965">
                  <c:v>-81.198102446762434</c:v>
                </c:pt>
                <c:pt idx="5966">
                  <c:v>-80.238664654700131</c:v>
                </c:pt>
                <c:pt idx="5967">
                  <c:v>-79.410685603514182</c:v>
                </c:pt>
                <c:pt idx="5968">
                  <c:v>-78.688861071314619</c:v>
                </c:pt>
                <c:pt idx="5969">
                  <c:v>-78.051210942471982</c:v>
                </c:pt>
                <c:pt idx="5970">
                  <c:v>-77.478526046341202</c:v>
                </c:pt>
                <c:pt idx="5971">
                  <c:v>-76.954487766354035</c:v>
                </c:pt>
                <c:pt idx="5972">
                  <c:v>-76.466447922197659</c:v>
                </c:pt>
                <c:pt idx="5973">
                  <c:v>-76.005610521330397</c:v>
                </c:pt>
                <c:pt idx="5974">
                  <c:v>-75.566241848890826</c:v>
                </c:pt>
                <c:pt idx="5975">
                  <c:v>-75.145057393257545</c:v>
                </c:pt>
                <c:pt idx="5976">
                  <c:v>-74.741021738974894</c:v>
                </c:pt>
                <c:pt idx="5977">
                  <c:v>-74.354497064197432</c:v>
                </c:pt>
                <c:pt idx="5978">
                  <c:v>-73.985996275535541</c:v>
                </c:pt>
                <c:pt idx="5979">
                  <c:v>-73.635878078534361</c:v>
                </c:pt>
                <c:pt idx="5980">
                  <c:v>-73.304582695108436</c:v>
                </c:pt>
                <c:pt idx="5981">
                  <c:v>-72.992163945511408</c:v>
                </c:pt>
                <c:pt idx="5982">
                  <c:v>-72.697759167601689</c:v>
                </c:pt>
                <c:pt idx="5983">
                  <c:v>-72.419967061559234</c:v>
                </c:pt>
                <c:pt idx="5984">
                  <c:v>-72.157155682830577</c:v>
                </c:pt>
                <c:pt idx="5985">
                  <c:v>-71.906984053811584</c:v>
                </c:pt>
                <c:pt idx="5986">
                  <c:v>-71.666311088514362</c:v>
                </c:pt>
                <c:pt idx="5987">
                  <c:v>-71.431924899059624</c:v>
                </c:pt>
                <c:pt idx="5988">
                  <c:v>-71.20093365506807</c:v>
                </c:pt>
                <c:pt idx="5989">
                  <c:v>-70.970742807091867</c:v>
                </c:pt>
                <c:pt idx="5990">
                  <c:v>-70.739592377032153</c:v>
                </c:pt>
                <c:pt idx="5991">
                  <c:v>-70.507260061256105</c:v>
                </c:pt>
                <c:pt idx="5992">
                  <c:v>-70.275001693045709</c:v>
                </c:pt>
                <c:pt idx="5993">
                  <c:v>-70.045178612161493</c:v>
                </c:pt>
                <c:pt idx="5994">
                  <c:v>-69.8210866772732</c:v>
                </c:pt>
                <c:pt idx="5995">
                  <c:v>-69.606463721046651</c:v>
                </c:pt>
                <c:pt idx="5996">
                  <c:v>-69.404651612224541</c:v>
                </c:pt>
                <c:pt idx="5997">
                  <c:v>-69.218106777397594</c:v>
                </c:pt>
                <c:pt idx="5998">
                  <c:v>-69.048184759455523</c:v>
                </c:pt>
                <c:pt idx="5999">
                  <c:v>-68.894838953433521</c:v>
                </c:pt>
                <c:pt idx="6000">
                  <c:v>-68.756624545746092</c:v>
                </c:pt>
                <c:pt idx="6001">
                  <c:v>-68.631134556203492</c:v>
                </c:pt>
                <c:pt idx="6002">
                  <c:v>-68.51534484014563</c:v>
                </c:pt>
                <c:pt idx="6003">
                  <c:v>-68.405936616210411</c:v>
                </c:pt>
                <c:pt idx="6004">
                  <c:v>-68.299927909083721</c:v>
                </c:pt>
                <c:pt idx="6005">
                  <c:v>-68.195106100432099</c:v>
                </c:pt>
                <c:pt idx="6006">
                  <c:v>-68.089940342694391</c:v>
                </c:pt>
                <c:pt idx="6007">
                  <c:v>-67.983572044620189</c:v>
                </c:pt>
                <c:pt idx="6008">
                  <c:v>-67.875938927598568</c:v>
                </c:pt>
                <c:pt idx="6009">
                  <c:v>-67.767414738474969</c:v>
                </c:pt>
                <c:pt idx="6010">
                  <c:v>-67.658298988022537</c:v>
                </c:pt>
                <c:pt idx="6011">
                  <c:v>-67.548888601078673</c:v>
                </c:pt>
                <c:pt idx="6012">
                  <c:v>-67.439705061145091</c:v>
                </c:pt>
                <c:pt idx="6013">
                  <c:v>-67.33135330727643</c:v>
                </c:pt>
                <c:pt idx="6014">
                  <c:v>-67.224546593408334</c:v>
                </c:pt>
                <c:pt idx="6015">
                  <c:v>-67.120497047336585</c:v>
                </c:pt>
                <c:pt idx="6016">
                  <c:v>-67.020966900426487</c:v>
                </c:pt>
                <c:pt idx="6017">
                  <c:v>-66.927894946739968</c:v>
                </c:pt>
                <c:pt idx="6018">
                  <c:v>-66.84316535630461</c:v>
                </c:pt>
                <c:pt idx="6019">
                  <c:v>-66.768412535000166</c:v>
                </c:pt>
                <c:pt idx="6020">
                  <c:v>-66.704534291954516</c:v>
                </c:pt>
                <c:pt idx="6021">
                  <c:v>-66.651291186759281</c:v>
                </c:pt>
                <c:pt idx="6022">
                  <c:v>-66.607291796690632</c:v>
                </c:pt>
                <c:pt idx="6023">
                  <c:v>-66.570104747736195</c:v>
                </c:pt>
                <c:pt idx="6024">
                  <c:v>-66.536495452840597</c:v>
                </c:pt>
                <c:pt idx="6025">
                  <c:v>-66.503015943797777</c:v>
                </c:pt>
                <c:pt idx="6026">
                  <c:v>-66.466720734731879</c:v>
                </c:pt>
                <c:pt idx="6027">
                  <c:v>-66.425719899777064</c:v>
                </c:pt>
                <c:pt idx="6028">
                  <c:v>-66.379620332102263</c:v>
                </c:pt>
                <c:pt idx="6029">
                  <c:v>-66.329720338254504</c:v>
                </c:pt>
                <c:pt idx="6030">
                  <c:v>-66.278702064958779</c:v>
                </c:pt>
                <c:pt idx="6031">
                  <c:v>-66.230039714320753</c:v>
                </c:pt>
                <c:pt idx="6032">
                  <c:v>-66.187418259743367</c:v>
                </c:pt>
                <c:pt idx="6033">
                  <c:v>-66.15407752309909</c:v>
                </c:pt>
                <c:pt idx="6034">
                  <c:v>-66.132177271550276</c:v>
                </c:pt>
                <c:pt idx="6035">
                  <c:v>-66.122549595558738</c:v>
                </c:pt>
                <c:pt idx="6036">
                  <c:v>-66.124781299437103</c:v>
                </c:pt>
                <c:pt idx="6037">
                  <c:v>-66.137351346230943</c:v>
                </c:pt>
                <c:pt idx="6038">
                  <c:v>-66.157945932230604</c:v>
                </c:pt>
                <c:pt idx="6039">
                  <c:v>-66.184028875951853</c:v>
                </c:pt>
                <c:pt idx="6040">
                  <c:v>-66.213325500033861</c:v>
                </c:pt>
                <c:pt idx="6041">
                  <c:v>-66.244062392622681</c:v>
                </c:pt>
                <c:pt idx="6042">
                  <c:v>-66.275121641090507</c:v>
                </c:pt>
                <c:pt idx="6043">
                  <c:v>-66.306047540831784</c:v>
                </c:pt>
                <c:pt idx="6044">
                  <c:v>-66.336793803439264</c:v>
                </c:pt>
                <c:pt idx="6045">
                  <c:v>-66.367425454871253</c:v>
                </c:pt>
                <c:pt idx="6046">
                  <c:v>-66.397935967957466</c:v>
                </c:pt>
                <c:pt idx="6047">
                  <c:v>-66.42812845593815</c:v>
                </c:pt>
                <c:pt idx="6048">
                  <c:v>-66.457671012738246</c:v>
                </c:pt>
                <c:pt idx="6049">
                  <c:v>-66.48640594378881</c:v>
                </c:pt>
                <c:pt idx="6050">
                  <c:v>-66.514657557210256</c:v>
                </c:pt>
                <c:pt idx="6051">
                  <c:v>-66.543406091886396</c:v>
                </c:pt>
                <c:pt idx="6052">
                  <c:v>-66.574450381525651</c:v>
                </c:pt>
                <c:pt idx="6053">
                  <c:v>-66.610392839983106</c:v>
                </c:pt>
                <c:pt idx="6054">
                  <c:v>-66.65420900648968</c:v>
                </c:pt>
                <c:pt idx="6055">
                  <c:v>-66.70867644397498</c:v>
                </c:pt>
                <c:pt idx="6056">
                  <c:v>-66.775934894514052</c:v>
                </c:pt>
                <c:pt idx="6057">
                  <c:v>-66.856980050408438</c:v>
                </c:pt>
                <c:pt idx="6058">
                  <c:v>-66.951144068801071</c:v>
                </c:pt>
                <c:pt idx="6059">
                  <c:v>-67.056030183886833</c:v>
                </c:pt>
                <c:pt idx="6060">
                  <c:v>-67.167884954124673</c:v>
                </c:pt>
                <c:pt idx="6061">
                  <c:v>-67.28203827454864</c:v>
                </c:pt>
                <c:pt idx="6062">
                  <c:v>-67.393569719189614</c:v>
                </c:pt>
                <c:pt idx="6063">
                  <c:v>-67.498405357558283</c:v>
                </c:pt>
                <c:pt idx="6064">
                  <c:v>-67.59430846212797</c:v>
                </c:pt>
                <c:pt idx="6065">
                  <c:v>-67.681258165323015</c:v>
                </c:pt>
                <c:pt idx="6066">
                  <c:v>-67.761415566720601</c:v>
                </c:pt>
                <c:pt idx="6067">
                  <c:v>-67.838802841115722</c:v>
                </c:pt>
                <c:pt idx="6068">
                  <c:v>-67.918453884773953</c:v>
                </c:pt>
                <c:pt idx="6069">
                  <c:v>-68.00524396371587</c:v>
                </c:pt>
                <c:pt idx="6070">
                  <c:v>-68.102976103352503</c:v>
                </c:pt>
                <c:pt idx="6071">
                  <c:v>-68.213828559734949</c:v>
                </c:pt>
                <c:pt idx="6072">
                  <c:v>-68.338024254673201</c:v>
                </c:pt>
                <c:pt idx="6073">
                  <c:v>-68.473917583284646</c:v>
                </c:pt>
                <c:pt idx="6074">
                  <c:v>-68.618578148587204</c:v>
                </c:pt>
                <c:pt idx="6075">
                  <c:v>-68.768549715532487</c:v>
                </c:pt>
                <c:pt idx="6076">
                  <c:v>-68.920660145255766</c:v>
                </c:pt>
                <c:pt idx="6077">
                  <c:v>-69.07293225755042</c:v>
                </c:pt>
                <c:pt idx="6078">
                  <c:v>-69.225209357626568</c:v>
                </c:pt>
                <c:pt idx="6079">
                  <c:v>-69.379109665568677</c:v>
                </c:pt>
                <c:pt idx="6080">
                  <c:v>-69.537599001437812</c:v>
                </c:pt>
                <c:pt idx="6081">
                  <c:v>-69.704480297966882</c:v>
                </c:pt>
                <c:pt idx="6082">
                  <c:v>-69.883580223432347</c:v>
                </c:pt>
                <c:pt idx="6083">
                  <c:v>-70.077746890525688</c:v>
                </c:pt>
                <c:pt idx="6084">
                  <c:v>-70.28830244143208</c:v>
                </c:pt>
                <c:pt idx="6085">
                  <c:v>-70.515029275723435</c:v>
                </c:pt>
                <c:pt idx="6086">
                  <c:v>-70.756262463045886</c:v>
                </c:pt>
                <c:pt idx="6087">
                  <c:v>-71.009235572180117</c:v>
                </c:pt>
                <c:pt idx="6088">
                  <c:v>-71.270971776252779</c:v>
                </c:pt>
                <c:pt idx="6089">
                  <c:v>-71.539242393468342</c:v>
                </c:pt>
                <c:pt idx="6090">
                  <c:v>-71.813160582575989</c:v>
                </c:pt>
                <c:pt idx="6091">
                  <c:v>-72.093632323948512</c:v>
                </c:pt>
                <c:pt idx="6092">
                  <c:v>-72.383517153603165</c:v>
                </c:pt>
                <c:pt idx="6093">
                  <c:v>-72.687011408291994</c:v>
                </c:pt>
                <c:pt idx="6094">
                  <c:v>-73.008673566627081</c:v>
                </c:pt>
                <c:pt idx="6095">
                  <c:v>-73.352737742137776</c:v>
                </c:pt>
                <c:pt idx="6096">
                  <c:v>-73.722361054598863</c:v>
                </c:pt>
                <c:pt idx="6097">
                  <c:v>-74.118715509313347</c:v>
                </c:pt>
                <c:pt idx="6098">
                  <c:v>-74.540862318374238</c:v>
                </c:pt>
                <c:pt idx="6099">
                  <c:v>-74.986467173536894</c:v>
                </c:pt>
                <c:pt idx="6100">
                  <c:v>-75.4524248250098</c:v>
                </c:pt>
                <c:pt idx="6101">
                  <c:v>-75.935707035413358</c:v>
                </c:pt>
                <c:pt idx="6102">
                  <c:v>-76.435138915735109</c:v>
                </c:pt>
                <c:pt idx="6103">
                  <c:v>-76.952945972574838</c:v>
                </c:pt>
                <c:pt idx="6104">
                  <c:v>-77.495020937178339</c:v>
                </c:pt>
                <c:pt idx="6105">
                  <c:v>-78.070951474041451</c:v>
                </c:pt>
                <c:pt idx="6106">
                  <c:v>-78.69419656323754</c:v>
                </c:pt>
                <c:pt idx="6107">
                  <c:v>-79.38118400725611</c:v>
                </c:pt>
                <c:pt idx="6108">
                  <c:v>-80.149906902453978</c:v>
                </c:pt>
                <c:pt idx="6109">
                  <c:v>-81.01996808455857</c:v>
                </c:pt>
                <c:pt idx="6110">
                  <c:v>-82.013694363698093</c:v>
                </c:pt>
                <c:pt idx="6111">
                  <c:v>-83.157555212360577</c:v>
                </c:pt>
                <c:pt idx="6112">
                  <c:v>-84.486102913319201</c:v>
                </c:pt>
                <c:pt idx="6113">
                  <c:v>-86.050949478634621</c:v>
                </c:pt>
                <c:pt idx="6114">
                  <c:v>-87.937877000571319</c:v>
                </c:pt>
                <c:pt idx="6115">
                  <c:v>-90.306706763307602</c:v>
                </c:pt>
                <c:pt idx="6116">
                  <c:v>-93.505899856241939</c:v>
                </c:pt>
                <c:pt idx="6117">
                  <c:v>-98.514235188758221</c:v>
                </c:pt>
                <c:pt idx="6118">
                  <c:v>-110.22638173584809</c:v>
                </c:pt>
                <c:pt idx="6119">
                  <c:v>-102.92249833347975</c:v>
                </c:pt>
                <c:pt idx="6120">
                  <c:v>-95.681036315973387</c:v>
                </c:pt>
                <c:pt idx="6121">
                  <c:v>-91.693889412546781</c:v>
                </c:pt>
                <c:pt idx="6122">
                  <c:v>-88.923805532328899</c:v>
                </c:pt>
                <c:pt idx="6123">
                  <c:v>-86.799333349472249</c:v>
                </c:pt>
                <c:pt idx="6124">
                  <c:v>-85.081940430427096</c:v>
                </c:pt>
                <c:pt idx="6125">
                  <c:v>-83.65152908234883</c:v>
                </c:pt>
                <c:pt idx="6126">
                  <c:v>-82.43922008182281</c:v>
                </c:pt>
                <c:pt idx="6127">
                  <c:v>-81.399452150443281</c:v>
                </c:pt>
                <c:pt idx="6128">
                  <c:v>-80.499077786952213</c:v>
                </c:pt>
                <c:pt idx="6129">
                  <c:v>-79.713113602842157</c:v>
                </c:pt>
                <c:pt idx="6130">
                  <c:v>-79.021283493621027</c:v>
                </c:pt>
                <c:pt idx="6131">
                  <c:v>-78.405594948571277</c:v>
                </c:pt>
                <c:pt idx="6132">
                  <c:v>-77.850068981817898</c:v>
                </c:pt>
                <c:pt idx="6133">
                  <c:v>-77.341095504403043</c:v>
                </c:pt>
                <c:pt idx="6134">
                  <c:v>-76.867105894014585</c:v>
                </c:pt>
                <c:pt idx="6135">
                  <c:v>-76.418270766880553</c:v>
                </c:pt>
                <c:pt idx="6136">
                  <c:v>-75.986797360658684</c:v>
                </c:pt>
                <c:pt idx="6137">
                  <c:v>-75.567149544732487</c:v>
                </c:pt>
                <c:pt idx="6138">
                  <c:v>-75.155754913261291</c:v>
                </c:pt>
                <c:pt idx="6139">
                  <c:v>-74.750684693162015</c:v>
                </c:pt>
                <c:pt idx="6140">
                  <c:v>-74.351538523200787</c:v>
                </c:pt>
                <c:pt idx="6141">
                  <c:v>-73.959127008728146</c:v>
                </c:pt>
                <c:pt idx="6142">
                  <c:v>-73.574980143691675</c:v>
                </c:pt>
                <c:pt idx="6143">
                  <c:v>-73.20115151054685</c:v>
                </c:pt>
                <c:pt idx="6144">
                  <c:v>-72.840099692133705</c:v>
                </c:pt>
                <c:pt idx="6145">
                  <c:v>-72.494215789486816</c:v>
                </c:pt>
                <c:pt idx="6146">
                  <c:v>-72.165484226153026</c:v>
                </c:pt>
                <c:pt idx="6147">
                  <c:v>-71.855620176334398</c:v>
                </c:pt>
                <c:pt idx="6148">
                  <c:v>-71.565957236543511</c:v>
                </c:pt>
                <c:pt idx="6149">
                  <c:v>-71.296951320594744</c:v>
                </c:pt>
                <c:pt idx="6150">
                  <c:v>-71.048216327136572</c:v>
                </c:pt>
                <c:pt idx="6151">
                  <c:v>-70.81894382194109</c:v>
                </c:pt>
                <c:pt idx="6152">
                  <c:v>-70.607742461960271</c:v>
                </c:pt>
                <c:pt idx="6153">
                  <c:v>-70.412376114613323</c:v>
                </c:pt>
                <c:pt idx="6154">
                  <c:v>-70.230259099110356</c:v>
                </c:pt>
                <c:pt idx="6155">
                  <c:v>-70.058923347661164</c:v>
                </c:pt>
                <c:pt idx="6156">
                  <c:v>-69.895823400722904</c:v>
                </c:pt>
                <c:pt idx="6157">
                  <c:v>-69.738406120371494</c:v>
                </c:pt>
                <c:pt idx="6158">
                  <c:v>-69.584684636064082</c:v>
                </c:pt>
                <c:pt idx="6159">
                  <c:v>-69.433334324516082</c:v>
                </c:pt>
                <c:pt idx="6160">
                  <c:v>-69.283406792516487</c:v>
                </c:pt>
                <c:pt idx="6161">
                  <c:v>-69.134458949659717</c:v>
                </c:pt>
                <c:pt idx="6162">
                  <c:v>-68.98670098378615</c:v>
                </c:pt>
                <c:pt idx="6163">
                  <c:v>-68.840684405273237</c:v>
                </c:pt>
                <c:pt idx="6164">
                  <c:v>-68.697100553386036</c:v>
                </c:pt>
                <c:pt idx="6165">
                  <c:v>-68.556837427316111</c:v>
                </c:pt>
                <c:pt idx="6166">
                  <c:v>-68.420802617533568</c:v>
                </c:pt>
                <c:pt idx="6167">
                  <c:v>-68.289723283539189</c:v>
                </c:pt>
                <c:pt idx="6168">
                  <c:v>-68.164213941424492</c:v>
                </c:pt>
                <c:pt idx="6169">
                  <c:v>-68.044701754921334</c:v>
                </c:pt>
                <c:pt idx="6170">
                  <c:v>-67.931245354469155</c:v>
                </c:pt>
                <c:pt idx="6171">
                  <c:v>-67.823681990387371</c:v>
                </c:pt>
                <c:pt idx="6172">
                  <c:v>-67.721735759750104</c:v>
                </c:pt>
                <c:pt idx="6173">
                  <c:v>-67.624811579275587</c:v>
                </c:pt>
                <c:pt idx="6174">
                  <c:v>-67.532067319460168</c:v>
                </c:pt>
                <c:pt idx="6175">
                  <c:v>-67.442738295325569</c:v>
                </c:pt>
                <c:pt idx="6176">
                  <c:v>-67.356068058325434</c:v>
                </c:pt>
                <c:pt idx="6177">
                  <c:v>-67.271201128234836</c:v>
                </c:pt>
                <c:pt idx="6178">
                  <c:v>-67.187513307457181</c:v>
                </c:pt>
                <c:pt idx="6179">
                  <c:v>-67.104736357219096</c:v>
                </c:pt>
                <c:pt idx="6180">
                  <c:v>-67.02270743504296</c:v>
                </c:pt>
                <c:pt idx="6181">
                  <c:v>-66.941480810995813</c:v>
                </c:pt>
                <c:pt idx="6182">
                  <c:v>-66.86156153231363</c:v>
                </c:pt>
                <c:pt idx="6183">
                  <c:v>-66.783621455761491</c:v>
                </c:pt>
                <c:pt idx="6184">
                  <c:v>-66.708308785325116</c:v>
                </c:pt>
                <c:pt idx="6185">
                  <c:v>-66.636513546438096</c:v>
                </c:pt>
                <c:pt idx="6186">
                  <c:v>-66.569273199501623</c:v>
                </c:pt>
                <c:pt idx="6187">
                  <c:v>-66.507374691302431</c:v>
                </c:pt>
                <c:pt idx="6188">
                  <c:v>-66.451487692777945</c:v>
                </c:pt>
                <c:pt idx="6189">
                  <c:v>-66.40237425162826</c:v>
                </c:pt>
                <c:pt idx="6190">
                  <c:v>-66.360556151116299</c:v>
                </c:pt>
                <c:pt idx="6191">
                  <c:v>-66.326184938244367</c:v>
                </c:pt>
                <c:pt idx="6192">
                  <c:v>-66.299351014541315</c:v>
                </c:pt>
                <c:pt idx="6193">
                  <c:v>-66.279992987065157</c:v>
                </c:pt>
                <c:pt idx="6194">
                  <c:v>-66.267613671867153</c:v>
                </c:pt>
                <c:pt idx="6195">
                  <c:v>-66.261507686109965</c:v>
                </c:pt>
                <c:pt idx="6196">
                  <c:v>-66.260918955759578</c:v>
                </c:pt>
                <c:pt idx="6197">
                  <c:v>-66.264764619987062</c:v>
                </c:pt>
                <c:pt idx="6198">
                  <c:v>-66.271730130363522</c:v>
                </c:pt>
                <c:pt idx="6199">
                  <c:v>-66.280665036217329</c:v>
                </c:pt>
                <c:pt idx="6200">
                  <c:v>-66.290485169603727</c:v>
                </c:pt>
                <c:pt idx="6201">
                  <c:v>-66.30006354880932</c:v>
                </c:pt>
                <c:pt idx="6202">
                  <c:v>-66.308644866540035</c:v>
                </c:pt>
                <c:pt idx="6203">
                  <c:v>-66.315986010727201</c:v>
                </c:pt>
                <c:pt idx="6204">
                  <c:v>-66.322063216802562</c:v>
                </c:pt>
                <c:pt idx="6205">
                  <c:v>-66.327196219357916</c:v>
                </c:pt>
                <c:pt idx="6206">
                  <c:v>-66.332280079284118</c:v>
                </c:pt>
                <c:pt idx="6207">
                  <c:v>-66.338431264436764</c:v>
                </c:pt>
                <c:pt idx="6208">
                  <c:v>-66.346749075419893</c:v>
                </c:pt>
                <c:pt idx="6209">
                  <c:v>-66.358558437699656</c:v>
                </c:pt>
                <c:pt idx="6210">
                  <c:v>-66.375257030947211</c:v>
                </c:pt>
                <c:pt idx="6211">
                  <c:v>-66.397866509614275</c:v>
                </c:pt>
                <c:pt idx="6212">
                  <c:v>-66.427158894304895</c:v>
                </c:pt>
                <c:pt idx="6213">
                  <c:v>-66.463869690480962</c:v>
                </c:pt>
                <c:pt idx="6214">
                  <c:v>-66.508379647135143</c:v>
                </c:pt>
                <c:pt idx="6215">
                  <c:v>-66.560609429036703</c:v>
                </c:pt>
                <c:pt idx="6216">
                  <c:v>-66.620354626811505</c:v>
                </c:pt>
                <c:pt idx="6217">
                  <c:v>-66.687272168530797</c:v>
                </c:pt>
                <c:pt idx="6218">
                  <c:v>-66.760694304863392</c:v>
                </c:pt>
                <c:pt idx="6219">
                  <c:v>-66.839864928927582</c:v>
                </c:pt>
                <c:pt idx="6220">
                  <c:v>-66.924092071500979</c:v>
                </c:pt>
                <c:pt idx="6221">
                  <c:v>-67.012560813307715</c:v>
                </c:pt>
                <c:pt idx="6222">
                  <c:v>-67.104450938231764</c:v>
                </c:pt>
                <c:pt idx="6223">
                  <c:v>-67.199205631620231</c:v>
                </c:pt>
                <c:pt idx="6224">
                  <c:v>-67.296359646676734</c:v>
                </c:pt>
                <c:pt idx="6225">
                  <c:v>-67.395415266814396</c:v>
                </c:pt>
                <c:pt idx="6226">
                  <c:v>-67.496122494751575</c:v>
                </c:pt>
                <c:pt idx="6227">
                  <c:v>-67.598490384003398</c:v>
                </c:pt>
                <c:pt idx="6228">
                  <c:v>-67.70249774724283</c:v>
                </c:pt>
                <c:pt idx="6229">
                  <c:v>-67.808167480389855</c:v>
                </c:pt>
                <c:pt idx="6230">
                  <c:v>-67.915736091399481</c:v>
                </c:pt>
                <c:pt idx="6231">
                  <c:v>-68.025462881529876</c:v>
                </c:pt>
                <c:pt idx="6232">
                  <c:v>-68.137567088051981</c:v>
                </c:pt>
                <c:pt idx="6233">
                  <c:v>-68.252447010680285</c:v>
                </c:pt>
                <c:pt idx="6234">
                  <c:v>-68.370632370757519</c:v>
                </c:pt>
                <c:pt idx="6235">
                  <c:v>-68.492628567399862</c:v>
                </c:pt>
                <c:pt idx="6236">
                  <c:v>-68.619103693964362</c:v>
                </c:pt>
                <c:pt idx="6237">
                  <c:v>-68.751000505551787</c:v>
                </c:pt>
                <c:pt idx="6238">
                  <c:v>-68.889278138511159</c:v>
                </c:pt>
                <c:pt idx="6239">
                  <c:v>-69.034796582313305</c:v>
                </c:pt>
                <c:pt idx="6240">
                  <c:v>-69.188453951964419</c:v>
                </c:pt>
                <c:pt idx="6241">
                  <c:v>-69.351094108868395</c:v>
                </c:pt>
                <c:pt idx="6242">
                  <c:v>-69.523203508546189</c:v>
                </c:pt>
                <c:pt idx="6243">
                  <c:v>-69.70480964901563</c:v>
                </c:pt>
                <c:pt idx="6244">
                  <c:v>-69.895605399264312</c:v>
                </c:pt>
                <c:pt idx="6245">
                  <c:v>-70.095014321302102</c:v>
                </c:pt>
                <c:pt idx="6246">
                  <c:v>-70.302089788823821</c:v>
                </c:pt>
                <c:pt idx="6247">
                  <c:v>-70.515551396727375</c:v>
                </c:pt>
                <c:pt idx="6248">
                  <c:v>-70.73421588952607</c:v>
                </c:pt>
                <c:pt idx="6249">
                  <c:v>-70.957353057554698</c:v>
                </c:pt>
                <c:pt idx="6250">
                  <c:v>-71.184572770767943</c:v>
                </c:pt>
                <c:pt idx="6251">
                  <c:v>-71.415910940834067</c:v>
                </c:pt>
                <c:pt idx="6252">
                  <c:v>-71.652353166641348</c:v>
                </c:pt>
                <c:pt idx="6253">
                  <c:v>-71.895751151658374</c:v>
                </c:pt>
                <c:pt idx="6254">
                  <c:v>-72.148167656217097</c:v>
                </c:pt>
                <c:pt idx="6255">
                  <c:v>-72.411942470123904</c:v>
                </c:pt>
                <c:pt idx="6256">
                  <c:v>-72.689977412484964</c:v>
                </c:pt>
                <c:pt idx="6257">
                  <c:v>-72.984994610772773</c:v>
                </c:pt>
                <c:pt idx="6258">
                  <c:v>-73.298976394976506</c:v>
                </c:pt>
                <c:pt idx="6259">
                  <c:v>-73.633836930581893</c:v>
                </c:pt>
                <c:pt idx="6260">
                  <c:v>-73.991631138676809</c:v>
                </c:pt>
                <c:pt idx="6261">
                  <c:v>-74.373897415547617</c:v>
                </c:pt>
                <c:pt idx="6262">
                  <c:v>-74.782114292951846</c:v>
                </c:pt>
                <c:pt idx="6263">
                  <c:v>-75.218758519374788</c:v>
                </c:pt>
                <c:pt idx="6264">
                  <c:v>-75.687050993868411</c:v>
                </c:pt>
                <c:pt idx="6265">
                  <c:v>-76.190780769947281</c:v>
                </c:pt>
                <c:pt idx="6266">
                  <c:v>-76.735366536209739</c:v>
                </c:pt>
                <c:pt idx="6267">
                  <c:v>-77.327867291964566</c:v>
                </c:pt>
                <c:pt idx="6268">
                  <c:v>-77.975938376679395</c:v>
                </c:pt>
                <c:pt idx="6269">
                  <c:v>-78.688496071787242</c:v>
                </c:pt>
                <c:pt idx="6270">
                  <c:v>-79.476632019271307</c:v>
                </c:pt>
                <c:pt idx="6271">
                  <c:v>-80.352386667571551</c:v>
                </c:pt>
                <c:pt idx="6272">
                  <c:v>-81.328860000085243</c:v>
                </c:pt>
                <c:pt idx="6273">
                  <c:v>-82.423466936466667</c:v>
                </c:pt>
                <c:pt idx="6274">
                  <c:v>-83.659838492954975</c:v>
                </c:pt>
                <c:pt idx="6275">
                  <c:v>-85.06960994754651</c:v>
                </c:pt>
                <c:pt idx="6276">
                  <c:v>-86.702439901322762</c:v>
                </c:pt>
                <c:pt idx="6277">
                  <c:v>-88.646048945930573</c:v>
                </c:pt>
                <c:pt idx="6278">
                  <c:v>-91.062008369397134</c:v>
                </c:pt>
                <c:pt idx="6279">
                  <c:v>-94.287405830746366</c:v>
                </c:pt>
                <c:pt idx="6280">
                  <c:v>-99.198241357873215</c:v>
                </c:pt>
                <c:pt idx="6281">
                  <c:v>-107.73439530754702</c:v>
                </c:pt>
                <c:pt idx="6282">
                  <c:v>-102.25968839586982</c:v>
                </c:pt>
                <c:pt idx="6283">
                  <c:v>-96.01466094195564</c:v>
                </c:pt>
                <c:pt idx="6284">
                  <c:v>-92.247916198127342</c:v>
                </c:pt>
                <c:pt idx="6285">
                  <c:v>-89.570248380694935</c:v>
                </c:pt>
                <c:pt idx="6286">
                  <c:v>-87.494467011412667</c:v>
                </c:pt>
                <c:pt idx="6287">
                  <c:v>-85.802060603611764</c:v>
                </c:pt>
                <c:pt idx="6288">
                  <c:v>-84.378121936918916</c:v>
                </c:pt>
                <c:pt idx="6289">
                  <c:v>-83.15611491553328</c:v>
                </c:pt>
                <c:pt idx="6290">
                  <c:v>-82.091567924735898</c:v>
                </c:pt>
                <c:pt idx="6291">
                  <c:v>-81.151507906215969</c:v>
                </c:pt>
                <c:pt idx="6292">
                  <c:v>-80.312152690488972</c:v>
                </c:pt>
                <c:pt idx="6293">
                  <c:v>-79.555587825397311</c:v>
                </c:pt>
                <c:pt idx="6294">
                  <c:v>-78.866336310038193</c:v>
                </c:pt>
                <c:pt idx="6295">
                  <c:v>-78.231907168127549</c:v>
                </c:pt>
                <c:pt idx="6296">
                  <c:v>-77.643775639153617</c:v>
                </c:pt>
                <c:pt idx="6297">
                  <c:v>-77.095584661224223</c:v>
                </c:pt>
                <c:pt idx="6298">
                  <c:v>-76.58193377839072</c:v>
                </c:pt>
                <c:pt idx="6299">
                  <c:v>-76.099155047766189</c:v>
                </c:pt>
                <c:pt idx="6300">
                  <c:v>-75.644904235340832</c:v>
                </c:pt>
                <c:pt idx="6301">
                  <c:v>-75.216503104745129</c:v>
                </c:pt>
                <c:pt idx="6302">
                  <c:v>-74.810742854175359</c:v>
                </c:pt>
                <c:pt idx="6303">
                  <c:v>-74.424498231288553</c:v>
                </c:pt>
                <c:pt idx="6304">
                  <c:v>-74.054327553172897</c:v>
                </c:pt>
                <c:pt idx="6305">
                  <c:v>-73.696221951106963</c:v>
                </c:pt>
                <c:pt idx="6306">
                  <c:v>-73.346534445532001</c:v>
                </c:pt>
                <c:pt idx="6307">
                  <c:v>-73.002704771619733</c:v>
                </c:pt>
                <c:pt idx="6308">
                  <c:v>-72.663207026303056</c:v>
                </c:pt>
                <c:pt idx="6309">
                  <c:v>-72.327747914797627</c:v>
                </c:pt>
                <c:pt idx="6310">
                  <c:v>-71.997651715168416</c:v>
                </c:pt>
                <c:pt idx="6311">
                  <c:v>-71.675552319804098</c:v>
                </c:pt>
                <c:pt idx="6312">
                  <c:v>-71.36467119287488</c:v>
                </c:pt>
                <c:pt idx="6313">
                  <c:v>-71.068368919160974</c:v>
                </c:pt>
                <c:pt idx="6314">
                  <c:v>-70.789797532640421</c:v>
                </c:pt>
                <c:pt idx="6315">
                  <c:v>-70.531356492489522</c:v>
                </c:pt>
                <c:pt idx="6316">
                  <c:v>-70.294232740615371</c:v>
                </c:pt>
                <c:pt idx="6317">
                  <c:v>-70.078331953999125</c:v>
                </c:pt>
                <c:pt idx="6318">
                  <c:v>-69.882443947171168</c:v>
                </c:pt>
                <c:pt idx="6319">
                  <c:v>-69.704336031593812</c:v>
                </c:pt>
                <c:pt idx="6320">
                  <c:v>-69.54088493650211</c:v>
                </c:pt>
                <c:pt idx="6321">
                  <c:v>-69.388576437299719</c:v>
                </c:pt>
                <c:pt idx="6322">
                  <c:v>-69.244139495794471</c:v>
                </c:pt>
                <c:pt idx="6323">
                  <c:v>-69.104821542630617</c:v>
                </c:pt>
                <c:pt idx="6324">
                  <c:v>-68.968530286699988</c:v>
                </c:pt>
                <c:pt idx="6325">
                  <c:v>-68.834197807585895</c:v>
                </c:pt>
                <c:pt idx="6326">
                  <c:v>-68.7018808400355</c:v>
                </c:pt>
                <c:pt idx="6327">
                  <c:v>-68.572286704643105</c:v>
                </c:pt>
                <c:pt idx="6328">
                  <c:v>-68.446361905214928</c:v>
                </c:pt>
                <c:pt idx="6329">
                  <c:v>-68.325168890635581</c:v>
                </c:pt>
                <c:pt idx="6330">
                  <c:v>-68.20951215897108</c:v>
                </c:pt>
                <c:pt idx="6331">
                  <c:v>-68.099471138635806</c:v>
                </c:pt>
                <c:pt idx="6332">
                  <c:v>-67.994442545808468</c:v>
                </c:pt>
                <c:pt idx="6333">
                  <c:v>-67.893396916186717</c:v>
                </c:pt>
                <c:pt idx="6334">
                  <c:v>-67.794938185646842</c:v>
                </c:pt>
                <c:pt idx="6335">
                  <c:v>-67.697567279145147</c:v>
                </c:pt>
                <c:pt idx="6336">
                  <c:v>-67.600220711000517</c:v>
                </c:pt>
                <c:pt idx="6337">
                  <c:v>-67.502508424200926</c:v>
                </c:pt>
                <c:pt idx="6338">
                  <c:v>-67.404690837940777</c:v>
                </c:pt>
                <c:pt idx="6339">
                  <c:v>-67.307782529301051</c:v>
                </c:pt>
                <c:pt idx="6340">
                  <c:v>-67.213483011098617</c:v>
                </c:pt>
                <c:pt idx="6341">
                  <c:v>-67.123708363831383</c:v>
                </c:pt>
                <c:pt idx="6342">
                  <c:v>-67.040182472739446</c:v>
                </c:pt>
                <c:pt idx="6343">
                  <c:v>-66.964239722614082</c:v>
                </c:pt>
                <c:pt idx="6344">
                  <c:v>-66.896543161831573</c:v>
                </c:pt>
                <c:pt idx="6345">
                  <c:v>-66.836846017256718</c:v>
                </c:pt>
                <c:pt idx="6346">
                  <c:v>-66.784051990904558</c:v>
                </c:pt>
                <c:pt idx="6347">
                  <c:v>-66.736414031247349</c:v>
                </c:pt>
                <c:pt idx="6348">
                  <c:v>-66.691796184954796</c:v>
                </c:pt>
                <c:pt idx="6349">
                  <c:v>-66.648100491477521</c:v>
                </c:pt>
                <c:pt idx="6350">
                  <c:v>-66.603687462904318</c:v>
                </c:pt>
                <c:pt idx="6351">
                  <c:v>-66.557656149390738</c:v>
                </c:pt>
                <c:pt idx="6352">
                  <c:v>-66.510094406010595</c:v>
                </c:pt>
                <c:pt idx="6353">
                  <c:v>-66.462167301842626</c:v>
                </c:pt>
                <c:pt idx="6354">
                  <c:v>-66.415856902943645</c:v>
                </c:pt>
                <c:pt idx="6355">
                  <c:v>-66.373587651963547</c:v>
                </c:pt>
                <c:pt idx="6356">
                  <c:v>-66.337896565361419</c:v>
                </c:pt>
                <c:pt idx="6357">
                  <c:v>-66.310984945666164</c:v>
                </c:pt>
                <c:pt idx="6358">
                  <c:v>-66.2942708076218</c:v>
                </c:pt>
                <c:pt idx="6359">
                  <c:v>-66.288206114267808</c:v>
                </c:pt>
                <c:pt idx="6360">
                  <c:v>-66.292219947935095</c:v>
                </c:pt>
                <c:pt idx="6361">
                  <c:v>-66.304697301067094</c:v>
                </c:pt>
                <c:pt idx="6362">
                  <c:v>-66.323231111309468</c:v>
                </c:pt>
                <c:pt idx="6363">
                  <c:v>-66.345081422340087</c:v>
                </c:pt>
                <c:pt idx="6364">
                  <c:v>-66.367543714175753</c:v>
                </c:pt>
                <c:pt idx="6365">
                  <c:v>-66.388314119010573</c:v>
                </c:pt>
                <c:pt idx="6366">
                  <c:v>-66.405952845269496</c:v>
                </c:pt>
                <c:pt idx="6367">
                  <c:v>-66.420146341512833</c:v>
                </c:pt>
                <c:pt idx="6368">
                  <c:v>-66.431629379465235</c:v>
                </c:pt>
                <c:pt idx="6369">
                  <c:v>-66.441979741126303</c:v>
                </c:pt>
                <c:pt idx="6370">
                  <c:v>-66.453348244272576</c:v>
                </c:pt>
                <c:pt idx="6371">
                  <c:v>-66.4680603102519</c:v>
                </c:pt>
                <c:pt idx="6372">
                  <c:v>-66.488183010488015</c:v>
                </c:pt>
                <c:pt idx="6373">
                  <c:v>-66.515178256877661</c:v>
                </c:pt>
                <c:pt idx="6374">
                  <c:v>-66.54971819176879</c:v>
                </c:pt>
                <c:pt idx="6375">
                  <c:v>-66.59169490639249</c:v>
                </c:pt>
                <c:pt idx="6376">
                  <c:v>-66.640305042054223</c:v>
                </c:pt>
                <c:pt idx="6377">
                  <c:v>-66.694182977762935</c:v>
                </c:pt>
                <c:pt idx="6378">
                  <c:v>-66.751749869049078</c:v>
                </c:pt>
                <c:pt idx="6379">
                  <c:v>-66.811631250843092</c:v>
                </c:pt>
                <c:pt idx="6380">
                  <c:v>-66.872827428459829</c:v>
                </c:pt>
                <c:pt idx="6381">
                  <c:v>-66.93483507465163</c:v>
                </c:pt>
                <c:pt idx="6382">
                  <c:v>-66.997894565659919</c:v>
                </c:pt>
                <c:pt idx="6383">
                  <c:v>-67.062922878264374</c:v>
                </c:pt>
                <c:pt idx="6384">
                  <c:v>-67.131096608224226</c:v>
                </c:pt>
                <c:pt idx="6385">
                  <c:v>-67.203694214088131</c:v>
                </c:pt>
                <c:pt idx="6386">
                  <c:v>-67.282059549178413</c:v>
                </c:pt>
                <c:pt idx="6387">
                  <c:v>-67.367143795903601</c:v>
                </c:pt>
                <c:pt idx="6388">
                  <c:v>-67.459157827481832</c:v>
                </c:pt>
                <c:pt idx="6389">
                  <c:v>-67.557851060759546</c:v>
                </c:pt>
                <c:pt idx="6390">
                  <c:v>-67.662654643948372</c:v>
                </c:pt>
                <c:pt idx="6391">
                  <c:v>-67.772424196947227</c:v>
                </c:pt>
                <c:pt idx="6392">
                  <c:v>-67.885706402159741</c:v>
                </c:pt>
                <c:pt idx="6393">
                  <c:v>-68.001395613582389</c:v>
                </c:pt>
                <c:pt idx="6394">
                  <c:v>-68.118734773176911</c:v>
                </c:pt>
                <c:pt idx="6395">
                  <c:v>-68.237097012161939</c:v>
                </c:pt>
                <c:pt idx="6396">
                  <c:v>-68.356400014940448</c:v>
                </c:pt>
                <c:pt idx="6397">
                  <c:v>-68.477312690593124</c:v>
                </c:pt>
                <c:pt idx="6398">
                  <c:v>-68.600665585673781</c:v>
                </c:pt>
                <c:pt idx="6399">
                  <c:v>-68.727190206608796</c:v>
                </c:pt>
                <c:pt idx="6400">
                  <c:v>-68.857842821054248</c:v>
                </c:pt>
                <c:pt idx="6401">
                  <c:v>-68.993557687358987</c:v>
                </c:pt>
                <c:pt idx="6402">
                  <c:v>-69.134703163937502</c:v>
                </c:pt>
                <c:pt idx="6403">
                  <c:v>-69.281387430976324</c:v>
                </c:pt>
                <c:pt idx="6404">
                  <c:v>-69.433926903373091</c:v>
                </c:pt>
                <c:pt idx="6405">
                  <c:v>-69.592559680982717</c:v>
                </c:pt>
                <c:pt idx="6406">
                  <c:v>-69.757404029974197</c:v>
                </c:pt>
                <c:pt idx="6407">
                  <c:v>-69.929128675931551</c:v>
                </c:pt>
                <c:pt idx="6408">
                  <c:v>-70.109047984094644</c:v>
                </c:pt>
                <c:pt idx="6409">
                  <c:v>-70.298581003013553</c:v>
                </c:pt>
                <c:pt idx="6410">
                  <c:v>-70.499330083972765</c:v>
                </c:pt>
                <c:pt idx="6411">
                  <c:v>-70.713326469288859</c:v>
                </c:pt>
                <c:pt idx="6412">
                  <c:v>-70.942403168253975</c:v>
                </c:pt>
                <c:pt idx="6413">
                  <c:v>-71.187640423279504</c:v>
                </c:pt>
                <c:pt idx="6414">
                  <c:v>-71.44961529794476</c:v>
                </c:pt>
                <c:pt idx="6415">
                  <c:v>-71.728313148441998</c:v>
                </c:pt>
                <c:pt idx="6416">
                  <c:v>-72.022580650664707</c:v>
                </c:pt>
                <c:pt idx="6417">
                  <c:v>-72.330393490201331</c:v>
                </c:pt>
                <c:pt idx="6418">
                  <c:v>-72.649534506074289</c:v>
                </c:pt>
                <c:pt idx="6419">
                  <c:v>-72.977631101703309</c:v>
                </c:pt>
                <c:pt idx="6420">
                  <c:v>-73.312427684785661</c:v>
                </c:pt>
                <c:pt idx="6421">
                  <c:v>-73.652798998086084</c:v>
                </c:pt>
                <c:pt idx="6422">
                  <c:v>-73.99918081783801</c:v>
                </c:pt>
                <c:pt idx="6423">
                  <c:v>-74.353373949168841</c:v>
                </c:pt>
                <c:pt idx="6424">
                  <c:v>-74.718894888501467</c:v>
                </c:pt>
                <c:pt idx="6425">
                  <c:v>-75.101133999110516</c:v>
                </c:pt>
                <c:pt idx="6426">
                  <c:v>-75.506462302310041</c:v>
                </c:pt>
                <c:pt idx="6427">
                  <c:v>-75.941679177429165</c:v>
                </c:pt>
                <c:pt idx="6428">
                  <c:v>-76.414191135214494</c:v>
                </c:pt>
                <c:pt idx="6429">
                  <c:v>-76.931401117013621</c:v>
                </c:pt>
                <c:pt idx="6430">
                  <c:v>-77.499876353374034</c:v>
                </c:pt>
                <c:pt idx="6431">
                  <c:v>-78.125875174741722</c:v>
                </c:pt>
                <c:pt idx="6432">
                  <c:v>-78.81592615320605</c:v>
                </c:pt>
                <c:pt idx="6433">
                  <c:v>-79.57635741809257</c:v>
                </c:pt>
                <c:pt idx="6434">
                  <c:v>-80.413821586632807</c:v>
                </c:pt>
                <c:pt idx="6435">
                  <c:v>-81.337366418202265</c:v>
                </c:pt>
                <c:pt idx="6436">
                  <c:v>-82.359828141009473</c:v>
                </c:pt>
                <c:pt idx="6437">
                  <c:v>-83.499144072078707</c:v>
                </c:pt>
                <c:pt idx="6438">
                  <c:v>-84.782677860371635</c:v>
                </c:pt>
                <c:pt idx="6439">
                  <c:v>-86.254926565847512</c:v>
                </c:pt>
                <c:pt idx="6440">
                  <c:v>-87.989214159438035</c:v>
                </c:pt>
                <c:pt idx="6441">
                  <c:v>-90.11274931010567</c:v>
                </c:pt>
                <c:pt idx="6442">
                  <c:v>-92.873153353975056</c:v>
                </c:pt>
                <c:pt idx="6443">
                  <c:v>-96.845016689382945</c:v>
                </c:pt>
                <c:pt idx="6444">
                  <c:v>-103.70754035372222</c:v>
                </c:pt>
                <c:pt idx="6445">
                  <c:v>-106.48235091375389</c:v>
                </c:pt>
                <c:pt idx="6446">
                  <c:v>-98.298251784319802</c:v>
                </c:pt>
                <c:pt idx="6447">
                  <c:v>-93.735866430042989</c:v>
                </c:pt>
                <c:pt idx="6448">
                  <c:v>-90.684837468237291</c:v>
                </c:pt>
                <c:pt idx="6449">
                  <c:v>-88.389075619381003</c:v>
                </c:pt>
                <c:pt idx="6450">
                  <c:v>-86.541196540704632</c:v>
                </c:pt>
                <c:pt idx="6451">
                  <c:v>-84.988444415622283</c:v>
                </c:pt>
                <c:pt idx="6452">
                  <c:v>-83.646370388422639</c:v>
                </c:pt>
                <c:pt idx="6453">
                  <c:v>-82.464407859217175</c:v>
                </c:pt>
                <c:pt idx="6454">
                  <c:v>-81.409486696005757</c:v>
                </c:pt>
                <c:pt idx="6455">
                  <c:v>-80.45959929709025</c:v>
                </c:pt>
                <c:pt idx="6456">
                  <c:v>-79.600406262265381</c:v>
                </c:pt>
                <c:pt idx="6457">
                  <c:v>-78.821436767469848</c:v>
                </c:pt>
                <c:pt idx="6458">
                  <c:v>-78.114034184795898</c:v>
                </c:pt>
                <c:pt idx="6459">
                  <c:v>-77.471248456952949</c:v>
                </c:pt>
                <c:pt idx="6460">
                  <c:v>-76.887009603594166</c:v>
                </c:pt>
                <c:pt idx="6461">
                  <c:v>-76.354971415770038</c:v>
                </c:pt>
                <c:pt idx="6462">
                  <c:v>-75.868675691904741</c:v>
                </c:pt>
                <c:pt idx="6463">
                  <c:v>-75.421840995659664</c:v>
                </c:pt>
                <c:pt idx="6464">
                  <c:v>-75.007994121516134</c:v>
                </c:pt>
                <c:pt idx="6465">
                  <c:v>-74.62074771477775</c:v>
                </c:pt>
                <c:pt idx="6466">
                  <c:v>-74.254523194596189</c:v>
                </c:pt>
                <c:pt idx="6467">
                  <c:v>-73.904602959577304</c:v>
                </c:pt>
                <c:pt idx="6468">
                  <c:v>-73.567224608825811</c:v>
                </c:pt>
                <c:pt idx="6469">
                  <c:v>-73.240112143067449</c:v>
                </c:pt>
                <c:pt idx="6470">
                  <c:v>-72.922402852898188</c:v>
                </c:pt>
                <c:pt idx="6471">
                  <c:v>-72.614174020860872</c:v>
                </c:pt>
                <c:pt idx="6472">
                  <c:v>-72.316380888882591</c:v>
                </c:pt>
                <c:pt idx="6473">
                  <c:v>-72.030526080211118</c:v>
                </c:pt>
                <c:pt idx="6474">
                  <c:v>-71.757877192064967</c:v>
                </c:pt>
                <c:pt idx="6475">
                  <c:v>-71.499255634044147</c:v>
                </c:pt>
                <c:pt idx="6476">
                  <c:v>-71.255071007633774</c:v>
                </c:pt>
                <c:pt idx="6477">
                  <c:v>-71.024826877124752</c:v>
                </c:pt>
                <c:pt idx="6478">
                  <c:v>-70.807010748928917</c:v>
                </c:pt>
                <c:pt idx="6479">
                  <c:v>-70.599710449023988</c:v>
                </c:pt>
                <c:pt idx="6480">
                  <c:v>-70.400765851143234</c:v>
                </c:pt>
                <c:pt idx="6481">
                  <c:v>-70.207658111113517</c:v>
                </c:pt>
                <c:pt idx="6482">
                  <c:v>-70.018180544196412</c:v>
                </c:pt>
                <c:pt idx="6483">
                  <c:v>-69.831049144651672</c:v>
                </c:pt>
                <c:pt idx="6484">
                  <c:v>-69.645659417669407</c:v>
                </c:pt>
                <c:pt idx="6485">
                  <c:v>-69.462053030234514</c:v>
                </c:pt>
                <c:pt idx="6486">
                  <c:v>-69.281294802663098</c:v>
                </c:pt>
                <c:pt idx="6487">
                  <c:v>-69.105162263321645</c:v>
                </c:pt>
                <c:pt idx="6488">
                  <c:v>-68.935503381249589</c:v>
                </c:pt>
                <c:pt idx="6489">
                  <c:v>-68.774162355217399</c:v>
                </c:pt>
                <c:pt idx="6490">
                  <c:v>-68.62285370426018</c:v>
                </c:pt>
                <c:pt idx="6491">
                  <c:v>-68.482640038273658</c:v>
                </c:pt>
                <c:pt idx="6492">
                  <c:v>-68.353818100534895</c:v>
                </c:pt>
                <c:pt idx="6493">
                  <c:v>-68.236121921140665</c:v>
                </c:pt>
                <c:pt idx="6494">
                  <c:v>-68.128611340516585</c:v>
                </c:pt>
                <c:pt idx="6495">
                  <c:v>-68.029686684341073</c:v>
                </c:pt>
                <c:pt idx="6496">
                  <c:v>-67.937506441749008</c:v>
                </c:pt>
                <c:pt idx="6497">
                  <c:v>-67.850209247907657</c:v>
                </c:pt>
                <c:pt idx="6498">
                  <c:v>-67.765982652379648</c:v>
                </c:pt>
                <c:pt idx="6499">
                  <c:v>-67.683376775728163</c:v>
                </c:pt>
                <c:pt idx="6500">
                  <c:v>-67.601484512154741</c:v>
                </c:pt>
                <c:pt idx="6501">
                  <c:v>-67.519858177615532</c:v>
                </c:pt>
                <c:pt idx="6502">
                  <c:v>-67.438572720968793</c:v>
                </c:pt>
                <c:pt idx="6503">
                  <c:v>-67.358183693054301</c:v>
                </c:pt>
                <c:pt idx="6504">
                  <c:v>-67.279364414814168</c:v>
                </c:pt>
                <c:pt idx="6505">
                  <c:v>-67.202806980739439</c:v>
                </c:pt>
                <c:pt idx="6506">
                  <c:v>-67.12931083287944</c:v>
                </c:pt>
                <c:pt idx="6507">
                  <c:v>-67.059453935900919</c:v>
                </c:pt>
                <c:pt idx="6508">
                  <c:v>-66.993387732525832</c:v>
                </c:pt>
                <c:pt idx="6509">
                  <c:v>-66.93121985484845</c:v>
                </c:pt>
                <c:pt idx="6510">
                  <c:v>-66.873102406591471</c:v>
                </c:pt>
                <c:pt idx="6511">
                  <c:v>-66.81891342769184</c:v>
                </c:pt>
                <c:pt idx="6512">
                  <c:v>-66.768523410669985</c:v>
                </c:pt>
                <c:pt idx="6513">
                  <c:v>-66.722244920767068</c:v>
                </c:pt>
                <c:pt idx="6514">
                  <c:v>-66.680536947634295</c:v>
                </c:pt>
                <c:pt idx="6515">
                  <c:v>-66.643754961334039</c:v>
                </c:pt>
                <c:pt idx="6516">
                  <c:v>-66.612512335245825</c:v>
                </c:pt>
                <c:pt idx="6517">
                  <c:v>-66.587609958253708</c:v>
                </c:pt>
                <c:pt idx="6518">
                  <c:v>-66.569472509270057</c:v>
                </c:pt>
                <c:pt idx="6519">
                  <c:v>-66.558174481347777</c:v>
                </c:pt>
                <c:pt idx="6520">
                  <c:v>-66.553670081991584</c:v>
                </c:pt>
                <c:pt idx="6521">
                  <c:v>-66.555430464574641</c:v>
                </c:pt>
                <c:pt idx="6522">
                  <c:v>-66.562275963453061</c:v>
                </c:pt>
                <c:pt idx="6523">
                  <c:v>-66.572810562819114</c:v>
                </c:pt>
                <c:pt idx="6524">
                  <c:v>-66.585537613755577</c:v>
                </c:pt>
                <c:pt idx="6525">
                  <c:v>-66.598714756124124</c:v>
                </c:pt>
                <c:pt idx="6526">
                  <c:v>-66.610747444474015</c:v>
                </c:pt>
                <c:pt idx="6527">
                  <c:v>-66.620613153814602</c:v>
                </c:pt>
                <c:pt idx="6528">
                  <c:v>-66.627737217821249</c:v>
                </c:pt>
                <c:pt idx="6529">
                  <c:v>-66.632002053927039</c:v>
                </c:pt>
                <c:pt idx="6530">
                  <c:v>-66.63404527061931</c:v>
                </c:pt>
                <c:pt idx="6531">
                  <c:v>-66.635100133728471</c:v>
                </c:pt>
                <c:pt idx="6532">
                  <c:v>-66.636575117584698</c:v>
                </c:pt>
                <c:pt idx="6533">
                  <c:v>-66.640009769888437</c:v>
                </c:pt>
                <c:pt idx="6534">
                  <c:v>-66.647020160196945</c:v>
                </c:pt>
                <c:pt idx="6535">
                  <c:v>-66.658910061677659</c:v>
                </c:pt>
                <c:pt idx="6536">
                  <c:v>-66.67649767169975</c:v>
                </c:pt>
                <c:pt idx="6537">
                  <c:v>-66.700259048365837</c:v>
                </c:pt>
                <c:pt idx="6538">
                  <c:v>-66.730295241272259</c:v>
                </c:pt>
                <c:pt idx="6539">
                  <c:v>-66.766249282170563</c:v>
                </c:pt>
                <c:pt idx="6540">
                  <c:v>-66.807541048101712</c:v>
                </c:pt>
                <c:pt idx="6541">
                  <c:v>-66.853630616019075</c:v>
                </c:pt>
                <c:pt idx="6542">
                  <c:v>-66.904037203708299</c:v>
                </c:pt>
                <c:pt idx="6543">
                  <c:v>-66.958397398176373</c:v>
                </c:pt>
                <c:pt idx="6544">
                  <c:v>-67.016666211574346</c:v>
                </c:pt>
                <c:pt idx="6545">
                  <c:v>-67.079156983009796</c:v>
                </c:pt>
                <c:pt idx="6546">
                  <c:v>-67.146374055597306</c:v>
                </c:pt>
                <c:pt idx="6547">
                  <c:v>-67.21888816375531</c:v>
                </c:pt>
                <c:pt idx="6548">
                  <c:v>-67.297278709225722</c:v>
                </c:pt>
                <c:pt idx="6549">
                  <c:v>-67.381990163230952</c:v>
                </c:pt>
                <c:pt idx="6550">
                  <c:v>-67.473141276267341</c:v>
                </c:pt>
                <c:pt idx="6551">
                  <c:v>-67.570438060428799</c:v>
                </c:pt>
                <c:pt idx="6552">
                  <c:v>-67.673200840929042</c:v>
                </c:pt>
                <c:pt idx="6553">
                  <c:v>-67.780429421966744</c:v>
                </c:pt>
                <c:pt idx="6554">
                  <c:v>-67.890894324179783</c:v>
                </c:pt>
                <c:pt idx="6555">
                  <c:v>-68.003294839889577</c:v>
                </c:pt>
                <c:pt idx="6556">
                  <c:v>-68.116492322624666</c:v>
                </c:pt>
                <c:pt idx="6557">
                  <c:v>-68.229736305840817</c:v>
                </c:pt>
                <c:pt idx="6558">
                  <c:v>-68.342787772536241</c:v>
                </c:pt>
                <c:pt idx="6559">
                  <c:v>-68.455981771914907</c:v>
                </c:pt>
                <c:pt idx="6560">
                  <c:v>-68.570282442990759</c:v>
                </c:pt>
                <c:pt idx="6561">
                  <c:v>-68.687205074803586</c:v>
                </c:pt>
                <c:pt idx="6562">
                  <c:v>-68.80857375193608</c:v>
                </c:pt>
                <c:pt idx="6563">
                  <c:v>-68.936324928560197</c:v>
                </c:pt>
                <c:pt idx="6564">
                  <c:v>-69.072367651218542</c:v>
                </c:pt>
                <c:pt idx="6565">
                  <c:v>-69.218325708953643</c:v>
                </c:pt>
                <c:pt idx="6566">
                  <c:v>-69.375317973027975</c:v>
                </c:pt>
                <c:pt idx="6567">
                  <c:v>-69.543957795286644</c:v>
                </c:pt>
                <c:pt idx="6568">
                  <c:v>-69.724349894970345</c:v>
                </c:pt>
                <c:pt idx="6569">
                  <c:v>-69.916050758447966</c:v>
                </c:pt>
                <c:pt idx="6570">
                  <c:v>-70.118249768288365</c:v>
                </c:pt>
                <c:pt idx="6571">
                  <c:v>-70.330004776591451</c:v>
                </c:pt>
                <c:pt idx="6572">
                  <c:v>-70.550323357854566</c:v>
                </c:pt>
                <c:pt idx="6573">
                  <c:v>-70.778379120977519</c:v>
                </c:pt>
                <c:pt idx="6574">
                  <c:v>-71.013818125178688</c:v>
                </c:pt>
                <c:pt idx="6575">
                  <c:v>-71.256745579442608</c:v>
                </c:pt>
                <c:pt idx="6576">
                  <c:v>-71.507647697210629</c:v>
                </c:pt>
                <c:pt idx="6577">
                  <c:v>-71.767528316119765</c:v>
                </c:pt>
                <c:pt idx="6578">
                  <c:v>-72.037792610606544</c:v>
                </c:pt>
                <c:pt idx="6579">
                  <c:v>-72.319860422253583</c:v>
                </c:pt>
                <c:pt idx="6580">
                  <c:v>-72.61504698993302</c:v>
                </c:pt>
                <c:pt idx="6581">
                  <c:v>-72.924500634019097</c:v>
                </c:pt>
                <c:pt idx="6582">
                  <c:v>-73.248926798943344</c:v>
                </c:pt>
                <c:pt idx="6583">
                  <c:v>-73.588524797852301</c:v>
                </c:pt>
                <c:pt idx="6584">
                  <c:v>-73.943068647009483</c:v>
                </c:pt>
                <c:pt idx="6585">
                  <c:v>-74.31185095147174</c:v>
                </c:pt>
                <c:pt idx="6586">
                  <c:v>-74.693960448180235</c:v>
                </c:pt>
                <c:pt idx="6587">
                  <c:v>-75.088756167695266</c:v>
                </c:pt>
                <c:pt idx="6588">
                  <c:v>-75.495907188563365</c:v>
                </c:pt>
                <c:pt idx="6589">
                  <c:v>-75.915661796735193</c:v>
                </c:pt>
                <c:pt idx="6590">
                  <c:v>-76.349591003648158</c:v>
                </c:pt>
                <c:pt idx="6591">
                  <c:v>-76.800635299763513</c:v>
                </c:pt>
                <c:pt idx="6592">
                  <c:v>-77.272939594913993</c:v>
                </c:pt>
                <c:pt idx="6593">
                  <c:v>-77.772523333384072</c:v>
                </c:pt>
                <c:pt idx="6594">
                  <c:v>-78.307262650465333</c:v>
                </c:pt>
                <c:pt idx="6595">
                  <c:v>-78.88609588307915</c:v>
                </c:pt>
                <c:pt idx="6596">
                  <c:v>-79.519947207859602</c:v>
                </c:pt>
                <c:pt idx="6597">
                  <c:v>-80.222909690136078</c:v>
                </c:pt>
                <c:pt idx="6598">
                  <c:v>-81.011339345753271</c:v>
                </c:pt>
                <c:pt idx="6599">
                  <c:v>-81.904890412931408</c:v>
                </c:pt>
                <c:pt idx="6600">
                  <c:v>-82.931231370699351</c:v>
                </c:pt>
                <c:pt idx="6601">
                  <c:v>-84.129273691072953</c:v>
                </c:pt>
                <c:pt idx="6602">
                  <c:v>-85.553847603115088</c:v>
                </c:pt>
                <c:pt idx="6603">
                  <c:v>-87.29327070647193</c:v>
                </c:pt>
                <c:pt idx="6604">
                  <c:v>-89.50666865932962</c:v>
                </c:pt>
                <c:pt idx="6605">
                  <c:v>-92.514397862614132</c:v>
                </c:pt>
                <c:pt idx="6606">
                  <c:v>-97.137943563644598</c:v>
                </c:pt>
                <c:pt idx="6607">
                  <c:v>-106.54595729649688</c:v>
                </c:pt>
                <c:pt idx="6608">
                  <c:v>-103.26275506257753</c:v>
                </c:pt>
                <c:pt idx="6609">
                  <c:v>-95.773090412389635</c:v>
                </c:pt>
                <c:pt idx="6610">
                  <c:v>-91.756139500792543</c:v>
                </c:pt>
                <c:pt idx="6611">
                  <c:v>-89.045986778331141</c:v>
                </c:pt>
                <c:pt idx="6612">
                  <c:v>-87.017889281046706</c:v>
                </c:pt>
                <c:pt idx="6613">
                  <c:v>-85.408367866417649</c:v>
                </c:pt>
                <c:pt idx="6614">
                  <c:v>-84.080391258116251</c:v>
                </c:pt>
                <c:pt idx="6615">
                  <c:v>-82.954772850693473</c:v>
                </c:pt>
                <c:pt idx="6616">
                  <c:v>-81.980282812948602</c:v>
                </c:pt>
                <c:pt idx="6617">
                  <c:v>-81.120443608567427</c:v>
                </c:pt>
                <c:pt idx="6618">
                  <c:v>-80.349649971436534</c:v>
                </c:pt>
                <c:pt idx="6619">
                  <c:v>-79.649393872800985</c:v>
                </c:pt>
                <c:pt idx="6620">
                  <c:v>-79.005037718396721</c:v>
                </c:pt>
                <c:pt idx="6621">
                  <c:v>-78.40593383280715</c:v>
                </c:pt>
                <c:pt idx="6622">
                  <c:v>-77.844924080417726</c:v>
                </c:pt>
                <c:pt idx="6623">
                  <c:v>-77.316458929636141</c:v>
                </c:pt>
                <c:pt idx="6624">
                  <c:v>-76.816722637652617</c:v>
                </c:pt>
                <c:pt idx="6625">
                  <c:v>-76.343871684833573</c:v>
                </c:pt>
                <c:pt idx="6626">
                  <c:v>-75.896391778217577</c:v>
                </c:pt>
                <c:pt idx="6627">
                  <c:v>-75.472671854182835</c:v>
                </c:pt>
                <c:pt idx="6628">
                  <c:v>-75.071821821615018</c:v>
                </c:pt>
                <c:pt idx="6629">
                  <c:v>-74.692817825179972</c:v>
                </c:pt>
                <c:pt idx="6630">
                  <c:v>-74.33361258041694</c:v>
                </c:pt>
                <c:pt idx="6631">
                  <c:v>-73.992014013452859</c:v>
                </c:pt>
                <c:pt idx="6632">
                  <c:v>-73.665968676331204</c:v>
                </c:pt>
                <c:pt idx="6633">
                  <c:v>-73.352852984218458</c:v>
                </c:pt>
                <c:pt idx="6634">
                  <c:v>-73.04986614562111</c:v>
                </c:pt>
                <c:pt idx="6635">
                  <c:v>-72.754827531440668</c:v>
                </c:pt>
                <c:pt idx="6636">
                  <c:v>-72.466056062488519</c:v>
                </c:pt>
                <c:pt idx="6637">
                  <c:v>-72.182281371350129</c:v>
                </c:pt>
                <c:pt idx="6638">
                  <c:v>-71.902984286329101</c:v>
                </c:pt>
                <c:pt idx="6639">
                  <c:v>-71.628492684531935</c:v>
                </c:pt>
                <c:pt idx="6640">
                  <c:v>-71.359820606274241</c:v>
                </c:pt>
                <c:pt idx="6641">
                  <c:v>-71.098345434662022</c:v>
                </c:pt>
                <c:pt idx="6642">
                  <c:v>-70.84554202160102</c:v>
                </c:pt>
                <c:pt idx="6643">
                  <c:v>-70.603085402111859</c:v>
                </c:pt>
                <c:pt idx="6644">
                  <c:v>-70.372622689415209</c:v>
                </c:pt>
                <c:pt idx="6645">
                  <c:v>-70.155138705283989</c:v>
                </c:pt>
                <c:pt idx="6646">
                  <c:v>-69.951128357067674</c:v>
                </c:pt>
                <c:pt idx="6647">
                  <c:v>-69.761001483873898</c:v>
                </c:pt>
                <c:pt idx="6648">
                  <c:v>-69.584529270139711</c:v>
                </c:pt>
                <c:pt idx="6649">
                  <c:v>-69.420722902026895</c:v>
                </c:pt>
                <c:pt idx="6650">
                  <c:v>-69.268668626404917</c:v>
                </c:pt>
                <c:pt idx="6651">
                  <c:v>-69.127414259388075</c:v>
                </c:pt>
                <c:pt idx="6652">
                  <c:v>-68.99543994931274</c:v>
                </c:pt>
                <c:pt idx="6653">
                  <c:v>-68.871399852649745</c:v>
                </c:pt>
                <c:pt idx="6654">
                  <c:v>-68.754524596004416</c:v>
                </c:pt>
                <c:pt idx="6655">
                  <c:v>-68.643864277731652</c:v>
                </c:pt>
                <c:pt idx="6656">
                  <c:v>-68.538470512440398</c:v>
                </c:pt>
                <c:pt idx="6657">
                  <c:v>-68.438073861235409</c:v>
                </c:pt>
                <c:pt idx="6658">
                  <c:v>-68.342478499463368</c:v>
                </c:pt>
                <c:pt idx="6659">
                  <c:v>-68.251200759086984</c:v>
                </c:pt>
                <c:pt idx="6660">
                  <c:v>-68.164104340335967</c:v>
                </c:pt>
                <c:pt idx="6661">
                  <c:v>-68.081140076979977</c:v>
                </c:pt>
                <c:pt idx="6662">
                  <c:v>-68.001792631210137</c:v>
                </c:pt>
                <c:pt idx="6663">
                  <c:v>-67.925665474388751</c:v>
                </c:pt>
                <c:pt idx="6664">
                  <c:v>-67.852587440055188</c:v>
                </c:pt>
                <c:pt idx="6665">
                  <c:v>-67.781955684016452</c:v>
                </c:pt>
                <c:pt idx="6666">
                  <c:v>-67.713197595777629</c:v>
                </c:pt>
                <c:pt idx="6667">
                  <c:v>-67.646329235638859</c:v>
                </c:pt>
                <c:pt idx="6668">
                  <c:v>-67.581282933609501</c:v>
                </c:pt>
                <c:pt idx="6669">
                  <c:v>-67.517864148412713</c:v>
                </c:pt>
                <c:pt idx="6670">
                  <c:v>-67.456510223816821</c:v>
                </c:pt>
                <c:pt idx="6671">
                  <c:v>-67.397906782436877</c:v>
                </c:pt>
                <c:pt idx="6672">
                  <c:v>-67.342428408953168</c:v>
                </c:pt>
                <c:pt idx="6673">
                  <c:v>-67.290646410427456</c:v>
                </c:pt>
                <c:pt idx="6674">
                  <c:v>-67.243325638330134</c:v>
                </c:pt>
                <c:pt idx="6675">
                  <c:v>-67.200796974381447</c:v>
                </c:pt>
                <c:pt idx="6676">
                  <c:v>-67.163159522548682</c:v>
                </c:pt>
                <c:pt idx="6677">
                  <c:v>-67.130491544305301</c:v>
                </c:pt>
                <c:pt idx="6678">
                  <c:v>-67.102431139000856</c:v>
                </c:pt>
                <c:pt idx="6679">
                  <c:v>-67.078315940387228</c:v>
                </c:pt>
                <c:pt idx="6680">
                  <c:v>-67.057523248304861</c:v>
                </c:pt>
                <c:pt idx="6681">
                  <c:v>-67.039193358949518</c:v>
                </c:pt>
                <c:pt idx="6682">
                  <c:v>-67.022352843441368</c:v>
                </c:pt>
                <c:pt idx="6683">
                  <c:v>-67.006369889558712</c:v>
                </c:pt>
                <c:pt idx="6684">
                  <c:v>-66.990713439365365</c:v>
                </c:pt>
                <c:pt idx="6685">
                  <c:v>-66.974914251163412</c:v>
                </c:pt>
                <c:pt idx="6686">
                  <c:v>-66.959040081976966</c:v>
                </c:pt>
                <c:pt idx="6687">
                  <c:v>-66.943422918336651</c:v>
                </c:pt>
                <c:pt idx="6688">
                  <c:v>-66.928337973369082</c:v>
                </c:pt>
                <c:pt idx="6689">
                  <c:v>-66.914500804522504</c:v>
                </c:pt>
                <c:pt idx="6690">
                  <c:v>-66.902888114257934</c:v>
                </c:pt>
                <c:pt idx="6691">
                  <c:v>-66.894048454839236</c:v>
                </c:pt>
                <c:pt idx="6692">
                  <c:v>-66.888577443923722</c:v>
                </c:pt>
                <c:pt idx="6693">
                  <c:v>-66.88743353974499</c:v>
                </c:pt>
                <c:pt idx="6694">
                  <c:v>-66.891054650486325</c:v>
                </c:pt>
                <c:pt idx="6695">
                  <c:v>-66.89941354861881</c:v>
                </c:pt>
                <c:pt idx="6696">
                  <c:v>-66.91290074373677</c:v>
                </c:pt>
                <c:pt idx="6697">
                  <c:v>-66.931825243596691</c:v>
                </c:pt>
                <c:pt idx="6698">
                  <c:v>-66.955827178472944</c:v>
                </c:pt>
                <c:pt idx="6699">
                  <c:v>-66.984704784570027</c:v>
                </c:pt>
                <c:pt idx="6700">
                  <c:v>-67.018618765090281</c:v>
                </c:pt>
                <c:pt idx="6701">
                  <c:v>-67.057299244178196</c:v>
                </c:pt>
                <c:pt idx="6702">
                  <c:v>-67.100284290326869</c:v>
                </c:pt>
                <c:pt idx="6703">
                  <c:v>-67.147478457008688</c:v>
                </c:pt>
                <c:pt idx="6704">
                  <c:v>-67.198669270572765</c:v>
                </c:pt>
                <c:pt idx="6705">
                  <c:v>-67.253321140420013</c:v>
                </c:pt>
                <c:pt idx="6706">
                  <c:v>-67.311056318227017</c:v>
                </c:pt>
                <c:pt idx="6707">
                  <c:v>-67.371573750102101</c:v>
                </c:pt>
                <c:pt idx="6708">
                  <c:v>-67.434408516010677</c:v>
                </c:pt>
                <c:pt idx="6709">
                  <c:v>-67.499213830483896</c:v>
                </c:pt>
                <c:pt idx="6710">
                  <c:v>-67.565848109723831</c:v>
                </c:pt>
                <c:pt idx="6711">
                  <c:v>-67.634280383478838</c:v>
                </c:pt>
                <c:pt idx="6712">
                  <c:v>-67.704773642030133</c:v>
                </c:pt>
                <c:pt idx="6713">
                  <c:v>-67.777870541487459</c:v>
                </c:pt>
                <c:pt idx="6714">
                  <c:v>-67.854266927434509</c:v>
                </c:pt>
                <c:pt idx="6715">
                  <c:v>-67.934984125576463</c:v>
                </c:pt>
                <c:pt idx="6716">
                  <c:v>-68.021237642580545</c:v>
                </c:pt>
                <c:pt idx="6717">
                  <c:v>-68.114080284621934</c:v>
                </c:pt>
                <c:pt idx="6718">
                  <c:v>-68.214561956428042</c:v>
                </c:pt>
                <c:pt idx="6719">
                  <c:v>-68.323725667521288</c:v>
                </c:pt>
                <c:pt idx="6720">
                  <c:v>-68.442088494417249</c:v>
                </c:pt>
                <c:pt idx="6721">
                  <c:v>-68.569698939980611</c:v>
                </c:pt>
                <c:pt idx="6722">
                  <c:v>-68.706458672637666</c:v>
                </c:pt>
                <c:pt idx="6723">
                  <c:v>-68.851755667818168</c:v>
                </c:pt>
                <c:pt idx="6724">
                  <c:v>-69.004400221480495</c:v>
                </c:pt>
                <c:pt idx="6725">
                  <c:v>-69.163209939263282</c:v>
                </c:pt>
                <c:pt idx="6726">
                  <c:v>-69.326966001840049</c:v>
                </c:pt>
                <c:pt idx="6727">
                  <c:v>-69.494229920031088</c:v>
                </c:pt>
                <c:pt idx="6728">
                  <c:v>-69.664003448711</c:v>
                </c:pt>
                <c:pt idx="6729">
                  <c:v>-69.83600129041929</c:v>
                </c:pt>
                <c:pt idx="6730">
                  <c:v>-70.010205147721933</c:v>
                </c:pt>
                <c:pt idx="6731">
                  <c:v>-70.187100250241755</c:v>
                </c:pt>
                <c:pt idx="6732">
                  <c:v>-70.368075048945954</c:v>
                </c:pt>
                <c:pt idx="6733">
                  <c:v>-70.554900117195032</c:v>
                </c:pt>
                <c:pt idx="6734">
                  <c:v>-70.749344494959473</c:v>
                </c:pt>
                <c:pt idx="6735">
                  <c:v>-70.95334329776226</c:v>
                </c:pt>
                <c:pt idx="6736">
                  <c:v>-71.168689301949058</c:v>
                </c:pt>
                <c:pt idx="6737">
                  <c:v>-71.396586645439555</c:v>
                </c:pt>
                <c:pt idx="6738">
                  <c:v>-71.637688849394877</c:v>
                </c:pt>
                <c:pt idx="6739">
                  <c:v>-71.89199367218346</c:v>
                </c:pt>
                <c:pt idx="6740">
                  <c:v>-72.158669365959796</c:v>
                </c:pt>
                <c:pt idx="6741">
                  <c:v>-72.436329474698368</c:v>
                </c:pt>
                <c:pt idx="6742">
                  <c:v>-72.723255846153052</c:v>
                </c:pt>
                <c:pt idx="6743">
                  <c:v>-73.017526025006788</c:v>
                </c:pt>
                <c:pt idx="6744">
                  <c:v>-73.31747385162879</c:v>
                </c:pt>
                <c:pt idx="6745">
                  <c:v>-73.62204354559411</c:v>
                </c:pt>
                <c:pt idx="6746">
                  <c:v>-73.931058478812446</c:v>
                </c:pt>
                <c:pt idx="6747">
                  <c:v>-74.245720385649975</c:v>
                </c:pt>
                <c:pt idx="6748">
                  <c:v>-74.568500744159223</c:v>
                </c:pt>
                <c:pt idx="6749">
                  <c:v>-74.902683805277491</c:v>
                </c:pt>
                <c:pt idx="6750">
                  <c:v>-75.252756468926648</c:v>
                </c:pt>
                <c:pt idx="6751">
                  <c:v>-75.624290297532028</c:v>
                </c:pt>
                <c:pt idx="6752">
                  <c:v>-76.022583280186154</c:v>
                </c:pt>
                <c:pt idx="6753">
                  <c:v>-76.452622906766194</c:v>
                </c:pt>
                <c:pt idx="6754">
                  <c:v>-76.919936183422607</c:v>
                </c:pt>
                <c:pt idx="6755">
                  <c:v>-77.429431014726362</c:v>
                </c:pt>
                <c:pt idx="6756">
                  <c:v>-77.984587256593429</c:v>
                </c:pt>
                <c:pt idx="6757">
                  <c:v>-78.589217918322674</c:v>
                </c:pt>
                <c:pt idx="6758">
                  <c:v>-79.247784216183803</c:v>
                </c:pt>
                <c:pt idx="6759">
                  <c:v>-79.964086617204558</c:v>
                </c:pt>
                <c:pt idx="6760">
                  <c:v>-80.743190360202775</c:v>
                </c:pt>
                <c:pt idx="6761">
                  <c:v>-81.594130305110696</c:v>
                </c:pt>
                <c:pt idx="6762">
                  <c:v>-82.529527776090333</c:v>
                </c:pt>
                <c:pt idx="6763">
                  <c:v>-83.567536662914563</c:v>
                </c:pt>
                <c:pt idx="6764">
                  <c:v>-84.73814270424954</c:v>
                </c:pt>
                <c:pt idx="6765">
                  <c:v>-86.088200515519105</c:v>
                </c:pt>
                <c:pt idx="6766">
                  <c:v>-87.690089240604991</c:v>
                </c:pt>
                <c:pt idx="6767">
                  <c:v>-89.668306587056037</c:v>
                </c:pt>
                <c:pt idx="6768">
                  <c:v>-92.262851302344046</c:v>
                </c:pt>
                <c:pt idx="6769">
                  <c:v>-96.02752338596936</c:v>
                </c:pt>
                <c:pt idx="6770">
                  <c:v>-102.90547037224542</c:v>
                </c:pt>
                <c:pt idx="6771">
                  <c:v>-116.18094655124899</c:v>
                </c:pt>
                <c:pt idx="6772">
                  <c:v>-99.81241563003897</c:v>
                </c:pt>
                <c:pt idx="6773">
                  <c:v>-94.502902799529792</c:v>
                </c:pt>
                <c:pt idx="6774">
                  <c:v>-91.273782416668524</c:v>
                </c:pt>
                <c:pt idx="6775">
                  <c:v>-88.972050288089264</c:v>
                </c:pt>
                <c:pt idx="6776">
                  <c:v>-87.201191115712206</c:v>
                </c:pt>
                <c:pt idx="6777">
                  <c:v>-85.774123749389247</c:v>
                </c:pt>
                <c:pt idx="6778">
                  <c:v>-84.585463941292304</c:v>
                </c:pt>
                <c:pt idx="6779">
                  <c:v>-83.567214588147294</c:v>
                </c:pt>
                <c:pt idx="6780">
                  <c:v>-82.671382305117405</c:v>
                </c:pt>
                <c:pt idx="6781">
                  <c:v>-81.863243974429082</c:v>
                </c:pt>
                <c:pt idx="6782">
                  <c:v>-81.116651834755288</c:v>
                </c:pt>
                <c:pt idx="6783">
                  <c:v>-80.411828977691115</c:v>
                </c:pt>
                <c:pt idx="6784">
                  <c:v>-79.736020783453057</c:v>
                </c:pt>
                <c:pt idx="6785">
                  <c:v>-79.082313036957103</c:v>
                </c:pt>
                <c:pt idx="6786">
                  <c:v>-78.447395618682066</c:v>
                </c:pt>
                <c:pt idx="6787">
                  <c:v>-77.831777892227919</c:v>
                </c:pt>
                <c:pt idx="6788">
                  <c:v>-77.23904295757562</c:v>
                </c:pt>
                <c:pt idx="6789">
                  <c:v>-76.672832748091849</c:v>
                </c:pt>
                <c:pt idx="6790">
                  <c:v>-76.136394842580643</c:v>
                </c:pt>
                <c:pt idx="6791">
                  <c:v>-75.633452267131958</c:v>
                </c:pt>
                <c:pt idx="6792">
                  <c:v>-75.166338498847892</c:v>
                </c:pt>
                <c:pt idx="6793">
                  <c:v>-74.735013126356037</c:v>
                </c:pt>
                <c:pt idx="6794">
                  <c:v>-74.338849849882195</c:v>
                </c:pt>
                <c:pt idx="6795">
                  <c:v>-73.976513964713348</c:v>
                </c:pt>
                <c:pt idx="6796">
                  <c:v>-73.644586351899278</c:v>
                </c:pt>
                <c:pt idx="6797">
                  <c:v>-73.338840202745288</c:v>
                </c:pt>
                <c:pt idx="6798">
                  <c:v>-73.055400875662315</c:v>
                </c:pt>
                <c:pt idx="6799">
                  <c:v>-72.78978686499525</c:v>
                </c:pt>
                <c:pt idx="6800">
                  <c:v>-72.537284479129042</c:v>
                </c:pt>
                <c:pt idx="6801">
                  <c:v>-72.294381041788967</c:v>
                </c:pt>
                <c:pt idx="6802">
                  <c:v>-72.058465099407726</c:v>
                </c:pt>
                <c:pt idx="6803">
                  <c:v>-71.827526024785215</c:v>
                </c:pt>
                <c:pt idx="6804">
                  <c:v>-71.600944302412884</c:v>
                </c:pt>
                <c:pt idx="6805">
                  <c:v>-71.379277986173378</c:v>
                </c:pt>
                <c:pt idx="6806">
                  <c:v>-71.16355470363176</c:v>
                </c:pt>
                <c:pt idx="6807">
                  <c:v>-70.955393204036938</c:v>
                </c:pt>
                <c:pt idx="6808">
                  <c:v>-70.756703467020074</c:v>
                </c:pt>
                <c:pt idx="6809">
                  <c:v>-70.569009835683985</c:v>
                </c:pt>
                <c:pt idx="6810">
                  <c:v>-70.39348130475507</c:v>
                </c:pt>
                <c:pt idx="6811">
                  <c:v>-70.230763391825533</c:v>
                </c:pt>
                <c:pt idx="6812">
                  <c:v>-70.080574978429041</c:v>
                </c:pt>
                <c:pt idx="6813">
                  <c:v>-69.942050586540987</c:v>
                </c:pt>
                <c:pt idx="6814">
                  <c:v>-69.813838865769341</c:v>
                </c:pt>
                <c:pt idx="6815">
                  <c:v>-69.693793874925575</c:v>
                </c:pt>
                <c:pt idx="6816">
                  <c:v>-69.579606373923781</c:v>
                </c:pt>
                <c:pt idx="6817">
                  <c:v>-69.469315446198976</c:v>
                </c:pt>
                <c:pt idx="6818">
                  <c:v>-69.360855413681065</c:v>
                </c:pt>
                <c:pt idx="6819">
                  <c:v>-69.25247337257403</c:v>
                </c:pt>
                <c:pt idx="6820">
                  <c:v>-69.143580930767271</c:v>
                </c:pt>
                <c:pt idx="6821">
                  <c:v>-69.03417397592132</c:v>
                </c:pt>
                <c:pt idx="6822">
                  <c:v>-68.924453061212873</c:v>
                </c:pt>
                <c:pt idx="6823">
                  <c:v>-68.815573985496002</c:v>
                </c:pt>
                <c:pt idx="6824">
                  <c:v>-68.709305950466273</c:v>
                </c:pt>
                <c:pt idx="6825">
                  <c:v>-68.607053322529097</c:v>
                </c:pt>
                <c:pt idx="6826">
                  <c:v>-68.51018329984629</c:v>
                </c:pt>
                <c:pt idx="6827">
                  <c:v>-68.420196444577087</c:v>
                </c:pt>
                <c:pt idx="6828">
                  <c:v>-68.337929737748851</c:v>
                </c:pt>
                <c:pt idx="6829">
                  <c:v>-68.263552951560555</c:v>
                </c:pt>
                <c:pt idx="6830">
                  <c:v>-68.196986763532394</c:v>
                </c:pt>
                <c:pt idx="6831">
                  <c:v>-68.137631975495495</c:v>
                </c:pt>
                <c:pt idx="6832">
                  <c:v>-68.084439397834615</c:v>
                </c:pt>
                <c:pt idx="6833">
                  <c:v>-68.036285634926998</c:v>
                </c:pt>
                <c:pt idx="6834">
                  <c:v>-67.99183160527248</c:v>
                </c:pt>
                <c:pt idx="6835">
                  <c:v>-67.949787923814384</c:v>
                </c:pt>
                <c:pt idx="6836">
                  <c:v>-67.909395229498244</c:v>
                </c:pt>
                <c:pt idx="6837">
                  <c:v>-67.870012636499894</c:v>
                </c:pt>
                <c:pt idx="6838">
                  <c:v>-67.831105189427021</c:v>
                </c:pt>
                <c:pt idx="6839">
                  <c:v>-67.792942510079129</c:v>
                </c:pt>
                <c:pt idx="6840">
                  <c:v>-67.756118090000328</c:v>
                </c:pt>
                <c:pt idx="6841">
                  <c:v>-67.72088862873683</c:v>
                </c:pt>
                <c:pt idx="6842">
                  <c:v>-67.687880101492922</c:v>
                </c:pt>
                <c:pt idx="6843">
                  <c:v>-67.658061465731521</c:v>
                </c:pt>
                <c:pt idx="6844">
                  <c:v>-67.631702135688101</c:v>
                </c:pt>
                <c:pt idx="6845">
                  <c:v>-67.608769794219214</c:v>
                </c:pt>
                <c:pt idx="6846">
                  <c:v>-67.589566057208728</c:v>
                </c:pt>
                <c:pt idx="6847">
                  <c:v>-67.573877775954386</c:v>
                </c:pt>
                <c:pt idx="6848">
                  <c:v>-67.560912171875671</c:v>
                </c:pt>
                <c:pt idx="6849">
                  <c:v>-67.550280427694489</c:v>
                </c:pt>
                <c:pt idx="6850">
                  <c:v>-67.541659844837966</c:v>
                </c:pt>
                <c:pt idx="6851">
                  <c:v>-67.534348773722272</c:v>
                </c:pt>
                <c:pt idx="6852">
                  <c:v>-67.5281292749887</c:v>
                </c:pt>
                <c:pt idx="6853">
                  <c:v>-67.52332934019708</c:v>
                </c:pt>
                <c:pt idx="6854">
                  <c:v>-67.520109054291851</c:v>
                </c:pt>
                <c:pt idx="6855">
                  <c:v>-67.518923956075483</c:v>
                </c:pt>
                <c:pt idx="6856">
                  <c:v>-67.520832581769326</c:v>
                </c:pt>
                <c:pt idx="6857">
                  <c:v>-67.526684336825696</c:v>
                </c:pt>
                <c:pt idx="6858">
                  <c:v>-67.537099227122454</c:v>
                </c:pt>
                <c:pt idx="6859">
                  <c:v>-67.552954346581316</c:v>
                </c:pt>
                <c:pt idx="6860">
                  <c:v>-67.574837797909424</c:v>
                </c:pt>
                <c:pt idx="6861">
                  <c:v>-67.602710739251208</c:v>
                </c:pt>
                <c:pt idx="6862">
                  <c:v>-67.636405975772021</c:v>
                </c:pt>
                <c:pt idx="6863">
                  <c:v>-67.67555255258543</c:v>
                </c:pt>
                <c:pt idx="6864">
                  <c:v>-67.719264752037262</c:v>
                </c:pt>
                <c:pt idx="6865">
                  <c:v>-67.766505917154475</c:v>
                </c:pt>
                <c:pt idx="6866">
                  <c:v>-67.816307809837909</c:v>
                </c:pt>
                <c:pt idx="6867">
                  <c:v>-67.867689965874362</c:v>
                </c:pt>
                <c:pt idx="6868">
                  <c:v>-67.919892153928629</c:v>
                </c:pt>
                <c:pt idx="6869">
                  <c:v>-67.972511297750756</c:v>
                </c:pt>
                <c:pt idx="6870">
                  <c:v>-68.02548641617679</c:v>
                </c:pt>
                <c:pt idx="6871">
                  <c:v>-68.079286575059598</c:v>
                </c:pt>
                <c:pt idx="6872">
                  <c:v>-68.134794443694219</c:v>
                </c:pt>
                <c:pt idx="6873">
                  <c:v>-68.193027369273636</c:v>
                </c:pt>
                <c:pt idx="6874">
                  <c:v>-68.255303833091972</c:v>
                </c:pt>
                <c:pt idx="6875">
                  <c:v>-68.323126891643668</c:v>
                </c:pt>
                <c:pt idx="6876">
                  <c:v>-68.397649629325755</c:v>
                </c:pt>
                <c:pt idx="6877">
                  <c:v>-68.479757699143391</c:v>
                </c:pt>
                <c:pt idx="6878">
                  <c:v>-68.57023536412548</c:v>
                </c:pt>
                <c:pt idx="6879">
                  <c:v>-68.669291139624647</c:v>
                </c:pt>
                <c:pt idx="6880">
                  <c:v>-68.776508349509015</c:v>
                </c:pt>
                <c:pt idx="6881">
                  <c:v>-68.89127493571965</c:v>
                </c:pt>
                <c:pt idx="6882">
                  <c:v>-69.012659587236342</c:v>
                </c:pt>
                <c:pt idx="6883">
                  <c:v>-69.1393296122626</c:v>
                </c:pt>
                <c:pt idx="6884">
                  <c:v>-69.26996737056497</c:v>
                </c:pt>
                <c:pt idx="6885">
                  <c:v>-69.403392358176902</c:v>
                </c:pt>
                <c:pt idx="6886">
                  <c:v>-69.538636885896054</c:v>
                </c:pt>
                <c:pt idx="6887">
                  <c:v>-69.675255550229323</c:v>
                </c:pt>
                <c:pt idx="6888">
                  <c:v>-69.813191426798966</c:v>
                </c:pt>
                <c:pt idx="6889">
                  <c:v>-69.952758488729614</c:v>
                </c:pt>
                <c:pt idx="6890">
                  <c:v>-70.095065156154874</c:v>
                </c:pt>
                <c:pt idx="6891">
                  <c:v>-70.241579491863874</c:v>
                </c:pt>
                <c:pt idx="6892">
                  <c:v>-70.393517553691169</c:v>
                </c:pt>
                <c:pt idx="6893">
                  <c:v>-70.552423314946552</c:v>
                </c:pt>
                <c:pt idx="6894">
                  <c:v>-70.720124087513781</c:v>
                </c:pt>
                <c:pt idx="6895">
                  <c:v>-70.897598544995873</c:v>
                </c:pt>
                <c:pt idx="6896">
                  <c:v>-71.085274122196765</c:v>
                </c:pt>
                <c:pt idx="6897">
                  <c:v>-71.283791942312916</c:v>
                </c:pt>
                <c:pt idx="6898">
                  <c:v>-71.493108977677593</c:v>
                </c:pt>
                <c:pt idx="6899">
                  <c:v>-71.712231595745791</c:v>
                </c:pt>
                <c:pt idx="6900">
                  <c:v>-71.940315610874165</c:v>
                </c:pt>
                <c:pt idx="6901">
                  <c:v>-72.17642564294367</c:v>
                </c:pt>
                <c:pt idx="6902">
                  <c:v>-72.419036788727368</c:v>
                </c:pt>
                <c:pt idx="6903">
                  <c:v>-72.667060993896456</c:v>
                </c:pt>
                <c:pt idx="6904">
                  <c:v>-72.919947488662842</c:v>
                </c:pt>
                <c:pt idx="6905">
                  <c:v>-73.176961351043047</c:v>
                </c:pt>
                <c:pt idx="6906">
                  <c:v>-73.438101412755984</c:v>
                </c:pt>
                <c:pt idx="6907">
                  <c:v>-73.704467563626721</c:v>
                </c:pt>
                <c:pt idx="6908">
                  <c:v>-73.97701487205687</c:v>
                </c:pt>
                <c:pt idx="6909">
                  <c:v>-74.257002162957065</c:v>
                </c:pt>
                <c:pt idx="6910">
                  <c:v>-74.546925791715637</c:v>
                </c:pt>
                <c:pt idx="6911">
                  <c:v>-74.849121700225339</c:v>
                </c:pt>
                <c:pt idx="6912">
                  <c:v>-75.165317452160039</c:v>
                </c:pt>
                <c:pt idx="6913">
                  <c:v>-75.498081262020364</c:v>
                </c:pt>
                <c:pt idx="6914">
                  <c:v>-75.8501615306688</c:v>
                </c:pt>
                <c:pt idx="6915">
                  <c:v>-76.223253890903365</c:v>
                </c:pt>
                <c:pt idx="6916">
                  <c:v>-76.619334462066618</c:v>
                </c:pt>
                <c:pt idx="6917">
                  <c:v>-77.041195238447969</c:v>
                </c:pt>
                <c:pt idx="6918">
                  <c:v>-77.491097764175862</c:v>
                </c:pt>
                <c:pt idx="6919">
                  <c:v>-77.971364995190498</c:v>
                </c:pt>
                <c:pt idx="6920">
                  <c:v>-78.485825831212935</c:v>
                </c:pt>
                <c:pt idx="6921">
                  <c:v>-79.039164493114384</c:v>
                </c:pt>
                <c:pt idx="6922">
                  <c:v>-79.636576612595661</c:v>
                </c:pt>
                <c:pt idx="6923">
                  <c:v>-80.28527541552954</c:v>
                </c:pt>
                <c:pt idx="6924">
                  <c:v>-80.99529864644461</c:v>
                </c:pt>
                <c:pt idx="6925">
                  <c:v>-81.7791263731757</c:v>
                </c:pt>
                <c:pt idx="6926">
                  <c:v>-82.652510295361679</c:v>
                </c:pt>
                <c:pt idx="6927">
                  <c:v>-83.637362527920445</c:v>
                </c:pt>
                <c:pt idx="6928">
                  <c:v>-84.76469374643203</c:v>
                </c:pt>
                <c:pt idx="6929">
                  <c:v>-86.077522971940184</c:v>
                </c:pt>
                <c:pt idx="6930">
                  <c:v>-87.640341149719632</c:v>
                </c:pt>
                <c:pt idx="6931">
                  <c:v>-89.56119850680281</c:v>
                </c:pt>
                <c:pt idx="6932">
                  <c:v>-92.03258515392389</c:v>
                </c:pt>
                <c:pt idx="6933">
                  <c:v>-95.433349897227743</c:v>
                </c:pt>
                <c:pt idx="6934">
                  <c:v>-100.5198653778305</c:v>
                </c:pt>
                <c:pt idx="6935">
                  <c:v>-104.52435887944999</c:v>
                </c:pt>
                <c:pt idx="6936">
                  <c:v>-98.972688843628987</c:v>
                </c:pt>
                <c:pt idx="6937">
                  <c:v>-94.41124648553162</c:v>
                </c:pt>
                <c:pt idx="6938">
                  <c:v>-91.303001000233976</c:v>
                </c:pt>
                <c:pt idx="6939">
                  <c:v>-88.990734554252242</c:v>
                </c:pt>
                <c:pt idx="6940">
                  <c:v>-87.162595055529465</c:v>
                </c:pt>
                <c:pt idx="6941">
                  <c:v>-85.65487086683197</c:v>
                </c:pt>
                <c:pt idx="6942">
                  <c:v>-84.374017982938767</c:v>
                </c:pt>
                <c:pt idx="6943">
                  <c:v>-83.264696554118643</c:v>
                </c:pt>
                <c:pt idx="6944">
                  <c:v>-82.289611626117164</c:v>
                </c:pt>
                <c:pt idx="6945">
                  <c:v>-81.422551816471724</c:v>
                </c:pt>
                <c:pt idx="6946">
                  <c:v>-80.646243743481477</c:v>
                </c:pt>
                <c:pt idx="6947">
                  <c:v>-79.947371664316876</c:v>
                </c:pt>
                <c:pt idx="6948">
                  <c:v>-79.315141644223999</c:v>
                </c:pt>
                <c:pt idx="6949">
                  <c:v>-78.742152801859874</c:v>
                </c:pt>
                <c:pt idx="6950">
                  <c:v>-78.221708734228031</c:v>
                </c:pt>
                <c:pt idx="6951">
                  <c:v>-77.746853186957438</c:v>
                </c:pt>
                <c:pt idx="6952">
                  <c:v>-77.312404865584682</c:v>
                </c:pt>
                <c:pt idx="6953">
                  <c:v>-76.913589859897542</c:v>
                </c:pt>
                <c:pt idx="6954">
                  <c:v>-76.544380594041598</c:v>
                </c:pt>
                <c:pt idx="6955">
                  <c:v>-76.199539609191021</c:v>
                </c:pt>
                <c:pt idx="6956">
                  <c:v>-75.874815127144899</c:v>
                </c:pt>
                <c:pt idx="6957">
                  <c:v>-75.565152541658904</c:v>
                </c:pt>
                <c:pt idx="6958">
                  <c:v>-75.265959247239522</c:v>
                </c:pt>
                <c:pt idx="6959">
                  <c:v>-74.97427777695863</c:v>
                </c:pt>
                <c:pt idx="6960">
                  <c:v>-74.687369249288764</c:v>
                </c:pt>
                <c:pt idx="6961">
                  <c:v>-74.402921511837491</c:v>
                </c:pt>
                <c:pt idx="6962">
                  <c:v>-74.120344650166516</c:v>
                </c:pt>
                <c:pt idx="6963">
                  <c:v>-73.839941089757417</c:v>
                </c:pt>
                <c:pt idx="6964">
                  <c:v>-73.562239214992559</c:v>
                </c:pt>
                <c:pt idx="6965">
                  <c:v>-73.288601621318804</c:v>
                </c:pt>
                <c:pt idx="6966">
                  <c:v>-73.020883733808816</c:v>
                </c:pt>
                <c:pt idx="6967">
                  <c:v>-72.760810450022731</c:v>
                </c:pt>
                <c:pt idx="6968">
                  <c:v>-72.510079710867544</c:v>
                </c:pt>
                <c:pt idx="6969">
                  <c:v>-72.270112061216253</c:v>
                </c:pt>
                <c:pt idx="6970">
                  <c:v>-72.041816345352046</c:v>
                </c:pt>
                <c:pt idx="6971">
                  <c:v>-71.825787125760428</c:v>
                </c:pt>
                <c:pt idx="6972">
                  <c:v>-71.622111564436182</c:v>
                </c:pt>
                <c:pt idx="6973">
                  <c:v>-71.43034070821659</c:v>
                </c:pt>
                <c:pt idx="6974">
                  <c:v>-71.24985093513078</c:v>
                </c:pt>
                <c:pt idx="6975">
                  <c:v>-71.079682070265605</c:v>
                </c:pt>
                <c:pt idx="6976">
                  <c:v>-70.918604580798046</c:v>
                </c:pt>
                <c:pt idx="6977">
                  <c:v>-70.765673258378797</c:v>
                </c:pt>
                <c:pt idx="6978">
                  <c:v>-70.61997132505256</c:v>
                </c:pt>
                <c:pt idx="6979">
                  <c:v>-70.480438933303475</c:v>
                </c:pt>
                <c:pt idx="6980">
                  <c:v>-70.346598530951027</c:v>
                </c:pt>
                <c:pt idx="6981">
                  <c:v>-70.218408026801896</c:v>
                </c:pt>
                <c:pt idx="6982">
                  <c:v>-70.095629561919182</c:v>
                </c:pt>
                <c:pt idx="6983">
                  <c:v>-69.978362456283023</c:v>
                </c:pt>
                <c:pt idx="6984">
                  <c:v>-69.867193925845868</c:v>
                </c:pt>
                <c:pt idx="6985">
                  <c:v>-69.76242416123435</c:v>
                </c:pt>
                <c:pt idx="6986">
                  <c:v>-69.664259003374497</c:v>
                </c:pt>
                <c:pt idx="6987">
                  <c:v>-69.573138357630029</c:v>
                </c:pt>
                <c:pt idx="6988">
                  <c:v>-69.489084902076954</c:v>
                </c:pt>
                <c:pt idx="6989">
                  <c:v>-69.411756114487062</c:v>
                </c:pt>
                <c:pt idx="6990">
                  <c:v>-69.340951611352523</c:v>
                </c:pt>
                <c:pt idx="6991">
                  <c:v>-69.276114486372776</c:v>
                </c:pt>
                <c:pt idx="6992">
                  <c:v>-69.216221871733737</c:v>
                </c:pt>
                <c:pt idx="6993">
                  <c:v>-69.16047110748039</c:v>
                </c:pt>
                <c:pt idx="6994">
                  <c:v>-69.108102768366763</c:v>
                </c:pt>
                <c:pt idx="6995">
                  <c:v>-69.058097416840866</c:v>
                </c:pt>
                <c:pt idx="6996">
                  <c:v>-69.009709171504753</c:v>
                </c:pt>
                <c:pt idx="6997">
                  <c:v>-68.962549883455353</c:v>
                </c:pt>
                <c:pt idx="6998">
                  <c:v>-68.916292482763325</c:v>
                </c:pt>
                <c:pt idx="6999">
                  <c:v>-68.870924090112382</c:v>
                </c:pt>
                <c:pt idx="7000">
                  <c:v>-68.826779122725711</c:v>
                </c:pt>
                <c:pt idx="7001">
                  <c:v>-68.784251153919996</c:v>
                </c:pt>
                <c:pt idx="7002">
                  <c:v>-68.743901477214834</c:v>
                </c:pt>
                <c:pt idx="7003">
                  <c:v>-68.706425286088972</c:v>
                </c:pt>
                <c:pt idx="7004">
                  <c:v>-68.672370397348544</c:v>
                </c:pt>
                <c:pt idx="7005">
                  <c:v>-68.642179818917583</c:v>
                </c:pt>
                <c:pt idx="7006">
                  <c:v>-68.616152349623775</c:v>
                </c:pt>
                <c:pt idx="7007">
                  <c:v>-68.594305898910605</c:v>
                </c:pt>
                <c:pt idx="7008">
                  <c:v>-68.576511466532764</c:v>
                </c:pt>
                <c:pt idx="7009">
                  <c:v>-68.562386163029117</c:v>
                </c:pt>
                <c:pt idx="7010">
                  <c:v>-68.551230956285465</c:v>
                </c:pt>
                <c:pt idx="7011">
                  <c:v>-68.542465439163067</c:v>
                </c:pt>
                <c:pt idx="7012">
                  <c:v>-68.535525396102827</c:v>
                </c:pt>
                <c:pt idx="7013">
                  <c:v>-68.52954793107051</c:v>
                </c:pt>
                <c:pt idx="7014">
                  <c:v>-68.524010221470448</c:v>
                </c:pt>
                <c:pt idx="7015">
                  <c:v>-68.518902338564274</c:v>
                </c:pt>
                <c:pt idx="7016">
                  <c:v>-68.51401289915276</c:v>
                </c:pt>
                <c:pt idx="7017">
                  <c:v>-68.509322707613919</c:v>
                </c:pt>
                <c:pt idx="7018">
                  <c:v>-68.505563941222192</c:v>
                </c:pt>
                <c:pt idx="7019">
                  <c:v>-68.503392349594222</c:v>
                </c:pt>
                <c:pt idx="7020">
                  <c:v>-68.503260714268478</c:v>
                </c:pt>
                <c:pt idx="7021">
                  <c:v>-68.506173754293073</c:v>
                </c:pt>
                <c:pt idx="7022">
                  <c:v>-68.513096498571201</c:v>
                </c:pt>
                <c:pt idx="7023">
                  <c:v>-68.524441745469588</c:v>
                </c:pt>
                <c:pt idx="7024">
                  <c:v>-68.540851911351496</c:v>
                </c:pt>
                <c:pt idx="7025">
                  <c:v>-68.562988931587981</c:v>
                </c:pt>
                <c:pt idx="7026">
                  <c:v>-68.590799494127253</c:v>
                </c:pt>
                <c:pt idx="7027">
                  <c:v>-68.624205916079177</c:v>
                </c:pt>
                <c:pt idx="7028">
                  <c:v>-68.663378664174601</c:v>
                </c:pt>
                <c:pt idx="7029">
                  <c:v>-68.707941568741248</c:v>
                </c:pt>
                <c:pt idx="7030">
                  <c:v>-68.757305145340922</c:v>
                </c:pt>
                <c:pt idx="7031">
                  <c:v>-68.811323890644488</c:v>
                </c:pt>
                <c:pt idx="7032">
                  <c:v>-68.869778826008158</c:v>
                </c:pt>
                <c:pt idx="7033">
                  <c:v>-68.932236718116059</c:v>
                </c:pt>
                <c:pt idx="7034">
                  <c:v>-68.99861888976838</c:v>
                </c:pt>
                <c:pt idx="7035">
                  <c:v>-69.069114247558062</c:v>
                </c:pt>
                <c:pt idx="7036">
                  <c:v>-69.143877920259328</c:v>
                </c:pt>
                <c:pt idx="7037">
                  <c:v>-69.223142057377657</c:v>
                </c:pt>
                <c:pt idx="7038">
                  <c:v>-69.307305422503816</c:v>
                </c:pt>
                <c:pt idx="7039">
                  <c:v>-69.396890649271583</c:v>
                </c:pt>
                <c:pt idx="7040">
                  <c:v>-69.492275151364737</c:v>
                </c:pt>
                <c:pt idx="7041">
                  <c:v>-69.59354599695412</c:v>
                </c:pt>
                <c:pt idx="7042">
                  <c:v>-69.700929034501698</c:v>
                </c:pt>
                <c:pt idx="7043">
                  <c:v>-69.814635765390165</c:v>
                </c:pt>
                <c:pt idx="7044">
                  <c:v>-69.934163185206742</c:v>
                </c:pt>
                <c:pt idx="7045">
                  <c:v>-70.058895442121184</c:v>
                </c:pt>
                <c:pt idx="7046">
                  <c:v>-70.188677354636098</c:v>
                </c:pt>
                <c:pt idx="7047">
                  <c:v>-70.322756902873849</c:v>
                </c:pt>
                <c:pt idx="7048">
                  <c:v>-70.459853179922916</c:v>
                </c:pt>
                <c:pt idx="7049">
                  <c:v>-70.599513851534624</c:v>
                </c:pt>
                <c:pt idx="7050">
                  <c:v>-70.741413111417643</c:v>
                </c:pt>
                <c:pt idx="7051">
                  <c:v>-70.884489837678615</c:v>
                </c:pt>
                <c:pt idx="7052">
                  <c:v>-71.028392747801007</c:v>
                </c:pt>
                <c:pt idx="7053">
                  <c:v>-71.173657761124247</c:v>
                </c:pt>
                <c:pt idx="7054">
                  <c:v>-71.32023539999642</c:v>
                </c:pt>
                <c:pt idx="7055">
                  <c:v>-71.468234003335468</c:v>
                </c:pt>
                <c:pt idx="7056">
                  <c:v>-71.618876495185347</c:v>
                </c:pt>
                <c:pt idx="7057">
                  <c:v>-71.77310355085956</c:v>
                </c:pt>
                <c:pt idx="7058">
                  <c:v>-71.93136319018889</c:v>
                </c:pt>
                <c:pt idx="7059">
                  <c:v>-72.094889160248641</c:v>
                </c:pt>
                <c:pt idx="7060">
                  <c:v>-72.264949106902748</c:v>
                </c:pt>
                <c:pt idx="7061">
                  <c:v>-72.441953143704339</c:v>
                </c:pt>
                <c:pt idx="7062">
                  <c:v>-72.6265512414098</c:v>
                </c:pt>
                <c:pt idx="7063">
                  <c:v>-72.819726923982671</c:v>
                </c:pt>
                <c:pt idx="7064">
                  <c:v>-73.02178364598555</c:v>
                </c:pt>
                <c:pt idx="7065">
                  <c:v>-73.232921570268545</c:v>
                </c:pt>
                <c:pt idx="7066">
                  <c:v>-73.453835267739549</c:v>
                </c:pt>
                <c:pt idx="7067">
                  <c:v>-73.684976262925645</c:v>
                </c:pt>
                <c:pt idx="7068">
                  <c:v>-73.926718312608841</c:v>
                </c:pt>
                <c:pt idx="7069">
                  <c:v>-74.180109566129687</c:v>
                </c:pt>
                <c:pt idx="7070">
                  <c:v>-74.446320749341112</c:v>
                </c:pt>
                <c:pt idx="7071">
                  <c:v>-74.726330869470331</c:v>
                </c:pt>
                <c:pt idx="7072">
                  <c:v>-75.021728245191198</c:v>
                </c:pt>
                <c:pt idx="7073">
                  <c:v>-75.334625117795213</c:v>
                </c:pt>
                <c:pt idx="7074">
                  <c:v>-75.666882574775997</c:v>
                </c:pt>
                <c:pt idx="7075">
                  <c:v>-76.020365314939852</c:v>
                </c:pt>
                <c:pt idx="7076">
                  <c:v>-76.397346237731867</c:v>
                </c:pt>
                <c:pt idx="7077">
                  <c:v>-76.800082373491563</c:v>
                </c:pt>
                <c:pt idx="7078">
                  <c:v>-77.230574088445408</c:v>
                </c:pt>
                <c:pt idx="7079">
                  <c:v>-77.690740845067879</c:v>
                </c:pt>
                <c:pt idx="7080">
                  <c:v>-78.182450841614198</c:v>
                </c:pt>
                <c:pt idx="7081">
                  <c:v>-78.707607097242047</c:v>
                </c:pt>
                <c:pt idx="7082">
                  <c:v>-79.268133401410324</c:v>
                </c:pt>
                <c:pt idx="7083">
                  <c:v>-79.865898433424917</c:v>
                </c:pt>
                <c:pt idx="7084">
                  <c:v>-80.503362044013556</c:v>
                </c:pt>
                <c:pt idx="7085">
                  <c:v>-81.184022603947014</c:v>
                </c:pt>
                <c:pt idx="7086">
                  <c:v>-81.912088520499282</c:v>
                </c:pt>
                <c:pt idx="7087">
                  <c:v>-82.69363009156632</c:v>
                </c:pt>
                <c:pt idx="7088">
                  <c:v>-83.538435213093351</c:v>
                </c:pt>
                <c:pt idx="7089">
                  <c:v>-84.459789890676035</c:v>
                </c:pt>
                <c:pt idx="7090">
                  <c:v>-85.476094068153998</c:v>
                </c:pt>
                <c:pt idx="7091">
                  <c:v>-86.616574856088135</c:v>
                </c:pt>
                <c:pt idx="7092">
                  <c:v>-87.925160730581169</c:v>
                </c:pt>
                <c:pt idx="7093">
                  <c:v>-89.467336688048746</c:v>
                </c:pt>
                <c:pt idx="7094">
                  <c:v>-91.355743428837258</c:v>
                </c:pt>
                <c:pt idx="7095">
                  <c:v>-93.804956407486031</c:v>
                </c:pt>
                <c:pt idx="7096">
                  <c:v>-97.28628677206467</c:v>
                </c:pt>
                <c:pt idx="7097">
                  <c:v>-103.30369900035438</c:v>
                </c:pt>
                <c:pt idx="7098">
                  <c:v>-126.18779466490351</c:v>
                </c:pt>
                <c:pt idx="7099">
                  <c:v>-102.84280121297441</c:v>
                </c:pt>
                <c:pt idx="7100">
                  <c:v>-96.870021769646044</c:v>
                </c:pt>
                <c:pt idx="7101">
                  <c:v>-93.338144172854498</c:v>
                </c:pt>
                <c:pt idx="7102">
                  <c:v>-90.822960572883019</c:v>
                </c:pt>
                <c:pt idx="7103">
                  <c:v>-88.877333307488129</c:v>
                </c:pt>
                <c:pt idx="7104">
                  <c:v>-87.298030762149651</c:v>
                </c:pt>
                <c:pt idx="7105">
                  <c:v>-85.973823374585891</c:v>
                </c:pt>
                <c:pt idx="7106">
                  <c:v>-84.840644223443533</c:v>
                </c:pt>
                <c:pt idx="7107">
                  <c:v>-83.856470368762956</c:v>
                </c:pt>
                <c:pt idx="7108">
                  <c:v>-82.98969463100218</c:v>
                </c:pt>
                <c:pt idx="7109">
                  <c:v>-82.218046343506188</c:v>
                </c:pt>
                <c:pt idx="7110">
                  <c:v>-81.525483900875372</c:v>
                </c:pt>
                <c:pt idx="7111">
                  <c:v>-80.898208383307349</c:v>
                </c:pt>
                <c:pt idx="7112">
                  <c:v>-80.324996444913936</c:v>
                </c:pt>
                <c:pt idx="7113">
                  <c:v>-79.797478425725899</c:v>
                </c:pt>
                <c:pt idx="7114">
                  <c:v>-79.308562428148988</c:v>
                </c:pt>
                <c:pt idx="7115">
                  <c:v>-78.852230903296146</c:v>
                </c:pt>
                <c:pt idx="7116">
                  <c:v>-78.423934945819411</c:v>
                </c:pt>
                <c:pt idx="7117">
                  <c:v>-78.02004319491536</c:v>
                </c:pt>
                <c:pt idx="7118">
                  <c:v>-77.637562819300058</c:v>
                </c:pt>
                <c:pt idx="7119">
                  <c:v>-77.274236182074219</c:v>
                </c:pt>
                <c:pt idx="7120">
                  <c:v>-76.928331118950183</c:v>
                </c:pt>
                <c:pt idx="7121">
                  <c:v>-76.59842868995608</c:v>
                </c:pt>
                <c:pt idx="7122">
                  <c:v>-76.283295632879799</c:v>
                </c:pt>
                <c:pt idx="7123">
                  <c:v>-75.981856986812929</c:v>
                </c:pt>
                <c:pt idx="7124">
                  <c:v>-75.693258388852612</c:v>
                </c:pt>
                <c:pt idx="7125">
                  <c:v>-75.416634973790465</c:v>
                </c:pt>
                <c:pt idx="7126">
                  <c:v>-75.150986284781439</c:v>
                </c:pt>
                <c:pt idx="7127">
                  <c:v>-74.895502984487649</c:v>
                </c:pt>
                <c:pt idx="7128">
                  <c:v>-74.649546483760844</c:v>
                </c:pt>
                <c:pt idx="7129">
                  <c:v>-74.412351050625915</c:v>
                </c:pt>
                <c:pt idx="7130">
                  <c:v>-74.183258392334693</c:v>
                </c:pt>
                <c:pt idx="7131">
                  <c:v>-73.961935369461855</c:v>
                </c:pt>
                <c:pt idx="7132">
                  <c:v>-73.748107682986458</c:v>
                </c:pt>
                <c:pt idx="7133">
                  <c:v>-73.541534540269083</c:v>
                </c:pt>
                <c:pt idx="7134">
                  <c:v>-73.342230537380004</c:v>
                </c:pt>
                <c:pt idx="7135">
                  <c:v>-73.150348606380774</c:v>
                </c:pt>
                <c:pt idx="7136">
                  <c:v>-72.966005675876389</c:v>
                </c:pt>
                <c:pt idx="7137">
                  <c:v>-72.789368912181274</c:v>
                </c:pt>
                <c:pt idx="7138">
                  <c:v>-72.620654032310242</c:v>
                </c:pt>
                <c:pt idx="7139">
                  <c:v>-72.459940437577004</c:v>
                </c:pt>
                <c:pt idx="7140">
                  <c:v>-72.307164668429238</c:v>
                </c:pt>
                <c:pt idx="7141">
                  <c:v>-72.162249265397406</c:v>
                </c:pt>
                <c:pt idx="7142">
                  <c:v>-72.024968255925003</c:v>
                </c:pt>
                <c:pt idx="7143">
                  <c:v>-71.894806212166841</c:v>
                </c:pt>
                <c:pt idx="7144">
                  <c:v>-71.771226474988595</c:v>
                </c:pt>
                <c:pt idx="7145">
                  <c:v>-71.653768653676465</c:v>
                </c:pt>
                <c:pt idx="7146">
                  <c:v>-71.541757001723468</c:v>
                </c:pt>
                <c:pt idx="7147">
                  <c:v>-71.4344663288405</c:v>
                </c:pt>
                <c:pt idx="7148">
                  <c:v>-71.331478837515519</c:v>
                </c:pt>
                <c:pt idx="7149">
                  <c:v>-71.232435976453971</c:v>
                </c:pt>
                <c:pt idx="7150">
                  <c:v>-71.136969175413867</c:v>
                </c:pt>
                <c:pt idx="7151">
                  <c:v>-71.045068467608459</c:v>
                </c:pt>
                <c:pt idx="7152">
                  <c:v>-70.956920771783075</c:v>
                </c:pt>
                <c:pt idx="7153">
                  <c:v>-70.872708812508336</c:v>
                </c:pt>
                <c:pt idx="7154">
                  <c:v>-70.792897047631811</c:v>
                </c:pt>
                <c:pt idx="7155">
                  <c:v>-70.718049449189223</c:v>
                </c:pt>
                <c:pt idx="7156">
                  <c:v>-70.648544118597385</c:v>
                </c:pt>
                <c:pt idx="7157">
                  <c:v>-70.584895807742882</c:v>
                </c:pt>
                <c:pt idx="7158">
                  <c:v>-70.527586333296156</c:v>
                </c:pt>
                <c:pt idx="7159">
                  <c:v>-70.476633965252162</c:v>
                </c:pt>
                <c:pt idx="7160">
                  <c:v>-70.432011260263593</c:v>
                </c:pt>
                <c:pt idx="7161">
                  <c:v>-70.39367374858665</c:v>
                </c:pt>
                <c:pt idx="7162">
                  <c:v>-70.360990430097573</c:v>
                </c:pt>
                <c:pt idx="7163">
                  <c:v>-70.333146699603219</c:v>
                </c:pt>
                <c:pt idx="7164">
                  <c:v>-70.309473078864301</c:v>
                </c:pt>
                <c:pt idx="7165">
                  <c:v>-70.288866837305108</c:v>
                </c:pt>
                <c:pt idx="7166">
                  <c:v>-70.270076397883713</c:v>
                </c:pt>
                <c:pt idx="7167">
                  <c:v>-70.252254426249351</c:v>
                </c:pt>
                <c:pt idx="7168">
                  <c:v>-70.234441127096375</c:v>
                </c:pt>
                <c:pt idx="7169">
                  <c:v>-70.215692643895011</c:v>
                </c:pt>
                <c:pt idx="7170">
                  <c:v>-70.195715206544406</c:v>
                </c:pt>
                <c:pt idx="7171">
                  <c:v>-70.174331846634914</c:v>
                </c:pt>
                <c:pt idx="7172">
                  <c:v>-70.151445947512045</c:v>
                </c:pt>
                <c:pt idx="7173">
                  <c:v>-70.12774265703726</c:v>
                </c:pt>
                <c:pt idx="7174">
                  <c:v>-70.103992235663839</c:v>
                </c:pt>
                <c:pt idx="7175">
                  <c:v>-70.0807082681266</c:v>
                </c:pt>
                <c:pt idx="7176">
                  <c:v>-70.059145661054515</c:v>
                </c:pt>
                <c:pt idx="7177">
                  <c:v>-70.040661454600354</c:v>
                </c:pt>
                <c:pt idx="7178">
                  <c:v>-70.025758445580053</c:v>
                </c:pt>
                <c:pt idx="7179">
                  <c:v>-70.015303711741495</c:v>
                </c:pt>
                <c:pt idx="7180">
                  <c:v>-70.010538480650851</c:v>
                </c:pt>
                <c:pt idx="7181">
                  <c:v>-70.011586016019308</c:v>
                </c:pt>
                <c:pt idx="7182">
                  <c:v>-70.018356741576341</c:v>
                </c:pt>
                <c:pt idx="7183">
                  <c:v>-70.03142307791785</c:v>
                </c:pt>
                <c:pt idx="7184">
                  <c:v>-70.050511360674392</c:v>
                </c:pt>
                <c:pt idx="7185">
                  <c:v>-70.074712735975282</c:v>
                </c:pt>
                <c:pt idx="7186">
                  <c:v>-70.103909301107336</c:v>
                </c:pt>
                <c:pt idx="7187">
                  <c:v>-70.137715113659908</c:v>
                </c:pt>
                <c:pt idx="7188">
                  <c:v>-70.175020170229843</c:v>
                </c:pt>
                <c:pt idx="7189">
                  <c:v>-70.21550348644314</c:v>
                </c:pt>
                <c:pt idx="7190">
                  <c:v>-70.259128760451944</c:v>
                </c:pt>
                <c:pt idx="7191">
                  <c:v>-70.305210356866269</c:v>
                </c:pt>
                <c:pt idx="7192">
                  <c:v>-70.353739886839378</c:v>
                </c:pt>
                <c:pt idx="7193">
                  <c:v>-70.405391440037207</c:v>
                </c:pt>
                <c:pt idx="7194">
                  <c:v>-70.460212193632628</c:v>
                </c:pt>
                <c:pt idx="7195">
                  <c:v>-70.51855080521122</c:v>
                </c:pt>
                <c:pt idx="7196">
                  <c:v>-70.581594240113915</c:v>
                </c:pt>
                <c:pt idx="7197">
                  <c:v>-70.649905270631152</c:v>
                </c:pt>
                <c:pt idx="7198">
                  <c:v>-70.723775397759397</c:v>
                </c:pt>
                <c:pt idx="7199">
                  <c:v>-70.804266353882156</c:v>
                </c:pt>
                <c:pt idx="7200">
                  <c:v>-70.89192910430674</c:v>
                </c:pt>
                <c:pt idx="7201">
                  <c:v>-70.986460088285639</c:v>
                </c:pt>
                <c:pt idx="7202">
                  <c:v>-71.08809698885382</c:v>
                </c:pt>
                <c:pt idx="7203">
                  <c:v>-71.196986031402076</c:v>
                </c:pt>
                <c:pt idx="7204">
                  <c:v>-71.312162246687066</c:v>
                </c:pt>
                <c:pt idx="7205">
                  <c:v>-71.432761937606813</c:v>
                </c:pt>
                <c:pt idx="7206">
                  <c:v>-71.558338215115725</c:v>
                </c:pt>
                <c:pt idx="7207">
                  <c:v>-71.68770297438347</c:v>
                </c:pt>
                <c:pt idx="7208">
                  <c:v>-71.819437088285611</c:v>
                </c:pt>
                <c:pt idx="7209">
                  <c:v>-71.952785753778187</c:v>
                </c:pt>
                <c:pt idx="7210">
                  <c:v>-72.086939397693882</c:v>
                </c:pt>
                <c:pt idx="7211">
                  <c:v>-72.220869528423364</c:v>
                </c:pt>
                <c:pt idx="7212">
                  <c:v>-72.354190868632671</c:v>
                </c:pt>
                <c:pt idx="7213">
                  <c:v>-72.486998122026662</c:v>
                </c:pt>
                <c:pt idx="7214">
                  <c:v>-72.6193213860317</c:v>
                </c:pt>
                <c:pt idx="7215">
                  <c:v>-72.751555235586636</c:v>
                </c:pt>
                <c:pt idx="7216">
                  <c:v>-72.884708035504062</c:v>
                </c:pt>
                <c:pt idx="7217">
                  <c:v>-73.01979730825046</c:v>
                </c:pt>
                <c:pt idx="7218">
                  <c:v>-73.157711572482583</c:v>
                </c:pt>
                <c:pt idx="7219">
                  <c:v>-73.299745677104426</c:v>
                </c:pt>
                <c:pt idx="7220">
                  <c:v>-73.447310796708351</c:v>
                </c:pt>
                <c:pt idx="7221">
                  <c:v>-73.601186782139365</c:v>
                </c:pt>
                <c:pt idx="7222">
                  <c:v>-73.762080762448761</c:v>
                </c:pt>
                <c:pt idx="7223">
                  <c:v>-73.9311473430962</c:v>
                </c:pt>
                <c:pt idx="7224">
                  <c:v>-74.108895897273484</c:v>
                </c:pt>
                <c:pt idx="7225">
                  <c:v>-74.295146905962696</c:v>
                </c:pt>
                <c:pt idx="7226">
                  <c:v>-74.490413362016625</c:v>
                </c:pt>
                <c:pt idx="7227">
                  <c:v>-74.695191743444397</c:v>
                </c:pt>
                <c:pt idx="7228">
                  <c:v>-74.908989593044538</c:v>
                </c:pt>
                <c:pt idx="7229">
                  <c:v>-75.131937797065376</c:v>
                </c:pt>
                <c:pt idx="7230">
                  <c:v>-75.364926524046069</c:v>
                </c:pt>
                <c:pt idx="7231">
                  <c:v>-75.607966170159983</c:v>
                </c:pt>
                <c:pt idx="7232">
                  <c:v>-75.861433888390323</c:v>
                </c:pt>
                <c:pt idx="7233">
                  <c:v>-76.126982621164515</c:v>
                </c:pt>
                <c:pt idx="7234">
                  <c:v>-76.40555947756387</c:v>
                </c:pt>
                <c:pt idx="7235">
                  <c:v>-76.698073238474848</c:v>
                </c:pt>
                <c:pt idx="7236">
                  <c:v>-77.00695398873647</c:v>
                </c:pt>
                <c:pt idx="7237">
                  <c:v>-77.333975432641196</c:v>
                </c:pt>
                <c:pt idx="7238">
                  <c:v>-77.680210583643159</c:v>
                </c:pt>
                <c:pt idx="7239">
                  <c:v>-78.048368087295515</c:v>
                </c:pt>
                <c:pt idx="7240">
                  <c:v>-78.440747420492883</c:v>
                </c:pt>
                <c:pt idx="7241">
                  <c:v>-78.858140028004044</c:v>
                </c:pt>
                <c:pt idx="7242">
                  <c:v>-79.302777840186593</c:v>
                </c:pt>
                <c:pt idx="7243">
                  <c:v>-79.777147073505034</c:v>
                </c:pt>
                <c:pt idx="7244">
                  <c:v>-80.281964368693991</c:v>
                </c:pt>
                <c:pt idx="7245">
                  <c:v>-80.818965172138505</c:v>
                </c:pt>
                <c:pt idx="7246">
                  <c:v>-81.390693739470606</c:v>
                </c:pt>
                <c:pt idx="7247">
                  <c:v>-81.998587897385505</c:v>
                </c:pt>
                <c:pt idx="7248">
                  <c:v>-82.645587209326195</c:v>
                </c:pt>
                <c:pt idx="7249">
                  <c:v>-83.335829339193481</c:v>
                </c:pt>
                <c:pt idx="7250">
                  <c:v>-84.073241116000503</c:v>
                </c:pt>
                <c:pt idx="7251">
                  <c:v>-84.865753573552553</c:v>
                </c:pt>
                <c:pt idx="7252">
                  <c:v>-85.724524856929946</c:v>
                </c:pt>
                <c:pt idx="7253">
                  <c:v>-86.661707078162337</c:v>
                </c:pt>
                <c:pt idx="7254">
                  <c:v>-87.698879828149771</c:v>
                </c:pt>
                <c:pt idx="7255">
                  <c:v>-88.868823324288087</c:v>
                </c:pt>
                <c:pt idx="7256">
                  <c:v>-90.212582648873493</c:v>
                </c:pt>
                <c:pt idx="7257">
                  <c:v>-91.799738008839071</c:v>
                </c:pt>
                <c:pt idx="7258">
                  <c:v>-93.752041903487395</c:v>
                </c:pt>
                <c:pt idx="7259">
                  <c:v>-96.272497175861758</c:v>
                </c:pt>
                <c:pt idx="7260">
                  <c:v>-99.781821049805785</c:v>
                </c:pt>
                <c:pt idx="7261">
                  <c:v>-105.13596797258813</c:v>
                </c:pt>
                <c:pt idx="7262">
                  <c:v>-108.15722114287902</c:v>
                </c:pt>
                <c:pt idx="7263">
                  <c:v>-102.13975773155275</c:v>
                </c:pt>
                <c:pt idx="7264">
                  <c:v>-97.691322795239557</c:v>
                </c:pt>
                <c:pt idx="7265">
                  <c:v>-94.629817974649029</c:v>
                </c:pt>
                <c:pt idx="7266">
                  <c:v>-92.340038087196547</c:v>
                </c:pt>
                <c:pt idx="7267">
                  <c:v>-90.517809574539029</c:v>
                </c:pt>
                <c:pt idx="7268">
                  <c:v>-89.008128245659179</c:v>
                </c:pt>
                <c:pt idx="7269">
                  <c:v>-87.728573836824992</c:v>
                </c:pt>
                <c:pt idx="7270">
                  <c:v>-86.620979487811525</c:v>
                </c:pt>
                <c:pt idx="7271">
                  <c:v>-85.645530863575573</c:v>
                </c:pt>
                <c:pt idx="7272">
                  <c:v>-84.778163636982939</c:v>
                </c:pt>
                <c:pt idx="7273">
                  <c:v>-83.998468223827913</c:v>
                </c:pt>
                <c:pt idx="7274">
                  <c:v>-83.290184839051136</c:v>
                </c:pt>
                <c:pt idx="7275">
                  <c:v>-82.642448375463701</c:v>
                </c:pt>
                <c:pt idx="7276">
                  <c:v>-82.045083546467325</c:v>
                </c:pt>
                <c:pt idx="7277">
                  <c:v>-81.490439317198238</c:v>
                </c:pt>
                <c:pt idx="7278">
                  <c:v>-80.97352295944691</c:v>
                </c:pt>
                <c:pt idx="7279">
                  <c:v>-80.488357952392207</c:v>
                </c:pt>
                <c:pt idx="7280">
                  <c:v>-80.031050175295661</c:v>
                </c:pt>
                <c:pt idx="7281">
                  <c:v>-79.600374410786458</c:v>
                </c:pt>
                <c:pt idx="7282">
                  <c:v>-79.19341076912761</c:v>
                </c:pt>
                <c:pt idx="7283">
                  <c:v>-78.807990662105681</c:v>
                </c:pt>
                <c:pt idx="7284">
                  <c:v>-78.444608066636263</c:v>
                </c:pt>
                <c:pt idx="7285">
                  <c:v>-78.102469271987445</c:v>
                </c:pt>
                <c:pt idx="7286">
                  <c:v>-77.780374260110889</c:v>
                </c:pt>
                <c:pt idx="7287">
                  <c:v>-77.478910760879145</c:v>
                </c:pt>
                <c:pt idx="7288">
                  <c:v>-77.197881292638428</c:v>
                </c:pt>
                <c:pt idx="7289">
                  <c:v>-76.936456517408672</c:v>
                </c:pt>
                <c:pt idx="7290">
                  <c:v>-76.69467458027485</c:v>
                </c:pt>
                <c:pt idx="7291">
                  <c:v>-76.471772587295746</c:v>
                </c:pt>
                <c:pt idx="7292">
                  <c:v>-76.266567237031339</c:v>
                </c:pt>
                <c:pt idx="7293">
                  <c:v>-76.07843586409065</c:v>
                </c:pt>
                <c:pt idx="7294">
                  <c:v>-75.905853587797893</c:v>
                </c:pt>
                <c:pt idx="7295">
                  <c:v>-75.747081996183169</c:v>
                </c:pt>
                <c:pt idx="7296">
                  <c:v>-75.600988520280964</c:v>
                </c:pt>
                <c:pt idx="7297">
                  <c:v>-75.465589314347042</c:v>
                </c:pt>
                <c:pt idx="7298">
                  <c:v>-75.338995481177747</c:v>
                </c:pt>
                <c:pt idx="7299">
                  <c:v>-75.220194341184026</c:v>
                </c:pt>
                <c:pt idx="7300">
                  <c:v>-75.107354723420514</c:v>
                </c:pt>
                <c:pt idx="7301">
                  <c:v>-74.998952632985862</c:v>
                </c:pt>
                <c:pt idx="7302">
                  <c:v>-74.894748979899902</c:v>
                </c:pt>
                <c:pt idx="7303">
                  <c:v>-74.793648432434878</c:v>
                </c:pt>
                <c:pt idx="7304">
                  <c:v>-74.694691061622422</c:v>
                </c:pt>
                <c:pt idx="7305">
                  <c:v>-74.598518607865842</c:v>
                </c:pt>
                <c:pt idx="7306">
                  <c:v>-74.504900941455617</c:v>
                </c:pt>
                <c:pt idx="7307">
                  <c:v>-74.413098874949867</c:v>
                </c:pt>
                <c:pt idx="7308">
                  <c:v>-74.323888102055648</c:v>
                </c:pt>
                <c:pt idx="7309">
                  <c:v>-74.237422213734817</c:v>
                </c:pt>
                <c:pt idx="7310">
                  <c:v>-74.15279884465626</c:v>
                </c:pt>
                <c:pt idx="7311">
                  <c:v>-74.070036578284714</c:v>
                </c:pt>
                <c:pt idx="7312">
                  <c:v>-73.98875774254779</c:v>
                </c:pt>
                <c:pt idx="7313">
                  <c:v>-73.907692002188924</c:v>
                </c:pt>
                <c:pt idx="7314">
                  <c:v>-73.826110752632715</c:v>
                </c:pt>
                <c:pt idx="7315">
                  <c:v>-73.742768931124999</c:v>
                </c:pt>
                <c:pt idx="7316">
                  <c:v>-73.65600325182686</c:v>
                </c:pt>
                <c:pt idx="7317">
                  <c:v>-73.565102648064183</c:v>
                </c:pt>
                <c:pt idx="7318">
                  <c:v>-73.468819017881103</c:v>
                </c:pt>
                <c:pt idx="7319">
                  <c:v>-73.365696410372749</c:v>
                </c:pt>
                <c:pt idx="7320">
                  <c:v>-73.255924541421834</c:v>
                </c:pt>
                <c:pt idx="7321">
                  <c:v>-73.139415913492655</c:v>
                </c:pt>
                <c:pt idx="7322">
                  <c:v>-73.015738928807167</c:v>
                </c:pt>
                <c:pt idx="7323">
                  <c:v>-72.886480868337713</c:v>
                </c:pt>
                <c:pt idx="7324">
                  <c:v>-72.753141766455002</c:v>
                </c:pt>
                <c:pt idx="7325">
                  <c:v>-72.616319159519719</c:v>
                </c:pt>
                <c:pt idx="7326">
                  <c:v>-72.478516978082439</c:v>
                </c:pt>
                <c:pt idx="7327">
                  <c:v>-72.342289746715821</c:v>
                </c:pt>
                <c:pt idx="7328">
                  <c:v>-72.20854110391609</c:v>
                </c:pt>
                <c:pt idx="7329">
                  <c:v>-72.079566169720181</c:v>
                </c:pt>
                <c:pt idx="7330">
                  <c:v>-71.957994155843622</c:v>
                </c:pt>
                <c:pt idx="7331">
                  <c:v>-71.844381068669747</c:v>
                </c:pt>
                <c:pt idx="7332">
                  <c:v>-71.740001189010528</c:v>
                </c:pt>
                <c:pt idx="7333">
                  <c:v>-71.646804525031555</c:v>
                </c:pt>
                <c:pt idx="7334">
                  <c:v>-71.564774408943563</c:v>
                </c:pt>
                <c:pt idx="7335">
                  <c:v>-71.49404256619512</c:v>
                </c:pt>
                <c:pt idx="7336">
                  <c:v>-71.435632642630154</c:v>
                </c:pt>
                <c:pt idx="7337">
                  <c:v>-71.389091007532485</c:v>
                </c:pt>
                <c:pt idx="7338">
                  <c:v>-71.353793606307804</c:v>
                </c:pt>
                <c:pt idx="7339">
                  <c:v>-71.329977795539023</c:v>
                </c:pt>
                <c:pt idx="7340">
                  <c:v>-71.317003078665351</c:v>
                </c:pt>
                <c:pt idx="7341">
                  <c:v>-71.314095434791952</c:v>
                </c:pt>
                <c:pt idx="7342">
                  <c:v>-71.321133040890984</c:v>
                </c:pt>
                <c:pt idx="7343">
                  <c:v>-71.337516940224774</c:v>
                </c:pt>
                <c:pt idx="7344">
                  <c:v>-71.362784955450124</c:v>
                </c:pt>
                <c:pt idx="7345">
                  <c:v>-71.396887568091785</c:v>
                </c:pt>
                <c:pt idx="7346">
                  <c:v>-71.439428159770301</c:v>
                </c:pt>
                <c:pt idx="7347">
                  <c:v>-71.490508043851534</c:v>
                </c:pt>
                <c:pt idx="7348">
                  <c:v>-71.550371199434892</c:v>
                </c:pt>
                <c:pt idx="7349">
                  <c:v>-71.618651284306225</c:v>
                </c:pt>
                <c:pt idx="7350">
                  <c:v>-71.695887910869715</c:v>
                </c:pt>
                <c:pt idx="7351">
                  <c:v>-71.782730398297062</c:v>
                </c:pt>
                <c:pt idx="7352">
                  <c:v>-71.878547749882998</c:v>
                </c:pt>
                <c:pt idx="7353">
                  <c:v>-71.983741566374675</c:v>
                </c:pt>
                <c:pt idx="7354">
                  <c:v>-72.099226121435692</c:v>
                </c:pt>
                <c:pt idx="7355">
                  <c:v>-72.224001322924735</c:v>
                </c:pt>
                <c:pt idx="7356">
                  <c:v>-72.357753265343632</c:v>
                </c:pt>
                <c:pt idx="7357">
                  <c:v>-72.501305317188908</c:v>
                </c:pt>
                <c:pt idx="7358">
                  <c:v>-72.653386729884261</c:v>
                </c:pt>
                <c:pt idx="7359">
                  <c:v>-72.812751032753795</c:v>
                </c:pt>
                <c:pt idx="7360">
                  <c:v>-72.979762711740136</c:v>
                </c:pt>
                <c:pt idx="7361">
                  <c:v>-73.153080510050515</c:v>
                </c:pt>
                <c:pt idx="7362">
                  <c:v>-73.33082337871781</c:v>
                </c:pt>
                <c:pt idx="7363">
                  <c:v>-73.512801688735749</c:v>
                </c:pt>
                <c:pt idx="7364">
                  <c:v>-73.697742182034872</c:v>
                </c:pt>
                <c:pt idx="7365">
                  <c:v>-73.883658931959332</c:v>
                </c:pt>
                <c:pt idx="7366">
                  <c:v>-74.07011439615188</c:v>
                </c:pt>
                <c:pt idx="7367">
                  <c:v>-74.256101810132577</c:v>
                </c:pt>
                <c:pt idx="7368">
                  <c:v>-74.439971219310777</c:v>
                </c:pt>
                <c:pt idx="7369">
                  <c:v>-74.621363951009315</c:v>
                </c:pt>
                <c:pt idx="7370">
                  <c:v>-74.799688932458125</c:v>
                </c:pt>
                <c:pt idx="7371">
                  <c:v>-74.973920592656043</c:v>
                </c:pt>
                <c:pt idx="7372">
                  <c:v>-75.143874249656065</c:v>
                </c:pt>
                <c:pt idx="7373">
                  <c:v>-75.309117699186913</c:v>
                </c:pt>
                <c:pt idx="7374">
                  <c:v>-75.469234243596588</c:v>
                </c:pt>
                <c:pt idx="7375">
                  <c:v>-75.624264932013276</c:v>
                </c:pt>
                <c:pt idx="7376">
                  <c:v>-75.773405720112038</c:v>
                </c:pt>
                <c:pt idx="7377">
                  <c:v>-75.916411906471708</c:v>
                </c:pt>
                <c:pt idx="7378">
                  <c:v>-76.053794848336224</c:v>
                </c:pt>
                <c:pt idx="7379">
                  <c:v>-76.184268925798705</c:v>
                </c:pt>
                <c:pt idx="7380">
                  <c:v>-76.307162438736427</c:v>
                </c:pt>
                <c:pt idx="7381">
                  <c:v>-76.423789787797688</c:v>
                </c:pt>
                <c:pt idx="7382">
                  <c:v>-76.533271054379725</c:v>
                </c:pt>
                <c:pt idx="7383">
                  <c:v>-76.634441289633827</c:v>
                </c:pt>
                <c:pt idx="7384">
                  <c:v>-76.729349471717043</c:v>
                </c:pt>
                <c:pt idx="7385">
                  <c:v>-76.818704290481023</c:v>
                </c:pt>
                <c:pt idx="7386">
                  <c:v>-76.901728662444256</c:v>
                </c:pt>
                <c:pt idx="7387">
                  <c:v>-76.980853457602848</c:v>
                </c:pt>
                <c:pt idx="7388">
                  <c:v>-77.058510093358521</c:v>
                </c:pt>
                <c:pt idx="7389">
                  <c:v>-77.135183725005191</c:v>
                </c:pt>
                <c:pt idx="7390">
                  <c:v>-77.213492771911348</c:v>
                </c:pt>
                <c:pt idx="7391">
                  <c:v>-77.296602446391944</c:v>
                </c:pt>
                <c:pt idx="7392">
                  <c:v>-77.386075574094107</c:v>
                </c:pt>
                <c:pt idx="7393">
                  <c:v>-77.484692204805185</c:v>
                </c:pt>
                <c:pt idx="7394">
                  <c:v>-77.595331681403948</c:v>
                </c:pt>
                <c:pt idx="7395">
                  <c:v>-77.719609608040287</c:v>
                </c:pt>
                <c:pt idx="7396">
                  <c:v>-77.860318364278982</c:v>
                </c:pt>
                <c:pt idx="7397">
                  <c:v>-78.019831583819098</c:v>
                </c:pt>
                <c:pt idx="7398">
                  <c:v>-78.199017025872806</c:v>
                </c:pt>
                <c:pt idx="7399">
                  <c:v>-78.400196962549671</c:v>
                </c:pt>
                <c:pt idx="7400">
                  <c:v>-78.625434345233444</c:v>
                </c:pt>
                <c:pt idx="7401">
                  <c:v>-78.874988243966982</c:v>
                </c:pt>
                <c:pt idx="7402">
                  <c:v>-79.150471468290093</c:v>
                </c:pt>
                <c:pt idx="7403">
                  <c:v>-79.453586970288981</c:v>
                </c:pt>
                <c:pt idx="7404">
                  <c:v>-79.784446470822118</c:v>
                </c:pt>
                <c:pt idx="7405">
                  <c:v>-80.144393320624857</c:v>
                </c:pt>
                <c:pt idx="7406">
                  <c:v>-80.534874485288142</c:v>
                </c:pt>
                <c:pt idx="7407">
                  <c:v>-80.956200710308707</c:v>
                </c:pt>
                <c:pt idx="7408">
                  <c:v>-81.410175735459092</c:v>
                </c:pt>
                <c:pt idx="7409">
                  <c:v>-81.898482941455413</c:v>
                </c:pt>
                <c:pt idx="7410">
                  <c:v>-82.422223270879925</c:v>
                </c:pt>
                <c:pt idx="7411">
                  <c:v>-82.98490604673502</c:v>
                </c:pt>
                <c:pt idx="7412">
                  <c:v>-83.589393668065895</c:v>
                </c:pt>
                <c:pt idx="7413">
                  <c:v>-84.23832208738709</c:v>
                </c:pt>
                <c:pt idx="7414">
                  <c:v>-84.939331582271109</c:v>
                </c:pt>
                <c:pt idx="7415">
                  <c:v>-85.699507550475403</c:v>
                </c:pt>
                <c:pt idx="7416">
                  <c:v>-86.524689535866855</c:v>
                </c:pt>
                <c:pt idx="7417">
                  <c:v>-87.430306473730013</c:v>
                </c:pt>
                <c:pt idx="7418">
                  <c:v>-88.435717179631837</c:v>
                </c:pt>
                <c:pt idx="7419">
                  <c:v>-89.55841455322772</c:v>
                </c:pt>
                <c:pt idx="7420">
                  <c:v>-90.832352692384873</c:v>
                </c:pt>
                <c:pt idx="7421">
                  <c:v>-92.312133964335885</c:v>
                </c:pt>
                <c:pt idx="7422">
                  <c:v>-94.064455385783788</c:v>
                </c:pt>
                <c:pt idx="7423">
                  <c:v>-96.197562021915076</c:v>
                </c:pt>
                <c:pt idx="7424">
                  <c:v>-98.894381695511825</c:v>
                </c:pt>
                <c:pt idx="7425">
                  <c:v>-102.31241916708456</c:v>
                </c:pt>
                <c:pt idx="7426">
                  <c:v>-105.43540271393854</c:v>
                </c:pt>
                <c:pt idx="7427">
                  <c:v>-104.2463455691521</c:v>
                </c:pt>
                <c:pt idx="7428">
                  <c:v>-100.72553628949636</c:v>
                </c:pt>
                <c:pt idx="7429">
                  <c:v>-97.744638393253268</c:v>
                </c:pt>
                <c:pt idx="7430">
                  <c:v>-95.429662556414428</c:v>
                </c:pt>
                <c:pt idx="7431">
                  <c:v>-93.587295607639604</c:v>
                </c:pt>
                <c:pt idx="7432">
                  <c:v>-92.08065830451595</c:v>
                </c:pt>
                <c:pt idx="7433">
                  <c:v>-90.819207228866205</c:v>
                </c:pt>
                <c:pt idx="7434">
                  <c:v>-89.741723740888943</c:v>
                </c:pt>
                <c:pt idx="7435">
                  <c:v>-88.810057459511341</c:v>
                </c:pt>
                <c:pt idx="7436">
                  <c:v>-87.997978775373554</c:v>
                </c:pt>
                <c:pt idx="7437">
                  <c:v>-87.283678428885537</c:v>
                </c:pt>
                <c:pt idx="7438">
                  <c:v>-86.652059212008069</c:v>
                </c:pt>
                <c:pt idx="7439">
                  <c:v>-86.092441298370787</c:v>
                </c:pt>
                <c:pt idx="7440">
                  <c:v>-85.594013872108761</c:v>
                </c:pt>
                <c:pt idx="7441">
                  <c:v>-85.149359698291406</c:v>
                </c:pt>
                <c:pt idx="7442">
                  <c:v>-84.753246916628456</c:v>
                </c:pt>
                <c:pt idx="7443">
                  <c:v>-84.397709283338855</c:v>
                </c:pt>
                <c:pt idx="7444">
                  <c:v>-84.077497689780671</c:v>
                </c:pt>
                <c:pt idx="7445">
                  <c:v>-83.790492790281249</c:v>
                </c:pt>
                <c:pt idx="7446">
                  <c:v>-83.529882106178363</c:v>
                </c:pt>
                <c:pt idx="7447">
                  <c:v>-83.28958728053388</c:v>
                </c:pt>
                <c:pt idx="7448">
                  <c:v>-83.068681366143608</c:v>
                </c:pt>
                <c:pt idx="7449">
                  <c:v>-82.861956743218727</c:v>
                </c:pt>
                <c:pt idx="7450">
                  <c:v>-82.662288663517984</c:v>
                </c:pt>
                <c:pt idx="7451">
                  <c:v>-82.468467245623202</c:v>
                </c:pt>
                <c:pt idx="7452">
                  <c:v>-82.277042321727066</c:v>
                </c:pt>
                <c:pt idx="7453">
                  <c:v>-82.081127909159747</c:v>
                </c:pt>
                <c:pt idx="7454">
                  <c:v>-81.87948398586849</c:v>
                </c:pt>
                <c:pt idx="7455">
                  <c:v>-81.670868807676769</c:v>
                </c:pt>
                <c:pt idx="7456">
                  <c:v>-81.450093380402834</c:v>
                </c:pt>
                <c:pt idx="7457">
                  <c:v>-81.216755939275203</c:v>
                </c:pt>
                <c:pt idx="7458">
                  <c:v>-80.972353995343525</c:v>
                </c:pt>
                <c:pt idx="7459">
                  <c:v>-80.714433612177388</c:v>
                </c:pt>
                <c:pt idx="7460">
                  <c:v>-80.443670856240857</c:v>
                </c:pt>
                <c:pt idx="7461">
                  <c:v>-80.163752220103689</c:v>
                </c:pt>
                <c:pt idx="7462">
                  <c:v>-79.874908646088741</c:v>
                </c:pt>
                <c:pt idx="7463">
                  <c:v>-79.578205873296199</c:v>
                </c:pt>
                <c:pt idx="7464">
                  <c:v>-79.277640140691886</c:v>
                </c:pt>
                <c:pt idx="7465">
                  <c:v>-78.975163610381131</c:v>
                </c:pt>
                <c:pt idx="7466">
                  <c:v>-78.67189874317387</c:v>
                </c:pt>
                <c:pt idx="7467">
                  <c:v>-78.370346673365646</c:v>
                </c:pt>
                <c:pt idx="7468">
                  <c:v>-78.072420603630292</c:v>
                </c:pt>
                <c:pt idx="7469">
                  <c:v>-77.779468329521606</c:v>
                </c:pt>
                <c:pt idx="7470">
                  <c:v>-77.492493713508836</c:v>
                </c:pt>
                <c:pt idx="7471">
                  <c:v>-77.212080439669791</c:v>
                </c:pt>
                <c:pt idx="7472">
                  <c:v>-76.939435530508547</c:v>
                </c:pt>
                <c:pt idx="7473">
                  <c:v>-76.674864594531812</c:v>
                </c:pt>
                <c:pt idx="7474">
                  <c:v>-76.417705962021799</c:v>
                </c:pt>
                <c:pt idx="7475">
                  <c:v>-76.168776462213046</c:v>
                </c:pt>
                <c:pt idx="7476">
                  <c:v>-75.928208401885726</c:v>
                </c:pt>
                <c:pt idx="7477">
                  <c:v>-75.694578735589133</c:v>
                </c:pt>
                <c:pt idx="7478">
                  <c:v>-75.468374973059781</c:v>
                </c:pt>
                <c:pt idx="7479">
                  <c:v>-75.250018183457811</c:v>
                </c:pt>
                <c:pt idx="7480">
                  <c:v>-75.037898395619067</c:v>
                </c:pt>
                <c:pt idx="7481">
                  <c:v>-74.832175278272601</c:v>
                </c:pt>
                <c:pt idx="7482">
                  <c:v>-74.633623111660512</c:v>
                </c:pt>
                <c:pt idx="7483">
                  <c:v>-74.44097721291196</c:v>
                </c:pt>
                <c:pt idx="7484">
                  <c:v>-74.254327627342093</c:v>
                </c:pt>
                <c:pt idx="7485">
                  <c:v>-74.07460902301149</c:v>
                </c:pt>
                <c:pt idx="7486">
                  <c:v>-73.900859977620698</c:v>
                </c:pt>
                <c:pt idx="7487">
                  <c:v>-73.733269439150433</c:v>
                </c:pt>
                <c:pt idx="7488">
                  <c:v>-73.573000788891008</c:v>
                </c:pt>
                <c:pt idx="7489">
                  <c:v>-73.419291132754822</c:v>
                </c:pt>
                <c:pt idx="7490">
                  <c:v>-73.272180812630296</c:v>
                </c:pt>
                <c:pt idx="7491">
                  <c:v>-73.132907364198388</c:v>
                </c:pt>
                <c:pt idx="7492">
                  <c:v>-73.001014676438302</c:v>
                </c:pt>
                <c:pt idx="7493">
                  <c:v>-72.876360844769565</c:v>
                </c:pt>
                <c:pt idx="7494">
                  <c:v>-72.759905427608274</c:v>
                </c:pt>
                <c:pt idx="7495">
                  <c:v>-72.651364124540379</c:v>
                </c:pt>
                <c:pt idx="7496">
                  <c:v>-72.550568026226131</c:v>
                </c:pt>
                <c:pt idx="7497">
                  <c:v>-72.458124656951426</c:v>
                </c:pt>
                <c:pt idx="7498">
                  <c:v>-72.37372042377865</c:v>
                </c:pt>
                <c:pt idx="7499">
                  <c:v>-72.297226331223442</c:v>
                </c:pt>
                <c:pt idx="7500">
                  <c:v>-72.228990091504002</c:v>
                </c:pt>
                <c:pt idx="7501">
                  <c:v>-72.168588328971225</c:v>
                </c:pt>
                <c:pt idx="7502">
                  <c:v>-72.11598737984545</c:v>
                </c:pt>
                <c:pt idx="7503">
                  <c:v>-72.071459402566987</c:v>
                </c:pt>
                <c:pt idx="7504">
                  <c:v>-72.034470254044706</c:v>
                </c:pt>
                <c:pt idx="7505">
                  <c:v>-72.005041375605956</c:v>
                </c:pt>
                <c:pt idx="7506">
                  <c:v>-71.983555360115673</c:v>
                </c:pt>
                <c:pt idx="7507">
                  <c:v>-71.969538022365484</c:v>
                </c:pt>
                <c:pt idx="7508">
                  <c:v>-71.962982203252309</c:v>
                </c:pt>
                <c:pt idx="7509">
                  <c:v>-71.964319556829551</c:v>
                </c:pt>
                <c:pt idx="7510">
                  <c:v>-71.9733020773227</c:v>
                </c:pt>
                <c:pt idx="7511">
                  <c:v>-71.989970683991245</c:v>
                </c:pt>
                <c:pt idx="7512">
                  <c:v>-72.014620329463071</c:v>
                </c:pt>
                <c:pt idx="7513">
                  <c:v>-72.047132435604738</c:v>
                </c:pt>
                <c:pt idx="7514">
                  <c:v>-72.087696163313552</c:v>
                </c:pt>
                <c:pt idx="7515">
                  <c:v>-72.136404322430693</c:v>
                </c:pt>
                <c:pt idx="7516">
                  <c:v>-72.193046793205724</c:v>
                </c:pt>
                <c:pt idx="7517">
                  <c:v>-72.25793101909801</c:v>
                </c:pt>
                <c:pt idx="7518">
                  <c:v>-72.330973481964918</c:v>
                </c:pt>
                <c:pt idx="7519">
                  <c:v>-72.411709282718363</c:v>
                </c:pt>
                <c:pt idx="7520">
                  <c:v>-72.500497977361263</c:v>
                </c:pt>
                <c:pt idx="7521">
                  <c:v>-72.597222606098924</c:v>
                </c:pt>
                <c:pt idx="7522">
                  <c:v>-72.701128868739119</c:v>
                </c:pt>
                <c:pt idx="7523">
                  <c:v>-72.812477769974308</c:v>
                </c:pt>
                <c:pt idx="7524">
                  <c:v>-72.931300694715418</c:v>
                </c:pt>
                <c:pt idx="7525">
                  <c:v>-73.056848088510733</c:v>
                </c:pt>
                <c:pt idx="7526">
                  <c:v>-73.189232506275957</c:v>
                </c:pt>
                <c:pt idx="7527">
                  <c:v>-73.328574186773125</c:v>
                </c:pt>
                <c:pt idx="7528">
                  <c:v>-73.474446818673599</c:v>
                </c:pt>
                <c:pt idx="7529">
                  <c:v>-73.627091904876664</c:v>
                </c:pt>
                <c:pt idx="7530">
                  <c:v>-73.786658702609913</c:v>
                </c:pt>
                <c:pt idx="7531">
                  <c:v>-73.953043504418815</c:v>
                </c:pt>
                <c:pt idx="7532">
                  <c:v>-74.126841547977506</c:v>
                </c:pt>
                <c:pt idx="7533">
                  <c:v>-74.308373103658667</c:v>
                </c:pt>
                <c:pt idx="7534">
                  <c:v>-74.497785944637528</c:v>
                </c:pt>
                <c:pt idx="7535">
                  <c:v>-74.695871364894927</c:v>
                </c:pt>
                <c:pt idx="7536">
                  <c:v>-74.903092651630047</c:v>
                </c:pt>
                <c:pt idx="7537">
                  <c:v>-75.119990515430516</c:v>
                </c:pt>
                <c:pt idx="7538">
                  <c:v>-75.347407893657547</c:v>
                </c:pt>
                <c:pt idx="7539">
                  <c:v>-75.585432975757513</c:v>
                </c:pt>
                <c:pt idx="7540">
                  <c:v>-75.834903069587568</c:v>
                </c:pt>
                <c:pt idx="7541">
                  <c:v>-76.096998244974301</c:v>
                </c:pt>
                <c:pt idx="7542">
                  <c:v>-76.371025867491454</c:v>
                </c:pt>
                <c:pt idx="7543">
                  <c:v>-76.657423085479635</c:v>
                </c:pt>
                <c:pt idx="7544">
                  <c:v>-76.957920874786311</c:v>
                </c:pt>
                <c:pt idx="7545">
                  <c:v>-77.2713353591475</c:v>
                </c:pt>
                <c:pt idx="7546">
                  <c:v>-77.597051850634102</c:v>
                </c:pt>
                <c:pt idx="7547">
                  <c:v>-77.937008151803354</c:v>
                </c:pt>
                <c:pt idx="7548">
                  <c:v>-78.290108066878815</c:v>
                </c:pt>
                <c:pt idx="7549">
                  <c:v>-78.654786589501725</c:v>
                </c:pt>
                <c:pt idx="7550">
                  <c:v>-79.03276381441556</c:v>
                </c:pt>
                <c:pt idx="7551">
                  <c:v>-79.423386881640425</c:v>
                </c:pt>
                <c:pt idx="7552">
                  <c:v>-79.824817957702408</c:v>
                </c:pt>
                <c:pt idx="7553">
                  <c:v>-80.238574522270085</c:v>
                </c:pt>
                <c:pt idx="7554">
                  <c:v>-80.664620766137688</c:v>
                </c:pt>
                <c:pt idx="7555">
                  <c:v>-81.10171827784059</c:v>
                </c:pt>
                <c:pt idx="7556">
                  <c:v>-81.551691743434077</c:v>
                </c:pt>
                <c:pt idx="7557">
                  <c:v>-82.015103243564084</c:v>
                </c:pt>
                <c:pt idx="7558">
                  <c:v>-82.491789337965059</c:v>
                </c:pt>
                <c:pt idx="7559">
                  <c:v>-82.984589481095128</c:v>
                </c:pt>
                <c:pt idx="7560">
                  <c:v>-83.494709914215989</c:v>
                </c:pt>
                <c:pt idx="7561">
                  <c:v>-84.022925032820638</c:v>
                </c:pt>
                <c:pt idx="7562">
                  <c:v>-84.573244629802161</c:v>
                </c:pt>
                <c:pt idx="7563">
                  <c:v>-85.147376037337423</c:v>
                </c:pt>
                <c:pt idx="7564">
                  <c:v>-85.746576471904035</c:v>
                </c:pt>
                <c:pt idx="7565">
                  <c:v>-86.375793833153097</c:v>
                </c:pt>
                <c:pt idx="7566">
                  <c:v>-87.036908410210657</c:v>
                </c:pt>
                <c:pt idx="7567">
                  <c:v>-87.730823409124639</c:v>
                </c:pt>
                <c:pt idx="7568">
                  <c:v>-88.46252633057972</c:v>
                </c:pt>
                <c:pt idx="7569">
                  <c:v>-89.233607958146095</c:v>
                </c:pt>
                <c:pt idx="7570">
                  <c:v>-90.044131219787062</c:v>
                </c:pt>
                <c:pt idx="7571">
                  <c:v>-90.897643222601957</c:v>
                </c:pt>
                <c:pt idx="7572">
                  <c:v>-91.793584675028583</c:v>
                </c:pt>
                <c:pt idx="7573">
                  <c:v>-92.730468963225491</c:v>
                </c:pt>
                <c:pt idx="7574">
                  <c:v>-93.709448609592911</c:v>
                </c:pt>
                <c:pt idx="7575">
                  <c:v>-94.724939936222356</c:v>
                </c:pt>
                <c:pt idx="7576">
                  <c:v>-95.772156455351478</c:v>
                </c:pt>
                <c:pt idx="7577">
                  <c:v>-96.850898868835046</c:v>
                </c:pt>
                <c:pt idx="7578">
                  <c:v>-97.951437493026134</c:v>
                </c:pt>
                <c:pt idx="7579">
                  <c:v>-99.068047618497076</c:v>
                </c:pt>
                <c:pt idx="7580">
                  <c:v>-100.20762887831951</c:v>
                </c:pt>
                <c:pt idx="7581">
                  <c:v>-101.36967928097758</c:v>
                </c:pt>
                <c:pt idx="7582">
                  <c:v>-102.56344592314295</c:v>
                </c:pt>
                <c:pt idx="7583">
                  <c:v>-103.81668034583525</c:v>
                </c:pt>
                <c:pt idx="7584">
                  <c:v>-105.14110912769098</c:v>
                </c:pt>
                <c:pt idx="7585">
                  <c:v>-106.54405210391404</c:v>
                </c:pt>
                <c:pt idx="7586">
                  <c:v>-107.98164824804311</c:v>
                </c:pt>
                <c:pt idx="7587">
                  <c:v>-109.20842521224645</c:v>
                </c:pt>
                <c:pt idx="7588">
                  <c:v>-109.79361520934256</c:v>
                </c:pt>
                <c:pt idx="7589">
                  <c:v>-109.33721399338475</c:v>
                </c:pt>
                <c:pt idx="7590">
                  <c:v>-107.98090149901549</c:v>
                </c:pt>
                <c:pt idx="7591">
                  <c:v>-106.30980210739908</c:v>
                </c:pt>
                <c:pt idx="7592">
                  <c:v>-104.64782881554544</c:v>
                </c:pt>
                <c:pt idx="7593">
                  <c:v>-103.11139723038487</c:v>
                </c:pt>
                <c:pt idx="7594">
                  <c:v>-101.76055900556102</c:v>
                </c:pt>
                <c:pt idx="7595">
                  <c:v>-100.57691345417454</c:v>
                </c:pt>
                <c:pt idx="7596">
                  <c:v>-99.534264977281666</c:v>
                </c:pt>
                <c:pt idx="7597">
                  <c:v>-98.629321264394179</c:v>
                </c:pt>
                <c:pt idx="7598">
                  <c:v>-97.839259739096676</c:v>
                </c:pt>
                <c:pt idx="7599">
                  <c:v>-97.140793895768795</c:v>
                </c:pt>
                <c:pt idx="7600">
                  <c:v>-96.527840772753208</c:v>
                </c:pt>
                <c:pt idx="7601">
                  <c:v>-95.983226311750997</c:v>
                </c:pt>
                <c:pt idx="7602">
                  <c:v>-95.484704919261659</c:v>
                </c:pt>
                <c:pt idx="7603">
                  <c:v>-95.023040837398995</c:v>
                </c:pt>
                <c:pt idx="7604">
                  <c:v>-94.586217970365766</c:v>
                </c:pt>
                <c:pt idx="7605">
                  <c:v>-94.155354748879489</c:v>
                </c:pt>
                <c:pt idx="7606">
                  <c:v>-93.719506961967127</c:v>
                </c:pt>
                <c:pt idx="7607">
                  <c:v>-93.27363574918337</c:v>
                </c:pt>
                <c:pt idx="7608">
                  <c:v>-92.811430862882816</c:v>
                </c:pt>
                <c:pt idx="7609">
                  <c:v>-92.329681332252449</c:v>
                </c:pt>
                <c:pt idx="7610">
                  <c:v>-91.831340648435827</c:v>
                </c:pt>
                <c:pt idx="7611">
                  <c:v>-91.321673228185333</c:v>
                </c:pt>
                <c:pt idx="7612">
                  <c:v>-90.805808576581626</c:v>
                </c:pt>
                <c:pt idx="7613">
                  <c:v>-90.290249990562785</c:v>
                </c:pt>
                <c:pt idx="7614">
                  <c:v>-89.781955249813308</c:v>
                </c:pt>
                <c:pt idx="7615">
                  <c:v>-89.285742527789168</c:v>
                </c:pt>
                <c:pt idx="7616">
                  <c:v>-88.8062673557978</c:v>
                </c:pt>
                <c:pt idx="7617">
                  <c:v>-88.347946600878643</c:v>
                </c:pt>
                <c:pt idx="7618">
                  <c:v>-87.911543435696217</c:v>
                </c:pt>
                <c:pt idx="7619">
                  <c:v>-87.497775053651822</c:v>
                </c:pt>
                <c:pt idx="7620">
                  <c:v>-87.109017276197477</c:v>
                </c:pt>
                <c:pt idx="7621">
                  <c:v>-86.743583743415641</c:v>
                </c:pt>
                <c:pt idx="7622">
                  <c:v>-86.398844081093728</c:v>
                </c:pt>
                <c:pt idx="7623">
                  <c:v>-86.075609041605077</c:v>
                </c:pt>
                <c:pt idx="7624">
                  <c:v>-85.771364270050228</c:v>
                </c:pt>
                <c:pt idx="7625">
                  <c:v>-85.481520917731046</c:v>
                </c:pt>
                <c:pt idx="7626">
                  <c:v>-85.206030717609877</c:v>
                </c:pt>
                <c:pt idx="7627">
                  <c:v>-84.942636225028338</c:v>
                </c:pt>
                <c:pt idx="7628">
                  <c:v>-84.685597788936136</c:v>
                </c:pt>
                <c:pt idx="7629">
                  <c:v>-84.434427612429076</c:v>
                </c:pt>
                <c:pt idx="7630">
                  <c:v>-84.188634895478017</c:v>
                </c:pt>
                <c:pt idx="7631">
                  <c:v>-83.942848272841843</c:v>
                </c:pt>
                <c:pt idx="7632">
                  <c:v>-83.696195967080172</c:v>
                </c:pt>
                <c:pt idx="7633">
                  <c:v>-83.450671325161863</c:v>
                </c:pt>
                <c:pt idx="7634">
                  <c:v>-83.203283891542483</c:v>
                </c:pt>
                <c:pt idx="7635">
                  <c:v>-82.953322743489096</c:v>
                </c:pt>
                <c:pt idx="7636">
                  <c:v>-82.704622350605121</c:v>
                </c:pt>
                <c:pt idx="7637">
                  <c:v>-82.457065506252718</c:v>
                </c:pt>
                <c:pt idx="7638">
                  <c:v>-82.210465476877062</c:v>
                </c:pt>
                <c:pt idx="7639">
                  <c:v>-81.969328716922632</c:v>
                </c:pt>
                <c:pt idx="7640">
                  <c:v>-81.735340761763084</c:v>
                </c:pt>
                <c:pt idx="7641">
                  <c:v>-81.50820070426974</c:v>
                </c:pt>
                <c:pt idx="7642">
                  <c:v>-81.291803423993159</c:v>
                </c:pt>
                <c:pt idx="7643">
                  <c:v>-81.088519751275754</c:v>
                </c:pt>
                <c:pt idx="7644">
                  <c:v>-80.897344794794407</c:v>
                </c:pt>
                <c:pt idx="7645">
                  <c:v>-80.720441010525292</c:v>
                </c:pt>
                <c:pt idx="7646">
                  <c:v>-80.55996434857289</c:v>
                </c:pt>
                <c:pt idx="7647">
                  <c:v>-80.414415142763445</c:v>
                </c:pt>
                <c:pt idx="7648">
                  <c:v>-80.284034123882137</c:v>
                </c:pt>
                <c:pt idx="7649">
                  <c:v>-80.16985151019145</c:v>
                </c:pt>
                <c:pt idx="7650">
                  <c:v>-80.070038648256372</c:v>
                </c:pt>
                <c:pt idx="7651">
                  <c:v>-79.983840640504894</c:v>
                </c:pt>
                <c:pt idx="7652">
                  <c:v>-79.911059869294135</c:v>
                </c:pt>
                <c:pt idx="7653">
                  <c:v>-79.849032056964376</c:v>
                </c:pt>
                <c:pt idx="7654">
                  <c:v>-79.796638089564837</c:v>
                </c:pt>
                <c:pt idx="7655">
                  <c:v>-79.753554273200052</c:v>
                </c:pt>
                <c:pt idx="7656">
                  <c:v>-79.716494514837109</c:v>
                </c:pt>
                <c:pt idx="7657">
                  <c:v>-79.68383068394597</c:v>
                </c:pt>
                <c:pt idx="7658">
                  <c:v>-79.6558884043625</c:v>
                </c:pt>
                <c:pt idx="7659">
                  <c:v>-79.629997409466256</c:v>
                </c:pt>
                <c:pt idx="7660">
                  <c:v>-79.604393523915078</c:v>
                </c:pt>
                <c:pt idx="7661">
                  <c:v>-79.580026994908835</c:v>
                </c:pt>
                <c:pt idx="7662">
                  <c:v>-79.5556613488138</c:v>
                </c:pt>
                <c:pt idx="7663">
                  <c:v>-79.530326463487029</c:v>
                </c:pt>
                <c:pt idx="7664">
                  <c:v>-79.505473460483401</c:v>
                </c:pt>
                <c:pt idx="7665">
                  <c:v>-79.480989103290028</c:v>
                </c:pt>
                <c:pt idx="7666">
                  <c:v>-79.457045095949951</c:v>
                </c:pt>
                <c:pt idx="7667">
                  <c:v>-79.435646203191538</c:v>
                </c:pt>
                <c:pt idx="7668">
                  <c:v>-79.417061820170659</c:v>
                </c:pt>
                <c:pt idx="7669">
                  <c:v>-79.401970853236307</c:v>
                </c:pt>
                <c:pt idx="7670">
                  <c:v>-79.39269705576622</c:v>
                </c:pt>
                <c:pt idx="7671">
                  <c:v>-79.389429924112505</c:v>
                </c:pt>
              </c:numCache>
            </c:numRef>
          </c:val>
          <c:smooth val="0"/>
        </c:ser>
        <c:dLbls>
          <c:showLegendKey val="0"/>
          <c:showVal val="0"/>
          <c:showCatName val="0"/>
          <c:showSerName val="0"/>
          <c:showPercent val="0"/>
          <c:showBubbleSize val="0"/>
        </c:dLbls>
        <c:marker val="1"/>
        <c:smooth val="0"/>
        <c:axId val="96692864"/>
        <c:axId val="96703232"/>
      </c:lineChart>
      <c:catAx>
        <c:axId val="96692864"/>
        <c:scaling>
          <c:orientation val="minMax"/>
        </c:scaling>
        <c:delete val="0"/>
        <c:axPos val="b"/>
        <c:title>
          <c:tx>
            <c:rich>
              <a:bodyPr/>
              <a:lstStyle/>
              <a:p>
                <a:pPr>
                  <a:defRPr/>
                </a:pPr>
                <a:r>
                  <a:rPr lang="en-GB"/>
                  <a:t>Frequency</a:t>
                </a:r>
                <a:r>
                  <a:rPr lang="en-GB" baseline="0"/>
                  <a:t> (Hz)</a:t>
                </a:r>
                <a:endParaRPr lang="en-GB"/>
              </a:p>
            </c:rich>
          </c:tx>
          <c:layout>
            <c:manualLayout>
              <c:xMode val="edge"/>
              <c:yMode val="edge"/>
              <c:x val="0.56463905479506593"/>
              <c:y val="0.10859616073756675"/>
            </c:manualLayout>
          </c:layout>
          <c:overlay val="0"/>
        </c:title>
        <c:numFmt formatCode="0" sourceLinked="1"/>
        <c:majorTickMark val="out"/>
        <c:minorTickMark val="none"/>
        <c:tickLblPos val="nextTo"/>
        <c:crossAx val="96703232"/>
        <c:crosses val="autoZero"/>
        <c:auto val="1"/>
        <c:lblAlgn val="ctr"/>
        <c:lblOffset val="100"/>
        <c:tickLblSkip val="500"/>
        <c:tickMarkSkip val="125"/>
        <c:noMultiLvlLbl val="0"/>
      </c:catAx>
      <c:valAx>
        <c:axId val="96703232"/>
        <c:scaling>
          <c:orientation val="minMax"/>
        </c:scaling>
        <c:delete val="0"/>
        <c:axPos val="l"/>
        <c:majorGridlines/>
        <c:title>
          <c:tx>
            <c:rich>
              <a:bodyPr rot="-5400000" vert="horz"/>
              <a:lstStyle/>
              <a:p>
                <a:pPr>
                  <a:defRPr/>
                </a:pPr>
                <a:r>
                  <a:rPr lang="en-US"/>
                  <a:t>Gain (dB)</a:t>
                </a:r>
              </a:p>
            </c:rich>
          </c:tx>
          <c:layout/>
          <c:overlay val="0"/>
        </c:title>
        <c:numFmt formatCode="0" sourceLinked="0"/>
        <c:majorTickMark val="out"/>
        <c:minorTickMark val="none"/>
        <c:tickLblPos val="nextTo"/>
        <c:crossAx val="96692864"/>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Sheet1!$E$1</c:f>
              <c:strCache>
                <c:ptCount val="1"/>
              </c:strCache>
            </c:strRef>
          </c:tx>
          <c:spPr>
            <a:ln w="12700"/>
          </c:spPr>
          <c:marker>
            <c:symbol val="none"/>
          </c:marker>
          <c:cat>
            <c:numRef>
              <c:f>Sheet1!$A$2:$A$857</c:f>
              <c:numCache>
                <c:formatCode>0</c:formatCode>
                <c:ptCount val="856"/>
                <c:pt idx="0">
                  <c:v>4.6875</c:v>
                </c:pt>
                <c:pt idx="1">
                  <c:v>5.2083333333333339</c:v>
                </c:pt>
                <c:pt idx="2">
                  <c:v>5.729166666666667</c:v>
                </c:pt>
                <c:pt idx="3">
                  <c:v>6.25</c:v>
                </c:pt>
                <c:pt idx="4">
                  <c:v>6.7708333333333339</c:v>
                </c:pt>
                <c:pt idx="5">
                  <c:v>7.291666666666667</c:v>
                </c:pt>
                <c:pt idx="6">
                  <c:v>7.8125000000000009</c:v>
                </c:pt>
                <c:pt idx="7">
                  <c:v>8.3333333333333339</c:v>
                </c:pt>
                <c:pt idx="8">
                  <c:v>8.8541666666666679</c:v>
                </c:pt>
                <c:pt idx="9">
                  <c:v>9.375</c:v>
                </c:pt>
                <c:pt idx="10">
                  <c:v>9.8958333333333339</c:v>
                </c:pt>
                <c:pt idx="11">
                  <c:v>10.416666666666668</c:v>
                </c:pt>
                <c:pt idx="12">
                  <c:v>10.9375</c:v>
                </c:pt>
                <c:pt idx="13">
                  <c:v>11.458333333333334</c:v>
                </c:pt>
                <c:pt idx="14">
                  <c:v>11.979166666666668</c:v>
                </c:pt>
                <c:pt idx="15">
                  <c:v>12.5</c:v>
                </c:pt>
                <c:pt idx="16">
                  <c:v>13.020833333333334</c:v>
                </c:pt>
                <c:pt idx="17">
                  <c:v>13.541666666666668</c:v>
                </c:pt>
                <c:pt idx="18">
                  <c:v>14.062500000000002</c:v>
                </c:pt>
                <c:pt idx="19">
                  <c:v>14.583333333333334</c:v>
                </c:pt>
                <c:pt idx="20">
                  <c:v>15.104166666666668</c:v>
                </c:pt>
                <c:pt idx="21">
                  <c:v>15.625000000000002</c:v>
                </c:pt>
                <c:pt idx="22">
                  <c:v>16.145833333333336</c:v>
                </c:pt>
                <c:pt idx="23">
                  <c:v>16.666666666666668</c:v>
                </c:pt>
                <c:pt idx="24">
                  <c:v>17.1875</c:v>
                </c:pt>
                <c:pt idx="25">
                  <c:v>17.708333333333336</c:v>
                </c:pt>
                <c:pt idx="26">
                  <c:v>18.229166666666668</c:v>
                </c:pt>
                <c:pt idx="27">
                  <c:v>18.75</c:v>
                </c:pt>
                <c:pt idx="28">
                  <c:v>19.270833333333336</c:v>
                </c:pt>
                <c:pt idx="29">
                  <c:v>19.791666666666668</c:v>
                </c:pt>
                <c:pt idx="30">
                  <c:v>20.3125</c:v>
                </c:pt>
                <c:pt idx="31">
                  <c:v>20.833333333333336</c:v>
                </c:pt>
                <c:pt idx="32">
                  <c:v>21.354166666666668</c:v>
                </c:pt>
                <c:pt idx="33">
                  <c:v>21.875</c:v>
                </c:pt>
                <c:pt idx="34">
                  <c:v>22.395833333333336</c:v>
                </c:pt>
                <c:pt idx="35">
                  <c:v>22.916666666666668</c:v>
                </c:pt>
                <c:pt idx="36">
                  <c:v>23.4375</c:v>
                </c:pt>
                <c:pt idx="37">
                  <c:v>23.958333333333336</c:v>
                </c:pt>
                <c:pt idx="38">
                  <c:v>24.479166666666668</c:v>
                </c:pt>
                <c:pt idx="39">
                  <c:v>25</c:v>
                </c:pt>
                <c:pt idx="40">
                  <c:v>25.520833333333336</c:v>
                </c:pt>
                <c:pt idx="41">
                  <c:v>26.041666666666668</c:v>
                </c:pt>
                <c:pt idx="42">
                  <c:v>26.562500000000004</c:v>
                </c:pt>
                <c:pt idx="43">
                  <c:v>27.083333333333336</c:v>
                </c:pt>
                <c:pt idx="44">
                  <c:v>27.604166666666668</c:v>
                </c:pt>
                <c:pt idx="45">
                  <c:v>28.125000000000004</c:v>
                </c:pt>
                <c:pt idx="46">
                  <c:v>28.645833333333336</c:v>
                </c:pt>
                <c:pt idx="47">
                  <c:v>29.166666666666668</c:v>
                </c:pt>
                <c:pt idx="48">
                  <c:v>29.687500000000004</c:v>
                </c:pt>
                <c:pt idx="49">
                  <c:v>30.208333333333336</c:v>
                </c:pt>
                <c:pt idx="50">
                  <c:v>30.729166666666668</c:v>
                </c:pt>
                <c:pt idx="51">
                  <c:v>31.250000000000004</c:v>
                </c:pt>
                <c:pt idx="52">
                  <c:v>31.770833333333336</c:v>
                </c:pt>
                <c:pt idx="53">
                  <c:v>32.291666666666671</c:v>
                </c:pt>
                <c:pt idx="54">
                  <c:v>32.8125</c:v>
                </c:pt>
                <c:pt idx="55">
                  <c:v>33.333333333333336</c:v>
                </c:pt>
                <c:pt idx="56">
                  <c:v>33.854166666666671</c:v>
                </c:pt>
                <c:pt idx="57">
                  <c:v>34.375</c:v>
                </c:pt>
                <c:pt idx="58">
                  <c:v>34.895833333333336</c:v>
                </c:pt>
                <c:pt idx="59">
                  <c:v>35.416666666666671</c:v>
                </c:pt>
                <c:pt idx="60">
                  <c:v>35.9375</c:v>
                </c:pt>
                <c:pt idx="61">
                  <c:v>36.458333333333336</c:v>
                </c:pt>
                <c:pt idx="62">
                  <c:v>36.979166666666671</c:v>
                </c:pt>
                <c:pt idx="63">
                  <c:v>37.5</c:v>
                </c:pt>
                <c:pt idx="64">
                  <c:v>38.020833333333336</c:v>
                </c:pt>
                <c:pt idx="65">
                  <c:v>38.541666666666671</c:v>
                </c:pt>
                <c:pt idx="66">
                  <c:v>39.0625</c:v>
                </c:pt>
                <c:pt idx="67">
                  <c:v>39.583333333333336</c:v>
                </c:pt>
                <c:pt idx="68">
                  <c:v>40.104166666666671</c:v>
                </c:pt>
                <c:pt idx="69">
                  <c:v>40.625</c:v>
                </c:pt>
                <c:pt idx="70">
                  <c:v>41.145833333333336</c:v>
                </c:pt>
                <c:pt idx="71">
                  <c:v>41.666666666666671</c:v>
                </c:pt>
                <c:pt idx="72">
                  <c:v>42.1875</c:v>
                </c:pt>
                <c:pt idx="73">
                  <c:v>42.708333333333336</c:v>
                </c:pt>
                <c:pt idx="74">
                  <c:v>43.229166666666671</c:v>
                </c:pt>
                <c:pt idx="75">
                  <c:v>43.75</c:v>
                </c:pt>
                <c:pt idx="76">
                  <c:v>44.270833333333336</c:v>
                </c:pt>
                <c:pt idx="77">
                  <c:v>44.791666666666671</c:v>
                </c:pt>
                <c:pt idx="78">
                  <c:v>45.3125</c:v>
                </c:pt>
                <c:pt idx="79">
                  <c:v>45.833333333333336</c:v>
                </c:pt>
                <c:pt idx="80">
                  <c:v>46.354166666666671</c:v>
                </c:pt>
                <c:pt idx="81">
                  <c:v>46.875</c:v>
                </c:pt>
                <c:pt idx="82">
                  <c:v>47.395833333333336</c:v>
                </c:pt>
                <c:pt idx="83">
                  <c:v>47.916666666666671</c:v>
                </c:pt>
                <c:pt idx="84">
                  <c:v>48.4375</c:v>
                </c:pt>
                <c:pt idx="85">
                  <c:v>48.958333333333336</c:v>
                </c:pt>
                <c:pt idx="86">
                  <c:v>49.479166666666671</c:v>
                </c:pt>
                <c:pt idx="87">
                  <c:v>50</c:v>
                </c:pt>
                <c:pt idx="88">
                  <c:v>50.520833333333336</c:v>
                </c:pt>
                <c:pt idx="89">
                  <c:v>51.041666666666671</c:v>
                </c:pt>
                <c:pt idx="90">
                  <c:v>51.562500000000007</c:v>
                </c:pt>
                <c:pt idx="91">
                  <c:v>52.083333333333336</c:v>
                </c:pt>
                <c:pt idx="92">
                  <c:v>52.604166666666671</c:v>
                </c:pt>
                <c:pt idx="93">
                  <c:v>53.125000000000007</c:v>
                </c:pt>
                <c:pt idx="94">
                  <c:v>53.645833333333336</c:v>
                </c:pt>
                <c:pt idx="95">
                  <c:v>54.166666666666671</c:v>
                </c:pt>
                <c:pt idx="96">
                  <c:v>54.687500000000007</c:v>
                </c:pt>
                <c:pt idx="97">
                  <c:v>55.208333333333336</c:v>
                </c:pt>
                <c:pt idx="98">
                  <c:v>55.729166666666671</c:v>
                </c:pt>
                <c:pt idx="99">
                  <c:v>56.250000000000007</c:v>
                </c:pt>
                <c:pt idx="100">
                  <c:v>56.770833333333336</c:v>
                </c:pt>
                <c:pt idx="101">
                  <c:v>57.291666666666671</c:v>
                </c:pt>
                <c:pt idx="102">
                  <c:v>57.812500000000007</c:v>
                </c:pt>
                <c:pt idx="103">
                  <c:v>58.333333333333336</c:v>
                </c:pt>
                <c:pt idx="104">
                  <c:v>58.854166666666671</c:v>
                </c:pt>
                <c:pt idx="105">
                  <c:v>59.375000000000007</c:v>
                </c:pt>
                <c:pt idx="106">
                  <c:v>59.895833333333336</c:v>
                </c:pt>
                <c:pt idx="107">
                  <c:v>60.416666666666671</c:v>
                </c:pt>
                <c:pt idx="108">
                  <c:v>60.937500000000007</c:v>
                </c:pt>
                <c:pt idx="109">
                  <c:v>61.458333333333336</c:v>
                </c:pt>
                <c:pt idx="110">
                  <c:v>61.979166666666671</c:v>
                </c:pt>
                <c:pt idx="111">
                  <c:v>62.500000000000007</c:v>
                </c:pt>
                <c:pt idx="112">
                  <c:v>63.020833333333336</c:v>
                </c:pt>
                <c:pt idx="113">
                  <c:v>63.541666666666671</c:v>
                </c:pt>
                <c:pt idx="114">
                  <c:v>64.0625</c:v>
                </c:pt>
                <c:pt idx="115">
                  <c:v>64.583333333333343</c:v>
                </c:pt>
                <c:pt idx="116">
                  <c:v>65.104166666666671</c:v>
                </c:pt>
                <c:pt idx="117">
                  <c:v>65.625</c:v>
                </c:pt>
                <c:pt idx="118">
                  <c:v>66.145833333333343</c:v>
                </c:pt>
                <c:pt idx="119">
                  <c:v>66.666666666666671</c:v>
                </c:pt>
                <c:pt idx="120">
                  <c:v>67.1875</c:v>
                </c:pt>
                <c:pt idx="121">
                  <c:v>67.708333333333343</c:v>
                </c:pt>
                <c:pt idx="122">
                  <c:v>68.229166666666671</c:v>
                </c:pt>
                <c:pt idx="123">
                  <c:v>68.75</c:v>
                </c:pt>
                <c:pt idx="124">
                  <c:v>69.270833333333343</c:v>
                </c:pt>
                <c:pt idx="125">
                  <c:v>69.791666666666671</c:v>
                </c:pt>
                <c:pt idx="126">
                  <c:v>70.3125</c:v>
                </c:pt>
                <c:pt idx="127">
                  <c:v>70.833333333333343</c:v>
                </c:pt>
                <c:pt idx="128">
                  <c:v>71.354166666666671</c:v>
                </c:pt>
                <c:pt idx="129">
                  <c:v>71.875</c:v>
                </c:pt>
                <c:pt idx="130">
                  <c:v>72.395833333333343</c:v>
                </c:pt>
                <c:pt idx="131">
                  <c:v>72.916666666666671</c:v>
                </c:pt>
                <c:pt idx="132">
                  <c:v>73.4375</c:v>
                </c:pt>
                <c:pt idx="133">
                  <c:v>73.958333333333343</c:v>
                </c:pt>
                <c:pt idx="134">
                  <c:v>74.479166666666671</c:v>
                </c:pt>
                <c:pt idx="135">
                  <c:v>75</c:v>
                </c:pt>
                <c:pt idx="136">
                  <c:v>75.520833333333343</c:v>
                </c:pt>
                <c:pt idx="137">
                  <c:v>76.041666666666671</c:v>
                </c:pt>
                <c:pt idx="138">
                  <c:v>76.5625</c:v>
                </c:pt>
                <c:pt idx="139">
                  <c:v>77.083333333333343</c:v>
                </c:pt>
                <c:pt idx="140">
                  <c:v>77.604166666666671</c:v>
                </c:pt>
                <c:pt idx="141">
                  <c:v>78.125</c:v>
                </c:pt>
                <c:pt idx="142">
                  <c:v>78.645833333333343</c:v>
                </c:pt>
                <c:pt idx="143">
                  <c:v>79.166666666666671</c:v>
                </c:pt>
                <c:pt idx="144">
                  <c:v>79.6875</c:v>
                </c:pt>
                <c:pt idx="145">
                  <c:v>80.208333333333343</c:v>
                </c:pt>
                <c:pt idx="146">
                  <c:v>80.729166666666671</c:v>
                </c:pt>
                <c:pt idx="147">
                  <c:v>81.25</c:v>
                </c:pt>
                <c:pt idx="148">
                  <c:v>81.770833333333343</c:v>
                </c:pt>
                <c:pt idx="149">
                  <c:v>82.291666666666671</c:v>
                </c:pt>
                <c:pt idx="150">
                  <c:v>82.8125</c:v>
                </c:pt>
                <c:pt idx="151">
                  <c:v>83.333333333333343</c:v>
                </c:pt>
                <c:pt idx="152">
                  <c:v>83.854166666666671</c:v>
                </c:pt>
                <c:pt idx="153">
                  <c:v>84.375</c:v>
                </c:pt>
                <c:pt idx="154">
                  <c:v>84.895833333333343</c:v>
                </c:pt>
                <c:pt idx="155">
                  <c:v>85.416666666666671</c:v>
                </c:pt>
                <c:pt idx="156">
                  <c:v>85.9375</c:v>
                </c:pt>
                <c:pt idx="157">
                  <c:v>86.458333333333343</c:v>
                </c:pt>
                <c:pt idx="158">
                  <c:v>86.979166666666671</c:v>
                </c:pt>
                <c:pt idx="159">
                  <c:v>87.5</c:v>
                </c:pt>
                <c:pt idx="160">
                  <c:v>88.020833333333343</c:v>
                </c:pt>
                <c:pt idx="161">
                  <c:v>88.541666666666671</c:v>
                </c:pt>
                <c:pt idx="162">
                  <c:v>89.0625</c:v>
                </c:pt>
                <c:pt idx="163">
                  <c:v>89.583333333333343</c:v>
                </c:pt>
                <c:pt idx="164">
                  <c:v>90.104166666666671</c:v>
                </c:pt>
                <c:pt idx="165">
                  <c:v>90.625</c:v>
                </c:pt>
                <c:pt idx="166">
                  <c:v>91.145833333333343</c:v>
                </c:pt>
                <c:pt idx="167">
                  <c:v>91.666666666666671</c:v>
                </c:pt>
                <c:pt idx="168">
                  <c:v>92.1875</c:v>
                </c:pt>
                <c:pt idx="169">
                  <c:v>92.708333333333343</c:v>
                </c:pt>
                <c:pt idx="170">
                  <c:v>93.229166666666671</c:v>
                </c:pt>
                <c:pt idx="171">
                  <c:v>93.75</c:v>
                </c:pt>
                <c:pt idx="172">
                  <c:v>94.270833333333343</c:v>
                </c:pt>
                <c:pt idx="173">
                  <c:v>94.791666666666671</c:v>
                </c:pt>
                <c:pt idx="174">
                  <c:v>95.3125</c:v>
                </c:pt>
                <c:pt idx="175">
                  <c:v>95.833333333333343</c:v>
                </c:pt>
                <c:pt idx="176">
                  <c:v>96.354166666666671</c:v>
                </c:pt>
                <c:pt idx="177">
                  <c:v>96.875</c:v>
                </c:pt>
                <c:pt idx="178">
                  <c:v>97.395833333333343</c:v>
                </c:pt>
                <c:pt idx="179">
                  <c:v>97.916666666666671</c:v>
                </c:pt>
                <c:pt idx="180">
                  <c:v>98.4375</c:v>
                </c:pt>
                <c:pt idx="181">
                  <c:v>98.958333333333343</c:v>
                </c:pt>
                <c:pt idx="182">
                  <c:v>99.479166666666671</c:v>
                </c:pt>
                <c:pt idx="183">
                  <c:v>100</c:v>
                </c:pt>
                <c:pt idx="184">
                  <c:v>100.52083333333334</c:v>
                </c:pt>
                <c:pt idx="185">
                  <c:v>101.04166666666667</c:v>
                </c:pt>
                <c:pt idx="186">
                  <c:v>101.56250000000001</c:v>
                </c:pt>
                <c:pt idx="187">
                  <c:v>102.08333333333334</c:v>
                </c:pt>
                <c:pt idx="188">
                  <c:v>102.60416666666667</c:v>
                </c:pt>
                <c:pt idx="189">
                  <c:v>103.12500000000001</c:v>
                </c:pt>
                <c:pt idx="190">
                  <c:v>103.64583333333334</c:v>
                </c:pt>
                <c:pt idx="191">
                  <c:v>104.16666666666667</c:v>
                </c:pt>
                <c:pt idx="192">
                  <c:v>104.68750000000001</c:v>
                </c:pt>
                <c:pt idx="193">
                  <c:v>105.20833333333334</c:v>
                </c:pt>
                <c:pt idx="194">
                  <c:v>105.72916666666667</c:v>
                </c:pt>
                <c:pt idx="195">
                  <c:v>106.25000000000001</c:v>
                </c:pt>
                <c:pt idx="196">
                  <c:v>106.77083333333334</c:v>
                </c:pt>
                <c:pt idx="197">
                  <c:v>107.29166666666667</c:v>
                </c:pt>
                <c:pt idx="198">
                  <c:v>107.81250000000001</c:v>
                </c:pt>
                <c:pt idx="199">
                  <c:v>108.33333333333334</c:v>
                </c:pt>
                <c:pt idx="200">
                  <c:v>108.85416666666667</c:v>
                </c:pt>
                <c:pt idx="201">
                  <c:v>109.37500000000001</c:v>
                </c:pt>
                <c:pt idx="202">
                  <c:v>109.89583333333334</c:v>
                </c:pt>
                <c:pt idx="203">
                  <c:v>110.41666666666667</c:v>
                </c:pt>
                <c:pt idx="204">
                  <c:v>110.93750000000001</c:v>
                </c:pt>
                <c:pt idx="205">
                  <c:v>111.45833333333334</c:v>
                </c:pt>
                <c:pt idx="206">
                  <c:v>111.97916666666667</c:v>
                </c:pt>
                <c:pt idx="207">
                  <c:v>112.50000000000001</c:v>
                </c:pt>
                <c:pt idx="208">
                  <c:v>113.02083333333334</c:v>
                </c:pt>
                <c:pt idx="209">
                  <c:v>113.54166666666667</c:v>
                </c:pt>
                <c:pt idx="210">
                  <c:v>114.06250000000001</c:v>
                </c:pt>
                <c:pt idx="211">
                  <c:v>114.58333333333334</c:v>
                </c:pt>
                <c:pt idx="212">
                  <c:v>115.10416666666667</c:v>
                </c:pt>
                <c:pt idx="213">
                  <c:v>115.62500000000001</c:v>
                </c:pt>
                <c:pt idx="214">
                  <c:v>116.14583333333334</c:v>
                </c:pt>
                <c:pt idx="215">
                  <c:v>116.66666666666667</c:v>
                </c:pt>
                <c:pt idx="216">
                  <c:v>117.18750000000001</c:v>
                </c:pt>
                <c:pt idx="217">
                  <c:v>117.70833333333334</c:v>
                </c:pt>
                <c:pt idx="218">
                  <c:v>118.22916666666667</c:v>
                </c:pt>
                <c:pt idx="219">
                  <c:v>118.75000000000001</c:v>
                </c:pt>
                <c:pt idx="220">
                  <c:v>119.27083333333334</c:v>
                </c:pt>
                <c:pt idx="221">
                  <c:v>119.79166666666667</c:v>
                </c:pt>
                <c:pt idx="222">
                  <c:v>120.31250000000001</c:v>
                </c:pt>
                <c:pt idx="223">
                  <c:v>120.83333333333334</c:v>
                </c:pt>
                <c:pt idx="224">
                  <c:v>121.35416666666667</c:v>
                </c:pt>
                <c:pt idx="225">
                  <c:v>121.87500000000001</c:v>
                </c:pt>
                <c:pt idx="226">
                  <c:v>122.39583333333334</c:v>
                </c:pt>
                <c:pt idx="227">
                  <c:v>122.91666666666667</c:v>
                </c:pt>
                <c:pt idx="228">
                  <c:v>123.43750000000001</c:v>
                </c:pt>
                <c:pt idx="229">
                  <c:v>123.95833333333334</c:v>
                </c:pt>
                <c:pt idx="230">
                  <c:v>124.47916666666667</c:v>
                </c:pt>
                <c:pt idx="231">
                  <c:v>125.00000000000001</c:v>
                </c:pt>
                <c:pt idx="232">
                  <c:v>125.52083333333334</c:v>
                </c:pt>
                <c:pt idx="233">
                  <c:v>126.04166666666667</c:v>
                </c:pt>
                <c:pt idx="234">
                  <c:v>126.56250000000001</c:v>
                </c:pt>
                <c:pt idx="235">
                  <c:v>127.08333333333334</c:v>
                </c:pt>
                <c:pt idx="236">
                  <c:v>127.60416666666667</c:v>
                </c:pt>
                <c:pt idx="237">
                  <c:v>128.125</c:v>
                </c:pt>
                <c:pt idx="238">
                  <c:v>128.64583333333334</c:v>
                </c:pt>
                <c:pt idx="239">
                  <c:v>129.16666666666669</c:v>
                </c:pt>
                <c:pt idx="240">
                  <c:v>129.6875</c:v>
                </c:pt>
                <c:pt idx="241">
                  <c:v>130.20833333333334</c:v>
                </c:pt>
                <c:pt idx="242">
                  <c:v>130.72916666666669</c:v>
                </c:pt>
                <c:pt idx="243">
                  <c:v>131.25</c:v>
                </c:pt>
                <c:pt idx="244">
                  <c:v>131.77083333333334</c:v>
                </c:pt>
                <c:pt idx="245">
                  <c:v>132.29166666666669</c:v>
                </c:pt>
                <c:pt idx="246">
                  <c:v>132.8125</c:v>
                </c:pt>
                <c:pt idx="247">
                  <c:v>133.33333333333334</c:v>
                </c:pt>
                <c:pt idx="248">
                  <c:v>133.85416666666669</c:v>
                </c:pt>
                <c:pt idx="249">
                  <c:v>134.375</c:v>
                </c:pt>
                <c:pt idx="250">
                  <c:v>134.89583333333334</c:v>
                </c:pt>
                <c:pt idx="251">
                  <c:v>135.41666666666669</c:v>
                </c:pt>
                <c:pt idx="252">
                  <c:v>135.9375</c:v>
                </c:pt>
                <c:pt idx="253">
                  <c:v>136.45833333333334</c:v>
                </c:pt>
                <c:pt idx="254">
                  <c:v>136.97916666666669</c:v>
                </c:pt>
                <c:pt idx="255">
                  <c:v>137.5</c:v>
                </c:pt>
                <c:pt idx="256">
                  <c:v>138.02083333333334</c:v>
                </c:pt>
                <c:pt idx="257">
                  <c:v>138.54166666666669</c:v>
                </c:pt>
                <c:pt idx="258">
                  <c:v>139.0625</c:v>
                </c:pt>
                <c:pt idx="259">
                  <c:v>139.58333333333334</c:v>
                </c:pt>
                <c:pt idx="260">
                  <c:v>140.10416666666669</c:v>
                </c:pt>
                <c:pt idx="261">
                  <c:v>140.625</c:v>
                </c:pt>
                <c:pt idx="262">
                  <c:v>141.14583333333334</c:v>
                </c:pt>
                <c:pt idx="263">
                  <c:v>141.66666666666669</c:v>
                </c:pt>
                <c:pt idx="264">
                  <c:v>142.1875</c:v>
                </c:pt>
                <c:pt idx="265">
                  <c:v>142.70833333333334</c:v>
                </c:pt>
                <c:pt idx="266">
                  <c:v>143.22916666666669</c:v>
                </c:pt>
                <c:pt idx="267">
                  <c:v>143.75</c:v>
                </c:pt>
                <c:pt idx="268">
                  <c:v>144.27083333333334</c:v>
                </c:pt>
                <c:pt idx="269">
                  <c:v>144.79166666666669</c:v>
                </c:pt>
                <c:pt idx="270">
                  <c:v>145.3125</c:v>
                </c:pt>
                <c:pt idx="271">
                  <c:v>145.83333333333334</c:v>
                </c:pt>
                <c:pt idx="272">
                  <c:v>146.35416666666669</c:v>
                </c:pt>
                <c:pt idx="273">
                  <c:v>146.875</c:v>
                </c:pt>
                <c:pt idx="274">
                  <c:v>147.39583333333334</c:v>
                </c:pt>
                <c:pt idx="275">
                  <c:v>147.91666666666669</c:v>
                </c:pt>
                <c:pt idx="276">
                  <c:v>148.4375</c:v>
                </c:pt>
                <c:pt idx="277">
                  <c:v>148.95833333333334</c:v>
                </c:pt>
                <c:pt idx="278">
                  <c:v>149.47916666666669</c:v>
                </c:pt>
                <c:pt idx="279">
                  <c:v>150</c:v>
                </c:pt>
                <c:pt idx="280">
                  <c:v>150.52083333333334</c:v>
                </c:pt>
                <c:pt idx="281">
                  <c:v>151.04166666666669</c:v>
                </c:pt>
                <c:pt idx="282">
                  <c:v>151.5625</c:v>
                </c:pt>
                <c:pt idx="283">
                  <c:v>152.08333333333334</c:v>
                </c:pt>
                <c:pt idx="284">
                  <c:v>152.60416666666669</c:v>
                </c:pt>
                <c:pt idx="285">
                  <c:v>153.125</c:v>
                </c:pt>
                <c:pt idx="286">
                  <c:v>153.64583333333334</c:v>
                </c:pt>
                <c:pt idx="287">
                  <c:v>154.16666666666669</c:v>
                </c:pt>
                <c:pt idx="288">
                  <c:v>154.6875</c:v>
                </c:pt>
                <c:pt idx="289">
                  <c:v>155.20833333333334</c:v>
                </c:pt>
                <c:pt idx="290">
                  <c:v>155.72916666666669</c:v>
                </c:pt>
                <c:pt idx="291">
                  <c:v>156.25</c:v>
                </c:pt>
                <c:pt idx="292">
                  <c:v>156.77083333333334</c:v>
                </c:pt>
                <c:pt idx="293">
                  <c:v>157.29166666666669</c:v>
                </c:pt>
                <c:pt idx="294">
                  <c:v>157.8125</c:v>
                </c:pt>
                <c:pt idx="295">
                  <c:v>158.33333333333334</c:v>
                </c:pt>
                <c:pt idx="296">
                  <c:v>158.85416666666669</c:v>
                </c:pt>
                <c:pt idx="297">
                  <c:v>159.375</c:v>
                </c:pt>
                <c:pt idx="298">
                  <c:v>159.89583333333334</c:v>
                </c:pt>
                <c:pt idx="299">
                  <c:v>160.41666666666669</c:v>
                </c:pt>
                <c:pt idx="300">
                  <c:v>160.9375</c:v>
                </c:pt>
                <c:pt idx="301">
                  <c:v>161.45833333333334</c:v>
                </c:pt>
                <c:pt idx="302">
                  <c:v>161.97916666666669</c:v>
                </c:pt>
                <c:pt idx="303">
                  <c:v>162.5</c:v>
                </c:pt>
                <c:pt idx="304">
                  <c:v>163.02083333333334</c:v>
                </c:pt>
                <c:pt idx="305">
                  <c:v>163.54166666666669</c:v>
                </c:pt>
                <c:pt idx="306">
                  <c:v>164.0625</c:v>
                </c:pt>
                <c:pt idx="307">
                  <c:v>164.58333333333334</c:v>
                </c:pt>
                <c:pt idx="308">
                  <c:v>165.10416666666669</c:v>
                </c:pt>
                <c:pt idx="309">
                  <c:v>165.625</c:v>
                </c:pt>
                <c:pt idx="310">
                  <c:v>166.14583333333334</c:v>
                </c:pt>
                <c:pt idx="311">
                  <c:v>166.66666666666669</c:v>
                </c:pt>
                <c:pt idx="312">
                  <c:v>167.1875</c:v>
                </c:pt>
                <c:pt idx="313">
                  <c:v>167.70833333333334</c:v>
                </c:pt>
                <c:pt idx="314">
                  <c:v>168.22916666666669</c:v>
                </c:pt>
                <c:pt idx="315">
                  <c:v>168.75</c:v>
                </c:pt>
                <c:pt idx="316">
                  <c:v>169.27083333333334</c:v>
                </c:pt>
                <c:pt idx="317">
                  <c:v>169.79166666666669</c:v>
                </c:pt>
                <c:pt idx="318">
                  <c:v>170.3125</c:v>
                </c:pt>
                <c:pt idx="319">
                  <c:v>170.83333333333334</c:v>
                </c:pt>
                <c:pt idx="320">
                  <c:v>171.35416666666669</c:v>
                </c:pt>
                <c:pt idx="321">
                  <c:v>171.875</c:v>
                </c:pt>
                <c:pt idx="322">
                  <c:v>172.39583333333334</c:v>
                </c:pt>
                <c:pt idx="323">
                  <c:v>172.91666666666669</c:v>
                </c:pt>
                <c:pt idx="324">
                  <c:v>173.4375</c:v>
                </c:pt>
                <c:pt idx="325">
                  <c:v>173.95833333333334</c:v>
                </c:pt>
                <c:pt idx="326">
                  <c:v>174.47916666666669</c:v>
                </c:pt>
                <c:pt idx="327">
                  <c:v>175</c:v>
                </c:pt>
                <c:pt idx="328">
                  <c:v>175.52083333333334</c:v>
                </c:pt>
                <c:pt idx="329">
                  <c:v>176.04166666666669</c:v>
                </c:pt>
                <c:pt idx="330">
                  <c:v>176.5625</c:v>
                </c:pt>
                <c:pt idx="331">
                  <c:v>177.08333333333334</c:v>
                </c:pt>
                <c:pt idx="332">
                  <c:v>177.60416666666669</c:v>
                </c:pt>
                <c:pt idx="333">
                  <c:v>178.125</c:v>
                </c:pt>
                <c:pt idx="334">
                  <c:v>178.64583333333334</c:v>
                </c:pt>
                <c:pt idx="335">
                  <c:v>179.16666666666669</c:v>
                </c:pt>
                <c:pt idx="336">
                  <c:v>179.6875</c:v>
                </c:pt>
                <c:pt idx="337">
                  <c:v>180.20833333333334</c:v>
                </c:pt>
                <c:pt idx="338">
                  <c:v>180.72916666666669</c:v>
                </c:pt>
                <c:pt idx="339">
                  <c:v>181.25</c:v>
                </c:pt>
                <c:pt idx="340">
                  <c:v>181.77083333333334</c:v>
                </c:pt>
                <c:pt idx="341">
                  <c:v>182.29166666666669</c:v>
                </c:pt>
                <c:pt idx="342">
                  <c:v>182.8125</c:v>
                </c:pt>
                <c:pt idx="343">
                  <c:v>183.33333333333334</c:v>
                </c:pt>
                <c:pt idx="344">
                  <c:v>183.85416666666669</c:v>
                </c:pt>
                <c:pt idx="345">
                  <c:v>184.375</c:v>
                </c:pt>
                <c:pt idx="346">
                  <c:v>184.89583333333334</c:v>
                </c:pt>
                <c:pt idx="347">
                  <c:v>185.41666666666669</c:v>
                </c:pt>
                <c:pt idx="348">
                  <c:v>185.9375</c:v>
                </c:pt>
                <c:pt idx="349">
                  <c:v>186.45833333333334</c:v>
                </c:pt>
                <c:pt idx="350">
                  <c:v>186.97916666666669</c:v>
                </c:pt>
                <c:pt idx="351">
                  <c:v>187.5</c:v>
                </c:pt>
                <c:pt idx="352">
                  <c:v>188.02083333333334</c:v>
                </c:pt>
                <c:pt idx="353">
                  <c:v>188.54166666666669</c:v>
                </c:pt>
                <c:pt idx="354">
                  <c:v>189.0625</c:v>
                </c:pt>
                <c:pt idx="355">
                  <c:v>189.58333333333334</c:v>
                </c:pt>
                <c:pt idx="356">
                  <c:v>190.10416666666669</c:v>
                </c:pt>
                <c:pt idx="357">
                  <c:v>190.625</c:v>
                </c:pt>
                <c:pt idx="358">
                  <c:v>191.14583333333334</c:v>
                </c:pt>
                <c:pt idx="359">
                  <c:v>191.66666666666669</c:v>
                </c:pt>
                <c:pt idx="360">
                  <c:v>192.1875</c:v>
                </c:pt>
                <c:pt idx="361">
                  <c:v>192.70833333333334</c:v>
                </c:pt>
                <c:pt idx="362">
                  <c:v>193.22916666666669</c:v>
                </c:pt>
                <c:pt idx="363">
                  <c:v>193.75</c:v>
                </c:pt>
                <c:pt idx="364">
                  <c:v>194.27083333333334</c:v>
                </c:pt>
                <c:pt idx="365">
                  <c:v>194.79166666666669</c:v>
                </c:pt>
                <c:pt idx="366">
                  <c:v>195.3125</c:v>
                </c:pt>
                <c:pt idx="367">
                  <c:v>195.83333333333334</c:v>
                </c:pt>
                <c:pt idx="368">
                  <c:v>196.35416666666669</c:v>
                </c:pt>
                <c:pt idx="369">
                  <c:v>196.875</c:v>
                </c:pt>
                <c:pt idx="370">
                  <c:v>197.39583333333334</c:v>
                </c:pt>
                <c:pt idx="371">
                  <c:v>197.91666666666669</c:v>
                </c:pt>
                <c:pt idx="372">
                  <c:v>198.4375</c:v>
                </c:pt>
                <c:pt idx="373">
                  <c:v>198.95833333333334</c:v>
                </c:pt>
                <c:pt idx="374">
                  <c:v>199.47916666666669</c:v>
                </c:pt>
                <c:pt idx="375">
                  <c:v>200</c:v>
                </c:pt>
                <c:pt idx="376">
                  <c:v>200.52083333333334</c:v>
                </c:pt>
                <c:pt idx="377">
                  <c:v>201.04166666666669</c:v>
                </c:pt>
                <c:pt idx="378">
                  <c:v>201.56250000000003</c:v>
                </c:pt>
                <c:pt idx="379">
                  <c:v>202.08333333333334</c:v>
                </c:pt>
                <c:pt idx="380">
                  <c:v>202.60416666666669</c:v>
                </c:pt>
                <c:pt idx="381">
                  <c:v>203.12500000000003</c:v>
                </c:pt>
                <c:pt idx="382">
                  <c:v>203.64583333333334</c:v>
                </c:pt>
                <c:pt idx="383">
                  <c:v>204.16666666666669</c:v>
                </c:pt>
                <c:pt idx="384">
                  <c:v>204.68750000000003</c:v>
                </c:pt>
                <c:pt idx="385">
                  <c:v>205.20833333333334</c:v>
                </c:pt>
                <c:pt idx="386">
                  <c:v>205.72916666666669</c:v>
                </c:pt>
                <c:pt idx="387">
                  <c:v>206.25000000000003</c:v>
                </c:pt>
                <c:pt idx="388">
                  <c:v>206.77083333333334</c:v>
                </c:pt>
                <c:pt idx="389">
                  <c:v>207.29166666666669</c:v>
                </c:pt>
                <c:pt idx="390">
                  <c:v>207.81250000000003</c:v>
                </c:pt>
                <c:pt idx="391">
                  <c:v>208.33333333333334</c:v>
                </c:pt>
                <c:pt idx="392">
                  <c:v>208.85416666666669</c:v>
                </c:pt>
                <c:pt idx="393">
                  <c:v>209.37500000000003</c:v>
                </c:pt>
                <c:pt idx="394">
                  <c:v>209.89583333333334</c:v>
                </c:pt>
                <c:pt idx="395">
                  <c:v>210.41666666666669</c:v>
                </c:pt>
                <c:pt idx="396">
                  <c:v>210.93750000000003</c:v>
                </c:pt>
                <c:pt idx="397">
                  <c:v>211.45833333333334</c:v>
                </c:pt>
                <c:pt idx="398">
                  <c:v>211.97916666666669</c:v>
                </c:pt>
                <c:pt idx="399">
                  <c:v>212.50000000000003</c:v>
                </c:pt>
                <c:pt idx="400">
                  <c:v>213.02083333333334</c:v>
                </c:pt>
                <c:pt idx="401">
                  <c:v>213.54166666666669</c:v>
                </c:pt>
                <c:pt idx="402">
                  <c:v>214.06250000000003</c:v>
                </c:pt>
                <c:pt idx="403">
                  <c:v>214.58333333333334</c:v>
                </c:pt>
                <c:pt idx="404">
                  <c:v>215.10416666666669</c:v>
                </c:pt>
                <c:pt idx="405">
                  <c:v>215.62500000000003</c:v>
                </c:pt>
                <c:pt idx="406">
                  <c:v>216.14583333333334</c:v>
                </c:pt>
                <c:pt idx="407">
                  <c:v>216.66666666666669</c:v>
                </c:pt>
                <c:pt idx="408">
                  <c:v>217.18750000000003</c:v>
                </c:pt>
                <c:pt idx="409">
                  <c:v>217.70833333333334</c:v>
                </c:pt>
                <c:pt idx="410">
                  <c:v>218.22916666666669</c:v>
                </c:pt>
                <c:pt idx="411">
                  <c:v>218.75000000000003</c:v>
                </c:pt>
                <c:pt idx="412">
                  <c:v>219.27083333333334</c:v>
                </c:pt>
                <c:pt idx="413">
                  <c:v>219.79166666666669</c:v>
                </c:pt>
                <c:pt idx="414">
                  <c:v>220.31250000000003</c:v>
                </c:pt>
                <c:pt idx="415">
                  <c:v>220.83333333333334</c:v>
                </c:pt>
                <c:pt idx="416">
                  <c:v>221.35416666666669</c:v>
                </c:pt>
                <c:pt idx="417">
                  <c:v>221.87500000000003</c:v>
                </c:pt>
                <c:pt idx="418">
                  <c:v>222.39583333333334</c:v>
                </c:pt>
                <c:pt idx="419">
                  <c:v>222.91666666666669</c:v>
                </c:pt>
                <c:pt idx="420">
                  <c:v>223.43750000000003</c:v>
                </c:pt>
                <c:pt idx="421">
                  <c:v>223.95833333333334</c:v>
                </c:pt>
                <c:pt idx="422">
                  <c:v>224.47916666666669</c:v>
                </c:pt>
                <c:pt idx="423">
                  <c:v>225.00000000000003</c:v>
                </c:pt>
                <c:pt idx="424">
                  <c:v>225.52083333333334</c:v>
                </c:pt>
                <c:pt idx="425">
                  <c:v>226.04166666666669</c:v>
                </c:pt>
                <c:pt idx="426">
                  <c:v>226.56250000000003</c:v>
                </c:pt>
                <c:pt idx="427">
                  <c:v>227.08333333333334</c:v>
                </c:pt>
                <c:pt idx="428">
                  <c:v>227.60416666666669</c:v>
                </c:pt>
                <c:pt idx="429">
                  <c:v>228.12500000000003</c:v>
                </c:pt>
                <c:pt idx="430">
                  <c:v>228.64583333333334</c:v>
                </c:pt>
                <c:pt idx="431">
                  <c:v>229.16666666666669</c:v>
                </c:pt>
                <c:pt idx="432">
                  <c:v>229.68750000000003</c:v>
                </c:pt>
                <c:pt idx="433">
                  <c:v>230.20833333333334</c:v>
                </c:pt>
                <c:pt idx="434">
                  <c:v>230.72916666666669</c:v>
                </c:pt>
                <c:pt idx="435">
                  <c:v>231.25000000000003</c:v>
                </c:pt>
                <c:pt idx="436">
                  <c:v>231.77083333333334</c:v>
                </c:pt>
                <c:pt idx="437">
                  <c:v>232.29166666666669</c:v>
                </c:pt>
                <c:pt idx="438">
                  <c:v>232.81250000000003</c:v>
                </c:pt>
                <c:pt idx="439">
                  <c:v>233.33333333333334</c:v>
                </c:pt>
                <c:pt idx="440">
                  <c:v>233.85416666666669</c:v>
                </c:pt>
                <c:pt idx="441">
                  <c:v>234.37500000000003</c:v>
                </c:pt>
                <c:pt idx="442">
                  <c:v>234.89583333333334</c:v>
                </c:pt>
                <c:pt idx="443">
                  <c:v>235.41666666666669</c:v>
                </c:pt>
                <c:pt idx="444">
                  <c:v>235.93750000000003</c:v>
                </c:pt>
                <c:pt idx="445">
                  <c:v>236.45833333333334</c:v>
                </c:pt>
                <c:pt idx="446">
                  <c:v>236.97916666666669</c:v>
                </c:pt>
                <c:pt idx="447">
                  <c:v>237.50000000000003</c:v>
                </c:pt>
                <c:pt idx="448">
                  <c:v>238.02083333333334</c:v>
                </c:pt>
                <c:pt idx="449">
                  <c:v>238.54166666666669</c:v>
                </c:pt>
                <c:pt idx="450">
                  <c:v>239.06250000000003</c:v>
                </c:pt>
                <c:pt idx="451">
                  <c:v>239.58333333333334</c:v>
                </c:pt>
                <c:pt idx="452">
                  <c:v>240.10416666666669</c:v>
                </c:pt>
                <c:pt idx="453">
                  <c:v>240.62500000000003</c:v>
                </c:pt>
                <c:pt idx="454">
                  <c:v>241.14583333333334</c:v>
                </c:pt>
                <c:pt idx="455">
                  <c:v>241.66666666666669</c:v>
                </c:pt>
                <c:pt idx="456">
                  <c:v>242.18750000000003</c:v>
                </c:pt>
                <c:pt idx="457">
                  <c:v>242.70833333333334</c:v>
                </c:pt>
                <c:pt idx="458">
                  <c:v>243.22916666666669</c:v>
                </c:pt>
                <c:pt idx="459">
                  <c:v>243.75000000000003</c:v>
                </c:pt>
                <c:pt idx="460">
                  <c:v>244.27083333333334</c:v>
                </c:pt>
                <c:pt idx="461">
                  <c:v>244.79166666666669</c:v>
                </c:pt>
                <c:pt idx="462">
                  <c:v>245.31250000000003</c:v>
                </c:pt>
                <c:pt idx="463">
                  <c:v>245.83333333333334</c:v>
                </c:pt>
                <c:pt idx="464">
                  <c:v>246.35416666666669</c:v>
                </c:pt>
                <c:pt idx="465">
                  <c:v>246.87500000000003</c:v>
                </c:pt>
                <c:pt idx="466">
                  <c:v>247.39583333333334</c:v>
                </c:pt>
                <c:pt idx="467">
                  <c:v>247.91666666666669</c:v>
                </c:pt>
                <c:pt idx="468">
                  <c:v>248.43750000000003</c:v>
                </c:pt>
                <c:pt idx="469">
                  <c:v>248.95833333333334</c:v>
                </c:pt>
                <c:pt idx="470">
                  <c:v>249.47916666666669</c:v>
                </c:pt>
                <c:pt idx="471">
                  <c:v>250.00000000000003</c:v>
                </c:pt>
                <c:pt idx="472">
                  <c:v>250.52083333333334</c:v>
                </c:pt>
                <c:pt idx="473">
                  <c:v>251.04166666666669</c:v>
                </c:pt>
                <c:pt idx="474">
                  <c:v>251.56250000000003</c:v>
                </c:pt>
                <c:pt idx="475">
                  <c:v>252.08333333333334</c:v>
                </c:pt>
                <c:pt idx="476">
                  <c:v>252.60416666666669</c:v>
                </c:pt>
                <c:pt idx="477">
                  <c:v>253.12500000000003</c:v>
                </c:pt>
                <c:pt idx="478">
                  <c:v>253.64583333333334</c:v>
                </c:pt>
                <c:pt idx="479">
                  <c:v>254.16666666666669</c:v>
                </c:pt>
                <c:pt idx="480">
                  <c:v>254.68750000000003</c:v>
                </c:pt>
                <c:pt idx="481">
                  <c:v>255.20833333333334</c:v>
                </c:pt>
                <c:pt idx="482">
                  <c:v>255.72916666666669</c:v>
                </c:pt>
                <c:pt idx="483">
                  <c:v>256.25</c:v>
                </c:pt>
                <c:pt idx="484">
                  <c:v>256.77083333333337</c:v>
                </c:pt>
                <c:pt idx="485">
                  <c:v>257.29166666666669</c:v>
                </c:pt>
                <c:pt idx="486">
                  <c:v>257.8125</c:v>
                </c:pt>
                <c:pt idx="487">
                  <c:v>258.33333333333337</c:v>
                </c:pt>
                <c:pt idx="488">
                  <c:v>258.85416666666669</c:v>
                </c:pt>
                <c:pt idx="489">
                  <c:v>259.375</c:v>
                </c:pt>
                <c:pt idx="490">
                  <c:v>259.89583333333337</c:v>
                </c:pt>
                <c:pt idx="491">
                  <c:v>260.41666666666669</c:v>
                </c:pt>
                <c:pt idx="492">
                  <c:v>260.9375</c:v>
                </c:pt>
                <c:pt idx="493">
                  <c:v>261.45833333333337</c:v>
                </c:pt>
                <c:pt idx="494">
                  <c:v>261.97916666666669</c:v>
                </c:pt>
                <c:pt idx="495">
                  <c:v>262.5</c:v>
                </c:pt>
                <c:pt idx="496">
                  <c:v>263.02083333333337</c:v>
                </c:pt>
                <c:pt idx="497">
                  <c:v>263.54166666666669</c:v>
                </c:pt>
                <c:pt idx="498">
                  <c:v>264.0625</c:v>
                </c:pt>
                <c:pt idx="499">
                  <c:v>264.58333333333337</c:v>
                </c:pt>
                <c:pt idx="500">
                  <c:v>265.10416666666669</c:v>
                </c:pt>
                <c:pt idx="501">
                  <c:v>265.625</c:v>
                </c:pt>
                <c:pt idx="502">
                  <c:v>266.14583333333337</c:v>
                </c:pt>
                <c:pt idx="503">
                  <c:v>266.66666666666669</c:v>
                </c:pt>
                <c:pt idx="504">
                  <c:v>267.1875</c:v>
                </c:pt>
                <c:pt idx="505">
                  <c:v>267.70833333333337</c:v>
                </c:pt>
                <c:pt idx="506">
                  <c:v>268.22916666666669</c:v>
                </c:pt>
                <c:pt idx="507">
                  <c:v>268.75</c:v>
                </c:pt>
                <c:pt idx="508">
                  <c:v>269.27083333333337</c:v>
                </c:pt>
                <c:pt idx="509">
                  <c:v>269.79166666666669</c:v>
                </c:pt>
                <c:pt idx="510">
                  <c:v>270.3125</c:v>
                </c:pt>
                <c:pt idx="511">
                  <c:v>270.83333333333337</c:v>
                </c:pt>
                <c:pt idx="512">
                  <c:v>271.35416666666669</c:v>
                </c:pt>
                <c:pt idx="513">
                  <c:v>271.875</c:v>
                </c:pt>
                <c:pt idx="514">
                  <c:v>272.39583333333337</c:v>
                </c:pt>
                <c:pt idx="515">
                  <c:v>272.91666666666669</c:v>
                </c:pt>
                <c:pt idx="516">
                  <c:v>273.4375</c:v>
                </c:pt>
                <c:pt idx="517">
                  <c:v>273.95833333333337</c:v>
                </c:pt>
                <c:pt idx="518">
                  <c:v>274.47916666666669</c:v>
                </c:pt>
                <c:pt idx="519">
                  <c:v>275</c:v>
                </c:pt>
                <c:pt idx="520">
                  <c:v>275.52083333333337</c:v>
                </c:pt>
                <c:pt idx="521">
                  <c:v>276.04166666666669</c:v>
                </c:pt>
                <c:pt idx="522">
                  <c:v>276.5625</c:v>
                </c:pt>
                <c:pt idx="523">
                  <c:v>277.08333333333337</c:v>
                </c:pt>
                <c:pt idx="524">
                  <c:v>277.60416666666669</c:v>
                </c:pt>
                <c:pt idx="525">
                  <c:v>278.125</c:v>
                </c:pt>
                <c:pt idx="526">
                  <c:v>278.64583333333337</c:v>
                </c:pt>
                <c:pt idx="527">
                  <c:v>279.16666666666669</c:v>
                </c:pt>
                <c:pt idx="528">
                  <c:v>279.6875</c:v>
                </c:pt>
                <c:pt idx="529">
                  <c:v>280.20833333333337</c:v>
                </c:pt>
                <c:pt idx="530">
                  <c:v>280.72916666666669</c:v>
                </c:pt>
                <c:pt idx="531">
                  <c:v>281.25</c:v>
                </c:pt>
                <c:pt idx="532">
                  <c:v>281.77083333333337</c:v>
                </c:pt>
                <c:pt idx="533">
                  <c:v>282.29166666666669</c:v>
                </c:pt>
                <c:pt idx="534">
                  <c:v>282.8125</c:v>
                </c:pt>
                <c:pt idx="535">
                  <c:v>283.33333333333337</c:v>
                </c:pt>
                <c:pt idx="536">
                  <c:v>283.85416666666669</c:v>
                </c:pt>
                <c:pt idx="537">
                  <c:v>284.375</c:v>
                </c:pt>
                <c:pt idx="538">
                  <c:v>284.89583333333337</c:v>
                </c:pt>
                <c:pt idx="539">
                  <c:v>285.41666666666669</c:v>
                </c:pt>
                <c:pt idx="540">
                  <c:v>285.9375</c:v>
                </c:pt>
                <c:pt idx="541">
                  <c:v>286.45833333333337</c:v>
                </c:pt>
                <c:pt idx="542">
                  <c:v>286.97916666666669</c:v>
                </c:pt>
                <c:pt idx="543">
                  <c:v>287.5</c:v>
                </c:pt>
                <c:pt idx="544">
                  <c:v>288.02083333333337</c:v>
                </c:pt>
                <c:pt idx="545">
                  <c:v>288.54166666666669</c:v>
                </c:pt>
                <c:pt idx="546">
                  <c:v>289.0625</c:v>
                </c:pt>
                <c:pt idx="547">
                  <c:v>289.58333333333337</c:v>
                </c:pt>
                <c:pt idx="548">
                  <c:v>290.10416666666669</c:v>
                </c:pt>
                <c:pt idx="549">
                  <c:v>290.625</c:v>
                </c:pt>
                <c:pt idx="550">
                  <c:v>291.14583333333337</c:v>
                </c:pt>
                <c:pt idx="551">
                  <c:v>291.66666666666669</c:v>
                </c:pt>
                <c:pt idx="552">
                  <c:v>292.1875</c:v>
                </c:pt>
                <c:pt idx="553">
                  <c:v>292.70833333333337</c:v>
                </c:pt>
                <c:pt idx="554">
                  <c:v>293.22916666666669</c:v>
                </c:pt>
                <c:pt idx="555">
                  <c:v>293.75</c:v>
                </c:pt>
                <c:pt idx="556">
                  <c:v>294.27083333333337</c:v>
                </c:pt>
                <c:pt idx="557">
                  <c:v>294.79166666666669</c:v>
                </c:pt>
                <c:pt idx="558">
                  <c:v>295.3125</c:v>
                </c:pt>
                <c:pt idx="559">
                  <c:v>295.83333333333337</c:v>
                </c:pt>
                <c:pt idx="560">
                  <c:v>296.35416666666669</c:v>
                </c:pt>
                <c:pt idx="561">
                  <c:v>296.875</c:v>
                </c:pt>
                <c:pt idx="562">
                  <c:v>297.39583333333337</c:v>
                </c:pt>
                <c:pt idx="563">
                  <c:v>297.91666666666669</c:v>
                </c:pt>
                <c:pt idx="564">
                  <c:v>298.4375</c:v>
                </c:pt>
                <c:pt idx="565">
                  <c:v>298.95833333333337</c:v>
                </c:pt>
                <c:pt idx="566">
                  <c:v>299.47916666666669</c:v>
                </c:pt>
                <c:pt idx="567">
                  <c:v>300</c:v>
                </c:pt>
                <c:pt idx="568">
                  <c:v>300.52083333333337</c:v>
                </c:pt>
                <c:pt idx="569">
                  <c:v>301.04166666666669</c:v>
                </c:pt>
                <c:pt idx="570">
                  <c:v>301.5625</c:v>
                </c:pt>
                <c:pt idx="571">
                  <c:v>302.08333333333337</c:v>
                </c:pt>
                <c:pt idx="572">
                  <c:v>302.60416666666669</c:v>
                </c:pt>
                <c:pt idx="573">
                  <c:v>303.125</c:v>
                </c:pt>
                <c:pt idx="574">
                  <c:v>303.64583333333337</c:v>
                </c:pt>
                <c:pt idx="575">
                  <c:v>304.16666666666669</c:v>
                </c:pt>
                <c:pt idx="576">
                  <c:v>304.6875</c:v>
                </c:pt>
                <c:pt idx="577">
                  <c:v>305.20833333333337</c:v>
                </c:pt>
                <c:pt idx="578">
                  <c:v>305.72916666666669</c:v>
                </c:pt>
                <c:pt idx="579">
                  <c:v>306.25</c:v>
                </c:pt>
                <c:pt idx="580">
                  <c:v>306.77083333333337</c:v>
                </c:pt>
                <c:pt idx="581">
                  <c:v>307.29166666666669</c:v>
                </c:pt>
                <c:pt idx="582">
                  <c:v>307.8125</c:v>
                </c:pt>
                <c:pt idx="583">
                  <c:v>308.33333333333337</c:v>
                </c:pt>
                <c:pt idx="584">
                  <c:v>308.85416666666669</c:v>
                </c:pt>
                <c:pt idx="585">
                  <c:v>309.375</c:v>
                </c:pt>
                <c:pt idx="586">
                  <c:v>309.89583333333337</c:v>
                </c:pt>
                <c:pt idx="587">
                  <c:v>310.41666666666669</c:v>
                </c:pt>
                <c:pt idx="588">
                  <c:v>310.9375</c:v>
                </c:pt>
                <c:pt idx="589">
                  <c:v>311.45833333333337</c:v>
                </c:pt>
                <c:pt idx="590">
                  <c:v>311.97916666666669</c:v>
                </c:pt>
                <c:pt idx="591">
                  <c:v>312.5</c:v>
                </c:pt>
                <c:pt idx="592">
                  <c:v>313.02083333333337</c:v>
                </c:pt>
                <c:pt idx="593">
                  <c:v>313.54166666666669</c:v>
                </c:pt>
                <c:pt idx="594">
                  <c:v>314.0625</c:v>
                </c:pt>
                <c:pt idx="595">
                  <c:v>314.58333333333337</c:v>
                </c:pt>
                <c:pt idx="596">
                  <c:v>315.10416666666669</c:v>
                </c:pt>
                <c:pt idx="597">
                  <c:v>315.625</c:v>
                </c:pt>
                <c:pt idx="598">
                  <c:v>316.14583333333337</c:v>
                </c:pt>
                <c:pt idx="599">
                  <c:v>316.66666666666669</c:v>
                </c:pt>
                <c:pt idx="600">
                  <c:v>317.1875</c:v>
                </c:pt>
                <c:pt idx="601">
                  <c:v>317.70833333333337</c:v>
                </c:pt>
                <c:pt idx="602">
                  <c:v>318.22916666666669</c:v>
                </c:pt>
                <c:pt idx="603">
                  <c:v>318.75</c:v>
                </c:pt>
                <c:pt idx="604">
                  <c:v>319.27083333333337</c:v>
                </c:pt>
                <c:pt idx="605">
                  <c:v>319.79166666666669</c:v>
                </c:pt>
                <c:pt idx="606">
                  <c:v>320.3125</c:v>
                </c:pt>
                <c:pt idx="607">
                  <c:v>320.83333333333337</c:v>
                </c:pt>
                <c:pt idx="608">
                  <c:v>321.35416666666669</c:v>
                </c:pt>
                <c:pt idx="609">
                  <c:v>321.875</c:v>
                </c:pt>
                <c:pt idx="610">
                  <c:v>322.39583333333337</c:v>
                </c:pt>
                <c:pt idx="611">
                  <c:v>322.91666666666669</c:v>
                </c:pt>
                <c:pt idx="612">
                  <c:v>323.4375</c:v>
                </c:pt>
                <c:pt idx="613">
                  <c:v>323.95833333333337</c:v>
                </c:pt>
                <c:pt idx="614">
                  <c:v>324.47916666666669</c:v>
                </c:pt>
                <c:pt idx="615">
                  <c:v>325</c:v>
                </c:pt>
                <c:pt idx="616">
                  <c:v>325.52083333333337</c:v>
                </c:pt>
                <c:pt idx="617">
                  <c:v>326.04166666666669</c:v>
                </c:pt>
                <c:pt idx="618">
                  <c:v>326.5625</c:v>
                </c:pt>
                <c:pt idx="619">
                  <c:v>327.08333333333337</c:v>
                </c:pt>
                <c:pt idx="620">
                  <c:v>327.60416666666669</c:v>
                </c:pt>
                <c:pt idx="621">
                  <c:v>328.125</c:v>
                </c:pt>
                <c:pt idx="622">
                  <c:v>328.64583333333337</c:v>
                </c:pt>
                <c:pt idx="623">
                  <c:v>329.16666666666669</c:v>
                </c:pt>
                <c:pt idx="624">
                  <c:v>329.6875</c:v>
                </c:pt>
                <c:pt idx="625">
                  <c:v>330.20833333333337</c:v>
                </c:pt>
                <c:pt idx="626">
                  <c:v>330.72916666666669</c:v>
                </c:pt>
                <c:pt idx="627">
                  <c:v>331.25</c:v>
                </c:pt>
                <c:pt idx="628">
                  <c:v>331.77083333333337</c:v>
                </c:pt>
                <c:pt idx="629">
                  <c:v>332.29166666666669</c:v>
                </c:pt>
                <c:pt idx="630">
                  <c:v>332.8125</c:v>
                </c:pt>
                <c:pt idx="631">
                  <c:v>333.33333333333337</c:v>
                </c:pt>
                <c:pt idx="632">
                  <c:v>333.85416666666669</c:v>
                </c:pt>
                <c:pt idx="633">
                  <c:v>334.375</c:v>
                </c:pt>
                <c:pt idx="634">
                  <c:v>334.89583333333337</c:v>
                </c:pt>
                <c:pt idx="635">
                  <c:v>335.41666666666669</c:v>
                </c:pt>
                <c:pt idx="636">
                  <c:v>335.9375</c:v>
                </c:pt>
                <c:pt idx="637">
                  <c:v>336.45833333333337</c:v>
                </c:pt>
                <c:pt idx="638">
                  <c:v>336.97916666666669</c:v>
                </c:pt>
                <c:pt idx="639">
                  <c:v>337.5</c:v>
                </c:pt>
                <c:pt idx="640">
                  <c:v>338.02083333333337</c:v>
                </c:pt>
                <c:pt idx="641">
                  <c:v>338.54166666666669</c:v>
                </c:pt>
                <c:pt idx="642">
                  <c:v>339.0625</c:v>
                </c:pt>
                <c:pt idx="643">
                  <c:v>339.58333333333337</c:v>
                </c:pt>
                <c:pt idx="644">
                  <c:v>340.10416666666669</c:v>
                </c:pt>
                <c:pt idx="645">
                  <c:v>340.625</c:v>
                </c:pt>
                <c:pt idx="646">
                  <c:v>341.14583333333337</c:v>
                </c:pt>
                <c:pt idx="647">
                  <c:v>341.66666666666669</c:v>
                </c:pt>
                <c:pt idx="648">
                  <c:v>342.1875</c:v>
                </c:pt>
                <c:pt idx="649">
                  <c:v>342.70833333333337</c:v>
                </c:pt>
                <c:pt idx="650">
                  <c:v>343.22916666666669</c:v>
                </c:pt>
                <c:pt idx="651">
                  <c:v>343.75</c:v>
                </c:pt>
                <c:pt idx="652">
                  <c:v>344.27083333333337</c:v>
                </c:pt>
                <c:pt idx="653">
                  <c:v>344.79166666666669</c:v>
                </c:pt>
                <c:pt idx="654">
                  <c:v>345.3125</c:v>
                </c:pt>
                <c:pt idx="655">
                  <c:v>345.83333333333337</c:v>
                </c:pt>
                <c:pt idx="656">
                  <c:v>346.35416666666669</c:v>
                </c:pt>
                <c:pt idx="657">
                  <c:v>346.875</c:v>
                </c:pt>
                <c:pt idx="658">
                  <c:v>347.39583333333337</c:v>
                </c:pt>
                <c:pt idx="659">
                  <c:v>347.91666666666669</c:v>
                </c:pt>
                <c:pt idx="660">
                  <c:v>348.4375</c:v>
                </c:pt>
                <c:pt idx="661">
                  <c:v>348.95833333333337</c:v>
                </c:pt>
                <c:pt idx="662">
                  <c:v>349.47916666666669</c:v>
                </c:pt>
                <c:pt idx="663">
                  <c:v>350</c:v>
                </c:pt>
                <c:pt idx="664">
                  <c:v>350.52083333333337</c:v>
                </c:pt>
                <c:pt idx="665">
                  <c:v>351.04166666666669</c:v>
                </c:pt>
                <c:pt idx="666">
                  <c:v>351.5625</c:v>
                </c:pt>
                <c:pt idx="667">
                  <c:v>352.08333333333337</c:v>
                </c:pt>
                <c:pt idx="668">
                  <c:v>352.60416666666669</c:v>
                </c:pt>
                <c:pt idx="669">
                  <c:v>353.125</c:v>
                </c:pt>
                <c:pt idx="670">
                  <c:v>353.64583333333337</c:v>
                </c:pt>
                <c:pt idx="671">
                  <c:v>354.16666666666669</c:v>
                </c:pt>
                <c:pt idx="672">
                  <c:v>354.6875</c:v>
                </c:pt>
                <c:pt idx="673">
                  <c:v>355.20833333333337</c:v>
                </c:pt>
                <c:pt idx="674">
                  <c:v>355.72916666666669</c:v>
                </c:pt>
                <c:pt idx="675">
                  <c:v>356.25</c:v>
                </c:pt>
                <c:pt idx="676">
                  <c:v>356.77083333333337</c:v>
                </c:pt>
                <c:pt idx="677">
                  <c:v>357.29166666666669</c:v>
                </c:pt>
                <c:pt idx="678">
                  <c:v>357.8125</c:v>
                </c:pt>
                <c:pt idx="679">
                  <c:v>358.33333333333337</c:v>
                </c:pt>
                <c:pt idx="680">
                  <c:v>358.85416666666669</c:v>
                </c:pt>
                <c:pt idx="681">
                  <c:v>359.375</c:v>
                </c:pt>
                <c:pt idx="682">
                  <c:v>359.89583333333337</c:v>
                </c:pt>
                <c:pt idx="683">
                  <c:v>360.41666666666669</c:v>
                </c:pt>
                <c:pt idx="684">
                  <c:v>360.9375</c:v>
                </c:pt>
                <c:pt idx="685">
                  <c:v>361.45833333333337</c:v>
                </c:pt>
                <c:pt idx="686">
                  <c:v>361.97916666666669</c:v>
                </c:pt>
                <c:pt idx="687">
                  <c:v>362.5</c:v>
                </c:pt>
                <c:pt idx="688">
                  <c:v>363.02083333333337</c:v>
                </c:pt>
                <c:pt idx="689">
                  <c:v>363.54166666666669</c:v>
                </c:pt>
                <c:pt idx="690">
                  <c:v>364.0625</c:v>
                </c:pt>
                <c:pt idx="691">
                  <c:v>364.58333333333337</c:v>
                </c:pt>
                <c:pt idx="692">
                  <c:v>365.10416666666669</c:v>
                </c:pt>
                <c:pt idx="693">
                  <c:v>365.625</c:v>
                </c:pt>
                <c:pt idx="694">
                  <c:v>366.14583333333337</c:v>
                </c:pt>
                <c:pt idx="695">
                  <c:v>366.66666666666669</c:v>
                </c:pt>
                <c:pt idx="696">
                  <c:v>367.1875</c:v>
                </c:pt>
                <c:pt idx="697">
                  <c:v>367.70833333333337</c:v>
                </c:pt>
                <c:pt idx="698">
                  <c:v>368.22916666666669</c:v>
                </c:pt>
                <c:pt idx="699">
                  <c:v>368.75</c:v>
                </c:pt>
                <c:pt idx="700">
                  <c:v>369.27083333333337</c:v>
                </c:pt>
                <c:pt idx="701">
                  <c:v>369.79166666666669</c:v>
                </c:pt>
                <c:pt idx="702">
                  <c:v>370.3125</c:v>
                </c:pt>
                <c:pt idx="703">
                  <c:v>370.83333333333337</c:v>
                </c:pt>
                <c:pt idx="704">
                  <c:v>371.35416666666669</c:v>
                </c:pt>
                <c:pt idx="705">
                  <c:v>371.875</c:v>
                </c:pt>
                <c:pt idx="706">
                  <c:v>372.39583333333337</c:v>
                </c:pt>
                <c:pt idx="707">
                  <c:v>372.91666666666669</c:v>
                </c:pt>
                <c:pt idx="708">
                  <c:v>373.4375</c:v>
                </c:pt>
                <c:pt idx="709">
                  <c:v>373.95833333333337</c:v>
                </c:pt>
                <c:pt idx="710">
                  <c:v>374.47916666666669</c:v>
                </c:pt>
                <c:pt idx="711">
                  <c:v>375</c:v>
                </c:pt>
                <c:pt idx="712">
                  <c:v>375.52083333333337</c:v>
                </c:pt>
                <c:pt idx="713">
                  <c:v>376.04166666666669</c:v>
                </c:pt>
                <c:pt idx="714">
                  <c:v>376.5625</c:v>
                </c:pt>
                <c:pt idx="715">
                  <c:v>377.08333333333337</c:v>
                </c:pt>
                <c:pt idx="716">
                  <c:v>377.60416666666669</c:v>
                </c:pt>
                <c:pt idx="717">
                  <c:v>378.125</c:v>
                </c:pt>
                <c:pt idx="718">
                  <c:v>378.64583333333337</c:v>
                </c:pt>
                <c:pt idx="719">
                  <c:v>379.16666666666669</c:v>
                </c:pt>
                <c:pt idx="720">
                  <c:v>379.6875</c:v>
                </c:pt>
                <c:pt idx="721">
                  <c:v>380.20833333333337</c:v>
                </c:pt>
                <c:pt idx="722">
                  <c:v>380.72916666666669</c:v>
                </c:pt>
                <c:pt idx="723">
                  <c:v>381.25</c:v>
                </c:pt>
                <c:pt idx="724">
                  <c:v>381.77083333333337</c:v>
                </c:pt>
                <c:pt idx="725">
                  <c:v>382.29166666666669</c:v>
                </c:pt>
                <c:pt idx="726">
                  <c:v>382.8125</c:v>
                </c:pt>
                <c:pt idx="727">
                  <c:v>383.33333333333337</c:v>
                </c:pt>
                <c:pt idx="728">
                  <c:v>383.85416666666669</c:v>
                </c:pt>
                <c:pt idx="729">
                  <c:v>384.375</c:v>
                </c:pt>
                <c:pt idx="730">
                  <c:v>384.89583333333337</c:v>
                </c:pt>
                <c:pt idx="731">
                  <c:v>385.41666666666669</c:v>
                </c:pt>
                <c:pt idx="732">
                  <c:v>385.9375</c:v>
                </c:pt>
                <c:pt idx="733">
                  <c:v>386.45833333333337</c:v>
                </c:pt>
                <c:pt idx="734">
                  <c:v>386.97916666666669</c:v>
                </c:pt>
                <c:pt idx="735">
                  <c:v>387.5</c:v>
                </c:pt>
                <c:pt idx="736">
                  <c:v>388.02083333333337</c:v>
                </c:pt>
                <c:pt idx="737">
                  <c:v>388.54166666666669</c:v>
                </c:pt>
                <c:pt idx="738">
                  <c:v>389.0625</c:v>
                </c:pt>
                <c:pt idx="739">
                  <c:v>389.58333333333337</c:v>
                </c:pt>
                <c:pt idx="740">
                  <c:v>390.10416666666669</c:v>
                </c:pt>
                <c:pt idx="741">
                  <c:v>390.625</c:v>
                </c:pt>
                <c:pt idx="742">
                  <c:v>391.14583333333337</c:v>
                </c:pt>
                <c:pt idx="743">
                  <c:v>391.66666666666669</c:v>
                </c:pt>
                <c:pt idx="744">
                  <c:v>392.1875</c:v>
                </c:pt>
                <c:pt idx="745">
                  <c:v>392.70833333333337</c:v>
                </c:pt>
                <c:pt idx="746">
                  <c:v>393.22916666666669</c:v>
                </c:pt>
                <c:pt idx="747">
                  <c:v>393.75</c:v>
                </c:pt>
                <c:pt idx="748">
                  <c:v>394.27083333333337</c:v>
                </c:pt>
                <c:pt idx="749">
                  <c:v>394.79166666666669</c:v>
                </c:pt>
                <c:pt idx="750">
                  <c:v>395.3125</c:v>
                </c:pt>
                <c:pt idx="751">
                  <c:v>395.83333333333337</c:v>
                </c:pt>
                <c:pt idx="752">
                  <c:v>396.35416666666669</c:v>
                </c:pt>
                <c:pt idx="753">
                  <c:v>396.875</c:v>
                </c:pt>
                <c:pt idx="754">
                  <c:v>397.39583333333337</c:v>
                </c:pt>
                <c:pt idx="755">
                  <c:v>397.91666666666669</c:v>
                </c:pt>
                <c:pt idx="756">
                  <c:v>398.4375</c:v>
                </c:pt>
                <c:pt idx="757">
                  <c:v>398.95833333333337</c:v>
                </c:pt>
                <c:pt idx="758">
                  <c:v>399.47916666666669</c:v>
                </c:pt>
                <c:pt idx="759">
                  <c:v>400</c:v>
                </c:pt>
                <c:pt idx="760">
                  <c:v>400.52083333333337</c:v>
                </c:pt>
                <c:pt idx="761">
                  <c:v>401.04166666666669</c:v>
                </c:pt>
                <c:pt idx="762">
                  <c:v>401.56250000000006</c:v>
                </c:pt>
                <c:pt idx="763">
                  <c:v>402.08333333333337</c:v>
                </c:pt>
                <c:pt idx="764">
                  <c:v>402.60416666666669</c:v>
                </c:pt>
                <c:pt idx="765">
                  <c:v>403.12500000000006</c:v>
                </c:pt>
                <c:pt idx="766">
                  <c:v>403.64583333333337</c:v>
                </c:pt>
                <c:pt idx="767">
                  <c:v>404.16666666666669</c:v>
                </c:pt>
                <c:pt idx="768">
                  <c:v>404.68750000000006</c:v>
                </c:pt>
                <c:pt idx="769">
                  <c:v>405.20833333333337</c:v>
                </c:pt>
                <c:pt idx="770">
                  <c:v>405.72916666666669</c:v>
                </c:pt>
                <c:pt idx="771">
                  <c:v>406.25000000000006</c:v>
                </c:pt>
                <c:pt idx="772">
                  <c:v>406.77083333333337</c:v>
                </c:pt>
                <c:pt idx="773">
                  <c:v>407.29166666666669</c:v>
                </c:pt>
                <c:pt idx="774">
                  <c:v>407.81250000000006</c:v>
                </c:pt>
                <c:pt idx="775">
                  <c:v>408.33333333333337</c:v>
                </c:pt>
                <c:pt idx="776">
                  <c:v>408.85416666666669</c:v>
                </c:pt>
                <c:pt idx="777">
                  <c:v>409.37500000000006</c:v>
                </c:pt>
                <c:pt idx="778">
                  <c:v>409.89583333333337</c:v>
                </c:pt>
                <c:pt idx="779">
                  <c:v>410.41666666666669</c:v>
                </c:pt>
                <c:pt idx="780">
                  <c:v>410.93750000000006</c:v>
                </c:pt>
                <c:pt idx="781">
                  <c:v>411.45833333333337</c:v>
                </c:pt>
                <c:pt idx="782">
                  <c:v>411.97916666666669</c:v>
                </c:pt>
                <c:pt idx="783">
                  <c:v>412.50000000000006</c:v>
                </c:pt>
                <c:pt idx="784">
                  <c:v>413.02083333333337</c:v>
                </c:pt>
                <c:pt idx="785">
                  <c:v>413.54166666666669</c:v>
                </c:pt>
                <c:pt idx="786">
                  <c:v>414.06250000000006</c:v>
                </c:pt>
                <c:pt idx="787">
                  <c:v>414.58333333333337</c:v>
                </c:pt>
                <c:pt idx="788">
                  <c:v>415.10416666666669</c:v>
                </c:pt>
                <c:pt idx="789">
                  <c:v>415.62500000000006</c:v>
                </c:pt>
                <c:pt idx="790">
                  <c:v>416.14583333333337</c:v>
                </c:pt>
                <c:pt idx="791">
                  <c:v>416.66666666666669</c:v>
                </c:pt>
                <c:pt idx="792">
                  <c:v>417.18750000000006</c:v>
                </c:pt>
                <c:pt idx="793">
                  <c:v>417.70833333333337</c:v>
                </c:pt>
                <c:pt idx="794">
                  <c:v>418.22916666666669</c:v>
                </c:pt>
                <c:pt idx="795">
                  <c:v>418.75000000000006</c:v>
                </c:pt>
                <c:pt idx="796">
                  <c:v>419.27083333333337</c:v>
                </c:pt>
                <c:pt idx="797">
                  <c:v>419.79166666666669</c:v>
                </c:pt>
                <c:pt idx="798">
                  <c:v>420.31250000000006</c:v>
                </c:pt>
                <c:pt idx="799">
                  <c:v>420.83333333333337</c:v>
                </c:pt>
                <c:pt idx="800">
                  <c:v>421.35416666666669</c:v>
                </c:pt>
                <c:pt idx="801">
                  <c:v>421.87500000000006</c:v>
                </c:pt>
                <c:pt idx="802">
                  <c:v>422.39583333333337</c:v>
                </c:pt>
                <c:pt idx="803">
                  <c:v>422.91666666666669</c:v>
                </c:pt>
                <c:pt idx="804">
                  <c:v>423.43750000000006</c:v>
                </c:pt>
                <c:pt idx="805">
                  <c:v>423.95833333333337</c:v>
                </c:pt>
                <c:pt idx="806">
                  <c:v>424.47916666666669</c:v>
                </c:pt>
                <c:pt idx="807">
                  <c:v>425.00000000000006</c:v>
                </c:pt>
                <c:pt idx="808">
                  <c:v>425.52083333333337</c:v>
                </c:pt>
                <c:pt idx="809">
                  <c:v>426.04166666666669</c:v>
                </c:pt>
                <c:pt idx="810">
                  <c:v>426.56250000000006</c:v>
                </c:pt>
                <c:pt idx="811">
                  <c:v>427.08333333333337</c:v>
                </c:pt>
                <c:pt idx="812">
                  <c:v>427.60416666666669</c:v>
                </c:pt>
                <c:pt idx="813">
                  <c:v>428.12500000000006</c:v>
                </c:pt>
                <c:pt idx="814">
                  <c:v>428.64583333333337</c:v>
                </c:pt>
                <c:pt idx="815">
                  <c:v>429.16666666666669</c:v>
                </c:pt>
                <c:pt idx="816">
                  <c:v>429.68750000000006</c:v>
                </c:pt>
                <c:pt idx="817">
                  <c:v>430.20833333333337</c:v>
                </c:pt>
                <c:pt idx="818">
                  <c:v>430.72916666666669</c:v>
                </c:pt>
                <c:pt idx="819">
                  <c:v>431.25000000000006</c:v>
                </c:pt>
                <c:pt idx="820">
                  <c:v>431.77083333333337</c:v>
                </c:pt>
                <c:pt idx="821">
                  <c:v>432.29166666666669</c:v>
                </c:pt>
                <c:pt idx="822">
                  <c:v>432.81250000000006</c:v>
                </c:pt>
                <c:pt idx="823">
                  <c:v>433.33333333333337</c:v>
                </c:pt>
                <c:pt idx="824">
                  <c:v>433.85416666666669</c:v>
                </c:pt>
                <c:pt idx="825">
                  <c:v>434.37500000000006</c:v>
                </c:pt>
                <c:pt idx="826">
                  <c:v>434.89583333333337</c:v>
                </c:pt>
                <c:pt idx="827">
                  <c:v>435.41666666666669</c:v>
                </c:pt>
                <c:pt idx="828">
                  <c:v>435.93750000000006</c:v>
                </c:pt>
                <c:pt idx="829">
                  <c:v>436.45833333333337</c:v>
                </c:pt>
                <c:pt idx="830">
                  <c:v>436.97916666666669</c:v>
                </c:pt>
                <c:pt idx="831">
                  <c:v>437.50000000000006</c:v>
                </c:pt>
                <c:pt idx="832">
                  <c:v>438.02083333333337</c:v>
                </c:pt>
                <c:pt idx="833">
                  <c:v>438.54166666666669</c:v>
                </c:pt>
                <c:pt idx="834">
                  <c:v>439.06250000000006</c:v>
                </c:pt>
                <c:pt idx="835">
                  <c:v>439.58333333333337</c:v>
                </c:pt>
                <c:pt idx="836">
                  <c:v>440.10416666666669</c:v>
                </c:pt>
                <c:pt idx="837">
                  <c:v>440.62500000000006</c:v>
                </c:pt>
                <c:pt idx="838">
                  <c:v>441.14583333333337</c:v>
                </c:pt>
                <c:pt idx="839">
                  <c:v>441.66666666666669</c:v>
                </c:pt>
                <c:pt idx="840">
                  <c:v>442.18750000000006</c:v>
                </c:pt>
                <c:pt idx="841">
                  <c:v>442.70833333333337</c:v>
                </c:pt>
                <c:pt idx="842">
                  <c:v>443.22916666666669</c:v>
                </c:pt>
                <c:pt idx="843">
                  <c:v>443.75000000000006</c:v>
                </c:pt>
                <c:pt idx="844">
                  <c:v>444.27083333333337</c:v>
                </c:pt>
                <c:pt idx="845">
                  <c:v>444.79166666666669</c:v>
                </c:pt>
                <c:pt idx="846">
                  <c:v>445.31250000000006</c:v>
                </c:pt>
                <c:pt idx="847">
                  <c:v>445.83333333333337</c:v>
                </c:pt>
                <c:pt idx="848">
                  <c:v>446.35416666666669</c:v>
                </c:pt>
                <c:pt idx="849">
                  <c:v>446.87500000000006</c:v>
                </c:pt>
                <c:pt idx="850">
                  <c:v>447.39583333333337</c:v>
                </c:pt>
                <c:pt idx="851">
                  <c:v>447.91666666666669</c:v>
                </c:pt>
                <c:pt idx="852">
                  <c:v>448.43750000000006</c:v>
                </c:pt>
                <c:pt idx="853">
                  <c:v>448.95833333333337</c:v>
                </c:pt>
                <c:pt idx="854">
                  <c:v>449.47916666666669</c:v>
                </c:pt>
                <c:pt idx="855">
                  <c:v>450.00000000000006</c:v>
                </c:pt>
              </c:numCache>
            </c:numRef>
          </c:cat>
          <c:val>
            <c:numRef>
              <c:f>Sheet1!$E$1:$E$857</c:f>
              <c:numCache>
                <c:formatCode>0.00</c:formatCode>
                <c:ptCount val="857"/>
                <c:pt idx="1">
                  <c:v>-65.91674046326105</c:v>
                </c:pt>
                <c:pt idx="2">
                  <c:v>-65.91643481422193</c:v>
                </c:pt>
                <c:pt idx="3">
                  <c:v>-65.915926236009014</c:v>
                </c:pt>
                <c:pt idx="4">
                  <c:v>-65.915215982713207</c:v>
                </c:pt>
                <c:pt idx="5">
                  <c:v>-65.914305807700842</c:v>
                </c:pt>
                <c:pt idx="6">
                  <c:v>-65.913197961258902</c:v>
                </c:pt>
                <c:pt idx="7">
                  <c:v>-65.911895187589408</c:v>
                </c:pt>
                <c:pt idx="8">
                  <c:v>-65.910400721160741</c:v>
                </c:pt>
                <c:pt idx="9">
                  <c:v>-65.908718282432915</c:v>
                </c:pt>
                <c:pt idx="10">
                  <c:v>-65.906852072969002</c:v>
                </c:pt>
                <c:pt idx="11">
                  <c:v>-65.904806769968033</c:v>
                </c:pt>
                <c:pt idx="12">
                  <c:v>-65.902587520224088</c:v>
                </c:pt>
                <c:pt idx="13">
                  <c:v>-65.900199933542652</c:v>
                </c:pt>
                <c:pt idx="14">
                  <c:v>-65.897650075648514</c:v>
                </c:pt>
                <c:pt idx="15">
                  <c:v>-65.894944460609707</c:v>
                </c:pt>
                <c:pt idx="16">
                  <c:v>-65.892090042798429</c:v>
                </c:pt>
                <c:pt idx="17">
                  <c:v>-65.889094208439161</c:v>
                </c:pt>
                <c:pt idx="18">
                  <c:v>-65.88596476676102</c:v>
                </c:pt>
                <c:pt idx="19">
                  <c:v>-65.88270994080203</c:v>
                </c:pt>
                <c:pt idx="20">
                  <c:v>-65.879338357888884</c:v>
                </c:pt>
                <c:pt idx="21">
                  <c:v>-65.875859039841814</c:v>
                </c:pt>
                <c:pt idx="22">
                  <c:v>-65.872281392931967</c:v>
                </c:pt>
                <c:pt idx="23">
                  <c:v>-65.868615197640594</c:v>
                </c:pt>
                <c:pt idx="24">
                  <c:v>-65.8648705982352</c:v>
                </c:pt>
                <c:pt idx="25">
                  <c:v>-65.86105809223497</c:v>
                </c:pt>
                <c:pt idx="26">
                  <c:v>-65.85718851977505</c:v>
                </c:pt>
                <c:pt idx="27">
                  <c:v>-65.85327305292401</c:v>
                </c:pt>
                <c:pt idx="28">
                  <c:v>-65.849323184986673</c:v>
                </c:pt>
                <c:pt idx="29">
                  <c:v>-65.845350719834499</c:v>
                </c:pt>
                <c:pt idx="30">
                  <c:v>-65.841367761283479</c:v>
                </c:pt>
                <c:pt idx="31">
                  <c:v>-65.837386702598323</c:v>
                </c:pt>
                <c:pt idx="32">
                  <c:v>-65.833420216098105</c:v>
                </c:pt>
                <c:pt idx="33">
                  <c:v>-65.829481242956248</c:v>
                </c:pt>
                <c:pt idx="34">
                  <c:v>-65.825582983191026</c:v>
                </c:pt>
                <c:pt idx="35">
                  <c:v>-65.821738885893026</c:v>
                </c:pt>
                <c:pt idx="36">
                  <c:v>-65.817962639726403</c:v>
                </c:pt>
                <c:pt idx="37">
                  <c:v>-65.814268163721621</c:v>
                </c:pt>
                <c:pt idx="38">
                  <c:v>-65.810669598401859</c:v>
                </c:pt>
                <c:pt idx="39">
                  <c:v>-65.807181297265899</c:v>
                </c:pt>
                <c:pt idx="40">
                  <c:v>-65.803817818650757</c:v>
                </c:pt>
                <c:pt idx="41">
                  <c:v>-65.800593918012439</c:v>
                </c:pt>
                <c:pt idx="42">
                  <c:v>-65.797524540638889</c:v>
                </c:pt>
                <c:pt idx="43">
                  <c:v>-65.794624814820608</c:v>
                </c:pt>
                <c:pt idx="44">
                  <c:v>-65.791910045502874</c:v>
                </c:pt>
                <c:pt idx="45">
                  <c:v>-65.789395708456425</c:v>
                </c:pt>
                <c:pt idx="46">
                  <c:v>-65.787097444952366</c:v>
                </c:pt>
                <c:pt idx="47">
                  <c:v>-65.785031056997866</c:v>
                </c:pt>
                <c:pt idx="48">
                  <c:v>-65.783212503131409</c:v>
                </c:pt>
                <c:pt idx="49">
                  <c:v>-65.781657894806102</c:v>
                </c:pt>
                <c:pt idx="50">
                  <c:v>-65.780383493360517</c:v>
                </c:pt>
                <c:pt idx="51">
                  <c:v>-65.779405707633089</c:v>
                </c:pt>
                <c:pt idx="52">
                  <c:v>-65.778741092182727</c:v>
                </c:pt>
                <c:pt idx="53">
                  <c:v>-65.778406346185449</c:v>
                </c:pt>
                <c:pt idx="54">
                  <c:v>-65.7784183129871</c:v>
                </c:pt>
                <c:pt idx="55">
                  <c:v>-65.778793980347444</c:v>
                </c:pt>
                <c:pt idx="56">
                  <c:v>-65.779550481381932</c:v>
                </c:pt>
                <c:pt idx="57">
                  <c:v>-65.780705096224281</c:v>
                </c:pt>
                <c:pt idx="58">
                  <c:v>-65.782275254433515</c:v>
                </c:pt>
                <c:pt idx="59">
                  <c:v>-65.78427853813794</c:v>
                </c:pt>
                <c:pt idx="60">
                  <c:v>-65.786732685969653</c:v>
                </c:pt>
                <c:pt idx="61">
                  <c:v>-65.789655597781831</c:v>
                </c:pt>
                <c:pt idx="62">
                  <c:v>-65.7930653401896</c:v>
                </c:pt>
                <c:pt idx="63">
                  <c:v>-65.796980152935149</c:v>
                </c:pt>
                <c:pt idx="64">
                  <c:v>-65.801418456126058</c:v>
                </c:pt>
                <c:pt idx="65">
                  <c:v>-65.806398858349539</c:v>
                </c:pt>
                <c:pt idx="66">
                  <c:v>-65.811940165709942</c:v>
                </c:pt>
                <c:pt idx="67">
                  <c:v>-65.818061391809493</c:v>
                </c:pt>
                <c:pt idx="68">
                  <c:v>-65.824781768697719</c:v>
                </c:pt>
                <c:pt idx="69">
                  <c:v>-65.832120758850408</c:v>
                </c:pt>
                <c:pt idx="70">
                  <c:v>-65.840098068191665</c:v>
                </c:pt>
                <c:pt idx="71">
                  <c:v>-65.8487336602102</c:v>
                </c:pt>
                <c:pt idx="72">
                  <c:v>-65.858047771227348</c:v>
                </c:pt>
                <c:pt idx="73">
                  <c:v>-65.86806092685373</c:v>
                </c:pt>
                <c:pt idx="74">
                  <c:v>-65.878793959698839</c:v>
                </c:pt>
                <c:pt idx="75">
                  <c:v>-65.890268028393109</c:v>
                </c:pt>
                <c:pt idx="76">
                  <c:v>-65.90250463798337</c:v>
                </c:pt>
                <c:pt idx="77">
                  <c:v>-65.915525661800061</c:v>
                </c:pt>
                <c:pt idx="78">
                  <c:v>-65.929353364834441</c:v>
                </c:pt>
                <c:pt idx="79">
                  <c:v>-65.944010428766759</c:v>
                </c:pt>
                <c:pt idx="80">
                  <c:v>-65.959519978692768</c:v>
                </c:pt>
                <c:pt idx="81">
                  <c:v>-65.975905611698948</c:v>
                </c:pt>
                <c:pt idx="82">
                  <c:v>-65.993191427372196</c:v>
                </c:pt>
                <c:pt idx="83">
                  <c:v>-66.011402060391532</c:v>
                </c:pt>
                <c:pt idx="84">
                  <c:v>-66.030562715336274</c:v>
                </c:pt>
                <c:pt idx="85">
                  <c:v>-66.05069920387281</c:v>
                </c:pt>
                <c:pt idx="86">
                  <c:v>-66.071837984480865</c:v>
                </c:pt>
                <c:pt idx="87">
                  <c:v>-66.094006204921612</c:v>
                </c:pt>
                <c:pt idx="88">
                  <c:v>-66.11723174764785</c:v>
                </c:pt>
                <c:pt idx="89">
                  <c:v>-66.141543278381306</c:v>
                </c:pt>
                <c:pt idx="90">
                  <c:v>-66.166970298127609</c:v>
                </c:pt>
                <c:pt idx="91">
                  <c:v>-66.19354319888329</c:v>
                </c:pt>
                <c:pt idx="92">
                  <c:v>-66.22129332336317</c:v>
                </c:pt>
                <c:pt idx="93">
                  <c:v>-66.250253029082046</c:v>
                </c:pt>
                <c:pt idx="94">
                  <c:v>-66.280455757167275</c:v>
                </c:pt>
                <c:pt idx="95">
                  <c:v>-66.311936106322548</c:v>
                </c:pt>
                <c:pt idx="96">
                  <c:v>-66.344729912412618</c:v>
                </c:pt>
                <c:pt idx="97">
                  <c:v>-66.378874334166255</c:v>
                </c:pt>
                <c:pt idx="98">
                  <c:v>-66.414407945606001</c:v>
                </c:pt>
                <c:pt idx="99">
                  <c:v>-66.451370835810636</c:v>
                </c:pt>
                <c:pt idx="100">
                  <c:v>-66.489804716749006</c:v>
                </c:pt>
                <c:pt idx="101">
                  <c:v>-66.529753039968384</c:v>
                </c:pt>
                <c:pt idx="102">
                  <c:v>-66.571261123050064</c:v>
                </c:pt>
                <c:pt idx="103">
                  <c:v>-66.614376286814888</c:v>
                </c:pt>
                <c:pt idx="104">
                  <c:v>-66.659148004424736</c:v>
                </c:pt>
                <c:pt idx="105">
                  <c:v>-66.705628063640916</c:v>
                </c:pt>
                <c:pt idx="106">
                  <c:v>-66.753870743669367</c:v>
                </c:pt>
                <c:pt idx="107">
                  <c:v>-66.803933008220952</c:v>
                </c:pt>
                <c:pt idx="108">
                  <c:v>-66.855874716610771</c:v>
                </c:pt>
                <c:pt idx="109">
                  <c:v>-66.909758854983991</c:v>
                </c:pt>
                <c:pt idx="110">
                  <c:v>-66.965651790024879</c:v>
                </c:pt>
                <c:pt idx="111">
                  <c:v>-67.023623547880476</c:v>
                </c:pt>
                <c:pt idx="112">
                  <c:v>-67.083748121328995</c:v>
                </c:pt>
                <c:pt idx="113">
                  <c:v>-67.146103808800234</c:v>
                </c:pt>
                <c:pt idx="114">
                  <c:v>-67.210773589260299</c:v>
                </c:pt>
                <c:pt idx="115">
                  <c:v>-67.277845537674438</c:v>
                </c:pt>
                <c:pt idx="116">
                  <c:v>-67.347413286467557</c:v>
                </c:pt>
                <c:pt idx="117">
                  <c:v>-67.419576539252489</c:v>
                </c:pt>
                <c:pt idx="118">
                  <c:v>-67.494441644132451</c:v>
                </c:pt>
                <c:pt idx="119">
                  <c:v>-67.572122235132866</c:v>
                </c:pt>
                <c:pt idx="120">
                  <c:v>-67.652739951714707</c:v>
                </c:pt>
                <c:pt idx="121">
                  <c:v>-67.736425248125045</c:v>
                </c:pt>
                <c:pt idx="122">
                  <c:v>-67.823318306450588</c:v>
                </c:pt>
                <c:pt idx="123">
                  <c:v>-67.913570069750719</c:v>
                </c:pt>
                <c:pt idx="124">
                  <c:v>-68.007343414824334</c:v>
                </c:pt>
                <c:pt idx="125">
                  <c:v>-68.104814487916912</c:v>
                </c:pt>
                <c:pt idx="126">
                  <c:v>-68.206174231369957</c:v>
                </c:pt>
                <c:pt idx="127">
                  <c:v>-68.311630135016856</c:v>
                </c:pt>
                <c:pt idx="128">
                  <c:v>-68.421408253272176</c:v>
                </c:pt>
                <c:pt idx="129">
                  <c:v>-68.535755537879609</c:v>
                </c:pt>
                <c:pt idx="130">
                  <c:v>-68.654942547607348</c:v>
                </c:pt>
                <c:pt idx="131">
                  <c:v>-68.779266610457782</c:v>
                </c:pt>
                <c:pt idx="132">
                  <c:v>-68.909055532368214</c:v>
                </c:pt>
                <c:pt idx="133">
                  <c:v>-69.04467196980967</c:v>
                </c:pt>
                <c:pt idx="134">
                  <c:v>-69.18651861440614</c:v>
                </c:pt>
                <c:pt idx="135">
                  <c:v>-69.335044377510087</c:v>
                </c:pt>
                <c:pt idx="136">
                  <c:v>-69.490751815724423</c:v>
                </c:pt>
                <c:pt idx="137">
                  <c:v>-69.654206108682615</c:v>
                </c:pt>
                <c:pt idx="138">
                  <c:v>-69.826045995799689</c:v>
                </c:pt>
                <c:pt idx="139">
                  <c:v>-70.006997208429752</c:v>
                </c:pt>
                <c:pt idx="140">
                  <c:v>-70.197889113735485</c:v>
                </c:pt>
                <c:pt idx="141">
                  <c:v>-70.399675538405319</c:v>
                </c:pt>
                <c:pt idx="142">
                  <c:v>-70.613461098888237</c:v>
                </c:pt>
                <c:pt idx="143">
                  <c:v>-70.840534883913392</c:v>
                </c:pt>
                <c:pt idx="144">
                  <c:v>-71.08241409939366</c:v>
                </c:pt>
                <c:pt idx="145">
                  <c:v>-71.340901435574068</c:v>
                </c:pt>
                <c:pt idx="146">
                  <c:v>-71.618161683357343</c:v>
                </c:pt>
                <c:pt idx="147">
                  <c:v>-71.916825911945097</c:v>
                </c:pt>
                <c:pt idx="148">
                  <c:v>-72.240136034603438</c:v>
                </c:pt>
                <c:pt idx="149">
                  <c:v>-72.592150143474498</c:v>
                </c:pt>
                <c:pt idx="150">
                  <c:v>-72.97804210460869</c:v>
                </c:pt>
                <c:pt idx="151">
                  <c:v>-73.404552635915934</c:v>
                </c:pt>
                <c:pt idx="152">
                  <c:v>-73.88069422781679</c:v>
                </c:pt>
                <c:pt idx="153">
                  <c:v>-74.418903321324848</c:v>
                </c:pt>
                <c:pt idx="154">
                  <c:v>-75.037030439502942</c:v>
                </c:pt>
                <c:pt idx="155">
                  <c:v>-75.762026077496301</c:v>
                </c:pt>
                <c:pt idx="156">
                  <c:v>-76.637419564392843</c:v>
                </c:pt>
                <c:pt idx="157">
                  <c:v>-77.740520064140895</c:v>
                </c:pt>
                <c:pt idx="158">
                  <c:v>-79.230032209231112</c:v>
                </c:pt>
                <c:pt idx="159">
                  <c:v>-81.526205389195084</c:v>
                </c:pt>
                <c:pt idx="160">
                  <c:v>-86.741299735318364</c:v>
                </c:pt>
                <c:pt idx="161">
                  <c:v>-85.503931469341182</c:v>
                </c:pt>
                <c:pt idx="162">
                  <c:v>-81.100272268949553</c:v>
                </c:pt>
                <c:pt idx="163">
                  <c:v>-78.955512790121603</c:v>
                </c:pt>
                <c:pt idx="164">
                  <c:v>-77.524040629411616</c:v>
                </c:pt>
                <c:pt idx="165">
                  <c:v>-76.447910680719303</c:v>
                </c:pt>
                <c:pt idx="166">
                  <c:v>-75.58539170845232</c:v>
                </c:pt>
                <c:pt idx="167">
                  <c:v>-74.865703926836744</c:v>
                </c:pt>
                <c:pt idx="168">
                  <c:v>-74.24836817767536</c:v>
                </c:pt>
                <c:pt idx="169">
                  <c:v>-73.708051978422986</c:v>
                </c:pt>
                <c:pt idx="170">
                  <c:v>-73.227844569511817</c:v>
                </c:pt>
                <c:pt idx="171">
                  <c:v>-72.795894062857968</c:v>
                </c:pt>
                <c:pt idx="172">
                  <c:v>-72.403571788451046</c:v>
                </c:pt>
                <c:pt idx="173">
                  <c:v>-72.044400439932531</c:v>
                </c:pt>
                <c:pt idx="174">
                  <c:v>-71.713393777430511</c:v>
                </c:pt>
                <c:pt idx="175">
                  <c:v>-71.40663170910949</c:v>
                </c:pt>
                <c:pt idx="176">
                  <c:v>-71.120976730961431</c:v>
                </c:pt>
                <c:pt idx="177">
                  <c:v>-70.853878797535813</c:v>
                </c:pt>
                <c:pt idx="178">
                  <c:v>-70.603237464605058</c:v>
                </c:pt>
                <c:pt idx="179">
                  <c:v>-70.367302245912484</c:v>
                </c:pt>
                <c:pt idx="180">
                  <c:v>-70.144599137891944</c:v>
                </c:pt>
                <c:pt idx="181">
                  <c:v>-69.93387547592161</c:v>
                </c:pt>
                <c:pt idx="182">
                  <c:v>-69.734057894067902</c:v>
                </c:pt>
                <c:pt idx="183">
                  <c:v>-69.544219821011268</c:v>
                </c:pt>
                <c:pt idx="184">
                  <c:v>-69.363556028985286</c:v>
                </c:pt>
                <c:pt idx="185">
                  <c:v>-69.191362475609452</c:v>
                </c:pt>
                <c:pt idx="186">
                  <c:v>-69.027020170571319</c:v>
                </c:pt>
                <c:pt idx="187">
                  <c:v>-68.86998214001872</c:v>
                </c:pt>
                <c:pt idx="188">
                  <c:v>-68.719762801467994</c:v>
                </c:pt>
                <c:pt idx="189">
                  <c:v>-68.575929233602167</c:v>
                </c:pt>
                <c:pt idx="190">
                  <c:v>-68.438093949635061</c:v>
                </c:pt>
                <c:pt idx="191">
                  <c:v>-68.305908874016637</c:v>
                </c:pt>
                <c:pt idx="192">
                  <c:v>-68.179060290003036</c:v>
                </c:pt>
                <c:pt idx="193">
                  <c:v>-68.057264576428125</c:v>
                </c:pt>
                <c:pt idx="194">
                  <c:v>-67.940264590386846</c:v>
                </c:pt>
                <c:pt idx="195">
                  <c:v>-67.827826582137988</c:v>
                </c:pt>
                <c:pt idx="196">
                  <c:v>-67.719737551129228</c:v>
                </c:pt>
                <c:pt idx="197">
                  <c:v>-67.615802969798452</c:v>
                </c:pt>
                <c:pt idx="198">
                  <c:v>-67.515844815674868</c:v>
                </c:pt>
                <c:pt idx="199">
                  <c:v>-67.419699863200208</c:v>
                </c:pt>
                <c:pt idx="200">
                  <c:v>-67.327218195448097</c:v>
                </c:pt>
                <c:pt idx="201">
                  <c:v>-67.238261902848777</c:v>
                </c:pt>
                <c:pt idx="202">
                  <c:v>-67.152703941680329</c:v>
                </c:pt>
                <c:pt idx="203">
                  <c:v>-67.070427129574753</c:v>
                </c:pt>
                <c:pt idx="204">
                  <c:v>-66.991323259040769</c:v>
                </c:pt>
                <c:pt idx="205">
                  <c:v>-66.915292312984192</c:v>
                </c:pt>
                <c:pt idx="206">
                  <c:v>-66.842241768743918</c:v>
                </c:pt>
                <c:pt idx="207">
                  <c:v>-66.77208597917641</c:v>
                </c:pt>
                <c:pt idx="208">
                  <c:v>-66.704745621064632</c:v>
                </c:pt>
                <c:pt idx="209">
                  <c:v>-66.640147202527743</c:v>
                </c:pt>
                <c:pt idx="210">
                  <c:v>-66.578222622319942</c:v>
                </c:pt>
                <c:pt idx="211">
                  <c:v>-66.518908774889724</c:v>
                </c:pt>
                <c:pt idx="212">
                  <c:v>-66.462147195938286</c:v>
                </c:pt>
                <c:pt idx="213">
                  <c:v>-66.407883743908968</c:v>
                </c:pt>
                <c:pt idx="214">
                  <c:v>-66.356068313476939</c:v>
                </c:pt>
                <c:pt idx="215">
                  <c:v>-66.30665457759865</c:v>
                </c:pt>
                <c:pt idx="216">
                  <c:v>-66.259599755151783</c:v>
                </c:pt>
                <c:pt idx="217">
                  <c:v>-66.214864401553811</c:v>
                </c:pt>
                <c:pt idx="218">
                  <c:v>-66.172412220105571</c:v>
                </c:pt>
                <c:pt idx="219">
                  <c:v>-66.132209892061113</c:v>
                </c:pt>
                <c:pt idx="220">
                  <c:v>-66.09422692369732</c:v>
                </c:pt>
                <c:pt idx="221">
                  <c:v>-66.058435508859333</c:v>
                </c:pt>
                <c:pt idx="222">
                  <c:v>-66.0248104056475</c:v>
                </c:pt>
                <c:pt idx="223">
                  <c:v>-65.993328826086454</c:v>
                </c:pt>
                <c:pt idx="224">
                  <c:v>-65.963970337751391</c:v>
                </c:pt>
                <c:pt idx="225">
                  <c:v>-65.936716776450979</c:v>
                </c:pt>
                <c:pt idx="226">
                  <c:v>-65.911552169224251</c:v>
                </c:pt>
                <c:pt idx="227">
                  <c:v>-65.888462666940939</c:v>
                </c:pt>
                <c:pt idx="228">
                  <c:v>-65.867436485949668</c:v>
                </c:pt>
                <c:pt idx="229">
                  <c:v>-65.848463858275451</c:v>
                </c:pt>
                <c:pt idx="230">
                  <c:v>-65.831536989955296</c:v>
                </c:pt>
                <c:pt idx="231">
                  <c:v>-65.816650027145457</c:v>
                </c:pt>
                <c:pt idx="232">
                  <c:v>-65.803799029750408</c:v>
                </c:pt>
                <c:pt idx="233">
                  <c:v>-65.792981952338806</c:v>
                </c:pt>
                <c:pt idx="234">
                  <c:v>-65.784198632196251</c:v>
                </c:pt>
                <c:pt idx="235">
                  <c:v>-65.777450784404834</c:v>
                </c:pt>
                <c:pt idx="236">
                  <c:v>-65.772742003930972</c:v>
                </c:pt>
                <c:pt idx="237">
                  <c:v>-65.770077774691558</c:v>
                </c:pt>
                <c:pt idx="238">
                  <c:v>-65.76946548572748</c:v>
                </c:pt>
                <c:pt idx="239">
                  <c:v>-65.770914454529958</c:v>
                </c:pt>
                <c:pt idx="240">
                  <c:v>-65.774435957782188</c:v>
                </c:pt>
                <c:pt idx="241">
                  <c:v>-65.780043269691546</c:v>
                </c:pt>
                <c:pt idx="242">
                  <c:v>-65.787751708268246</c:v>
                </c:pt>
                <c:pt idx="243">
                  <c:v>-65.797578689897023</c:v>
                </c:pt>
                <c:pt idx="244">
                  <c:v>-65.809543792655262</c:v>
                </c:pt>
                <c:pt idx="245">
                  <c:v>-65.82366882891769</c:v>
                </c:pt>
                <c:pt idx="246">
                  <c:v>-65.839977927857461</c:v>
                </c:pt>
                <c:pt idx="247">
                  <c:v>-65.858497628547696</c:v>
                </c:pt>
                <c:pt idx="248">
                  <c:v>-65.879256984501183</c:v>
                </c:pt>
                <c:pt idx="249">
                  <c:v>-65.902287680587051</c:v>
                </c:pt>
                <c:pt idx="250">
                  <c:v>-65.927624163394427</c:v>
                </c:pt>
                <c:pt idx="251">
                  <c:v>-65.955303786289505</c:v>
                </c:pt>
                <c:pt idx="252">
                  <c:v>-65.985366970555532</c:v>
                </c:pt>
                <c:pt idx="253">
                  <c:v>-66.017857384249538</c:v>
                </c:pt>
                <c:pt idx="254">
                  <c:v>-66.052822140584468</c:v>
                </c:pt>
                <c:pt idx="255">
                  <c:v>-66.090312017946346</c:v>
                </c:pt>
                <c:pt idx="256">
                  <c:v>-66.130381703948842</c:v>
                </c:pt>
                <c:pt idx="257">
                  <c:v>-66.173090066272067</c:v>
                </c:pt>
                <c:pt idx="258">
                  <c:v>-66.218500453443824</c:v>
                </c:pt>
                <c:pt idx="259">
                  <c:v>-66.266681029188874</c:v>
                </c:pt>
                <c:pt idx="260">
                  <c:v>-66.317705144548469</c:v>
                </c:pt>
                <c:pt idx="261">
                  <c:v>-66.371651752586601</c:v>
                </c:pt>
                <c:pt idx="262">
                  <c:v>-66.428605871303219</c:v>
                </c:pt>
                <c:pt idx="263">
                  <c:v>-66.488659101266578</c:v>
                </c:pt>
                <c:pt idx="264">
                  <c:v>-66.551910205528785</c:v>
                </c:pt>
                <c:pt idx="265">
                  <c:v>-66.6184657607362</c:v>
                </c:pt>
                <c:pt idx="266">
                  <c:v>-66.688440889795743</c:v>
                </c:pt>
                <c:pt idx="267">
                  <c:v>-66.761960088377322</c:v>
                </c:pt>
                <c:pt idx="268">
                  <c:v>-66.839158159710493</c:v>
                </c:pt>
                <c:pt idx="269">
                  <c:v>-66.920181274854556</c:v>
                </c:pt>
                <c:pt idx="270">
                  <c:v>-67.005188178878143</c:v>
                </c:pt>
                <c:pt idx="271">
                  <c:v>-67.094351567465694</c:v>
                </c:pt>
                <c:pt idx="272">
                  <c:v>-67.187859663333342</c:v>
                </c:pt>
                <c:pt idx="273">
                  <c:v>-67.285918028048968</c:v>
                </c:pt>
                <c:pt idx="274">
                  <c:v>-67.388751652428326</c:v>
                </c:pt>
                <c:pt idx="275">
                  <c:v>-67.496607378253529</c:v>
                </c:pt>
                <c:pt idx="276">
                  <c:v>-67.609756716117232</c:v>
                </c:pt>
                <c:pt idx="277">
                  <c:v>-67.728499139516074</c:v>
                </c:pt>
                <c:pt idx="278">
                  <c:v>-67.85316595485348</c:v>
                </c:pt>
                <c:pt idx="279">
                  <c:v>-67.984124872351558</c:v>
                </c:pt>
                <c:pt idx="280">
                  <c:v>-68.121785435587952</c:v>
                </c:pt>
                <c:pt idx="281">
                  <c:v>-68.266605510609722</c:v>
                </c:pt>
                <c:pt idx="282">
                  <c:v>-68.419099092516163</c:v>
                </c:pt>
                <c:pt idx="283">
                  <c:v>-68.579845763888173</c:v>
                </c:pt>
                <c:pt idx="284">
                  <c:v>-68.749502242832619</c:v>
                </c:pt>
                <c:pt idx="285">
                  <c:v>-68.928816600048705</c:v>
                </c:pt>
                <c:pt idx="286">
                  <c:v>-69.118645920936373</c:v>
                </c:pt>
                <c:pt idx="287">
                  <c:v>-69.319978465483644</c:v>
                </c:pt>
                <c:pt idx="288">
                  <c:v>-69.533961774235365</c:v>
                </c:pt>
                <c:pt idx="289">
                  <c:v>-69.76193874379571</c:v>
                </c:pt>
                <c:pt idx="290">
                  <c:v>-70.005494547261762</c:v>
                </c:pt>
                <c:pt idx="291">
                  <c:v>-70.266518563161924</c:v>
                </c:pt>
                <c:pt idx="292">
                  <c:v>-70.547287469869943</c:v>
                </c:pt>
                <c:pt idx="293">
                  <c:v>-70.850578826649311</c:v>
                </c:pt>
                <c:pt idx="294">
                  <c:v>-71.179829633979637</c:v>
                </c:pt>
                <c:pt idx="295">
                  <c:v>-71.539363100450018</c:v>
                </c:pt>
                <c:pt idx="296">
                  <c:v>-71.934722166097913</c:v>
                </c:pt>
                <c:pt idx="297">
                  <c:v>-72.373176420353204</c:v>
                </c:pt>
                <c:pt idx="298">
                  <c:v>-72.864523275787704</c:v>
                </c:pt>
                <c:pt idx="299">
                  <c:v>-73.422415618931637</c:v>
                </c:pt>
                <c:pt idx="300">
                  <c:v>-74.066694807669876</c:v>
                </c:pt>
                <c:pt idx="301">
                  <c:v>-74.827808386022113</c:v>
                </c:pt>
                <c:pt idx="302">
                  <c:v>-75.75604475479804</c:v>
                </c:pt>
                <c:pt idx="303">
                  <c:v>-76.943695131419446</c:v>
                </c:pt>
                <c:pt idx="304">
                  <c:v>-78.590657525056415</c:v>
                </c:pt>
                <c:pt idx="305">
                  <c:v>-81.286834751677588</c:v>
                </c:pt>
                <c:pt idx="306">
                  <c:v>-89.902250499670714</c:v>
                </c:pt>
                <c:pt idx="307">
                  <c:v>-82.675039812384881</c:v>
                </c:pt>
                <c:pt idx="308">
                  <c:v>-79.269138928364995</c:v>
                </c:pt>
                <c:pt idx="309">
                  <c:v>-77.383104742013828</c:v>
                </c:pt>
                <c:pt idx="310">
                  <c:v>-76.072503167294428</c:v>
                </c:pt>
                <c:pt idx="311">
                  <c:v>-75.067635195776546</c:v>
                </c:pt>
                <c:pt idx="312">
                  <c:v>-74.253043334487714</c:v>
                </c:pt>
                <c:pt idx="313">
                  <c:v>-73.568533023932844</c:v>
                </c:pt>
                <c:pt idx="314">
                  <c:v>-72.978712468332418</c:v>
                </c:pt>
                <c:pt idx="315">
                  <c:v>-72.460998808631956</c:v>
                </c:pt>
                <c:pt idx="316">
                  <c:v>-72.000098284926764</c:v>
                </c:pt>
                <c:pt idx="317">
                  <c:v>-71.585172712305535</c:v>
                </c:pt>
                <c:pt idx="318">
                  <c:v>-71.208261716249098</c:v>
                </c:pt>
                <c:pt idx="319">
                  <c:v>-70.86334694182311</c:v>
                </c:pt>
                <c:pt idx="320">
                  <c:v>-70.545768239162612</c:v>
                </c:pt>
                <c:pt idx="321">
                  <c:v>-70.251844016988912</c:v>
                </c:pt>
                <c:pt idx="322">
                  <c:v>-69.978615658037228</c:v>
                </c:pt>
                <c:pt idx="323">
                  <c:v>-69.723670318783448</c:v>
                </c:pt>
                <c:pt idx="324">
                  <c:v>-69.485014927216298</c:v>
                </c:pt>
                <c:pt idx="325">
                  <c:v>-69.260984594614101</c:v>
                </c:pt>
                <c:pt idx="326">
                  <c:v>-69.050174745392724</c:v>
                </c:pt>
                <c:pt idx="327">
                  <c:v>-68.851389957293563</c:v>
                </c:pt>
                <c:pt idx="328">
                  <c:v>-68.663604806913824</c:v>
                </c:pt>
                <c:pt idx="329">
                  <c:v>-68.485933492193681</c:v>
                </c:pt>
                <c:pt idx="330">
                  <c:v>-68.317605973057923</c:v>
                </c:pt>
                <c:pt idx="331">
                  <c:v>-68.15794902199687</c:v>
                </c:pt>
                <c:pt idx="332">
                  <c:v>-68.006371021035676</c:v>
                </c:pt>
                <c:pt idx="333">
                  <c:v>-67.862349651267223</c:v>
                </c:pt>
                <c:pt idx="334">
                  <c:v>-67.725421839844273</c:v>
                </c:pt>
                <c:pt idx="335">
                  <c:v>-67.595175486478652</c:v>
                </c:pt>
                <c:pt idx="336">
                  <c:v>-67.47124260554088</c:v>
                </c:pt>
                <c:pt idx="337">
                  <c:v>-67.35329360401434</c:v>
                </c:pt>
                <c:pt idx="338">
                  <c:v>-67.241032478018781</c:v>
                </c:pt>
                <c:pt idx="339">
                  <c:v>-67.134192757793429</c:v>
                </c:pt>
                <c:pt idx="340">
                  <c:v>-67.032534066714121</c:v>
                </c:pt>
                <c:pt idx="341">
                  <c:v>-66.935839187470961</c:v>
                </c:pt>
                <c:pt idx="342">
                  <c:v>-66.843911549652802</c:v>
                </c:pt>
                <c:pt idx="343">
                  <c:v>-66.756573069611022</c:v>
                </c:pt>
                <c:pt idx="344">
                  <c:v>-66.67366228647397</c:v>
                </c:pt>
                <c:pt idx="345">
                  <c:v>-66.595032748438484</c:v>
                </c:pt>
                <c:pt idx="346">
                  <c:v>-66.520551611752012</c:v>
                </c:pt>
                <c:pt idx="347">
                  <c:v>-66.450098421294172</c:v>
                </c:pt>
                <c:pt idx="348">
                  <c:v>-66.383564047047741</c:v>
                </c:pt>
                <c:pt idx="349">
                  <c:v>-66.320849755043412</c:v>
                </c:pt>
                <c:pt idx="350">
                  <c:v>-66.261866394868619</c:v>
                </c:pt>
                <c:pt idx="351">
                  <c:v>-66.206533688773391</c:v>
                </c:pt>
                <c:pt idx="352">
                  <c:v>-66.154779609741212</c:v>
                </c:pt>
                <c:pt idx="353">
                  <c:v>-66.10653983794333</c:v>
                </c:pt>
                <c:pt idx="354">
                  <c:v>-66.061757286602457</c:v>
                </c:pt>
                <c:pt idx="355">
                  <c:v>-66.020381689741697</c:v>
                </c:pt>
                <c:pt idx="356">
                  <c:v>-65.982369245419576</c:v>
                </c:pt>
                <c:pt idx="357">
                  <c:v>-65.947682309139068</c:v>
                </c:pt>
                <c:pt idx="358">
                  <c:v>-65.916289132906002</c:v>
                </c:pt>
                <c:pt idx="359">
                  <c:v>-65.888163646219795</c:v>
                </c:pt>
                <c:pt idx="360">
                  <c:v>-65.863285275930224</c:v>
                </c:pt>
                <c:pt idx="361">
                  <c:v>-65.841638802453687</c:v>
                </c:pt>
                <c:pt idx="362">
                  <c:v>-65.823214250395424</c:v>
                </c:pt>
                <c:pt idx="363">
                  <c:v>-65.808006812110818</c:v>
                </c:pt>
                <c:pt idx="364">
                  <c:v>-65.79601680313435</c:v>
                </c:pt>
                <c:pt idx="365">
                  <c:v>-65.787249648898268</c:v>
                </c:pt>
                <c:pt idx="366">
                  <c:v>-65.781715902518528</c:v>
                </c:pt>
                <c:pt idx="367">
                  <c:v>-65.779431293840943</c:v>
                </c:pt>
                <c:pt idx="368">
                  <c:v>-65.780416810375215</c:v>
                </c:pt>
                <c:pt idx="369">
                  <c:v>-65.784698811120421</c:v>
                </c:pt>
                <c:pt idx="370">
                  <c:v>-65.792309174782289</c:v>
                </c:pt>
                <c:pt idx="371">
                  <c:v>-65.803285484305363</c:v>
                </c:pt>
                <c:pt idx="372">
                  <c:v>-65.817671250221224</c:v>
                </c:pt>
                <c:pt idx="373">
                  <c:v>-65.835516175858146</c:v>
                </c:pt>
                <c:pt idx="374">
                  <c:v>-65.856876468130253</c:v>
                </c:pt>
                <c:pt idx="375">
                  <c:v>-65.881815198368784</c:v>
                </c:pt>
                <c:pt idx="376">
                  <c:v>-65.910402718530861</c:v>
                </c:pt>
                <c:pt idx="377">
                  <c:v>-65.942717139097127</c:v>
                </c:pt>
                <c:pt idx="378">
                  <c:v>-65.978844876197869</c:v>
                </c:pt>
                <c:pt idx="379">
                  <c:v>-66.018881276814923</c:v>
                </c:pt>
                <c:pt idx="380">
                  <c:v>-66.062931332667617</c:v>
                </c:pt>
                <c:pt idx="381">
                  <c:v>-66.111110495242315</c:v>
                </c:pt>
                <c:pt idx="382">
                  <c:v>-66.163545606902602</c:v>
                </c:pt>
                <c:pt idx="383">
                  <c:v>-66.220375965826918</c:v>
                </c:pt>
                <c:pt idx="384">
                  <c:v>-66.281754546047239</c:v>
                </c:pt>
                <c:pt idx="385">
                  <c:v>-66.347849398112004</c:v>
                </c:pt>
                <c:pt idx="386">
                  <c:v>-66.41884526120441</c:v>
                </c:pt>
                <c:pt idx="387">
                  <c:v>-66.494945424023086</c:v>
                </c:pt>
                <c:pt idx="388">
                  <c:v>-66.576373879886418</c:v>
                </c:pt>
                <c:pt idx="389">
                  <c:v>-66.663377831720879</c:v>
                </c:pt>
                <c:pt idx="390">
                  <c:v>-66.75623061542926</c:v>
                </c:pt>
                <c:pt idx="391">
                  <c:v>-66.855235126574968</c:v>
                </c:pt>
                <c:pt idx="392">
                  <c:v>-66.960727856239558</c:v>
                </c:pt>
                <c:pt idx="393">
                  <c:v>-67.073083669091005</c:v>
                </c:pt>
                <c:pt idx="394">
                  <c:v>-67.192721492013845</c:v>
                </c:pt>
                <c:pt idx="395">
                  <c:v>-67.320111128179875</c:v>
                </c:pt>
                <c:pt idx="396">
                  <c:v>-67.455781473181034</c:v>
                </c:pt>
                <c:pt idx="397">
                  <c:v>-67.600330492765877</c:v>
                </c:pt>
                <c:pt idx="398">
                  <c:v>-67.754437434312607</c:v>
                </c:pt>
                <c:pt idx="399">
                  <c:v>-67.918877898941346</c:v>
                </c:pt>
                <c:pt idx="400">
                  <c:v>-68.094542616675952</c:v>
                </c:pt>
                <c:pt idx="401">
                  <c:v>-68.282461071826731</c:v>
                </c:pt>
                <c:pt idx="402">
                  <c:v>-68.483831563202727</c:v>
                </c:pt>
                <c:pt idx="403">
                  <c:v>-68.70005992299366</c:v>
                </c:pt>
                <c:pt idx="404">
                  <c:v>-68.932810070162276</c:v>
                </c:pt>
                <c:pt idx="405">
                  <c:v>-69.184071022493228</c:v>
                </c:pt>
                <c:pt idx="406">
                  <c:v>-69.456247247427456</c:v>
                </c:pt>
                <c:pt idx="407">
                  <c:v>-69.752282840614072</c:v>
                </c:pt>
                <c:pt idx="408">
                  <c:v>-70.075835969689152</c:v>
                </c:pt>
                <c:pt idx="409">
                  <c:v>-70.431530167486073</c:v>
                </c:pt>
                <c:pt idx="410">
                  <c:v>-70.825327062157314</c:v>
                </c:pt>
                <c:pt idx="411">
                  <c:v>-71.265098575824652</c:v>
                </c:pt>
                <c:pt idx="412">
                  <c:v>-71.761542214942409</c:v>
                </c:pt>
                <c:pt idx="413">
                  <c:v>-72.329720386099751</c:v>
                </c:pt>
                <c:pt idx="414">
                  <c:v>-72.991816091618077</c:v>
                </c:pt>
                <c:pt idx="415">
                  <c:v>-73.782478870580675</c:v>
                </c:pt>
                <c:pt idx="416">
                  <c:v>-74.760374572630596</c:v>
                </c:pt>
                <c:pt idx="417">
                  <c:v>-76.037270756186189</c:v>
                </c:pt>
                <c:pt idx="418">
                  <c:v>-77.871212359147052</c:v>
                </c:pt>
                <c:pt idx="419">
                  <c:v>-81.140851457126047</c:v>
                </c:pt>
                <c:pt idx="420">
                  <c:v>-90.017014410076314</c:v>
                </c:pt>
                <c:pt idx="421">
                  <c:v>-80.121874725573733</c:v>
                </c:pt>
                <c:pt idx="422">
                  <c:v>-77.332253873823831</c:v>
                </c:pt>
                <c:pt idx="423">
                  <c:v>-75.643684234576028</c:v>
                </c:pt>
                <c:pt idx="424">
                  <c:v>-74.429169067684228</c:v>
                </c:pt>
                <c:pt idx="425">
                  <c:v>-73.480624872197509</c:v>
                </c:pt>
                <c:pt idx="426">
                  <c:v>-72.702929941740194</c:v>
                </c:pt>
                <c:pt idx="427">
                  <c:v>-72.044569649828162</c:v>
                </c:pt>
                <c:pt idx="428">
                  <c:v>-71.47448965690333</c:v>
                </c:pt>
                <c:pt idx="429">
                  <c:v>-70.972523214800631</c:v>
                </c:pt>
                <c:pt idx="430">
                  <c:v>-70.5248355789942</c:v>
                </c:pt>
                <c:pt idx="431">
                  <c:v>-70.121527490267084</c:v>
                </c:pt>
                <c:pt idx="432">
                  <c:v>-69.755275478210365</c:v>
                </c:pt>
                <c:pt idx="433">
                  <c:v>-69.420513352217071</c:v>
                </c:pt>
                <c:pt idx="434">
                  <c:v>-69.112915381867452</c:v>
                </c:pt>
                <c:pt idx="435">
                  <c:v>-68.829056875463849</c:v>
                </c:pt>
                <c:pt idx="436">
                  <c:v>-68.566183790022194</c:v>
                </c:pt>
                <c:pt idx="437">
                  <c:v>-68.322051902080631</c:v>
                </c:pt>
                <c:pt idx="438">
                  <c:v>-68.094811798638887</c:v>
                </c:pt>
                <c:pt idx="439">
                  <c:v>-67.882924897950531</c:v>
                </c:pt>
                <c:pt idx="440">
                  <c:v>-67.685101000882611</c:v>
                </c:pt>
                <c:pt idx="441">
                  <c:v>-67.500251106732293</c:v>
                </c:pt>
                <c:pt idx="442">
                  <c:v>-67.327451261730019</c:v>
                </c:pt>
                <c:pt idx="443">
                  <c:v>-67.165914522088855</c:v>
                </c:pt>
                <c:pt idx="444">
                  <c:v>-67.014968981595672</c:v>
                </c:pt>
                <c:pt idx="445">
                  <c:v>-66.874040399616192</c:v>
                </c:pt>
                <c:pt idx="446">
                  <c:v>-66.742638368429937</c:v>
                </c:pt>
                <c:pt idx="447">
                  <c:v>-66.620345240962479</c:v>
                </c:pt>
                <c:pt idx="448">
                  <c:v>-66.506807240833595</c:v>
                </c:pt>
                <c:pt idx="449">
                  <c:v>-66.401727321854068</c:v>
                </c:pt>
                <c:pt idx="450">
                  <c:v>-66.304859450835096</c:v>
                </c:pt>
                <c:pt idx="451">
                  <c:v>-66.216004067109878</c:v>
                </c:pt>
                <c:pt idx="452">
                  <c:v>-66.135004532795136</c:v>
                </c:pt>
                <c:pt idx="453">
                  <c:v>-66.06174443453537</c:v>
                </c:pt>
                <c:pt idx="454">
                  <c:v>-65.996145634860326</c:v>
                </c:pt>
                <c:pt idx="455">
                  <c:v>-65.938167001607809</c:v>
                </c:pt>
                <c:pt idx="456">
                  <c:v>-65.887803769797586</c:v>
                </c:pt>
                <c:pt idx="457">
                  <c:v>-65.845087513382779</c:v>
                </c:pt>
                <c:pt idx="458">
                  <c:v>-65.810086725906999</c:v>
                </c:pt>
                <c:pt idx="459">
                  <c:v>-65.78290803072808</c:v>
                </c:pt>
                <c:pt idx="460">
                  <c:v>-65.76369806428832</c:v>
                </c:pt>
                <c:pt idx="461">
                  <c:v>-65.752646101491933</c:v>
                </c:pt>
                <c:pt idx="462">
                  <c:v>-65.74998752219949</c:v>
                </c:pt>
                <c:pt idx="463">
                  <c:v>-65.756008254397216</c:v>
                </c:pt>
                <c:pt idx="464">
                  <c:v>-65.771050375439728</c:v>
                </c:pt>
                <c:pt idx="465">
                  <c:v>-65.795519111901569</c:v>
                </c:pt>
                <c:pt idx="466">
                  <c:v>-65.829891556223885</c:v>
                </c:pt>
                <c:pt idx="467">
                  <c:v>-65.874727522204395</c:v>
                </c:pt>
                <c:pt idx="468">
                  <c:v>-65.930683102684341</c:v>
                </c:pt>
                <c:pt idx="469">
                  <c:v>-65.998527687751064</c:v>
                </c:pt>
                <c:pt idx="470">
                  <c:v>-66.079165475514543</c:v>
                </c:pt>
                <c:pt idx="471">
                  <c:v>-66.173662897668962</c:v>
                </c:pt>
                <c:pt idx="472">
                  <c:v>-66.283283948575118</c:v>
                </c:pt>
                <c:pt idx="473">
                  <c:v>-66.409536244371253</c:v>
                </c:pt>
                <c:pt idx="474">
                  <c:v>-66.554231903912694</c:v>
                </c:pt>
                <c:pt idx="475">
                  <c:v>-66.719569298665959</c:v>
                </c:pt>
                <c:pt idx="476">
                  <c:v>-66.908244818777135</c:v>
                </c:pt>
                <c:pt idx="477">
                  <c:v>-67.123608861761141</c:v>
                </c:pt>
                <c:pt idx="478">
                  <c:v>-67.369888782333291</c:v>
                </c:pt>
                <c:pt idx="479">
                  <c:v>-67.65251648242058</c:v>
                </c:pt>
                <c:pt idx="480">
                  <c:v>-67.978625651524737</c:v>
                </c:pt>
                <c:pt idx="481">
                  <c:v>-68.357836300790837</c:v>
                </c:pt>
                <c:pt idx="482">
                  <c:v>-68.803552010928712</c:v>
                </c:pt>
                <c:pt idx="483">
                  <c:v>-69.335233161528208</c:v>
                </c:pt>
                <c:pt idx="484">
                  <c:v>-69.982685820775544</c:v>
                </c:pt>
                <c:pt idx="485">
                  <c:v>-70.794982894575895</c:v>
                </c:pt>
                <c:pt idx="486">
                  <c:v>-71.861721386179539</c:v>
                </c:pt>
                <c:pt idx="487">
                  <c:v>-73.375232839964411</c:v>
                </c:pt>
                <c:pt idx="488">
                  <c:v>-75.892342633776366</c:v>
                </c:pt>
                <c:pt idx="489">
                  <c:v>-83.515146711462194</c:v>
                </c:pt>
                <c:pt idx="490">
                  <c:v>-77.460086877193234</c:v>
                </c:pt>
                <c:pt idx="491">
                  <c:v>-73.822796274592562</c:v>
                </c:pt>
                <c:pt idx="492">
                  <c:v>-71.79554097404251</c:v>
                </c:pt>
                <c:pt idx="493">
                  <c:v>-70.363255210195845</c:v>
                </c:pt>
                <c:pt idx="494">
                  <c:v>-69.244216986232615</c:v>
                </c:pt>
                <c:pt idx="495">
                  <c:v>-68.319191356963088</c:v>
                </c:pt>
                <c:pt idx="496">
                  <c:v>-67.526406031971646</c:v>
                </c:pt>
                <c:pt idx="497">
                  <c:v>-66.829684861603567</c:v>
                </c:pt>
                <c:pt idx="498">
                  <c:v>-66.206004464340097</c:v>
                </c:pt>
                <c:pt idx="499">
                  <c:v>-59.097245098412515</c:v>
                </c:pt>
                <c:pt idx="500">
                  <c:v>-58.859719349052241</c:v>
                </c:pt>
                <c:pt idx="501">
                  <c:v>-58.224425737462973</c:v>
                </c:pt>
                <c:pt idx="502">
                  <c:v>-57.621337123519879</c:v>
                </c:pt>
                <c:pt idx="503">
                  <c:v>-57.022422023025641</c:v>
                </c:pt>
                <c:pt idx="504">
                  <c:v>-56.448503908532828</c:v>
                </c:pt>
                <c:pt idx="505">
                  <c:v>-55.884357251509094</c:v>
                </c:pt>
                <c:pt idx="506">
                  <c:v>-55.344057583615651</c:v>
                </c:pt>
                <c:pt idx="507">
                  <c:v>-54.832607850951398</c:v>
                </c:pt>
                <c:pt idx="508">
                  <c:v>-54.327412673208208</c:v>
                </c:pt>
                <c:pt idx="509">
                  <c:v>-53.82219320637774</c:v>
                </c:pt>
                <c:pt idx="510">
                  <c:v>-53.340468725118541</c:v>
                </c:pt>
                <c:pt idx="511">
                  <c:v>-52.879658980862523</c:v>
                </c:pt>
                <c:pt idx="512">
                  <c:v>-52.431176471610613</c:v>
                </c:pt>
                <c:pt idx="513">
                  <c:v>-51.988785526650773</c:v>
                </c:pt>
                <c:pt idx="514">
                  <c:v>-51.552628271978087</c:v>
                </c:pt>
                <c:pt idx="515">
                  <c:v>-51.120868434023734</c:v>
                </c:pt>
                <c:pt idx="516">
                  <c:v>-50.698734620129486</c:v>
                </c:pt>
                <c:pt idx="517">
                  <c:v>-50.292926989453491</c:v>
                </c:pt>
                <c:pt idx="518">
                  <c:v>-49.890709798457635</c:v>
                </c:pt>
                <c:pt idx="519">
                  <c:v>-49.49901304308505</c:v>
                </c:pt>
                <c:pt idx="520">
                  <c:v>-49.124838489183944</c:v>
                </c:pt>
                <c:pt idx="521">
                  <c:v>-48.753761267513333</c:v>
                </c:pt>
                <c:pt idx="522">
                  <c:v>-48.380845871173278</c:v>
                </c:pt>
                <c:pt idx="523">
                  <c:v>-48.014065923575011</c:v>
                </c:pt>
                <c:pt idx="524">
                  <c:v>-47.66322324298163</c:v>
                </c:pt>
                <c:pt idx="525">
                  <c:v>-47.313736708385676</c:v>
                </c:pt>
                <c:pt idx="526">
                  <c:v>-46.96721440574423</c:v>
                </c:pt>
                <c:pt idx="527">
                  <c:v>-46.630578509659173</c:v>
                </c:pt>
                <c:pt idx="528">
                  <c:v>-46.296749449758778</c:v>
                </c:pt>
                <c:pt idx="529">
                  <c:v>-45.961842367043488</c:v>
                </c:pt>
                <c:pt idx="530">
                  <c:v>-45.640015811286887</c:v>
                </c:pt>
                <c:pt idx="531">
                  <c:v>-45.326277691244854</c:v>
                </c:pt>
                <c:pt idx="532">
                  <c:v>-45.010639897155336</c:v>
                </c:pt>
                <c:pt idx="533">
                  <c:v>-44.701905357863765</c:v>
                </c:pt>
                <c:pt idx="534">
                  <c:v>-44.397686546508488</c:v>
                </c:pt>
                <c:pt idx="535">
                  <c:v>-44.094656715684451</c:v>
                </c:pt>
                <c:pt idx="536">
                  <c:v>-43.793556705558252</c:v>
                </c:pt>
                <c:pt idx="537">
                  <c:v>-43.499556388142992</c:v>
                </c:pt>
                <c:pt idx="538">
                  <c:v>-43.212676081771512</c:v>
                </c:pt>
                <c:pt idx="539">
                  <c:v>-42.92655822932953</c:v>
                </c:pt>
                <c:pt idx="540">
                  <c:v>-42.644245338768165</c:v>
                </c:pt>
                <c:pt idx="541">
                  <c:v>-42.364731022444616</c:v>
                </c:pt>
                <c:pt idx="542">
                  <c:v>-42.092694995179698</c:v>
                </c:pt>
                <c:pt idx="543">
                  <c:v>-41.82472789896174</c:v>
                </c:pt>
                <c:pt idx="544">
                  <c:v>-41.557022155767143</c:v>
                </c:pt>
                <c:pt idx="545">
                  <c:v>-41.289814911442846</c:v>
                </c:pt>
                <c:pt idx="546">
                  <c:v>-41.029814826359903</c:v>
                </c:pt>
                <c:pt idx="547">
                  <c:v>-40.773877746596987</c:v>
                </c:pt>
                <c:pt idx="548">
                  <c:v>-40.517026511355425</c:v>
                </c:pt>
                <c:pt idx="549">
                  <c:v>-40.259571327713665</c:v>
                </c:pt>
                <c:pt idx="550">
                  <c:v>-40.009516455340737</c:v>
                </c:pt>
                <c:pt idx="551">
                  <c:v>-39.76569300055835</c:v>
                </c:pt>
                <c:pt idx="552">
                  <c:v>-39.522813351784777</c:v>
                </c:pt>
                <c:pt idx="553">
                  <c:v>-39.281862081310379</c:v>
                </c:pt>
                <c:pt idx="554">
                  <c:v>-39.042148571954826</c:v>
                </c:pt>
                <c:pt idx="555">
                  <c:v>-38.804225461009352</c:v>
                </c:pt>
                <c:pt idx="556">
                  <c:v>-38.570093205021983</c:v>
                </c:pt>
                <c:pt idx="557">
                  <c:v>-38.34074469862815</c:v>
                </c:pt>
                <c:pt idx="558">
                  <c:v>-38.114558204376976</c:v>
                </c:pt>
                <c:pt idx="559">
                  <c:v>-37.887175518993203</c:v>
                </c:pt>
                <c:pt idx="560">
                  <c:v>-37.659384460299258</c:v>
                </c:pt>
                <c:pt idx="561">
                  <c:v>-37.437780371792037</c:v>
                </c:pt>
                <c:pt idx="562">
                  <c:v>-37.218473734187576</c:v>
                </c:pt>
                <c:pt idx="563">
                  <c:v>-36.999307856838982</c:v>
                </c:pt>
                <c:pt idx="564">
                  <c:v>-36.78412479079774</c:v>
                </c:pt>
                <c:pt idx="565">
                  <c:v>-36.571391641965114</c:v>
                </c:pt>
                <c:pt idx="566">
                  <c:v>-36.360405836644766</c:v>
                </c:pt>
                <c:pt idx="567">
                  <c:v>-36.150329265534268</c:v>
                </c:pt>
                <c:pt idx="568">
                  <c:v>-35.942054220484493</c:v>
                </c:pt>
                <c:pt idx="569">
                  <c:v>-35.736715746103478</c:v>
                </c:pt>
                <c:pt idx="570">
                  <c:v>-35.53306200743809</c:v>
                </c:pt>
                <c:pt idx="571">
                  <c:v>-35.3304758496784</c:v>
                </c:pt>
                <c:pt idx="572">
                  <c:v>-35.130290757633574</c:v>
                </c:pt>
                <c:pt idx="573">
                  <c:v>-34.932164070229689</c:v>
                </c:pt>
                <c:pt idx="574">
                  <c:v>-34.734568082743813</c:v>
                </c:pt>
                <c:pt idx="575">
                  <c:v>-34.536942062012017</c:v>
                </c:pt>
                <c:pt idx="576">
                  <c:v>-34.344705846085979</c:v>
                </c:pt>
                <c:pt idx="577">
                  <c:v>-34.153984423796373</c:v>
                </c:pt>
                <c:pt idx="578">
                  <c:v>-33.964651029735251</c:v>
                </c:pt>
                <c:pt idx="579">
                  <c:v>-33.777643619831125</c:v>
                </c:pt>
                <c:pt idx="580">
                  <c:v>-33.58992224227768</c:v>
                </c:pt>
                <c:pt idx="581">
                  <c:v>-33.404415896751686</c:v>
                </c:pt>
                <c:pt idx="582">
                  <c:v>-33.222241998929263</c:v>
                </c:pt>
                <c:pt idx="583">
                  <c:v>-33.040981858411349</c:v>
                </c:pt>
                <c:pt idx="584">
                  <c:v>-32.860154743016786</c:v>
                </c:pt>
                <c:pt idx="585">
                  <c:v>-32.681346773884982</c:v>
                </c:pt>
                <c:pt idx="586">
                  <c:v>-32.503962058598425</c:v>
                </c:pt>
                <c:pt idx="587">
                  <c:v>-32.327883691218759</c:v>
                </c:pt>
                <c:pt idx="588">
                  <c:v>-32.153743797460777</c:v>
                </c:pt>
                <c:pt idx="589">
                  <c:v>-31.981187214993149</c:v>
                </c:pt>
                <c:pt idx="590">
                  <c:v>-31.809882582213934</c:v>
                </c:pt>
                <c:pt idx="591">
                  <c:v>-31.63902242281296</c:v>
                </c:pt>
                <c:pt idx="592">
                  <c:v>-31.469194628690666</c:v>
                </c:pt>
                <c:pt idx="593">
                  <c:v>-31.301922506908035</c:v>
                </c:pt>
                <c:pt idx="594">
                  <c:v>-31.13570437806041</c:v>
                </c:pt>
                <c:pt idx="595">
                  <c:v>-30.971259170757989</c:v>
                </c:pt>
                <c:pt idx="596">
                  <c:v>-30.809029424237533</c:v>
                </c:pt>
                <c:pt idx="597">
                  <c:v>-30.647227896936361</c:v>
                </c:pt>
                <c:pt idx="598">
                  <c:v>-30.486216946841807</c:v>
                </c:pt>
                <c:pt idx="599">
                  <c:v>-30.326492922828177</c:v>
                </c:pt>
                <c:pt idx="600">
                  <c:v>-30.16778380158825</c:v>
                </c:pt>
                <c:pt idx="601">
                  <c:v>-30.010698923882106</c:v>
                </c:pt>
                <c:pt idx="602">
                  <c:v>-29.855156152492569</c:v>
                </c:pt>
                <c:pt idx="603">
                  <c:v>-29.701078273809603</c:v>
                </c:pt>
                <c:pt idx="604">
                  <c:v>-29.547849102450563</c:v>
                </c:pt>
                <c:pt idx="605">
                  <c:v>-29.39497885658983</c:v>
                </c:pt>
                <c:pt idx="606">
                  <c:v>-29.243906027496926</c:v>
                </c:pt>
                <c:pt idx="607">
                  <c:v>-29.093944050621431</c:v>
                </c:pt>
                <c:pt idx="608">
                  <c:v>-28.94498118815865</c:v>
                </c:pt>
                <c:pt idx="609">
                  <c:v>-28.797393040693521</c:v>
                </c:pt>
                <c:pt idx="610">
                  <c:v>-28.65091312452865</c:v>
                </c:pt>
                <c:pt idx="611">
                  <c:v>-28.505324417338134</c:v>
                </c:pt>
                <c:pt idx="612">
                  <c:v>-28.360759307269102</c:v>
                </c:pt>
                <c:pt idx="613">
                  <c:v>-28.217890744129377</c:v>
                </c:pt>
                <c:pt idx="614">
                  <c:v>-28.07586893968989</c:v>
                </c:pt>
                <c:pt idx="615">
                  <c:v>-27.934729386339932</c:v>
                </c:pt>
                <c:pt idx="616">
                  <c:v>-27.79436098228928</c:v>
                </c:pt>
                <c:pt idx="617">
                  <c:v>-27.654475739723651</c:v>
                </c:pt>
                <c:pt idx="618">
                  <c:v>-27.516687386345261</c:v>
                </c:pt>
                <c:pt idx="619">
                  <c:v>-27.380074525856855</c:v>
                </c:pt>
                <c:pt idx="620">
                  <c:v>-27.243498636947471</c:v>
                </c:pt>
                <c:pt idx="621">
                  <c:v>-27.108566480684001</c:v>
                </c:pt>
                <c:pt idx="622">
                  <c:v>-26.975395255337556</c:v>
                </c:pt>
                <c:pt idx="623">
                  <c:v>-26.842617019745362</c:v>
                </c:pt>
                <c:pt idx="624">
                  <c:v>-26.710479665044829</c:v>
                </c:pt>
                <c:pt idx="625">
                  <c:v>-26.580078532728958</c:v>
                </c:pt>
                <c:pt idx="626">
                  <c:v>-26.450246488372635</c:v>
                </c:pt>
                <c:pt idx="627">
                  <c:v>-26.320537466991304</c:v>
                </c:pt>
                <c:pt idx="628">
                  <c:v>-26.192891133446871</c:v>
                </c:pt>
                <c:pt idx="629">
                  <c:v>-26.066199492956066</c:v>
                </c:pt>
                <c:pt idx="630">
                  <c:v>-25.939592321072581</c:v>
                </c:pt>
                <c:pt idx="631">
                  <c:v>-25.814390664452578</c:v>
                </c:pt>
                <c:pt idx="632">
                  <c:v>-25.689732103677436</c:v>
                </c:pt>
                <c:pt idx="633">
                  <c:v>-25.565868508729508</c:v>
                </c:pt>
                <c:pt idx="634">
                  <c:v>-25.443561987078354</c:v>
                </c:pt>
                <c:pt idx="635">
                  <c:v>-25.321968648377549</c:v>
                </c:pt>
                <c:pt idx="636">
                  <c:v>-25.201022002173794</c:v>
                </c:pt>
                <c:pt idx="637">
                  <c:v>-25.081143753544719</c:v>
                </c:pt>
                <c:pt idx="638">
                  <c:v>-24.96272087018297</c:v>
                </c:pt>
                <c:pt idx="639">
                  <c:v>-24.844620027220444</c:v>
                </c:pt>
                <c:pt idx="640">
                  <c:v>-24.726500314358773</c:v>
                </c:pt>
                <c:pt idx="641">
                  <c:v>-24.609867744247978</c:v>
                </c:pt>
                <c:pt idx="642">
                  <c:v>-24.49427747151244</c:v>
                </c:pt>
                <c:pt idx="643">
                  <c:v>-24.37967830332909</c:v>
                </c:pt>
                <c:pt idx="644">
                  <c:v>-24.266308914767706</c:v>
                </c:pt>
                <c:pt idx="645">
                  <c:v>-24.153439713071553</c:v>
                </c:pt>
                <c:pt idx="646">
                  <c:v>-24.040374279630964</c:v>
                </c:pt>
                <c:pt idx="647">
                  <c:v>-23.928813116958981</c:v>
                </c:pt>
                <c:pt idx="648">
                  <c:v>-23.817753089760746</c:v>
                </c:pt>
                <c:pt idx="649">
                  <c:v>-23.706937955648936</c:v>
                </c:pt>
                <c:pt idx="650">
                  <c:v>-23.598509984913267</c:v>
                </c:pt>
                <c:pt idx="651">
                  <c:v>-23.49060087080737</c:v>
                </c:pt>
                <c:pt idx="652">
                  <c:v>-23.383380385731559</c:v>
                </c:pt>
                <c:pt idx="653">
                  <c:v>-23.276767887865137</c:v>
                </c:pt>
                <c:pt idx="654">
                  <c:v>-23.170765856105607</c:v>
                </c:pt>
                <c:pt idx="655">
                  <c:v>-23.065775719848727</c:v>
                </c:pt>
                <c:pt idx="656">
                  <c:v>-22.961306350944316</c:v>
                </c:pt>
                <c:pt idx="657">
                  <c:v>-22.857428837457221</c:v>
                </c:pt>
                <c:pt idx="658">
                  <c:v>-22.754639718961656</c:v>
                </c:pt>
                <c:pt idx="659">
                  <c:v>-22.652953495826775</c:v>
                </c:pt>
                <c:pt idx="660">
                  <c:v>-22.551729287087117</c:v>
                </c:pt>
                <c:pt idx="661">
                  <c:v>-22.450714531609513</c:v>
                </c:pt>
                <c:pt idx="662">
                  <c:v>-22.350341246376665</c:v>
                </c:pt>
                <c:pt idx="663">
                  <c:v>-22.250618151765693</c:v>
                </c:pt>
                <c:pt idx="664">
                  <c:v>-22.152405186973812</c:v>
                </c:pt>
                <c:pt idx="665">
                  <c:v>-22.055210932203732</c:v>
                </c:pt>
                <c:pt idx="666">
                  <c:v>-21.95801301663332</c:v>
                </c:pt>
                <c:pt idx="667">
                  <c:v>-21.861322109422616</c:v>
                </c:pt>
                <c:pt idx="668">
                  <c:v>-21.765540478116492</c:v>
                </c:pt>
                <c:pt idx="669">
                  <c:v>-21.670698121936635</c:v>
                </c:pt>
                <c:pt idx="670">
                  <c:v>-21.576293244435703</c:v>
                </c:pt>
                <c:pt idx="671">
                  <c:v>-21.482800471024635</c:v>
                </c:pt>
                <c:pt idx="672">
                  <c:v>-21.389975670587479</c:v>
                </c:pt>
                <c:pt idx="673">
                  <c:v>-21.297843162630727</c:v>
                </c:pt>
                <c:pt idx="674">
                  <c:v>-21.206100380450263</c:v>
                </c:pt>
                <c:pt idx="675">
                  <c:v>-21.115136269322594</c:v>
                </c:pt>
                <c:pt idx="676">
                  <c:v>-21.025084761115991</c:v>
                </c:pt>
                <c:pt idx="677">
                  <c:v>-20.935667992509156</c:v>
                </c:pt>
                <c:pt idx="678">
                  <c:v>-20.846655379742561</c:v>
                </c:pt>
                <c:pt idx="679">
                  <c:v>-20.758334929117531</c:v>
                </c:pt>
                <c:pt idx="680">
                  <c:v>-20.671290948183465</c:v>
                </c:pt>
                <c:pt idx="681">
                  <c:v>-20.584496506867911</c:v>
                </c:pt>
                <c:pt idx="682">
                  <c:v>-20.497798946155818</c:v>
                </c:pt>
                <c:pt idx="683">
                  <c:v>-20.411773488096365</c:v>
                </c:pt>
                <c:pt idx="684">
                  <c:v>-20.326688934680494</c:v>
                </c:pt>
                <c:pt idx="685">
                  <c:v>-20.242413960105075</c:v>
                </c:pt>
                <c:pt idx="686">
                  <c:v>-20.158796925894404</c:v>
                </c:pt>
                <c:pt idx="687">
                  <c:v>-20.076121591206743</c:v>
                </c:pt>
                <c:pt idx="688">
                  <c:v>-19.993773751260193</c:v>
                </c:pt>
                <c:pt idx="689">
                  <c:v>-19.911586117661699</c:v>
                </c:pt>
                <c:pt idx="690">
                  <c:v>-19.830147904644999</c:v>
                </c:pt>
                <c:pt idx="691">
                  <c:v>-19.74947940105374</c:v>
                </c:pt>
                <c:pt idx="692">
                  <c:v>-19.669553195569073</c:v>
                </c:pt>
                <c:pt idx="693">
                  <c:v>-19.590743107008883</c:v>
                </c:pt>
                <c:pt idx="694">
                  <c:v>-19.512393024021048</c:v>
                </c:pt>
                <c:pt idx="695">
                  <c:v>-19.434060414376678</c:v>
                </c:pt>
                <c:pt idx="696">
                  <c:v>-19.356447433567109</c:v>
                </c:pt>
                <c:pt idx="697">
                  <c:v>-19.279375410356799</c:v>
                </c:pt>
                <c:pt idx="698">
                  <c:v>-19.202761889294116</c:v>
                </c:pt>
                <c:pt idx="699">
                  <c:v>-19.126889348623891</c:v>
                </c:pt>
                <c:pt idx="700">
                  <c:v>-19.051722991481338</c:v>
                </c:pt>
                <c:pt idx="701">
                  <c:v>-18.977141815956855</c:v>
                </c:pt>
                <c:pt idx="702">
                  <c:v>-18.903395070227337</c:v>
                </c:pt>
                <c:pt idx="703">
                  <c:v>-18.830173402864702</c:v>
                </c:pt>
                <c:pt idx="704">
                  <c:v>-18.757039937476129</c:v>
                </c:pt>
                <c:pt idx="705">
                  <c:v>-18.684642831278197</c:v>
                </c:pt>
                <c:pt idx="706">
                  <c:v>-18.612905653106864</c:v>
                </c:pt>
                <c:pt idx="707">
                  <c:v>-18.54154487706948</c:v>
                </c:pt>
                <c:pt idx="708">
                  <c:v>-18.470878482266386</c:v>
                </c:pt>
                <c:pt idx="709">
                  <c:v>-18.401075069021623</c:v>
                </c:pt>
                <c:pt idx="710">
                  <c:v>-18.331551036023118</c:v>
                </c:pt>
                <c:pt idx="711">
                  <c:v>-18.262465187589747</c:v>
                </c:pt>
                <c:pt idx="712">
                  <c:v>-18.194226353725377</c:v>
                </c:pt>
                <c:pt idx="713">
                  <c:v>-18.126487133493679</c:v>
                </c:pt>
                <c:pt idx="714">
                  <c:v>-18.059911232916839</c:v>
                </c:pt>
                <c:pt idx="715">
                  <c:v>-17.993521067752777</c:v>
                </c:pt>
                <c:pt idx="716">
                  <c:v>-17.926914507059607</c:v>
                </c:pt>
                <c:pt idx="717">
                  <c:v>-17.861219948938725</c:v>
                </c:pt>
                <c:pt idx="718">
                  <c:v>-17.796017580821268</c:v>
                </c:pt>
                <c:pt idx="719">
                  <c:v>-17.731066789990937</c:v>
                </c:pt>
                <c:pt idx="720">
                  <c:v>-17.66696560429245</c:v>
                </c:pt>
                <c:pt idx="721">
                  <c:v>-17.603715672305448</c:v>
                </c:pt>
                <c:pt idx="722">
                  <c:v>-17.540587785365148</c:v>
                </c:pt>
                <c:pt idx="723">
                  <c:v>-17.477681820321514</c:v>
                </c:pt>
                <c:pt idx="724">
                  <c:v>-17.41571813697356</c:v>
                </c:pt>
                <c:pt idx="725">
                  <c:v>-17.354510864567565</c:v>
                </c:pt>
                <c:pt idx="726">
                  <c:v>-17.293290534015632</c:v>
                </c:pt>
                <c:pt idx="727">
                  <c:v>-17.232816219970747</c:v>
                </c:pt>
                <c:pt idx="728">
                  <c:v>-17.173058456860318</c:v>
                </c:pt>
                <c:pt idx="729">
                  <c:v>-17.113399064138683</c:v>
                </c:pt>
                <c:pt idx="730">
                  <c:v>-17.054924817151189</c:v>
                </c:pt>
                <c:pt idx="731">
                  <c:v>-16.997050163020987</c:v>
                </c:pt>
                <c:pt idx="732">
                  <c:v>-16.939002002209278</c:v>
                </c:pt>
                <c:pt idx="733">
                  <c:v>-16.881484655237852</c:v>
                </c:pt>
                <c:pt idx="734">
                  <c:v>-16.824489025585038</c:v>
                </c:pt>
                <c:pt idx="735">
                  <c:v>-16.76810795842739</c:v>
                </c:pt>
                <c:pt idx="736">
                  <c:v>-16.712392754930157</c:v>
                </c:pt>
                <c:pt idx="737">
                  <c:v>-16.657175500991514</c:v>
                </c:pt>
                <c:pt idx="738">
                  <c:v>-16.602207499142896</c:v>
                </c:pt>
                <c:pt idx="739">
                  <c:v>-16.547382744441915</c:v>
                </c:pt>
                <c:pt idx="740">
                  <c:v>-16.493285978199406</c:v>
                </c:pt>
                <c:pt idx="741">
                  <c:v>-16.439601720675373</c:v>
                </c:pt>
                <c:pt idx="742">
                  <c:v>-16.386799136983967</c:v>
                </c:pt>
                <c:pt idx="743">
                  <c:v>-16.335091806344046</c:v>
                </c:pt>
                <c:pt idx="744">
                  <c:v>-16.283228019056505</c:v>
                </c:pt>
                <c:pt idx="745">
                  <c:v>-16.231486472153993</c:v>
                </c:pt>
                <c:pt idx="746">
                  <c:v>-16.180267144250212</c:v>
                </c:pt>
                <c:pt idx="747">
                  <c:v>-16.129736047434793</c:v>
                </c:pt>
                <c:pt idx="748">
                  <c:v>-16.079579359932602</c:v>
                </c:pt>
                <c:pt idx="749">
                  <c:v>-16.029722479864482</c:v>
                </c:pt>
                <c:pt idx="750">
                  <c:v>-15.980396485136207</c:v>
                </c:pt>
                <c:pt idx="751">
                  <c:v>-15.931645987700252</c:v>
                </c:pt>
                <c:pt idx="752">
                  <c:v>-15.8835447961198</c:v>
                </c:pt>
                <c:pt idx="753">
                  <c:v>-15.835692751609241</c:v>
                </c:pt>
                <c:pt idx="754">
                  <c:v>-15.78810175978129</c:v>
                </c:pt>
                <c:pt idx="755">
                  <c:v>-15.741235404659335</c:v>
                </c:pt>
                <c:pt idx="756">
                  <c:v>-15.694903921803576</c:v>
                </c:pt>
                <c:pt idx="757">
                  <c:v>-15.648875467929908</c:v>
                </c:pt>
                <c:pt idx="758">
                  <c:v>-15.603067707863813</c:v>
                </c:pt>
                <c:pt idx="759">
                  <c:v>-15.557686264698127</c:v>
                </c:pt>
                <c:pt idx="760">
                  <c:v>-15.513114035755326</c:v>
                </c:pt>
                <c:pt idx="761">
                  <c:v>-15.468941903805646</c:v>
                </c:pt>
                <c:pt idx="762">
                  <c:v>-15.425270034613543</c:v>
                </c:pt>
                <c:pt idx="763">
                  <c:v>-15.381761956121199</c:v>
                </c:pt>
                <c:pt idx="764">
                  <c:v>-15.338614487041792</c:v>
                </c:pt>
                <c:pt idx="765">
                  <c:v>-15.296339780379737</c:v>
                </c:pt>
                <c:pt idx="766">
                  <c:v>-15.254358923149731</c:v>
                </c:pt>
                <c:pt idx="767">
                  <c:v>-15.212632036102336</c:v>
                </c:pt>
                <c:pt idx="768">
                  <c:v>-15.171233831844503</c:v>
                </c:pt>
                <c:pt idx="769">
                  <c:v>-15.130412426845048</c:v>
                </c:pt>
                <c:pt idx="770">
                  <c:v>-15.090120325252698</c:v>
                </c:pt>
                <c:pt idx="771">
                  <c:v>-15.050213659409259</c:v>
                </c:pt>
                <c:pt idx="772">
                  <c:v>-15.010692545536248</c:v>
                </c:pt>
                <c:pt idx="773">
                  <c:v>-14.971317104050343</c:v>
                </c:pt>
                <c:pt idx="774">
                  <c:v>-14.932599271903426</c:v>
                </c:pt>
                <c:pt idx="775">
                  <c:v>-14.894544802088276</c:v>
                </c:pt>
                <c:pt idx="776">
                  <c:v>-14.856695506264547</c:v>
                </c:pt>
                <c:pt idx="777">
                  <c:v>-14.819262148082458</c:v>
                </c:pt>
                <c:pt idx="778">
                  <c:v>-14.782388558716029</c:v>
                </c:pt>
                <c:pt idx="779">
                  <c:v>-14.745839310873407</c:v>
                </c:pt>
                <c:pt idx="780">
                  <c:v>-14.709518806320609</c:v>
                </c:pt>
                <c:pt idx="781">
                  <c:v>-14.673360503814452</c:v>
                </c:pt>
                <c:pt idx="782">
                  <c:v>-14.637574045883955</c:v>
                </c:pt>
                <c:pt idx="783">
                  <c:v>-14.602614556026449</c:v>
                </c:pt>
                <c:pt idx="784">
                  <c:v>-14.568182211193621</c:v>
                </c:pt>
                <c:pt idx="785">
                  <c:v>-14.53399025072679</c:v>
                </c:pt>
                <c:pt idx="786">
                  <c:v>-14.500300080620088</c:v>
                </c:pt>
                <c:pt idx="787">
                  <c:v>-14.466812258673267</c:v>
                </c:pt>
                <c:pt idx="788">
                  <c:v>-14.433513431524679</c:v>
                </c:pt>
                <c:pt idx="789">
                  <c:v>-14.400642225551938</c:v>
                </c:pt>
                <c:pt idx="790">
                  <c:v>-14.36805507884473</c:v>
                </c:pt>
                <c:pt idx="791">
                  <c:v>-14.336262042064758</c:v>
                </c:pt>
                <c:pt idx="792">
                  <c:v>-14.304795711574808</c:v>
                </c:pt>
                <c:pt idx="793">
                  <c:v>-14.273345388872482</c:v>
                </c:pt>
                <c:pt idx="794">
                  <c:v>-14.242523376970766</c:v>
                </c:pt>
                <c:pt idx="795">
                  <c:v>-14.212350311320833</c:v>
                </c:pt>
                <c:pt idx="796">
                  <c:v>-14.182538590144645</c:v>
                </c:pt>
                <c:pt idx="797">
                  <c:v>-14.152826010884965</c:v>
                </c:pt>
                <c:pt idx="798">
                  <c:v>-14.123542631261461</c:v>
                </c:pt>
                <c:pt idx="799">
                  <c:v>-14.094577444720988</c:v>
                </c:pt>
                <c:pt idx="800">
                  <c:v>-14.065928526924992</c:v>
                </c:pt>
                <c:pt idx="801">
                  <c:v>-14.03781183853782</c:v>
                </c:pt>
                <c:pt idx="802">
                  <c:v>-14.010210211220762</c:v>
                </c:pt>
                <c:pt idx="803">
                  <c:v>-13.982840800082521</c:v>
                </c:pt>
                <c:pt idx="804">
                  <c:v>-13.955382389869072</c:v>
                </c:pt>
                <c:pt idx="805">
                  <c:v>-13.928462531498141</c:v>
                </c:pt>
                <c:pt idx="806">
                  <c:v>-13.902031826979279</c:v>
                </c:pt>
                <c:pt idx="807">
                  <c:v>-13.397613639580005</c:v>
                </c:pt>
                <c:pt idx="808">
                  <c:v>-13.383460500390164</c:v>
                </c:pt>
                <c:pt idx="809">
                  <c:v>-13.369489529564174</c:v>
                </c:pt>
                <c:pt idx="810">
                  <c:v>-13.355699796084551</c:v>
                </c:pt>
                <c:pt idx="811">
                  <c:v>-13.342090368406785</c:v>
                </c:pt>
                <c:pt idx="812">
                  <c:v>-13.328660314375727</c:v>
                </c:pt>
                <c:pt idx="813">
                  <c:v>-13.315408701142729</c:v>
                </c:pt>
                <c:pt idx="814">
                  <c:v>-13.302334595083567</c:v>
                </c:pt>
                <c:pt idx="815">
                  <c:v>-13.28943706171728</c:v>
                </c:pt>
                <c:pt idx="816">
                  <c:v>-13.276715165626062</c:v>
                </c:pt>
                <c:pt idx="817">
                  <c:v>-13.264167970375738</c:v>
                </c:pt>
                <c:pt idx="818">
                  <c:v>-13.251794538437531</c:v>
                </c:pt>
                <c:pt idx="819">
                  <c:v>-13.239593931110198</c:v>
                </c:pt>
                <c:pt idx="820">
                  <c:v>-13.227565208443766</c:v>
                </c:pt>
                <c:pt idx="821">
                  <c:v>-13.215707429163503</c:v>
                </c:pt>
                <c:pt idx="822">
                  <c:v>-13.20401965059528</c:v>
                </c:pt>
                <c:pt idx="823">
                  <c:v>-13.192500928591729</c:v>
                </c:pt>
                <c:pt idx="824">
                  <c:v>-13.181150317459272</c:v>
                </c:pt>
                <c:pt idx="825">
                  <c:v>-13.169966869886272</c:v>
                </c:pt>
                <c:pt idx="826">
                  <c:v>-13.158949636872102</c:v>
                </c:pt>
                <c:pt idx="827">
                  <c:v>-13.148097667657048</c:v>
                </c:pt>
                <c:pt idx="828">
                  <c:v>-13.137410009653419</c:v>
                </c:pt>
                <c:pt idx="829">
                  <c:v>-13.126885708377616</c:v>
                </c:pt>
                <c:pt idx="830">
                  <c:v>-13.11652380738308</c:v>
                </c:pt>
                <c:pt idx="831">
                  <c:v>-13.106323348194538</c:v>
                </c:pt>
                <c:pt idx="832">
                  <c:v>-13.096283370243123</c:v>
                </c:pt>
                <c:pt idx="833">
                  <c:v>-13.086402910802505</c:v>
                </c:pt>
                <c:pt idx="834">
                  <c:v>-13.076681004926392</c:v>
                </c:pt>
                <c:pt idx="835">
                  <c:v>-13.067116685386777</c:v>
                </c:pt>
                <c:pt idx="836">
                  <c:v>-13.057708982613605</c:v>
                </c:pt>
                <c:pt idx="837">
                  <c:v>-13.048456924635442</c:v>
                </c:pt>
                <c:pt idx="838">
                  <c:v>-13.039359537021252</c:v>
                </c:pt>
                <c:pt idx="839">
                  <c:v>-13.030415842823576</c:v>
                </c:pt>
                <c:pt idx="840">
                  <c:v>-13.021624862522552</c:v>
                </c:pt>
                <c:pt idx="841">
                  <c:v>-13.012985613971553</c:v>
                </c:pt>
                <c:pt idx="842">
                  <c:v>-13.004497112343703</c:v>
                </c:pt>
                <c:pt idx="843">
                  <c:v>-12.996158370079961</c:v>
                </c:pt>
                <c:pt idx="844">
                  <c:v>-12.98796839683825</c:v>
                </c:pt>
                <c:pt idx="845">
                  <c:v>-12.979926199444005</c:v>
                </c:pt>
                <c:pt idx="846">
                  <c:v>-12.972030781842092</c:v>
                </c:pt>
                <c:pt idx="847">
                  <c:v>-12.964281145049899</c:v>
                </c:pt>
                <c:pt idx="848">
                  <c:v>-12.956676287112076</c:v>
                </c:pt>
                <c:pt idx="849">
                  <c:v>-12.94921520305631</c:v>
                </c:pt>
                <c:pt idx="850">
                  <c:v>-12.941896884850994</c:v>
                </c:pt>
                <c:pt idx="851">
                  <c:v>-12.934720321363823</c:v>
                </c:pt>
                <c:pt idx="852">
                  <c:v>-12.927684498322368</c:v>
                </c:pt>
                <c:pt idx="853">
                  <c:v>-12.920788398275713</c:v>
                </c:pt>
                <c:pt idx="854">
                  <c:v>-12.914031000557921</c:v>
                </c:pt>
                <c:pt idx="855">
                  <c:v>-12.907411281252998</c:v>
                </c:pt>
                <c:pt idx="856">
                  <c:v>-12.900928213161301</c:v>
                </c:pt>
              </c:numCache>
            </c:numRef>
          </c:val>
          <c:smooth val="0"/>
        </c:ser>
        <c:ser>
          <c:idx val="1"/>
          <c:order val="1"/>
          <c:spPr>
            <a:ln w="12700"/>
          </c:spPr>
          <c:marker>
            <c:symbol val="none"/>
          </c:marker>
          <c:cat>
            <c:numRef>
              <c:f>Sheet1!$A$2:$A$857</c:f>
              <c:numCache>
                <c:formatCode>0</c:formatCode>
                <c:ptCount val="856"/>
                <c:pt idx="0">
                  <c:v>4.6875</c:v>
                </c:pt>
                <c:pt idx="1">
                  <c:v>5.2083333333333339</c:v>
                </c:pt>
                <c:pt idx="2">
                  <c:v>5.729166666666667</c:v>
                </c:pt>
                <c:pt idx="3">
                  <c:v>6.25</c:v>
                </c:pt>
                <c:pt idx="4">
                  <c:v>6.7708333333333339</c:v>
                </c:pt>
                <c:pt idx="5">
                  <c:v>7.291666666666667</c:v>
                </c:pt>
                <c:pt idx="6">
                  <c:v>7.8125000000000009</c:v>
                </c:pt>
                <c:pt idx="7">
                  <c:v>8.3333333333333339</c:v>
                </c:pt>
                <c:pt idx="8">
                  <c:v>8.8541666666666679</c:v>
                </c:pt>
                <c:pt idx="9">
                  <c:v>9.375</c:v>
                </c:pt>
                <c:pt idx="10">
                  <c:v>9.8958333333333339</c:v>
                </c:pt>
                <c:pt idx="11">
                  <c:v>10.416666666666668</c:v>
                </c:pt>
                <c:pt idx="12">
                  <c:v>10.9375</c:v>
                </c:pt>
                <c:pt idx="13">
                  <c:v>11.458333333333334</c:v>
                </c:pt>
                <c:pt idx="14">
                  <c:v>11.979166666666668</c:v>
                </c:pt>
                <c:pt idx="15">
                  <c:v>12.5</c:v>
                </c:pt>
                <c:pt idx="16">
                  <c:v>13.020833333333334</c:v>
                </c:pt>
                <c:pt idx="17">
                  <c:v>13.541666666666668</c:v>
                </c:pt>
                <c:pt idx="18">
                  <c:v>14.062500000000002</c:v>
                </c:pt>
                <c:pt idx="19">
                  <c:v>14.583333333333334</c:v>
                </c:pt>
                <c:pt idx="20">
                  <c:v>15.104166666666668</c:v>
                </c:pt>
                <c:pt idx="21">
                  <c:v>15.625000000000002</c:v>
                </c:pt>
                <c:pt idx="22">
                  <c:v>16.145833333333336</c:v>
                </c:pt>
                <c:pt idx="23">
                  <c:v>16.666666666666668</c:v>
                </c:pt>
                <c:pt idx="24">
                  <c:v>17.1875</c:v>
                </c:pt>
                <c:pt idx="25">
                  <c:v>17.708333333333336</c:v>
                </c:pt>
                <c:pt idx="26">
                  <c:v>18.229166666666668</c:v>
                </c:pt>
                <c:pt idx="27">
                  <c:v>18.75</c:v>
                </c:pt>
                <c:pt idx="28">
                  <c:v>19.270833333333336</c:v>
                </c:pt>
                <c:pt idx="29">
                  <c:v>19.791666666666668</c:v>
                </c:pt>
                <c:pt idx="30">
                  <c:v>20.3125</c:v>
                </c:pt>
                <c:pt idx="31">
                  <c:v>20.833333333333336</c:v>
                </c:pt>
                <c:pt idx="32">
                  <c:v>21.354166666666668</c:v>
                </c:pt>
                <c:pt idx="33">
                  <c:v>21.875</c:v>
                </c:pt>
                <c:pt idx="34">
                  <c:v>22.395833333333336</c:v>
                </c:pt>
                <c:pt idx="35">
                  <c:v>22.916666666666668</c:v>
                </c:pt>
                <c:pt idx="36">
                  <c:v>23.4375</c:v>
                </c:pt>
                <c:pt idx="37">
                  <c:v>23.958333333333336</c:v>
                </c:pt>
                <c:pt idx="38">
                  <c:v>24.479166666666668</c:v>
                </c:pt>
                <c:pt idx="39">
                  <c:v>25</c:v>
                </c:pt>
                <c:pt idx="40">
                  <c:v>25.520833333333336</c:v>
                </c:pt>
                <c:pt idx="41">
                  <c:v>26.041666666666668</c:v>
                </c:pt>
                <c:pt idx="42">
                  <c:v>26.562500000000004</c:v>
                </c:pt>
                <c:pt idx="43">
                  <c:v>27.083333333333336</c:v>
                </c:pt>
                <c:pt idx="44">
                  <c:v>27.604166666666668</c:v>
                </c:pt>
                <c:pt idx="45">
                  <c:v>28.125000000000004</c:v>
                </c:pt>
                <c:pt idx="46">
                  <c:v>28.645833333333336</c:v>
                </c:pt>
                <c:pt idx="47">
                  <c:v>29.166666666666668</c:v>
                </c:pt>
                <c:pt idx="48">
                  <c:v>29.687500000000004</c:v>
                </c:pt>
                <c:pt idx="49">
                  <c:v>30.208333333333336</c:v>
                </c:pt>
                <c:pt idx="50">
                  <c:v>30.729166666666668</c:v>
                </c:pt>
                <c:pt idx="51">
                  <c:v>31.250000000000004</c:v>
                </c:pt>
                <c:pt idx="52">
                  <c:v>31.770833333333336</c:v>
                </c:pt>
                <c:pt idx="53">
                  <c:v>32.291666666666671</c:v>
                </c:pt>
                <c:pt idx="54">
                  <c:v>32.8125</c:v>
                </c:pt>
                <c:pt idx="55">
                  <c:v>33.333333333333336</c:v>
                </c:pt>
                <c:pt idx="56">
                  <c:v>33.854166666666671</c:v>
                </c:pt>
                <c:pt idx="57">
                  <c:v>34.375</c:v>
                </c:pt>
                <c:pt idx="58">
                  <c:v>34.895833333333336</c:v>
                </c:pt>
                <c:pt idx="59">
                  <c:v>35.416666666666671</c:v>
                </c:pt>
                <c:pt idx="60">
                  <c:v>35.9375</c:v>
                </c:pt>
                <c:pt idx="61">
                  <c:v>36.458333333333336</c:v>
                </c:pt>
                <c:pt idx="62">
                  <c:v>36.979166666666671</c:v>
                </c:pt>
                <c:pt idx="63">
                  <c:v>37.5</c:v>
                </c:pt>
                <c:pt idx="64">
                  <c:v>38.020833333333336</c:v>
                </c:pt>
                <c:pt idx="65">
                  <c:v>38.541666666666671</c:v>
                </c:pt>
                <c:pt idx="66">
                  <c:v>39.0625</c:v>
                </c:pt>
                <c:pt idx="67">
                  <c:v>39.583333333333336</c:v>
                </c:pt>
                <c:pt idx="68">
                  <c:v>40.104166666666671</c:v>
                </c:pt>
                <c:pt idx="69">
                  <c:v>40.625</c:v>
                </c:pt>
                <c:pt idx="70">
                  <c:v>41.145833333333336</c:v>
                </c:pt>
                <c:pt idx="71">
                  <c:v>41.666666666666671</c:v>
                </c:pt>
                <c:pt idx="72">
                  <c:v>42.1875</c:v>
                </c:pt>
                <c:pt idx="73">
                  <c:v>42.708333333333336</c:v>
                </c:pt>
                <c:pt idx="74">
                  <c:v>43.229166666666671</c:v>
                </c:pt>
                <c:pt idx="75">
                  <c:v>43.75</c:v>
                </c:pt>
                <c:pt idx="76">
                  <c:v>44.270833333333336</c:v>
                </c:pt>
                <c:pt idx="77">
                  <c:v>44.791666666666671</c:v>
                </c:pt>
                <c:pt idx="78">
                  <c:v>45.3125</c:v>
                </c:pt>
                <c:pt idx="79">
                  <c:v>45.833333333333336</c:v>
                </c:pt>
                <c:pt idx="80">
                  <c:v>46.354166666666671</c:v>
                </c:pt>
                <c:pt idx="81">
                  <c:v>46.875</c:v>
                </c:pt>
                <c:pt idx="82">
                  <c:v>47.395833333333336</c:v>
                </c:pt>
                <c:pt idx="83">
                  <c:v>47.916666666666671</c:v>
                </c:pt>
                <c:pt idx="84">
                  <c:v>48.4375</c:v>
                </c:pt>
                <c:pt idx="85">
                  <c:v>48.958333333333336</c:v>
                </c:pt>
                <c:pt idx="86">
                  <c:v>49.479166666666671</c:v>
                </c:pt>
                <c:pt idx="87">
                  <c:v>50</c:v>
                </c:pt>
                <c:pt idx="88">
                  <c:v>50.520833333333336</c:v>
                </c:pt>
                <c:pt idx="89">
                  <c:v>51.041666666666671</c:v>
                </c:pt>
                <c:pt idx="90">
                  <c:v>51.562500000000007</c:v>
                </c:pt>
                <c:pt idx="91">
                  <c:v>52.083333333333336</c:v>
                </c:pt>
                <c:pt idx="92">
                  <c:v>52.604166666666671</c:v>
                </c:pt>
                <c:pt idx="93">
                  <c:v>53.125000000000007</c:v>
                </c:pt>
                <c:pt idx="94">
                  <c:v>53.645833333333336</c:v>
                </c:pt>
                <c:pt idx="95">
                  <c:v>54.166666666666671</c:v>
                </c:pt>
                <c:pt idx="96">
                  <c:v>54.687500000000007</c:v>
                </c:pt>
                <c:pt idx="97">
                  <c:v>55.208333333333336</c:v>
                </c:pt>
                <c:pt idx="98">
                  <c:v>55.729166666666671</c:v>
                </c:pt>
                <c:pt idx="99">
                  <c:v>56.250000000000007</c:v>
                </c:pt>
                <c:pt idx="100">
                  <c:v>56.770833333333336</c:v>
                </c:pt>
                <c:pt idx="101">
                  <c:v>57.291666666666671</c:v>
                </c:pt>
                <c:pt idx="102">
                  <c:v>57.812500000000007</c:v>
                </c:pt>
                <c:pt idx="103">
                  <c:v>58.333333333333336</c:v>
                </c:pt>
                <c:pt idx="104">
                  <c:v>58.854166666666671</c:v>
                </c:pt>
                <c:pt idx="105">
                  <c:v>59.375000000000007</c:v>
                </c:pt>
                <c:pt idx="106">
                  <c:v>59.895833333333336</c:v>
                </c:pt>
                <c:pt idx="107">
                  <c:v>60.416666666666671</c:v>
                </c:pt>
                <c:pt idx="108">
                  <c:v>60.937500000000007</c:v>
                </c:pt>
                <c:pt idx="109">
                  <c:v>61.458333333333336</c:v>
                </c:pt>
                <c:pt idx="110">
                  <c:v>61.979166666666671</c:v>
                </c:pt>
                <c:pt idx="111">
                  <c:v>62.500000000000007</c:v>
                </c:pt>
                <c:pt idx="112">
                  <c:v>63.020833333333336</c:v>
                </c:pt>
                <c:pt idx="113">
                  <c:v>63.541666666666671</c:v>
                </c:pt>
                <c:pt idx="114">
                  <c:v>64.0625</c:v>
                </c:pt>
                <c:pt idx="115">
                  <c:v>64.583333333333343</c:v>
                </c:pt>
                <c:pt idx="116">
                  <c:v>65.104166666666671</c:v>
                </c:pt>
                <c:pt idx="117">
                  <c:v>65.625</c:v>
                </c:pt>
                <c:pt idx="118">
                  <c:v>66.145833333333343</c:v>
                </c:pt>
                <c:pt idx="119">
                  <c:v>66.666666666666671</c:v>
                </c:pt>
                <c:pt idx="120">
                  <c:v>67.1875</c:v>
                </c:pt>
                <c:pt idx="121">
                  <c:v>67.708333333333343</c:v>
                </c:pt>
                <c:pt idx="122">
                  <c:v>68.229166666666671</c:v>
                </c:pt>
                <c:pt idx="123">
                  <c:v>68.75</c:v>
                </c:pt>
                <c:pt idx="124">
                  <c:v>69.270833333333343</c:v>
                </c:pt>
                <c:pt idx="125">
                  <c:v>69.791666666666671</c:v>
                </c:pt>
                <c:pt idx="126">
                  <c:v>70.3125</c:v>
                </c:pt>
                <c:pt idx="127">
                  <c:v>70.833333333333343</c:v>
                </c:pt>
                <c:pt idx="128">
                  <c:v>71.354166666666671</c:v>
                </c:pt>
                <c:pt idx="129">
                  <c:v>71.875</c:v>
                </c:pt>
                <c:pt idx="130">
                  <c:v>72.395833333333343</c:v>
                </c:pt>
                <c:pt idx="131">
                  <c:v>72.916666666666671</c:v>
                </c:pt>
                <c:pt idx="132">
                  <c:v>73.4375</c:v>
                </c:pt>
                <c:pt idx="133">
                  <c:v>73.958333333333343</c:v>
                </c:pt>
                <c:pt idx="134">
                  <c:v>74.479166666666671</c:v>
                </c:pt>
                <c:pt idx="135">
                  <c:v>75</c:v>
                </c:pt>
                <c:pt idx="136">
                  <c:v>75.520833333333343</c:v>
                </c:pt>
                <c:pt idx="137">
                  <c:v>76.041666666666671</c:v>
                </c:pt>
                <c:pt idx="138">
                  <c:v>76.5625</c:v>
                </c:pt>
                <c:pt idx="139">
                  <c:v>77.083333333333343</c:v>
                </c:pt>
                <c:pt idx="140">
                  <c:v>77.604166666666671</c:v>
                </c:pt>
                <c:pt idx="141">
                  <c:v>78.125</c:v>
                </c:pt>
                <c:pt idx="142">
                  <c:v>78.645833333333343</c:v>
                </c:pt>
                <c:pt idx="143">
                  <c:v>79.166666666666671</c:v>
                </c:pt>
                <c:pt idx="144">
                  <c:v>79.6875</c:v>
                </c:pt>
                <c:pt idx="145">
                  <c:v>80.208333333333343</c:v>
                </c:pt>
                <c:pt idx="146">
                  <c:v>80.729166666666671</c:v>
                </c:pt>
                <c:pt idx="147">
                  <c:v>81.25</c:v>
                </c:pt>
                <c:pt idx="148">
                  <c:v>81.770833333333343</c:v>
                </c:pt>
                <c:pt idx="149">
                  <c:v>82.291666666666671</c:v>
                </c:pt>
                <c:pt idx="150">
                  <c:v>82.8125</c:v>
                </c:pt>
                <c:pt idx="151">
                  <c:v>83.333333333333343</c:v>
                </c:pt>
                <c:pt idx="152">
                  <c:v>83.854166666666671</c:v>
                </c:pt>
                <c:pt idx="153">
                  <c:v>84.375</c:v>
                </c:pt>
                <c:pt idx="154">
                  <c:v>84.895833333333343</c:v>
                </c:pt>
                <c:pt idx="155">
                  <c:v>85.416666666666671</c:v>
                </c:pt>
                <c:pt idx="156">
                  <c:v>85.9375</c:v>
                </c:pt>
                <c:pt idx="157">
                  <c:v>86.458333333333343</c:v>
                </c:pt>
                <c:pt idx="158">
                  <c:v>86.979166666666671</c:v>
                </c:pt>
                <c:pt idx="159">
                  <c:v>87.5</c:v>
                </c:pt>
                <c:pt idx="160">
                  <c:v>88.020833333333343</c:v>
                </c:pt>
                <c:pt idx="161">
                  <c:v>88.541666666666671</c:v>
                </c:pt>
                <c:pt idx="162">
                  <c:v>89.0625</c:v>
                </c:pt>
                <c:pt idx="163">
                  <c:v>89.583333333333343</c:v>
                </c:pt>
                <c:pt idx="164">
                  <c:v>90.104166666666671</c:v>
                </c:pt>
                <c:pt idx="165">
                  <c:v>90.625</c:v>
                </c:pt>
                <c:pt idx="166">
                  <c:v>91.145833333333343</c:v>
                </c:pt>
                <c:pt idx="167">
                  <c:v>91.666666666666671</c:v>
                </c:pt>
                <c:pt idx="168">
                  <c:v>92.1875</c:v>
                </c:pt>
                <c:pt idx="169">
                  <c:v>92.708333333333343</c:v>
                </c:pt>
                <c:pt idx="170">
                  <c:v>93.229166666666671</c:v>
                </c:pt>
                <c:pt idx="171">
                  <c:v>93.75</c:v>
                </c:pt>
                <c:pt idx="172">
                  <c:v>94.270833333333343</c:v>
                </c:pt>
                <c:pt idx="173">
                  <c:v>94.791666666666671</c:v>
                </c:pt>
                <c:pt idx="174">
                  <c:v>95.3125</c:v>
                </c:pt>
                <c:pt idx="175">
                  <c:v>95.833333333333343</c:v>
                </c:pt>
                <c:pt idx="176">
                  <c:v>96.354166666666671</c:v>
                </c:pt>
                <c:pt idx="177">
                  <c:v>96.875</c:v>
                </c:pt>
                <c:pt idx="178">
                  <c:v>97.395833333333343</c:v>
                </c:pt>
                <c:pt idx="179">
                  <c:v>97.916666666666671</c:v>
                </c:pt>
                <c:pt idx="180">
                  <c:v>98.4375</c:v>
                </c:pt>
                <c:pt idx="181">
                  <c:v>98.958333333333343</c:v>
                </c:pt>
                <c:pt idx="182">
                  <c:v>99.479166666666671</c:v>
                </c:pt>
                <c:pt idx="183">
                  <c:v>100</c:v>
                </c:pt>
                <c:pt idx="184">
                  <c:v>100.52083333333334</c:v>
                </c:pt>
                <c:pt idx="185">
                  <c:v>101.04166666666667</c:v>
                </c:pt>
                <c:pt idx="186">
                  <c:v>101.56250000000001</c:v>
                </c:pt>
                <c:pt idx="187">
                  <c:v>102.08333333333334</c:v>
                </c:pt>
                <c:pt idx="188">
                  <c:v>102.60416666666667</c:v>
                </c:pt>
                <c:pt idx="189">
                  <c:v>103.12500000000001</c:v>
                </c:pt>
                <c:pt idx="190">
                  <c:v>103.64583333333334</c:v>
                </c:pt>
                <c:pt idx="191">
                  <c:v>104.16666666666667</c:v>
                </c:pt>
                <c:pt idx="192">
                  <c:v>104.68750000000001</c:v>
                </c:pt>
                <c:pt idx="193">
                  <c:v>105.20833333333334</c:v>
                </c:pt>
                <c:pt idx="194">
                  <c:v>105.72916666666667</c:v>
                </c:pt>
                <c:pt idx="195">
                  <c:v>106.25000000000001</c:v>
                </c:pt>
                <c:pt idx="196">
                  <c:v>106.77083333333334</c:v>
                </c:pt>
                <c:pt idx="197">
                  <c:v>107.29166666666667</c:v>
                </c:pt>
                <c:pt idx="198">
                  <c:v>107.81250000000001</c:v>
                </c:pt>
                <c:pt idx="199">
                  <c:v>108.33333333333334</c:v>
                </c:pt>
                <c:pt idx="200">
                  <c:v>108.85416666666667</c:v>
                </c:pt>
                <c:pt idx="201">
                  <c:v>109.37500000000001</c:v>
                </c:pt>
                <c:pt idx="202">
                  <c:v>109.89583333333334</c:v>
                </c:pt>
                <c:pt idx="203">
                  <c:v>110.41666666666667</c:v>
                </c:pt>
                <c:pt idx="204">
                  <c:v>110.93750000000001</c:v>
                </c:pt>
                <c:pt idx="205">
                  <c:v>111.45833333333334</c:v>
                </c:pt>
                <c:pt idx="206">
                  <c:v>111.97916666666667</c:v>
                </c:pt>
                <c:pt idx="207">
                  <c:v>112.50000000000001</c:v>
                </c:pt>
                <c:pt idx="208">
                  <c:v>113.02083333333334</c:v>
                </c:pt>
                <c:pt idx="209">
                  <c:v>113.54166666666667</c:v>
                </c:pt>
                <c:pt idx="210">
                  <c:v>114.06250000000001</c:v>
                </c:pt>
                <c:pt idx="211">
                  <c:v>114.58333333333334</c:v>
                </c:pt>
                <c:pt idx="212">
                  <c:v>115.10416666666667</c:v>
                </c:pt>
                <c:pt idx="213">
                  <c:v>115.62500000000001</c:v>
                </c:pt>
                <c:pt idx="214">
                  <c:v>116.14583333333334</c:v>
                </c:pt>
                <c:pt idx="215">
                  <c:v>116.66666666666667</c:v>
                </c:pt>
                <c:pt idx="216">
                  <c:v>117.18750000000001</c:v>
                </c:pt>
                <c:pt idx="217">
                  <c:v>117.70833333333334</c:v>
                </c:pt>
                <c:pt idx="218">
                  <c:v>118.22916666666667</c:v>
                </c:pt>
                <c:pt idx="219">
                  <c:v>118.75000000000001</c:v>
                </c:pt>
                <c:pt idx="220">
                  <c:v>119.27083333333334</c:v>
                </c:pt>
                <c:pt idx="221">
                  <c:v>119.79166666666667</c:v>
                </c:pt>
                <c:pt idx="222">
                  <c:v>120.31250000000001</c:v>
                </c:pt>
                <c:pt idx="223">
                  <c:v>120.83333333333334</c:v>
                </c:pt>
                <c:pt idx="224">
                  <c:v>121.35416666666667</c:v>
                </c:pt>
                <c:pt idx="225">
                  <c:v>121.87500000000001</c:v>
                </c:pt>
                <c:pt idx="226">
                  <c:v>122.39583333333334</c:v>
                </c:pt>
                <c:pt idx="227">
                  <c:v>122.91666666666667</c:v>
                </c:pt>
                <c:pt idx="228">
                  <c:v>123.43750000000001</c:v>
                </c:pt>
                <c:pt idx="229">
                  <c:v>123.95833333333334</c:v>
                </c:pt>
                <c:pt idx="230">
                  <c:v>124.47916666666667</c:v>
                </c:pt>
                <c:pt idx="231">
                  <c:v>125.00000000000001</c:v>
                </c:pt>
                <c:pt idx="232">
                  <c:v>125.52083333333334</c:v>
                </c:pt>
                <c:pt idx="233">
                  <c:v>126.04166666666667</c:v>
                </c:pt>
                <c:pt idx="234">
                  <c:v>126.56250000000001</c:v>
                </c:pt>
                <c:pt idx="235">
                  <c:v>127.08333333333334</c:v>
                </c:pt>
                <c:pt idx="236">
                  <c:v>127.60416666666667</c:v>
                </c:pt>
                <c:pt idx="237">
                  <c:v>128.125</c:v>
                </c:pt>
                <c:pt idx="238">
                  <c:v>128.64583333333334</c:v>
                </c:pt>
                <c:pt idx="239">
                  <c:v>129.16666666666669</c:v>
                </c:pt>
                <c:pt idx="240">
                  <c:v>129.6875</c:v>
                </c:pt>
                <c:pt idx="241">
                  <c:v>130.20833333333334</c:v>
                </c:pt>
                <c:pt idx="242">
                  <c:v>130.72916666666669</c:v>
                </c:pt>
                <c:pt idx="243">
                  <c:v>131.25</c:v>
                </c:pt>
                <c:pt idx="244">
                  <c:v>131.77083333333334</c:v>
                </c:pt>
                <c:pt idx="245">
                  <c:v>132.29166666666669</c:v>
                </c:pt>
                <c:pt idx="246">
                  <c:v>132.8125</c:v>
                </c:pt>
                <c:pt idx="247">
                  <c:v>133.33333333333334</c:v>
                </c:pt>
                <c:pt idx="248">
                  <c:v>133.85416666666669</c:v>
                </c:pt>
                <c:pt idx="249">
                  <c:v>134.375</c:v>
                </c:pt>
                <c:pt idx="250">
                  <c:v>134.89583333333334</c:v>
                </c:pt>
                <c:pt idx="251">
                  <c:v>135.41666666666669</c:v>
                </c:pt>
                <c:pt idx="252">
                  <c:v>135.9375</c:v>
                </c:pt>
                <c:pt idx="253">
                  <c:v>136.45833333333334</c:v>
                </c:pt>
                <c:pt idx="254">
                  <c:v>136.97916666666669</c:v>
                </c:pt>
                <c:pt idx="255">
                  <c:v>137.5</c:v>
                </c:pt>
                <c:pt idx="256">
                  <c:v>138.02083333333334</c:v>
                </c:pt>
                <c:pt idx="257">
                  <c:v>138.54166666666669</c:v>
                </c:pt>
                <c:pt idx="258">
                  <c:v>139.0625</c:v>
                </c:pt>
                <c:pt idx="259">
                  <c:v>139.58333333333334</c:v>
                </c:pt>
                <c:pt idx="260">
                  <c:v>140.10416666666669</c:v>
                </c:pt>
                <c:pt idx="261">
                  <c:v>140.625</c:v>
                </c:pt>
                <c:pt idx="262">
                  <c:v>141.14583333333334</c:v>
                </c:pt>
                <c:pt idx="263">
                  <c:v>141.66666666666669</c:v>
                </c:pt>
                <c:pt idx="264">
                  <c:v>142.1875</c:v>
                </c:pt>
                <c:pt idx="265">
                  <c:v>142.70833333333334</c:v>
                </c:pt>
                <c:pt idx="266">
                  <c:v>143.22916666666669</c:v>
                </c:pt>
                <c:pt idx="267">
                  <c:v>143.75</c:v>
                </c:pt>
                <c:pt idx="268">
                  <c:v>144.27083333333334</c:v>
                </c:pt>
                <c:pt idx="269">
                  <c:v>144.79166666666669</c:v>
                </c:pt>
                <c:pt idx="270">
                  <c:v>145.3125</c:v>
                </c:pt>
                <c:pt idx="271">
                  <c:v>145.83333333333334</c:v>
                </c:pt>
                <c:pt idx="272">
                  <c:v>146.35416666666669</c:v>
                </c:pt>
                <c:pt idx="273">
                  <c:v>146.875</c:v>
                </c:pt>
                <c:pt idx="274">
                  <c:v>147.39583333333334</c:v>
                </c:pt>
                <c:pt idx="275">
                  <c:v>147.91666666666669</c:v>
                </c:pt>
                <c:pt idx="276">
                  <c:v>148.4375</c:v>
                </c:pt>
                <c:pt idx="277">
                  <c:v>148.95833333333334</c:v>
                </c:pt>
                <c:pt idx="278">
                  <c:v>149.47916666666669</c:v>
                </c:pt>
                <c:pt idx="279">
                  <c:v>150</c:v>
                </c:pt>
                <c:pt idx="280">
                  <c:v>150.52083333333334</c:v>
                </c:pt>
                <c:pt idx="281">
                  <c:v>151.04166666666669</c:v>
                </c:pt>
                <c:pt idx="282">
                  <c:v>151.5625</c:v>
                </c:pt>
                <c:pt idx="283">
                  <c:v>152.08333333333334</c:v>
                </c:pt>
                <c:pt idx="284">
                  <c:v>152.60416666666669</c:v>
                </c:pt>
                <c:pt idx="285">
                  <c:v>153.125</c:v>
                </c:pt>
                <c:pt idx="286">
                  <c:v>153.64583333333334</c:v>
                </c:pt>
                <c:pt idx="287">
                  <c:v>154.16666666666669</c:v>
                </c:pt>
                <c:pt idx="288">
                  <c:v>154.6875</c:v>
                </c:pt>
                <c:pt idx="289">
                  <c:v>155.20833333333334</c:v>
                </c:pt>
                <c:pt idx="290">
                  <c:v>155.72916666666669</c:v>
                </c:pt>
                <c:pt idx="291">
                  <c:v>156.25</c:v>
                </c:pt>
                <c:pt idx="292">
                  <c:v>156.77083333333334</c:v>
                </c:pt>
                <c:pt idx="293">
                  <c:v>157.29166666666669</c:v>
                </c:pt>
                <c:pt idx="294">
                  <c:v>157.8125</c:v>
                </c:pt>
                <c:pt idx="295">
                  <c:v>158.33333333333334</c:v>
                </c:pt>
                <c:pt idx="296">
                  <c:v>158.85416666666669</c:v>
                </c:pt>
                <c:pt idx="297">
                  <c:v>159.375</c:v>
                </c:pt>
                <c:pt idx="298">
                  <c:v>159.89583333333334</c:v>
                </c:pt>
                <c:pt idx="299">
                  <c:v>160.41666666666669</c:v>
                </c:pt>
                <c:pt idx="300">
                  <c:v>160.9375</c:v>
                </c:pt>
                <c:pt idx="301">
                  <c:v>161.45833333333334</c:v>
                </c:pt>
                <c:pt idx="302">
                  <c:v>161.97916666666669</c:v>
                </c:pt>
                <c:pt idx="303">
                  <c:v>162.5</c:v>
                </c:pt>
                <c:pt idx="304">
                  <c:v>163.02083333333334</c:v>
                </c:pt>
                <c:pt idx="305">
                  <c:v>163.54166666666669</c:v>
                </c:pt>
                <c:pt idx="306">
                  <c:v>164.0625</c:v>
                </c:pt>
                <c:pt idx="307">
                  <c:v>164.58333333333334</c:v>
                </c:pt>
                <c:pt idx="308">
                  <c:v>165.10416666666669</c:v>
                </c:pt>
                <c:pt idx="309">
                  <c:v>165.625</c:v>
                </c:pt>
                <c:pt idx="310">
                  <c:v>166.14583333333334</c:v>
                </c:pt>
                <c:pt idx="311">
                  <c:v>166.66666666666669</c:v>
                </c:pt>
                <c:pt idx="312">
                  <c:v>167.1875</c:v>
                </c:pt>
                <c:pt idx="313">
                  <c:v>167.70833333333334</c:v>
                </c:pt>
                <c:pt idx="314">
                  <c:v>168.22916666666669</c:v>
                </c:pt>
                <c:pt idx="315">
                  <c:v>168.75</c:v>
                </c:pt>
                <c:pt idx="316">
                  <c:v>169.27083333333334</c:v>
                </c:pt>
                <c:pt idx="317">
                  <c:v>169.79166666666669</c:v>
                </c:pt>
                <c:pt idx="318">
                  <c:v>170.3125</c:v>
                </c:pt>
                <c:pt idx="319">
                  <c:v>170.83333333333334</c:v>
                </c:pt>
                <c:pt idx="320">
                  <c:v>171.35416666666669</c:v>
                </c:pt>
                <c:pt idx="321">
                  <c:v>171.875</c:v>
                </c:pt>
                <c:pt idx="322">
                  <c:v>172.39583333333334</c:v>
                </c:pt>
                <c:pt idx="323">
                  <c:v>172.91666666666669</c:v>
                </c:pt>
                <c:pt idx="324">
                  <c:v>173.4375</c:v>
                </c:pt>
                <c:pt idx="325">
                  <c:v>173.95833333333334</c:v>
                </c:pt>
                <c:pt idx="326">
                  <c:v>174.47916666666669</c:v>
                </c:pt>
                <c:pt idx="327">
                  <c:v>175</c:v>
                </c:pt>
                <c:pt idx="328">
                  <c:v>175.52083333333334</c:v>
                </c:pt>
                <c:pt idx="329">
                  <c:v>176.04166666666669</c:v>
                </c:pt>
                <c:pt idx="330">
                  <c:v>176.5625</c:v>
                </c:pt>
                <c:pt idx="331">
                  <c:v>177.08333333333334</c:v>
                </c:pt>
                <c:pt idx="332">
                  <c:v>177.60416666666669</c:v>
                </c:pt>
                <c:pt idx="333">
                  <c:v>178.125</c:v>
                </c:pt>
                <c:pt idx="334">
                  <c:v>178.64583333333334</c:v>
                </c:pt>
                <c:pt idx="335">
                  <c:v>179.16666666666669</c:v>
                </c:pt>
                <c:pt idx="336">
                  <c:v>179.6875</c:v>
                </c:pt>
                <c:pt idx="337">
                  <c:v>180.20833333333334</c:v>
                </c:pt>
                <c:pt idx="338">
                  <c:v>180.72916666666669</c:v>
                </c:pt>
                <c:pt idx="339">
                  <c:v>181.25</c:v>
                </c:pt>
                <c:pt idx="340">
                  <c:v>181.77083333333334</c:v>
                </c:pt>
                <c:pt idx="341">
                  <c:v>182.29166666666669</c:v>
                </c:pt>
                <c:pt idx="342">
                  <c:v>182.8125</c:v>
                </c:pt>
                <c:pt idx="343">
                  <c:v>183.33333333333334</c:v>
                </c:pt>
                <c:pt idx="344">
                  <c:v>183.85416666666669</c:v>
                </c:pt>
                <c:pt idx="345">
                  <c:v>184.375</c:v>
                </c:pt>
                <c:pt idx="346">
                  <c:v>184.89583333333334</c:v>
                </c:pt>
                <c:pt idx="347">
                  <c:v>185.41666666666669</c:v>
                </c:pt>
                <c:pt idx="348">
                  <c:v>185.9375</c:v>
                </c:pt>
                <c:pt idx="349">
                  <c:v>186.45833333333334</c:v>
                </c:pt>
                <c:pt idx="350">
                  <c:v>186.97916666666669</c:v>
                </c:pt>
                <c:pt idx="351">
                  <c:v>187.5</c:v>
                </c:pt>
                <c:pt idx="352">
                  <c:v>188.02083333333334</c:v>
                </c:pt>
                <c:pt idx="353">
                  <c:v>188.54166666666669</c:v>
                </c:pt>
                <c:pt idx="354">
                  <c:v>189.0625</c:v>
                </c:pt>
                <c:pt idx="355">
                  <c:v>189.58333333333334</c:v>
                </c:pt>
                <c:pt idx="356">
                  <c:v>190.10416666666669</c:v>
                </c:pt>
                <c:pt idx="357">
                  <c:v>190.625</c:v>
                </c:pt>
                <c:pt idx="358">
                  <c:v>191.14583333333334</c:v>
                </c:pt>
                <c:pt idx="359">
                  <c:v>191.66666666666669</c:v>
                </c:pt>
                <c:pt idx="360">
                  <c:v>192.1875</c:v>
                </c:pt>
                <c:pt idx="361">
                  <c:v>192.70833333333334</c:v>
                </c:pt>
                <c:pt idx="362">
                  <c:v>193.22916666666669</c:v>
                </c:pt>
                <c:pt idx="363">
                  <c:v>193.75</c:v>
                </c:pt>
                <c:pt idx="364">
                  <c:v>194.27083333333334</c:v>
                </c:pt>
                <c:pt idx="365">
                  <c:v>194.79166666666669</c:v>
                </c:pt>
                <c:pt idx="366">
                  <c:v>195.3125</c:v>
                </c:pt>
                <c:pt idx="367">
                  <c:v>195.83333333333334</c:v>
                </c:pt>
                <c:pt idx="368">
                  <c:v>196.35416666666669</c:v>
                </c:pt>
                <c:pt idx="369">
                  <c:v>196.875</c:v>
                </c:pt>
                <c:pt idx="370">
                  <c:v>197.39583333333334</c:v>
                </c:pt>
                <c:pt idx="371">
                  <c:v>197.91666666666669</c:v>
                </c:pt>
                <c:pt idx="372">
                  <c:v>198.4375</c:v>
                </c:pt>
                <c:pt idx="373">
                  <c:v>198.95833333333334</c:v>
                </c:pt>
                <c:pt idx="374">
                  <c:v>199.47916666666669</c:v>
                </c:pt>
                <c:pt idx="375">
                  <c:v>200</c:v>
                </c:pt>
                <c:pt idx="376">
                  <c:v>200.52083333333334</c:v>
                </c:pt>
                <c:pt idx="377">
                  <c:v>201.04166666666669</c:v>
                </c:pt>
                <c:pt idx="378">
                  <c:v>201.56250000000003</c:v>
                </c:pt>
                <c:pt idx="379">
                  <c:v>202.08333333333334</c:v>
                </c:pt>
                <c:pt idx="380">
                  <c:v>202.60416666666669</c:v>
                </c:pt>
                <c:pt idx="381">
                  <c:v>203.12500000000003</c:v>
                </c:pt>
                <c:pt idx="382">
                  <c:v>203.64583333333334</c:v>
                </c:pt>
                <c:pt idx="383">
                  <c:v>204.16666666666669</c:v>
                </c:pt>
                <c:pt idx="384">
                  <c:v>204.68750000000003</c:v>
                </c:pt>
                <c:pt idx="385">
                  <c:v>205.20833333333334</c:v>
                </c:pt>
                <c:pt idx="386">
                  <c:v>205.72916666666669</c:v>
                </c:pt>
                <c:pt idx="387">
                  <c:v>206.25000000000003</c:v>
                </c:pt>
                <c:pt idx="388">
                  <c:v>206.77083333333334</c:v>
                </c:pt>
                <c:pt idx="389">
                  <c:v>207.29166666666669</c:v>
                </c:pt>
                <c:pt idx="390">
                  <c:v>207.81250000000003</c:v>
                </c:pt>
                <c:pt idx="391">
                  <c:v>208.33333333333334</c:v>
                </c:pt>
                <c:pt idx="392">
                  <c:v>208.85416666666669</c:v>
                </c:pt>
                <c:pt idx="393">
                  <c:v>209.37500000000003</c:v>
                </c:pt>
                <c:pt idx="394">
                  <c:v>209.89583333333334</c:v>
                </c:pt>
                <c:pt idx="395">
                  <c:v>210.41666666666669</c:v>
                </c:pt>
                <c:pt idx="396">
                  <c:v>210.93750000000003</c:v>
                </c:pt>
                <c:pt idx="397">
                  <c:v>211.45833333333334</c:v>
                </c:pt>
                <c:pt idx="398">
                  <c:v>211.97916666666669</c:v>
                </c:pt>
                <c:pt idx="399">
                  <c:v>212.50000000000003</c:v>
                </c:pt>
                <c:pt idx="400">
                  <c:v>213.02083333333334</c:v>
                </c:pt>
                <c:pt idx="401">
                  <c:v>213.54166666666669</c:v>
                </c:pt>
                <c:pt idx="402">
                  <c:v>214.06250000000003</c:v>
                </c:pt>
                <c:pt idx="403">
                  <c:v>214.58333333333334</c:v>
                </c:pt>
                <c:pt idx="404">
                  <c:v>215.10416666666669</c:v>
                </c:pt>
                <c:pt idx="405">
                  <c:v>215.62500000000003</c:v>
                </c:pt>
                <c:pt idx="406">
                  <c:v>216.14583333333334</c:v>
                </c:pt>
                <c:pt idx="407">
                  <c:v>216.66666666666669</c:v>
                </c:pt>
                <c:pt idx="408">
                  <c:v>217.18750000000003</c:v>
                </c:pt>
                <c:pt idx="409">
                  <c:v>217.70833333333334</c:v>
                </c:pt>
                <c:pt idx="410">
                  <c:v>218.22916666666669</c:v>
                </c:pt>
                <c:pt idx="411">
                  <c:v>218.75000000000003</c:v>
                </c:pt>
                <c:pt idx="412">
                  <c:v>219.27083333333334</c:v>
                </c:pt>
                <c:pt idx="413">
                  <c:v>219.79166666666669</c:v>
                </c:pt>
                <c:pt idx="414">
                  <c:v>220.31250000000003</c:v>
                </c:pt>
                <c:pt idx="415">
                  <c:v>220.83333333333334</c:v>
                </c:pt>
                <c:pt idx="416">
                  <c:v>221.35416666666669</c:v>
                </c:pt>
                <c:pt idx="417">
                  <c:v>221.87500000000003</c:v>
                </c:pt>
                <c:pt idx="418">
                  <c:v>222.39583333333334</c:v>
                </c:pt>
                <c:pt idx="419">
                  <c:v>222.91666666666669</c:v>
                </c:pt>
                <c:pt idx="420">
                  <c:v>223.43750000000003</c:v>
                </c:pt>
                <c:pt idx="421">
                  <c:v>223.95833333333334</c:v>
                </c:pt>
                <c:pt idx="422">
                  <c:v>224.47916666666669</c:v>
                </c:pt>
                <c:pt idx="423">
                  <c:v>225.00000000000003</c:v>
                </c:pt>
                <c:pt idx="424">
                  <c:v>225.52083333333334</c:v>
                </c:pt>
                <c:pt idx="425">
                  <c:v>226.04166666666669</c:v>
                </c:pt>
                <c:pt idx="426">
                  <c:v>226.56250000000003</c:v>
                </c:pt>
                <c:pt idx="427">
                  <c:v>227.08333333333334</c:v>
                </c:pt>
                <c:pt idx="428">
                  <c:v>227.60416666666669</c:v>
                </c:pt>
                <c:pt idx="429">
                  <c:v>228.12500000000003</c:v>
                </c:pt>
                <c:pt idx="430">
                  <c:v>228.64583333333334</c:v>
                </c:pt>
                <c:pt idx="431">
                  <c:v>229.16666666666669</c:v>
                </c:pt>
                <c:pt idx="432">
                  <c:v>229.68750000000003</c:v>
                </c:pt>
                <c:pt idx="433">
                  <c:v>230.20833333333334</c:v>
                </c:pt>
                <c:pt idx="434">
                  <c:v>230.72916666666669</c:v>
                </c:pt>
                <c:pt idx="435">
                  <c:v>231.25000000000003</c:v>
                </c:pt>
                <c:pt idx="436">
                  <c:v>231.77083333333334</c:v>
                </c:pt>
                <c:pt idx="437">
                  <c:v>232.29166666666669</c:v>
                </c:pt>
                <c:pt idx="438">
                  <c:v>232.81250000000003</c:v>
                </c:pt>
                <c:pt idx="439">
                  <c:v>233.33333333333334</c:v>
                </c:pt>
                <c:pt idx="440">
                  <c:v>233.85416666666669</c:v>
                </c:pt>
                <c:pt idx="441">
                  <c:v>234.37500000000003</c:v>
                </c:pt>
                <c:pt idx="442">
                  <c:v>234.89583333333334</c:v>
                </c:pt>
                <c:pt idx="443">
                  <c:v>235.41666666666669</c:v>
                </c:pt>
                <c:pt idx="444">
                  <c:v>235.93750000000003</c:v>
                </c:pt>
                <c:pt idx="445">
                  <c:v>236.45833333333334</c:v>
                </c:pt>
                <c:pt idx="446">
                  <c:v>236.97916666666669</c:v>
                </c:pt>
                <c:pt idx="447">
                  <c:v>237.50000000000003</c:v>
                </c:pt>
                <c:pt idx="448">
                  <c:v>238.02083333333334</c:v>
                </c:pt>
                <c:pt idx="449">
                  <c:v>238.54166666666669</c:v>
                </c:pt>
                <c:pt idx="450">
                  <c:v>239.06250000000003</c:v>
                </c:pt>
                <c:pt idx="451">
                  <c:v>239.58333333333334</c:v>
                </c:pt>
                <c:pt idx="452">
                  <c:v>240.10416666666669</c:v>
                </c:pt>
                <c:pt idx="453">
                  <c:v>240.62500000000003</c:v>
                </c:pt>
                <c:pt idx="454">
                  <c:v>241.14583333333334</c:v>
                </c:pt>
                <c:pt idx="455">
                  <c:v>241.66666666666669</c:v>
                </c:pt>
                <c:pt idx="456">
                  <c:v>242.18750000000003</c:v>
                </c:pt>
                <c:pt idx="457">
                  <c:v>242.70833333333334</c:v>
                </c:pt>
                <c:pt idx="458">
                  <c:v>243.22916666666669</c:v>
                </c:pt>
                <c:pt idx="459">
                  <c:v>243.75000000000003</c:v>
                </c:pt>
                <c:pt idx="460">
                  <c:v>244.27083333333334</c:v>
                </c:pt>
                <c:pt idx="461">
                  <c:v>244.79166666666669</c:v>
                </c:pt>
                <c:pt idx="462">
                  <c:v>245.31250000000003</c:v>
                </c:pt>
                <c:pt idx="463">
                  <c:v>245.83333333333334</c:v>
                </c:pt>
                <c:pt idx="464">
                  <c:v>246.35416666666669</c:v>
                </c:pt>
                <c:pt idx="465">
                  <c:v>246.87500000000003</c:v>
                </c:pt>
                <c:pt idx="466">
                  <c:v>247.39583333333334</c:v>
                </c:pt>
                <c:pt idx="467">
                  <c:v>247.91666666666669</c:v>
                </c:pt>
                <c:pt idx="468">
                  <c:v>248.43750000000003</c:v>
                </c:pt>
                <c:pt idx="469">
                  <c:v>248.95833333333334</c:v>
                </c:pt>
                <c:pt idx="470">
                  <c:v>249.47916666666669</c:v>
                </c:pt>
                <c:pt idx="471">
                  <c:v>250.00000000000003</c:v>
                </c:pt>
                <c:pt idx="472">
                  <c:v>250.52083333333334</c:v>
                </c:pt>
                <c:pt idx="473">
                  <c:v>251.04166666666669</c:v>
                </c:pt>
                <c:pt idx="474">
                  <c:v>251.56250000000003</c:v>
                </c:pt>
                <c:pt idx="475">
                  <c:v>252.08333333333334</c:v>
                </c:pt>
                <c:pt idx="476">
                  <c:v>252.60416666666669</c:v>
                </c:pt>
                <c:pt idx="477">
                  <c:v>253.12500000000003</c:v>
                </c:pt>
                <c:pt idx="478">
                  <c:v>253.64583333333334</c:v>
                </c:pt>
                <c:pt idx="479">
                  <c:v>254.16666666666669</c:v>
                </c:pt>
                <c:pt idx="480">
                  <c:v>254.68750000000003</c:v>
                </c:pt>
                <c:pt idx="481">
                  <c:v>255.20833333333334</c:v>
                </c:pt>
                <c:pt idx="482">
                  <c:v>255.72916666666669</c:v>
                </c:pt>
                <c:pt idx="483">
                  <c:v>256.25</c:v>
                </c:pt>
                <c:pt idx="484">
                  <c:v>256.77083333333337</c:v>
                </c:pt>
                <c:pt idx="485">
                  <c:v>257.29166666666669</c:v>
                </c:pt>
                <c:pt idx="486">
                  <c:v>257.8125</c:v>
                </c:pt>
                <c:pt idx="487">
                  <c:v>258.33333333333337</c:v>
                </c:pt>
                <c:pt idx="488">
                  <c:v>258.85416666666669</c:v>
                </c:pt>
                <c:pt idx="489">
                  <c:v>259.375</c:v>
                </c:pt>
                <c:pt idx="490">
                  <c:v>259.89583333333337</c:v>
                </c:pt>
                <c:pt idx="491">
                  <c:v>260.41666666666669</c:v>
                </c:pt>
                <c:pt idx="492">
                  <c:v>260.9375</c:v>
                </c:pt>
                <c:pt idx="493">
                  <c:v>261.45833333333337</c:v>
                </c:pt>
                <c:pt idx="494">
                  <c:v>261.97916666666669</c:v>
                </c:pt>
                <c:pt idx="495">
                  <c:v>262.5</c:v>
                </c:pt>
                <c:pt idx="496">
                  <c:v>263.02083333333337</c:v>
                </c:pt>
                <c:pt idx="497">
                  <c:v>263.54166666666669</c:v>
                </c:pt>
                <c:pt idx="498">
                  <c:v>264.0625</c:v>
                </c:pt>
                <c:pt idx="499">
                  <c:v>264.58333333333337</c:v>
                </c:pt>
                <c:pt idx="500">
                  <c:v>265.10416666666669</c:v>
                </c:pt>
                <c:pt idx="501">
                  <c:v>265.625</c:v>
                </c:pt>
                <c:pt idx="502">
                  <c:v>266.14583333333337</c:v>
                </c:pt>
                <c:pt idx="503">
                  <c:v>266.66666666666669</c:v>
                </c:pt>
                <c:pt idx="504">
                  <c:v>267.1875</c:v>
                </c:pt>
                <c:pt idx="505">
                  <c:v>267.70833333333337</c:v>
                </c:pt>
                <c:pt idx="506">
                  <c:v>268.22916666666669</c:v>
                </c:pt>
                <c:pt idx="507">
                  <c:v>268.75</c:v>
                </c:pt>
                <c:pt idx="508">
                  <c:v>269.27083333333337</c:v>
                </c:pt>
                <c:pt idx="509">
                  <c:v>269.79166666666669</c:v>
                </c:pt>
                <c:pt idx="510">
                  <c:v>270.3125</c:v>
                </c:pt>
                <c:pt idx="511">
                  <c:v>270.83333333333337</c:v>
                </c:pt>
                <c:pt idx="512">
                  <c:v>271.35416666666669</c:v>
                </c:pt>
                <c:pt idx="513">
                  <c:v>271.875</c:v>
                </c:pt>
                <c:pt idx="514">
                  <c:v>272.39583333333337</c:v>
                </c:pt>
                <c:pt idx="515">
                  <c:v>272.91666666666669</c:v>
                </c:pt>
                <c:pt idx="516">
                  <c:v>273.4375</c:v>
                </c:pt>
                <c:pt idx="517">
                  <c:v>273.95833333333337</c:v>
                </c:pt>
                <c:pt idx="518">
                  <c:v>274.47916666666669</c:v>
                </c:pt>
                <c:pt idx="519">
                  <c:v>275</c:v>
                </c:pt>
                <c:pt idx="520">
                  <c:v>275.52083333333337</c:v>
                </c:pt>
                <c:pt idx="521">
                  <c:v>276.04166666666669</c:v>
                </c:pt>
                <c:pt idx="522">
                  <c:v>276.5625</c:v>
                </c:pt>
                <c:pt idx="523">
                  <c:v>277.08333333333337</c:v>
                </c:pt>
                <c:pt idx="524">
                  <c:v>277.60416666666669</c:v>
                </c:pt>
                <c:pt idx="525">
                  <c:v>278.125</c:v>
                </c:pt>
                <c:pt idx="526">
                  <c:v>278.64583333333337</c:v>
                </c:pt>
                <c:pt idx="527">
                  <c:v>279.16666666666669</c:v>
                </c:pt>
                <c:pt idx="528">
                  <c:v>279.6875</c:v>
                </c:pt>
                <c:pt idx="529">
                  <c:v>280.20833333333337</c:v>
                </c:pt>
                <c:pt idx="530">
                  <c:v>280.72916666666669</c:v>
                </c:pt>
                <c:pt idx="531">
                  <c:v>281.25</c:v>
                </c:pt>
                <c:pt idx="532">
                  <c:v>281.77083333333337</c:v>
                </c:pt>
                <c:pt idx="533">
                  <c:v>282.29166666666669</c:v>
                </c:pt>
                <c:pt idx="534">
                  <c:v>282.8125</c:v>
                </c:pt>
                <c:pt idx="535">
                  <c:v>283.33333333333337</c:v>
                </c:pt>
                <c:pt idx="536">
                  <c:v>283.85416666666669</c:v>
                </c:pt>
                <c:pt idx="537">
                  <c:v>284.375</c:v>
                </c:pt>
                <c:pt idx="538">
                  <c:v>284.89583333333337</c:v>
                </c:pt>
                <c:pt idx="539">
                  <c:v>285.41666666666669</c:v>
                </c:pt>
                <c:pt idx="540">
                  <c:v>285.9375</c:v>
                </c:pt>
                <c:pt idx="541">
                  <c:v>286.45833333333337</c:v>
                </c:pt>
                <c:pt idx="542">
                  <c:v>286.97916666666669</c:v>
                </c:pt>
                <c:pt idx="543">
                  <c:v>287.5</c:v>
                </c:pt>
                <c:pt idx="544">
                  <c:v>288.02083333333337</c:v>
                </c:pt>
                <c:pt idx="545">
                  <c:v>288.54166666666669</c:v>
                </c:pt>
                <c:pt idx="546">
                  <c:v>289.0625</c:v>
                </c:pt>
                <c:pt idx="547">
                  <c:v>289.58333333333337</c:v>
                </c:pt>
                <c:pt idx="548">
                  <c:v>290.10416666666669</c:v>
                </c:pt>
                <c:pt idx="549">
                  <c:v>290.625</c:v>
                </c:pt>
                <c:pt idx="550">
                  <c:v>291.14583333333337</c:v>
                </c:pt>
                <c:pt idx="551">
                  <c:v>291.66666666666669</c:v>
                </c:pt>
                <c:pt idx="552">
                  <c:v>292.1875</c:v>
                </c:pt>
                <c:pt idx="553">
                  <c:v>292.70833333333337</c:v>
                </c:pt>
                <c:pt idx="554">
                  <c:v>293.22916666666669</c:v>
                </c:pt>
                <c:pt idx="555">
                  <c:v>293.75</c:v>
                </c:pt>
                <c:pt idx="556">
                  <c:v>294.27083333333337</c:v>
                </c:pt>
                <c:pt idx="557">
                  <c:v>294.79166666666669</c:v>
                </c:pt>
                <c:pt idx="558">
                  <c:v>295.3125</c:v>
                </c:pt>
                <c:pt idx="559">
                  <c:v>295.83333333333337</c:v>
                </c:pt>
                <c:pt idx="560">
                  <c:v>296.35416666666669</c:v>
                </c:pt>
                <c:pt idx="561">
                  <c:v>296.875</c:v>
                </c:pt>
                <c:pt idx="562">
                  <c:v>297.39583333333337</c:v>
                </c:pt>
                <c:pt idx="563">
                  <c:v>297.91666666666669</c:v>
                </c:pt>
                <c:pt idx="564">
                  <c:v>298.4375</c:v>
                </c:pt>
                <c:pt idx="565">
                  <c:v>298.95833333333337</c:v>
                </c:pt>
                <c:pt idx="566">
                  <c:v>299.47916666666669</c:v>
                </c:pt>
                <c:pt idx="567">
                  <c:v>300</c:v>
                </c:pt>
                <c:pt idx="568">
                  <c:v>300.52083333333337</c:v>
                </c:pt>
                <c:pt idx="569">
                  <c:v>301.04166666666669</c:v>
                </c:pt>
                <c:pt idx="570">
                  <c:v>301.5625</c:v>
                </c:pt>
                <c:pt idx="571">
                  <c:v>302.08333333333337</c:v>
                </c:pt>
                <c:pt idx="572">
                  <c:v>302.60416666666669</c:v>
                </c:pt>
                <c:pt idx="573">
                  <c:v>303.125</c:v>
                </c:pt>
                <c:pt idx="574">
                  <c:v>303.64583333333337</c:v>
                </c:pt>
                <c:pt idx="575">
                  <c:v>304.16666666666669</c:v>
                </c:pt>
                <c:pt idx="576">
                  <c:v>304.6875</c:v>
                </c:pt>
                <c:pt idx="577">
                  <c:v>305.20833333333337</c:v>
                </c:pt>
                <c:pt idx="578">
                  <c:v>305.72916666666669</c:v>
                </c:pt>
                <c:pt idx="579">
                  <c:v>306.25</c:v>
                </c:pt>
                <c:pt idx="580">
                  <c:v>306.77083333333337</c:v>
                </c:pt>
                <c:pt idx="581">
                  <c:v>307.29166666666669</c:v>
                </c:pt>
                <c:pt idx="582">
                  <c:v>307.8125</c:v>
                </c:pt>
                <c:pt idx="583">
                  <c:v>308.33333333333337</c:v>
                </c:pt>
                <c:pt idx="584">
                  <c:v>308.85416666666669</c:v>
                </c:pt>
                <c:pt idx="585">
                  <c:v>309.375</c:v>
                </c:pt>
                <c:pt idx="586">
                  <c:v>309.89583333333337</c:v>
                </c:pt>
                <c:pt idx="587">
                  <c:v>310.41666666666669</c:v>
                </c:pt>
                <c:pt idx="588">
                  <c:v>310.9375</c:v>
                </c:pt>
                <c:pt idx="589">
                  <c:v>311.45833333333337</c:v>
                </c:pt>
                <c:pt idx="590">
                  <c:v>311.97916666666669</c:v>
                </c:pt>
                <c:pt idx="591">
                  <c:v>312.5</c:v>
                </c:pt>
                <c:pt idx="592">
                  <c:v>313.02083333333337</c:v>
                </c:pt>
                <c:pt idx="593">
                  <c:v>313.54166666666669</c:v>
                </c:pt>
                <c:pt idx="594">
                  <c:v>314.0625</c:v>
                </c:pt>
                <c:pt idx="595">
                  <c:v>314.58333333333337</c:v>
                </c:pt>
                <c:pt idx="596">
                  <c:v>315.10416666666669</c:v>
                </c:pt>
                <c:pt idx="597">
                  <c:v>315.625</c:v>
                </c:pt>
                <c:pt idx="598">
                  <c:v>316.14583333333337</c:v>
                </c:pt>
                <c:pt idx="599">
                  <c:v>316.66666666666669</c:v>
                </c:pt>
                <c:pt idx="600">
                  <c:v>317.1875</c:v>
                </c:pt>
                <c:pt idx="601">
                  <c:v>317.70833333333337</c:v>
                </c:pt>
                <c:pt idx="602">
                  <c:v>318.22916666666669</c:v>
                </c:pt>
                <c:pt idx="603">
                  <c:v>318.75</c:v>
                </c:pt>
                <c:pt idx="604">
                  <c:v>319.27083333333337</c:v>
                </c:pt>
                <c:pt idx="605">
                  <c:v>319.79166666666669</c:v>
                </c:pt>
                <c:pt idx="606">
                  <c:v>320.3125</c:v>
                </c:pt>
                <c:pt idx="607">
                  <c:v>320.83333333333337</c:v>
                </c:pt>
                <c:pt idx="608">
                  <c:v>321.35416666666669</c:v>
                </c:pt>
                <c:pt idx="609">
                  <c:v>321.875</c:v>
                </c:pt>
                <c:pt idx="610">
                  <c:v>322.39583333333337</c:v>
                </c:pt>
                <c:pt idx="611">
                  <c:v>322.91666666666669</c:v>
                </c:pt>
                <c:pt idx="612">
                  <c:v>323.4375</c:v>
                </c:pt>
                <c:pt idx="613">
                  <c:v>323.95833333333337</c:v>
                </c:pt>
                <c:pt idx="614">
                  <c:v>324.47916666666669</c:v>
                </c:pt>
                <c:pt idx="615">
                  <c:v>325</c:v>
                </c:pt>
                <c:pt idx="616">
                  <c:v>325.52083333333337</c:v>
                </c:pt>
                <c:pt idx="617">
                  <c:v>326.04166666666669</c:v>
                </c:pt>
                <c:pt idx="618">
                  <c:v>326.5625</c:v>
                </c:pt>
                <c:pt idx="619">
                  <c:v>327.08333333333337</c:v>
                </c:pt>
                <c:pt idx="620">
                  <c:v>327.60416666666669</c:v>
                </c:pt>
                <c:pt idx="621">
                  <c:v>328.125</c:v>
                </c:pt>
                <c:pt idx="622">
                  <c:v>328.64583333333337</c:v>
                </c:pt>
                <c:pt idx="623">
                  <c:v>329.16666666666669</c:v>
                </c:pt>
                <c:pt idx="624">
                  <c:v>329.6875</c:v>
                </c:pt>
                <c:pt idx="625">
                  <c:v>330.20833333333337</c:v>
                </c:pt>
                <c:pt idx="626">
                  <c:v>330.72916666666669</c:v>
                </c:pt>
                <c:pt idx="627">
                  <c:v>331.25</c:v>
                </c:pt>
                <c:pt idx="628">
                  <c:v>331.77083333333337</c:v>
                </c:pt>
                <c:pt idx="629">
                  <c:v>332.29166666666669</c:v>
                </c:pt>
                <c:pt idx="630">
                  <c:v>332.8125</c:v>
                </c:pt>
                <c:pt idx="631">
                  <c:v>333.33333333333337</c:v>
                </c:pt>
                <c:pt idx="632">
                  <c:v>333.85416666666669</c:v>
                </c:pt>
                <c:pt idx="633">
                  <c:v>334.375</c:v>
                </c:pt>
                <c:pt idx="634">
                  <c:v>334.89583333333337</c:v>
                </c:pt>
                <c:pt idx="635">
                  <c:v>335.41666666666669</c:v>
                </c:pt>
                <c:pt idx="636">
                  <c:v>335.9375</c:v>
                </c:pt>
                <c:pt idx="637">
                  <c:v>336.45833333333337</c:v>
                </c:pt>
                <c:pt idx="638">
                  <c:v>336.97916666666669</c:v>
                </c:pt>
                <c:pt idx="639">
                  <c:v>337.5</c:v>
                </c:pt>
                <c:pt idx="640">
                  <c:v>338.02083333333337</c:v>
                </c:pt>
                <c:pt idx="641">
                  <c:v>338.54166666666669</c:v>
                </c:pt>
                <c:pt idx="642">
                  <c:v>339.0625</c:v>
                </c:pt>
                <c:pt idx="643">
                  <c:v>339.58333333333337</c:v>
                </c:pt>
                <c:pt idx="644">
                  <c:v>340.10416666666669</c:v>
                </c:pt>
                <c:pt idx="645">
                  <c:v>340.625</c:v>
                </c:pt>
                <c:pt idx="646">
                  <c:v>341.14583333333337</c:v>
                </c:pt>
                <c:pt idx="647">
                  <c:v>341.66666666666669</c:v>
                </c:pt>
                <c:pt idx="648">
                  <c:v>342.1875</c:v>
                </c:pt>
                <c:pt idx="649">
                  <c:v>342.70833333333337</c:v>
                </c:pt>
                <c:pt idx="650">
                  <c:v>343.22916666666669</c:v>
                </c:pt>
                <c:pt idx="651">
                  <c:v>343.75</c:v>
                </c:pt>
                <c:pt idx="652">
                  <c:v>344.27083333333337</c:v>
                </c:pt>
                <c:pt idx="653">
                  <c:v>344.79166666666669</c:v>
                </c:pt>
                <c:pt idx="654">
                  <c:v>345.3125</c:v>
                </c:pt>
                <c:pt idx="655">
                  <c:v>345.83333333333337</c:v>
                </c:pt>
                <c:pt idx="656">
                  <c:v>346.35416666666669</c:v>
                </c:pt>
                <c:pt idx="657">
                  <c:v>346.875</c:v>
                </c:pt>
                <c:pt idx="658">
                  <c:v>347.39583333333337</c:v>
                </c:pt>
                <c:pt idx="659">
                  <c:v>347.91666666666669</c:v>
                </c:pt>
                <c:pt idx="660">
                  <c:v>348.4375</c:v>
                </c:pt>
                <c:pt idx="661">
                  <c:v>348.95833333333337</c:v>
                </c:pt>
                <c:pt idx="662">
                  <c:v>349.47916666666669</c:v>
                </c:pt>
                <c:pt idx="663">
                  <c:v>350</c:v>
                </c:pt>
                <c:pt idx="664">
                  <c:v>350.52083333333337</c:v>
                </c:pt>
                <c:pt idx="665">
                  <c:v>351.04166666666669</c:v>
                </c:pt>
                <c:pt idx="666">
                  <c:v>351.5625</c:v>
                </c:pt>
                <c:pt idx="667">
                  <c:v>352.08333333333337</c:v>
                </c:pt>
                <c:pt idx="668">
                  <c:v>352.60416666666669</c:v>
                </c:pt>
                <c:pt idx="669">
                  <c:v>353.125</c:v>
                </c:pt>
                <c:pt idx="670">
                  <c:v>353.64583333333337</c:v>
                </c:pt>
                <c:pt idx="671">
                  <c:v>354.16666666666669</c:v>
                </c:pt>
                <c:pt idx="672">
                  <c:v>354.6875</c:v>
                </c:pt>
                <c:pt idx="673">
                  <c:v>355.20833333333337</c:v>
                </c:pt>
                <c:pt idx="674">
                  <c:v>355.72916666666669</c:v>
                </c:pt>
                <c:pt idx="675">
                  <c:v>356.25</c:v>
                </c:pt>
                <c:pt idx="676">
                  <c:v>356.77083333333337</c:v>
                </c:pt>
                <c:pt idx="677">
                  <c:v>357.29166666666669</c:v>
                </c:pt>
                <c:pt idx="678">
                  <c:v>357.8125</c:v>
                </c:pt>
                <c:pt idx="679">
                  <c:v>358.33333333333337</c:v>
                </c:pt>
                <c:pt idx="680">
                  <c:v>358.85416666666669</c:v>
                </c:pt>
                <c:pt idx="681">
                  <c:v>359.375</c:v>
                </c:pt>
                <c:pt idx="682">
                  <c:v>359.89583333333337</c:v>
                </c:pt>
                <c:pt idx="683">
                  <c:v>360.41666666666669</c:v>
                </c:pt>
                <c:pt idx="684">
                  <c:v>360.9375</c:v>
                </c:pt>
                <c:pt idx="685">
                  <c:v>361.45833333333337</c:v>
                </c:pt>
                <c:pt idx="686">
                  <c:v>361.97916666666669</c:v>
                </c:pt>
                <c:pt idx="687">
                  <c:v>362.5</c:v>
                </c:pt>
                <c:pt idx="688">
                  <c:v>363.02083333333337</c:v>
                </c:pt>
                <c:pt idx="689">
                  <c:v>363.54166666666669</c:v>
                </c:pt>
                <c:pt idx="690">
                  <c:v>364.0625</c:v>
                </c:pt>
                <c:pt idx="691">
                  <c:v>364.58333333333337</c:v>
                </c:pt>
                <c:pt idx="692">
                  <c:v>365.10416666666669</c:v>
                </c:pt>
                <c:pt idx="693">
                  <c:v>365.625</c:v>
                </c:pt>
                <c:pt idx="694">
                  <c:v>366.14583333333337</c:v>
                </c:pt>
                <c:pt idx="695">
                  <c:v>366.66666666666669</c:v>
                </c:pt>
                <c:pt idx="696">
                  <c:v>367.1875</c:v>
                </c:pt>
                <c:pt idx="697">
                  <c:v>367.70833333333337</c:v>
                </c:pt>
                <c:pt idx="698">
                  <c:v>368.22916666666669</c:v>
                </c:pt>
                <c:pt idx="699">
                  <c:v>368.75</c:v>
                </c:pt>
                <c:pt idx="700">
                  <c:v>369.27083333333337</c:v>
                </c:pt>
                <c:pt idx="701">
                  <c:v>369.79166666666669</c:v>
                </c:pt>
                <c:pt idx="702">
                  <c:v>370.3125</c:v>
                </c:pt>
                <c:pt idx="703">
                  <c:v>370.83333333333337</c:v>
                </c:pt>
                <c:pt idx="704">
                  <c:v>371.35416666666669</c:v>
                </c:pt>
                <c:pt idx="705">
                  <c:v>371.875</c:v>
                </c:pt>
                <c:pt idx="706">
                  <c:v>372.39583333333337</c:v>
                </c:pt>
                <c:pt idx="707">
                  <c:v>372.91666666666669</c:v>
                </c:pt>
                <c:pt idx="708">
                  <c:v>373.4375</c:v>
                </c:pt>
                <c:pt idx="709">
                  <c:v>373.95833333333337</c:v>
                </c:pt>
                <c:pt idx="710">
                  <c:v>374.47916666666669</c:v>
                </c:pt>
                <c:pt idx="711">
                  <c:v>375</c:v>
                </c:pt>
                <c:pt idx="712">
                  <c:v>375.52083333333337</c:v>
                </c:pt>
                <c:pt idx="713">
                  <c:v>376.04166666666669</c:v>
                </c:pt>
                <c:pt idx="714">
                  <c:v>376.5625</c:v>
                </c:pt>
                <c:pt idx="715">
                  <c:v>377.08333333333337</c:v>
                </c:pt>
                <c:pt idx="716">
                  <c:v>377.60416666666669</c:v>
                </c:pt>
                <c:pt idx="717">
                  <c:v>378.125</c:v>
                </c:pt>
                <c:pt idx="718">
                  <c:v>378.64583333333337</c:v>
                </c:pt>
                <c:pt idx="719">
                  <c:v>379.16666666666669</c:v>
                </c:pt>
                <c:pt idx="720">
                  <c:v>379.6875</c:v>
                </c:pt>
                <c:pt idx="721">
                  <c:v>380.20833333333337</c:v>
                </c:pt>
                <c:pt idx="722">
                  <c:v>380.72916666666669</c:v>
                </c:pt>
                <c:pt idx="723">
                  <c:v>381.25</c:v>
                </c:pt>
                <c:pt idx="724">
                  <c:v>381.77083333333337</c:v>
                </c:pt>
                <c:pt idx="725">
                  <c:v>382.29166666666669</c:v>
                </c:pt>
                <c:pt idx="726">
                  <c:v>382.8125</c:v>
                </c:pt>
                <c:pt idx="727">
                  <c:v>383.33333333333337</c:v>
                </c:pt>
                <c:pt idx="728">
                  <c:v>383.85416666666669</c:v>
                </c:pt>
                <c:pt idx="729">
                  <c:v>384.375</c:v>
                </c:pt>
                <c:pt idx="730">
                  <c:v>384.89583333333337</c:v>
                </c:pt>
                <c:pt idx="731">
                  <c:v>385.41666666666669</c:v>
                </c:pt>
                <c:pt idx="732">
                  <c:v>385.9375</c:v>
                </c:pt>
                <c:pt idx="733">
                  <c:v>386.45833333333337</c:v>
                </c:pt>
                <c:pt idx="734">
                  <c:v>386.97916666666669</c:v>
                </c:pt>
                <c:pt idx="735">
                  <c:v>387.5</c:v>
                </c:pt>
                <c:pt idx="736">
                  <c:v>388.02083333333337</c:v>
                </c:pt>
                <c:pt idx="737">
                  <c:v>388.54166666666669</c:v>
                </c:pt>
                <c:pt idx="738">
                  <c:v>389.0625</c:v>
                </c:pt>
                <c:pt idx="739">
                  <c:v>389.58333333333337</c:v>
                </c:pt>
                <c:pt idx="740">
                  <c:v>390.10416666666669</c:v>
                </c:pt>
                <c:pt idx="741">
                  <c:v>390.625</c:v>
                </c:pt>
                <c:pt idx="742">
                  <c:v>391.14583333333337</c:v>
                </c:pt>
                <c:pt idx="743">
                  <c:v>391.66666666666669</c:v>
                </c:pt>
                <c:pt idx="744">
                  <c:v>392.1875</c:v>
                </c:pt>
                <c:pt idx="745">
                  <c:v>392.70833333333337</c:v>
                </c:pt>
                <c:pt idx="746">
                  <c:v>393.22916666666669</c:v>
                </c:pt>
                <c:pt idx="747">
                  <c:v>393.75</c:v>
                </c:pt>
                <c:pt idx="748">
                  <c:v>394.27083333333337</c:v>
                </c:pt>
                <c:pt idx="749">
                  <c:v>394.79166666666669</c:v>
                </c:pt>
                <c:pt idx="750">
                  <c:v>395.3125</c:v>
                </c:pt>
                <c:pt idx="751">
                  <c:v>395.83333333333337</c:v>
                </c:pt>
                <c:pt idx="752">
                  <c:v>396.35416666666669</c:v>
                </c:pt>
                <c:pt idx="753">
                  <c:v>396.875</c:v>
                </c:pt>
                <c:pt idx="754">
                  <c:v>397.39583333333337</c:v>
                </c:pt>
                <c:pt idx="755">
                  <c:v>397.91666666666669</c:v>
                </c:pt>
                <c:pt idx="756">
                  <c:v>398.4375</c:v>
                </c:pt>
                <c:pt idx="757">
                  <c:v>398.95833333333337</c:v>
                </c:pt>
                <c:pt idx="758">
                  <c:v>399.47916666666669</c:v>
                </c:pt>
                <c:pt idx="759">
                  <c:v>400</c:v>
                </c:pt>
                <c:pt idx="760">
                  <c:v>400.52083333333337</c:v>
                </c:pt>
                <c:pt idx="761">
                  <c:v>401.04166666666669</c:v>
                </c:pt>
                <c:pt idx="762">
                  <c:v>401.56250000000006</c:v>
                </c:pt>
                <c:pt idx="763">
                  <c:v>402.08333333333337</c:v>
                </c:pt>
                <c:pt idx="764">
                  <c:v>402.60416666666669</c:v>
                </c:pt>
                <c:pt idx="765">
                  <c:v>403.12500000000006</c:v>
                </c:pt>
                <c:pt idx="766">
                  <c:v>403.64583333333337</c:v>
                </c:pt>
                <c:pt idx="767">
                  <c:v>404.16666666666669</c:v>
                </c:pt>
                <c:pt idx="768">
                  <c:v>404.68750000000006</c:v>
                </c:pt>
                <c:pt idx="769">
                  <c:v>405.20833333333337</c:v>
                </c:pt>
                <c:pt idx="770">
                  <c:v>405.72916666666669</c:v>
                </c:pt>
                <c:pt idx="771">
                  <c:v>406.25000000000006</c:v>
                </c:pt>
                <c:pt idx="772">
                  <c:v>406.77083333333337</c:v>
                </c:pt>
                <c:pt idx="773">
                  <c:v>407.29166666666669</c:v>
                </c:pt>
                <c:pt idx="774">
                  <c:v>407.81250000000006</c:v>
                </c:pt>
                <c:pt idx="775">
                  <c:v>408.33333333333337</c:v>
                </c:pt>
                <c:pt idx="776">
                  <c:v>408.85416666666669</c:v>
                </c:pt>
                <c:pt idx="777">
                  <c:v>409.37500000000006</c:v>
                </c:pt>
                <c:pt idx="778">
                  <c:v>409.89583333333337</c:v>
                </c:pt>
                <c:pt idx="779">
                  <c:v>410.41666666666669</c:v>
                </c:pt>
                <c:pt idx="780">
                  <c:v>410.93750000000006</c:v>
                </c:pt>
                <c:pt idx="781">
                  <c:v>411.45833333333337</c:v>
                </c:pt>
                <c:pt idx="782">
                  <c:v>411.97916666666669</c:v>
                </c:pt>
                <c:pt idx="783">
                  <c:v>412.50000000000006</c:v>
                </c:pt>
                <c:pt idx="784">
                  <c:v>413.02083333333337</c:v>
                </c:pt>
                <c:pt idx="785">
                  <c:v>413.54166666666669</c:v>
                </c:pt>
                <c:pt idx="786">
                  <c:v>414.06250000000006</c:v>
                </c:pt>
                <c:pt idx="787">
                  <c:v>414.58333333333337</c:v>
                </c:pt>
                <c:pt idx="788">
                  <c:v>415.10416666666669</c:v>
                </c:pt>
                <c:pt idx="789">
                  <c:v>415.62500000000006</c:v>
                </c:pt>
                <c:pt idx="790">
                  <c:v>416.14583333333337</c:v>
                </c:pt>
                <c:pt idx="791">
                  <c:v>416.66666666666669</c:v>
                </c:pt>
                <c:pt idx="792">
                  <c:v>417.18750000000006</c:v>
                </c:pt>
                <c:pt idx="793">
                  <c:v>417.70833333333337</c:v>
                </c:pt>
                <c:pt idx="794">
                  <c:v>418.22916666666669</c:v>
                </c:pt>
                <c:pt idx="795">
                  <c:v>418.75000000000006</c:v>
                </c:pt>
                <c:pt idx="796">
                  <c:v>419.27083333333337</c:v>
                </c:pt>
                <c:pt idx="797">
                  <c:v>419.79166666666669</c:v>
                </c:pt>
                <c:pt idx="798">
                  <c:v>420.31250000000006</c:v>
                </c:pt>
                <c:pt idx="799">
                  <c:v>420.83333333333337</c:v>
                </c:pt>
                <c:pt idx="800">
                  <c:v>421.35416666666669</c:v>
                </c:pt>
                <c:pt idx="801">
                  <c:v>421.87500000000006</c:v>
                </c:pt>
                <c:pt idx="802">
                  <c:v>422.39583333333337</c:v>
                </c:pt>
                <c:pt idx="803">
                  <c:v>422.91666666666669</c:v>
                </c:pt>
                <c:pt idx="804">
                  <c:v>423.43750000000006</c:v>
                </c:pt>
                <c:pt idx="805">
                  <c:v>423.95833333333337</c:v>
                </c:pt>
                <c:pt idx="806">
                  <c:v>424.47916666666669</c:v>
                </c:pt>
                <c:pt idx="807">
                  <c:v>425.00000000000006</c:v>
                </c:pt>
                <c:pt idx="808">
                  <c:v>425.52083333333337</c:v>
                </c:pt>
                <c:pt idx="809">
                  <c:v>426.04166666666669</c:v>
                </c:pt>
                <c:pt idx="810">
                  <c:v>426.56250000000006</c:v>
                </c:pt>
                <c:pt idx="811">
                  <c:v>427.08333333333337</c:v>
                </c:pt>
                <c:pt idx="812">
                  <c:v>427.60416666666669</c:v>
                </c:pt>
                <c:pt idx="813">
                  <c:v>428.12500000000006</c:v>
                </c:pt>
                <c:pt idx="814">
                  <c:v>428.64583333333337</c:v>
                </c:pt>
                <c:pt idx="815">
                  <c:v>429.16666666666669</c:v>
                </c:pt>
                <c:pt idx="816">
                  <c:v>429.68750000000006</c:v>
                </c:pt>
                <c:pt idx="817">
                  <c:v>430.20833333333337</c:v>
                </c:pt>
                <c:pt idx="818">
                  <c:v>430.72916666666669</c:v>
                </c:pt>
                <c:pt idx="819">
                  <c:v>431.25000000000006</c:v>
                </c:pt>
                <c:pt idx="820">
                  <c:v>431.77083333333337</c:v>
                </c:pt>
                <c:pt idx="821">
                  <c:v>432.29166666666669</c:v>
                </c:pt>
                <c:pt idx="822">
                  <c:v>432.81250000000006</c:v>
                </c:pt>
                <c:pt idx="823">
                  <c:v>433.33333333333337</c:v>
                </c:pt>
                <c:pt idx="824">
                  <c:v>433.85416666666669</c:v>
                </c:pt>
                <c:pt idx="825">
                  <c:v>434.37500000000006</c:v>
                </c:pt>
                <c:pt idx="826">
                  <c:v>434.89583333333337</c:v>
                </c:pt>
                <c:pt idx="827">
                  <c:v>435.41666666666669</c:v>
                </c:pt>
                <c:pt idx="828">
                  <c:v>435.93750000000006</c:v>
                </c:pt>
                <c:pt idx="829">
                  <c:v>436.45833333333337</c:v>
                </c:pt>
                <c:pt idx="830">
                  <c:v>436.97916666666669</c:v>
                </c:pt>
                <c:pt idx="831">
                  <c:v>437.50000000000006</c:v>
                </c:pt>
                <c:pt idx="832">
                  <c:v>438.02083333333337</c:v>
                </c:pt>
                <c:pt idx="833">
                  <c:v>438.54166666666669</c:v>
                </c:pt>
                <c:pt idx="834">
                  <c:v>439.06250000000006</c:v>
                </c:pt>
                <c:pt idx="835">
                  <c:v>439.58333333333337</c:v>
                </c:pt>
                <c:pt idx="836">
                  <c:v>440.10416666666669</c:v>
                </c:pt>
                <c:pt idx="837">
                  <c:v>440.62500000000006</c:v>
                </c:pt>
                <c:pt idx="838">
                  <c:v>441.14583333333337</c:v>
                </c:pt>
                <c:pt idx="839">
                  <c:v>441.66666666666669</c:v>
                </c:pt>
                <c:pt idx="840">
                  <c:v>442.18750000000006</c:v>
                </c:pt>
                <c:pt idx="841">
                  <c:v>442.70833333333337</c:v>
                </c:pt>
                <c:pt idx="842">
                  <c:v>443.22916666666669</c:v>
                </c:pt>
                <c:pt idx="843">
                  <c:v>443.75000000000006</c:v>
                </c:pt>
                <c:pt idx="844">
                  <c:v>444.27083333333337</c:v>
                </c:pt>
                <c:pt idx="845">
                  <c:v>444.79166666666669</c:v>
                </c:pt>
                <c:pt idx="846">
                  <c:v>445.31250000000006</c:v>
                </c:pt>
                <c:pt idx="847">
                  <c:v>445.83333333333337</c:v>
                </c:pt>
                <c:pt idx="848">
                  <c:v>446.35416666666669</c:v>
                </c:pt>
                <c:pt idx="849">
                  <c:v>446.87500000000006</c:v>
                </c:pt>
                <c:pt idx="850">
                  <c:v>447.39583333333337</c:v>
                </c:pt>
                <c:pt idx="851">
                  <c:v>447.91666666666669</c:v>
                </c:pt>
                <c:pt idx="852">
                  <c:v>448.43750000000006</c:v>
                </c:pt>
                <c:pt idx="853">
                  <c:v>448.95833333333337</c:v>
                </c:pt>
                <c:pt idx="854">
                  <c:v>449.47916666666669</c:v>
                </c:pt>
                <c:pt idx="855">
                  <c:v>450.00000000000006</c:v>
                </c:pt>
              </c:numCache>
            </c:numRef>
          </c:cat>
          <c:val>
            <c:numRef>
              <c:f>Sheet1!$B$2:$B$857</c:f>
              <c:numCache>
                <c:formatCode>General</c:formatCode>
                <c:ptCount val="856"/>
                <c:pt idx="0">
                  <c:v>-80.270606932510447</c:v>
                </c:pt>
                <c:pt idx="1">
                  <c:v>-79.621830720233817</c:v>
                </c:pt>
                <c:pt idx="2">
                  <c:v>-79.177443846252345</c:v>
                </c:pt>
                <c:pt idx="3">
                  <c:v>-78.637583413541662</c:v>
                </c:pt>
                <c:pt idx="4">
                  <c:v>-78.062959445241674</c:v>
                </c:pt>
                <c:pt idx="5">
                  <c:v>-77.513278488940784</c:v>
                </c:pt>
                <c:pt idx="6">
                  <c:v>-76.959163051581299</c:v>
                </c:pt>
                <c:pt idx="7">
                  <c:v>-76.297023347595157</c:v>
                </c:pt>
                <c:pt idx="8">
                  <c:v>-75.653608980496372</c:v>
                </c:pt>
                <c:pt idx="9">
                  <c:v>-75.17736246585072</c:v>
                </c:pt>
                <c:pt idx="10">
                  <c:v>-74.701034455544374</c:v>
                </c:pt>
                <c:pt idx="11">
                  <c:v>-74.242751313294463</c:v>
                </c:pt>
                <c:pt idx="12">
                  <c:v>-73.74597065934465</c:v>
                </c:pt>
                <c:pt idx="13">
                  <c:v>-73.261134894608347</c:v>
                </c:pt>
                <c:pt idx="14">
                  <c:v>-72.813301921312075</c:v>
                </c:pt>
                <c:pt idx="15">
                  <c:v>-72.405845327685341</c:v>
                </c:pt>
                <c:pt idx="16">
                  <c:v>-72.096296358257092</c:v>
                </c:pt>
                <c:pt idx="17">
                  <c:v>-71.802926709799692</c:v>
                </c:pt>
                <c:pt idx="18">
                  <c:v>-71.512767052285923</c:v>
                </c:pt>
                <c:pt idx="19">
                  <c:v>-71.225407389816809</c:v>
                </c:pt>
                <c:pt idx="20">
                  <c:v>-70.906554026798986</c:v>
                </c:pt>
                <c:pt idx="21">
                  <c:v>-70.705529682430893</c:v>
                </c:pt>
                <c:pt idx="22">
                  <c:v>-70.632621970881758</c:v>
                </c:pt>
                <c:pt idx="23">
                  <c:v>-70.348659020622506</c:v>
                </c:pt>
                <c:pt idx="24">
                  <c:v>-69.931925972394069</c:v>
                </c:pt>
                <c:pt idx="25">
                  <c:v>-69.764691604871317</c:v>
                </c:pt>
                <c:pt idx="26">
                  <c:v>-69.667067842252635</c:v>
                </c:pt>
                <c:pt idx="27">
                  <c:v>-69.555610460609202</c:v>
                </c:pt>
                <c:pt idx="28">
                  <c:v>-69.39671268128555</c:v>
                </c:pt>
                <c:pt idx="29">
                  <c:v>-69.229765067385756</c:v>
                </c:pt>
                <c:pt idx="30">
                  <c:v>-69.115776290042518</c:v>
                </c:pt>
                <c:pt idx="31">
                  <c:v>-69.049289094260416</c:v>
                </c:pt>
                <c:pt idx="32">
                  <c:v>-68.941908777216554</c:v>
                </c:pt>
                <c:pt idx="33">
                  <c:v>-68.782977146695345</c:v>
                </c:pt>
                <c:pt idx="34">
                  <c:v>-68.6943822218837</c:v>
                </c:pt>
                <c:pt idx="35">
                  <c:v>-68.664754662063359</c:v>
                </c:pt>
                <c:pt idx="36">
                  <c:v>-68.538563269975882</c:v>
                </c:pt>
                <c:pt idx="37">
                  <c:v>-68.380411622530232</c:v>
                </c:pt>
                <c:pt idx="38">
                  <c:v>-68.345445154428532</c:v>
                </c:pt>
                <c:pt idx="39">
                  <c:v>-68.298362714032734</c:v>
                </c:pt>
                <c:pt idx="40">
                  <c:v>-68.168383855162034</c:v>
                </c:pt>
                <c:pt idx="41">
                  <c:v>-68.108286280541918</c:v>
                </c:pt>
                <c:pt idx="42">
                  <c:v>-68.115148981842495</c:v>
                </c:pt>
                <c:pt idx="43">
                  <c:v>-68.091761217810188</c:v>
                </c:pt>
                <c:pt idx="44">
                  <c:v>-68.040202755594763</c:v>
                </c:pt>
                <c:pt idx="45">
                  <c:v>-68.020639974445004</c:v>
                </c:pt>
                <c:pt idx="46">
                  <c:v>-67.96602820440188</c:v>
                </c:pt>
                <c:pt idx="47">
                  <c:v>-67.854443286040848</c:v>
                </c:pt>
                <c:pt idx="48">
                  <c:v>-67.799486453074806</c:v>
                </c:pt>
                <c:pt idx="49">
                  <c:v>-67.804959999301033</c:v>
                </c:pt>
                <c:pt idx="50">
                  <c:v>-67.775919815726752</c:v>
                </c:pt>
                <c:pt idx="51">
                  <c:v>-67.659932967504005</c:v>
                </c:pt>
                <c:pt idx="52">
                  <c:v>-67.562399722106193</c:v>
                </c:pt>
                <c:pt idx="53">
                  <c:v>-67.591389552568032</c:v>
                </c:pt>
                <c:pt idx="54">
                  <c:v>-67.615156026900607</c:v>
                </c:pt>
                <c:pt idx="55">
                  <c:v>-67.608588780607121</c:v>
                </c:pt>
                <c:pt idx="56">
                  <c:v>-67.577991058208625</c:v>
                </c:pt>
                <c:pt idx="57">
                  <c:v>-67.543778493776344</c:v>
                </c:pt>
                <c:pt idx="58">
                  <c:v>-67.521332302409292</c:v>
                </c:pt>
                <c:pt idx="59">
                  <c:v>-67.500891725391469</c:v>
                </c:pt>
                <c:pt idx="60">
                  <c:v>-67.479935892038142</c:v>
                </c:pt>
                <c:pt idx="61">
                  <c:v>-67.462243974399087</c:v>
                </c:pt>
                <c:pt idx="62">
                  <c:v>-67.475734748369462</c:v>
                </c:pt>
                <c:pt idx="63">
                  <c:v>-67.478947911920358</c:v>
                </c:pt>
                <c:pt idx="64">
                  <c:v>-67.458644113201402</c:v>
                </c:pt>
                <c:pt idx="65">
                  <c:v>-67.451210211054828</c:v>
                </c:pt>
                <c:pt idx="66">
                  <c:v>-67.442018104733933</c:v>
                </c:pt>
                <c:pt idx="67">
                  <c:v>-67.434703226715968</c:v>
                </c:pt>
                <c:pt idx="68">
                  <c:v>-67.45228706730731</c:v>
                </c:pt>
                <c:pt idx="69">
                  <c:v>-67.482575411044863</c:v>
                </c:pt>
                <c:pt idx="70">
                  <c:v>-67.454470469484932</c:v>
                </c:pt>
                <c:pt idx="71">
                  <c:v>-67.452105167565179</c:v>
                </c:pt>
                <c:pt idx="72">
                  <c:v>-67.453368045036143</c:v>
                </c:pt>
                <c:pt idx="73">
                  <c:v>-67.451898665603679</c:v>
                </c:pt>
                <c:pt idx="74">
                  <c:v>-67.454781936336147</c:v>
                </c:pt>
                <c:pt idx="75">
                  <c:v>-67.463727426341777</c:v>
                </c:pt>
                <c:pt idx="76">
                  <c:v>-67.458714098393543</c:v>
                </c:pt>
                <c:pt idx="77">
                  <c:v>-67.520775313317472</c:v>
                </c:pt>
                <c:pt idx="78">
                  <c:v>-67.592413213420201</c:v>
                </c:pt>
                <c:pt idx="79">
                  <c:v>-67.658796130321434</c:v>
                </c:pt>
                <c:pt idx="80">
                  <c:v>-67.737662008391879</c:v>
                </c:pt>
                <c:pt idx="81">
                  <c:v>-67.798112601731333</c:v>
                </c:pt>
                <c:pt idx="82">
                  <c:v>-67.870528442169416</c:v>
                </c:pt>
                <c:pt idx="83">
                  <c:v>-67.912187554131961</c:v>
                </c:pt>
                <c:pt idx="84">
                  <c:v>-68.004397046597433</c:v>
                </c:pt>
                <c:pt idx="85">
                  <c:v>-68.304812788868347</c:v>
                </c:pt>
                <c:pt idx="86">
                  <c:v>-68.712274245716301</c:v>
                </c:pt>
                <c:pt idx="87">
                  <c:v>-67.839034139076674</c:v>
                </c:pt>
                <c:pt idx="88">
                  <c:v>-67.32109727168465</c:v>
                </c:pt>
                <c:pt idx="89">
                  <c:v>-67.721242588433185</c:v>
                </c:pt>
                <c:pt idx="90">
                  <c:v>-67.926151217638093</c:v>
                </c:pt>
                <c:pt idx="91">
                  <c:v>-68.037574711901755</c:v>
                </c:pt>
                <c:pt idx="92">
                  <c:v>-68.188744369214817</c:v>
                </c:pt>
                <c:pt idx="93">
                  <c:v>-68.319076102072131</c:v>
                </c:pt>
                <c:pt idx="94">
                  <c:v>-68.425803603203178</c:v>
                </c:pt>
                <c:pt idx="95">
                  <c:v>-68.515572914567798</c:v>
                </c:pt>
                <c:pt idx="96">
                  <c:v>-68.627501395424005</c:v>
                </c:pt>
                <c:pt idx="97">
                  <c:v>-68.736000035269512</c:v>
                </c:pt>
                <c:pt idx="98">
                  <c:v>-68.792412475883424</c:v>
                </c:pt>
                <c:pt idx="99">
                  <c:v>-68.873947537597147</c:v>
                </c:pt>
                <c:pt idx="100">
                  <c:v>-69.014551596327223</c:v>
                </c:pt>
                <c:pt idx="101">
                  <c:v>-69.156093533227349</c:v>
                </c:pt>
                <c:pt idx="102">
                  <c:v>-69.25070273006402</c:v>
                </c:pt>
                <c:pt idx="103">
                  <c:v>-69.33228590329341</c:v>
                </c:pt>
                <c:pt idx="104">
                  <c:v>-69.464696391853124</c:v>
                </c:pt>
                <c:pt idx="105">
                  <c:v>-69.520685369486515</c:v>
                </c:pt>
                <c:pt idx="106">
                  <c:v>-69.570121133103939</c:v>
                </c:pt>
                <c:pt idx="107">
                  <c:v>-69.816417278728068</c:v>
                </c:pt>
                <c:pt idx="108">
                  <c:v>-70.002867263049438</c:v>
                </c:pt>
                <c:pt idx="109">
                  <c:v>-70.126161137163265</c:v>
                </c:pt>
                <c:pt idx="110">
                  <c:v>-70.30208833455859</c:v>
                </c:pt>
                <c:pt idx="111">
                  <c:v>-70.418362711334993</c:v>
                </c:pt>
                <c:pt idx="112">
                  <c:v>-70.525642245083745</c:v>
                </c:pt>
                <c:pt idx="113">
                  <c:v>-70.690417885580274</c:v>
                </c:pt>
                <c:pt idx="114">
                  <c:v>-70.931620994358425</c:v>
                </c:pt>
                <c:pt idx="115">
                  <c:v>-71.128767776406647</c:v>
                </c:pt>
                <c:pt idx="116">
                  <c:v>-71.25469348831912</c:v>
                </c:pt>
                <c:pt idx="117">
                  <c:v>-71.464683634519815</c:v>
                </c:pt>
                <c:pt idx="118">
                  <c:v>-71.71806107134914</c:v>
                </c:pt>
                <c:pt idx="119">
                  <c:v>-71.960900693834191</c:v>
                </c:pt>
                <c:pt idx="120">
                  <c:v>-72.16403537206071</c:v>
                </c:pt>
                <c:pt idx="121">
                  <c:v>-72.409116309592633</c:v>
                </c:pt>
                <c:pt idx="122">
                  <c:v>-72.635016577088919</c:v>
                </c:pt>
                <c:pt idx="123">
                  <c:v>-72.879028037325057</c:v>
                </c:pt>
                <c:pt idx="124">
                  <c:v>-73.195615037806775</c:v>
                </c:pt>
                <c:pt idx="125">
                  <c:v>-73.631652917275048</c:v>
                </c:pt>
                <c:pt idx="126">
                  <c:v>-74.02312339000045</c:v>
                </c:pt>
                <c:pt idx="127">
                  <c:v>-74.264121185545861</c:v>
                </c:pt>
                <c:pt idx="128">
                  <c:v>-74.4814082647557</c:v>
                </c:pt>
                <c:pt idx="129">
                  <c:v>-74.876140471440976</c:v>
                </c:pt>
                <c:pt idx="130">
                  <c:v>-75.315433426413563</c:v>
                </c:pt>
                <c:pt idx="131">
                  <c:v>-75.684378587761728</c:v>
                </c:pt>
                <c:pt idx="132">
                  <c:v>-75.903442511048254</c:v>
                </c:pt>
                <c:pt idx="133">
                  <c:v>-76.40697638607044</c:v>
                </c:pt>
                <c:pt idx="134">
                  <c:v>-77.093771687840515</c:v>
                </c:pt>
                <c:pt idx="135">
                  <c:v>-77.534614339351549</c:v>
                </c:pt>
                <c:pt idx="136">
                  <c:v>-77.82797026443572</c:v>
                </c:pt>
                <c:pt idx="137">
                  <c:v>-78.336133424576033</c:v>
                </c:pt>
                <c:pt idx="138">
                  <c:v>-79.023287624690553</c:v>
                </c:pt>
                <c:pt idx="139">
                  <c:v>-79.801989559922234</c:v>
                </c:pt>
                <c:pt idx="140">
                  <c:v>-80.413795598841332</c:v>
                </c:pt>
                <c:pt idx="141">
                  <c:v>-81.120574054741127</c:v>
                </c:pt>
                <c:pt idx="142">
                  <c:v>-81.830469262051565</c:v>
                </c:pt>
                <c:pt idx="143">
                  <c:v>-82.695249982388489</c:v>
                </c:pt>
                <c:pt idx="144">
                  <c:v>-83.792904837837895</c:v>
                </c:pt>
                <c:pt idx="145">
                  <c:v>-85.200775478525301</c:v>
                </c:pt>
                <c:pt idx="146">
                  <c:v>-86.266524887294125</c:v>
                </c:pt>
                <c:pt idx="147">
                  <c:v>-87.442450829308484</c:v>
                </c:pt>
                <c:pt idx="148">
                  <c:v>-89.650615031489238</c:v>
                </c:pt>
                <c:pt idx="149">
                  <c:v>-93.560955417562212</c:v>
                </c:pt>
                <c:pt idx="150">
                  <c:v>-97.227861005505389</c:v>
                </c:pt>
                <c:pt idx="151">
                  <c:v>-102.28694973486709</c:v>
                </c:pt>
                <c:pt idx="152">
                  <c:v>-113.25073030458779</c:v>
                </c:pt>
                <c:pt idx="153">
                  <c:v>-100.38980637913889</c:v>
                </c:pt>
                <c:pt idx="154">
                  <c:v>-96.052725555230651</c:v>
                </c:pt>
                <c:pt idx="155">
                  <c:v>-91.727424405661566</c:v>
                </c:pt>
                <c:pt idx="156">
                  <c:v>-89.178542038356454</c:v>
                </c:pt>
                <c:pt idx="157">
                  <c:v>-86.951405452680405</c:v>
                </c:pt>
                <c:pt idx="158">
                  <c:v>-85.150369156295511</c:v>
                </c:pt>
                <c:pt idx="159">
                  <c:v>-84.102543790965271</c:v>
                </c:pt>
                <c:pt idx="160">
                  <c:v>-82.99035662326304</c:v>
                </c:pt>
                <c:pt idx="161">
                  <c:v>-82.014670286034161</c:v>
                </c:pt>
                <c:pt idx="162">
                  <c:v>-81.187622028372957</c:v>
                </c:pt>
                <c:pt idx="163">
                  <c:v>-80.336571539009341</c:v>
                </c:pt>
                <c:pt idx="164">
                  <c:v>-79.494392283477097</c:v>
                </c:pt>
                <c:pt idx="165">
                  <c:v>-78.73152503176955</c:v>
                </c:pt>
                <c:pt idx="166">
                  <c:v>-78.120829490333946</c:v>
                </c:pt>
                <c:pt idx="167">
                  <c:v>-77.5897689993092</c:v>
                </c:pt>
                <c:pt idx="168">
                  <c:v>-77.166019794775934</c:v>
                </c:pt>
                <c:pt idx="169">
                  <c:v>-76.62070677147068</c:v>
                </c:pt>
                <c:pt idx="170">
                  <c:v>-76.045489344305324</c:v>
                </c:pt>
                <c:pt idx="171">
                  <c:v>-75.588706898477994</c:v>
                </c:pt>
                <c:pt idx="172">
                  <c:v>-75.231351321111433</c:v>
                </c:pt>
                <c:pt idx="173">
                  <c:v>-74.833311033966282</c:v>
                </c:pt>
                <c:pt idx="174">
                  <c:v>-74.435643766009377</c:v>
                </c:pt>
                <c:pt idx="175">
                  <c:v>-74.077348780833191</c:v>
                </c:pt>
                <c:pt idx="176">
                  <c:v>-73.692894857274325</c:v>
                </c:pt>
                <c:pt idx="177">
                  <c:v>-73.276449493465307</c:v>
                </c:pt>
                <c:pt idx="178">
                  <c:v>-72.949032872808871</c:v>
                </c:pt>
                <c:pt idx="179">
                  <c:v>-72.607769595126882</c:v>
                </c:pt>
                <c:pt idx="180">
                  <c:v>-72.364928467802216</c:v>
                </c:pt>
                <c:pt idx="181">
                  <c:v>-72.11579286762715</c:v>
                </c:pt>
                <c:pt idx="182">
                  <c:v>-71.819619409291164</c:v>
                </c:pt>
                <c:pt idx="183">
                  <c:v>-71.583771371118047</c:v>
                </c:pt>
                <c:pt idx="184">
                  <c:v>-71.302735286520459</c:v>
                </c:pt>
                <c:pt idx="185">
                  <c:v>-70.943561700149161</c:v>
                </c:pt>
                <c:pt idx="186">
                  <c:v>-70.70519265444679</c:v>
                </c:pt>
                <c:pt idx="187">
                  <c:v>-70.517992844726678</c:v>
                </c:pt>
                <c:pt idx="188">
                  <c:v>-70.324868634831518</c:v>
                </c:pt>
                <c:pt idx="189">
                  <c:v>-70.0680000336354</c:v>
                </c:pt>
                <c:pt idx="190">
                  <c:v>-69.835553104674858</c:v>
                </c:pt>
                <c:pt idx="191">
                  <c:v>-69.669013327389337</c:v>
                </c:pt>
                <c:pt idx="192">
                  <c:v>-69.423021144219547</c:v>
                </c:pt>
                <c:pt idx="193">
                  <c:v>-69.200561042902947</c:v>
                </c:pt>
                <c:pt idx="194">
                  <c:v>-69.082654136604859</c:v>
                </c:pt>
                <c:pt idx="195">
                  <c:v>-68.948630246008008</c:v>
                </c:pt>
                <c:pt idx="196">
                  <c:v>-68.775207689589394</c:v>
                </c:pt>
                <c:pt idx="197">
                  <c:v>-68.662560562877189</c:v>
                </c:pt>
                <c:pt idx="198">
                  <c:v>-68.530577082732762</c:v>
                </c:pt>
                <c:pt idx="199">
                  <c:v>-68.362435472468604</c:v>
                </c:pt>
                <c:pt idx="200">
                  <c:v>-68.202930274217039</c:v>
                </c:pt>
                <c:pt idx="201">
                  <c:v>-68.027393737351005</c:v>
                </c:pt>
                <c:pt idx="202">
                  <c:v>-67.93699955335552</c:v>
                </c:pt>
                <c:pt idx="203">
                  <c:v>-67.864511027581628</c:v>
                </c:pt>
                <c:pt idx="204">
                  <c:v>-67.752245698010029</c:v>
                </c:pt>
                <c:pt idx="205">
                  <c:v>-67.625255950834855</c:v>
                </c:pt>
                <c:pt idx="206">
                  <c:v>-67.442269357423726</c:v>
                </c:pt>
                <c:pt idx="207">
                  <c:v>-67.338081993778204</c:v>
                </c:pt>
                <c:pt idx="208">
                  <c:v>-67.298620789410947</c:v>
                </c:pt>
                <c:pt idx="209">
                  <c:v>-67.244058300173663</c:v>
                </c:pt>
                <c:pt idx="210">
                  <c:v>-67.155667302158889</c:v>
                </c:pt>
                <c:pt idx="211">
                  <c:v>-67.09427170036605</c:v>
                </c:pt>
                <c:pt idx="212">
                  <c:v>-67.029429643229633</c:v>
                </c:pt>
                <c:pt idx="213">
                  <c:v>-66.941895260194229</c:v>
                </c:pt>
                <c:pt idx="214">
                  <c:v>-66.845950650414821</c:v>
                </c:pt>
                <c:pt idx="215">
                  <c:v>-66.745806657008544</c:v>
                </c:pt>
                <c:pt idx="216">
                  <c:v>-66.695620511871581</c:v>
                </c:pt>
                <c:pt idx="217">
                  <c:v>-66.640655998649137</c:v>
                </c:pt>
                <c:pt idx="218">
                  <c:v>-66.584134268754269</c:v>
                </c:pt>
                <c:pt idx="219">
                  <c:v>-66.539311912692483</c:v>
                </c:pt>
                <c:pt idx="220">
                  <c:v>-66.533215244015295</c:v>
                </c:pt>
                <c:pt idx="221">
                  <c:v>-66.559285603603371</c:v>
                </c:pt>
                <c:pt idx="222">
                  <c:v>-66.471865496843591</c:v>
                </c:pt>
                <c:pt idx="223">
                  <c:v>-66.413412403572835</c:v>
                </c:pt>
                <c:pt idx="224">
                  <c:v>-66.389999609263839</c:v>
                </c:pt>
                <c:pt idx="225">
                  <c:v>-66.330369110846107</c:v>
                </c:pt>
                <c:pt idx="226">
                  <c:v>-66.279797711635794</c:v>
                </c:pt>
                <c:pt idx="227">
                  <c:v>-66.259200567964967</c:v>
                </c:pt>
                <c:pt idx="228">
                  <c:v>-66.322744297235857</c:v>
                </c:pt>
                <c:pt idx="229">
                  <c:v>-66.333787047223666</c:v>
                </c:pt>
                <c:pt idx="230">
                  <c:v>-66.3292835475998</c:v>
                </c:pt>
                <c:pt idx="231">
                  <c:v>-66.353343484170992</c:v>
                </c:pt>
                <c:pt idx="232">
                  <c:v>-66.380032801994929</c:v>
                </c:pt>
                <c:pt idx="233">
                  <c:v>-66.416658476860405</c:v>
                </c:pt>
                <c:pt idx="234">
                  <c:v>-66.461660114668618</c:v>
                </c:pt>
                <c:pt idx="235">
                  <c:v>-66.522008747834178</c:v>
                </c:pt>
                <c:pt idx="236">
                  <c:v>-66.544562822053507</c:v>
                </c:pt>
                <c:pt idx="237">
                  <c:v>-66.516278393164001</c:v>
                </c:pt>
                <c:pt idx="238">
                  <c:v>-66.495409606573489</c:v>
                </c:pt>
                <c:pt idx="239">
                  <c:v>-66.54362280182815</c:v>
                </c:pt>
                <c:pt idx="240">
                  <c:v>-66.621401046313736</c:v>
                </c:pt>
                <c:pt idx="241">
                  <c:v>-66.654366003406039</c:v>
                </c:pt>
                <c:pt idx="242">
                  <c:v>-66.694981286412258</c:v>
                </c:pt>
                <c:pt idx="243">
                  <c:v>-66.709027640596346</c:v>
                </c:pt>
                <c:pt idx="244">
                  <c:v>-66.770013503129221</c:v>
                </c:pt>
                <c:pt idx="245">
                  <c:v>-66.851455412658538</c:v>
                </c:pt>
                <c:pt idx="246">
                  <c:v>-66.893316840678935</c:v>
                </c:pt>
                <c:pt idx="247">
                  <c:v>-66.978308296642652</c:v>
                </c:pt>
                <c:pt idx="248">
                  <c:v>-67.08939026350086</c:v>
                </c:pt>
                <c:pt idx="249">
                  <c:v>-67.173145760816524</c:v>
                </c:pt>
                <c:pt idx="250">
                  <c:v>-67.318556854952888</c:v>
                </c:pt>
                <c:pt idx="251">
                  <c:v>-67.39486019892513</c:v>
                </c:pt>
                <c:pt idx="252">
                  <c:v>-67.456193169256281</c:v>
                </c:pt>
                <c:pt idx="253">
                  <c:v>-67.598265043285835</c:v>
                </c:pt>
                <c:pt idx="254">
                  <c:v>-67.709362484997698</c:v>
                </c:pt>
                <c:pt idx="255">
                  <c:v>-67.84905100095051</c:v>
                </c:pt>
                <c:pt idx="256">
                  <c:v>-68.03887307263409</c:v>
                </c:pt>
                <c:pt idx="257">
                  <c:v>-68.211788665918519</c:v>
                </c:pt>
                <c:pt idx="258">
                  <c:v>-68.394760292095697</c:v>
                </c:pt>
                <c:pt idx="259">
                  <c:v>-68.48315931221191</c:v>
                </c:pt>
                <c:pt idx="260">
                  <c:v>-68.611779680261606</c:v>
                </c:pt>
                <c:pt idx="261">
                  <c:v>-68.826810671236856</c:v>
                </c:pt>
                <c:pt idx="262">
                  <c:v>-69.010959621319842</c:v>
                </c:pt>
                <c:pt idx="263">
                  <c:v>-69.200053004104106</c:v>
                </c:pt>
                <c:pt idx="264">
                  <c:v>-69.462133245911431</c:v>
                </c:pt>
                <c:pt idx="265">
                  <c:v>-69.674681155525434</c:v>
                </c:pt>
                <c:pt idx="266">
                  <c:v>-69.870859609715609</c:v>
                </c:pt>
                <c:pt idx="267">
                  <c:v>-70.09426957454761</c:v>
                </c:pt>
                <c:pt idx="268">
                  <c:v>-70.31337872412108</c:v>
                </c:pt>
                <c:pt idx="269">
                  <c:v>-70.483029791636241</c:v>
                </c:pt>
                <c:pt idx="270">
                  <c:v>-70.761587729494195</c:v>
                </c:pt>
                <c:pt idx="271">
                  <c:v>-71.084569127497076</c:v>
                </c:pt>
                <c:pt idx="272">
                  <c:v>-71.342255569096807</c:v>
                </c:pt>
                <c:pt idx="273">
                  <c:v>-71.653797347064284</c:v>
                </c:pt>
                <c:pt idx="274">
                  <c:v>-72.137674701603544</c:v>
                </c:pt>
                <c:pt idx="275">
                  <c:v>-72.515692114172978</c:v>
                </c:pt>
                <c:pt idx="276">
                  <c:v>-72.681130879863474</c:v>
                </c:pt>
                <c:pt idx="277">
                  <c:v>-72.953525730128788</c:v>
                </c:pt>
                <c:pt idx="278">
                  <c:v>-73.302537788884209</c:v>
                </c:pt>
                <c:pt idx="279">
                  <c:v>-73.789629164344973</c:v>
                </c:pt>
                <c:pt idx="280">
                  <c:v>-74.287423424437648</c:v>
                </c:pt>
                <c:pt idx="281">
                  <c:v>-74.683894327017526</c:v>
                </c:pt>
                <c:pt idx="282">
                  <c:v>-75.22776205739018</c:v>
                </c:pt>
                <c:pt idx="283">
                  <c:v>-75.811334650441637</c:v>
                </c:pt>
                <c:pt idx="284">
                  <c:v>-76.342059626097409</c:v>
                </c:pt>
                <c:pt idx="285">
                  <c:v>-76.940725063837149</c:v>
                </c:pt>
                <c:pt idx="286">
                  <c:v>-77.622080436372556</c:v>
                </c:pt>
                <c:pt idx="287">
                  <c:v>-78.326113659797997</c:v>
                </c:pt>
                <c:pt idx="288">
                  <c:v>-79.137679224630858</c:v>
                </c:pt>
                <c:pt idx="289">
                  <c:v>-80.263328530641729</c:v>
                </c:pt>
                <c:pt idx="290">
                  <c:v>-81.632846048472203</c:v>
                </c:pt>
                <c:pt idx="291">
                  <c:v>-82.655199978255851</c:v>
                </c:pt>
                <c:pt idx="292">
                  <c:v>-84.013704264775242</c:v>
                </c:pt>
                <c:pt idx="293">
                  <c:v>-85.839606667016056</c:v>
                </c:pt>
                <c:pt idx="294">
                  <c:v>-87.387109622784692</c:v>
                </c:pt>
                <c:pt idx="295">
                  <c:v>-89.712244733675448</c:v>
                </c:pt>
                <c:pt idx="296">
                  <c:v>-95.327843620786922</c:v>
                </c:pt>
                <c:pt idx="297">
                  <c:v>-114.18442371910936</c:v>
                </c:pt>
                <c:pt idx="298">
                  <c:v>-101.07130772834037</c:v>
                </c:pt>
                <c:pt idx="299">
                  <c:v>-94.493611072416414</c:v>
                </c:pt>
                <c:pt idx="300">
                  <c:v>-90.391714750689417</c:v>
                </c:pt>
                <c:pt idx="301">
                  <c:v>-87.284475610292731</c:v>
                </c:pt>
                <c:pt idx="302">
                  <c:v>-85.094837622410111</c:v>
                </c:pt>
                <c:pt idx="303">
                  <c:v>-83.838051023420959</c:v>
                </c:pt>
                <c:pt idx="304">
                  <c:v>-82.34188930426896</c:v>
                </c:pt>
                <c:pt idx="305">
                  <c:v>-81.073744817925558</c:v>
                </c:pt>
                <c:pt idx="306">
                  <c:v>-79.972689157676967</c:v>
                </c:pt>
                <c:pt idx="307">
                  <c:v>-79.073073927943724</c:v>
                </c:pt>
                <c:pt idx="308">
                  <c:v>-78.497356365346619</c:v>
                </c:pt>
                <c:pt idx="309">
                  <c:v>-77.690954665287521</c:v>
                </c:pt>
                <c:pt idx="310">
                  <c:v>-76.91782925795367</c:v>
                </c:pt>
                <c:pt idx="311">
                  <c:v>-76.388920000291009</c:v>
                </c:pt>
                <c:pt idx="312">
                  <c:v>-75.831857353600441</c:v>
                </c:pt>
                <c:pt idx="313">
                  <c:v>-75.09284341600042</c:v>
                </c:pt>
                <c:pt idx="314">
                  <c:v>-74.421487743966239</c:v>
                </c:pt>
                <c:pt idx="315">
                  <c:v>-73.993710531506366</c:v>
                </c:pt>
                <c:pt idx="316">
                  <c:v>-73.628682276294839</c:v>
                </c:pt>
                <c:pt idx="317">
                  <c:v>-73.153630606771628</c:v>
                </c:pt>
                <c:pt idx="318">
                  <c:v>-72.650107896787844</c:v>
                </c:pt>
                <c:pt idx="319">
                  <c:v>-72.207296161042805</c:v>
                </c:pt>
                <c:pt idx="320">
                  <c:v>-71.906578079813784</c:v>
                </c:pt>
                <c:pt idx="321">
                  <c:v>-71.646933559278409</c:v>
                </c:pt>
                <c:pt idx="322">
                  <c:v>-71.345357718826563</c:v>
                </c:pt>
                <c:pt idx="323">
                  <c:v>-71.031907511685716</c:v>
                </c:pt>
                <c:pt idx="324">
                  <c:v>-70.74711175408693</c:v>
                </c:pt>
                <c:pt idx="325">
                  <c:v>-70.489663450358194</c:v>
                </c:pt>
                <c:pt idx="326">
                  <c:v>-70.157044633929274</c:v>
                </c:pt>
                <c:pt idx="327">
                  <c:v>-69.840098116117005</c:v>
                </c:pt>
                <c:pt idx="328">
                  <c:v>-69.59332493726771</c:v>
                </c:pt>
                <c:pt idx="329">
                  <c:v>-69.415412900912784</c:v>
                </c:pt>
                <c:pt idx="330">
                  <c:v>-69.231300779417595</c:v>
                </c:pt>
                <c:pt idx="331">
                  <c:v>-69.008385074735727</c:v>
                </c:pt>
                <c:pt idx="332">
                  <c:v>-68.855399447459774</c:v>
                </c:pt>
                <c:pt idx="333">
                  <c:v>-68.690921830117787</c:v>
                </c:pt>
                <c:pt idx="334">
                  <c:v>-68.458509371821208</c:v>
                </c:pt>
                <c:pt idx="335">
                  <c:v>-68.299554536913362</c:v>
                </c:pt>
                <c:pt idx="336">
                  <c:v>-68.183526952704099</c:v>
                </c:pt>
                <c:pt idx="337">
                  <c:v>-67.938952483921412</c:v>
                </c:pt>
                <c:pt idx="338">
                  <c:v>-67.755921093180348</c:v>
                </c:pt>
                <c:pt idx="339">
                  <c:v>-67.636723038157356</c:v>
                </c:pt>
                <c:pt idx="340">
                  <c:v>-67.482971124968373</c:v>
                </c:pt>
                <c:pt idx="341">
                  <c:v>-67.337986050127199</c:v>
                </c:pt>
                <c:pt idx="342">
                  <c:v>-67.187582208627802</c:v>
                </c:pt>
                <c:pt idx="343">
                  <c:v>-67.060344566626938</c:v>
                </c:pt>
                <c:pt idx="344">
                  <c:v>-66.969192211666112</c:v>
                </c:pt>
                <c:pt idx="345">
                  <c:v>-66.887635893127268</c:v>
                </c:pt>
                <c:pt idx="346">
                  <c:v>-66.777670149254732</c:v>
                </c:pt>
                <c:pt idx="347">
                  <c:v>-66.732586814419406</c:v>
                </c:pt>
                <c:pt idx="348">
                  <c:v>-66.710969705574072</c:v>
                </c:pt>
                <c:pt idx="349">
                  <c:v>-66.650567835078149</c:v>
                </c:pt>
                <c:pt idx="350">
                  <c:v>-66.544428261386344</c:v>
                </c:pt>
                <c:pt idx="351">
                  <c:v>-66.461985083618998</c:v>
                </c:pt>
                <c:pt idx="352">
                  <c:v>-66.40361017895475</c:v>
                </c:pt>
                <c:pt idx="353">
                  <c:v>-66.369137691858029</c:v>
                </c:pt>
                <c:pt idx="354">
                  <c:v>-66.350464704644111</c:v>
                </c:pt>
                <c:pt idx="355">
                  <c:v>-66.30331175197098</c:v>
                </c:pt>
                <c:pt idx="356">
                  <c:v>-66.306667491050774</c:v>
                </c:pt>
                <c:pt idx="357">
                  <c:v>-66.273144582509303</c:v>
                </c:pt>
                <c:pt idx="358">
                  <c:v>-66.270055096695131</c:v>
                </c:pt>
                <c:pt idx="359">
                  <c:v>-66.336082385961419</c:v>
                </c:pt>
                <c:pt idx="360">
                  <c:v>-66.335617680853488</c:v>
                </c:pt>
                <c:pt idx="361">
                  <c:v>-66.308579823596588</c:v>
                </c:pt>
                <c:pt idx="362">
                  <c:v>-66.319836777888867</c:v>
                </c:pt>
                <c:pt idx="363">
                  <c:v>-66.356151883186143</c:v>
                </c:pt>
                <c:pt idx="364">
                  <c:v>-66.437795433906956</c:v>
                </c:pt>
                <c:pt idx="365">
                  <c:v>-66.521501018967484</c:v>
                </c:pt>
                <c:pt idx="366">
                  <c:v>-66.588957912839319</c:v>
                </c:pt>
                <c:pt idx="367">
                  <c:v>-66.619569437356162</c:v>
                </c:pt>
                <c:pt idx="368">
                  <c:v>-66.622586086907603</c:v>
                </c:pt>
                <c:pt idx="369">
                  <c:v>-66.710827976049544</c:v>
                </c:pt>
                <c:pt idx="370">
                  <c:v>-66.820485598799124</c:v>
                </c:pt>
                <c:pt idx="371">
                  <c:v>-66.890904924453466</c:v>
                </c:pt>
                <c:pt idx="372">
                  <c:v>-66.983345280097211</c:v>
                </c:pt>
                <c:pt idx="373">
                  <c:v>-67.109625245872252</c:v>
                </c:pt>
                <c:pt idx="374">
                  <c:v>-67.217454634985742</c:v>
                </c:pt>
                <c:pt idx="375">
                  <c:v>-67.316144798867015</c:v>
                </c:pt>
                <c:pt idx="376">
                  <c:v>-67.447319130514558</c:v>
                </c:pt>
                <c:pt idx="377">
                  <c:v>-67.626003936809468</c:v>
                </c:pt>
                <c:pt idx="378">
                  <c:v>-67.819772069397104</c:v>
                </c:pt>
                <c:pt idx="379">
                  <c:v>-67.953801108008648</c:v>
                </c:pt>
                <c:pt idx="380">
                  <c:v>-68.124263952559559</c:v>
                </c:pt>
                <c:pt idx="381">
                  <c:v>-68.29980159857206</c:v>
                </c:pt>
                <c:pt idx="382">
                  <c:v>-68.488511736185984</c:v>
                </c:pt>
                <c:pt idx="383">
                  <c:v>-68.676726411907921</c:v>
                </c:pt>
                <c:pt idx="384">
                  <c:v>-68.861634051876649</c:v>
                </c:pt>
                <c:pt idx="385">
                  <c:v>-69.123624330463883</c:v>
                </c:pt>
                <c:pt idx="386">
                  <c:v>-69.377992540998122</c:v>
                </c:pt>
                <c:pt idx="387">
                  <c:v>-69.649670209992834</c:v>
                </c:pt>
                <c:pt idx="388">
                  <c:v>-69.964149235200367</c:v>
                </c:pt>
                <c:pt idx="389">
                  <c:v>-70.190332206914192</c:v>
                </c:pt>
                <c:pt idx="390">
                  <c:v>-70.417119486574151</c:v>
                </c:pt>
                <c:pt idx="391">
                  <c:v>-70.681929160724962</c:v>
                </c:pt>
                <c:pt idx="392">
                  <c:v>-71.133234159897142</c:v>
                </c:pt>
                <c:pt idx="393">
                  <c:v>-71.629064574305161</c:v>
                </c:pt>
                <c:pt idx="394">
                  <c:v>-72.021143335187162</c:v>
                </c:pt>
                <c:pt idx="395">
                  <c:v>-72.463830145500907</c:v>
                </c:pt>
                <c:pt idx="396">
                  <c:v>-72.959964710318971</c:v>
                </c:pt>
                <c:pt idx="397">
                  <c:v>-73.571181384163765</c:v>
                </c:pt>
                <c:pt idx="398">
                  <c:v>-74.088900700554021</c:v>
                </c:pt>
                <c:pt idx="399">
                  <c:v>-74.660512596095913</c:v>
                </c:pt>
                <c:pt idx="400">
                  <c:v>-75.366350076850608</c:v>
                </c:pt>
                <c:pt idx="401">
                  <c:v>-76.202265473010883</c:v>
                </c:pt>
                <c:pt idx="402">
                  <c:v>-77.167038114563468</c:v>
                </c:pt>
                <c:pt idx="403">
                  <c:v>-78.01001741646418</c:v>
                </c:pt>
                <c:pt idx="404">
                  <c:v>-79.012148487847966</c:v>
                </c:pt>
                <c:pt idx="405">
                  <c:v>-80.165045954721549</c:v>
                </c:pt>
                <c:pt idx="406">
                  <c:v>-81.501462787352523</c:v>
                </c:pt>
                <c:pt idx="407">
                  <c:v>-83.345422128422072</c:v>
                </c:pt>
                <c:pt idx="408">
                  <c:v>-85.806327955146884</c:v>
                </c:pt>
                <c:pt idx="409">
                  <c:v>-89.34635285546554</c:v>
                </c:pt>
                <c:pt idx="410">
                  <c:v>-94.223451517150778</c:v>
                </c:pt>
                <c:pt idx="411">
                  <c:v>-103.98265705868684</c:v>
                </c:pt>
                <c:pt idx="412">
                  <c:v>-99.901823587947234</c:v>
                </c:pt>
                <c:pt idx="413">
                  <c:v>-91.515810005226058</c:v>
                </c:pt>
                <c:pt idx="414">
                  <c:v>-87.1704465014909</c:v>
                </c:pt>
                <c:pt idx="415">
                  <c:v>-84.398398235174113</c:v>
                </c:pt>
                <c:pt idx="416">
                  <c:v>-82.315228391791408</c:v>
                </c:pt>
                <c:pt idx="417">
                  <c:v>-80.533722142061549</c:v>
                </c:pt>
                <c:pt idx="418">
                  <c:v>-79.193191273081709</c:v>
                </c:pt>
                <c:pt idx="419">
                  <c:v>-78.056646284320962</c:v>
                </c:pt>
                <c:pt idx="420">
                  <c:v>-77.015925402998718</c:v>
                </c:pt>
                <c:pt idx="421">
                  <c:v>-76.067548736754844</c:v>
                </c:pt>
                <c:pt idx="422">
                  <c:v>-75.302486728911958</c:v>
                </c:pt>
                <c:pt idx="423">
                  <c:v>-74.540645351991714</c:v>
                </c:pt>
                <c:pt idx="424">
                  <c:v>-73.754052714149083</c:v>
                </c:pt>
                <c:pt idx="425">
                  <c:v>-73.105658584010996</c:v>
                </c:pt>
                <c:pt idx="426">
                  <c:v>-72.515975981197982</c:v>
                </c:pt>
                <c:pt idx="427">
                  <c:v>-72.016748351386497</c:v>
                </c:pt>
                <c:pt idx="428">
                  <c:v>-71.563017531151559</c:v>
                </c:pt>
                <c:pt idx="429">
                  <c:v>-71.055342770882348</c:v>
                </c:pt>
                <c:pt idx="430">
                  <c:v>-70.611207112975947</c:v>
                </c:pt>
                <c:pt idx="431">
                  <c:v>-70.227541214235586</c:v>
                </c:pt>
                <c:pt idx="432">
                  <c:v>-69.874532794495167</c:v>
                </c:pt>
                <c:pt idx="433">
                  <c:v>-69.545151010805</c:v>
                </c:pt>
                <c:pt idx="434">
                  <c:v>-69.224818962782734</c:v>
                </c:pt>
                <c:pt idx="435">
                  <c:v>-68.955032896076943</c:v>
                </c:pt>
                <c:pt idx="436">
                  <c:v>-68.690599980061592</c:v>
                </c:pt>
                <c:pt idx="437">
                  <c:v>-68.392184942709747</c:v>
                </c:pt>
                <c:pt idx="438">
                  <c:v>-68.096712126120053</c:v>
                </c:pt>
                <c:pt idx="439">
                  <c:v>-67.866404340489197</c:v>
                </c:pt>
                <c:pt idx="440">
                  <c:v>-67.682735212065964</c:v>
                </c:pt>
                <c:pt idx="441">
                  <c:v>-67.517070706579517</c:v>
                </c:pt>
                <c:pt idx="442">
                  <c:v>-67.349938500024763</c:v>
                </c:pt>
                <c:pt idx="443">
                  <c:v>-67.1582813781948</c:v>
                </c:pt>
                <c:pt idx="444">
                  <c:v>-66.972721169484714</c:v>
                </c:pt>
                <c:pt idx="445">
                  <c:v>-66.834511618163205</c:v>
                </c:pt>
                <c:pt idx="446">
                  <c:v>-66.708229498454784</c:v>
                </c:pt>
                <c:pt idx="447">
                  <c:v>-66.614363233251225</c:v>
                </c:pt>
                <c:pt idx="448">
                  <c:v>-66.53387180429155</c:v>
                </c:pt>
                <c:pt idx="449">
                  <c:v>-66.387081884092282</c:v>
                </c:pt>
                <c:pt idx="450">
                  <c:v>-66.27893600858647</c:v>
                </c:pt>
                <c:pt idx="451">
                  <c:v>-66.267153924937816</c:v>
                </c:pt>
                <c:pt idx="452">
                  <c:v>-66.281676836107422</c:v>
                </c:pt>
                <c:pt idx="453">
                  <c:v>-66.308096801327721</c:v>
                </c:pt>
                <c:pt idx="454">
                  <c:v>-66.300047403841361</c:v>
                </c:pt>
                <c:pt idx="455">
                  <c:v>-66.302985465643076</c:v>
                </c:pt>
                <c:pt idx="456">
                  <c:v>-66.366445960700858</c:v>
                </c:pt>
                <c:pt idx="457">
                  <c:v>-66.391078528573473</c:v>
                </c:pt>
                <c:pt idx="458">
                  <c:v>-66.421063085822738</c:v>
                </c:pt>
                <c:pt idx="459">
                  <c:v>-66.519155190550791</c:v>
                </c:pt>
                <c:pt idx="460">
                  <c:v>-66.677670758396118</c:v>
                </c:pt>
                <c:pt idx="461">
                  <c:v>-66.863618602101752</c:v>
                </c:pt>
                <c:pt idx="462">
                  <c:v>-67.03348235146963</c:v>
                </c:pt>
                <c:pt idx="463">
                  <c:v>-67.229073283498479</c:v>
                </c:pt>
                <c:pt idx="464">
                  <c:v>-67.481705391882286</c:v>
                </c:pt>
                <c:pt idx="465">
                  <c:v>-67.71368734077825</c:v>
                </c:pt>
                <c:pt idx="466">
                  <c:v>-67.965686999394478</c:v>
                </c:pt>
                <c:pt idx="467">
                  <c:v>-68.279309667039897</c:v>
                </c:pt>
                <c:pt idx="468">
                  <c:v>-68.744984302168731</c:v>
                </c:pt>
                <c:pt idx="469">
                  <c:v>-69.283051814595908</c:v>
                </c:pt>
                <c:pt idx="470">
                  <c:v>-69.846884077147067</c:v>
                </c:pt>
                <c:pt idx="471">
                  <c:v>-70.432171153141383</c:v>
                </c:pt>
                <c:pt idx="472">
                  <c:v>-71.053159685882179</c:v>
                </c:pt>
                <c:pt idx="473">
                  <c:v>-71.750623710117665</c:v>
                </c:pt>
                <c:pt idx="474">
                  <c:v>-72.716271372311184</c:v>
                </c:pt>
                <c:pt idx="475">
                  <c:v>-74.089689237516467</c:v>
                </c:pt>
                <c:pt idx="476">
                  <c:v>-75.6693156512071</c:v>
                </c:pt>
                <c:pt idx="477">
                  <c:v>-77.483000930426414</c:v>
                </c:pt>
                <c:pt idx="478">
                  <c:v>-80.010936624821881</c:v>
                </c:pt>
                <c:pt idx="479">
                  <c:v>-83.597216011005955</c:v>
                </c:pt>
                <c:pt idx="480">
                  <c:v>-90.294808791772923</c:v>
                </c:pt>
                <c:pt idx="481">
                  <c:v>-95.5405577076952</c:v>
                </c:pt>
                <c:pt idx="482">
                  <c:v>-84.498531169541465</c:v>
                </c:pt>
                <c:pt idx="483">
                  <c:v>-79.660197172262087</c:v>
                </c:pt>
                <c:pt idx="484">
                  <c:v>-76.454941590316906</c:v>
                </c:pt>
                <c:pt idx="485">
                  <c:v>-74.112246833215579</c:v>
                </c:pt>
                <c:pt idx="486">
                  <c:v>-72.140729872828075</c:v>
                </c:pt>
                <c:pt idx="487">
                  <c:v>-70.391462293011841</c:v>
                </c:pt>
                <c:pt idx="488">
                  <c:v>-68.912763685482147</c:v>
                </c:pt>
                <c:pt idx="489">
                  <c:v>-67.573055804244376</c:v>
                </c:pt>
                <c:pt idx="490">
                  <c:v>-66.363710516364222</c:v>
                </c:pt>
                <c:pt idx="491">
                  <c:v>-65.311443009050109</c:v>
                </c:pt>
                <c:pt idx="492">
                  <c:v>-64.370499160882659</c:v>
                </c:pt>
                <c:pt idx="493">
                  <c:v>-63.471674215106226</c:v>
                </c:pt>
                <c:pt idx="494">
                  <c:v>-62.576121840212657</c:v>
                </c:pt>
                <c:pt idx="495">
                  <c:v>-61.732755665744293</c:v>
                </c:pt>
                <c:pt idx="496">
                  <c:v>-60.9521400035296</c:v>
                </c:pt>
                <c:pt idx="497">
                  <c:v>-60.225168086105953</c:v>
                </c:pt>
                <c:pt idx="498">
                  <c:v>-59.536306645291916</c:v>
                </c:pt>
                <c:pt idx="499">
                  <c:v>-58.859719349052241</c:v>
                </c:pt>
                <c:pt idx="500">
                  <c:v>-58.224425737462973</c:v>
                </c:pt>
                <c:pt idx="501">
                  <c:v>-57.621337123519879</c:v>
                </c:pt>
                <c:pt idx="502">
                  <c:v>-57.022422023025641</c:v>
                </c:pt>
                <c:pt idx="503">
                  <c:v>-56.448503908532828</c:v>
                </c:pt>
                <c:pt idx="504">
                  <c:v>-55.884357251509094</c:v>
                </c:pt>
                <c:pt idx="505">
                  <c:v>-55.344057583615651</c:v>
                </c:pt>
                <c:pt idx="506">
                  <c:v>-54.832607850951398</c:v>
                </c:pt>
                <c:pt idx="507">
                  <c:v>-54.327412673208208</c:v>
                </c:pt>
                <c:pt idx="508">
                  <c:v>-53.82219320637774</c:v>
                </c:pt>
                <c:pt idx="509">
                  <c:v>-53.340468725118541</c:v>
                </c:pt>
                <c:pt idx="510">
                  <c:v>-52.879658980862523</c:v>
                </c:pt>
                <c:pt idx="511">
                  <c:v>-52.431176471610613</c:v>
                </c:pt>
                <c:pt idx="512">
                  <c:v>-51.988785526650773</c:v>
                </c:pt>
                <c:pt idx="513">
                  <c:v>-51.552628271978087</c:v>
                </c:pt>
                <c:pt idx="514">
                  <c:v>-51.120868434023734</c:v>
                </c:pt>
                <c:pt idx="515">
                  <c:v>-50.698734620129486</c:v>
                </c:pt>
                <c:pt idx="516">
                  <c:v>-50.292926989453491</c:v>
                </c:pt>
                <c:pt idx="517">
                  <c:v>-49.890709798457635</c:v>
                </c:pt>
                <c:pt idx="518">
                  <c:v>-49.49901304308505</c:v>
                </c:pt>
                <c:pt idx="519">
                  <c:v>-49.124838489183944</c:v>
                </c:pt>
                <c:pt idx="520">
                  <c:v>-48.753761267513333</c:v>
                </c:pt>
                <c:pt idx="521">
                  <c:v>-48.380845871173278</c:v>
                </c:pt>
                <c:pt idx="522">
                  <c:v>-48.014065923575011</c:v>
                </c:pt>
                <c:pt idx="523">
                  <c:v>-47.66322324298163</c:v>
                </c:pt>
                <c:pt idx="524">
                  <c:v>-47.313736708385676</c:v>
                </c:pt>
                <c:pt idx="525">
                  <c:v>-46.96721440574423</c:v>
                </c:pt>
                <c:pt idx="526">
                  <c:v>-46.630578509659173</c:v>
                </c:pt>
                <c:pt idx="527">
                  <c:v>-46.296749449758778</c:v>
                </c:pt>
                <c:pt idx="528">
                  <c:v>-45.961842367043488</c:v>
                </c:pt>
                <c:pt idx="529">
                  <c:v>-45.640015811286887</c:v>
                </c:pt>
                <c:pt idx="530">
                  <c:v>-45.326277691244854</c:v>
                </c:pt>
                <c:pt idx="531">
                  <c:v>-45.010639897155336</c:v>
                </c:pt>
                <c:pt idx="532">
                  <c:v>-44.701905357863765</c:v>
                </c:pt>
                <c:pt idx="533">
                  <c:v>-44.397686546508488</c:v>
                </c:pt>
                <c:pt idx="534">
                  <c:v>-44.094656715684451</c:v>
                </c:pt>
                <c:pt idx="535">
                  <c:v>-43.793556705558252</c:v>
                </c:pt>
                <c:pt idx="536">
                  <c:v>-43.499556388142992</c:v>
                </c:pt>
                <c:pt idx="537">
                  <c:v>-43.212676081771512</c:v>
                </c:pt>
                <c:pt idx="538">
                  <c:v>-42.92655822932953</c:v>
                </c:pt>
                <c:pt idx="539">
                  <c:v>-42.644245338768165</c:v>
                </c:pt>
                <c:pt idx="540">
                  <c:v>-42.364731022444616</c:v>
                </c:pt>
                <c:pt idx="541">
                  <c:v>-42.092694995179698</c:v>
                </c:pt>
                <c:pt idx="542">
                  <c:v>-41.82472789896174</c:v>
                </c:pt>
                <c:pt idx="543">
                  <c:v>-41.557022155767143</c:v>
                </c:pt>
                <c:pt idx="544">
                  <c:v>-41.289814911442846</c:v>
                </c:pt>
                <c:pt idx="545">
                  <c:v>-41.029814826359903</c:v>
                </c:pt>
                <c:pt idx="546">
                  <c:v>-40.773877746596987</c:v>
                </c:pt>
                <c:pt idx="547">
                  <c:v>-40.517026511355425</c:v>
                </c:pt>
                <c:pt idx="548">
                  <c:v>-40.259571327713665</c:v>
                </c:pt>
                <c:pt idx="549">
                  <c:v>-40.009516455340737</c:v>
                </c:pt>
                <c:pt idx="550">
                  <c:v>-39.76569300055835</c:v>
                </c:pt>
                <c:pt idx="551">
                  <c:v>-39.522813351784777</c:v>
                </c:pt>
                <c:pt idx="552">
                  <c:v>-39.281862081310379</c:v>
                </c:pt>
                <c:pt idx="553">
                  <c:v>-39.042148571954826</c:v>
                </c:pt>
                <c:pt idx="554">
                  <c:v>-38.804225461009352</c:v>
                </c:pt>
                <c:pt idx="555">
                  <c:v>-38.570093205021983</c:v>
                </c:pt>
                <c:pt idx="556">
                  <c:v>-38.34074469862815</c:v>
                </c:pt>
                <c:pt idx="557">
                  <c:v>-38.114558204376976</c:v>
                </c:pt>
                <c:pt idx="558">
                  <c:v>-37.887175518993203</c:v>
                </c:pt>
                <c:pt idx="559">
                  <c:v>-37.659384460299258</c:v>
                </c:pt>
                <c:pt idx="560">
                  <c:v>-37.437780371792037</c:v>
                </c:pt>
                <c:pt idx="561">
                  <c:v>-37.218473734187576</c:v>
                </c:pt>
                <c:pt idx="562">
                  <c:v>-36.999307856838982</c:v>
                </c:pt>
                <c:pt idx="563">
                  <c:v>-36.78412479079774</c:v>
                </c:pt>
                <c:pt idx="564">
                  <c:v>-36.571391641965114</c:v>
                </c:pt>
                <c:pt idx="565">
                  <c:v>-36.360405836644766</c:v>
                </c:pt>
                <c:pt idx="566">
                  <c:v>-36.150329265534268</c:v>
                </c:pt>
                <c:pt idx="567">
                  <c:v>-35.942054220484493</c:v>
                </c:pt>
                <c:pt idx="568">
                  <c:v>-35.736715746103478</c:v>
                </c:pt>
                <c:pt idx="569">
                  <c:v>-35.53306200743809</c:v>
                </c:pt>
                <c:pt idx="570">
                  <c:v>-35.3304758496784</c:v>
                </c:pt>
                <c:pt idx="571">
                  <c:v>-35.130290757633574</c:v>
                </c:pt>
                <c:pt idx="572">
                  <c:v>-34.932164070229689</c:v>
                </c:pt>
                <c:pt idx="573">
                  <c:v>-34.734568082743813</c:v>
                </c:pt>
                <c:pt idx="574">
                  <c:v>-34.536942062012017</c:v>
                </c:pt>
                <c:pt idx="575">
                  <c:v>-34.344705846085979</c:v>
                </c:pt>
                <c:pt idx="576">
                  <c:v>-34.153984423796373</c:v>
                </c:pt>
                <c:pt idx="577">
                  <c:v>-33.964651029735251</c:v>
                </c:pt>
                <c:pt idx="578">
                  <c:v>-33.777643619831125</c:v>
                </c:pt>
                <c:pt idx="579">
                  <c:v>-33.58992224227768</c:v>
                </c:pt>
                <c:pt idx="580">
                  <c:v>-33.404415896751686</c:v>
                </c:pt>
                <c:pt idx="581">
                  <c:v>-33.222241998929263</c:v>
                </c:pt>
                <c:pt idx="582">
                  <c:v>-33.040981858411349</c:v>
                </c:pt>
                <c:pt idx="583">
                  <c:v>-32.860154743016786</c:v>
                </c:pt>
                <c:pt idx="584">
                  <c:v>-32.681346773884982</c:v>
                </c:pt>
                <c:pt idx="585">
                  <c:v>-32.503962058598425</c:v>
                </c:pt>
                <c:pt idx="586">
                  <c:v>-32.327883691218759</c:v>
                </c:pt>
                <c:pt idx="587">
                  <c:v>-32.153743797460777</c:v>
                </c:pt>
                <c:pt idx="588">
                  <c:v>-31.981187214993149</c:v>
                </c:pt>
                <c:pt idx="589">
                  <c:v>-31.809882582213934</c:v>
                </c:pt>
                <c:pt idx="590">
                  <c:v>-31.63902242281296</c:v>
                </c:pt>
                <c:pt idx="591">
                  <c:v>-31.469194628690666</c:v>
                </c:pt>
                <c:pt idx="592">
                  <c:v>-31.301922506908035</c:v>
                </c:pt>
                <c:pt idx="593">
                  <c:v>-31.13570437806041</c:v>
                </c:pt>
                <c:pt idx="594">
                  <c:v>-30.971259170757989</c:v>
                </c:pt>
                <c:pt idx="595">
                  <c:v>-30.809029424237533</c:v>
                </c:pt>
                <c:pt idx="596">
                  <c:v>-30.647227896936361</c:v>
                </c:pt>
                <c:pt idx="597">
                  <c:v>-30.486216946841807</c:v>
                </c:pt>
                <c:pt idx="598">
                  <c:v>-30.326492922828177</c:v>
                </c:pt>
                <c:pt idx="599">
                  <c:v>-30.16778380158825</c:v>
                </c:pt>
                <c:pt idx="600">
                  <c:v>-30.010698923882106</c:v>
                </c:pt>
                <c:pt idx="601">
                  <c:v>-29.855156152492569</c:v>
                </c:pt>
                <c:pt idx="602">
                  <c:v>-29.701078273809603</c:v>
                </c:pt>
                <c:pt idx="603">
                  <c:v>-29.547849102450563</c:v>
                </c:pt>
                <c:pt idx="604">
                  <c:v>-29.39497885658983</c:v>
                </c:pt>
                <c:pt idx="605">
                  <c:v>-29.243906027496926</c:v>
                </c:pt>
                <c:pt idx="606">
                  <c:v>-29.093944050621431</c:v>
                </c:pt>
                <c:pt idx="607">
                  <c:v>-28.94498118815865</c:v>
                </c:pt>
                <c:pt idx="608">
                  <c:v>-28.797393040693521</c:v>
                </c:pt>
                <c:pt idx="609">
                  <c:v>-28.65091312452865</c:v>
                </c:pt>
                <c:pt idx="610">
                  <c:v>-28.505324417338134</c:v>
                </c:pt>
                <c:pt idx="611">
                  <c:v>-28.360759307269102</c:v>
                </c:pt>
                <c:pt idx="612">
                  <c:v>-28.217890744129377</c:v>
                </c:pt>
                <c:pt idx="613">
                  <c:v>-28.07586893968989</c:v>
                </c:pt>
                <c:pt idx="614">
                  <c:v>-27.934729386339932</c:v>
                </c:pt>
                <c:pt idx="615">
                  <c:v>-27.79436098228928</c:v>
                </c:pt>
                <c:pt idx="616">
                  <c:v>-27.654475739723651</c:v>
                </c:pt>
                <c:pt idx="617">
                  <c:v>-27.516687386345261</c:v>
                </c:pt>
                <c:pt idx="618">
                  <c:v>-27.380074525856855</c:v>
                </c:pt>
                <c:pt idx="619">
                  <c:v>-27.243498636947471</c:v>
                </c:pt>
                <c:pt idx="620">
                  <c:v>-27.108566480684001</c:v>
                </c:pt>
                <c:pt idx="621">
                  <c:v>-26.975395255337556</c:v>
                </c:pt>
                <c:pt idx="622">
                  <c:v>-26.842617019745362</c:v>
                </c:pt>
                <c:pt idx="623">
                  <c:v>-26.710479665044829</c:v>
                </c:pt>
                <c:pt idx="624">
                  <c:v>-26.580078532728958</c:v>
                </c:pt>
                <c:pt idx="625">
                  <c:v>-26.450246488372635</c:v>
                </c:pt>
                <c:pt idx="626">
                  <c:v>-26.320537466991304</c:v>
                </c:pt>
                <c:pt idx="627">
                  <c:v>-26.192891133446871</c:v>
                </c:pt>
                <c:pt idx="628">
                  <c:v>-26.066199492956066</c:v>
                </c:pt>
                <c:pt idx="629">
                  <c:v>-25.939592321072581</c:v>
                </c:pt>
                <c:pt idx="630">
                  <c:v>-25.814390664452578</c:v>
                </c:pt>
                <c:pt idx="631">
                  <c:v>-25.689732103677436</c:v>
                </c:pt>
                <c:pt idx="632">
                  <c:v>-25.565868508729508</c:v>
                </c:pt>
                <c:pt idx="633">
                  <c:v>-25.443561987078354</c:v>
                </c:pt>
                <c:pt idx="634">
                  <c:v>-25.321968648377549</c:v>
                </c:pt>
                <c:pt idx="635">
                  <c:v>-25.201022002173794</c:v>
                </c:pt>
                <c:pt idx="636">
                  <c:v>-25.081143753544719</c:v>
                </c:pt>
                <c:pt idx="637">
                  <c:v>-24.96272087018297</c:v>
                </c:pt>
                <c:pt idx="638">
                  <c:v>-24.844620027220444</c:v>
                </c:pt>
                <c:pt idx="639">
                  <c:v>-24.726500314358773</c:v>
                </c:pt>
                <c:pt idx="640">
                  <c:v>-24.609867744247978</c:v>
                </c:pt>
                <c:pt idx="641">
                  <c:v>-24.49427747151244</c:v>
                </c:pt>
                <c:pt idx="642">
                  <c:v>-24.37967830332909</c:v>
                </c:pt>
                <c:pt idx="643">
                  <c:v>-24.266308914767706</c:v>
                </c:pt>
                <c:pt idx="644">
                  <c:v>-24.153439713071553</c:v>
                </c:pt>
                <c:pt idx="645">
                  <c:v>-24.040374279630964</c:v>
                </c:pt>
                <c:pt idx="646">
                  <c:v>-23.928813116958981</c:v>
                </c:pt>
                <c:pt idx="647">
                  <c:v>-23.817753089760746</c:v>
                </c:pt>
                <c:pt idx="648">
                  <c:v>-23.706937955648936</c:v>
                </c:pt>
                <c:pt idx="649">
                  <c:v>-23.598509984913267</c:v>
                </c:pt>
                <c:pt idx="650">
                  <c:v>-23.49060087080737</c:v>
                </c:pt>
                <c:pt idx="651">
                  <c:v>-23.383380385731559</c:v>
                </c:pt>
                <c:pt idx="652">
                  <c:v>-23.276767887865137</c:v>
                </c:pt>
                <c:pt idx="653">
                  <c:v>-23.170765856105607</c:v>
                </c:pt>
                <c:pt idx="654">
                  <c:v>-23.065775719848727</c:v>
                </c:pt>
                <c:pt idx="655">
                  <c:v>-22.961306350944316</c:v>
                </c:pt>
                <c:pt idx="656">
                  <c:v>-22.857428837457221</c:v>
                </c:pt>
                <c:pt idx="657">
                  <c:v>-22.754639718961656</c:v>
                </c:pt>
                <c:pt idx="658">
                  <c:v>-22.652953495826775</c:v>
                </c:pt>
                <c:pt idx="659">
                  <c:v>-22.551729287087117</c:v>
                </c:pt>
                <c:pt idx="660">
                  <c:v>-22.450714531609513</c:v>
                </c:pt>
                <c:pt idx="661">
                  <c:v>-22.350341246376665</c:v>
                </c:pt>
                <c:pt idx="662">
                  <c:v>-22.250618151765693</c:v>
                </c:pt>
                <c:pt idx="663">
                  <c:v>-22.152405186973812</c:v>
                </c:pt>
                <c:pt idx="664">
                  <c:v>-22.055210932203732</c:v>
                </c:pt>
                <c:pt idx="665">
                  <c:v>-21.95801301663332</c:v>
                </c:pt>
                <c:pt idx="666">
                  <c:v>-21.861322109422616</c:v>
                </c:pt>
                <c:pt idx="667">
                  <c:v>-21.765540478116492</c:v>
                </c:pt>
                <c:pt idx="668">
                  <c:v>-21.670698121936635</c:v>
                </c:pt>
                <c:pt idx="669">
                  <c:v>-21.576293244435703</c:v>
                </c:pt>
                <c:pt idx="670">
                  <c:v>-21.482800471024635</c:v>
                </c:pt>
                <c:pt idx="671">
                  <c:v>-21.389975670587479</c:v>
                </c:pt>
                <c:pt idx="672">
                  <c:v>-21.297843162630727</c:v>
                </c:pt>
                <c:pt idx="673">
                  <c:v>-21.206100380450263</c:v>
                </c:pt>
                <c:pt idx="674">
                  <c:v>-21.115136269322594</c:v>
                </c:pt>
                <c:pt idx="675">
                  <c:v>-21.025084761115991</c:v>
                </c:pt>
                <c:pt idx="676">
                  <c:v>-20.935667992509156</c:v>
                </c:pt>
                <c:pt idx="677">
                  <c:v>-20.846655379742561</c:v>
                </c:pt>
                <c:pt idx="678">
                  <c:v>-20.758334929117531</c:v>
                </c:pt>
                <c:pt idx="679">
                  <c:v>-20.671290948183465</c:v>
                </c:pt>
                <c:pt idx="680">
                  <c:v>-20.584496506867911</c:v>
                </c:pt>
                <c:pt idx="681">
                  <c:v>-20.497798946155818</c:v>
                </c:pt>
                <c:pt idx="682">
                  <c:v>-20.411773488096365</c:v>
                </c:pt>
                <c:pt idx="683">
                  <c:v>-20.326688934680494</c:v>
                </c:pt>
                <c:pt idx="684">
                  <c:v>-20.242413960105075</c:v>
                </c:pt>
                <c:pt idx="685">
                  <c:v>-20.158796925894404</c:v>
                </c:pt>
                <c:pt idx="686">
                  <c:v>-20.076121591206743</c:v>
                </c:pt>
                <c:pt idx="687">
                  <c:v>-19.993773751260193</c:v>
                </c:pt>
                <c:pt idx="688">
                  <c:v>-19.911586117661699</c:v>
                </c:pt>
                <c:pt idx="689">
                  <c:v>-19.830147904644999</c:v>
                </c:pt>
                <c:pt idx="690">
                  <c:v>-19.74947940105374</c:v>
                </c:pt>
                <c:pt idx="691">
                  <c:v>-19.669553195569073</c:v>
                </c:pt>
                <c:pt idx="692">
                  <c:v>-19.590743107008883</c:v>
                </c:pt>
                <c:pt idx="693">
                  <c:v>-19.512393024021048</c:v>
                </c:pt>
                <c:pt idx="694">
                  <c:v>-19.434060414376678</c:v>
                </c:pt>
                <c:pt idx="695">
                  <c:v>-19.356447433567109</c:v>
                </c:pt>
                <c:pt idx="696">
                  <c:v>-19.279375410356799</c:v>
                </c:pt>
                <c:pt idx="697">
                  <c:v>-19.202761889294116</c:v>
                </c:pt>
                <c:pt idx="698">
                  <c:v>-19.126889348623891</c:v>
                </c:pt>
                <c:pt idx="699">
                  <c:v>-19.051722991481338</c:v>
                </c:pt>
                <c:pt idx="700">
                  <c:v>-18.977141815956855</c:v>
                </c:pt>
                <c:pt idx="701">
                  <c:v>-18.903395070227337</c:v>
                </c:pt>
                <c:pt idx="702">
                  <c:v>-18.830173402864702</c:v>
                </c:pt>
                <c:pt idx="703">
                  <c:v>-18.757039937476129</c:v>
                </c:pt>
                <c:pt idx="704">
                  <c:v>-18.684642831278197</c:v>
                </c:pt>
                <c:pt idx="705">
                  <c:v>-18.612905653106864</c:v>
                </c:pt>
                <c:pt idx="706">
                  <c:v>-18.54154487706948</c:v>
                </c:pt>
                <c:pt idx="707">
                  <c:v>-18.470878482266386</c:v>
                </c:pt>
                <c:pt idx="708">
                  <c:v>-18.401075069021623</c:v>
                </c:pt>
                <c:pt idx="709">
                  <c:v>-18.331551036023118</c:v>
                </c:pt>
                <c:pt idx="710">
                  <c:v>-18.262465187589747</c:v>
                </c:pt>
                <c:pt idx="711">
                  <c:v>-18.194226353725377</c:v>
                </c:pt>
                <c:pt idx="712">
                  <c:v>-18.126487133493679</c:v>
                </c:pt>
                <c:pt idx="713">
                  <c:v>-18.059911232916839</c:v>
                </c:pt>
                <c:pt idx="714">
                  <c:v>-17.993521067752777</c:v>
                </c:pt>
                <c:pt idx="715">
                  <c:v>-17.926914507059607</c:v>
                </c:pt>
                <c:pt idx="716">
                  <c:v>-17.861219948938725</c:v>
                </c:pt>
                <c:pt idx="717">
                  <c:v>-17.796017580821268</c:v>
                </c:pt>
                <c:pt idx="718">
                  <c:v>-17.731066789990937</c:v>
                </c:pt>
                <c:pt idx="719">
                  <c:v>-17.66696560429245</c:v>
                </c:pt>
                <c:pt idx="720">
                  <c:v>-17.603715672305448</c:v>
                </c:pt>
                <c:pt idx="721">
                  <c:v>-17.540587785365148</c:v>
                </c:pt>
                <c:pt idx="722">
                  <c:v>-17.477681820321514</c:v>
                </c:pt>
                <c:pt idx="723">
                  <c:v>-17.41571813697356</c:v>
                </c:pt>
                <c:pt idx="724">
                  <c:v>-17.354510864567565</c:v>
                </c:pt>
                <c:pt idx="725">
                  <c:v>-17.293290534015632</c:v>
                </c:pt>
                <c:pt idx="726">
                  <c:v>-17.232816219970747</c:v>
                </c:pt>
                <c:pt idx="727">
                  <c:v>-17.173058456860318</c:v>
                </c:pt>
                <c:pt idx="728">
                  <c:v>-17.113399064138683</c:v>
                </c:pt>
                <c:pt idx="729">
                  <c:v>-17.054924817151189</c:v>
                </c:pt>
                <c:pt idx="730">
                  <c:v>-16.997050163020987</c:v>
                </c:pt>
                <c:pt idx="731">
                  <c:v>-16.939002002209278</c:v>
                </c:pt>
                <c:pt idx="732">
                  <c:v>-16.881484655237852</c:v>
                </c:pt>
                <c:pt idx="733">
                  <c:v>-16.824489025585038</c:v>
                </c:pt>
                <c:pt idx="734">
                  <c:v>-16.76810795842739</c:v>
                </c:pt>
                <c:pt idx="735">
                  <c:v>-16.712392754930157</c:v>
                </c:pt>
                <c:pt idx="736">
                  <c:v>-16.657175500991514</c:v>
                </c:pt>
                <c:pt idx="737">
                  <c:v>-16.602207499142896</c:v>
                </c:pt>
                <c:pt idx="738">
                  <c:v>-16.547382744441915</c:v>
                </c:pt>
                <c:pt idx="739">
                  <c:v>-16.493285978199406</c:v>
                </c:pt>
                <c:pt idx="740">
                  <c:v>-16.439601720675373</c:v>
                </c:pt>
                <c:pt idx="741">
                  <c:v>-16.386799136983967</c:v>
                </c:pt>
                <c:pt idx="742">
                  <c:v>-16.335091806344046</c:v>
                </c:pt>
                <c:pt idx="743">
                  <c:v>-16.283228019056505</c:v>
                </c:pt>
                <c:pt idx="744">
                  <c:v>-16.231486472153993</c:v>
                </c:pt>
                <c:pt idx="745">
                  <c:v>-16.180267144250212</c:v>
                </c:pt>
                <c:pt idx="746">
                  <c:v>-16.129736047434793</c:v>
                </c:pt>
                <c:pt idx="747">
                  <c:v>-16.079579359932602</c:v>
                </c:pt>
                <c:pt idx="748">
                  <c:v>-16.029722479864482</c:v>
                </c:pt>
                <c:pt idx="749">
                  <c:v>-15.980396485136207</c:v>
                </c:pt>
                <c:pt idx="750">
                  <c:v>-15.931645987700252</c:v>
                </c:pt>
                <c:pt idx="751">
                  <c:v>-15.8835447961198</c:v>
                </c:pt>
                <c:pt idx="752">
                  <c:v>-15.835692751609241</c:v>
                </c:pt>
                <c:pt idx="753">
                  <c:v>-15.78810175978129</c:v>
                </c:pt>
                <c:pt idx="754">
                  <c:v>-15.741235404659335</c:v>
                </c:pt>
                <c:pt idx="755">
                  <c:v>-15.694903921803576</c:v>
                </c:pt>
                <c:pt idx="756">
                  <c:v>-15.648875467929908</c:v>
                </c:pt>
                <c:pt idx="757">
                  <c:v>-15.603067707863813</c:v>
                </c:pt>
                <c:pt idx="758">
                  <c:v>-15.557686264698127</c:v>
                </c:pt>
                <c:pt idx="759">
                  <c:v>-15.513114035755326</c:v>
                </c:pt>
                <c:pt idx="760">
                  <c:v>-15.468941903805646</c:v>
                </c:pt>
                <c:pt idx="761">
                  <c:v>-15.425270034613543</c:v>
                </c:pt>
                <c:pt idx="762">
                  <c:v>-15.381761956121199</c:v>
                </c:pt>
                <c:pt idx="763">
                  <c:v>-15.338614487041792</c:v>
                </c:pt>
                <c:pt idx="764">
                  <c:v>-15.296339780379737</c:v>
                </c:pt>
                <c:pt idx="765">
                  <c:v>-15.254358923149731</c:v>
                </c:pt>
                <c:pt idx="766">
                  <c:v>-15.212632036102336</c:v>
                </c:pt>
                <c:pt idx="767">
                  <c:v>-15.171233831844503</c:v>
                </c:pt>
                <c:pt idx="768">
                  <c:v>-15.130412426845048</c:v>
                </c:pt>
                <c:pt idx="769">
                  <c:v>-15.090120325252698</c:v>
                </c:pt>
                <c:pt idx="770">
                  <c:v>-15.050213659409259</c:v>
                </c:pt>
                <c:pt idx="771">
                  <c:v>-15.010692545536248</c:v>
                </c:pt>
                <c:pt idx="772">
                  <c:v>-14.971317104050343</c:v>
                </c:pt>
                <c:pt idx="773">
                  <c:v>-14.932599271903426</c:v>
                </c:pt>
                <c:pt idx="774">
                  <c:v>-14.894544802088276</c:v>
                </c:pt>
                <c:pt idx="775">
                  <c:v>-14.856695506264547</c:v>
                </c:pt>
                <c:pt idx="776">
                  <c:v>-14.819262148082458</c:v>
                </c:pt>
                <c:pt idx="777">
                  <c:v>-14.782388558716029</c:v>
                </c:pt>
                <c:pt idx="778">
                  <c:v>-14.745839310873407</c:v>
                </c:pt>
                <c:pt idx="779">
                  <c:v>-14.709518806320609</c:v>
                </c:pt>
                <c:pt idx="780">
                  <c:v>-14.673360503814452</c:v>
                </c:pt>
                <c:pt idx="781">
                  <c:v>-14.637574045883955</c:v>
                </c:pt>
                <c:pt idx="782">
                  <c:v>-14.602614556026449</c:v>
                </c:pt>
                <c:pt idx="783">
                  <c:v>-14.568182211193621</c:v>
                </c:pt>
                <c:pt idx="784">
                  <c:v>-14.53399025072679</c:v>
                </c:pt>
                <c:pt idx="785">
                  <c:v>-14.500300080620088</c:v>
                </c:pt>
                <c:pt idx="786">
                  <c:v>-14.466812258673267</c:v>
                </c:pt>
                <c:pt idx="787">
                  <c:v>-14.433513431524679</c:v>
                </c:pt>
                <c:pt idx="788">
                  <c:v>-14.400642225551938</c:v>
                </c:pt>
                <c:pt idx="789">
                  <c:v>-14.36805507884473</c:v>
                </c:pt>
                <c:pt idx="790">
                  <c:v>-14.336262042064758</c:v>
                </c:pt>
                <c:pt idx="791">
                  <c:v>-14.304795711574808</c:v>
                </c:pt>
                <c:pt idx="792">
                  <c:v>-14.273345388872482</c:v>
                </c:pt>
                <c:pt idx="793">
                  <c:v>-14.242523376970766</c:v>
                </c:pt>
                <c:pt idx="794">
                  <c:v>-14.212350311320833</c:v>
                </c:pt>
                <c:pt idx="795">
                  <c:v>-14.182538590144645</c:v>
                </c:pt>
                <c:pt idx="796">
                  <c:v>-14.152826010884965</c:v>
                </c:pt>
                <c:pt idx="797">
                  <c:v>-14.123542631261461</c:v>
                </c:pt>
                <c:pt idx="798">
                  <c:v>-14.094577444720988</c:v>
                </c:pt>
                <c:pt idx="799">
                  <c:v>-14.065928526924992</c:v>
                </c:pt>
                <c:pt idx="800">
                  <c:v>-14.03781183853782</c:v>
                </c:pt>
                <c:pt idx="801">
                  <c:v>-14.010210211220762</c:v>
                </c:pt>
                <c:pt idx="802">
                  <c:v>-13.982840800082521</c:v>
                </c:pt>
                <c:pt idx="803">
                  <c:v>-13.955382389869072</c:v>
                </c:pt>
                <c:pt idx="804">
                  <c:v>-13.928462531498141</c:v>
                </c:pt>
                <c:pt idx="805">
                  <c:v>-13.902031826979279</c:v>
                </c:pt>
                <c:pt idx="806">
                  <c:v>-13.875990977319468</c:v>
                </c:pt>
                <c:pt idx="807">
                  <c:v>-13.850351429844716</c:v>
                </c:pt>
                <c:pt idx="808">
                  <c:v>-13.825029598326239</c:v>
                </c:pt>
                <c:pt idx="809">
                  <c:v>-13.80012634797075</c:v>
                </c:pt>
                <c:pt idx="810">
                  <c:v>-13.775282408910307</c:v>
                </c:pt>
                <c:pt idx="811">
                  <c:v>-13.750970866596342</c:v>
                </c:pt>
                <c:pt idx="812">
                  <c:v>-13.727201686027502</c:v>
                </c:pt>
                <c:pt idx="813">
                  <c:v>-13.703615653253367</c:v>
                </c:pt>
                <c:pt idx="814">
                  <c:v>-13.680322059676119</c:v>
                </c:pt>
                <c:pt idx="815">
                  <c:v>-13.657571207299327</c:v>
                </c:pt>
                <c:pt idx="816">
                  <c:v>-13.635241651118751</c:v>
                </c:pt>
                <c:pt idx="817">
                  <c:v>-13.612716330652354</c:v>
                </c:pt>
                <c:pt idx="818">
                  <c:v>-13.590536229988512</c:v>
                </c:pt>
                <c:pt idx="819">
                  <c:v>-13.568944970473474</c:v>
                </c:pt>
                <c:pt idx="820">
                  <c:v>-13.547594229956561</c:v>
                </c:pt>
                <c:pt idx="821">
                  <c:v>-13.526512503032324</c:v>
                </c:pt>
                <c:pt idx="822">
                  <c:v>-13.505846055546879</c:v>
                </c:pt>
                <c:pt idx="823">
                  <c:v>-13.485757461648358</c:v>
                </c:pt>
                <c:pt idx="824">
                  <c:v>-13.465974923956542</c:v>
                </c:pt>
                <c:pt idx="825">
                  <c:v>-13.446428571687301</c:v>
                </c:pt>
                <c:pt idx="826">
                  <c:v>-13.427080426212306</c:v>
                </c:pt>
                <c:pt idx="827">
                  <c:v>-13.40778332606655</c:v>
                </c:pt>
                <c:pt idx="828">
                  <c:v>-13.388826048483182</c:v>
                </c:pt>
                <c:pt idx="829">
                  <c:v>-13.370380572914947</c:v>
                </c:pt>
                <c:pt idx="830">
                  <c:v>-13.352302725881447</c:v>
                </c:pt>
                <c:pt idx="831">
                  <c:v>-13.334710823014941</c:v>
                </c:pt>
                <c:pt idx="832">
                  <c:v>-13.317356808242007</c:v>
                </c:pt>
                <c:pt idx="833">
                  <c:v>-13.299902771094532</c:v>
                </c:pt>
                <c:pt idx="834">
                  <c:v>-13.282792701832939</c:v>
                </c:pt>
                <c:pt idx="835">
                  <c:v>-13.266106908133658</c:v>
                </c:pt>
                <c:pt idx="836">
                  <c:v>-13.249808849756858</c:v>
                </c:pt>
                <c:pt idx="837">
                  <c:v>-13.23374249276136</c:v>
                </c:pt>
                <c:pt idx="838">
                  <c:v>-13.217907084245425</c:v>
                </c:pt>
                <c:pt idx="839">
                  <c:v>-13.202706193942843</c:v>
                </c:pt>
                <c:pt idx="840">
                  <c:v>-13.187766924535786</c:v>
                </c:pt>
                <c:pt idx="841">
                  <c:v>-13.172901456074088</c:v>
                </c:pt>
                <c:pt idx="842">
                  <c:v>-13.158294517174564</c:v>
                </c:pt>
                <c:pt idx="843">
                  <c:v>-13.14408405241457</c:v>
                </c:pt>
                <c:pt idx="844">
                  <c:v>-13.130038858366483</c:v>
                </c:pt>
                <c:pt idx="845">
                  <c:v>-13.116007781719862</c:v>
                </c:pt>
                <c:pt idx="846">
                  <c:v>-13.102522261901168</c:v>
                </c:pt>
                <c:pt idx="847">
                  <c:v>-13.089532669518922</c:v>
                </c:pt>
                <c:pt idx="848">
                  <c:v>-13.076708203791739</c:v>
                </c:pt>
                <c:pt idx="849">
                  <c:v>-13.063903187822113</c:v>
                </c:pt>
                <c:pt idx="850">
                  <c:v>-13.051399393422081</c:v>
                </c:pt>
                <c:pt idx="851">
                  <c:v>-13.039609902031104</c:v>
                </c:pt>
                <c:pt idx="852">
                  <c:v>-13.027903873497165</c:v>
                </c:pt>
                <c:pt idx="853">
                  <c:v>-13.016080445804317</c:v>
                </c:pt>
                <c:pt idx="854">
                  <c:v>-13.004634533646474</c:v>
                </c:pt>
                <c:pt idx="855">
                  <c:v>-12.993520261635968</c:v>
                </c:pt>
              </c:numCache>
            </c:numRef>
          </c:val>
          <c:smooth val="0"/>
        </c:ser>
        <c:dLbls>
          <c:showLegendKey val="0"/>
          <c:showVal val="0"/>
          <c:showCatName val="0"/>
          <c:showSerName val="0"/>
          <c:showPercent val="0"/>
          <c:showBubbleSize val="0"/>
        </c:dLbls>
        <c:marker val="1"/>
        <c:smooth val="0"/>
        <c:axId val="96729344"/>
        <c:axId val="97649024"/>
      </c:lineChart>
      <c:catAx>
        <c:axId val="96729344"/>
        <c:scaling>
          <c:orientation val="minMax"/>
        </c:scaling>
        <c:delete val="0"/>
        <c:axPos val="b"/>
        <c:title>
          <c:tx>
            <c:rich>
              <a:bodyPr/>
              <a:lstStyle/>
              <a:p>
                <a:pPr>
                  <a:defRPr/>
                </a:pPr>
                <a:r>
                  <a:rPr lang="en-GB"/>
                  <a:t>Frequency</a:t>
                </a:r>
                <a:r>
                  <a:rPr lang="en-GB" baseline="0"/>
                  <a:t> (Hz)</a:t>
                </a:r>
                <a:endParaRPr lang="en-GB"/>
              </a:p>
            </c:rich>
          </c:tx>
          <c:layout>
            <c:manualLayout>
              <c:xMode val="edge"/>
              <c:yMode val="edge"/>
              <c:x val="0.49241300779488861"/>
              <c:y val="0.17627087052735255"/>
            </c:manualLayout>
          </c:layout>
          <c:overlay val="0"/>
        </c:title>
        <c:numFmt formatCode="0" sourceLinked="1"/>
        <c:majorTickMark val="out"/>
        <c:minorTickMark val="none"/>
        <c:tickLblPos val="nextTo"/>
        <c:crossAx val="97649024"/>
        <c:crosses val="autoZero"/>
        <c:auto val="1"/>
        <c:lblAlgn val="ctr"/>
        <c:lblOffset val="100"/>
        <c:tickLblSkip val="125"/>
        <c:tickMarkSkip val="60"/>
        <c:noMultiLvlLbl val="0"/>
      </c:catAx>
      <c:valAx>
        <c:axId val="97649024"/>
        <c:scaling>
          <c:orientation val="minMax"/>
        </c:scaling>
        <c:delete val="0"/>
        <c:axPos val="l"/>
        <c:majorGridlines/>
        <c:title>
          <c:tx>
            <c:rich>
              <a:bodyPr rot="-5400000" vert="horz"/>
              <a:lstStyle/>
              <a:p>
                <a:pPr>
                  <a:defRPr/>
                </a:pPr>
                <a:r>
                  <a:rPr lang="en-US"/>
                  <a:t>Gain (dB)</a:t>
                </a:r>
              </a:p>
            </c:rich>
          </c:tx>
          <c:layout/>
          <c:overlay val="0"/>
        </c:title>
        <c:numFmt formatCode="0.00" sourceLinked="1"/>
        <c:majorTickMark val="out"/>
        <c:minorTickMark val="none"/>
        <c:tickLblPos val="nextTo"/>
        <c:crossAx val="9672934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12700"/>
          </c:spPr>
          <c:marker>
            <c:symbol val="none"/>
          </c:marker>
          <c:cat>
            <c:numRef>
              <c:f>Gain!$A$5:$A$990</c:f>
              <c:numCache>
                <c:formatCode>0</c:formatCode>
                <c:ptCount val="986"/>
                <c:pt idx="0">
                  <c:v>5</c:v>
                </c:pt>
                <c:pt idx="1">
                  <c:v>9.0543831168831161</c:v>
                </c:pt>
                <c:pt idx="2">
                  <c:v>13.108766233766234</c:v>
                </c:pt>
                <c:pt idx="3">
                  <c:v>17.163149350649348</c:v>
                </c:pt>
                <c:pt idx="4">
                  <c:v>21.217532467532468</c:v>
                </c:pt>
                <c:pt idx="5">
                  <c:v>25.271915584415584</c:v>
                </c:pt>
                <c:pt idx="6">
                  <c:v>29.3262987012987</c:v>
                </c:pt>
                <c:pt idx="7">
                  <c:v>33.380681818181813</c:v>
                </c:pt>
                <c:pt idx="8">
                  <c:v>37.435064935064936</c:v>
                </c:pt>
                <c:pt idx="9">
                  <c:v>41.489448051948052</c:v>
                </c:pt>
                <c:pt idx="10">
                  <c:v>45.543831168831169</c:v>
                </c:pt>
                <c:pt idx="11">
                  <c:v>49.598214285714285</c:v>
                </c:pt>
                <c:pt idx="12">
                  <c:v>53.652597402597401</c:v>
                </c:pt>
                <c:pt idx="13">
                  <c:v>57.706980519480517</c:v>
                </c:pt>
                <c:pt idx="14">
                  <c:v>61.761363636363633</c:v>
                </c:pt>
                <c:pt idx="15">
                  <c:v>65.815746753246756</c:v>
                </c:pt>
                <c:pt idx="16">
                  <c:v>69.870129870129873</c:v>
                </c:pt>
                <c:pt idx="17">
                  <c:v>73.924512987012989</c:v>
                </c:pt>
                <c:pt idx="18">
                  <c:v>77.978896103896105</c:v>
                </c:pt>
                <c:pt idx="19">
                  <c:v>82.033279220779221</c:v>
                </c:pt>
                <c:pt idx="20">
                  <c:v>86.087662337662337</c:v>
                </c:pt>
                <c:pt idx="21">
                  <c:v>90.142045454545453</c:v>
                </c:pt>
                <c:pt idx="22">
                  <c:v>94.196428571428569</c:v>
                </c:pt>
                <c:pt idx="23">
                  <c:v>98.250811688311686</c:v>
                </c:pt>
                <c:pt idx="24">
                  <c:v>102.3051948051948</c:v>
                </c:pt>
                <c:pt idx="25">
                  <c:v>106.35957792207792</c:v>
                </c:pt>
                <c:pt idx="26">
                  <c:v>110.41396103896103</c:v>
                </c:pt>
                <c:pt idx="27">
                  <c:v>114.46834415584415</c:v>
                </c:pt>
                <c:pt idx="28">
                  <c:v>118.52272727272727</c:v>
                </c:pt>
                <c:pt idx="29">
                  <c:v>122.5771103896104</c:v>
                </c:pt>
                <c:pt idx="30">
                  <c:v>126.63149350649351</c:v>
                </c:pt>
                <c:pt idx="31">
                  <c:v>130.68587662337663</c:v>
                </c:pt>
                <c:pt idx="32">
                  <c:v>134.74025974025975</c:v>
                </c:pt>
                <c:pt idx="33">
                  <c:v>138.79464285714286</c:v>
                </c:pt>
                <c:pt idx="34">
                  <c:v>142.84902597402598</c:v>
                </c:pt>
                <c:pt idx="35">
                  <c:v>146.90340909090909</c:v>
                </c:pt>
                <c:pt idx="36">
                  <c:v>150.95779220779221</c:v>
                </c:pt>
                <c:pt idx="37">
                  <c:v>155.01217532467533</c:v>
                </c:pt>
                <c:pt idx="38">
                  <c:v>159.06655844155844</c:v>
                </c:pt>
                <c:pt idx="39">
                  <c:v>163.12094155844156</c:v>
                </c:pt>
                <c:pt idx="40">
                  <c:v>167.17532467532467</c:v>
                </c:pt>
                <c:pt idx="41">
                  <c:v>171.22970779220779</c:v>
                </c:pt>
                <c:pt idx="42">
                  <c:v>175.28409090909091</c:v>
                </c:pt>
                <c:pt idx="43">
                  <c:v>179.33847402597402</c:v>
                </c:pt>
                <c:pt idx="44">
                  <c:v>183.39285714285714</c:v>
                </c:pt>
                <c:pt idx="45">
                  <c:v>187.44724025974025</c:v>
                </c:pt>
                <c:pt idx="46">
                  <c:v>191.50162337662337</c:v>
                </c:pt>
                <c:pt idx="47">
                  <c:v>195.55600649350649</c:v>
                </c:pt>
                <c:pt idx="48">
                  <c:v>199.6103896103896</c:v>
                </c:pt>
                <c:pt idx="49">
                  <c:v>203.66477272727272</c:v>
                </c:pt>
                <c:pt idx="50">
                  <c:v>207.71915584415584</c:v>
                </c:pt>
                <c:pt idx="51">
                  <c:v>211.77353896103895</c:v>
                </c:pt>
                <c:pt idx="52">
                  <c:v>215.82792207792207</c:v>
                </c:pt>
                <c:pt idx="53">
                  <c:v>219.88230519480518</c:v>
                </c:pt>
                <c:pt idx="54">
                  <c:v>223.9366883116883</c:v>
                </c:pt>
                <c:pt idx="55">
                  <c:v>227.99107142857142</c:v>
                </c:pt>
                <c:pt idx="56">
                  <c:v>232.04545454545453</c:v>
                </c:pt>
                <c:pt idx="57">
                  <c:v>236.09983766233765</c:v>
                </c:pt>
                <c:pt idx="58">
                  <c:v>240.15422077922079</c:v>
                </c:pt>
                <c:pt idx="59">
                  <c:v>244.20860389610391</c:v>
                </c:pt>
                <c:pt idx="60">
                  <c:v>248.26298701298703</c:v>
                </c:pt>
                <c:pt idx="61">
                  <c:v>252.31737012987014</c:v>
                </c:pt>
                <c:pt idx="62">
                  <c:v>256.37175324675326</c:v>
                </c:pt>
                <c:pt idx="63">
                  <c:v>260.42613636363637</c:v>
                </c:pt>
                <c:pt idx="64">
                  <c:v>264.48051948051949</c:v>
                </c:pt>
                <c:pt idx="65">
                  <c:v>268.53490259740261</c:v>
                </c:pt>
                <c:pt idx="66">
                  <c:v>272.58928571428572</c:v>
                </c:pt>
                <c:pt idx="67">
                  <c:v>276.64366883116884</c:v>
                </c:pt>
                <c:pt idx="68">
                  <c:v>280.69805194805195</c:v>
                </c:pt>
                <c:pt idx="69">
                  <c:v>284.75243506493507</c:v>
                </c:pt>
                <c:pt idx="70">
                  <c:v>288.80681818181819</c:v>
                </c:pt>
                <c:pt idx="71">
                  <c:v>292.8612012987013</c:v>
                </c:pt>
                <c:pt idx="72">
                  <c:v>296.91558441558442</c:v>
                </c:pt>
                <c:pt idx="73">
                  <c:v>300.96996753246754</c:v>
                </c:pt>
                <c:pt idx="74">
                  <c:v>305.02435064935065</c:v>
                </c:pt>
                <c:pt idx="75">
                  <c:v>309.07873376623377</c:v>
                </c:pt>
                <c:pt idx="76">
                  <c:v>313.13311688311688</c:v>
                </c:pt>
                <c:pt idx="77">
                  <c:v>317.1875</c:v>
                </c:pt>
                <c:pt idx="78">
                  <c:v>321.24188311688312</c:v>
                </c:pt>
                <c:pt idx="79">
                  <c:v>325.29626623376623</c:v>
                </c:pt>
                <c:pt idx="80">
                  <c:v>329.35064935064935</c:v>
                </c:pt>
                <c:pt idx="81">
                  <c:v>333.40503246753246</c:v>
                </c:pt>
                <c:pt idx="82">
                  <c:v>337.45941558441558</c:v>
                </c:pt>
                <c:pt idx="83">
                  <c:v>341.5137987012987</c:v>
                </c:pt>
                <c:pt idx="84">
                  <c:v>345.56818181818181</c:v>
                </c:pt>
                <c:pt idx="85">
                  <c:v>349.62256493506493</c:v>
                </c:pt>
                <c:pt idx="86">
                  <c:v>353.67694805194805</c:v>
                </c:pt>
                <c:pt idx="87">
                  <c:v>357.73133116883116</c:v>
                </c:pt>
                <c:pt idx="88">
                  <c:v>361.78571428571428</c:v>
                </c:pt>
                <c:pt idx="89">
                  <c:v>365.84009740259739</c:v>
                </c:pt>
                <c:pt idx="90">
                  <c:v>369.89448051948051</c:v>
                </c:pt>
                <c:pt idx="91">
                  <c:v>373.94886363636363</c:v>
                </c:pt>
                <c:pt idx="92">
                  <c:v>378.00324675324674</c:v>
                </c:pt>
                <c:pt idx="93">
                  <c:v>382.05762987012986</c:v>
                </c:pt>
                <c:pt idx="94">
                  <c:v>386.11201298701297</c:v>
                </c:pt>
                <c:pt idx="95">
                  <c:v>390.16639610389609</c:v>
                </c:pt>
                <c:pt idx="96">
                  <c:v>394.22077922077921</c:v>
                </c:pt>
                <c:pt idx="97">
                  <c:v>398.27516233766232</c:v>
                </c:pt>
                <c:pt idx="98">
                  <c:v>402.32954545454544</c:v>
                </c:pt>
                <c:pt idx="99">
                  <c:v>406.38392857142856</c:v>
                </c:pt>
                <c:pt idx="100">
                  <c:v>410.43831168831167</c:v>
                </c:pt>
                <c:pt idx="101">
                  <c:v>414.49269480519479</c:v>
                </c:pt>
                <c:pt idx="102">
                  <c:v>418.5470779220779</c:v>
                </c:pt>
                <c:pt idx="103">
                  <c:v>422.60146103896102</c:v>
                </c:pt>
                <c:pt idx="104">
                  <c:v>426.65584415584414</c:v>
                </c:pt>
                <c:pt idx="105">
                  <c:v>430.71022727272725</c:v>
                </c:pt>
                <c:pt idx="106">
                  <c:v>434.76461038961037</c:v>
                </c:pt>
                <c:pt idx="107">
                  <c:v>438.81899350649348</c:v>
                </c:pt>
                <c:pt idx="108">
                  <c:v>442.8733766233766</c:v>
                </c:pt>
                <c:pt idx="109">
                  <c:v>446.92775974025972</c:v>
                </c:pt>
                <c:pt idx="110">
                  <c:v>450.98214285714283</c:v>
                </c:pt>
                <c:pt idx="111">
                  <c:v>455.03652597402595</c:v>
                </c:pt>
                <c:pt idx="112">
                  <c:v>459.09090909090907</c:v>
                </c:pt>
                <c:pt idx="113">
                  <c:v>463.14529220779218</c:v>
                </c:pt>
                <c:pt idx="114">
                  <c:v>467.1996753246753</c:v>
                </c:pt>
                <c:pt idx="115">
                  <c:v>471.25405844155841</c:v>
                </c:pt>
                <c:pt idx="116">
                  <c:v>475.30844155844159</c:v>
                </c:pt>
                <c:pt idx="117">
                  <c:v>479.3628246753247</c:v>
                </c:pt>
                <c:pt idx="118">
                  <c:v>483.41720779220782</c:v>
                </c:pt>
                <c:pt idx="119">
                  <c:v>487.47159090909093</c:v>
                </c:pt>
                <c:pt idx="120">
                  <c:v>491.52597402597405</c:v>
                </c:pt>
                <c:pt idx="121">
                  <c:v>495.58035714285717</c:v>
                </c:pt>
                <c:pt idx="122">
                  <c:v>499.63474025974028</c:v>
                </c:pt>
                <c:pt idx="123">
                  <c:v>503.6891233766234</c:v>
                </c:pt>
                <c:pt idx="124">
                  <c:v>507.74350649350652</c:v>
                </c:pt>
                <c:pt idx="125">
                  <c:v>511.79788961038963</c:v>
                </c:pt>
                <c:pt idx="126">
                  <c:v>515.85227272727275</c:v>
                </c:pt>
                <c:pt idx="127">
                  <c:v>519.90665584415581</c:v>
                </c:pt>
                <c:pt idx="128">
                  <c:v>523.96103896103898</c:v>
                </c:pt>
                <c:pt idx="129">
                  <c:v>528.01542207792204</c:v>
                </c:pt>
                <c:pt idx="130">
                  <c:v>532.06980519480521</c:v>
                </c:pt>
                <c:pt idx="131">
                  <c:v>536.12418831168827</c:v>
                </c:pt>
                <c:pt idx="132">
                  <c:v>540.17857142857144</c:v>
                </c:pt>
                <c:pt idx="133">
                  <c:v>544.2329545454545</c:v>
                </c:pt>
                <c:pt idx="134">
                  <c:v>548.28733766233768</c:v>
                </c:pt>
                <c:pt idx="135">
                  <c:v>552.34172077922074</c:v>
                </c:pt>
                <c:pt idx="136">
                  <c:v>556.39610389610391</c:v>
                </c:pt>
                <c:pt idx="137">
                  <c:v>560.45048701298697</c:v>
                </c:pt>
                <c:pt idx="138">
                  <c:v>564.50487012987014</c:v>
                </c:pt>
                <c:pt idx="139">
                  <c:v>568.5592532467532</c:v>
                </c:pt>
                <c:pt idx="140">
                  <c:v>572.61363636363637</c:v>
                </c:pt>
                <c:pt idx="141">
                  <c:v>576.66801948051943</c:v>
                </c:pt>
                <c:pt idx="142">
                  <c:v>580.72240259740261</c:v>
                </c:pt>
                <c:pt idx="143">
                  <c:v>584.77678571428567</c:v>
                </c:pt>
                <c:pt idx="144">
                  <c:v>588.83116883116884</c:v>
                </c:pt>
                <c:pt idx="145">
                  <c:v>592.8855519480519</c:v>
                </c:pt>
                <c:pt idx="146">
                  <c:v>596.93993506493507</c:v>
                </c:pt>
                <c:pt idx="147">
                  <c:v>600.99431818181813</c:v>
                </c:pt>
                <c:pt idx="148">
                  <c:v>605.0487012987013</c:v>
                </c:pt>
                <c:pt idx="149">
                  <c:v>609.10308441558436</c:v>
                </c:pt>
                <c:pt idx="150">
                  <c:v>613.15746753246754</c:v>
                </c:pt>
                <c:pt idx="151">
                  <c:v>617.21185064935059</c:v>
                </c:pt>
                <c:pt idx="152">
                  <c:v>621.26623376623377</c:v>
                </c:pt>
                <c:pt idx="153">
                  <c:v>625.32061688311683</c:v>
                </c:pt>
                <c:pt idx="154">
                  <c:v>629.375</c:v>
                </c:pt>
                <c:pt idx="155">
                  <c:v>633.42938311688317</c:v>
                </c:pt>
                <c:pt idx="156">
                  <c:v>637.48376623376623</c:v>
                </c:pt>
                <c:pt idx="157">
                  <c:v>641.53814935064941</c:v>
                </c:pt>
                <c:pt idx="158">
                  <c:v>645.59253246753246</c:v>
                </c:pt>
                <c:pt idx="159">
                  <c:v>649.64691558441564</c:v>
                </c:pt>
                <c:pt idx="160">
                  <c:v>653.7012987012987</c:v>
                </c:pt>
                <c:pt idx="161">
                  <c:v>657.75568181818187</c:v>
                </c:pt>
                <c:pt idx="162">
                  <c:v>661.81006493506493</c:v>
                </c:pt>
                <c:pt idx="163">
                  <c:v>665.8644480519481</c:v>
                </c:pt>
                <c:pt idx="164">
                  <c:v>669.91883116883116</c:v>
                </c:pt>
                <c:pt idx="165">
                  <c:v>673.97321428571433</c:v>
                </c:pt>
                <c:pt idx="166">
                  <c:v>678.02759740259739</c:v>
                </c:pt>
                <c:pt idx="167">
                  <c:v>682.08198051948057</c:v>
                </c:pt>
                <c:pt idx="168">
                  <c:v>686.13636363636363</c:v>
                </c:pt>
                <c:pt idx="169">
                  <c:v>690.1907467532468</c:v>
                </c:pt>
                <c:pt idx="170">
                  <c:v>694.24512987012986</c:v>
                </c:pt>
                <c:pt idx="171">
                  <c:v>698.29951298701303</c:v>
                </c:pt>
                <c:pt idx="172">
                  <c:v>702.35389610389609</c:v>
                </c:pt>
                <c:pt idx="173">
                  <c:v>706.40827922077926</c:v>
                </c:pt>
                <c:pt idx="174">
                  <c:v>710.46266233766232</c:v>
                </c:pt>
                <c:pt idx="175">
                  <c:v>714.5170454545455</c:v>
                </c:pt>
                <c:pt idx="176">
                  <c:v>718.57142857142856</c:v>
                </c:pt>
                <c:pt idx="177">
                  <c:v>722.62581168831173</c:v>
                </c:pt>
                <c:pt idx="178">
                  <c:v>726.68019480519479</c:v>
                </c:pt>
                <c:pt idx="179">
                  <c:v>730.73457792207796</c:v>
                </c:pt>
                <c:pt idx="180">
                  <c:v>734.78896103896102</c:v>
                </c:pt>
                <c:pt idx="181">
                  <c:v>738.84334415584419</c:v>
                </c:pt>
                <c:pt idx="182">
                  <c:v>742.89772727272725</c:v>
                </c:pt>
                <c:pt idx="183">
                  <c:v>746.95211038961043</c:v>
                </c:pt>
                <c:pt idx="184">
                  <c:v>751.00649350649348</c:v>
                </c:pt>
                <c:pt idx="185">
                  <c:v>755.06087662337666</c:v>
                </c:pt>
                <c:pt idx="186">
                  <c:v>759.11525974025972</c:v>
                </c:pt>
                <c:pt idx="187">
                  <c:v>763.16964285714289</c:v>
                </c:pt>
                <c:pt idx="188">
                  <c:v>767.22402597402595</c:v>
                </c:pt>
                <c:pt idx="189">
                  <c:v>771.27840909090912</c:v>
                </c:pt>
                <c:pt idx="190">
                  <c:v>775.33279220779218</c:v>
                </c:pt>
                <c:pt idx="191">
                  <c:v>779.38717532467535</c:v>
                </c:pt>
                <c:pt idx="192">
                  <c:v>783.44155844155841</c:v>
                </c:pt>
                <c:pt idx="193">
                  <c:v>787.49594155844159</c:v>
                </c:pt>
                <c:pt idx="194">
                  <c:v>791.55032467532465</c:v>
                </c:pt>
                <c:pt idx="195">
                  <c:v>795.60470779220782</c:v>
                </c:pt>
                <c:pt idx="196">
                  <c:v>799.65909090909088</c:v>
                </c:pt>
                <c:pt idx="197">
                  <c:v>803.71347402597405</c:v>
                </c:pt>
                <c:pt idx="198">
                  <c:v>807.76785714285711</c:v>
                </c:pt>
                <c:pt idx="199">
                  <c:v>811.82224025974028</c:v>
                </c:pt>
                <c:pt idx="200">
                  <c:v>815.87662337662334</c:v>
                </c:pt>
                <c:pt idx="201">
                  <c:v>819.93100649350652</c:v>
                </c:pt>
                <c:pt idx="202">
                  <c:v>823.98538961038957</c:v>
                </c:pt>
                <c:pt idx="203">
                  <c:v>828.03977272727275</c:v>
                </c:pt>
                <c:pt idx="204">
                  <c:v>832.09415584415581</c:v>
                </c:pt>
                <c:pt idx="205">
                  <c:v>836.14853896103898</c:v>
                </c:pt>
                <c:pt idx="206">
                  <c:v>840.20292207792204</c:v>
                </c:pt>
                <c:pt idx="207">
                  <c:v>844.25730519480521</c:v>
                </c:pt>
                <c:pt idx="208">
                  <c:v>848.31168831168827</c:v>
                </c:pt>
                <c:pt idx="209">
                  <c:v>852.36607142857144</c:v>
                </c:pt>
                <c:pt idx="210">
                  <c:v>856.4204545454545</c:v>
                </c:pt>
                <c:pt idx="211">
                  <c:v>860.47483766233768</c:v>
                </c:pt>
                <c:pt idx="212">
                  <c:v>864.52922077922074</c:v>
                </c:pt>
                <c:pt idx="213">
                  <c:v>868.58360389610391</c:v>
                </c:pt>
                <c:pt idx="214">
                  <c:v>872.63798701298697</c:v>
                </c:pt>
                <c:pt idx="215">
                  <c:v>876.69237012987014</c:v>
                </c:pt>
                <c:pt idx="216">
                  <c:v>880.7467532467532</c:v>
                </c:pt>
                <c:pt idx="217">
                  <c:v>884.80113636363637</c:v>
                </c:pt>
                <c:pt idx="218">
                  <c:v>888.85551948051943</c:v>
                </c:pt>
                <c:pt idx="219">
                  <c:v>892.90990259740261</c:v>
                </c:pt>
                <c:pt idx="220">
                  <c:v>896.96428571428567</c:v>
                </c:pt>
                <c:pt idx="221">
                  <c:v>901.01866883116884</c:v>
                </c:pt>
                <c:pt idx="222">
                  <c:v>905.0730519480519</c:v>
                </c:pt>
                <c:pt idx="223">
                  <c:v>909.12743506493507</c:v>
                </c:pt>
                <c:pt idx="224">
                  <c:v>913.18181818181813</c:v>
                </c:pt>
                <c:pt idx="225">
                  <c:v>917.2362012987013</c:v>
                </c:pt>
                <c:pt idx="226">
                  <c:v>921.29058441558436</c:v>
                </c:pt>
                <c:pt idx="227">
                  <c:v>925.34496753246754</c:v>
                </c:pt>
                <c:pt idx="228">
                  <c:v>929.39935064935059</c:v>
                </c:pt>
                <c:pt idx="229">
                  <c:v>933.45373376623377</c:v>
                </c:pt>
                <c:pt idx="230">
                  <c:v>937.50811688311683</c:v>
                </c:pt>
                <c:pt idx="231">
                  <c:v>941.5625</c:v>
                </c:pt>
                <c:pt idx="232">
                  <c:v>945.61688311688317</c:v>
                </c:pt>
                <c:pt idx="233">
                  <c:v>949.67126623376623</c:v>
                </c:pt>
                <c:pt idx="234">
                  <c:v>953.72564935064941</c:v>
                </c:pt>
                <c:pt idx="235">
                  <c:v>957.78003246753246</c:v>
                </c:pt>
                <c:pt idx="236">
                  <c:v>961.83441558441564</c:v>
                </c:pt>
                <c:pt idx="237">
                  <c:v>965.8887987012987</c:v>
                </c:pt>
                <c:pt idx="238">
                  <c:v>969.94318181818187</c:v>
                </c:pt>
                <c:pt idx="239">
                  <c:v>973.99756493506493</c:v>
                </c:pt>
                <c:pt idx="240">
                  <c:v>978.0519480519481</c:v>
                </c:pt>
                <c:pt idx="241">
                  <c:v>982.10633116883116</c:v>
                </c:pt>
                <c:pt idx="242">
                  <c:v>986.16071428571433</c:v>
                </c:pt>
                <c:pt idx="243">
                  <c:v>990.21509740259739</c:v>
                </c:pt>
                <c:pt idx="244">
                  <c:v>994.26948051948057</c:v>
                </c:pt>
                <c:pt idx="245">
                  <c:v>998.32386363636363</c:v>
                </c:pt>
                <c:pt idx="246">
                  <c:v>1002.3782467532468</c:v>
                </c:pt>
                <c:pt idx="247">
                  <c:v>1006.4326298701299</c:v>
                </c:pt>
                <c:pt idx="248">
                  <c:v>1010.487012987013</c:v>
                </c:pt>
                <c:pt idx="249">
                  <c:v>1014.5413961038961</c:v>
                </c:pt>
                <c:pt idx="250">
                  <c:v>1018.5957792207793</c:v>
                </c:pt>
                <c:pt idx="251">
                  <c:v>1022.6501623376623</c:v>
                </c:pt>
                <c:pt idx="252">
                  <c:v>1026.7045454545455</c:v>
                </c:pt>
                <c:pt idx="253">
                  <c:v>1030.7589285714287</c:v>
                </c:pt>
                <c:pt idx="254">
                  <c:v>1034.8133116883116</c:v>
                </c:pt>
                <c:pt idx="255">
                  <c:v>1038.8676948051948</c:v>
                </c:pt>
                <c:pt idx="256">
                  <c:v>1042.922077922078</c:v>
                </c:pt>
                <c:pt idx="257">
                  <c:v>1046.9764610389611</c:v>
                </c:pt>
                <c:pt idx="258">
                  <c:v>1051.0308441558441</c:v>
                </c:pt>
                <c:pt idx="259">
                  <c:v>1055.0852272727273</c:v>
                </c:pt>
                <c:pt idx="260">
                  <c:v>1059.1396103896104</c:v>
                </c:pt>
                <c:pt idx="261">
                  <c:v>1063.1939935064936</c:v>
                </c:pt>
                <c:pt idx="262">
                  <c:v>1067.2483766233765</c:v>
                </c:pt>
                <c:pt idx="263">
                  <c:v>1071.3027597402597</c:v>
                </c:pt>
                <c:pt idx="264">
                  <c:v>1075.3571428571429</c:v>
                </c:pt>
                <c:pt idx="265">
                  <c:v>1079.4115259740261</c:v>
                </c:pt>
                <c:pt idx="266">
                  <c:v>1083.465909090909</c:v>
                </c:pt>
                <c:pt idx="267">
                  <c:v>1087.5202922077922</c:v>
                </c:pt>
                <c:pt idx="268">
                  <c:v>1091.5746753246754</c:v>
                </c:pt>
                <c:pt idx="269">
                  <c:v>1095.6290584415585</c:v>
                </c:pt>
                <c:pt idx="270">
                  <c:v>1099.6834415584415</c:v>
                </c:pt>
                <c:pt idx="271">
                  <c:v>1103.7378246753246</c:v>
                </c:pt>
                <c:pt idx="272">
                  <c:v>1107.7922077922078</c:v>
                </c:pt>
                <c:pt idx="273">
                  <c:v>1111.846590909091</c:v>
                </c:pt>
                <c:pt idx="274">
                  <c:v>1115.9009740259739</c:v>
                </c:pt>
                <c:pt idx="275">
                  <c:v>1119.9553571428571</c:v>
                </c:pt>
                <c:pt idx="276">
                  <c:v>1124.0097402597403</c:v>
                </c:pt>
                <c:pt idx="277">
                  <c:v>1128.0641233766235</c:v>
                </c:pt>
                <c:pt idx="278">
                  <c:v>1132.1185064935064</c:v>
                </c:pt>
                <c:pt idx="279">
                  <c:v>1136.1728896103896</c:v>
                </c:pt>
                <c:pt idx="280">
                  <c:v>1140.2272727272727</c:v>
                </c:pt>
                <c:pt idx="281">
                  <c:v>1144.2816558441559</c:v>
                </c:pt>
                <c:pt idx="282">
                  <c:v>1148.3360389610389</c:v>
                </c:pt>
                <c:pt idx="283">
                  <c:v>1152.390422077922</c:v>
                </c:pt>
                <c:pt idx="284">
                  <c:v>1156.4448051948052</c:v>
                </c:pt>
                <c:pt idx="285">
                  <c:v>1160.4991883116884</c:v>
                </c:pt>
                <c:pt idx="286">
                  <c:v>1164.5535714285713</c:v>
                </c:pt>
                <c:pt idx="287">
                  <c:v>1168.6079545454545</c:v>
                </c:pt>
                <c:pt idx="288">
                  <c:v>1172.6623376623377</c:v>
                </c:pt>
                <c:pt idx="289">
                  <c:v>1176.7167207792209</c:v>
                </c:pt>
                <c:pt idx="290">
                  <c:v>1180.7711038961038</c:v>
                </c:pt>
                <c:pt idx="291">
                  <c:v>1184.825487012987</c:v>
                </c:pt>
                <c:pt idx="292">
                  <c:v>1188.8798701298701</c:v>
                </c:pt>
                <c:pt idx="293">
                  <c:v>1192.9342532467533</c:v>
                </c:pt>
                <c:pt idx="294">
                  <c:v>1196.9886363636363</c:v>
                </c:pt>
                <c:pt idx="295">
                  <c:v>1201.0430194805194</c:v>
                </c:pt>
                <c:pt idx="296">
                  <c:v>1205.0974025974026</c:v>
                </c:pt>
                <c:pt idx="297">
                  <c:v>1209.1517857142858</c:v>
                </c:pt>
                <c:pt idx="298">
                  <c:v>1213.2061688311687</c:v>
                </c:pt>
                <c:pt idx="299">
                  <c:v>1217.2605519480519</c:v>
                </c:pt>
                <c:pt idx="300">
                  <c:v>1221.3149350649351</c:v>
                </c:pt>
                <c:pt idx="301">
                  <c:v>1225.3693181818182</c:v>
                </c:pt>
                <c:pt idx="302">
                  <c:v>1229.4237012987012</c:v>
                </c:pt>
                <c:pt idx="303">
                  <c:v>1233.4780844155844</c:v>
                </c:pt>
                <c:pt idx="304">
                  <c:v>1237.5324675324675</c:v>
                </c:pt>
                <c:pt idx="305">
                  <c:v>1241.5868506493507</c:v>
                </c:pt>
                <c:pt idx="306">
                  <c:v>1245.6412337662337</c:v>
                </c:pt>
                <c:pt idx="307">
                  <c:v>1249.6956168831168</c:v>
                </c:pt>
                <c:pt idx="308">
                  <c:v>1253.75</c:v>
                </c:pt>
                <c:pt idx="309">
                  <c:v>1257.8043831168832</c:v>
                </c:pt>
                <c:pt idx="310">
                  <c:v>1261.8587662337663</c:v>
                </c:pt>
                <c:pt idx="311">
                  <c:v>1265.9131493506493</c:v>
                </c:pt>
                <c:pt idx="312">
                  <c:v>1269.9675324675325</c:v>
                </c:pt>
                <c:pt idx="313">
                  <c:v>1274.0219155844156</c:v>
                </c:pt>
                <c:pt idx="314">
                  <c:v>1278.0762987012988</c:v>
                </c:pt>
                <c:pt idx="315">
                  <c:v>1282.1306818181818</c:v>
                </c:pt>
                <c:pt idx="316">
                  <c:v>1286.1850649350649</c:v>
                </c:pt>
                <c:pt idx="317">
                  <c:v>1290.2394480519481</c:v>
                </c:pt>
                <c:pt idx="318">
                  <c:v>1294.2938311688313</c:v>
                </c:pt>
                <c:pt idx="319">
                  <c:v>1298.3482142857142</c:v>
                </c:pt>
                <c:pt idx="320">
                  <c:v>1302.4025974025974</c:v>
                </c:pt>
                <c:pt idx="321">
                  <c:v>1306.4569805194806</c:v>
                </c:pt>
                <c:pt idx="322">
                  <c:v>1310.5113636363637</c:v>
                </c:pt>
                <c:pt idx="323">
                  <c:v>1314.5657467532467</c:v>
                </c:pt>
                <c:pt idx="324">
                  <c:v>1318.6201298701299</c:v>
                </c:pt>
                <c:pt idx="325">
                  <c:v>1322.674512987013</c:v>
                </c:pt>
                <c:pt idx="326">
                  <c:v>1326.7288961038962</c:v>
                </c:pt>
                <c:pt idx="327">
                  <c:v>1330.7832792207791</c:v>
                </c:pt>
                <c:pt idx="328">
                  <c:v>1334.8376623376623</c:v>
                </c:pt>
                <c:pt idx="329">
                  <c:v>1338.8920454545455</c:v>
                </c:pt>
                <c:pt idx="330">
                  <c:v>1342.9464285714287</c:v>
                </c:pt>
                <c:pt idx="331">
                  <c:v>1347.0008116883116</c:v>
                </c:pt>
                <c:pt idx="332">
                  <c:v>1351.0551948051948</c:v>
                </c:pt>
                <c:pt idx="333">
                  <c:v>1355.109577922078</c:v>
                </c:pt>
                <c:pt idx="334">
                  <c:v>1359.1639610389611</c:v>
                </c:pt>
                <c:pt idx="335">
                  <c:v>1363.2183441558441</c:v>
                </c:pt>
                <c:pt idx="336">
                  <c:v>1367.2727272727273</c:v>
                </c:pt>
                <c:pt idx="337">
                  <c:v>1371.3271103896104</c:v>
                </c:pt>
                <c:pt idx="338">
                  <c:v>1375.3814935064936</c:v>
                </c:pt>
                <c:pt idx="339">
                  <c:v>1379.4358766233765</c:v>
                </c:pt>
                <c:pt idx="340">
                  <c:v>1383.4902597402597</c:v>
                </c:pt>
                <c:pt idx="341">
                  <c:v>1387.5446428571429</c:v>
                </c:pt>
                <c:pt idx="342">
                  <c:v>1391.5990259740261</c:v>
                </c:pt>
                <c:pt idx="343">
                  <c:v>1395.653409090909</c:v>
                </c:pt>
                <c:pt idx="344">
                  <c:v>1399.7077922077922</c:v>
                </c:pt>
                <c:pt idx="345">
                  <c:v>1403.7621753246754</c:v>
                </c:pt>
                <c:pt idx="346">
                  <c:v>1407.8165584415585</c:v>
                </c:pt>
                <c:pt idx="347">
                  <c:v>1411.8709415584415</c:v>
                </c:pt>
                <c:pt idx="348">
                  <c:v>1415.9253246753246</c:v>
                </c:pt>
                <c:pt idx="349">
                  <c:v>1419.9797077922078</c:v>
                </c:pt>
                <c:pt idx="350">
                  <c:v>1424.034090909091</c:v>
                </c:pt>
                <c:pt idx="351">
                  <c:v>1428.0884740259739</c:v>
                </c:pt>
                <c:pt idx="352">
                  <c:v>1432.1428571428571</c:v>
                </c:pt>
                <c:pt idx="353">
                  <c:v>1436.1972402597403</c:v>
                </c:pt>
                <c:pt idx="354">
                  <c:v>1440.2516233766235</c:v>
                </c:pt>
                <c:pt idx="355">
                  <c:v>1444.3060064935064</c:v>
                </c:pt>
                <c:pt idx="356">
                  <c:v>1448.3603896103896</c:v>
                </c:pt>
                <c:pt idx="357">
                  <c:v>1452.4147727272727</c:v>
                </c:pt>
                <c:pt idx="358">
                  <c:v>1456.4691558441559</c:v>
                </c:pt>
                <c:pt idx="359">
                  <c:v>1460.5235389610389</c:v>
                </c:pt>
                <c:pt idx="360">
                  <c:v>1464.577922077922</c:v>
                </c:pt>
                <c:pt idx="361">
                  <c:v>1468.6323051948052</c:v>
                </c:pt>
                <c:pt idx="362">
                  <c:v>1472.6866883116884</c:v>
                </c:pt>
                <c:pt idx="363">
                  <c:v>1476.7410714285713</c:v>
                </c:pt>
                <c:pt idx="364">
                  <c:v>1480.7954545454545</c:v>
                </c:pt>
                <c:pt idx="365">
                  <c:v>1484.8498376623377</c:v>
                </c:pt>
                <c:pt idx="366">
                  <c:v>1488.9042207792209</c:v>
                </c:pt>
                <c:pt idx="367">
                  <c:v>1492.9586038961038</c:v>
                </c:pt>
                <c:pt idx="368">
                  <c:v>1497.012987012987</c:v>
                </c:pt>
                <c:pt idx="369">
                  <c:v>1501.0673701298701</c:v>
                </c:pt>
                <c:pt idx="370">
                  <c:v>1505.1217532467533</c:v>
                </c:pt>
                <c:pt idx="371">
                  <c:v>1509.1761363636363</c:v>
                </c:pt>
                <c:pt idx="372">
                  <c:v>1513.2305194805194</c:v>
                </c:pt>
                <c:pt idx="373">
                  <c:v>1517.2849025974026</c:v>
                </c:pt>
                <c:pt idx="374">
                  <c:v>1521.3392857142858</c:v>
                </c:pt>
                <c:pt idx="375">
                  <c:v>1525.3936688311687</c:v>
                </c:pt>
                <c:pt idx="376">
                  <c:v>1529.4480519480519</c:v>
                </c:pt>
                <c:pt idx="377">
                  <c:v>1533.5024350649351</c:v>
                </c:pt>
                <c:pt idx="378">
                  <c:v>1537.5568181818182</c:v>
                </c:pt>
                <c:pt idx="379">
                  <c:v>1541.6112012987012</c:v>
                </c:pt>
                <c:pt idx="380">
                  <c:v>1545.6655844155844</c:v>
                </c:pt>
                <c:pt idx="381">
                  <c:v>1549.7199675324675</c:v>
                </c:pt>
                <c:pt idx="382">
                  <c:v>1553.7743506493507</c:v>
                </c:pt>
                <c:pt idx="383">
                  <c:v>1557.8287337662337</c:v>
                </c:pt>
                <c:pt idx="384">
                  <c:v>1561.8831168831168</c:v>
                </c:pt>
                <c:pt idx="385">
                  <c:v>1565.9375</c:v>
                </c:pt>
                <c:pt idx="386">
                  <c:v>1569.9918831168832</c:v>
                </c:pt>
                <c:pt idx="387">
                  <c:v>1574.0462662337663</c:v>
                </c:pt>
                <c:pt idx="388">
                  <c:v>1578.1006493506493</c:v>
                </c:pt>
                <c:pt idx="389">
                  <c:v>1582.1550324675325</c:v>
                </c:pt>
                <c:pt idx="390">
                  <c:v>1586.2094155844156</c:v>
                </c:pt>
                <c:pt idx="391">
                  <c:v>1590.2637987012988</c:v>
                </c:pt>
                <c:pt idx="392">
                  <c:v>1594.3181818181818</c:v>
                </c:pt>
                <c:pt idx="393">
                  <c:v>1598.3725649350649</c:v>
                </c:pt>
                <c:pt idx="394">
                  <c:v>1602.4269480519481</c:v>
                </c:pt>
                <c:pt idx="395">
                  <c:v>1606.4813311688313</c:v>
                </c:pt>
                <c:pt idx="396">
                  <c:v>1610.5357142857142</c:v>
                </c:pt>
                <c:pt idx="397">
                  <c:v>1614.5900974025974</c:v>
                </c:pt>
                <c:pt idx="398">
                  <c:v>1618.6444805194806</c:v>
                </c:pt>
                <c:pt idx="399">
                  <c:v>1622.6988636363637</c:v>
                </c:pt>
                <c:pt idx="400">
                  <c:v>1626.7532467532467</c:v>
                </c:pt>
                <c:pt idx="401">
                  <c:v>1630.8076298701299</c:v>
                </c:pt>
                <c:pt idx="402">
                  <c:v>1634.862012987013</c:v>
                </c:pt>
                <c:pt idx="403">
                  <c:v>1638.9163961038962</c:v>
                </c:pt>
                <c:pt idx="404">
                  <c:v>1642.9707792207791</c:v>
                </c:pt>
                <c:pt idx="405">
                  <c:v>1647.0251623376623</c:v>
                </c:pt>
                <c:pt idx="406">
                  <c:v>1651.0795454545455</c:v>
                </c:pt>
                <c:pt idx="407">
                  <c:v>1655.1339285714287</c:v>
                </c:pt>
                <c:pt idx="408">
                  <c:v>1659.1883116883116</c:v>
                </c:pt>
                <c:pt idx="409">
                  <c:v>1663.2426948051948</c:v>
                </c:pt>
                <c:pt idx="410">
                  <c:v>1667.297077922078</c:v>
                </c:pt>
                <c:pt idx="411">
                  <c:v>1671.3514610389611</c:v>
                </c:pt>
                <c:pt idx="412">
                  <c:v>1675.4058441558441</c:v>
                </c:pt>
                <c:pt idx="413">
                  <c:v>1679.4602272727273</c:v>
                </c:pt>
                <c:pt idx="414">
                  <c:v>1683.5146103896104</c:v>
                </c:pt>
                <c:pt idx="415">
                  <c:v>1687.5689935064936</c:v>
                </c:pt>
                <c:pt idx="416">
                  <c:v>1691.6233766233765</c:v>
                </c:pt>
                <c:pt idx="417">
                  <c:v>1695.6777597402597</c:v>
                </c:pt>
                <c:pt idx="418">
                  <c:v>1699.7321428571429</c:v>
                </c:pt>
                <c:pt idx="419">
                  <c:v>1703.7865259740261</c:v>
                </c:pt>
                <c:pt idx="420">
                  <c:v>1707.840909090909</c:v>
                </c:pt>
                <c:pt idx="421">
                  <c:v>1711.8952922077922</c:v>
                </c:pt>
                <c:pt idx="422">
                  <c:v>1715.9496753246754</c:v>
                </c:pt>
                <c:pt idx="423">
                  <c:v>1720.0040584415585</c:v>
                </c:pt>
                <c:pt idx="424">
                  <c:v>1724.0584415584415</c:v>
                </c:pt>
                <c:pt idx="425">
                  <c:v>1728.1128246753246</c:v>
                </c:pt>
                <c:pt idx="426">
                  <c:v>1732.1672077922078</c:v>
                </c:pt>
                <c:pt idx="427">
                  <c:v>1736.221590909091</c:v>
                </c:pt>
                <c:pt idx="428">
                  <c:v>1740.2759740259739</c:v>
                </c:pt>
                <c:pt idx="429">
                  <c:v>1744.3303571428571</c:v>
                </c:pt>
                <c:pt idx="430">
                  <c:v>1748.3847402597403</c:v>
                </c:pt>
                <c:pt idx="431">
                  <c:v>1752.4391233766235</c:v>
                </c:pt>
                <c:pt idx="432">
                  <c:v>1756.4935064935064</c:v>
                </c:pt>
                <c:pt idx="433">
                  <c:v>1760.5478896103896</c:v>
                </c:pt>
                <c:pt idx="434">
                  <c:v>1764.6022727272727</c:v>
                </c:pt>
                <c:pt idx="435">
                  <c:v>1768.6566558441559</c:v>
                </c:pt>
                <c:pt idx="436">
                  <c:v>1772.7110389610389</c:v>
                </c:pt>
                <c:pt idx="437">
                  <c:v>1776.765422077922</c:v>
                </c:pt>
                <c:pt idx="438">
                  <c:v>1780.8198051948052</c:v>
                </c:pt>
                <c:pt idx="439">
                  <c:v>1784.8741883116884</c:v>
                </c:pt>
                <c:pt idx="440">
                  <c:v>1788.9285714285713</c:v>
                </c:pt>
                <c:pt idx="441">
                  <c:v>1792.9829545454545</c:v>
                </c:pt>
                <c:pt idx="442">
                  <c:v>1797.0373376623377</c:v>
                </c:pt>
                <c:pt idx="443">
                  <c:v>1801.0917207792209</c:v>
                </c:pt>
                <c:pt idx="444">
                  <c:v>1805.1461038961038</c:v>
                </c:pt>
                <c:pt idx="445">
                  <c:v>1809.200487012987</c:v>
                </c:pt>
                <c:pt idx="446">
                  <c:v>1813.2548701298701</c:v>
                </c:pt>
                <c:pt idx="447">
                  <c:v>1817.3092532467533</c:v>
                </c:pt>
                <c:pt idx="448">
                  <c:v>1821.3636363636363</c:v>
                </c:pt>
                <c:pt idx="449">
                  <c:v>1825.4180194805194</c:v>
                </c:pt>
                <c:pt idx="450">
                  <c:v>1829.4724025974026</c:v>
                </c:pt>
                <c:pt idx="451">
                  <c:v>1833.5267857142858</c:v>
                </c:pt>
                <c:pt idx="452">
                  <c:v>1837.5811688311687</c:v>
                </c:pt>
                <c:pt idx="453">
                  <c:v>1841.6355519480519</c:v>
                </c:pt>
                <c:pt idx="454">
                  <c:v>1845.6899350649351</c:v>
                </c:pt>
                <c:pt idx="455">
                  <c:v>1849.7443181818182</c:v>
                </c:pt>
                <c:pt idx="456">
                  <c:v>1853.7987012987012</c:v>
                </c:pt>
                <c:pt idx="457">
                  <c:v>1857.8530844155844</c:v>
                </c:pt>
                <c:pt idx="458">
                  <c:v>1861.9074675324675</c:v>
                </c:pt>
                <c:pt idx="459">
                  <c:v>1865.9618506493507</c:v>
                </c:pt>
                <c:pt idx="460">
                  <c:v>1870.0162337662337</c:v>
                </c:pt>
                <c:pt idx="461">
                  <c:v>1874.0706168831168</c:v>
                </c:pt>
                <c:pt idx="462">
                  <c:v>1878.125</c:v>
                </c:pt>
                <c:pt idx="463">
                  <c:v>1882.1793831168832</c:v>
                </c:pt>
                <c:pt idx="464">
                  <c:v>1886.2337662337663</c:v>
                </c:pt>
                <c:pt idx="465">
                  <c:v>1890.2881493506493</c:v>
                </c:pt>
                <c:pt idx="466">
                  <c:v>1894.3425324675325</c:v>
                </c:pt>
                <c:pt idx="467">
                  <c:v>1898.3969155844156</c:v>
                </c:pt>
                <c:pt idx="468">
                  <c:v>1902.4512987012988</c:v>
                </c:pt>
                <c:pt idx="469">
                  <c:v>1906.5056818181818</c:v>
                </c:pt>
                <c:pt idx="470">
                  <c:v>1910.5600649350649</c:v>
                </c:pt>
                <c:pt idx="471">
                  <c:v>1914.6144480519481</c:v>
                </c:pt>
                <c:pt idx="472">
                  <c:v>1918.6688311688313</c:v>
                </c:pt>
                <c:pt idx="473">
                  <c:v>1922.7232142857142</c:v>
                </c:pt>
                <c:pt idx="474">
                  <c:v>1926.7775974025974</c:v>
                </c:pt>
                <c:pt idx="475">
                  <c:v>1930.8319805194806</c:v>
                </c:pt>
                <c:pt idx="476">
                  <c:v>1934.8863636363637</c:v>
                </c:pt>
                <c:pt idx="477">
                  <c:v>1938.9407467532467</c:v>
                </c:pt>
                <c:pt idx="478">
                  <c:v>1942.9951298701299</c:v>
                </c:pt>
                <c:pt idx="479">
                  <c:v>1947.049512987013</c:v>
                </c:pt>
                <c:pt idx="480">
                  <c:v>1951.1038961038962</c:v>
                </c:pt>
                <c:pt idx="481">
                  <c:v>1955.1582792207791</c:v>
                </c:pt>
                <c:pt idx="482">
                  <c:v>1959.2126623376623</c:v>
                </c:pt>
                <c:pt idx="483">
                  <c:v>1963.2670454545455</c:v>
                </c:pt>
                <c:pt idx="484">
                  <c:v>1967.3214285714287</c:v>
                </c:pt>
                <c:pt idx="485">
                  <c:v>1971.3758116883116</c:v>
                </c:pt>
                <c:pt idx="486">
                  <c:v>1975.4301948051948</c:v>
                </c:pt>
                <c:pt idx="487">
                  <c:v>1979.484577922078</c:v>
                </c:pt>
                <c:pt idx="488">
                  <c:v>1983.5389610389611</c:v>
                </c:pt>
                <c:pt idx="489">
                  <c:v>1987.5933441558441</c:v>
                </c:pt>
                <c:pt idx="490">
                  <c:v>1991.6477272727273</c:v>
                </c:pt>
                <c:pt idx="491">
                  <c:v>1995.7021103896104</c:v>
                </c:pt>
                <c:pt idx="492">
                  <c:v>1999.7564935064936</c:v>
                </c:pt>
                <c:pt idx="493">
                  <c:v>2003.8108766233765</c:v>
                </c:pt>
                <c:pt idx="494">
                  <c:v>2007.8652597402597</c:v>
                </c:pt>
                <c:pt idx="495">
                  <c:v>2011.9196428571429</c:v>
                </c:pt>
                <c:pt idx="496">
                  <c:v>2015.9740259740261</c:v>
                </c:pt>
                <c:pt idx="497">
                  <c:v>2020.028409090909</c:v>
                </c:pt>
                <c:pt idx="498">
                  <c:v>2024.0827922077922</c:v>
                </c:pt>
                <c:pt idx="499">
                  <c:v>2028.1371753246754</c:v>
                </c:pt>
                <c:pt idx="500">
                  <c:v>2032.1915584415585</c:v>
                </c:pt>
                <c:pt idx="501">
                  <c:v>2036.2459415584415</c:v>
                </c:pt>
                <c:pt idx="502">
                  <c:v>2040.3003246753246</c:v>
                </c:pt>
                <c:pt idx="503">
                  <c:v>2044.3547077922078</c:v>
                </c:pt>
                <c:pt idx="504">
                  <c:v>2048.409090909091</c:v>
                </c:pt>
                <c:pt idx="505">
                  <c:v>2052.4634740259739</c:v>
                </c:pt>
                <c:pt idx="506">
                  <c:v>2056.5178571428573</c:v>
                </c:pt>
                <c:pt idx="507">
                  <c:v>2060.5722402597403</c:v>
                </c:pt>
                <c:pt idx="508">
                  <c:v>2064.6266233766232</c:v>
                </c:pt>
                <c:pt idx="509">
                  <c:v>2068.6810064935066</c:v>
                </c:pt>
                <c:pt idx="510">
                  <c:v>2072.7353896103896</c:v>
                </c:pt>
                <c:pt idx="511">
                  <c:v>2076.7897727272725</c:v>
                </c:pt>
                <c:pt idx="512">
                  <c:v>2080.8441558441559</c:v>
                </c:pt>
                <c:pt idx="513">
                  <c:v>2084.8985389610389</c:v>
                </c:pt>
                <c:pt idx="514">
                  <c:v>2088.9529220779223</c:v>
                </c:pt>
                <c:pt idx="515">
                  <c:v>2093.0073051948052</c:v>
                </c:pt>
                <c:pt idx="516">
                  <c:v>2097.0616883116882</c:v>
                </c:pt>
                <c:pt idx="517">
                  <c:v>2101.1160714285716</c:v>
                </c:pt>
                <c:pt idx="518">
                  <c:v>2105.1704545454545</c:v>
                </c:pt>
                <c:pt idx="519">
                  <c:v>2109.2248376623374</c:v>
                </c:pt>
                <c:pt idx="520">
                  <c:v>2113.2792207792209</c:v>
                </c:pt>
                <c:pt idx="521">
                  <c:v>2117.3336038961038</c:v>
                </c:pt>
                <c:pt idx="522">
                  <c:v>2121.3879870129872</c:v>
                </c:pt>
                <c:pt idx="523">
                  <c:v>2125.4423701298701</c:v>
                </c:pt>
                <c:pt idx="524">
                  <c:v>2129.4967532467531</c:v>
                </c:pt>
                <c:pt idx="525">
                  <c:v>2133.5511363636365</c:v>
                </c:pt>
                <c:pt idx="526">
                  <c:v>2137.6055194805194</c:v>
                </c:pt>
                <c:pt idx="527">
                  <c:v>2141.6599025974024</c:v>
                </c:pt>
                <c:pt idx="528">
                  <c:v>2145.7142857142858</c:v>
                </c:pt>
                <c:pt idx="529">
                  <c:v>2149.7686688311687</c:v>
                </c:pt>
                <c:pt idx="530">
                  <c:v>2153.8230519480521</c:v>
                </c:pt>
                <c:pt idx="531">
                  <c:v>2157.8774350649351</c:v>
                </c:pt>
                <c:pt idx="532">
                  <c:v>2161.931818181818</c:v>
                </c:pt>
                <c:pt idx="533">
                  <c:v>2165.9862012987014</c:v>
                </c:pt>
                <c:pt idx="534">
                  <c:v>2170.0405844155844</c:v>
                </c:pt>
                <c:pt idx="535">
                  <c:v>2174.0949675324673</c:v>
                </c:pt>
                <c:pt idx="536">
                  <c:v>2178.1493506493507</c:v>
                </c:pt>
                <c:pt idx="537">
                  <c:v>2182.2037337662337</c:v>
                </c:pt>
                <c:pt idx="538">
                  <c:v>2186.2581168831171</c:v>
                </c:pt>
                <c:pt idx="539">
                  <c:v>2190.3125</c:v>
                </c:pt>
                <c:pt idx="540">
                  <c:v>2194.3668831168829</c:v>
                </c:pt>
                <c:pt idx="541">
                  <c:v>2198.4212662337663</c:v>
                </c:pt>
                <c:pt idx="542">
                  <c:v>2202.4756493506493</c:v>
                </c:pt>
                <c:pt idx="543">
                  <c:v>2206.5300324675327</c:v>
                </c:pt>
                <c:pt idx="544">
                  <c:v>2210.5844155844156</c:v>
                </c:pt>
                <c:pt idx="545">
                  <c:v>2214.6387987012986</c:v>
                </c:pt>
                <c:pt idx="546">
                  <c:v>2218.693181818182</c:v>
                </c:pt>
                <c:pt idx="547">
                  <c:v>2222.7475649350649</c:v>
                </c:pt>
                <c:pt idx="548">
                  <c:v>2226.8019480519479</c:v>
                </c:pt>
                <c:pt idx="549">
                  <c:v>2230.8563311688313</c:v>
                </c:pt>
                <c:pt idx="550">
                  <c:v>2234.9107142857142</c:v>
                </c:pt>
                <c:pt idx="551">
                  <c:v>2238.9650974025976</c:v>
                </c:pt>
                <c:pt idx="552">
                  <c:v>2243.0194805194806</c:v>
                </c:pt>
                <c:pt idx="553">
                  <c:v>2247.0738636363635</c:v>
                </c:pt>
                <c:pt idx="554">
                  <c:v>2251.1282467532469</c:v>
                </c:pt>
                <c:pt idx="555">
                  <c:v>2255.1826298701299</c:v>
                </c:pt>
                <c:pt idx="556">
                  <c:v>2259.2370129870128</c:v>
                </c:pt>
                <c:pt idx="557">
                  <c:v>2263.2913961038962</c:v>
                </c:pt>
                <c:pt idx="558">
                  <c:v>2267.3457792207791</c:v>
                </c:pt>
                <c:pt idx="559">
                  <c:v>2271.4001623376626</c:v>
                </c:pt>
                <c:pt idx="560">
                  <c:v>2275.4545454545455</c:v>
                </c:pt>
                <c:pt idx="561">
                  <c:v>2279.5089285714284</c:v>
                </c:pt>
                <c:pt idx="562">
                  <c:v>2283.5633116883118</c:v>
                </c:pt>
                <c:pt idx="563">
                  <c:v>2287.6176948051948</c:v>
                </c:pt>
                <c:pt idx="564">
                  <c:v>2291.6720779220777</c:v>
                </c:pt>
                <c:pt idx="565">
                  <c:v>2295.7264610389611</c:v>
                </c:pt>
                <c:pt idx="566">
                  <c:v>2299.7808441558441</c:v>
                </c:pt>
                <c:pt idx="567">
                  <c:v>2303.8352272727275</c:v>
                </c:pt>
                <c:pt idx="568">
                  <c:v>2307.8896103896104</c:v>
                </c:pt>
                <c:pt idx="569">
                  <c:v>2311.9439935064934</c:v>
                </c:pt>
                <c:pt idx="570">
                  <c:v>2315.9983766233768</c:v>
                </c:pt>
                <c:pt idx="571">
                  <c:v>2320.0527597402597</c:v>
                </c:pt>
                <c:pt idx="572">
                  <c:v>2324.1071428571427</c:v>
                </c:pt>
                <c:pt idx="573">
                  <c:v>2328.1615259740261</c:v>
                </c:pt>
                <c:pt idx="574">
                  <c:v>2332.215909090909</c:v>
                </c:pt>
                <c:pt idx="575">
                  <c:v>2336.2702922077924</c:v>
                </c:pt>
                <c:pt idx="576">
                  <c:v>2340.3246753246754</c:v>
                </c:pt>
                <c:pt idx="577">
                  <c:v>2344.3790584415583</c:v>
                </c:pt>
                <c:pt idx="578">
                  <c:v>2348.4334415584417</c:v>
                </c:pt>
                <c:pt idx="579">
                  <c:v>2352.4878246753246</c:v>
                </c:pt>
                <c:pt idx="580">
                  <c:v>2356.5422077922076</c:v>
                </c:pt>
                <c:pt idx="581">
                  <c:v>2360.596590909091</c:v>
                </c:pt>
                <c:pt idx="582">
                  <c:v>2364.6509740259739</c:v>
                </c:pt>
                <c:pt idx="583">
                  <c:v>2368.7053571428573</c:v>
                </c:pt>
                <c:pt idx="584">
                  <c:v>2372.7597402597403</c:v>
                </c:pt>
                <c:pt idx="585">
                  <c:v>2376.8141233766232</c:v>
                </c:pt>
                <c:pt idx="586">
                  <c:v>2380.8685064935066</c:v>
                </c:pt>
                <c:pt idx="587">
                  <c:v>2384.9228896103896</c:v>
                </c:pt>
                <c:pt idx="588">
                  <c:v>2388.9772727272725</c:v>
                </c:pt>
                <c:pt idx="589">
                  <c:v>2393.0316558441559</c:v>
                </c:pt>
                <c:pt idx="590">
                  <c:v>2397.0860389610389</c:v>
                </c:pt>
                <c:pt idx="591">
                  <c:v>2401.1404220779223</c:v>
                </c:pt>
                <c:pt idx="592">
                  <c:v>2405.1948051948052</c:v>
                </c:pt>
                <c:pt idx="593">
                  <c:v>2409.2491883116882</c:v>
                </c:pt>
                <c:pt idx="594">
                  <c:v>2413.3035714285716</c:v>
                </c:pt>
                <c:pt idx="595">
                  <c:v>2417.3579545454545</c:v>
                </c:pt>
                <c:pt idx="596">
                  <c:v>2421.4123376623374</c:v>
                </c:pt>
                <c:pt idx="597">
                  <c:v>2425.4667207792209</c:v>
                </c:pt>
                <c:pt idx="598">
                  <c:v>2429.5211038961038</c:v>
                </c:pt>
                <c:pt idx="599">
                  <c:v>2433.5754870129872</c:v>
                </c:pt>
                <c:pt idx="600">
                  <c:v>2437.6298701298701</c:v>
                </c:pt>
                <c:pt idx="601">
                  <c:v>2441.6842532467531</c:v>
                </c:pt>
                <c:pt idx="602">
                  <c:v>2445.7386363636365</c:v>
                </c:pt>
                <c:pt idx="603">
                  <c:v>2449.7930194805194</c:v>
                </c:pt>
                <c:pt idx="604">
                  <c:v>2453.8474025974024</c:v>
                </c:pt>
                <c:pt idx="605">
                  <c:v>2457.9017857142858</c:v>
                </c:pt>
                <c:pt idx="606">
                  <c:v>2461.9561688311687</c:v>
                </c:pt>
                <c:pt idx="607">
                  <c:v>2466.0105519480521</c:v>
                </c:pt>
                <c:pt idx="608">
                  <c:v>2470.0649350649351</c:v>
                </c:pt>
                <c:pt idx="609">
                  <c:v>2474.119318181818</c:v>
                </c:pt>
                <c:pt idx="610">
                  <c:v>2478.1737012987014</c:v>
                </c:pt>
                <c:pt idx="611">
                  <c:v>2482.2280844155844</c:v>
                </c:pt>
                <c:pt idx="612">
                  <c:v>2486.2824675324673</c:v>
                </c:pt>
                <c:pt idx="613">
                  <c:v>2490.3368506493507</c:v>
                </c:pt>
                <c:pt idx="614">
                  <c:v>2494.3912337662337</c:v>
                </c:pt>
                <c:pt idx="615">
                  <c:v>2498.4456168831171</c:v>
                </c:pt>
                <c:pt idx="616">
                  <c:v>2502.5</c:v>
                </c:pt>
                <c:pt idx="617">
                  <c:v>2506.5543831168829</c:v>
                </c:pt>
                <c:pt idx="618">
                  <c:v>2510.6087662337663</c:v>
                </c:pt>
                <c:pt idx="619">
                  <c:v>2514.6631493506493</c:v>
                </c:pt>
                <c:pt idx="620">
                  <c:v>2518.7175324675327</c:v>
                </c:pt>
                <c:pt idx="621">
                  <c:v>2522.7719155844156</c:v>
                </c:pt>
                <c:pt idx="622">
                  <c:v>2526.8262987012986</c:v>
                </c:pt>
                <c:pt idx="623">
                  <c:v>2530.880681818182</c:v>
                </c:pt>
                <c:pt idx="624">
                  <c:v>2534.9350649350649</c:v>
                </c:pt>
                <c:pt idx="625">
                  <c:v>2538.9894480519479</c:v>
                </c:pt>
                <c:pt idx="626">
                  <c:v>2543.0438311688313</c:v>
                </c:pt>
                <c:pt idx="627">
                  <c:v>2547.0982142857142</c:v>
                </c:pt>
                <c:pt idx="628">
                  <c:v>2551.1525974025976</c:v>
                </c:pt>
                <c:pt idx="629">
                  <c:v>2555.2069805194806</c:v>
                </c:pt>
                <c:pt idx="630">
                  <c:v>2559.2613636363635</c:v>
                </c:pt>
                <c:pt idx="631">
                  <c:v>2563.3157467532469</c:v>
                </c:pt>
                <c:pt idx="632">
                  <c:v>2567.3701298701299</c:v>
                </c:pt>
                <c:pt idx="633">
                  <c:v>2571.4245129870128</c:v>
                </c:pt>
                <c:pt idx="634">
                  <c:v>2575.4788961038962</c:v>
                </c:pt>
                <c:pt idx="635">
                  <c:v>2579.5332792207791</c:v>
                </c:pt>
                <c:pt idx="636">
                  <c:v>2583.5876623376626</c:v>
                </c:pt>
                <c:pt idx="637">
                  <c:v>2587.6420454545455</c:v>
                </c:pt>
                <c:pt idx="638">
                  <c:v>2591.6964285714284</c:v>
                </c:pt>
                <c:pt idx="639">
                  <c:v>2595.7508116883118</c:v>
                </c:pt>
                <c:pt idx="640">
                  <c:v>2599.8051948051948</c:v>
                </c:pt>
                <c:pt idx="641">
                  <c:v>2603.8595779220777</c:v>
                </c:pt>
                <c:pt idx="642">
                  <c:v>2607.9139610389611</c:v>
                </c:pt>
                <c:pt idx="643">
                  <c:v>2611.9683441558441</c:v>
                </c:pt>
                <c:pt idx="644">
                  <c:v>2616.0227272727275</c:v>
                </c:pt>
                <c:pt idx="645">
                  <c:v>2620.0771103896104</c:v>
                </c:pt>
                <c:pt idx="646">
                  <c:v>2624.1314935064934</c:v>
                </c:pt>
                <c:pt idx="647">
                  <c:v>2628.1858766233768</c:v>
                </c:pt>
                <c:pt idx="648">
                  <c:v>2632.2402597402597</c:v>
                </c:pt>
                <c:pt idx="649">
                  <c:v>2636.2946428571427</c:v>
                </c:pt>
                <c:pt idx="650">
                  <c:v>2640.3490259740261</c:v>
                </c:pt>
                <c:pt idx="651">
                  <c:v>2644.403409090909</c:v>
                </c:pt>
                <c:pt idx="652">
                  <c:v>2648.4577922077924</c:v>
                </c:pt>
                <c:pt idx="653">
                  <c:v>2652.5121753246754</c:v>
                </c:pt>
                <c:pt idx="654">
                  <c:v>2656.5665584415583</c:v>
                </c:pt>
                <c:pt idx="655">
                  <c:v>2660.6209415584417</c:v>
                </c:pt>
                <c:pt idx="656">
                  <c:v>2664.6753246753246</c:v>
                </c:pt>
                <c:pt idx="657">
                  <c:v>2668.7297077922076</c:v>
                </c:pt>
                <c:pt idx="658">
                  <c:v>2672.784090909091</c:v>
                </c:pt>
                <c:pt idx="659">
                  <c:v>2676.8384740259739</c:v>
                </c:pt>
                <c:pt idx="660">
                  <c:v>2680.8928571428573</c:v>
                </c:pt>
                <c:pt idx="661">
                  <c:v>2684.9472402597403</c:v>
                </c:pt>
                <c:pt idx="662">
                  <c:v>2689.0016233766232</c:v>
                </c:pt>
                <c:pt idx="663">
                  <c:v>2693.0560064935066</c:v>
                </c:pt>
                <c:pt idx="664">
                  <c:v>2697.1103896103896</c:v>
                </c:pt>
                <c:pt idx="665">
                  <c:v>2701.1647727272725</c:v>
                </c:pt>
                <c:pt idx="666">
                  <c:v>2705.2191558441559</c:v>
                </c:pt>
                <c:pt idx="667">
                  <c:v>2709.2735389610389</c:v>
                </c:pt>
                <c:pt idx="668">
                  <c:v>2713.3279220779223</c:v>
                </c:pt>
                <c:pt idx="669">
                  <c:v>2717.3823051948052</c:v>
                </c:pt>
                <c:pt idx="670">
                  <c:v>2721.4366883116882</c:v>
                </c:pt>
                <c:pt idx="671">
                  <c:v>2725.4910714285716</c:v>
                </c:pt>
                <c:pt idx="672">
                  <c:v>2729.5454545454545</c:v>
                </c:pt>
                <c:pt idx="673">
                  <c:v>2733.5998376623374</c:v>
                </c:pt>
                <c:pt idx="674">
                  <c:v>2737.6542207792209</c:v>
                </c:pt>
                <c:pt idx="675">
                  <c:v>2741.7086038961038</c:v>
                </c:pt>
                <c:pt idx="676">
                  <c:v>2745.7629870129872</c:v>
                </c:pt>
                <c:pt idx="677">
                  <c:v>2749.8173701298701</c:v>
                </c:pt>
                <c:pt idx="678">
                  <c:v>2753.8717532467531</c:v>
                </c:pt>
                <c:pt idx="679">
                  <c:v>2757.9261363636365</c:v>
                </c:pt>
                <c:pt idx="680">
                  <c:v>2761.9805194805194</c:v>
                </c:pt>
                <c:pt idx="681">
                  <c:v>2766.0349025974024</c:v>
                </c:pt>
                <c:pt idx="682">
                  <c:v>2770.0892857142858</c:v>
                </c:pt>
                <c:pt idx="683">
                  <c:v>2774.1436688311687</c:v>
                </c:pt>
                <c:pt idx="684">
                  <c:v>2778.1980519480521</c:v>
                </c:pt>
                <c:pt idx="685">
                  <c:v>2782.2524350649351</c:v>
                </c:pt>
                <c:pt idx="686">
                  <c:v>2786.306818181818</c:v>
                </c:pt>
                <c:pt idx="687">
                  <c:v>2790.3612012987014</c:v>
                </c:pt>
                <c:pt idx="688">
                  <c:v>2794.4155844155844</c:v>
                </c:pt>
                <c:pt idx="689">
                  <c:v>2798.4699675324673</c:v>
                </c:pt>
                <c:pt idx="690">
                  <c:v>2802.5243506493507</c:v>
                </c:pt>
                <c:pt idx="691">
                  <c:v>2806.5787337662337</c:v>
                </c:pt>
                <c:pt idx="692">
                  <c:v>2810.6331168831171</c:v>
                </c:pt>
                <c:pt idx="693">
                  <c:v>2814.6875</c:v>
                </c:pt>
                <c:pt idx="694">
                  <c:v>2818.7418831168829</c:v>
                </c:pt>
                <c:pt idx="695">
                  <c:v>2822.7962662337663</c:v>
                </c:pt>
                <c:pt idx="696">
                  <c:v>2826.8506493506493</c:v>
                </c:pt>
                <c:pt idx="697">
                  <c:v>2830.9050324675327</c:v>
                </c:pt>
                <c:pt idx="698">
                  <c:v>2834.9594155844156</c:v>
                </c:pt>
                <c:pt idx="699">
                  <c:v>2839.0137987012986</c:v>
                </c:pt>
                <c:pt idx="700">
                  <c:v>2843.068181818182</c:v>
                </c:pt>
                <c:pt idx="701">
                  <c:v>2847.1225649350649</c:v>
                </c:pt>
                <c:pt idx="702">
                  <c:v>2851.1769480519479</c:v>
                </c:pt>
                <c:pt idx="703">
                  <c:v>2855.2313311688313</c:v>
                </c:pt>
                <c:pt idx="704">
                  <c:v>2859.2857142857142</c:v>
                </c:pt>
                <c:pt idx="705">
                  <c:v>2863.3400974025976</c:v>
                </c:pt>
                <c:pt idx="706">
                  <c:v>2867.3944805194806</c:v>
                </c:pt>
                <c:pt idx="707">
                  <c:v>2871.4488636363635</c:v>
                </c:pt>
                <c:pt idx="708">
                  <c:v>2875.5032467532469</c:v>
                </c:pt>
                <c:pt idx="709">
                  <c:v>2879.5576298701299</c:v>
                </c:pt>
                <c:pt idx="710">
                  <c:v>2883.6120129870128</c:v>
                </c:pt>
                <c:pt idx="711">
                  <c:v>2887.6663961038962</c:v>
                </c:pt>
                <c:pt idx="712">
                  <c:v>2891.7207792207791</c:v>
                </c:pt>
                <c:pt idx="713">
                  <c:v>2895.7751623376626</c:v>
                </c:pt>
                <c:pt idx="714">
                  <c:v>2899.8295454545455</c:v>
                </c:pt>
                <c:pt idx="715">
                  <c:v>2903.8839285714284</c:v>
                </c:pt>
                <c:pt idx="716">
                  <c:v>2907.9383116883118</c:v>
                </c:pt>
                <c:pt idx="717">
                  <c:v>2911.9926948051948</c:v>
                </c:pt>
                <c:pt idx="718">
                  <c:v>2916.0470779220777</c:v>
                </c:pt>
                <c:pt idx="719">
                  <c:v>2920.1014610389611</c:v>
                </c:pt>
                <c:pt idx="720">
                  <c:v>2924.1558441558441</c:v>
                </c:pt>
                <c:pt idx="721">
                  <c:v>2928.2102272727275</c:v>
                </c:pt>
                <c:pt idx="722">
                  <c:v>2932.2646103896104</c:v>
                </c:pt>
                <c:pt idx="723">
                  <c:v>2936.3189935064934</c:v>
                </c:pt>
                <c:pt idx="724">
                  <c:v>2940.3733766233768</c:v>
                </c:pt>
                <c:pt idx="725">
                  <c:v>2944.4277597402597</c:v>
                </c:pt>
                <c:pt idx="726">
                  <c:v>2948.4821428571427</c:v>
                </c:pt>
                <c:pt idx="727">
                  <c:v>2952.5365259740261</c:v>
                </c:pt>
                <c:pt idx="728">
                  <c:v>2956.590909090909</c:v>
                </c:pt>
                <c:pt idx="729">
                  <c:v>2960.6452922077924</c:v>
                </c:pt>
                <c:pt idx="730">
                  <c:v>2964.6996753246754</c:v>
                </c:pt>
                <c:pt idx="731">
                  <c:v>2968.7540584415583</c:v>
                </c:pt>
                <c:pt idx="732">
                  <c:v>2972.8084415584417</c:v>
                </c:pt>
                <c:pt idx="733">
                  <c:v>2976.8628246753246</c:v>
                </c:pt>
                <c:pt idx="734">
                  <c:v>2980.9172077922076</c:v>
                </c:pt>
                <c:pt idx="735">
                  <c:v>2984.971590909091</c:v>
                </c:pt>
                <c:pt idx="736">
                  <c:v>2989.0259740259739</c:v>
                </c:pt>
                <c:pt idx="737">
                  <c:v>2993.0803571428573</c:v>
                </c:pt>
                <c:pt idx="738">
                  <c:v>2997.1347402597403</c:v>
                </c:pt>
                <c:pt idx="739">
                  <c:v>3001.1891233766232</c:v>
                </c:pt>
                <c:pt idx="740">
                  <c:v>3005.2435064935066</c:v>
                </c:pt>
                <c:pt idx="741">
                  <c:v>3009.2978896103896</c:v>
                </c:pt>
                <c:pt idx="742">
                  <c:v>3013.3522727272725</c:v>
                </c:pt>
                <c:pt idx="743">
                  <c:v>3017.4066558441559</c:v>
                </c:pt>
                <c:pt idx="744">
                  <c:v>3021.4610389610389</c:v>
                </c:pt>
                <c:pt idx="745">
                  <c:v>3025.5154220779223</c:v>
                </c:pt>
                <c:pt idx="746">
                  <c:v>3029.5698051948052</c:v>
                </c:pt>
                <c:pt idx="747">
                  <c:v>3033.6241883116882</c:v>
                </c:pt>
                <c:pt idx="748">
                  <c:v>3037.6785714285716</c:v>
                </c:pt>
                <c:pt idx="749">
                  <c:v>3041.7329545454545</c:v>
                </c:pt>
                <c:pt idx="750">
                  <c:v>3045.7873376623374</c:v>
                </c:pt>
                <c:pt idx="751">
                  <c:v>3049.8417207792209</c:v>
                </c:pt>
                <c:pt idx="752">
                  <c:v>3053.8961038961038</c:v>
                </c:pt>
                <c:pt idx="753">
                  <c:v>3057.9504870129872</c:v>
                </c:pt>
                <c:pt idx="754">
                  <c:v>3062.0048701298701</c:v>
                </c:pt>
                <c:pt idx="755">
                  <c:v>3066.0592532467531</c:v>
                </c:pt>
                <c:pt idx="756">
                  <c:v>3070.1136363636365</c:v>
                </c:pt>
                <c:pt idx="757">
                  <c:v>3074.1680194805194</c:v>
                </c:pt>
                <c:pt idx="758">
                  <c:v>3078.2224025974024</c:v>
                </c:pt>
                <c:pt idx="759">
                  <c:v>3082.2767857142858</c:v>
                </c:pt>
                <c:pt idx="760">
                  <c:v>3086.3311688311687</c:v>
                </c:pt>
                <c:pt idx="761">
                  <c:v>3090.3855519480521</c:v>
                </c:pt>
                <c:pt idx="762">
                  <c:v>3094.4399350649351</c:v>
                </c:pt>
                <c:pt idx="763">
                  <c:v>3098.494318181818</c:v>
                </c:pt>
                <c:pt idx="764">
                  <c:v>3102.5487012987014</c:v>
                </c:pt>
                <c:pt idx="765">
                  <c:v>3106.6030844155844</c:v>
                </c:pt>
                <c:pt idx="766">
                  <c:v>3110.6574675324673</c:v>
                </c:pt>
                <c:pt idx="767">
                  <c:v>3114.7118506493507</c:v>
                </c:pt>
                <c:pt idx="768">
                  <c:v>3118.7662337662337</c:v>
                </c:pt>
                <c:pt idx="769">
                  <c:v>3122.8206168831171</c:v>
                </c:pt>
                <c:pt idx="770">
                  <c:v>3126.875</c:v>
                </c:pt>
                <c:pt idx="771">
                  <c:v>3130.9293831168829</c:v>
                </c:pt>
                <c:pt idx="772">
                  <c:v>3134.9837662337663</c:v>
                </c:pt>
                <c:pt idx="773">
                  <c:v>3139.0381493506493</c:v>
                </c:pt>
                <c:pt idx="774">
                  <c:v>3143.0925324675327</c:v>
                </c:pt>
                <c:pt idx="775">
                  <c:v>3147.1469155844156</c:v>
                </c:pt>
                <c:pt idx="776">
                  <c:v>3151.2012987012986</c:v>
                </c:pt>
                <c:pt idx="777">
                  <c:v>3155.255681818182</c:v>
                </c:pt>
                <c:pt idx="778">
                  <c:v>3159.3100649350649</c:v>
                </c:pt>
                <c:pt idx="779">
                  <c:v>3163.3644480519479</c:v>
                </c:pt>
                <c:pt idx="780">
                  <c:v>3167.4188311688313</c:v>
                </c:pt>
                <c:pt idx="781">
                  <c:v>3171.4732142857142</c:v>
                </c:pt>
                <c:pt idx="782">
                  <c:v>3175.5275974025976</c:v>
                </c:pt>
                <c:pt idx="783">
                  <c:v>3179.5819805194806</c:v>
                </c:pt>
                <c:pt idx="784">
                  <c:v>3183.6363636363635</c:v>
                </c:pt>
                <c:pt idx="785">
                  <c:v>3187.6907467532469</c:v>
                </c:pt>
                <c:pt idx="786">
                  <c:v>3191.7451298701299</c:v>
                </c:pt>
                <c:pt idx="787">
                  <c:v>3195.7995129870128</c:v>
                </c:pt>
                <c:pt idx="788">
                  <c:v>3199.8538961038962</c:v>
                </c:pt>
                <c:pt idx="789">
                  <c:v>3203.9082792207791</c:v>
                </c:pt>
                <c:pt idx="790">
                  <c:v>3207.9626623376626</c:v>
                </c:pt>
                <c:pt idx="791">
                  <c:v>3212.0170454545455</c:v>
                </c:pt>
                <c:pt idx="792">
                  <c:v>3216.0714285714284</c:v>
                </c:pt>
                <c:pt idx="793">
                  <c:v>3220.1258116883118</c:v>
                </c:pt>
                <c:pt idx="794">
                  <c:v>3224.1801948051948</c:v>
                </c:pt>
                <c:pt idx="795">
                  <c:v>3228.2345779220777</c:v>
                </c:pt>
                <c:pt idx="796">
                  <c:v>3232.2889610389611</c:v>
                </c:pt>
                <c:pt idx="797">
                  <c:v>3236.3433441558441</c:v>
                </c:pt>
                <c:pt idx="798">
                  <c:v>3240.3977272727275</c:v>
                </c:pt>
                <c:pt idx="799">
                  <c:v>3244.4521103896104</c:v>
                </c:pt>
                <c:pt idx="800">
                  <c:v>3248.5064935064934</c:v>
                </c:pt>
                <c:pt idx="801">
                  <c:v>3252.5608766233768</c:v>
                </c:pt>
                <c:pt idx="802">
                  <c:v>3256.6152597402597</c:v>
                </c:pt>
                <c:pt idx="803">
                  <c:v>3260.6696428571427</c:v>
                </c:pt>
                <c:pt idx="804">
                  <c:v>3264.7240259740261</c:v>
                </c:pt>
                <c:pt idx="805">
                  <c:v>3268.778409090909</c:v>
                </c:pt>
                <c:pt idx="806">
                  <c:v>3272.8327922077924</c:v>
                </c:pt>
                <c:pt idx="807">
                  <c:v>3276.8871753246754</c:v>
                </c:pt>
                <c:pt idx="808">
                  <c:v>3280.9415584415583</c:v>
                </c:pt>
                <c:pt idx="809">
                  <c:v>3284.9959415584417</c:v>
                </c:pt>
                <c:pt idx="810">
                  <c:v>3289.0503246753246</c:v>
                </c:pt>
                <c:pt idx="811">
                  <c:v>3293.1047077922076</c:v>
                </c:pt>
                <c:pt idx="812">
                  <c:v>3297.159090909091</c:v>
                </c:pt>
                <c:pt idx="813">
                  <c:v>3301.2134740259739</c:v>
                </c:pt>
                <c:pt idx="814">
                  <c:v>3305.2678571428573</c:v>
                </c:pt>
                <c:pt idx="815">
                  <c:v>3309.3222402597403</c:v>
                </c:pt>
                <c:pt idx="816">
                  <c:v>3313.3766233766232</c:v>
                </c:pt>
                <c:pt idx="817">
                  <c:v>3317.4310064935066</c:v>
                </c:pt>
                <c:pt idx="818">
                  <c:v>3321.4853896103896</c:v>
                </c:pt>
                <c:pt idx="819">
                  <c:v>3325.5397727272725</c:v>
                </c:pt>
                <c:pt idx="820">
                  <c:v>3329.5941558441559</c:v>
                </c:pt>
                <c:pt idx="821">
                  <c:v>3333.6485389610389</c:v>
                </c:pt>
                <c:pt idx="822">
                  <c:v>3337.7029220779223</c:v>
                </c:pt>
                <c:pt idx="823">
                  <c:v>3341.7573051948052</c:v>
                </c:pt>
                <c:pt idx="824">
                  <c:v>3345.8116883116882</c:v>
                </c:pt>
                <c:pt idx="825">
                  <c:v>3349.8660714285716</c:v>
                </c:pt>
                <c:pt idx="826">
                  <c:v>3353.9204545454545</c:v>
                </c:pt>
                <c:pt idx="827">
                  <c:v>3357.9748376623374</c:v>
                </c:pt>
                <c:pt idx="828">
                  <c:v>3362.0292207792209</c:v>
                </c:pt>
                <c:pt idx="829">
                  <c:v>3366.0836038961038</c:v>
                </c:pt>
                <c:pt idx="830">
                  <c:v>3370.1379870129872</c:v>
                </c:pt>
                <c:pt idx="831">
                  <c:v>3374.1923701298701</c:v>
                </c:pt>
                <c:pt idx="832">
                  <c:v>3378.2467532467531</c:v>
                </c:pt>
                <c:pt idx="833">
                  <c:v>3382.3011363636365</c:v>
                </c:pt>
                <c:pt idx="834">
                  <c:v>3386.3555194805194</c:v>
                </c:pt>
                <c:pt idx="835">
                  <c:v>3390.4099025974024</c:v>
                </c:pt>
                <c:pt idx="836">
                  <c:v>3394.4642857142858</c:v>
                </c:pt>
                <c:pt idx="837">
                  <c:v>3398.5186688311687</c:v>
                </c:pt>
                <c:pt idx="838">
                  <c:v>3402.5730519480521</c:v>
                </c:pt>
                <c:pt idx="839">
                  <c:v>3406.6274350649351</c:v>
                </c:pt>
                <c:pt idx="840">
                  <c:v>3410.681818181818</c:v>
                </c:pt>
                <c:pt idx="841">
                  <c:v>3414.7362012987014</c:v>
                </c:pt>
                <c:pt idx="842">
                  <c:v>3418.7905844155844</c:v>
                </c:pt>
                <c:pt idx="843">
                  <c:v>3422.8449675324673</c:v>
                </c:pt>
                <c:pt idx="844">
                  <c:v>3426.8993506493507</c:v>
                </c:pt>
                <c:pt idx="845">
                  <c:v>3430.9537337662337</c:v>
                </c:pt>
                <c:pt idx="846">
                  <c:v>3435.0081168831171</c:v>
                </c:pt>
                <c:pt idx="847">
                  <c:v>3439.0625</c:v>
                </c:pt>
                <c:pt idx="848">
                  <c:v>3443.1168831168829</c:v>
                </c:pt>
                <c:pt idx="849">
                  <c:v>3447.1712662337663</c:v>
                </c:pt>
                <c:pt idx="850">
                  <c:v>3451.2256493506493</c:v>
                </c:pt>
                <c:pt idx="851">
                  <c:v>3455.2800324675327</c:v>
                </c:pt>
                <c:pt idx="852">
                  <c:v>3459.3344155844156</c:v>
                </c:pt>
                <c:pt idx="853">
                  <c:v>3463.3887987012986</c:v>
                </c:pt>
                <c:pt idx="854">
                  <c:v>3467.443181818182</c:v>
                </c:pt>
                <c:pt idx="855">
                  <c:v>3471.4975649350649</c:v>
                </c:pt>
                <c:pt idx="856">
                  <c:v>3475.5519480519479</c:v>
                </c:pt>
                <c:pt idx="857">
                  <c:v>3479.6063311688313</c:v>
                </c:pt>
                <c:pt idx="858">
                  <c:v>3483.6607142857142</c:v>
                </c:pt>
                <c:pt idx="859">
                  <c:v>3487.7150974025976</c:v>
                </c:pt>
                <c:pt idx="860">
                  <c:v>3491.7694805194806</c:v>
                </c:pt>
                <c:pt idx="861">
                  <c:v>3495.8238636363635</c:v>
                </c:pt>
                <c:pt idx="862">
                  <c:v>3499.8782467532469</c:v>
                </c:pt>
                <c:pt idx="863">
                  <c:v>3503.9326298701299</c:v>
                </c:pt>
                <c:pt idx="864">
                  <c:v>3507.9870129870128</c:v>
                </c:pt>
                <c:pt idx="865">
                  <c:v>3512.0413961038962</c:v>
                </c:pt>
                <c:pt idx="866">
                  <c:v>3516.0957792207791</c:v>
                </c:pt>
                <c:pt idx="867">
                  <c:v>3520.1501623376626</c:v>
                </c:pt>
                <c:pt idx="868">
                  <c:v>3524.2045454545455</c:v>
                </c:pt>
                <c:pt idx="869">
                  <c:v>3528.2589285714284</c:v>
                </c:pt>
                <c:pt idx="870">
                  <c:v>3532.3133116883118</c:v>
                </c:pt>
                <c:pt idx="871">
                  <c:v>3536.3676948051948</c:v>
                </c:pt>
                <c:pt idx="872">
                  <c:v>3540.4220779220777</c:v>
                </c:pt>
                <c:pt idx="873">
                  <c:v>3544.4764610389611</c:v>
                </c:pt>
                <c:pt idx="874">
                  <c:v>3548.5308441558441</c:v>
                </c:pt>
                <c:pt idx="875">
                  <c:v>3552.5852272727275</c:v>
                </c:pt>
                <c:pt idx="876">
                  <c:v>3556.6396103896104</c:v>
                </c:pt>
                <c:pt idx="877">
                  <c:v>3560.6939935064934</c:v>
                </c:pt>
                <c:pt idx="878">
                  <c:v>3564.7483766233768</c:v>
                </c:pt>
                <c:pt idx="879">
                  <c:v>3568.8027597402597</c:v>
                </c:pt>
                <c:pt idx="880">
                  <c:v>3572.8571428571427</c:v>
                </c:pt>
                <c:pt idx="881">
                  <c:v>3576.9115259740261</c:v>
                </c:pt>
                <c:pt idx="882">
                  <c:v>3580.965909090909</c:v>
                </c:pt>
                <c:pt idx="883">
                  <c:v>3585.0202922077924</c:v>
                </c:pt>
                <c:pt idx="884">
                  <c:v>3589.0746753246754</c:v>
                </c:pt>
                <c:pt idx="885">
                  <c:v>3593.1290584415583</c:v>
                </c:pt>
                <c:pt idx="886">
                  <c:v>3597.1834415584417</c:v>
                </c:pt>
                <c:pt idx="887">
                  <c:v>3601.2378246753246</c:v>
                </c:pt>
                <c:pt idx="888">
                  <c:v>3605.2922077922076</c:v>
                </c:pt>
                <c:pt idx="889">
                  <c:v>3609.346590909091</c:v>
                </c:pt>
                <c:pt idx="890">
                  <c:v>3613.4009740259739</c:v>
                </c:pt>
                <c:pt idx="891">
                  <c:v>3617.4553571428573</c:v>
                </c:pt>
                <c:pt idx="892">
                  <c:v>3621.5097402597403</c:v>
                </c:pt>
                <c:pt idx="893">
                  <c:v>3625.5641233766232</c:v>
                </c:pt>
                <c:pt idx="894">
                  <c:v>3629.6185064935066</c:v>
                </c:pt>
                <c:pt idx="895">
                  <c:v>3633.6728896103896</c:v>
                </c:pt>
                <c:pt idx="896">
                  <c:v>3637.7272727272725</c:v>
                </c:pt>
                <c:pt idx="897">
                  <c:v>3641.7816558441559</c:v>
                </c:pt>
                <c:pt idx="898">
                  <c:v>3645.8360389610389</c:v>
                </c:pt>
                <c:pt idx="899">
                  <c:v>3649.8904220779223</c:v>
                </c:pt>
                <c:pt idx="900">
                  <c:v>3653.9448051948052</c:v>
                </c:pt>
                <c:pt idx="901">
                  <c:v>3657.9991883116882</c:v>
                </c:pt>
                <c:pt idx="902">
                  <c:v>3662.0535714285716</c:v>
                </c:pt>
                <c:pt idx="903">
                  <c:v>3666.1079545454545</c:v>
                </c:pt>
                <c:pt idx="904">
                  <c:v>3670.1623376623374</c:v>
                </c:pt>
                <c:pt idx="905">
                  <c:v>3674.2167207792209</c:v>
                </c:pt>
                <c:pt idx="906">
                  <c:v>3678.2711038961038</c:v>
                </c:pt>
                <c:pt idx="907">
                  <c:v>3682.3254870129872</c:v>
                </c:pt>
                <c:pt idx="908">
                  <c:v>3686.3798701298701</c:v>
                </c:pt>
                <c:pt idx="909">
                  <c:v>3690.4342532467531</c:v>
                </c:pt>
                <c:pt idx="910">
                  <c:v>3694.4886363636365</c:v>
                </c:pt>
                <c:pt idx="911">
                  <c:v>3698.5430194805194</c:v>
                </c:pt>
                <c:pt idx="912">
                  <c:v>3702.5974025974024</c:v>
                </c:pt>
                <c:pt idx="913">
                  <c:v>3706.6517857142858</c:v>
                </c:pt>
                <c:pt idx="914">
                  <c:v>3710.7061688311687</c:v>
                </c:pt>
                <c:pt idx="915">
                  <c:v>3714.7605519480521</c:v>
                </c:pt>
                <c:pt idx="916">
                  <c:v>3718.8149350649351</c:v>
                </c:pt>
                <c:pt idx="917">
                  <c:v>3722.869318181818</c:v>
                </c:pt>
                <c:pt idx="918">
                  <c:v>3726.9237012987014</c:v>
                </c:pt>
                <c:pt idx="919">
                  <c:v>3730.9780844155844</c:v>
                </c:pt>
                <c:pt idx="920">
                  <c:v>3735.0324675324673</c:v>
                </c:pt>
                <c:pt idx="921">
                  <c:v>3739.0868506493507</c:v>
                </c:pt>
                <c:pt idx="922">
                  <c:v>3743.1412337662337</c:v>
                </c:pt>
                <c:pt idx="923">
                  <c:v>3747.1956168831171</c:v>
                </c:pt>
                <c:pt idx="924">
                  <c:v>3751.25</c:v>
                </c:pt>
                <c:pt idx="925">
                  <c:v>3755.3043831168829</c:v>
                </c:pt>
                <c:pt idx="926">
                  <c:v>3759.3587662337663</c:v>
                </c:pt>
                <c:pt idx="927">
                  <c:v>3763.4131493506493</c:v>
                </c:pt>
                <c:pt idx="928">
                  <c:v>3767.4675324675327</c:v>
                </c:pt>
                <c:pt idx="929">
                  <c:v>3771.5219155844156</c:v>
                </c:pt>
                <c:pt idx="930">
                  <c:v>3775.5762987012986</c:v>
                </c:pt>
                <c:pt idx="931">
                  <c:v>3779.630681818182</c:v>
                </c:pt>
                <c:pt idx="932">
                  <c:v>3783.6850649350649</c:v>
                </c:pt>
                <c:pt idx="933">
                  <c:v>3787.7394480519479</c:v>
                </c:pt>
                <c:pt idx="934">
                  <c:v>3791.7938311688313</c:v>
                </c:pt>
                <c:pt idx="935">
                  <c:v>3795.8482142857142</c:v>
                </c:pt>
                <c:pt idx="936">
                  <c:v>3799.9025974025976</c:v>
                </c:pt>
                <c:pt idx="937">
                  <c:v>3803.9569805194806</c:v>
                </c:pt>
                <c:pt idx="938">
                  <c:v>3808.0113636363635</c:v>
                </c:pt>
                <c:pt idx="939">
                  <c:v>3812.0657467532469</c:v>
                </c:pt>
                <c:pt idx="940">
                  <c:v>3816.1201298701299</c:v>
                </c:pt>
                <c:pt idx="941">
                  <c:v>3820.1745129870128</c:v>
                </c:pt>
                <c:pt idx="942">
                  <c:v>3824.2288961038962</c:v>
                </c:pt>
                <c:pt idx="943">
                  <c:v>3828.2832792207791</c:v>
                </c:pt>
                <c:pt idx="944">
                  <c:v>3832.3376623376626</c:v>
                </c:pt>
                <c:pt idx="945">
                  <c:v>3836.3920454545455</c:v>
                </c:pt>
                <c:pt idx="946">
                  <c:v>3840.4464285714284</c:v>
                </c:pt>
                <c:pt idx="947">
                  <c:v>3844.5008116883118</c:v>
                </c:pt>
                <c:pt idx="948">
                  <c:v>3848.5551948051948</c:v>
                </c:pt>
                <c:pt idx="949">
                  <c:v>3852.6095779220777</c:v>
                </c:pt>
                <c:pt idx="950">
                  <c:v>3856.6639610389611</c:v>
                </c:pt>
                <c:pt idx="951">
                  <c:v>3860.7183441558441</c:v>
                </c:pt>
                <c:pt idx="952">
                  <c:v>3864.7727272727275</c:v>
                </c:pt>
                <c:pt idx="953">
                  <c:v>3868.8271103896104</c:v>
                </c:pt>
                <c:pt idx="954">
                  <c:v>3872.8814935064934</c:v>
                </c:pt>
                <c:pt idx="955">
                  <c:v>3876.9358766233768</c:v>
                </c:pt>
                <c:pt idx="956">
                  <c:v>3880.9902597402597</c:v>
                </c:pt>
                <c:pt idx="957">
                  <c:v>3885.0446428571427</c:v>
                </c:pt>
                <c:pt idx="958">
                  <c:v>3889.0990259740261</c:v>
                </c:pt>
                <c:pt idx="959">
                  <c:v>3893.153409090909</c:v>
                </c:pt>
                <c:pt idx="960">
                  <c:v>3897.2077922077924</c:v>
                </c:pt>
                <c:pt idx="961">
                  <c:v>3901.2621753246754</c:v>
                </c:pt>
                <c:pt idx="962">
                  <c:v>3905.3165584415583</c:v>
                </c:pt>
                <c:pt idx="963">
                  <c:v>3909.3709415584417</c:v>
                </c:pt>
                <c:pt idx="964">
                  <c:v>3913.4253246753246</c:v>
                </c:pt>
                <c:pt idx="965">
                  <c:v>3917.4797077922076</c:v>
                </c:pt>
                <c:pt idx="966">
                  <c:v>3921.534090909091</c:v>
                </c:pt>
                <c:pt idx="967">
                  <c:v>3925.5884740259739</c:v>
                </c:pt>
                <c:pt idx="968">
                  <c:v>3929.6428571428573</c:v>
                </c:pt>
                <c:pt idx="969">
                  <c:v>3933.6972402597403</c:v>
                </c:pt>
                <c:pt idx="970">
                  <c:v>3937.7516233766232</c:v>
                </c:pt>
                <c:pt idx="971">
                  <c:v>3941.8060064935066</c:v>
                </c:pt>
                <c:pt idx="972">
                  <c:v>3945.8603896103896</c:v>
                </c:pt>
                <c:pt idx="973">
                  <c:v>3949.9147727272725</c:v>
                </c:pt>
                <c:pt idx="974">
                  <c:v>3953.9691558441559</c:v>
                </c:pt>
                <c:pt idx="975">
                  <c:v>3958.0235389610389</c:v>
                </c:pt>
                <c:pt idx="976">
                  <c:v>3962.0779220779223</c:v>
                </c:pt>
                <c:pt idx="977">
                  <c:v>3966.1323051948052</c:v>
                </c:pt>
                <c:pt idx="978">
                  <c:v>3970.1866883116882</c:v>
                </c:pt>
                <c:pt idx="979">
                  <c:v>3974.2410714285716</c:v>
                </c:pt>
                <c:pt idx="980">
                  <c:v>3978.2954545454545</c:v>
                </c:pt>
                <c:pt idx="981">
                  <c:v>3982.3498376623374</c:v>
                </c:pt>
                <c:pt idx="982">
                  <c:v>3986.4042207792209</c:v>
                </c:pt>
                <c:pt idx="983">
                  <c:v>3990.4586038961038</c:v>
                </c:pt>
                <c:pt idx="984">
                  <c:v>3994.5129870129872</c:v>
                </c:pt>
                <c:pt idx="985">
                  <c:v>3998.5673701298701</c:v>
                </c:pt>
              </c:numCache>
            </c:numRef>
          </c:cat>
          <c:val>
            <c:numRef>
              <c:f>Gain!$B$5:$B$990</c:f>
              <c:numCache>
                <c:formatCode>General</c:formatCode>
                <c:ptCount val="986"/>
                <c:pt idx="0">
                  <c:v>-29.250096153138159</c:v>
                </c:pt>
                <c:pt idx="1">
                  <c:v>-22.159816576456475</c:v>
                </c:pt>
                <c:pt idx="2">
                  <c:v>-18.440911444915329</c:v>
                </c:pt>
                <c:pt idx="3">
                  <c:v>-16.547357219472204</c:v>
                </c:pt>
                <c:pt idx="4">
                  <c:v>-15.469999131992827</c:v>
                </c:pt>
                <c:pt idx="5">
                  <c:v>-14.803923753807434</c:v>
                </c:pt>
                <c:pt idx="6">
                  <c:v>-14.411894821424912</c:v>
                </c:pt>
                <c:pt idx="7">
                  <c:v>-14.095651941847308</c:v>
                </c:pt>
                <c:pt idx="8">
                  <c:v>-13.869527308170909</c:v>
                </c:pt>
                <c:pt idx="9">
                  <c:v>-13.702439314521385</c:v>
                </c:pt>
                <c:pt idx="10">
                  <c:v>-13.589342748014133</c:v>
                </c:pt>
                <c:pt idx="11">
                  <c:v>-13.487749280315848</c:v>
                </c:pt>
                <c:pt idx="12">
                  <c:v>-13.406949022344122</c:v>
                </c:pt>
                <c:pt idx="13">
                  <c:v>-13.342799144088904</c:v>
                </c:pt>
                <c:pt idx="14">
                  <c:v>-13.28959970359648</c:v>
                </c:pt>
                <c:pt idx="15">
                  <c:v>-13.251373081779779</c:v>
                </c:pt>
                <c:pt idx="16">
                  <c:v>-13.214207683290679</c:v>
                </c:pt>
                <c:pt idx="17">
                  <c:v>-13.182937989148174</c:v>
                </c:pt>
                <c:pt idx="18">
                  <c:v>-13.156293969976378</c:v>
                </c:pt>
                <c:pt idx="19">
                  <c:v>-13.133751047489636</c:v>
                </c:pt>
                <c:pt idx="20">
                  <c:v>-13.116333344106339</c:v>
                </c:pt>
                <c:pt idx="21">
                  <c:v>-13.099044015246999</c:v>
                </c:pt>
                <c:pt idx="22">
                  <c:v>-13.083818277230609</c:v>
                </c:pt>
                <c:pt idx="23">
                  <c:v>-13.07069689458611</c:v>
                </c:pt>
                <c:pt idx="24">
                  <c:v>-13.060254560380802</c:v>
                </c:pt>
                <c:pt idx="25">
                  <c:v>-13.049794250669816</c:v>
                </c:pt>
                <c:pt idx="26">
                  <c:v>-13.040356989062809</c:v>
                </c:pt>
                <c:pt idx="27">
                  <c:v>-13.032288802106439</c:v>
                </c:pt>
                <c:pt idx="28">
                  <c:v>-13.024605493379294</c:v>
                </c:pt>
                <c:pt idx="29">
                  <c:v>-13.018750961825541</c:v>
                </c:pt>
                <c:pt idx="30">
                  <c:v>-13.012717497460827</c:v>
                </c:pt>
                <c:pt idx="31">
                  <c:v>-13.007186178048116</c:v>
                </c:pt>
                <c:pt idx="32">
                  <c:v>-13.002580169230583</c:v>
                </c:pt>
                <c:pt idx="33">
                  <c:v>-12.998278905917935</c:v>
                </c:pt>
                <c:pt idx="34">
                  <c:v>-12.994456205037038</c:v>
                </c:pt>
                <c:pt idx="35">
                  <c:v>-12.990640668197429</c:v>
                </c:pt>
                <c:pt idx="36">
                  <c:v>-12.98706250612234</c:v>
                </c:pt>
                <c:pt idx="37">
                  <c:v>-12.983838317779634</c:v>
                </c:pt>
                <c:pt idx="38">
                  <c:v>-12.981420299854348</c:v>
                </c:pt>
                <c:pt idx="39">
                  <c:v>-12.978951076182696</c:v>
                </c:pt>
                <c:pt idx="40">
                  <c:v>-12.976338893914868</c:v>
                </c:pt>
                <c:pt idx="41">
                  <c:v>-12.974363646712618</c:v>
                </c:pt>
                <c:pt idx="42">
                  <c:v>-12.972063573562995</c:v>
                </c:pt>
                <c:pt idx="43">
                  <c:v>-12.970856090149708</c:v>
                </c:pt>
                <c:pt idx="44">
                  <c:v>-12.968473954829566</c:v>
                </c:pt>
                <c:pt idx="45">
                  <c:v>-12.967247533279465</c:v>
                </c:pt>
                <c:pt idx="46">
                  <c:v>-12.965827276108293</c:v>
                </c:pt>
                <c:pt idx="47">
                  <c:v>-12.965211939943933</c:v>
                </c:pt>
                <c:pt idx="48">
                  <c:v>-12.963516038931949</c:v>
                </c:pt>
                <c:pt idx="49">
                  <c:v>-12.964061792000637</c:v>
                </c:pt>
                <c:pt idx="50">
                  <c:v>-12.961750532742339</c:v>
                </c:pt>
                <c:pt idx="51">
                  <c:v>-12.960689055916802</c:v>
                </c:pt>
                <c:pt idx="52">
                  <c:v>-12.960309659951484</c:v>
                </c:pt>
                <c:pt idx="53">
                  <c:v>-12.960052627425203</c:v>
                </c:pt>
                <c:pt idx="54">
                  <c:v>-12.958830083447426</c:v>
                </c:pt>
                <c:pt idx="55">
                  <c:v>-12.958106212143392</c:v>
                </c:pt>
                <c:pt idx="56">
                  <c:v>-12.957605031181135</c:v>
                </c:pt>
                <c:pt idx="57">
                  <c:v>-12.957050296748633</c:v>
                </c:pt>
                <c:pt idx="58">
                  <c:v>-12.956700089275445</c:v>
                </c:pt>
                <c:pt idx="59">
                  <c:v>-12.956184611178701</c:v>
                </c:pt>
                <c:pt idx="60">
                  <c:v>-12.955800570118479</c:v>
                </c:pt>
                <c:pt idx="61">
                  <c:v>-12.955483224643658</c:v>
                </c:pt>
                <c:pt idx="62">
                  <c:v>-12.954882939994658</c:v>
                </c:pt>
                <c:pt idx="63">
                  <c:v>-12.955248643209679</c:v>
                </c:pt>
                <c:pt idx="64">
                  <c:v>-12.954875438846349</c:v>
                </c:pt>
                <c:pt idx="65">
                  <c:v>-12.954631624890192</c:v>
                </c:pt>
                <c:pt idx="66">
                  <c:v>-12.954384625726101</c:v>
                </c:pt>
                <c:pt idx="67">
                  <c:v>-12.954097821557673</c:v>
                </c:pt>
                <c:pt idx="68">
                  <c:v>-12.954465326493095</c:v>
                </c:pt>
                <c:pt idx="69">
                  <c:v>-12.953978765832137</c:v>
                </c:pt>
                <c:pt idx="70">
                  <c:v>-12.953884711016975</c:v>
                </c:pt>
                <c:pt idx="71">
                  <c:v>-12.954118314899237</c:v>
                </c:pt>
                <c:pt idx="72">
                  <c:v>-12.953644540264861</c:v>
                </c:pt>
                <c:pt idx="73">
                  <c:v>-12.953774043507973</c:v>
                </c:pt>
                <c:pt idx="74">
                  <c:v>-12.953598676351781</c:v>
                </c:pt>
                <c:pt idx="75">
                  <c:v>-12.953644680458638</c:v>
                </c:pt>
                <c:pt idx="76">
                  <c:v>-12.953777069173197</c:v>
                </c:pt>
                <c:pt idx="77">
                  <c:v>-12.953616938240302</c:v>
                </c:pt>
                <c:pt idx="78">
                  <c:v>-12.953712469757823</c:v>
                </c:pt>
                <c:pt idx="79">
                  <c:v>-12.953685477280336</c:v>
                </c:pt>
                <c:pt idx="80">
                  <c:v>-12.954433205891579</c:v>
                </c:pt>
                <c:pt idx="81">
                  <c:v>-12.954014276136501</c:v>
                </c:pt>
                <c:pt idx="82">
                  <c:v>-12.954186909928927</c:v>
                </c:pt>
                <c:pt idx="83">
                  <c:v>-12.954037250091137</c:v>
                </c:pt>
                <c:pt idx="84">
                  <c:v>-12.954059948811164</c:v>
                </c:pt>
                <c:pt idx="85">
                  <c:v>-12.954117112078812</c:v>
                </c:pt>
                <c:pt idx="86">
                  <c:v>-12.954093532660256</c:v>
                </c:pt>
                <c:pt idx="87">
                  <c:v>-12.954110715314155</c:v>
                </c:pt>
                <c:pt idx="88">
                  <c:v>-12.954355346672454</c:v>
                </c:pt>
                <c:pt idx="89">
                  <c:v>-12.954175002128618</c:v>
                </c:pt>
                <c:pt idx="90">
                  <c:v>-12.954039579889773</c:v>
                </c:pt>
                <c:pt idx="91">
                  <c:v>-12.95432478227891</c:v>
                </c:pt>
                <c:pt idx="92">
                  <c:v>-12.954007560650629</c:v>
                </c:pt>
                <c:pt idx="93">
                  <c:v>-12.954404054656459</c:v>
                </c:pt>
                <c:pt idx="94">
                  <c:v>-12.954430724390381</c:v>
                </c:pt>
                <c:pt idx="95">
                  <c:v>-12.954612892973714</c:v>
                </c:pt>
                <c:pt idx="96">
                  <c:v>-12.954460582930697</c:v>
                </c:pt>
                <c:pt idx="97">
                  <c:v>-12.954456932007885</c:v>
                </c:pt>
                <c:pt idx="98">
                  <c:v>-12.954179485269092</c:v>
                </c:pt>
                <c:pt idx="99">
                  <c:v>-12.953955130944196</c:v>
                </c:pt>
                <c:pt idx="100">
                  <c:v>-12.953839740371036</c:v>
                </c:pt>
                <c:pt idx="101">
                  <c:v>-12.954014734011562</c:v>
                </c:pt>
                <c:pt idx="102">
                  <c:v>-12.954196365908395</c:v>
                </c:pt>
                <c:pt idx="103">
                  <c:v>-12.954126937631559</c:v>
                </c:pt>
                <c:pt idx="104">
                  <c:v>-12.953848996054349</c:v>
                </c:pt>
                <c:pt idx="105">
                  <c:v>-12.953749934501342</c:v>
                </c:pt>
                <c:pt idx="106">
                  <c:v>-12.953389960107344</c:v>
                </c:pt>
                <c:pt idx="107">
                  <c:v>-12.953176306076235</c:v>
                </c:pt>
                <c:pt idx="108">
                  <c:v>-12.953008255500738</c:v>
                </c:pt>
                <c:pt idx="109">
                  <c:v>-12.953044906144523</c:v>
                </c:pt>
                <c:pt idx="110">
                  <c:v>-12.952660667936913</c:v>
                </c:pt>
                <c:pt idx="111">
                  <c:v>-12.952026913696283</c:v>
                </c:pt>
                <c:pt idx="112">
                  <c:v>-12.952436734332121</c:v>
                </c:pt>
                <c:pt idx="113">
                  <c:v>-12.952135855972095</c:v>
                </c:pt>
                <c:pt idx="114">
                  <c:v>-12.951818305926938</c:v>
                </c:pt>
                <c:pt idx="115">
                  <c:v>-12.951718783040755</c:v>
                </c:pt>
                <c:pt idx="116">
                  <c:v>-12.951264776894858</c:v>
                </c:pt>
                <c:pt idx="117">
                  <c:v>-12.950895477353733</c:v>
                </c:pt>
                <c:pt idx="118">
                  <c:v>-12.951091769797445</c:v>
                </c:pt>
                <c:pt idx="119">
                  <c:v>-12.950373021756556</c:v>
                </c:pt>
                <c:pt idx="120">
                  <c:v>-12.950069862073493</c:v>
                </c:pt>
                <c:pt idx="121">
                  <c:v>-12.949832281109634</c:v>
                </c:pt>
                <c:pt idx="122">
                  <c:v>-12.949364043659733</c:v>
                </c:pt>
                <c:pt idx="123">
                  <c:v>-12.949099428703295</c:v>
                </c:pt>
                <c:pt idx="124">
                  <c:v>-12.949231381180248</c:v>
                </c:pt>
                <c:pt idx="125">
                  <c:v>-12.948160500832454</c:v>
                </c:pt>
                <c:pt idx="126">
                  <c:v>-12.94796185567774</c:v>
                </c:pt>
                <c:pt idx="127">
                  <c:v>-12.947714279778245</c:v>
                </c:pt>
                <c:pt idx="128">
                  <c:v>-12.947194678259335</c:v>
                </c:pt>
                <c:pt idx="129">
                  <c:v>-12.946744309150173</c:v>
                </c:pt>
                <c:pt idx="130">
                  <c:v>-12.946003320072794</c:v>
                </c:pt>
                <c:pt idx="131">
                  <c:v>-12.946056338890099</c:v>
                </c:pt>
                <c:pt idx="132">
                  <c:v>-12.945799807055193</c:v>
                </c:pt>
                <c:pt idx="133">
                  <c:v>-12.94528493722402</c:v>
                </c:pt>
                <c:pt idx="134">
                  <c:v>-12.945137909911416</c:v>
                </c:pt>
                <c:pt idx="135">
                  <c:v>-12.944686496151526</c:v>
                </c:pt>
                <c:pt idx="136">
                  <c:v>-12.94414940753088</c:v>
                </c:pt>
                <c:pt idx="137">
                  <c:v>-12.943477220560286</c:v>
                </c:pt>
                <c:pt idx="138">
                  <c:v>-12.942964325472522</c:v>
                </c:pt>
                <c:pt idx="139">
                  <c:v>-12.942702370601111</c:v>
                </c:pt>
                <c:pt idx="140">
                  <c:v>-12.942525705690011</c:v>
                </c:pt>
                <c:pt idx="141">
                  <c:v>-12.941897241750265</c:v>
                </c:pt>
                <c:pt idx="142">
                  <c:v>-12.941531866719757</c:v>
                </c:pt>
                <c:pt idx="143">
                  <c:v>-12.940262210080665</c:v>
                </c:pt>
                <c:pt idx="144">
                  <c:v>-12.940803334980068</c:v>
                </c:pt>
                <c:pt idx="145">
                  <c:v>-12.940220698815425</c:v>
                </c:pt>
                <c:pt idx="146">
                  <c:v>-12.939653894102372</c:v>
                </c:pt>
                <c:pt idx="147">
                  <c:v>-12.939214881176879</c:v>
                </c:pt>
                <c:pt idx="148">
                  <c:v>-12.938635086028274</c:v>
                </c:pt>
                <c:pt idx="149">
                  <c:v>-12.938391811979455</c:v>
                </c:pt>
                <c:pt idx="150">
                  <c:v>-12.937494912423968</c:v>
                </c:pt>
                <c:pt idx="151">
                  <c:v>-12.937522101849721</c:v>
                </c:pt>
                <c:pt idx="152">
                  <c:v>-12.936797332245497</c:v>
                </c:pt>
                <c:pt idx="153">
                  <c:v>-12.936807879284766</c:v>
                </c:pt>
                <c:pt idx="154">
                  <c:v>-12.935924848364218</c:v>
                </c:pt>
                <c:pt idx="155">
                  <c:v>-12.936177665916231</c:v>
                </c:pt>
                <c:pt idx="156">
                  <c:v>-12.935528995533719</c:v>
                </c:pt>
                <c:pt idx="157">
                  <c:v>-12.935179511440003</c:v>
                </c:pt>
                <c:pt idx="158">
                  <c:v>-12.934752424032798</c:v>
                </c:pt>
                <c:pt idx="159">
                  <c:v>-12.934344090661407</c:v>
                </c:pt>
                <c:pt idx="160">
                  <c:v>-12.933367814622649</c:v>
                </c:pt>
                <c:pt idx="161">
                  <c:v>-12.933258352034724</c:v>
                </c:pt>
                <c:pt idx="162">
                  <c:v>-12.932922228489957</c:v>
                </c:pt>
                <c:pt idx="163">
                  <c:v>-12.932502566929491</c:v>
                </c:pt>
                <c:pt idx="164">
                  <c:v>-12.931653580031298</c:v>
                </c:pt>
                <c:pt idx="165">
                  <c:v>-12.931784684427647</c:v>
                </c:pt>
                <c:pt idx="166">
                  <c:v>-12.931372874916839</c:v>
                </c:pt>
                <c:pt idx="167">
                  <c:v>-12.930915449060898</c:v>
                </c:pt>
                <c:pt idx="168">
                  <c:v>-12.930228300650006</c:v>
                </c:pt>
                <c:pt idx="169">
                  <c:v>-12.930166982184936</c:v>
                </c:pt>
                <c:pt idx="170">
                  <c:v>-12.929290485882557</c:v>
                </c:pt>
                <c:pt idx="171">
                  <c:v>-12.929424135585796</c:v>
                </c:pt>
                <c:pt idx="172">
                  <c:v>-12.928756400889863</c:v>
                </c:pt>
                <c:pt idx="173">
                  <c:v>-12.928845047558662</c:v>
                </c:pt>
                <c:pt idx="174">
                  <c:v>-12.928272422869544</c:v>
                </c:pt>
                <c:pt idx="175">
                  <c:v>-12.928299402894066</c:v>
                </c:pt>
                <c:pt idx="176">
                  <c:v>-12.927685794358965</c:v>
                </c:pt>
                <c:pt idx="177">
                  <c:v>-12.927222829098161</c:v>
                </c:pt>
                <c:pt idx="178">
                  <c:v>-12.926702810693246</c:v>
                </c:pt>
                <c:pt idx="179">
                  <c:v>-12.926297509935662</c:v>
                </c:pt>
                <c:pt idx="180">
                  <c:v>-12.926112693572662</c:v>
                </c:pt>
                <c:pt idx="181">
                  <c:v>-12.925814720474264</c:v>
                </c:pt>
                <c:pt idx="182">
                  <c:v>-12.925433077465446</c:v>
                </c:pt>
                <c:pt idx="183">
                  <c:v>-12.925143982697664</c:v>
                </c:pt>
                <c:pt idx="184">
                  <c:v>-12.924892315084893</c:v>
                </c:pt>
                <c:pt idx="185">
                  <c:v>-12.924832604253361</c:v>
                </c:pt>
                <c:pt idx="186">
                  <c:v>-12.92480398834914</c:v>
                </c:pt>
                <c:pt idx="187">
                  <c:v>-12.924456278928469</c:v>
                </c:pt>
                <c:pt idx="188">
                  <c:v>-12.92418661150384</c:v>
                </c:pt>
                <c:pt idx="189">
                  <c:v>-12.923351120990969</c:v>
                </c:pt>
                <c:pt idx="190">
                  <c:v>-12.923342136783354</c:v>
                </c:pt>
                <c:pt idx="191">
                  <c:v>-12.923166096525975</c:v>
                </c:pt>
                <c:pt idx="192">
                  <c:v>-12.923022745448199</c:v>
                </c:pt>
                <c:pt idx="193">
                  <c:v>-12.922791455831346</c:v>
                </c:pt>
                <c:pt idx="194">
                  <c:v>-12.922655687462559</c:v>
                </c:pt>
                <c:pt idx="195">
                  <c:v>-12.922752566923197</c:v>
                </c:pt>
                <c:pt idx="196">
                  <c:v>-12.922349265307735</c:v>
                </c:pt>
                <c:pt idx="197">
                  <c:v>-12.922302534494904</c:v>
                </c:pt>
                <c:pt idx="198">
                  <c:v>-12.922079545986529</c:v>
                </c:pt>
                <c:pt idx="199">
                  <c:v>-12.922445270989309</c:v>
                </c:pt>
                <c:pt idx="200">
                  <c:v>-12.921900998747946</c:v>
                </c:pt>
                <c:pt idx="201">
                  <c:v>-12.921323639555117</c:v>
                </c:pt>
                <c:pt idx="202">
                  <c:v>-12.921678261178009</c:v>
                </c:pt>
                <c:pt idx="203">
                  <c:v>-12.921536709360854</c:v>
                </c:pt>
                <c:pt idx="204">
                  <c:v>-12.922295948819702</c:v>
                </c:pt>
                <c:pt idx="205">
                  <c:v>-12.921583073763422</c:v>
                </c:pt>
                <c:pt idx="206">
                  <c:v>-12.92208366497311</c:v>
                </c:pt>
                <c:pt idx="207">
                  <c:v>-12.921495693601875</c:v>
                </c:pt>
                <c:pt idx="208">
                  <c:v>-12.921725497107644</c:v>
                </c:pt>
                <c:pt idx="209">
                  <c:v>-12.9220234981121</c:v>
                </c:pt>
                <c:pt idx="210">
                  <c:v>-12.922464503024635</c:v>
                </c:pt>
                <c:pt idx="211">
                  <c:v>-12.922050199416121</c:v>
                </c:pt>
                <c:pt idx="212">
                  <c:v>-12.922233625192369</c:v>
                </c:pt>
                <c:pt idx="213">
                  <c:v>-12.922343518670855</c:v>
                </c:pt>
                <c:pt idx="214">
                  <c:v>-12.922638074149413</c:v>
                </c:pt>
                <c:pt idx="215">
                  <c:v>-12.922473121772818</c:v>
                </c:pt>
                <c:pt idx="216">
                  <c:v>-12.922911738809614</c:v>
                </c:pt>
                <c:pt idx="217">
                  <c:v>-12.922954419302302</c:v>
                </c:pt>
                <c:pt idx="218">
                  <c:v>-12.922958664779431</c:v>
                </c:pt>
                <c:pt idx="219">
                  <c:v>-12.923138185092157</c:v>
                </c:pt>
                <c:pt idx="220">
                  <c:v>-12.92388589487954</c:v>
                </c:pt>
                <c:pt idx="221">
                  <c:v>-12.923996184014076</c:v>
                </c:pt>
                <c:pt idx="222">
                  <c:v>-12.924358545421342</c:v>
                </c:pt>
                <c:pt idx="223">
                  <c:v>-12.924571885856238</c:v>
                </c:pt>
                <c:pt idx="224">
                  <c:v>-12.925024936452353</c:v>
                </c:pt>
                <c:pt idx="225">
                  <c:v>-12.925100452172773</c:v>
                </c:pt>
                <c:pt idx="226">
                  <c:v>-12.925259646094355</c:v>
                </c:pt>
                <c:pt idx="227">
                  <c:v>-12.925958672344489</c:v>
                </c:pt>
                <c:pt idx="228">
                  <c:v>-12.926064516701601</c:v>
                </c:pt>
                <c:pt idx="229">
                  <c:v>-12.926837413291828</c:v>
                </c:pt>
                <c:pt idx="230">
                  <c:v>-12.926947710431655</c:v>
                </c:pt>
                <c:pt idx="231">
                  <c:v>-12.927716527529842</c:v>
                </c:pt>
                <c:pt idx="232">
                  <c:v>-12.927728756174378</c:v>
                </c:pt>
                <c:pt idx="233">
                  <c:v>-12.92806560859413</c:v>
                </c:pt>
                <c:pt idx="234">
                  <c:v>-12.928097220272253</c:v>
                </c:pt>
                <c:pt idx="235">
                  <c:v>-12.928323762387329</c:v>
                </c:pt>
                <c:pt idx="236">
                  <c:v>-12.928983025959234</c:v>
                </c:pt>
                <c:pt idx="237">
                  <c:v>-12.929474112750336</c:v>
                </c:pt>
                <c:pt idx="238">
                  <c:v>-12.929776677638941</c:v>
                </c:pt>
                <c:pt idx="239">
                  <c:v>-12.929764267102268</c:v>
                </c:pt>
                <c:pt idx="240">
                  <c:v>-12.930859966032408</c:v>
                </c:pt>
                <c:pt idx="241">
                  <c:v>-12.931422171977427</c:v>
                </c:pt>
                <c:pt idx="242">
                  <c:v>-12.931726615093353</c:v>
                </c:pt>
                <c:pt idx="243">
                  <c:v>-12.931975152611361</c:v>
                </c:pt>
                <c:pt idx="244">
                  <c:v>-12.932325384523706</c:v>
                </c:pt>
                <c:pt idx="245">
                  <c:v>-12.932420108726346</c:v>
                </c:pt>
                <c:pt idx="246">
                  <c:v>-12.933346094856965</c:v>
                </c:pt>
                <c:pt idx="247">
                  <c:v>-12.9340602953166</c:v>
                </c:pt>
                <c:pt idx="248">
                  <c:v>-12.934356451886671</c:v>
                </c:pt>
                <c:pt idx="249">
                  <c:v>-12.934108168495559</c:v>
                </c:pt>
                <c:pt idx="250">
                  <c:v>-12.935149409838813</c:v>
                </c:pt>
                <c:pt idx="251">
                  <c:v>-12.935385948107445</c:v>
                </c:pt>
                <c:pt idx="252">
                  <c:v>-12.935767158931405</c:v>
                </c:pt>
                <c:pt idx="253">
                  <c:v>-12.936563559408649</c:v>
                </c:pt>
                <c:pt idx="254">
                  <c:v>-12.936811566568734</c:v>
                </c:pt>
                <c:pt idx="255">
                  <c:v>-12.937086447862159</c:v>
                </c:pt>
                <c:pt idx="256">
                  <c:v>-12.937904358445865</c:v>
                </c:pt>
                <c:pt idx="257">
                  <c:v>-12.938159070168943</c:v>
                </c:pt>
                <c:pt idx="258">
                  <c:v>-12.938754925595124</c:v>
                </c:pt>
                <c:pt idx="259">
                  <c:v>-12.939244312527137</c:v>
                </c:pt>
                <c:pt idx="260">
                  <c:v>-12.939864829222953</c:v>
                </c:pt>
                <c:pt idx="261">
                  <c:v>-12.940115701828523</c:v>
                </c:pt>
                <c:pt idx="262">
                  <c:v>-12.940307237065539</c:v>
                </c:pt>
                <c:pt idx="263">
                  <c:v>-12.941019266063755</c:v>
                </c:pt>
                <c:pt idx="264">
                  <c:v>-12.941463822121381</c:v>
                </c:pt>
                <c:pt idx="265">
                  <c:v>-12.942000334812851</c:v>
                </c:pt>
                <c:pt idx="266">
                  <c:v>-12.94236180084302</c:v>
                </c:pt>
                <c:pt idx="267">
                  <c:v>-12.942916154980445</c:v>
                </c:pt>
                <c:pt idx="268">
                  <c:v>-12.943675339841615</c:v>
                </c:pt>
                <c:pt idx="269">
                  <c:v>-12.943929729352748</c:v>
                </c:pt>
                <c:pt idx="270">
                  <c:v>-12.945062222273968</c:v>
                </c:pt>
                <c:pt idx="271">
                  <c:v>-12.945054097054406</c:v>
                </c:pt>
                <c:pt idx="272">
                  <c:v>-12.945135560774856</c:v>
                </c:pt>
                <c:pt idx="273">
                  <c:v>-12.945950451815353</c:v>
                </c:pt>
                <c:pt idx="274">
                  <c:v>-12.946188156203993</c:v>
                </c:pt>
                <c:pt idx="275">
                  <c:v>-12.947149956382212</c:v>
                </c:pt>
                <c:pt idx="276">
                  <c:v>-12.94700074754056</c:v>
                </c:pt>
                <c:pt idx="277">
                  <c:v>-12.947824189322132</c:v>
                </c:pt>
                <c:pt idx="278">
                  <c:v>-12.948024699625202</c:v>
                </c:pt>
                <c:pt idx="279">
                  <c:v>-12.948852176611002</c:v>
                </c:pt>
                <c:pt idx="280">
                  <c:v>-12.949068846889578</c:v>
                </c:pt>
                <c:pt idx="281">
                  <c:v>-12.94919028728058</c:v>
                </c:pt>
                <c:pt idx="282">
                  <c:v>-12.949694200046888</c:v>
                </c:pt>
                <c:pt idx="283">
                  <c:v>-12.950015753370845</c:v>
                </c:pt>
                <c:pt idx="284">
                  <c:v>-12.95041232508437</c:v>
                </c:pt>
                <c:pt idx="285">
                  <c:v>-12.950983162318844</c:v>
                </c:pt>
                <c:pt idx="286">
                  <c:v>-12.95134283499171</c:v>
                </c:pt>
                <c:pt idx="287">
                  <c:v>-12.951641300789007</c:v>
                </c:pt>
                <c:pt idx="288">
                  <c:v>-12.952727186683138</c:v>
                </c:pt>
                <c:pt idx="289">
                  <c:v>-12.952402322696743</c:v>
                </c:pt>
                <c:pt idx="290">
                  <c:v>-12.953231721904036</c:v>
                </c:pt>
                <c:pt idx="291">
                  <c:v>-12.953683074908387</c:v>
                </c:pt>
                <c:pt idx="292">
                  <c:v>-12.954398382867499</c:v>
                </c:pt>
                <c:pt idx="293">
                  <c:v>-12.95399603604886</c:v>
                </c:pt>
                <c:pt idx="294">
                  <c:v>-12.954312504443948</c:v>
                </c:pt>
                <c:pt idx="295">
                  <c:v>-12.955084137994969</c:v>
                </c:pt>
                <c:pt idx="296">
                  <c:v>-12.955039998444335</c:v>
                </c:pt>
                <c:pt idx="297">
                  <c:v>-12.955503104459691</c:v>
                </c:pt>
                <c:pt idx="298">
                  <c:v>-12.956102389651905</c:v>
                </c:pt>
                <c:pt idx="299">
                  <c:v>-12.955814924939769</c:v>
                </c:pt>
                <c:pt idx="300">
                  <c:v>-12.956630187638289</c:v>
                </c:pt>
                <c:pt idx="301">
                  <c:v>-12.956556515726515</c:v>
                </c:pt>
                <c:pt idx="302">
                  <c:v>-12.956953772353188</c:v>
                </c:pt>
                <c:pt idx="303">
                  <c:v>-12.957237774605542</c:v>
                </c:pt>
                <c:pt idx="304">
                  <c:v>-12.957975123623662</c:v>
                </c:pt>
                <c:pt idx="305">
                  <c:v>-12.95778724924379</c:v>
                </c:pt>
                <c:pt idx="306">
                  <c:v>-12.957502857917726</c:v>
                </c:pt>
                <c:pt idx="307">
                  <c:v>-12.958152758963216</c:v>
                </c:pt>
                <c:pt idx="308">
                  <c:v>-12.958031351618102</c:v>
                </c:pt>
                <c:pt idx="309">
                  <c:v>-12.958427725768374</c:v>
                </c:pt>
                <c:pt idx="310">
                  <c:v>-12.958475728922139</c:v>
                </c:pt>
                <c:pt idx="311">
                  <c:v>-12.958582775914421</c:v>
                </c:pt>
                <c:pt idx="312">
                  <c:v>-12.958902275947457</c:v>
                </c:pt>
                <c:pt idx="313">
                  <c:v>-12.958922524521421</c:v>
                </c:pt>
                <c:pt idx="314">
                  <c:v>-12.959368668787537</c:v>
                </c:pt>
                <c:pt idx="315">
                  <c:v>-12.958597574036716</c:v>
                </c:pt>
                <c:pt idx="316">
                  <c:v>-12.95887350829182</c:v>
                </c:pt>
                <c:pt idx="317">
                  <c:v>-12.959146366908234</c:v>
                </c:pt>
                <c:pt idx="318">
                  <c:v>-12.959608787863459</c:v>
                </c:pt>
                <c:pt idx="319">
                  <c:v>-12.959374896986073</c:v>
                </c:pt>
                <c:pt idx="320">
                  <c:v>-12.959084737866981</c:v>
                </c:pt>
                <c:pt idx="321">
                  <c:v>-12.959078823963399</c:v>
                </c:pt>
                <c:pt idx="322">
                  <c:v>-12.959263448931731</c:v>
                </c:pt>
                <c:pt idx="323">
                  <c:v>-12.959055242631463</c:v>
                </c:pt>
                <c:pt idx="324">
                  <c:v>-12.959172174845499</c:v>
                </c:pt>
                <c:pt idx="325">
                  <c:v>-12.959814089231838</c:v>
                </c:pt>
                <c:pt idx="326">
                  <c:v>-12.959144326918926</c:v>
                </c:pt>
                <c:pt idx="327">
                  <c:v>-12.959430772075091</c:v>
                </c:pt>
                <c:pt idx="328">
                  <c:v>-12.959230851833246</c:v>
                </c:pt>
                <c:pt idx="329">
                  <c:v>-12.958996976619225</c:v>
                </c:pt>
                <c:pt idx="330">
                  <c:v>-12.959503726048167</c:v>
                </c:pt>
                <c:pt idx="331">
                  <c:v>-12.958844853242468</c:v>
                </c:pt>
                <c:pt idx="332">
                  <c:v>-12.95906820874902</c:v>
                </c:pt>
                <c:pt idx="333">
                  <c:v>-12.9586118752489</c:v>
                </c:pt>
                <c:pt idx="334">
                  <c:v>-12.958447211600649</c:v>
                </c:pt>
                <c:pt idx="335">
                  <c:v>-12.958565204022204</c:v>
                </c:pt>
                <c:pt idx="336">
                  <c:v>-12.957870562153499</c:v>
                </c:pt>
                <c:pt idx="337">
                  <c:v>-12.957943750917956</c:v>
                </c:pt>
                <c:pt idx="338">
                  <c:v>-12.958274723016261</c:v>
                </c:pt>
                <c:pt idx="339">
                  <c:v>-12.95815324547357</c:v>
                </c:pt>
                <c:pt idx="340">
                  <c:v>-12.957813264897826</c:v>
                </c:pt>
                <c:pt idx="341">
                  <c:v>-12.957600597441596</c:v>
                </c:pt>
                <c:pt idx="342">
                  <c:v>-12.957628229465527</c:v>
                </c:pt>
                <c:pt idx="343">
                  <c:v>-12.957115927861826</c:v>
                </c:pt>
                <c:pt idx="344">
                  <c:v>-12.957091216528905</c:v>
                </c:pt>
                <c:pt idx="345">
                  <c:v>-12.956805843488144</c:v>
                </c:pt>
                <c:pt idx="346">
                  <c:v>-12.955689666043098</c:v>
                </c:pt>
                <c:pt idx="347">
                  <c:v>-12.956278576271153</c:v>
                </c:pt>
                <c:pt idx="348">
                  <c:v>-12.956105354586064</c:v>
                </c:pt>
                <c:pt idx="349">
                  <c:v>-12.95634882034741</c:v>
                </c:pt>
                <c:pt idx="350">
                  <c:v>-12.955542766908547</c:v>
                </c:pt>
                <c:pt idx="351">
                  <c:v>-12.956027972882671</c:v>
                </c:pt>
                <c:pt idx="352">
                  <c:v>-12.95564177896583</c:v>
                </c:pt>
                <c:pt idx="353">
                  <c:v>-12.955370187895383</c:v>
                </c:pt>
                <c:pt idx="354">
                  <c:v>-12.955098683473647</c:v>
                </c:pt>
                <c:pt idx="355">
                  <c:v>-12.955310729411583</c:v>
                </c:pt>
                <c:pt idx="356">
                  <c:v>-12.954366304394124</c:v>
                </c:pt>
                <c:pt idx="357">
                  <c:v>-12.954176976369423</c:v>
                </c:pt>
                <c:pt idx="358">
                  <c:v>-12.954439561190814</c:v>
                </c:pt>
                <c:pt idx="359">
                  <c:v>-12.953870975965918</c:v>
                </c:pt>
                <c:pt idx="360">
                  <c:v>-12.953710283877392</c:v>
                </c:pt>
                <c:pt idx="361">
                  <c:v>-12.953035702652027</c:v>
                </c:pt>
                <c:pt idx="362">
                  <c:v>-12.952760306130225</c:v>
                </c:pt>
                <c:pt idx="363">
                  <c:v>-12.952567711443203</c:v>
                </c:pt>
                <c:pt idx="364">
                  <c:v>-12.952188721004291</c:v>
                </c:pt>
                <c:pt idx="365">
                  <c:v>-12.951937839606757</c:v>
                </c:pt>
                <c:pt idx="366">
                  <c:v>-12.951860837227036</c:v>
                </c:pt>
                <c:pt idx="367">
                  <c:v>-12.951668894708401</c:v>
                </c:pt>
                <c:pt idx="368">
                  <c:v>-12.951088447582039</c:v>
                </c:pt>
                <c:pt idx="369">
                  <c:v>-12.951116160403128</c:v>
                </c:pt>
                <c:pt idx="370">
                  <c:v>-12.950703787411452</c:v>
                </c:pt>
                <c:pt idx="371">
                  <c:v>-12.950604408715199</c:v>
                </c:pt>
                <c:pt idx="372">
                  <c:v>-12.950366596625342</c:v>
                </c:pt>
                <c:pt idx="373">
                  <c:v>-12.949637637783987</c:v>
                </c:pt>
                <c:pt idx="374">
                  <c:v>-12.94991198623836</c:v>
                </c:pt>
                <c:pt idx="375">
                  <c:v>-12.94956698447386</c:v>
                </c:pt>
                <c:pt idx="376">
                  <c:v>-12.949421211116064</c:v>
                </c:pt>
                <c:pt idx="377">
                  <c:v>-12.948654652481837</c:v>
                </c:pt>
                <c:pt idx="378">
                  <c:v>-12.948377740620653</c:v>
                </c:pt>
                <c:pt idx="379">
                  <c:v>-12.948123966746671</c:v>
                </c:pt>
                <c:pt idx="380">
                  <c:v>-12.947838296744559</c:v>
                </c:pt>
                <c:pt idx="381">
                  <c:v>-12.947534561181023</c:v>
                </c:pt>
                <c:pt idx="382">
                  <c:v>-12.946894245458623</c:v>
                </c:pt>
                <c:pt idx="383">
                  <c:v>-12.947028502082787</c:v>
                </c:pt>
                <c:pt idx="384">
                  <c:v>-12.946461383365175</c:v>
                </c:pt>
                <c:pt idx="385">
                  <c:v>-12.946558804782857</c:v>
                </c:pt>
                <c:pt idx="386">
                  <c:v>-12.945785348664318</c:v>
                </c:pt>
                <c:pt idx="387">
                  <c:v>-12.945848676391346</c:v>
                </c:pt>
                <c:pt idx="388">
                  <c:v>-12.945326029499267</c:v>
                </c:pt>
                <c:pt idx="389">
                  <c:v>-12.94514899516879</c:v>
                </c:pt>
                <c:pt idx="390">
                  <c:v>-12.94460600031786</c:v>
                </c:pt>
                <c:pt idx="391">
                  <c:v>-12.943996568065526</c:v>
                </c:pt>
                <c:pt idx="392">
                  <c:v>-12.9441837138646</c:v>
                </c:pt>
                <c:pt idx="393">
                  <c:v>-12.943868124293003</c:v>
                </c:pt>
                <c:pt idx="394">
                  <c:v>-12.943634449690141</c:v>
                </c:pt>
                <c:pt idx="395">
                  <c:v>-12.943262959468276</c:v>
                </c:pt>
                <c:pt idx="396">
                  <c:v>-12.943316517115077</c:v>
                </c:pt>
                <c:pt idx="397">
                  <c:v>-12.942523795530608</c:v>
                </c:pt>
                <c:pt idx="398">
                  <c:v>-12.941527068203534</c:v>
                </c:pt>
                <c:pt idx="399">
                  <c:v>-12.942370067888691</c:v>
                </c:pt>
                <c:pt idx="400">
                  <c:v>-12.941418703640679</c:v>
                </c:pt>
                <c:pt idx="401">
                  <c:v>-12.9413063620954</c:v>
                </c:pt>
                <c:pt idx="402">
                  <c:v>-12.940911177760725</c:v>
                </c:pt>
                <c:pt idx="403">
                  <c:v>-12.94089203835463</c:v>
                </c:pt>
                <c:pt idx="404">
                  <c:v>-12.940836138087619</c:v>
                </c:pt>
                <c:pt idx="405">
                  <c:v>-12.940081890681599</c:v>
                </c:pt>
                <c:pt idx="406">
                  <c:v>-12.939881896579488</c:v>
                </c:pt>
                <c:pt idx="407">
                  <c:v>-12.939374155724314</c:v>
                </c:pt>
                <c:pt idx="408">
                  <c:v>-12.939483575781219</c:v>
                </c:pt>
                <c:pt idx="409">
                  <c:v>-12.93942100903957</c:v>
                </c:pt>
                <c:pt idx="410">
                  <c:v>-12.939127733042952</c:v>
                </c:pt>
                <c:pt idx="411">
                  <c:v>-12.938659507147745</c:v>
                </c:pt>
                <c:pt idx="412">
                  <c:v>-12.93861520789749</c:v>
                </c:pt>
                <c:pt idx="413">
                  <c:v>-12.938851119846618</c:v>
                </c:pt>
                <c:pt idx="414">
                  <c:v>-12.938436632590724</c:v>
                </c:pt>
                <c:pt idx="415">
                  <c:v>-12.938655415353908</c:v>
                </c:pt>
                <c:pt idx="416">
                  <c:v>-12.938078688761181</c:v>
                </c:pt>
                <c:pt idx="417">
                  <c:v>-12.93787326057296</c:v>
                </c:pt>
                <c:pt idx="418">
                  <c:v>-12.938223402094827</c:v>
                </c:pt>
                <c:pt idx="419">
                  <c:v>-12.937459189661606</c:v>
                </c:pt>
                <c:pt idx="420">
                  <c:v>-12.937477236241065</c:v>
                </c:pt>
                <c:pt idx="421">
                  <c:v>-12.937344358175061</c:v>
                </c:pt>
                <c:pt idx="422">
                  <c:v>-12.937309485577742</c:v>
                </c:pt>
                <c:pt idx="423">
                  <c:v>-12.936685981535437</c:v>
                </c:pt>
                <c:pt idx="424">
                  <c:v>-12.937111890859539</c:v>
                </c:pt>
                <c:pt idx="425">
                  <c:v>-12.936981136367816</c:v>
                </c:pt>
                <c:pt idx="426">
                  <c:v>-12.936357889696117</c:v>
                </c:pt>
                <c:pt idx="427">
                  <c:v>-12.936792465445489</c:v>
                </c:pt>
                <c:pt idx="428">
                  <c:v>-12.936639157091163</c:v>
                </c:pt>
                <c:pt idx="429">
                  <c:v>-12.936266095840272</c:v>
                </c:pt>
                <c:pt idx="430">
                  <c:v>-12.936186560865311</c:v>
                </c:pt>
                <c:pt idx="431">
                  <c:v>-12.936326320699338</c:v>
                </c:pt>
                <c:pt idx="432">
                  <c:v>-12.936423608414723</c:v>
                </c:pt>
                <c:pt idx="433">
                  <c:v>-12.936318142057655</c:v>
                </c:pt>
                <c:pt idx="434">
                  <c:v>-12.936502705502576</c:v>
                </c:pt>
                <c:pt idx="435">
                  <c:v>-12.936148400743717</c:v>
                </c:pt>
                <c:pt idx="436">
                  <c:v>-12.935853039512327</c:v>
                </c:pt>
                <c:pt idx="437">
                  <c:v>-12.936765804509751</c:v>
                </c:pt>
                <c:pt idx="438">
                  <c:v>-12.936388801960961</c:v>
                </c:pt>
                <c:pt idx="439">
                  <c:v>-12.936713768223719</c:v>
                </c:pt>
                <c:pt idx="440">
                  <c:v>-12.936982112449275</c:v>
                </c:pt>
                <c:pt idx="441">
                  <c:v>-12.936298697010846</c:v>
                </c:pt>
                <c:pt idx="442">
                  <c:v>-12.936483601008376</c:v>
                </c:pt>
                <c:pt idx="443">
                  <c:v>-12.936932703260551</c:v>
                </c:pt>
                <c:pt idx="444">
                  <c:v>-12.936728916923084</c:v>
                </c:pt>
                <c:pt idx="445">
                  <c:v>-12.936965213002376</c:v>
                </c:pt>
                <c:pt idx="446">
                  <c:v>-12.936842471248314</c:v>
                </c:pt>
                <c:pt idx="447">
                  <c:v>-12.936868421315355</c:v>
                </c:pt>
                <c:pt idx="448">
                  <c:v>-12.937268995214659</c:v>
                </c:pt>
                <c:pt idx="449">
                  <c:v>-12.9368770683928</c:v>
                </c:pt>
                <c:pt idx="450">
                  <c:v>-12.937212806905272</c:v>
                </c:pt>
                <c:pt idx="451">
                  <c:v>-12.937160331494601</c:v>
                </c:pt>
                <c:pt idx="452">
                  <c:v>-12.938044516769496</c:v>
                </c:pt>
                <c:pt idx="453">
                  <c:v>-12.937771920564167</c:v>
                </c:pt>
                <c:pt idx="454">
                  <c:v>-12.937700930764333</c:v>
                </c:pt>
                <c:pt idx="455">
                  <c:v>-12.938166661363136</c:v>
                </c:pt>
                <c:pt idx="456">
                  <c:v>-12.938140954994374</c:v>
                </c:pt>
                <c:pt idx="457">
                  <c:v>-12.938254678186974</c:v>
                </c:pt>
                <c:pt idx="458">
                  <c:v>-12.937690901369782</c:v>
                </c:pt>
                <c:pt idx="459">
                  <c:v>-12.938736532903999</c:v>
                </c:pt>
                <c:pt idx="460">
                  <c:v>-12.938401840387439</c:v>
                </c:pt>
                <c:pt idx="461">
                  <c:v>-12.938195203818788</c:v>
                </c:pt>
                <c:pt idx="462">
                  <c:v>-12.938969754376448</c:v>
                </c:pt>
                <c:pt idx="463">
                  <c:v>-12.938548941026264</c:v>
                </c:pt>
                <c:pt idx="464">
                  <c:v>-12.938556924968609</c:v>
                </c:pt>
                <c:pt idx="465">
                  <c:v>-12.9387749737264</c:v>
                </c:pt>
                <c:pt idx="466">
                  <c:v>-12.93872286484044</c:v>
                </c:pt>
                <c:pt idx="467">
                  <c:v>-12.939162010603534</c:v>
                </c:pt>
                <c:pt idx="468">
                  <c:v>-12.939656882170741</c:v>
                </c:pt>
                <c:pt idx="469">
                  <c:v>-12.939613816596259</c:v>
                </c:pt>
                <c:pt idx="470">
                  <c:v>-12.939236972559929</c:v>
                </c:pt>
                <c:pt idx="471">
                  <c:v>-12.939713994030935</c:v>
                </c:pt>
                <c:pt idx="472">
                  <c:v>-12.939642998154783</c:v>
                </c:pt>
                <c:pt idx="473">
                  <c:v>-12.939864894460957</c:v>
                </c:pt>
                <c:pt idx="474">
                  <c:v>-12.94011253240399</c:v>
                </c:pt>
                <c:pt idx="475">
                  <c:v>-12.940976646277058</c:v>
                </c:pt>
                <c:pt idx="476">
                  <c:v>-12.940813469188621</c:v>
                </c:pt>
                <c:pt idx="477">
                  <c:v>-12.941346625996722</c:v>
                </c:pt>
                <c:pt idx="478">
                  <c:v>-12.941695877450954</c:v>
                </c:pt>
                <c:pt idx="479">
                  <c:v>-12.941922646149029</c:v>
                </c:pt>
                <c:pt idx="480">
                  <c:v>-12.942018412029539</c:v>
                </c:pt>
                <c:pt idx="481">
                  <c:v>-12.941509574729892</c:v>
                </c:pt>
                <c:pt idx="482">
                  <c:v>-12.942298307108722</c:v>
                </c:pt>
                <c:pt idx="483">
                  <c:v>-12.942163619547987</c:v>
                </c:pt>
                <c:pt idx="484">
                  <c:v>-12.942882585941977</c:v>
                </c:pt>
                <c:pt idx="485">
                  <c:v>-12.943105996451949</c:v>
                </c:pt>
                <c:pt idx="486">
                  <c:v>-12.942767107430953</c:v>
                </c:pt>
                <c:pt idx="487">
                  <c:v>-12.943368138883088</c:v>
                </c:pt>
                <c:pt idx="488">
                  <c:v>-12.943540154687923</c:v>
                </c:pt>
                <c:pt idx="489">
                  <c:v>-12.944115728960346</c:v>
                </c:pt>
                <c:pt idx="490">
                  <c:v>-12.943700113727852</c:v>
                </c:pt>
                <c:pt idx="491">
                  <c:v>-12.94403338189271</c:v>
                </c:pt>
                <c:pt idx="492">
                  <c:v>-12.944355453072962</c:v>
                </c:pt>
                <c:pt idx="493">
                  <c:v>-12.944578807039713</c:v>
                </c:pt>
                <c:pt idx="494">
                  <c:v>-12.944921069231723</c:v>
                </c:pt>
                <c:pt idx="495">
                  <c:v>-12.9453687669009</c:v>
                </c:pt>
                <c:pt idx="496">
                  <c:v>-12.945878877271415</c:v>
                </c:pt>
                <c:pt idx="497">
                  <c:v>-12.945777156399984</c:v>
                </c:pt>
                <c:pt idx="498">
                  <c:v>-12.946396298945704</c:v>
                </c:pt>
                <c:pt idx="499">
                  <c:v>-12.946809182979031</c:v>
                </c:pt>
                <c:pt idx="500">
                  <c:v>-12.946972955642496</c:v>
                </c:pt>
                <c:pt idx="501">
                  <c:v>-12.946944936083254</c:v>
                </c:pt>
                <c:pt idx="502">
                  <c:v>-12.947317606991312</c:v>
                </c:pt>
                <c:pt idx="503">
                  <c:v>-12.94767554291732</c:v>
                </c:pt>
                <c:pt idx="504">
                  <c:v>-12.948186516836799</c:v>
                </c:pt>
                <c:pt idx="505">
                  <c:v>-12.948067818936646</c:v>
                </c:pt>
                <c:pt idx="506">
                  <c:v>-12.94838698977896</c:v>
                </c:pt>
                <c:pt idx="507">
                  <c:v>-12.948727605728632</c:v>
                </c:pt>
                <c:pt idx="508">
                  <c:v>-12.948853901359334</c:v>
                </c:pt>
                <c:pt idx="509">
                  <c:v>-12.949094786264935</c:v>
                </c:pt>
                <c:pt idx="510">
                  <c:v>-12.949146895243944</c:v>
                </c:pt>
                <c:pt idx="511">
                  <c:v>-12.949407058675426</c:v>
                </c:pt>
                <c:pt idx="512">
                  <c:v>-12.949632937599082</c:v>
                </c:pt>
                <c:pt idx="513">
                  <c:v>-12.949601081781752</c:v>
                </c:pt>
                <c:pt idx="514">
                  <c:v>-12.949974343663966</c:v>
                </c:pt>
                <c:pt idx="515">
                  <c:v>-12.950261619884479</c:v>
                </c:pt>
                <c:pt idx="516">
                  <c:v>-12.950210483349737</c:v>
                </c:pt>
                <c:pt idx="517">
                  <c:v>-12.950867390832187</c:v>
                </c:pt>
                <c:pt idx="518">
                  <c:v>-12.950908461888366</c:v>
                </c:pt>
                <c:pt idx="519">
                  <c:v>-12.951428526900273</c:v>
                </c:pt>
                <c:pt idx="520">
                  <c:v>-12.951098513099144</c:v>
                </c:pt>
                <c:pt idx="521">
                  <c:v>-12.951470722858652</c:v>
                </c:pt>
                <c:pt idx="522">
                  <c:v>-12.951357970084288</c:v>
                </c:pt>
                <c:pt idx="523">
                  <c:v>-12.951468742886528</c:v>
                </c:pt>
                <c:pt idx="524">
                  <c:v>-12.952010185485637</c:v>
                </c:pt>
                <c:pt idx="525">
                  <c:v>-12.951525385501956</c:v>
                </c:pt>
                <c:pt idx="526">
                  <c:v>-12.951449219744429</c:v>
                </c:pt>
                <c:pt idx="527">
                  <c:v>-12.951638316660858</c:v>
                </c:pt>
                <c:pt idx="528">
                  <c:v>-12.952008040039747</c:v>
                </c:pt>
                <c:pt idx="529">
                  <c:v>-12.951638709342779</c:v>
                </c:pt>
                <c:pt idx="530">
                  <c:v>-12.952563533869181</c:v>
                </c:pt>
                <c:pt idx="531">
                  <c:v>-12.952293965427913</c:v>
                </c:pt>
                <c:pt idx="532">
                  <c:v>-12.952167346037445</c:v>
                </c:pt>
                <c:pt idx="533">
                  <c:v>-12.952359470526673</c:v>
                </c:pt>
                <c:pt idx="534">
                  <c:v>-12.952061369700711</c:v>
                </c:pt>
                <c:pt idx="535">
                  <c:v>-12.952340296261234</c:v>
                </c:pt>
                <c:pt idx="536">
                  <c:v>-12.952380407158959</c:v>
                </c:pt>
                <c:pt idx="537">
                  <c:v>-12.952168158761273</c:v>
                </c:pt>
                <c:pt idx="538">
                  <c:v>-12.952288067979577</c:v>
                </c:pt>
                <c:pt idx="539">
                  <c:v>-12.951858947881068</c:v>
                </c:pt>
                <c:pt idx="540">
                  <c:v>-12.951988379334516</c:v>
                </c:pt>
                <c:pt idx="541">
                  <c:v>-12.952071093562118</c:v>
                </c:pt>
                <c:pt idx="542">
                  <c:v>-12.95174018152801</c:v>
                </c:pt>
                <c:pt idx="543">
                  <c:v>-12.951640865197305</c:v>
                </c:pt>
                <c:pt idx="544">
                  <c:v>-12.952052318009063</c:v>
                </c:pt>
                <c:pt idx="545">
                  <c:v>-12.951913897403486</c:v>
                </c:pt>
                <c:pt idx="546">
                  <c:v>-12.950963686116101</c:v>
                </c:pt>
                <c:pt idx="547">
                  <c:v>-12.951180674330162</c:v>
                </c:pt>
                <c:pt idx="548">
                  <c:v>-12.950727968486934</c:v>
                </c:pt>
                <c:pt idx="549">
                  <c:v>-12.950789605183404</c:v>
                </c:pt>
                <c:pt idx="550">
                  <c:v>-12.950605235125368</c:v>
                </c:pt>
                <c:pt idx="551">
                  <c:v>-12.950209143819249</c:v>
                </c:pt>
                <c:pt idx="552">
                  <c:v>-12.950500478503386</c:v>
                </c:pt>
                <c:pt idx="553">
                  <c:v>-12.950137235941451</c:v>
                </c:pt>
                <c:pt idx="554">
                  <c:v>-12.950218836642609</c:v>
                </c:pt>
                <c:pt idx="555">
                  <c:v>-12.949525223325073</c:v>
                </c:pt>
                <c:pt idx="556">
                  <c:v>-12.949646168758889</c:v>
                </c:pt>
                <c:pt idx="557">
                  <c:v>-12.948978534273454</c:v>
                </c:pt>
                <c:pt idx="558">
                  <c:v>-12.94873036747644</c:v>
                </c:pt>
                <c:pt idx="559">
                  <c:v>-12.948370036427965</c:v>
                </c:pt>
                <c:pt idx="560">
                  <c:v>-12.948845335160469</c:v>
                </c:pt>
                <c:pt idx="561">
                  <c:v>-12.948430256626654</c:v>
                </c:pt>
                <c:pt idx="562">
                  <c:v>-12.948248515769441</c:v>
                </c:pt>
                <c:pt idx="563">
                  <c:v>-12.947791877154165</c:v>
                </c:pt>
                <c:pt idx="564">
                  <c:v>-12.946846240052869</c:v>
                </c:pt>
                <c:pt idx="565">
                  <c:v>-12.946953299707715</c:v>
                </c:pt>
                <c:pt idx="566">
                  <c:v>-12.946832793499892</c:v>
                </c:pt>
                <c:pt idx="567">
                  <c:v>-12.946345526172641</c:v>
                </c:pt>
                <c:pt idx="568">
                  <c:v>-12.945481586762282</c:v>
                </c:pt>
                <c:pt idx="569">
                  <c:v>-12.945839036672675</c:v>
                </c:pt>
                <c:pt idx="570">
                  <c:v>-12.94513096653958</c:v>
                </c:pt>
                <c:pt idx="571">
                  <c:v>-12.944806246849605</c:v>
                </c:pt>
                <c:pt idx="572">
                  <c:v>-12.944163895849464</c:v>
                </c:pt>
                <c:pt idx="573">
                  <c:v>-12.944431826521477</c:v>
                </c:pt>
                <c:pt idx="574">
                  <c:v>-12.943329253224107</c:v>
                </c:pt>
                <c:pt idx="575">
                  <c:v>-12.94310589081033</c:v>
                </c:pt>
                <c:pt idx="576">
                  <c:v>-12.942657564130338</c:v>
                </c:pt>
                <c:pt idx="577">
                  <c:v>-12.941700954421393</c:v>
                </c:pt>
                <c:pt idx="578">
                  <c:v>-12.94158703256308</c:v>
                </c:pt>
                <c:pt idx="579">
                  <c:v>-12.941168408632951</c:v>
                </c:pt>
                <c:pt idx="580">
                  <c:v>-12.940480790413256</c:v>
                </c:pt>
                <c:pt idx="581">
                  <c:v>-12.939833873484003</c:v>
                </c:pt>
                <c:pt idx="582">
                  <c:v>-12.939081755807829</c:v>
                </c:pt>
                <c:pt idx="583">
                  <c:v>-12.939109318166675</c:v>
                </c:pt>
                <c:pt idx="584">
                  <c:v>-12.937926613929861</c:v>
                </c:pt>
                <c:pt idx="585">
                  <c:v>-12.937685151064747</c:v>
                </c:pt>
                <c:pt idx="586">
                  <c:v>-12.936846922407824</c:v>
                </c:pt>
                <c:pt idx="587">
                  <c:v>-12.936733785245849</c:v>
                </c:pt>
                <c:pt idx="588">
                  <c:v>-12.935734828726719</c:v>
                </c:pt>
                <c:pt idx="589">
                  <c:v>-12.93492946916545</c:v>
                </c:pt>
                <c:pt idx="590">
                  <c:v>-12.934497438392341</c:v>
                </c:pt>
                <c:pt idx="591">
                  <c:v>-12.934075746984956</c:v>
                </c:pt>
                <c:pt idx="592">
                  <c:v>-12.933777516447215</c:v>
                </c:pt>
                <c:pt idx="593">
                  <c:v>-12.932351078839172</c:v>
                </c:pt>
                <c:pt idx="594">
                  <c:v>-12.931584811645942</c:v>
                </c:pt>
                <c:pt idx="595">
                  <c:v>-12.931486014828335</c:v>
                </c:pt>
                <c:pt idx="596">
                  <c:v>-12.930487978834185</c:v>
                </c:pt>
                <c:pt idx="597">
                  <c:v>-12.930146285637218</c:v>
                </c:pt>
                <c:pt idx="598">
                  <c:v>-12.929405620877912</c:v>
                </c:pt>
                <c:pt idx="599">
                  <c:v>-12.928551442880208</c:v>
                </c:pt>
                <c:pt idx="600">
                  <c:v>-12.927630296153207</c:v>
                </c:pt>
                <c:pt idx="601">
                  <c:v>-12.927132407525246</c:v>
                </c:pt>
                <c:pt idx="602">
                  <c:v>-12.926361188624231</c:v>
                </c:pt>
                <c:pt idx="603">
                  <c:v>-12.926239218377425</c:v>
                </c:pt>
                <c:pt idx="604">
                  <c:v>-12.925544220385197</c:v>
                </c:pt>
                <c:pt idx="605">
                  <c:v>-12.924888692520744</c:v>
                </c:pt>
                <c:pt idx="606">
                  <c:v>-12.923933593029354</c:v>
                </c:pt>
                <c:pt idx="607">
                  <c:v>-12.922879386444272</c:v>
                </c:pt>
                <c:pt idx="608">
                  <c:v>-12.922269580020892</c:v>
                </c:pt>
                <c:pt idx="609">
                  <c:v>-12.921555967344315</c:v>
                </c:pt>
                <c:pt idx="610">
                  <c:v>-12.921555133800659</c:v>
                </c:pt>
                <c:pt idx="611">
                  <c:v>-12.920871624871941</c:v>
                </c:pt>
                <c:pt idx="612">
                  <c:v>-12.920180887564847</c:v>
                </c:pt>
                <c:pt idx="613">
                  <c:v>-12.919331377159555</c:v>
                </c:pt>
                <c:pt idx="614">
                  <c:v>-12.918318098564583</c:v>
                </c:pt>
                <c:pt idx="615">
                  <c:v>-12.917531206793686</c:v>
                </c:pt>
                <c:pt idx="616">
                  <c:v>-12.91713769557292</c:v>
                </c:pt>
                <c:pt idx="617">
                  <c:v>-12.91670564846623</c:v>
                </c:pt>
                <c:pt idx="618">
                  <c:v>-12.915639741444982</c:v>
                </c:pt>
                <c:pt idx="619">
                  <c:v>-12.915345860464784</c:v>
                </c:pt>
                <c:pt idx="620">
                  <c:v>-12.914682394785125</c:v>
                </c:pt>
                <c:pt idx="621">
                  <c:v>-12.913905882170983</c:v>
                </c:pt>
                <c:pt idx="622">
                  <c:v>-12.913546067156723</c:v>
                </c:pt>
                <c:pt idx="623">
                  <c:v>-12.912701311071594</c:v>
                </c:pt>
                <c:pt idx="624">
                  <c:v>-12.912621772194175</c:v>
                </c:pt>
                <c:pt idx="625">
                  <c:v>-12.911229989714707</c:v>
                </c:pt>
                <c:pt idx="626">
                  <c:v>-12.911341377655312</c:v>
                </c:pt>
                <c:pt idx="627">
                  <c:v>-12.910184882025888</c:v>
                </c:pt>
                <c:pt idx="628">
                  <c:v>-12.909939616794656</c:v>
                </c:pt>
                <c:pt idx="629">
                  <c:v>-12.909380244046638</c:v>
                </c:pt>
                <c:pt idx="630">
                  <c:v>-12.909305319819088</c:v>
                </c:pt>
                <c:pt idx="631">
                  <c:v>-12.908857368729405</c:v>
                </c:pt>
                <c:pt idx="632">
                  <c:v>-12.9075721735213</c:v>
                </c:pt>
                <c:pt idx="633">
                  <c:v>-12.907339698001046</c:v>
                </c:pt>
                <c:pt idx="634">
                  <c:v>-12.906708225918091</c:v>
                </c:pt>
                <c:pt idx="635">
                  <c:v>-12.906240205572381</c:v>
                </c:pt>
                <c:pt idx="636">
                  <c:v>-12.906302950462013</c:v>
                </c:pt>
                <c:pt idx="637">
                  <c:v>-12.9061009884648</c:v>
                </c:pt>
                <c:pt idx="638">
                  <c:v>-12.9049182843585</c:v>
                </c:pt>
                <c:pt idx="639">
                  <c:v>-12.90517327262188</c:v>
                </c:pt>
                <c:pt idx="640">
                  <c:v>-12.904618635515863</c:v>
                </c:pt>
                <c:pt idx="641">
                  <c:v>-12.904832619731817</c:v>
                </c:pt>
                <c:pt idx="642">
                  <c:v>-12.904410684872325</c:v>
                </c:pt>
                <c:pt idx="643">
                  <c:v>-12.90423207934573</c:v>
                </c:pt>
                <c:pt idx="644">
                  <c:v>-12.903850384204567</c:v>
                </c:pt>
                <c:pt idx="645">
                  <c:v>-12.904012974542759</c:v>
                </c:pt>
                <c:pt idx="646">
                  <c:v>-12.903608595332322</c:v>
                </c:pt>
                <c:pt idx="647">
                  <c:v>-12.903377028071448</c:v>
                </c:pt>
                <c:pt idx="648">
                  <c:v>-12.903198142146444</c:v>
                </c:pt>
                <c:pt idx="649">
                  <c:v>-12.903212876792496</c:v>
                </c:pt>
                <c:pt idx="650">
                  <c:v>-12.903092890015282</c:v>
                </c:pt>
                <c:pt idx="651">
                  <c:v>-12.902769981559985</c:v>
                </c:pt>
                <c:pt idx="652">
                  <c:v>-12.902644425778647</c:v>
                </c:pt>
                <c:pt idx="653">
                  <c:v>-12.902596592941755</c:v>
                </c:pt>
                <c:pt idx="654">
                  <c:v>-12.902338102289479</c:v>
                </c:pt>
                <c:pt idx="655">
                  <c:v>-12.90265821110296</c:v>
                </c:pt>
                <c:pt idx="656">
                  <c:v>-12.90237971211643</c:v>
                </c:pt>
                <c:pt idx="657">
                  <c:v>-12.902516508470772</c:v>
                </c:pt>
                <c:pt idx="658">
                  <c:v>-12.902424568156874</c:v>
                </c:pt>
                <c:pt idx="659">
                  <c:v>-12.90237391301693</c:v>
                </c:pt>
                <c:pt idx="660">
                  <c:v>-12.902564442667369</c:v>
                </c:pt>
                <c:pt idx="661">
                  <c:v>-12.902130643110144</c:v>
                </c:pt>
                <c:pt idx="662">
                  <c:v>-12.903260786490616</c:v>
                </c:pt>
                <c:pt idx="663">
                  <c:v>-12.902936340504816</c:v>
                </c:pt>
                <c:pt idx="664">
                  <c:v>-12.903303103177739</c:v>
                </c:pt>
                <c:pt idx="665">
                  <c:v>-12.902963885077893</c:v>
                </c:pt>
                <c:pt idx="666">
                  <c:v>-12.903692966512896</c:v>
                </c:pt>
                <c:pt idx="667">
                  <c:v>-12.903511556864375</c:v>
                </c:pt>
                <c:pt idx="668">
                  <c:v>-12.903933275117689</c:v>
                </c:pt>
                <c:pt idx="669">
                  <c:v>-12.904069552269895</c:v>
                </c:pt>
                <c:pt idx="670">
                  <c:v>-12.904260329426956</c:v>
                </c:pt>
                <c:pt idx="671">
                  <c:v>-12.905021435861581</c:v>
                </c:pt>
                <c:pt idx="672">
                  <c:v>-12.904865332378728</c:v>
                </c:pt>
                <c:pt idx="673">
                  <c:v>-12.905208364561627</c:v>
                </c:pt>
                <c:pt idx="674">
                  <c:v>-12.905511441522485</c:v>
                </c:pt>
                <c:pt idx="675">
                  <c:v>-12.90623409710895</c:v>
                </c:pt>
                <c:pt idx="676">
                  <c:v>-12.906373398677221</c:v>
                </c:pt>
                <c:pt idx="677">
                  <c:v>-12.90688942786578</c:v>
                </c:pt>
                <c:pt idx="678">
                  <c:v>-12.906807164824329</c:v>
                </c:pt>
                <c:pt idx="679">
                  <c:v>-12.907525955244072</c:v>
                </c:pt>
                <c:pt idx="680">
                  <c:v>-12.908057979095783</c:v>
                </c:pt>
                <c:pt idx="681">
                  <c:v>-12.908144586014721</c:v>
                </c:pt>
                <c:pt idx="682">
                  <c:v>-12.908733018694264</c:v>
                </c:pt>
                <c:pt idx="683">
                  <c:v>-12.909155275268397</c:v>
                </c:pt>
                <c:pt idx="684">
                  <c:v>-12.910353782004158</c:v>
                </c:pt>
                <c:pt idx="685">
                  <c:v>-12.910338382759701</c:v>
                </c:pt>
                <c:pt idx="686">
                  <c:v>-12.910751304969402</c:v>
                </c:pt>
                <c:pt idx="687">
                  <c:v>-12.911229301399917</c:v>
                </c:pt>
                <c:pt idx="688">
                  <c:v>-12.912191369586727</c:v>
                </c:pt>
                <c:pt idx="689">
                  <c:v>-12.912585704066659</c:v>
                </c:pt>
                <c:pt idx="690">
                  <c:v>-12.913998838577481</c:v>
                </c:pt>
                <c:pt idx="691">
                  <c:v>-12.91399344022402</c:v>
                </c:pt>
                <c:pt idx="692">
                  <c:v>-12.914221571800814</c:v>
                </c:pt>
                <c:pt idx="693">
                  <c:v>-12.915349310982569</c:v>
                </c:pt>
                <c:pt idx="694">
                  <c:v>-12.915693481975204</c:v>
                </c:pt>
                <c:pt idx="695">
                  <c:v>-12.916515118273548</c:v>
                </c:pt>
                <c:pt idx="696">
                  <c:v>-12.916899919666893</c:v>
                </c:pt>
                <c:pt idx="697">
                  <c:v>-12.917515817238993</c:v>
                </c:pt>
                <c:pt idx="698">
                  <c:v>-12.917693290687618</c:v>
                </c:pt>
                <c:pt idx="699">
                  <c:v>-12.918312442309073</c:v>
                </c:pt>
                <c:pt idx="700">
                  <c:v>-12.9189318081769</c:v>
                </c:pt>
                <c:pt idx="701">
                  <c:v>-12.920295017426696</c:v>
                </c:pt>
                <c:pt idx="702">
                  <c:v>-12.92100900186686</c:v>
                </c:pt>
                <c:pt idx="703">
                  <c:v>-12.921361193037967</c:v>
                </c:pt>
                <c:pt idx="704">
                  <c:v>-12.922258346315235</c:v>
                </c:pt>
                <c:pt idx="705">
                  <c:v>-12.923283966203346</c:v>
                </c:pt>
                <c:pt idx="706">
                  <c:v>-12.923314446588879</c:v>
                </c:pt>
                <c:pt idx="707">
                  <c:v>-12.924636022452862</c:v>
                </c:pt>
                <c:pt idx="708">
                  <c:v>-12.924432891183102</c:v>
                </c:pt>
                <c:pt idx="709">
                  <c:v>-12.926012945250191</c:v>
                </c:pt>
                <c:pt idx="710">
                  <c:v>-12.926513279109182</c:v>
                </c:pt>
                <c:pt idx="711">
                  <c:v>-12.926750539759059</c:v>
                </c:pt>
                <c:pt idx="712">
                  <c:v>-12.927412283231465</c:v>
                </c:pt>
                <c:pt idx="713">
                  <c:v>-12.928139387988363</c:v>
                </c:pt>
                <c:pt idx="714">
                  <c:v>-12.928970333771264</c:v>
                </c:pt>
                <c:pt idx="715">
                  <c:v>-12.929189003764826</c:v>
                </c:pt>
                <c:pt idx="716">
                  <c:v>-12.929669979565716</c:v>
                </c:pt>
                <c:pt idx="717">
                  <c:v>-12.929954953065712</c:v>
                </c:pt>
                <c:pt idx="718">
                  <c:v>-12.931635463263598</c:v>
                </c:pt>
                <c:pt idx="719">
                  <c:v>-12.931982683450913</c:v>
                </c:pt>
                <c:pt idx="720">
                  <c:v>-12.932238680069002</c:v>
                </c:pt>
                <c:pt idx="721">
                  <c:v>-12.9321204741409</c:v>
                </c:pt>
                <c:pt idx="722">
                  <c:v>-12.932955499418323</c:v>
                </c:pt>
                <c:pt idx="723">
                  <c:v>-12.933066936833059</c:v>
                </c:pt>
                <c:pt idx="724">
                  <c:v>-12.933966633306213</c:v>
                </c:pt>
                <c:pt idx="725">
                  <c:v>-12.933392868772426</c:v>
                </c:pt>
                <c:pt idx="726">
                  <c:v>-12.934673453413243</c:v>
                </c:pt>
                <c:pt idx="727">
                  <c:v>-12.93466062961868</c:v>
                </c:pt>
                <c:pt idx="728">
                  <c:v>-12.935166432646275</c:v>
                </c:pt>
                <c:pt idx="729">
                  <c:v>-12.934972719387961</c:v>
                </c:pt>
                <c:pt idx="730">
                  <c:v>-12.935595666847915</c:v>
                </c:pt>
                <c:pt idx="731">
                  <c:v>-12.935688978266109</c:v>
                </c:pt>
                <c:pt idx="732">
                  <c:v>-12.93583449026894</c:v>
                </c:pt>
                <c:pt idx="733">
                  <c:v>-12.935375933872512</c:v>
                </c:pt>
                <c:pt idx="734">
                  <c:v>-12.93580502117457</c:v>
                </c:pt>
                <c:pt idx="735">
                  <c:v>-12.935654210308559</c:v>
                </c:pt>
                <c:pt idx="736">
                  <c:v>-12.93627894595457</c:v>
                </c:pt>
                <c:pt idx="737">
                  <c:v>-12.935721731152679</c:v>
                </c:pt>
                <c:pt idx="738">
                  <c:v>-12.935389850724523</c:v>
                </c:pt>
                <c:pt idx="739">
                  <c:v>-12.935536194225159</c:v>
                </c:pt>
                <c:pt idx="740">
                  <c:v>-12.935542590120036</c:v>
                </c:pt>
                <c:pt idx="741">
                  <c:v>-12.935129983546684</c:v>
                </c:pt>
                <c:pt idx="742">
                  <c:v>-12.935057191102157</c:v>
                </c:pt>
                <c:pt idx="743">
                  <c:v>-12.934787173559936</c:v>
                </c:pt>
                <c:pt idx="744">
                  <c:v>-12.934966381905324</c:v>
                </c:pt>
                <c:pt idx="745">
                  <c:v>-12.934182852923108</c:v>
                </c:pt>
                <c:pt idx="746">
                  <c:v>-12.933798908961764</c:v>
                </c:pt>
                <c:pt idx="747">
                  <c:v>-12.933556172435798</c:v>
                </c:pt>
                <c:pt idx="748">
                  <c:v>-12.932904942611984</c:v>
                </c:pt>
                <c:pt idx="749">
                  <c:v>-12.932539405112362</c:v>
                </c:pt>
                <c:pt idx="750">
                  <c:v>-12.932174503700889</c:v>
                </c:pt>
                <c:pt idx="751">
                  <c:v>-12.931755030680424</c:v>
                </c:pt>
                <c:pt idx="752">
                  <c:v>-12.931074177513596</c:v>
                </c:pt>
                <c:pt idx="753">
                  <c:v>-12.930339993788513</c:v>
                </c:pt>
                <c:pt idx="754">
                  <c:v>-12.93033780211397</c:v>
                </c:pt>
                <c:pt idx="755">
                  <c:v>-12.929524422371923</c:v>
                </c:pt>
                <c:pt idx="756">
                  <c:v>-12.928758999770814</c:v>
                </c:pt>
                <c:pt idx="757">
                  <c:v>-12.928281932162166</c:v>
                </c:pt>
                <c:pt idx="758">
                  <c:v>-12.927255219253734</c:v>
                </c:pt>
                <c:pt idx="759">
                  <c:v>-12.926258881112506</c:v>
                </c:pt>
                <c:pt idx="760">
                  <c:v>-12.925830820391941</c:v>
                </c:pt>
                <c:pt idx="761">
                  <c:v>-12.925046059311022</c:v>
                </c:pt>
                <c:pt idx="762">
                  <c:v>-12.924620088682119</c:v>
                </c:pt>
                <c:pt idx="763">
                  <c:v>-12.922918798971725</c:v>
                </c:pt>
                <c:pt idx="764">
                  <c:v>-12.922637345164681</c:v>
                </c:pt>
                <c:pt idx="765">
                  <c:v>-12.921883899444866</c:v>
                </c:pt>
                <c:pt idx="766">
                  <c:v>-12.920720877718155</c:v>
                </c:pt>
                <c:pt idx="767">
                  <c:v>-12.919729895261657</c:v>
                </c:pt>
                <c:pt idx="768">
                  <c:v>-12.918368823850061</c:v>
                </c:pt>
                <c:pt idx="769">
                  <c:v>-12.918238116169459</c:v>
                </c:pt>
                <c:pt idx="770">
                  <c:v>-12.917657241898134</c:v>
                </c:pt>
                <c:pt idx="771">
                  <c:v>-12.916097878924489</c:v>
                </c:pt>
                <c:pt idx="772">
                  <c:v>-12.915544970127289</c:v>
                </c:pt>
                <c:pt idx="773">
                  <c:v>-12.914291889758292</c:v>
                </c:pt>
                <c:pt idx="774">
                  <c:v>-12.913167974633417</c:v>
                </c:pt>
                <c:pt idx="775">
                  <c:v>-12.913105183437125</c:v>
                </c:pt>
                <c:pt idx="776">
                  <c:v>-12.911792619782162</c:v>
                </c:pt>
                <c:pt idx="777">
                  <c:v>-12.911265266051338</c:v>
                </c:pt>
                <c:pt idx="778">
                  <c:v>-12.909752130632171</c:v>
                </c:pt>
                <c:pt idx="779">
                  <c:v>-12.908701955381357</c:v>
                </c:pt>
                <c:pt idx="780">
                  <c:v>-12.90843202807871</c:v>
                </c:pt>
                <c:pt idx="781">
                  <c:v>-12.908106353008721</c:v>
                </c:pt>
                <c:pt idx="782">
                  <c:v>-12.906368354490009</c:v>
                </c:pt>
                <c:pt idx="783">
                  <c:v>-12.906119766286166</c:v>
                </c:pt>
                <c:pt idx="784">
                  <c:v>-12.905539570343024</c:v>
                </c:pt>
                <c:pt idx="785">
                  <c:v>-12.904715836830366</c:v>
                </c:pt>
                <c:pt idx="786">
                  <c:v>-12.904080373228881</c:v>
                </c:pt>
                <c:pt idx="787">
                  <c:v>-12.903051337006259</c:v>
                </c:pt>
                <c:pt idx="788">
                  <c:v>-12.902549915444109</c:v>
                </c:pt>
                <c:pt idx="789">
                  <c:v>-12.902360833070114</c:v>
                </c:pt>
                <c:pt idx="790">
                  <c:v>-12.902125673970961</c:v>
                </c:pt>
                <c:pt idx="791">
                  <c:v>-12.901584767657322</c:v>
                </c:pt>
                <c:pt idx="792">
                  <c:v>-12.901293257545447</c:v>
                </c:pt>
                <c:pt idx="793">
                  <c:v>-12.90070788821126</c:v>
                </c:pt>
                <c:pt idx="794">
                  <c:v>-12.901035345684758</c:v>
                </c:pt>
                <c:pt idx="795">
                  <c:v>-12.900626188924896</c:v>
                </c:pt>
                <c:pt idx="796">
                  <c:v>-12.900742376912254</c:v>
                </c:pt>
                <c:pt idx="797">
                  <c:v>-12.900605163638435</c:v>
                </c:pt>
                <c:pt idx="798">
                  <c:v>-12.901354608432118</c:v>
                </c:pt>
                <c:pt idx="799">
                  <c:v>-12.901492867006985</c:v>
                </c:pt>
                <c:pt idx="800">
                  <c:v>-12.901631960165751</c:v>
                </c:pt>
                <c:pt idx="801">
                  <c:v>-12.902326700915182</c:v>
                </c:pt>
                <c:pt idx="802">
                  <c:v>-12.903511322558799</c:v>
                </c:pt>
                <c:pt idx="803">
                  <c:v>-12.903841482995354</c:v>
                </c:pt>
                <c:pt idx="804">
                  <c:v>-12.904936033267171</c:v>
                </c:pt>
                <c:pt idx="805">
                  <c:v>-12.905719152442337</c:v>
                </c:pt>
                <c:pt idx="806">
                  <c:v>-12.906721285140739</c:v>
                </c:pt>
                <c:pt idx="807">
                  <c:v>-12.908603375100538</c:v>
                </c:pt>
                <c:pt idx="808">
                  <c:v>-12.910119588502322</c:v>
                </c:pt>
                <c:pt idx="809">
                  <c:v>-12.912344256230446</c:v>
                </c:pt>
                <c:pt idx="810">
                  <c:v>-12.914271985213194</c:v>
                </c:pt>
                <c:pt idx="811">
                  <c:v>-12.916379063743026</c:v>
                </c:pt>
                <c:pt idx="812">
                  <c:v>-12.918244528719063</c:v>
                </c:pt>
                <c:pt idx="813">
                  <c:v>-12.920810534164715</c:v>
                </c:pt>
                <c:pt idx="814">
                  <c:v>-12.923135090027484</c:v>
                </c:pt>
                <c:pt idx="815">
                  <c:v>-12.926628129008478</c:v>
                </c:pt>
                <c:pt idx="816">
                  <c:v>-12.929326419478439</c:v>
                </c:pt>
                <c:pt idx="817">
                  <c:v>-12.932374586777334</c:v>
                </c:pt>
                <c:pt idx="818">
                  <c:v>-12.936646922500714</c:v>
                </c:pt>
                <c:pt idx="819">
                  <c:v>-12.940737535659839</c:v>
                </c:pt>
                <c:pt idx="820">
                  <c:v>-12.944566857135509</c:v>
                </c:pt>
                <c:pt idx="821">
                  <c:v>-12.949043428655195</c:v>
                </c:pt>
                <c:pt idx="822">
                  <c:v>-12.953400500842463</c:v>
                </c:pt>
                <c:pt idx="823">
                  <c:v>-12.958336878837937</c:v>
                </c:pt>
                <c:pt idx="824">
                  <c:v>-12.963957193208127</c:v>
                </c:pt>
                <c:pt idx="825">
                  <c:v>-12.969192096059952</c:v>
                </c:pt>
                <c:pt idx="826">
                  <c:v>-12.975343547581158</c:v>
                </c:pt>
                <c:pt idx="827">
                  <c:v>-12.981504215868876</c:v>
                </c:pt>
                <c:pt idx="828">
                  <c:v>-12.987495096265235</c:v>
                </c:pt>
                <c:pt idx="829">
                  <c:v>-12.994926608309544</c:v>
                </c:pt>
                <c:pt idx="830">
                  <c:v>-13.002107024706968</c:v>
                </c:pt>
                <c:pt idx="831">
                  <c:v>-13.008868157639593</c:v>
                </c:pt>
                <c:pt idx="832">
                  <c:v>-13.017447194849279</c:v>
                </c:pt>
                <c:pt idx="833">
                  <c:v>-13.026093605915992</c:v>
                </c:pt>
                <c:pt idx="834">
                  <c:v>-13.035035301259526</c:v>
                </c:pt>
                <c:pt idx="835">
                  <c:v>-13.044500303090098</c:v>
                </c:pt>
                <c:pt idx="836">
                  <c:v>-13.05319453718295</c:v>
                </c:pt>
                <c:pt idx="837">
                  <c:v>-13.062871786759809</c:v>
                </c:pt>
                <c:pt idx="838">
                  <c:v>-13.073250626378798</c:v>
                </c:pt>
                <c:pt idx="839">
                  <c:v>-13.084622699704244</c:v>
                </c:pt>
                <c:pt idx="840">
                  <c:v>-13.096368742288764</c:v>
                </c:pt>
                <c:pt idx="841">
                  <c:v>-13.106977706953206</c:v>
                </c:pt>
                <c:pt idx="842">
                  <c:v>-13.119624165436042</c:v>
                </c:pt>
                <c:pt idx="843">
                  <c:v>-13.132181545819018</c:v>
                </c:pt>
                <c:pt idx="844">
                  <c:v>-13.145344797068317</c:v>
                </c:pt>
                <c:pt idx="845">
                  <c:v>-13.157857299365425</c:v>
                </c:pt>
                <c:pt idx="846">
                  <c:v>-13.172175592161494</c:v>
                </c:pt>
                <c:pt idx="847">
                  <c:v>-13.186598745067037</c:v>
                </c:pt>
                <c:pt idx="848">
                  <c:v>-13.202390013425251</c:v>
                </c:pt>
                <c:pt idx="849">
                  <c:v>-13.21842749936742</c:v>
                </c:pt>
                <c:pt idx="850">
                  <c:v>-13.232673020644768</c:v>
                </c:pt>
                <c:pt idx="851">
                  <c:v>-13.250000356043971</c:v>
                </c:pt>
                <c:pt idx="852">
                  <c:v>-13.267948244547833</c:v>
                </c:pt>
                <c:pt idx="853">
                  <c:v>-13.286514254837575</c:v>
                </c:pt>
                <c:pt idx="854">
                  <c:v>-13.303417878539896</c:v>
                </c:pt>
                <c:pt idx="855">
                  <c:v>-13.322188293584196</c:v>
                </c:pt>
                <c:pt idx="856">
                  <c:v>-13.342471119374705</c:v>
                </c:pt>
                <c:pt idx="857">
                  <c:v>-13.363261488571039</c:v>
                </c:pt>
                <c:pt idx="858">
                  <c:v>-13.384851336033922</c:v>
                </c:pt>
                <c:pt idx="859">
                  <c:v>-13.404339157906692</c:v>
                </c:pt>
                <c:pt idx="860">
                  <c:v>-13.426875252109935</c:v>
                </c:pt>
                <c:pt idx="861">
                  <c:v>-13.450633628008376</c:v>
                </c:pt>
                <c:pt idx="862">
                  <c:v>-13.474784802428681</c:v>
                </c:pt>
                <c:pt idx="863">
                  <c:v>-13.499482539399052</c:v>
                </c:pt>
                <c:pt idx="864">
                  <c:v>-13.521653114294921</c:v>
                </c:pt>
                <c:pt idx="865">
                  <c:v>-13.548020959420866</c:v>
                </c:pt>
                <c:pt idx="866">
                  <c:v>-13.574892245674146</c:v>
                </c:pt>
                <c:pt idx="867">
                  <c:v>-13.602983169678351</c:v>
                </c:pt>
                <c:pt idx="868">
                  <c:v>-13.628029613753522</c:v>
                </c:pt>
                <c:pt idx="869">
                  <c:v>-13.657035194848854</c:v>
                </c:pt>
                <c:pt idx="870">
                  <c:v>-13.687015321622589</c:v>
                </c:pt>
                <c:pt idx="871">
                  <c:v>-13.717822998844898</c:v>
                </c:pt>
                <c:pt idx="872">
                  <c:v>-13.749642091185063</c:v>
                </c:pt>
                <c:pt idx="873">
                  <c:v>-13.778021133526444</c:v>
                </c:pt>
                <c:pt idx="874">
                  <c:v>-13.811104293784648</c:v>
                </c:pt>
                <c:pt idx="875">
                  <c:v>-13.845207253107144</c:v>
                </c:pt>
                <c:pt idx="876">
                  <c:v>-13.880005147576586</c:v>
                </c:pt>
                <c:pt idx="877">
                  <c:v>-13.916070454090605</c:v>
                </c:pt>
                <c:pt idx="878">
                  <c:v>-13.94844695621755</c:v>
                </c:pt>
                <c:pt idx="879">
                  <c:v>-13.985656800451414</c:v>
                </c:pt>
                <c:pt idx="880">
                  <c:v>-14.024848163004965</c:v>
                </c:pt>
                <c:pt idx="881">
                  <c:v>-14.063981925865159</c:v>
                </c:pt>
                <c:pt idx="882">
                  <c:v>-14.098903632775212</c:v>
                </c:pt>
                <c:pt idx="883">
                  <c:v>-14.140443709067984</c:v>
                </c:pt>
                <c:pt idx="884">
                  <c:v>-14.182660811129683</c:v>
                </c:pt>
                <c:pt idx="885">
                  <c:v>-14.225439791009089</c:v>
                </c:pt>
                <c:pt idx="886">
                  <c:v>-14.269535534453901</c:v>
                </c:pt>
                <c:pt idx="887">
                  <c:v>-14.309791308123108</c:v>
                </c:pt>
                <c:pt idx="888">
                  <c:v>-14.354863231356639</c:v>
                </c:pt>
                <c:pt idx="889">
                  <c:v>-14.401284184808139</c:v>
                </c:pt>
                <c:pt idx="890">
                  <c:v>-14.451410413586977</c:v>
                </c:pt>
                <c:pt idx="891">
                  <c:v>-14.500665378801809</c:v>
                </c:pt>
                <c:pt idx="892">
                  <c:v>-14.54264982144929</c:v>
                </c:pt>
                <c:pt idx="893">
                  <c:v>-14.592958421347381</c:v>
                </c:pt>
                <c:pt idx="894">
                  <c:v>-14.647836780634119</c:v>
                </c:pt>
                <c:pt idx="895">
                  <c:v>-14.702114601641</c:v>
                </c:pt>
                <c:pt idx="896">
                  <c:v>-14.746641084559947</c:v>
                </c:pt>
                <c:pt idx="897">
                  <c:v>-14.800730755039162</c:v>
                </c:pt>
                <c:pt idx="898">
                  <c:v>-14.862248179569175</c:v>
                </c:pt>
                <c:pt idx="899">
                  <c:v>-14.921356227882574</c:v>
                </c:pt>
                <c:pt idx="900">
                  <c:v>-14.97290665467094</c:v>
                </c:pt>
                <c:pt idx="901">
                  <c:v>-15.023607293827732</c:v>
                </c:pt>
                <c:pt idx="902">
                  <c:v>-15.093408906714078</c:v>
                </c:pt>
                <c:pt idx="903">
                  <c:v>-15.160274541997529</c:v>
                </c:pt>
                <c:pt idx="904">
                  <c:v>-15.211750548387018</c:v>
                </c:pt>
                <c:pt idx="905">
                  <c:v>-15.260415317268201</c:v>
                </c:pt>
                <c:pt idx="906">
                  <c:v>-15.33954635412281</c:v>
                </c:pt>
                <c:pt idx="907">
                  <c:v>-15.421677661695723</c:v>
                </c:pt>
                <c:pt idx="908">
                  <c:v>-15.476130814872013</c:v>
                </c:pt>
                <c:pt idx="909">
                  <c:v>-15.521283778946501</c:v>
                </c:pt>
                <c:pt idx="910">
                  <c:v>-15.591147162764017</c:v>
                </c:pt>
                <c:pt idx="911">
                  <c:v>-15.69997671000519</c:v>
                </c:pt>
                <c:pt idx="912">
                  <c:v>-15.777343895005362</c:v>
                </c:pt>
                <c:pt idx="913">
                  <c:v>-15.805828474026498</c:v>
                </c:pt>
                <c:pt idx="914">
                  <c:v>-15.856332945363292</c:v>
                </c:pt>
                <c:pt idx="915">
                  <c:v>-15.96221729777011</c:v>
                </c:pt>
                <c:pt idx="916">
                  <c:v>-16.10373880221232</c:v>
                </c:pt>
                <c:pt idx="917">
                  <c:v>-16.166650759567982</c:v>
                </c:pt>
                <c:pt idx="918">
                  <c:v>-16.157230200186813</c:v>
                </c:pt>
                <c:pt idx="919">
                  <c:v>-16.192401538546719</c:v>
                </c:pt>
                <c:pt idx="920">
                  <c:v>-16.353274695380946</c:v>
                </c:pt>
                <c:pt idx="921">
                  <c:v>-16.5546102600312</c:v>
                </c:pt>
                <c:pt idx="922">
                  <c:v>-16.626512150339547</c:v>
                </c:pt>
                <c:pt idx="923">
                  <c:v>-16.559168693647329</c:v>
                </c:pt>
                <c:pt idx="924">
                  <c:v>-16.538005989060206</c:v>
                </c:pt>
                <c:pt idx="925">
                  <c:v>-16.702259078147939</c:v>
                </c:pt>
                <c:pt idx="926">
                  <c:v>-17.011616508340786</c:v>
                </c:pt>
                <c:pt idx="927">
                  <c:v>-17.211770592920924</c:v>
                </c:pt>
                <c:pt idx="928">
                  <c:v>-17.132797364487192</c:v>
                </c:pt>
                <c:pt idx="929">
                  <c:v>-16.965862102386271</c:v>
                </c:pt>
                <c:pt idx="930">
                  <c:v>-16.944932632759631</c:v>
                </c:pt>
                <c:pt idx="931">
                  <c:v>-17.24651555777783</c:v>
                </c:pt>
                <c:pt idx="932">
                  <c:v>-17.727391579436016</c:v>
                </c:pt>
                <c:pt idx="933">
                  <c:v>-17.990743056780694</c:v>
                </c:pt>
                <c:pt idx="934">
                  <c:v>-17.868852629610299</c:v>
                </c:pt>
                <c:pt idx="935">
                  <c:v>-17.497261970470777</c:v>
                </c:pt>
                <c:pt idx="936">
                  <c:v>-17.303342923548833</c:v>
                </c:pt>
                <c:pt idx="937">
                  <c:v>-17.540717943074991</c:v>
                </c:pt>
                <c:pt idx="938">
                  <c:v>-18.090373002756881</c:v>
                </c:pt>
                <c:pt idx="939">
                  <c:v>-18.820783230291521</c:v>
                </c:pt>
                <c:pt idx="940">
                  <c:v>-19.11807648043975</c:v>
                </c:pt>
                <c:pt idx="941">
                  <c:v>-18.726947469119551</c:v>
                </c:pt>
                <c:pt idx="942">
                  <c:v>-18.072249290839441</c:v>
                </c:pt>
                <c:pt idx="943">
                  <c:v>-17.701327206352943</c:v>
                </c:pt>
                <c:pt idx="944">
                  <c:v>-17.753134538134216</c:v>
                </c:pt>
                <c:pt idx="945">
                  <c:v>-18.372923034927581</c:v>
                </c:pt>
                <c:pt idx="946">
                  <c:v>-19.440690836605157</c:v>
                </c:pt>
                <c:pt idx="947">
                  <c:v>-20.40512307760477</c:v>
                </c:pt>
                <c:pt idx="948">
                  <c:v>-20.842696812371777</c:v>
                </c:pt>
                <c:pt idx="949">
                  <c:v>-20.236998144942071</c:v>
                </c:pt>
                <c:pt idx="950">
                  <c:v>-19.185998926864137</c:v>
                </c:pt>
                <c:pt idx="951">
                  <c:v>-18.338364192191104</c:v>
                </c:pt>
                <c:pt idx="952">
                  <c:v>-17.978839072993797</c:v>
                </c:pt>
                <c:pt idx="953">
                  <c:v>-18.072988959860108</c:v>
                </c:pt>
                <c:pt idx="954">
                  <c:v>-18.722948361136101</c:v>
                </c:pt>
                <c:pt idx="955">
                  <c:v>-19.923784636136617</c:v>
                </c:pt>
                <c:pt idx="956">
                  <c:v>-21.592080053879489</c:v>
                </c:pt>
                <c:pt idx="957">
                  <c:v>-23.131032537680831</c:v>
                </c:pt>
                <c:pt idx="958">
                  <c:v>-24.05400171476337</c:v>
                </c:pt>
                <c:pt idx="959">
                  <c:v>-23.338880764578349</c:v>
                </c:pt>
                <c:pt idx="960">
                  <c:v>-21.778808104263089</c:v>
                </c:pt>
                <c:pt idx="961">
                  <c:v>-20.470967068903882</c:v>
                </c:pt>
                <c:pt idx="962">
                  <c:v>-19.32952563945728</c:v>
                </c:pt>
                <c:pt idx="963">
                  <c:v>-18.595878595935705</c:v>
                </c:pt>
                <c:pt idx="964">
                  <c:v>-18.234208630388437</c:v>
                </c:pt>
                <c:pt idx="965">
                  <c:v>-18.203719684898513</c:v>
                </c:pt>
                <c:pt idx="966">
                  <c:v>-18.423262601547862</c:v>
                </c:pt>
                <c:pt idx="967">
                  <c:v>-18.936637033964388</c:v>
                </c:pt>
                <c:pt idx="968">
                  <c:v>-19.721779788677175</c:v>
                </c:pt>
                <c:pt idx="969">
                  <c:v>-20.781190878556622</c:v>
                </c:pt>
                <c:pt idx="970">
                  <c:v>-21.944280700891376</c:v>
                </c:pt>
                <c:pt idx="971">
                  <c:v>-23.571409979683942</c:v>
                </c:pt>
                <c:pt idx="972">
                  <c:v>-25.565624772403076</c:v>
                </c:pt>
                <c:pt idx="973">
                  <c:v>-27.989964109207662</c:v>
                </c:pt>
                <c:pt idx="974">
                  <c:v>-30.852330299697584</c:v>
                </c:pt>
                <c:pt idx="975">
                  <c:v>-33.402569441436526</c:v>
                </c:pt>
                <c:pt idx="976">
                  <c:v>-34.88432647728493</c:v>
                </c:pt>
                <c:pt idx="977">
                  <c:v>-33.769723197886179</c:v>
                </c:pt>
                <c:pt idx="978">
                  <c:v>-31.780143127577301</c:v>
                </c:pt>
                <c:pt idx="979">
                  <c:v>-30.055133137691751</c:v>
                </c:pt>
                <c:pt idx="980">
                  <c:v>-28.891421297407163</c:v>
                </c:pt>
                <c:pt idx="981">
                  <c:v>-27.903064501954553</c:v>
                </c:pt>
                <c:pt idx="982">
                  <c:v>-27.208871555595525</c:v>
                </c:pt>
                <c:pt idx="983">
                  <c:v>-26.753586442457337</c:v>
                </c:pt>
                <c:pt idx="984">
                  <c:v>-26.522221543954544</c:v>
                </c:pt>
                <c:pt idx="985">
                  <c:v>-26.42966758519686</c:v>
                </c:pt>
              </c:numCache>
            </c:numRef>
          </c:val>
          <c:smooth val="0"/>
        </c:ser>
        <c:dLbls>
          <c:showLegendKey val="0"/>
          <c:showVal val="0"/>
          <c:showCatName val="0"/>
          <c:showSerName val="0"/>
          <c:showPercent val="0"/>
          <c:showBubbleSize val="0"/>
        </c:dLbls>
        <c:marker val="1"/>
        <c:smooth val="0"/>
        <c:axId val="97666560"/>
        <c:axId val="97668480"/>
      </c:lineChart>
      <c:catAx>
        <c:axId val="97666560"/>
        <c:scaling>
          <c:orientation val="minMax"/>
        </c:scaling>
        <c:delete val="0"/>
        <c:axPos val="b"/>
        <c:title>
          <c:tx>
            <c:rich>
              <a:bodyPr/>
              <a:lstStyle/>
              <a:p>
                <a:pPr>
                  <a:defRPr/>
                </a:pPr>
                <a:r>
                  <a:rPr lang="en-GB"/>
                  <a:t>Frequency (Hz)</a:t>
                </a:r>
              </a:p>
            </c:rich>
          </c:tx>
          <c:layout/>
          <c:overlay val="0"/>
        </c:title>
        <c:numFmt formatCode="0" sourceLinked="1"/>
        <c:majorTickMark val="out"/>
        <c:minorTickMark val="none"/>
        <c:tickLblPos val="nextTo"/>
        <c:txPr>
          <a:bodyPr/>
          <a:lstStyle/>
          <a:p>
            <a:pPr>
              <a:defRPr sz="1000"/>
            </a:pPr>
            <a:endParaRPr lang="en-US"/>
          </a:p>
        </c:txPr>
        <c:crossAx val="97668480"/>
        <c:crosses val="autoZero"/>
        <c:auto val="1"/>
        <c:lblAlgn val="ctr"/>
        <c:lblOffset val="100"/>
        <c:tickLblSkip val="125"/>
        <c:tickMarkSkip val="125"/>
        <c:noMultiLvlLbl val="0"/>
      </c:catAx>
      <c:valAx>
        <c:axId val="97668480"/>
        <c:scaling>
          <c:orientation val="minMax"/>
        </c:scaling>
        <c:delete val="0"/>
        <c:axPos val="l"/>
        <c:majorGridlines/>
        <c:title>
          <c:tx>
            <c:rich>
              <a:bodyPr rot="-5400000" vert="horz"/>
              <a:lstStyle/>
              <a:p>
                <a:pPr>
                  <a:defRPr/>
                </a:pPr>
                <a:r>
                  <a:rPr lang="en-GB"/>
                  <a:t>Amplitude(dB)</a:t>
                </a:r>
              </a:p>
            </c:rich>
          </c:tx>
          <c:layout/>
          <c:overlay val="0"/>
        </c:title>
        <c:numFmt formatCode="General" sourceLinked="1"/>
        <c:majorTickMark val="out"/>
        <c:minorTickMark val="none"/>
        <c:tickLblPos val="nextTo"/>
        <c:crossAx val="9766656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Phase!$B$1:$B$2</c:f>
              <c:strCache>
                <c:ptCount val="1"/>
                <c:pt idx="0">
                  <c:v>Phase Ch1</c:v>
                </c:pt>
              </c:strCache>
            </c:strRef>
          </c:tx>
          <c:spPr>
            <a:ln w="12700"/>
          </c:spPr>
          <c:marker>
            <c:symbol val="none"/>
          </c:marker>
          <c:cat>
            <c:numRef>
              <c:f>Phase!$A$5:$A$1231</c:f>
              <c:numCache>
                <c:formatCode>0</c:formatCode>
                <c:ptCount val="1227"/>
                <c:pt idx="0">
                  <c:v>5</c:v>
                </c:pt>
                <c:pt idx="1">
                  <c:v>8.2585644371941278</c:v>
                </c:pt>
                <c:pt idx="2">
                  <c:v>11.517128874388256</c:v>
                </c:pt>
                <c:pt idx="3">
                  <c:v>14.775693311582382</c:v>
                </c:pt>
                <c:pt idx="4">
                  <c:v>18.034257748776511</c:v>
                </c:pt>
                <c:pt idx="5">
                  <c:v>21.292822185970635</c:v>
                </c:pt>
                <c:pt idx="6">
                  <c:v>24.551386623164763</c:v>
                </c:pt>
                <c:pt idx="7">
                  <c:v>27.809951060358891</c:v>
                </c:pt>
                <c:pt idx="8">
                  <c:v>31.068515497553019</c:v>
                </c:pt>
                <c:pt idx="9">
                  <c:v>34.327079934747147</c:v>
                </c:pt>
                <c:pt idx="10">
                  <c:v>37.585644371941271</c:v>
                </c:pt>
                <c:pt idx="11">
                  <c:v>40.844208809135402</c:v>
                </c:pt>
                <c:pt idx="12">
                  <c:v>44.102773246329527</c:v>
                </c:pt>
                <c:pt idx="13">
                  <c:v>47.361337683523651</c:v>
                </c:pt>
                <c:pt idx="14">
                  <c:v>50.619902120717782</c:v>
                </c:pt>
                <c:pt idx="15">
                  <c:v>53.878466557911906</c:v>
                </c:pt>
                <c:pt idx="16">
                  <c:v>57.137030995106038</c:v>
                </c:pt>
                <c:pt idx="17">
                  <c:v>60.395595432300162</c:v>
                </c:pt>
                <c:pt idx="18">
                  <c:v>63.654159869494293</c:v>
                </c:pt>
                <c:pt idx="19">
                  <c:v>66.912724306688418</c:v>
                </c:pt>
                <c:pt idx="20">
                  <c:v>70.171288743882542</c:v>
                </c:pt>
                <c:pt idx="21">
                  <c:v>73.429853181076666</c:v>
                </c:pt>
                <c:pt idx="22">
                  <c:v>76.688417618270805</c:v>
                </c:pt>
                <c:pt idx="23">
                  <c:v>79.946982055464929</c:v>
                </c:pt>
                <c:pt idx="24">
                  <c:v>83.205546492659053</c:v>
                </c:pt>
                <c:pt idx="25">
                  <c:v>86.464110929853177</c:v>
                </c:pt>
                <c:pt idx="26">
                  <c:v>89.722675367047302</c:v>
                </c:pt>
                <c:pt idx="27">
                  <c:v>92.98123980424144</c:v>
                </c:pt>
                <c:pt idx="28">
                  <c:v>96.239804241435564</c:v>
                </c:pt>
                <c:pt idx="29">
                  <c:v>99.498368678629689</c:v>
                </c:pt>
                <c:pt idx="30">
                  <c:v>102.75693311582381</c:v>
                </c:pt>
                <c:pt idx="31">
                  <c:v>106.01549755301795</c:v>
                </c:pt>
                <c:pt idx="32">
                  <c:v>109.27406199021208</c:v>
                </c:pt>
                <c:pt idx="33">
                  <c:v>112.5326264274062</c:v>
                </c:pt>
                <c:pt idx="34">
                  <c:v>115.79119086460032</c:v>
                </c:pt>
                <c:pt idx="35">
                  <c:v>119.04975530179445</c:v>
                </c:pt>
                <c:pt idx="36">
                  <c:v>122.30831973898859</c:v>
                </c:pt>
                <c:pt idx="37">
                  <c:v>125.56688417618271</c:v>
                </c:pt>
                <c:pt idx="38">
                  <c:v>128.82544861337684</c:v>
                </c:pt>
                <c:pt idx="39">
                  <c:v>132.08401305057095</c:v>
                </c:pt>
                <c:pt idx="40">
                  <c:v>135.34257748776508</c:v>
                </c:pt>
                <c:pt idx="41">
                  <c:v>138.60114192495922</c:v>
                </c:pt>
                <c:pt idx="42">
                  <c:v>141.85970636215333</c:v>
                </c:pt>
                <c:pt idx="43">
                  <c:v>145.11827079934747</c:v>
                </c:pt>
                <c:pt idx="44">
                  <c:v>148.37683523654161</c:v>
                </c:pt>
                <c:pt idx="45">
                  <c:v>151.63539967373572</c:v>
                </c:pt>
                <c:pt idx="46">
                  <c:v>154.89396411092986</c:v>
                </c:pt>
                <c:pt idx="47">
                  <c:v>158.15252854812397</c:v>
                </c:pt>
                <c:pt idx="48">
                  <c:v>161.41109298531811</c:v>
                </c:pt>
                <c:pt idx="49">
                  <c:v>164.66965742251224</c:v>
                </c:pt>
                <c:pt idx="50">
                  <c:v>167.92822185970635</c:v>
                </c:pt>
                <c:pt idx="51">
                  <c:v>171.18678629690049</c:v>
                </c:pt>
                <c:pt idx="52">
                  <c:v>174.4453507340946</c:v>
                </c:pt>
                <c:pt idx="53">
                  <c:v>177.70391517128874</c:v>
                </c:pt>
                <c:pt idx="54">
                  <c:v>180.96247960848288</c:v>
                </c:pt>
                <c:pt idx="55">
                  <c:v>184.22104404567699</c:v>
                </c:pt>
                <c:pt idx="56">
                  <c:v>187.47960848287113</c:v>
                </c:pt>
                <c:pt idx="57">
                  <c:v>190.73817292006524</c:v>
                </c:pt>
                <c:pt idx="58">
                  <c:v>193.99673735725938</c:v>
                </c:pt>
                <c:pt idx="59">
                  <c:v>197.25530179445352</c:v>
                </c:pt>
                <c:pt idx="60">
                  <c:v>200.51386623164763</c:v>
                </c:pt>
                <c:pt idx="61">
                  <c:v>203.77243066884176</c:v>
                </c:pt>
                <c:pt idx="62">
                  <c:v>207.0309951060359</c:v>
                </c:pt>
                <c:pt idx="63">
                  <c:v>210.28955954323001</c:v>
                </c:pt>
                <c:pt idx="64">
                  <c:v>213.54812398042415</c:v>
                </c:pt>
                <c:pt idx="65">
                  <c:v>216.80668841761826</c:v>
                </c:pt>
                <c:pt idx="66">
                  <c:v>220.0652528548124</c:v>
                </c:pt>
                <c:pt idx="67">
                  <c:v>223.32381729200654</c:v>
                </c:pt>
                <c:pt idx="68">
                  <c:v>226.58238172920065</c:v>
                </c:pt>
                <c:pt idx="69">
                  <c:v>229.84094616639479</c:v>
                </c:pt>
                <c:pt idx="70">
                  <c:v>233.0995106035889</c:v>
                </c:pt>
                <c:pt idx="71">
                  <c:v>236.35807504078304</c:v>
                </c:pt>
                <c:pt idx="72">
                  <c:v>239.61663947797717</c:v>
                </c:pt>
                <c:pt idx="73">
                  <c:v>242.87520391517128</c:v>
                </c:pt>
                <c:pt idx="74">
                  <c:v>246.13376835236542</c:v>
                </c:pt>
                <c:pt idx="75">
                  <c:v>249.39233278955953</c:v>
                </c:pt>
                <c:pt idx="76">
                  <c:v>252.65089722675367</c:v>
                </c:pt>
                <c:pt idx="77">
                  <c:v>255.90946166394781</c:v>
                </c:pt>
                <c:pt idx="78">
                  <c:v>259.16802610114189</c:v>
                </c:pt>
                <c:pt idx="79">
                  <c:v>262.42659053833603</c:v>
                </c:pt>
                <c:pt idx="80">
                  <c:v>265.68515497553017</c:v>
                </c:pt>
                <c:pt idx="81">
                  <c:v>268.94371941272431</c:v>
                </c:pt>
                <c:pt idx="82">
                  <c:v>272.20228384991844</c:v>
                </c:pt>
                <c:pt idx="83">
                  <c:v>275.46084828711258</c:v>
                </c:pt>
                <c:pt idx="84">
                  <c:v>278.71941272430666</c:v>
                </c:pt>
                <c:pt idx="85">
                  <c:v>281.9779771615008</c:v>
                </c:pt>
                <c:pt idx="86">
                  <c:v>285.23654159869494</c:v>
                </c:pt>
                <c:pt idx="87">
                  <c:v>288.49510603588908</c:v>
                </c:pt>
                <c:pt idx="88">
                  <c:v>291.75367047308322</c:v>
                </c:pt>
                <c:pt idx="89">
                  <c:v>295.0122349102773</c:v>
                </c:pt>
                <c:pt idx="90">
                  <c:v>298.27079934747144</c:v>
                </c:pt>
                <c:pt idx="91">
                  <c:v>301.52936378466558</c:v>
                </c:pt>
                <c:pt idx="92">
                  <c:v>304.78792822185972</c:v>
                </c:pt>
                <c:pt idx="93">
                  <c:v>308.04649265905385</c:v>
                </c:pt>
                <c:pt idx="94">
                  <c:v>311.30505709624794</c:v>
                </c:pt>
                <c:pt idx="95">
                  <c:v>314.56362153344207</c:v>
                </c:pt>
                <c:pt idx="96">
                  <c:v>317.82218597063621</c:v>
                </c:pt>
                <c:pt idx="97">
                  <c:v>321.08075040783035</c:v>
                </c:pt>
                <c:pt idx="98">
                  <c:v>324.33931484502449</c:v>
                </c:pt>
                <c:pt idx="99">
                  <c:v>327.59787928221857</c:v>
                </c:pt>
                <c:pt idx="100">
                  <c:v>330.85644371941271</c:v>
                </c:pt>
                <c:pt idx="101">
                  <c:v>334.11500815660685</c:v>
                </c:pt>
                <c:pt idx="102">
                  <c:v>337.37357259380099</c:v>
                </c:pt>
                <c:pt idx="103">
                  <c:v>340.63213703099512</c:v>
                </c:pt>
                <c:pt idx="104">
                  <c:v>343.89070146818921</c:v>
                </c:pt>
                <c:pt idx="105">
                  <c:v>347.14926590538334</c:v>
                </c:pt>
                <c:pt idx="106">
                  <c:v>350.40783034257748</c:v>
                </c:pt>
                <c:pt idx="107">
                  <c:v>353.66639477977162</c:v>
                </c:pt>
                <c:pt idx="108">
                  <c:v>356.92495921696576</c:v>
                </c:pt>
                <c:pt idx="109">
                  <c:v>360.18352365415984</c:v>
                </c:pt>
                <c:pt idx="110">
                  <c:v>363.44208809135398</c:v>
                </c:pt>
                <c:pt idx="111">
                  <c:v>366.70065252854812</c:v>
                </c:pt>
                <c:pt idx="112">
                  <c:v>369.95921696574226</c:v>
                </c:pt>
                <c:pt idx="113">
                  <c:v>373.2177814029364</c:v>
                </c:pt>
                <c:pt idx="114">
                  <c:v>376.47634584013048</c:v>
                </c:pt>
                <c:pt idx="115">
                  <c:v>379.73491027732462</c:v>
                </c:pt>
                <c:pt idx="116">
                  <c:v>382.99347471451875</c:v>
                </c:pt>
                <c:pt idx="117">
                  <c:v>386.25203915171289</c:v>
                </c:pt>
                <c:pt idx="118">
                  <c:v>389.51060358890703</c:v>
                </c:pt>
                <c:pt idx="119">
                  <c:v>392.76916802610117</c:v>
                </c:pt>
                <c:pt idx="120">
                  <c:v>396.02773246329525</c:v>
                </c:pt>
                <c:pt idx="121">
                  <c:v>399.28629690048939</c:v>
                </c:pt>
                <c:pt idx="122">
                  <c:v>402.54486133768353</c:v>
                </c:pt>
                <c:pt idx="123">
                  <c:v>405.80342577487767</c:v>
                </c:pt>
                <c:pt idx="124">
                  <c:v>409.06199021207181</c:v>
                </c:pt>
                <c:pt idx="125">
                  <c:v>412.32055464926589</c:v>
                </c:pt>
                <c:pt idx="126">
                  <c:v>415.57911908646003</c:v>
                </c:pt>
                <c:pt idx="127">
                  <c:v>418.83768352365416</c:v>
                </c:pt>
                <c:pt idx="128">
                  <c:v>422.0962479608483</c:v>
                </c:pt>
                <c:pt idx="129">
                  <c:v>425.35481239804244</c:v>
                </c:pt>
                <c:pt idx="130">
                  <c:v>428.61337683523652</c:v>
                </c:pt>
                <c:pt idx="131">
                  <c:v>431.87194127243066</c:v>
                </c:pt>
                <c:pt idx="132">
                  <c:v>435.1305057096248</c:v>
                </c:pt>
                <c:pt idx="133">
                  <c:v>438.38907014681894</c:v>
                </c:pt>
                <c:pt idx="134">
                  <c:v>441.64763458401308</c:v>
                </c:pt>
                <c:pt idx="135">
                  <c:v>444.90619902120716</c:v>
                </c:pt>
                <c:pt idx="136">
                  <c:v>448.1647634584013</c:v>
                </c:pt>
                <c:pt idx="137">
                  <c:v>451.42332789559543</c:v>
                </c:pt>
                <c:pt idx="138">
                  <c:v>454.68189233278957</c:v>
                </c:pt>
                <c:pt idx="139">
                  <c:v>457.94045676998371</c:v>
                </c:pt>
                <c:pt idx="140">
                  <c:v>461.19902120717779</c:v>
                </c:pt>
                <c:pt idx="141">
                  <c:v>464.45758564437193</c:v>
                </c:pt>
                <c:pt idx="142">
                  <c:v>467.71615008156607</c:v>
                </c:pt>
                <c:pt idx="143">
                  <c:v>470.97471451876021</c:v>
                </c:pt>
                <c:pt idx="144">
                  <c:v>474.23327895595435</c:v>
                </c:pt>
                <c:pt idx="145">
                  <c:v>477.49184339314843</c:v>
                </c:pt>
                <c:pt idx="146">
                  <c:v>480.75040783034257</c:v>
                </c:pt>
                <c:pt idx="147">
                  <c:v>484.00897226753671</c:v>
                </c:pt>
                <c:pt idx="148">
                  <c:v>487.26753670473084</c:v>
                </c:pt>
                <c:pt idx="149">
                  <c:v>490.52610114192498</c:v>
                </c:pt>
                <c:pt idx="150">
                  <c:v>493.78466557911906</c:v>
                </c:pt>
                <c:pt idx="151">
                  <c:v>497.0432300163132</c:v>
                </c:pt>
                <c:pt idx="152">
                  <c:v>500.30179445350734</c:v>
                </c:pt>
                <c:pt idx="153">
                  <c:v>503.56035889070148</c:v>
                </c:pt>
                <c:pt idx="154">
                  <c:v>506.81892332789562</c:v>
                </c:pt>
                <c:pt idx="155">
                  <c:v>510.0774877650897</c:v>
                </c:pt>
                <c:pt idx="156">
                  <c:v>513.33605220228378</c:v>
                </c:pt>
                <c:pt idx="157">
                  <c:v>516.59461663947798</c:v>
                </c:pt>
                <c:pt idx="158">
                  <c:v>519.85318107667206</c:v>
                </c:pt>
                <c:pt idx="159">
                  <c:v>523.11174551386625</c:v>
                </c:pt>
                <c:pt idx="160">
                  <c:v>526.37030995106034</c:v>
                </c:pt>
                <c:pt idx="161">
                  <c:v>529.62887438825453</c:v>
                </c:pt>
                <c:pt idx="162">
                  <c:v>532.88743882544861</c:v>
                </c:pt>
                <c:pt idx="163">
                  <c:v>536.14600326264269</c:v>
                </c:pt>
                <c:pt idx="164">
                  <c:v>539.40456769983689</c:v>
                </c:pt>
                <c:pt idx="165">
                  <c:v>542.66313213703097</c:v>
                </c:pt>
                <c:pt idx="166">
                  <c:v>545.92169657422517</c:v>
                </c:pt>
                <c:pt idx="167">
                  <c:v>549.18026101141925</c:v>
                </c:pt>
                <c:pt idx="168">
                  <c:v>552.43882544861333</c:v>
                </c:pt>
                <c:pt idx="169">
                  <c:v>555.69738988580752</c:v>
                </c:pt>
                <c:pt idx="170">
                  <c:v>558.95595432300161</c:v>
                </c:pt>
                <c:pt idx="171">
                  <c:v>562.2145187601958</c:v>
                </c:pt>
                <c:pt idx="172">
                  <c:v>565.47308319738988</c:v>
                </c:pt>
                <c:pt idx="173">
                  <c:v>568.73164763458396</c:v>
                </c:pt>
                <c:pt idx="174">
                  <c:v>571.99021207177816</c:v>
                </c:pt>
                <c:pt idx="175">
                  <c:v>575.24877650897224</c:v>
                </c:pt>
                <c:pt idx="176">
                  <c:v>578.50734094616644</c:v>
                </c:pt>
                <c:pt idx="177">
                  <c:v>581.76590538336052</c:v>
                </c:pt>
                <c:pt idx="178">
                  <c:v>585.0244698205546</c:v>
                </c:pt>
                <c:pt idx="179">
                  <c:v>588.2830342577488</c:v>
                </c:pt>
                <c:pt idx="180">
                  <c:v>591.54159869494288</c:v>
                </c:pt>
                <c:pt idx="181">
                  <c:v>594.80016313213707</c:v>
                </c:pt>
                <c:pt idx="182">
                  <c:v>598.05872756933115</c:v>
                </c:pt>
                <c:pt idx="183">
                  <c:v>601.31729200652524</c:v>
                </c:pt>
                <c:pt idx="184">
                  <c:v>604.57585644371943</c:v>
                </c:pt>
                <c:pt idx="185">
                  <c:v>607.83442088091351</c:v>
                </c:pt>
                <c:pt idx="186">
                  <c:v>611.09298531810771</c:v>
                </c:pt>
                <c:pt idx="187">
                  <c:v>614.35154975530179</c:v>
                </c:pt>
                <c:pt idx="188">
                  <c:v>617.61011419249587</c:v>
                </c:pt>
                <c:pt idx="189">
                  <c:v>620.86867862969007</c:v>
                </c:pt>
                <c:pt idx="190">
                  <c:v>624.12724306688415</c:v>
                </c:pt>
                <c:pt idx="191">
                  <c:v>627.38580750407834</c:v>
                </c:pt>
                <c:pt idx="192">
                  <c:v>630.64437194127242</c:v>
                </c:pt>
                <c:pt idx="193">
                  <c:v>633.90293637846651</c:v>
                </c:pt>
                <c:pt idx="194">
                  <c:v>637.1615008156607</c:v>
                </c:pt>
                <c:pt idx="195">
                  <c:v>640.42006525285478</c:v>
                </c:pt>
                <c:pt idx="196">
                  <c:v>643.67862969004898</c:v>
                </c:pt>
                <c:pt idx="197">
                  <c:v>646.93719412724306</c:v>
                </c:pt>
                <c:pt idx="198">
                  <c:v>650.19575856443714</c:v>
                </c:pt>
                <c:pt idx="199">
                  <c:v>653.45432300163134</c:v>
                </c:pt>
                <c:pt idx="200">
                  <c:v>656.71288743882542</c:v>
                </c:pt>
                <c:pt idx="201">
                  <c:v>659.97145187601961</c:v>
                </c:pt>
                <c:pt idx="202">
                  <c:v>663.2300163132137</c:v>
                </c:pt>
                <c:pt idx="203">
                  <c:v>666.48858075040778</c:v>
                </c:pt>
                <c:pt idx="204">
                  <c:v>669.74714518760197</c:v>
                </c:pt>
                <c:pt idx="205">
                  <c:v>673.00570962479605</c:v>
                </c:pt>
                <c:pt idx="206">
                  <c:v>676.26427406199025</c:v>
                </c:pt>
                <c:pt idx="207">
                  <c:v>679.52283849918433</c:v>
                </c:pt>
                <c:pt idx="208">
                  <c:v>682.78140293637841</c:v>
                </c:pt>
                <c:pt idx="209">
                  <c:v>686.03996737357261</c:v>
                </c:pt>
                <c:pt idx="210">
                  <c:v>689.29853181076669</c:v>
                </c:pt>
                <c:pt idx="211">
                  <c:v>692.55709624796089</c:v>
                </c:pt>
                <c:pt idx="212">
                  <c:v>695.81566068515497</c:v>
                </c:pt>
                <c:pt idx="213">
                  <c:v>699.07422512234905</c:v>
                </c:pt>
                <c:pt idx="214">
                  <c:v>702.33278955954324</c:v>
                </c:pt>
                <c:pt idx="215">
                  <c:v>705.59135399673733</c:v>
                </c:pt>
                <c:pt idx="216">
                  <c:v>708.84991843393152</c:v>
                </c:pt>
                <c:pt idx="217">
                  <c:v>712.1084828711256</c:v>
                </c:pt>
                <c:pt idx="218">
                  <c:v>715.36704730831968</c:v>
                </c:pt>
                <c:pt idx="219">
                  <c:v>718.62561174551388</c:v>
                </c:pt>
                <c:pt idx="220">
                  <c:v>721.88417618270796</c:v>
                </c:pt>
                <c:pt idx="221">
                  <c:v>725.14274061990216</c:v>
                </c:pt>
                <c:pt idx="222">
                  <c:v>728.40130505709624</c:v>
                </c:pt>
                <c:pt idx="223">
                  <c:v>731.65986949429032</c:v>
                </c:pt>
                <c:pt idx="224">
                  <c:v>734.91843393148451</c:v>
                </c:pt>
                <c:pt idx="225">
                  <c:v>738.1769983686786</c:v>
                </c:pt>
                <c:pt idx="226">
                  <c:v>741.43556280587279</c:v>
                </c:pt>
                <c:pt idx="227">
                  <c:v>744.69412724306687</c:v>
                </c:pt>
                <c:pt idx="228">
                  <c:v>747.95269168026095</c:v>
                </c:pt>
                <c:pt idx="229">
                  <c:v>751.21125611745515</c:v>
                </c:pt>
                <c:pt idx="230">
                  <c:v>754.46982055464923</c:v>
                </c:pt>
                <c:pt idx="231">
                  <c:v>757.72838499184343</c:v>
                </c:pt>
                <c:pt idx="232">
                  <c:v>760.98694942903751</c:v>
                </c:pt>
                <c:pt idx="233">
                  <c:v>764.2455138662317</c:v>
                </c:pt>
                <c:pt idx="234">
                  <c:v>767.50407830342579</c:v>
                </c:pt>
                <c:pt idx="235">
                  <c:v>770.76264274061987</c:v>
                </c:pt>
                <c:pt idx="236">
                  <c:v>774.02120717781406</c:v>
                </c:pt>
                <c:pt idx="237">
                  <c:v>777.27977161500814</c:v>
                </c:pt>
                <c:pt idx="238">
                  <c:v>780.53833605220234</c:v>
                </c:pt>
                <c:pt idx="239">
                  <c:v>783.79690048939642</c:v>
                </c:pt>
                <c:pt idx="240">
                  <c:v>787.0554649265905</c:v>
                </c:pt>
                <c:pt idx="241">
                  <c:v>790.3140293637847</c:v>
                </c:pt>
                <c:pt idx="242">
                  <c:v>793.57259380097878</c:v>
                </c:pt>
                <c:pt idx="243">
                  <c:v>796.83115823817297</c:v>
                </c:pt>
                <c:pt idx="244">
                  <c:v>800.08972267536706</c:v>
                </c:pt>
                <c:pt idx="245">
                  <c:v>803.34828711256114</c:v>
                </c:pt>
                <c:pt idx="246">
                  <c:v>806.60685154975533</c:v>
                </c:pt>
                <c:pt idx="247">
                  <c:v>809.86541598694942</c:v>
                </c:pt>
                <c:pt idx="248">
                  <c:v>813.12398042414361</c:v>
                </c:pt>
                <c:pt idx="249">
                  <c:v>816.38254486133769</c:v>
                </c:pt>
                <c:pt idx="250">
                  <c:v>819.64110929853177</c:v>
                </c:pt>
                <c:pt idx="251">
                  <c:v>822.89967373572597</c:v>
                </c:pt>
                <c:pt idx="252">
                  <c:v>826.15823817292005</c:v>
                </c:pt>
                <c:pt idx="253">
                  <c:v>829.41680261011425</c:v>
                </c:pt>
                <c:pt idx="254">
                  <c:v>832.67536704730833</c:v>
                </c:pt>
                <c:pt idx="255">
                  <c:v>835.93393148450241</c:v>
                </c:pt>
                <c:pt idx="256">
                  <c:v>839.1924959216966</c:v>
                </c:pt>
                <c:pt idx="257">
                  <c:v>842.45106035889069</c:v>
                </c:pt>
                <c:pt idx="258">
                  <c:v>845.70962479608488</c:v>
                </c:pt>
                <c:pt idx="259">
                  <c:v>848.96818923327896</c:v>
                </c:pt>
                <c:pt idx="260">
                  <c:v>852.22675367047304</c:v>
                </c:pt>
                <c:pt idx="261">
                  <c:v>855.48531810766724</c:v>
                </c:pt>
                <c:pt idx="262">
                  <c:v>858.74388254486132</c:v>
                </c:pt>
                <c:pt idx="263">
                  <c:v>862.00244698205552</c:v>
                </c:pt>
                <c:pt idx="264">
                  <c:v>865.2610114192496</c:v>
                </c:pt>
                <c:pt idx="265">
                  <c:v>868.51957585644368</c:v>
                </c:pt>
                <c:pt idx="266">
                  <c:v>871.77814029363788</c:v>
                </c:pt>
                <c:pt idx="267">
                  <c:v>875.03670473083196</c:v>
                </c:pt>
                <c:pt idx="268">
                  <c:v>878.29526916802615</c:v>
                </c:pt>
                <c:pt idx="269">
                  <c:v>881.55383360522023</c:v>
                </c:pt>
                <c:pt idx="270">
                  <c:v>884.81239804241432</c:v>
                </c:pt>
                <c:pt idx="271">
                  <c:v>888.07096247960851</c:v>
                </c:pt>
                <c:pt idx="272">
                  <c:v>891.32952691680259</c:v>
                </c:pt>
                <c:pt idx="273">
                  <c:v>894.58809135399679</c:v>
                </c:pt>
                <c:pt idx="274">
                  <c:v>897.84665579119087</c:v>
                </c:pt>
                <c:pt idx="275">
                  <c:v>901.10522022838495</c:v>
                </c:pt>
                <c:pt idx="276">
                  <c:v>904.36378466557915</c:v>
                </c:pt>
                <c:pt idx="277">
                  <c:v>907.62234910277323</c:v>
                </c:pt>
                <c:pt idx="278">
                  <c:v>910.88091353996742</c:v>
                </c:pt>
                <c:pt idx="279">
                  <c:v>914.1394779771615</c:v>
                </c:pt>
                <c:pt idx="280">
                  <c:v>917.39804241435559</c:v>
                </c:pt>
                <c:pt idx="281">
                  <c:v>920.65660685154978</c:v>
                </c:pt>
                <c:pt idx="282">
                  <c:v>923.91517128874386</c:v>
                </c:pt>
                <c:pt idx="283">
                  <c:v>927.17373572593806</c:v>
                </c:pt>
                <c:pt idx="284">
                  <c:v>930.43230016313214</c:v>
                </c:pt>
                <c:pt idx="285">
                  <c:v>933.69086460032622</c:v>
                </c:pt>
                <c:pt idx="286">
                  <c:v>936.94942903752042</c:v>
                </c:pt>
                <c:pt idx="287">
                  <c:v>940.2079934747145</c:v>
                </c:pt>
                <c:pt idx="288">
                  <c:v>943.46655791190869</c:v>
                </c:pt>
                <c:pt idx="289">
                  <c:v>946.72512234910278</c:v>
                </c:pt>
                <c:pt idx="290">
                  <c:v>949.98368678629686</c:v>
                </c:pt>
                <c:pt idx="291">
                  <c:v>953.24225122349105</c:v>
                </c:pt>
                <c:pt idx="292">
                  <c:v>956.50081566068513</c:v>
                </c:pt>
                <c:pt idx="293">
                  <c:v>959.75938009787933</c:v>
                </c:pt>
                <c:pt idx="294">
                  <c:v>963.01794453507341</c:v>
                </c:pt>
                <c:pt idx="295">
                  <c:v>966.27650897226749</c:v>
                </c:pt>
                <c:pt idx="296">
                  <c:v>969.53507340946169</c:v>
                </c:pt>
                <c:pt idx="297">
                  <c:v>972.79363784665577</c:v>
                </c:pt>
                <c:pt idx="298">
                  <c:v>976.05220228384997</c:v>
                </c:pt>
                <c:pt idx="299">
                  <c:v>979.31076672104405</c:v>
                </c:pt>
                <c:pt idx="300">
                  <c:v>982.56933115823813</c:v>
                </c:pt>
                <c:pt idx="301">
                  <c:v>985.82789559543232</c:v>
                </c:pt>
                <c:pt idx="302">
                  <c:v>989.08646003262641</c:v>
                </c:pt>
                <c:pt idx="303">
                  <c:v>992.3450244698206</c:v>
                </c:pt>
                <c:pt idx="304">
                  <c:v>995.60358890701468</c:v>
                </c:pt>
                <c:pt idx="305">
                  <c:v>998.86215334420876</c:v>
                </c:pt>
                <c:pt idx="306">
                  <c:v>1002.120717781403</c:v>
                </c:pt>
                <c:pt idx="307">
                  <c:v>1005.379282218597</c:v>
                </c:pt>
                <c:pt idx="308">
                  <c:v>1008.6378466557912</c:v>
                </c:pt>
                <c:pt idx="309">
                  <c:v>1011.8964110929853</c:v>
                </c:pt>
                <c:pt idx="310">
                  <c:v>1015.1549755301794</c:v>
                </c:pt>
                <c:pt idx="311">
                  <c:v>1018.4135399673736</c:v>
                </c:pt>
                <c:pt idx="312">
                  <c:v>1021.6721044045677</c:v>
                </c:pt>
                <c:pt idx="313">
                  <c:v>1024.9306688417619</c:v>
                </c:pt>
                <c:pt idx="314">
                  <c:v>1028.189233278956</c:v>
                </c:pt>
                <c:pt idx="315">
                  <c:v>1031.44779771615</c:v>
                </c:pt>
                <c:pt idx="316">
                  <c:v>1034.7063621533441</c:v>
                </c:pt>
                <c:pt idx="317">
                  <c:v>1037.9649265905384</c:v>
                </c:pt>
                <c:pt idx="318">
                  <c:v>1041.2234910277325</c:v>
                </c:pt>
                <c:pt idx="319">
                  <c:v>1044.4820554649266</c:v>
                </c:pt>
                <c:pt idx="320">
                  <c:v>1047.7406199021207</c:v>
                </c:pt>
                <c:pt idx="321">
                  <c:v>1050.9991843393148</c:v>
                </c:pt>
                <c:pt idx="322">
                  <c:v>1054.2577487765091</c:v>
                </c:pt>
                <c:pt idx="323">
                  <c:v>1057.5163132137031</c:v>
                </c:pt>
                <c:pt idx="324">
                  <c:v>1060.7748776508972</c:v>
                </c:pt>
                <c:pt idx="325">
                  <c:v>1064.0334420880913</c:v>
                </c:pt>
                <c:pt idx="326">
                  <c:v>1067.2920065252854</c:v>
                </c:pt>
                <c:pt idx="327">
                  <c:v>1070.5505709624797</c:v>
                </c:pt>
                <c:pt idx="328">
                  <c:v>1073.8091353996738</c:v>
                </c:pt>
                <c:pt idx="329">
                  <c:v>1077.0676998368679</c:v>
                </c:pt>
                <c:pt idx="330">
                  <c:v>1080.3262642740619</c:v>
                </c:pt>
                <c:pt idx="331">
                  <c:v>1083.584828711256</c:v>
                </c:pt>
                <c:pt idx="332">
                  <c:v>1086.8433931484503</c:v>
                </c:pt>
                <c:pt idx="333">
                  <c:v>1090.1019575856444</c:v>
                </c:pt>
                <c:pt idx="334">
                  <c:v>1093.3605220228385</c:v>
                </c:pt>
                <c:pt idx="335">
                  <c:v>1096.6190864600326</c:v>
                </c:pt>
                <c:pt idx="336">
                  <c:v>1099.8776508972267</c:v>
                </c:pt>
                <c:pt idx="337">
                  <c:v>1103.136215334421</c:v>
                </c:pt>
                <c:pt idx="338">
                  <c:v>1106.394779771615</c:v>
                </c:pt>
                <c:pt idx="339">
                  <c:v>1109.6533442088091</c:v>
                </c:pt>
                <c:pt idx="340">
                  <c:v>1112.9119086460032</c:v>
                </c:pt>
                <c:pt idx="341">
                  <c:v>1116.1704730831973</c:v>
                </c:pt>
                <c:pt idx="342">
                  <c:v>1119.4290375203916</c:v>
                </c:pt>
                <c:pt idx="343">
                  <c:v>1122.6876019575857</c:v>
                </c:pt>
                <c:pt idx="344">
                  <c:v>1125.9461663947798</c:v>
                </c:pt>
                <c:pt idx="345">
                  <c:v>1129.2047308319738</c:v>
                </c:pt>
                <c:pt idx="346">
                  <c:v>1132.4632952691679</c:v>
                </c:pt>
                <c:pt idx="347">
                  <c:v>1135.7218597063622</c:v>
                </c:pt>
                <c:pt idx="348">
                  <c:v>1138.9804241435563</c:v>
                </c:pt>
                <c:pt idx="349">
                  <c:v>1142.2389885807504</c:v>
                </c:pt>
                <c:pt idx="350">
                  <c:v>1145.4975530179445</c:v>
                </c:pt>
                <c:pt idx="351">
                  <c:v>1148.7561174551386</c:v>
                </c:pt>
                <c:pt idx="352">
                  <c:v>1152.0146818923329</c:v>
                </c:pt>
                <c:pt idx="353">
                  <c:v>1155.273246329527</c:v>
                </c:pt>
                <c:pt idx="354">
                  <c:v>1158.531810766721</c:v>
                </c:pt>
                <c:pt idx="355">
                  <c:v>1161.7903752039151</c:v>
                </c:pt>
                <c:pt idx="356">
                  <c:v>1165.0489396411092</c:v>
                </c:pt>
                <c:pt idx="357">
                  <c:v>1168.3075040783035</c:v>
                </c:pt>
                <c:pt idx="358">
                  <c:v>1171.5660685154976</c:v>
                </c:pt>
                <c:pt idx="359">
                  <c:v>1174.8246329526917</c:v>
                </c:pt>
                <c:pt idx="360">
                  <c:v>1178.0831973898858</c:v>
                </c:pt>
                <c:pt idx="361">
                  <c:v>1181.3417618270798</c:v>
                </c:pt>
                <c:pt idx="362">
                  <c:v>1184.6003262642741</c:v>
                </c:pt>
                <c:pt idx="363">
                  <c:v>1187.8588907014682</c:v>
                </c:pt>
                <c:pt idx="364">
                  <c:v>1191.1174551386623</c:v>
                </c:pt>
                <c:pt idx="365">
                  <c:v>1194.3760195758564</c:v>
                </c:pt>
                <c:pt idx="366">
                  <c:v>1197.6345840130505</c:v>
                </c:pt>
                <c:pt idx="367">
                  <c:v>1200.8931484502448</c:v>
                </c:pt>
                <c:pt idx="368">
                  <c:v>1204.1517128874389</c:v>
                </c:pt>
                <c:pt idx="369">
                  <c:v>1207.4102773246329</c:v>
                </c:pt>
                <c:pt idx="370">
                  <c:v>1210.668841761827</c:v>
                </c:pt>
                <c:pt idx="371">
                  <c:v>1213.9274061990211</c:v>
                </c:pt>
                <c:pt idx="372">
                  <c:v>1217.1859706362154</c:v>
                </c:pt>
                <c:pt idx="373">
                  <c:v>1220.4445350734095</c:v>
                </c:pt>
                <c:pt idx="374">
                  <c:v>1223.7030995106036</c:v>
                </c:pt>
                <c:pt idx="375">
                  <c:v>1226.9616639477977</c:v>
                </c:pt>
                <c:pt idx="376">
                  <c:v>1230.2202283849917</c:v>
                </c:pt>
                <c:pt idx="377">
                  <c:v>1233.4787928221861</c:v>
                </c:pt>
                <c:pt idx="378">
                  <c:v>1236.7373572593801</c:v>
                </c:pt>
                <c:pt idx="379">
                  <c:v>1239.9959216965742</c:v>
                </c:pt>
                <c:pt idx="380">
                  <c:v>1243.2544861337683</c:v>
                </c:pt>
                <c:pt idx="381">
                  <c:v>1246.5130505709624</c:v>
                </c:pt>
                <c:pt idx="382">
                  <c:v>1249.7716150081567</c:v>
                </c:pt>
                <c:pt idx="383">
                  <c:v>1253.0301794453508</c:v>
                </c:pt>
                <c:pt idx="384">
                  <c:v>1256.2887438825448</c:v>
                </c:pt>
                <c:pt idx="385">
                  <c:v>1259.5473083197389</c:v>
                </c:pt>
                <c:pt idx="386">
                  <c:v>1262.805872756933</c:v>
                </c:pt>
                <c:pt idx="387">
                  <c:v>1266.0644371941273</c:v>
                </c:pt>
                <c:pt idx="388">
                  <c:v>1269.3230016313214</c:v>
                </c:pt>
                <c:pt idx="389">
                  <c:v>1272.5815660685155</c:v>
                </c:pt>
                <c:pt idx="390">
                  <c:v>1275.8401305057096</c:v>
                </c:pt>
                <c:pt idx="391">
                  <c:v>1279.0986949429036</c:v>
                </c:pt>
                <c:pt idx="392">
                  <c:v>1282.357259380098</c:v>
                </c:pt>
                <c:pt idx="393">
                  <c:v>1285.615823817292</c:v>
                </c:pt>
                <c:pt idx="394">
                  <c:v>1288.8743882544861</c:v>
                </c:pt>
                <c:pt idx="395">
                  <c:v>1292.1329526916802</c:v>
                </c:pt>
                <c:pt idx="396">
                  <c:v>1295.3915171288743</c:v>
                </c:pt>
                <c:pt idx="397">
                  <c:v>1298.6500815660686</c:v>
                </c:pt>
                <c:pt idx="398">
                  <c:v>1301.9086460032627</c:v>
                </c:pt>
                <c:pt idx="399">
                  <c:v>1305.1672104404568</c:v>
                </c:pt>
                <c:pt idx="400">
                  <c:v>1308.4257748776508</c:v>
                </c:pt>
                <c:pt idx="401">
                  <c:v>1311.6843393148449</c:v>
                </c:pt>
                <c:pt idx="402">
                  <c:v>1314.9429037520392</c:v>
                </c:pt>
                <c:pt idx="403">
                  <c:v>1318.2014681892333</c:v>
                </c:pt>
                <c:pt idx="404">
                  <c:v>1321.4600326264274</c:v>
                </c:pt>
                <c:pt idx="405">
                  <c:v>1324.7185970636215</c:v>
                </c:pt>
                <c:pt idx="406">
                  <c:v>1327.9771615008156</c:v>
                </c:pt>
                <c:pt idx="407">
                  <c:v>1331.2357259380099</c:v>
                </c:pt>
                <c:pt idx="408">
                  <c:v>1334.4942903752039</c:v>
                </c:pt>
                <c:pt idx="409">
                  <c:v>1337.752854812398</c:v>
                </c:pt>
                <c:pt idx="410">
                  <c:v>1341.0114192495921</c:v>
                </c:pt>
                <c:pt idx="411">
                  <c:v>1344.2699836867862</c:v>
                </c:pt>
                <c:pt idx="412">
                  <c:v>1347.5285481239805</c:v>
                </c:pt>
                <c:pt idx="413">
                  <c:v>1350.7871125611746</c:v>
                </c:pt>
                <c:pt idx="414">
                  <c:v>1354.0456769983687</c:v>
                </c:pt>
                <c:pt idx="415">
                  <c:v>1357.3042414355627</c:v>
                </c:pt>
                <c:pt idx="416">
                  <c:v>1360.5628058727568</c:v>
                </c:pt>
                <c:pt idx="417">
                  <c:v>1363.8213703099511</c:v>
                </c:pt>
                <c:pt idx="418">
                  <c:v>1367.0799347471452</c:v>
                </c:pt>
                <c:pt idx="419">
                  <c:v>1370.3384991843393</c:v>
                </c:pt>
                <c:pt idx="420">
                  <c:v>1373.5970636215334</c:v>
                </c:pt>
                <c:pt idx="421">
                  <c:v>1376.8556280587275</c:v>
                </c:pt>
                <c:pt idx="422">
                  <c:v>1380.1141924959218</c:v>
                </c:pt>
                <c:pt idx="423">
                  <c:v>1383.3727569331159</c:v>
                </c:pt>
                <c:pt idx="424">
                  <c:v>1386.6313213703099</c:v>
                </c:pt>
                <c:pt idx="425">
                  <c:v>1389.889885807504</c:v>
                </c:pt>
                <c:pt idx="426">
                  <c:v>1393.1484502446981</c:v>
                </c:pt>
                <c:pt idx="427">
                  <c:v>1396.4070146818924</c:v>
                </c:pt>
                <c:pt idx="428">
                  <c:v>1399.6655791190865</c:v>
                </c:pt>
                <c:pt idx="429">
                  <c:v>1402.9241435562806</c:v>
                </c:pt>
                <c:pt idx="430">
                  <c:v>1406.1827079934747</c:v>
                </c:pt>
                <c:pt idx="431">
                  <c:v>1409.4412724306687</c:v>
                </c:pt>
                <c:pt idx="432">
                  <c:v>1412.699836867863</c:v>
                </c:pt>
                <c:pt idx="433">
                  <c:v>1415.9584013050571</c:v>
                </c:pt>
                <c:pt idx="434">
                  <c:v>1419.2169657422512</c:v>
                </c:pt>
                <c:pt idx="435">
                  <c:v>1422.4755301794453</c:v>
                </c:pt>
                <c:pt idx="436">
                  <c:v>1425.7340946166394</c:v>
                </c:pt>
                <c:pt idx="437">
                  <c:v>1428.9926590538337</c:v>
                </c:pt>
                <c:pt idx="438">
                  <c:v>1432.2512234910278</c:v>
                </c:pt>
                <c:pt idx="439">
                  <c:v>1435.5097879282218</c:v>
                </c:pt>
                <c:pt idx="440">
                  <c:v>1438.7683523654159</c:v>
                </c:pt>
                <c:pt idx="441">
                  <c:v>1442.02691680261</c:v>
                </c:pt>
                <c:pt idx="442">
                  <c:v>1445.2854812398043</c:v>
                </c:pt>
                <c:pt idx="443">
                  <c:v>1448.5440456769984</c:v>
                </c:pt>
                <c:pt idx="444">
                  <c:v>1451.8026101141925</c:v>
                </c:pt>
                <c:pt idx="445">
                  <c:v>1455.0611745513866</c:v>
                </c:pt>
                <c:pt idx="446">
                  <c:v>1458.3197389885806</c:v>
                </c:pt>
                <c:pt idx="447">
                  <c:v>1461.5783034257749</c:v>
                </c:pt>
                <c:pt idx="448">
                  <c:v>1464.836867862969</c:v>
                </c:pt>
                <c:pt idx="449">
                  <c:v>1468.0954323001631</c:v>
                </c:pt>
                <c:pt idx="450">
                  <c:v>1471.3539967373572</c:v>
                </c:pt>
                <c:pt idx="451">
                  <c:v>1474.6125611745513</c:v>
                </c:pt>
                <c:pt idx="452">
                  <c:v>1477.8711256117456</c:v>
                </c:pt>
                <c:pt idx="453">
                  <c:v>1481.1296900489397</c:v>
                </c:pt>
                <c:pt idx="454">
                  <c:v>1484.3882544861337</c:v>
                </c:pt>
                <c:pt idx="455">
                  <c:v>1487.6468189233278</c:v>
                </c:pt>
                <c:pt idx="456">
                  <c:v>1490.9053833605219</c:v>
                </c:pt>
                <c:pt idx="457">
                  <c:v>1494.1639477977162</c:v>
                </c:pt>
                <c:pt idx="458">
                  <c:v>1497.4225122349103</c:v>
                </c:pt>
                <c:pt idx="459">
                  <c:v>1500.6810766721044</c:v>
                </c:pt>
                <c:pt idx="460">
                  <c:v>1503.9396411092985</c:v>
                </c:pt>
                <c:pt idx="461">
                  <c:v>1507.1982055464928</c:v>
                </c:pt>
                <c:pt idx="462">
                  <c:v>1510.4567699836869</c:v>
                </c:pt>
                <c:pt idx="463">
                  <c:v>1513.7153344208809</c:v>
                </c:pt>
                <c:pt idx="464">
                  <c:v>1516.973898858075</c:v>
                </c:pt>
                <c:pt idx="465">
                  <c:v>1520.2324632952691</c:v>
                </c:pt>
                <c:pt idx="466">
                  <c:v>1523.4910277324634</c:v>
                </c:pt>
                <c:pt idx="467">
                  <c:v>1526.7495921696575</c:v>
                </c:pt>
                <c:pt idx="468">
                  <c:v>1530.0081566068516</c:v>
                </c:pt>
                <c:pt idx="469">
                  <c:v>1533.2667210440457</c:v>
                </c:pt>
                <c:pt idx="470">
                  <c:v>1536.5252854812397</c:v>
                </c:pt>
                <c:pt idx="471">
                  <c:v>1539.783849918434</c:v>
                </c:pt>
                <c:pt idx="472">
                  <c:v>1543.0424143556281</c:v>
                </c:pt>
                <c:pt idx="473">
                  <c:v>1546.3009787928222</c:v>
                </c:pt>
                <c:pt idx="474">
                  <c:v>1549.5595432300163</c:v>
                </c:pt>
                <c:pt idx="475">
                  <c:v>1552.8181076672104</c:v>
                </c:pt>
                <c:pt idx="476">
                  <c:v>1556.0766721044047</c:v>
                </c:pt>
                <c:pt idx="477">
                  <c:v>1559.3352365415988</c:v>
                </c:pt>
                <c:pt idx="478">
                  <c:v>1562.5938009787928</c:v>
                </c:pt>
                <c:pt idx="479">
                  <c:v>1565.8523654159869</c:v>
                </c:pt>
                <c:pt idx="480">
                  <c:v>1569.110929853181</c:v>
                </c:pt>
                <c:pt idx="481">
                  <c:v>1572.3694942903753</c:v>
                </c:pt>
                <c:pt idx="482">
                  <c:v>1575.6280587275694</c:v>
                </c:pt>
                <c:pt idx="483">
                  <c:v>1578.8866231647635</c:v>
                </c:pt>
                <c:pt idx="484">
                  <c:v>1582.1451876019576</c:v>
                </c:pt>
                <c:pt idx="485">
                  <c:v>1585.4037520391516</c:v>
                </c:pt>
                <c:pt idx="486">
                  <c:v>1588.6623164763459</c:v>
                </c:pt>
                <c:pt idx="487">
                  <c:v>1591.92088091354</c:v>
                </c:pt>
                <c:pt idx="488">
                  <c:v>1595.1794453507341</c:v>
                </c:pt>
                <c:pt idx="489">
                  <c:v>1598.4380097879282</c:v>
                </c:pt>
                <c:pt idx="490">
                  <c:v>1601.6965742251223</c:v>
                </c:pt>
                <c:pt idx="491">
                  <c:v>1604.9551386623166</c:v>
                </c:pt>
                <c:pt idx="492">
                  <c:v>1608.2137030995107</c:v>
                </c:pt>
                <c:pt idx="493">
                  <c:v>1611.4722675367047</c:v>
                </c:pt>
                <c:pt idx="494">
                  <c:v>1614.7308319738988</c:v>
                </c:pt>
                <c:pt idx="495">
                  <c:v>1617.9893964110929</c:v>
                </c:pt>
                <c:pt idx="496">
                  <c:v>1621.2479608482872</c:v>
                </c:pt>
                <c:pt idx="497">
                  <c:v>1624.5065252854813</c:v>
                </c:pt>
                <c:pt idx="498">
                  <c:v>1627.7650897226754</c:v>
                </c:pt>
                <c:pt idx="499">
                  <c:v>1631.0236541598695</c:v>
                </c:pt>
                <c:pt idx="500">
                  <c:v>1634.2822185970635</c:v>
                </c:pt>
                <c:pt idx="501">
                  <c:v>1637.5407830342579</c:v>
                </c:pt>
                <c:pt idx="502">
                  <c:v>1640.7993474714519</c:v>
                </c:pt>
                <c:pt idx="503">
                  <c:v>1644.057911908646</c:v>
                </c:pt>
                <c:pt idx="504">
                  <c:v>1647.3164763458401</c:v>
                </c:pt>
                <c:pt idx="505">
                  <c:v>1650.5750407830342</c:v>
                </c:pt>
                <c:pt idx="506">
                  <c:v>1653.8336052202285</c:v>
                </c:pt>
                <c:pt idx="507">
                  <c:v>1657.0921696574226</c:v>
                </c:pt>
                <c:pt idx="508">
                  <c:v>1660.3507340946167</c:v>
                </c:pt>
                <c:pt idx="509">
                  <c:v>1663.6092985318107</c:v>
                </c:pt>
                <c:pt idx="510">
                  <c:v>1666.8678629690048</c:v>
                </c:pt>
                <c:pt idx="511">
                  <c:v>1670.1264274061991</c:v>
                </c:pt>
                <c:pt idx="512">
                  <c:v>1673.3849918433932</c:v>
                </c:pt>
                <c:pt idx="513">
                  <c:v>1676.6435562805873</c:v>
                </c:pt>
                <c:pt idx="514">
                  <c:v>1679.9021207177814</c:v>
                </c:pt>
                <c:pt idx="515">
                  <c:v>1683.1606851549755</c:v>
                </c:pt>
                <c:pt idx="516">
                  <c:v>1686.4192495921698</c:v>
                </c:pt>
                <c:pt idx="517">
                  <c:v>1689.6778140293638</c:v>
                </c:pt>
                <c:pt idx="518">
                  <c:v>1692.9363784665579</c:v>
                </c:pt>
                <c:pt idx="519">
                  <c:v>1696.194942903752</c:v>
                </c:pt>
                <c:pt idx="520">
                  <c:v>1699.4535073409461</c:v>
                </c:pt>
                <c:pt idx="521">
                  <c:v>1702.7120717781404</c:v>
                </c:pt>
                <c:pt idx="522">
                  <c:v>1705.9706362153345</c:v>
                </c:pt>
                <c:pt idx="523">
                  <c:v>1709.2292006525286</c:v>
                </c:pt>
                <c:pt idx="524">
                  <c:v>1712.4877650897226</c:v>
                </c:pt>
                <c:pt idx="525">
                  <c:v>1715.7463295269167</c:v>
                </c:pt>
                <c:pt idx="526">
                  <c:v>1719.004893964111</c:v>
                </c:pt>
                <c:pt idx="527">
                  <c:v>1722.2634584013051</c:v>
                </c:pt>
                <c:pt idx="528">
                  <c:v>1725.5220228384992</c:v>
                </c:pt>
                <c:pt idx="529">
                  <c:v>1728.7805872756933</c:v>
                </c:pt>
                <c:pt idx="530">
                  <c:v>1732.0391517128874</c:v>
                </c:pt>
                <c:pt idx="531">
                  <c:v>1735.2977161500817</c:v>
                </c:pt>
                <c:pt idx="532">
                  <c:v>1738.5562805872758</c:v>
                </c:pt>
                <c:pt idx="533">
                  <c:v>1741.8148450244698</c:v>
                </c:pt>
                <c:pt idx="534">
                  <c:v>1745.0734094616639</c:v>
                </c:pt>
                <c:pt idx="535">
                  <c:v>1748.331973898858</c:v>
                </c:pt>
                <c:pt idx="536">
                  <c:v>1751.5905383360523</c:v>
                </c:pt>
                <c:pt idx="537">
                  <c:v>1754.8491027732464</c:v>
                </c:pt>
                <c:pt idx="538">
                  <c:v>1758.1076672104405</c:v>
                </c:pt>
                <c:pt idx="539">
                  <c:v>1761.3662316476345</c:v>
                </c:pt>
                <c:pt idx="540">
                  <c:v>1764.6247960848286</c:v>
                </c:pt>
                <c:pt idx="541">
                  <c:v>1767.8833605220229</c:v>
                </c:pt>
                <c:pt idx="542">
                  <c:v>1771.141924959217</c:v>
                </c:pt>
                <c:pt idx="543">
                  <c:v>1774.4004893964111</c:v>
                </c:pt>
                <c:pt idx="544">
                  <c:v>1777.6590538336052</c:v>
                </c:pt>
                <c:pt idx="545">
                  <c:v>1780.9176182707993</c:v>
                </c:pt>
                <c:pt idx="546">
                  <c:v>1784.1761827079936</c:v>
                </c:pt>
                <c:pt idx="547">
                  <c:v>1787.4347471451877</c:v>
                </c:pt>
                <c:pt idx="548">
                  <c:v>1790.6933115823817</c:v>
                </c:pt>
                <c:pt idx="549">
                  <c:v>1793.9518760195758</c:v>
                </c:pt>
                <c:pt idx="550">
                  <c:v>1797.2104404567699</c:v>
                </c:pt>
                <c:pt idx="551">
                  <c:v>1800.4690048939642</c:v>
                </c:pt>
                <c:pt idx="552">
                  <c:v>1803.7275693311583</c:v>
                </c:pt>
                <c:pt idx="553">
                  <c:v>1806.9861337683524</c:v>
                </c:pt>
                <c:pt idx="554">
                  <c:v>1810.2446982055465</c:v>
                </c:pt>
                <c:pt idx="555">
                  <c:v>1813.5032626427405</c:v>
                </c:pt>
                <c:pt idx="556">
                  <c:v>1816.7618270799348</c:v>
                </c:pt>
                <c:pt idx="557">
                  <c:v>1820.0203915171289</c:v>
                </c:pt>
                <c:pt idx="558">
                  <c:v>1823.278955954323</c:v>
                </c:pt>
                <c:pt idx="559">
                  <c:v>1826.5375203915171</c:v>
                </c:pt>
                <c:pt idx="560">
                  <c:v>1829.7960848287112</c:v>
                </c:pt>
                <c:pt idx="561">
                  <c:v>1833.0546492659055</c:v>
                </c:pt>
                <c:pt idx="562">
                  <c:v>1836.3132137030996</c:v>
                </c:pt>
                <c:pt idx="563">
                  <c:v>1839.5717781402936</c:v>
                </c:pt>
                <c:pt idx="564">
                  <c:v>1842.8303425774877</c:v>
                </c:pt>
                <c:pt idx="565">
                  <c:v>1846.0889070146818</c:v>
                </c:pt>
                <c:pt idx="566">
                  <c:v>1849.3474714518761</c:v>
                </c:pt>
                <c:pt idx="567">
                  <c:v>1852.6060358890702</c:v>
                </c:pt>
                <c:pt idx="568">
                  <c:v>1855.8646003262643</c:v>
                </c:pt>
                <c:pt idx="569">
                  <c:v>1859.1231647634584</c:v>
                </c:pt>
                <c:pt idx="570">
                  <c:v>1862.3817292006524</c:v>
                </c:pt>
                <c:pt idx="571">
                  <c:v>1865.6402936378468</c:v>
                </c:pt>
                <c:pt idx="572">
                  <c:v>1868.8988580750408</c:v>
                </c:pt>
                <c:pt idx="573">
                  <c:v>1872.1574225122349</c:v>
                </c:pt>
                <c:pt idx="574">
                  <c:v>1875.415986949429</c:v>
                </c:pt>
                <c:pt idx="575">
                  <c:v>1878.6745513866231</c:v>
                </c:pt>
                <c:pt idx="576">
                  <c:v>1881.9331158238174</c:v>
                </c:pt>
                <c:pt idx="577">
                  <c:v>1885.1916802610115</c:v>
                </c:pt>
                <c:pt idx="578">
                  <c:v>1888.4502446982056</c:v>
                </c:pt>
                <c:pt idx="579">
                  <c:v>1891.7088091353996</c:v>
                </c:pt>
                <c:pt idx="580">
                  <c:v>1894.9673735725937</c:v>
                </c:pt>
                <c:pt idx="581">
                  <c:v>1898.225938009788</c:v>
                </c:pt>
                <c:pt idx="582">
                  <c:v>1901.4845024469821</c:v>
                </c:pt>
                <c:pt idx="583">
                  <c:v>1904.7430668841762</c:v>
                </c:pt>
                <c:pt idx="584">
                  <c:v>1908.0016313213703</c:v>
                </c:pt>
                <c:pt idx="585">
                  <c:v>1911.2601957585644</c:v>
                </c:pt>
                <c:pt idx="586">
                  <c:v>1914.5187601957587</c:v>
                </c:pt>
                <c:pt idx="587">
                  <c:v>1917.7773246329527</c:v>
                </c:pt>
                <c:pt idx="588">
                  <c:v>1921.0358890701468</c:v>
                </c:pt>
                <c:pt idx="589">
                  <c:v>1924.2944535073409</c:v>
                </c:pt>
                <c:pt idx="590">
                  <c:v>1927.553017944535</c:v>
                </c:pt>
                <c:pt idx="591">
                  <c:v>1930.8115823817293</c:v>
                </c:pt>
                <c:pt idx="592">
                  <c:v>1934.0701468189234</c:v>
                </c:pt>
                <c:pt idx="593">
                  <c:v>1937.3287112561175</c:v>
                </c:pt>
                <c:pt idx="594">
                  <c:v>1940.5872756933115</c:v>
                </c:pt>
                <c:pt idx="595">
                  <c:v>1943.8458401305056</c:v>
                </c:pt>
                <c:pt idx="596">
                  <c:v>1947.1044045676999</c:v>
                </c:pt>
                <c:pt idx="597">
                  <c:v>1950.362969004894</c:v>
                </c:pt>
                <c:pt idx="598">
                  <c:v>1953.6215334420881</c:v>
                </c:pt>
                <c:pt idx="599">
                  <c:v>1956.8800978792822</c:v>
                </c:pt>
                <c:pt idx="600">
                  <c:v>1960.1386623164763</c:v>
                </c:pt>
                <c:pt idx="601">
                  <c:v>1963.3972267536706</c:v>
                </c:pt>
                <c:pt idx="602">
                  <c:v>1966.6557911908646</c:v>
                </c:pt>
                <c:pt idx="603">
                  <c:v>1969.9143556280587</c:v>
                </c:pt>
                <c:pt idx="604">
                  <c:v>1973.1729200652528</c:v>
                </c:pt>
                <c:pt idx="605">
                  <c:v>1976.4314845024469</c:v>
                </c:pt>
                <c:pt idx="606">
                  <c:v>1979.6900489396412</c:v>
                </c:pt>
                <c:pt idx="607">
                  <c:v>1982.9486133768353</c:v>
                </c:pt>
                <c:pt idx="608">
                  <c:v>1986.2071778140294</c:v>
                </c:pt>
                <c:pt idx="609">
                  <c:v>1989.4657422512234</c:v>
                </c:pt>
                <c:pt idx="610">
                  <c:v>1992.7243066884175</c:v>
                </c:pt>
                <c:pt idx="611">
                  <c:v>1995.9828711256118</c:v>
                </c:pt>
                <c:pt idx="612">
                  <c:v>1999.2414355628059</c:v>
                </c:pt>
                <c:pt idx="613">
                  <c:v>2002.5</c:v>
                </c:pt>
                <c:pt idx="614">
                  <c:v>2005.7585644371941</c:v>
                </c:pt>
                <c:pt idx="615">
                  <c:v>2009.0171288743882</c:v>
                </c:pt>
                <c:pt idx="616">
                  <c:v>2012.2756933115825</c:v>
                </c:pt>
                <c:pt idx="617">
                  <c:v>2015.5342577487766</c:v>
                </c:pt>
                <c:pt idx="618">
                  <c:v>2018.7928221859706</c:v>
                </c:pt>
                <c:pt idx="619">
                  <c:v>2022.0513866231647</c:v>
                </c:pt>
                <c:pt idx="620">
                  <c:v>2025.3099510603588</c:v>
                </c:pt>
                <c:pt idx="621">
                  <c:v>2028.5685154975531</c:v>
                </c:pt>
                <c:pt idx="622">
                  <c:v>2031.8270799347472</c:v>
                </c:pt>
                <c:pt idx="623">
                  <c:v>2035.0856443719413</c:v>
                </c:pt>
                <c:pt idx="624">
                  <c:v>2038.3442088091354</c:v>
                </c:pt>
                <c:pt idx="625">
                  <c:v>2041.6027732463294</c:v>
                </c:pt>
                <c:pt idx="626">
                  <c:v>2044.8613376835237</c:v>
                </c:pt>
                <c:pt idx="627">
                  <c:v>2048.1199021207176</c:v>
                </c:pt>
                <c:pt idx="628">
                  <c:v>2051.3784665579119</c:v>
                </c:pt>
                <c:pt idx="629">
                  <c:v>2054.6370309951062</c:v>
                </c:pt>
                <c:pt idx="630">
                  <c:v>2057.8955954323001</c:v>
                </c:pt>
                <c:pt idx="631">
                  <c:v>2061.1541598694944</c:v>
                </c:pt>
                <c:pt idx="632">
                  <c:v>2064.4127243066882</c:v>
                </c:pt>
                <c:pt idx="633">
                  <c:v>2067.6712887438825</c:v>
                </c:pt>
                <c:pt idx="634">
                  <c:v>2070.9298531810769</c:v>
                </c:pt>
                <c:pt idx="635">
                  <c:v>2074.1884176182707</c:v>
                </c:pt>
                <c:pt idx="636">
                  <c:v>2077.446982055465</c:v>
                </c:pt>
                <c:pt idx="637">
                  <c:v>2080.7055464926589</c:v>
                </c:pt>
                <c:pt idx="638">
                  <c:v>2083.9641109298532</c:v>
                </c:pt>
                <c:pt idx="639">
                  <c:v>2087.2226753670475</c:v>
                </c:pt>
                <c:pt idx="640">
                  <c:v>2090.4812398042413</c:v>
                </c:pt>
                <c:pt idx="641">
                  <c:v>2093.7398042414356</c:v>
                </c:pt>
                <c:pt idx="642">
                  <c:v>2096.9983686786295</c:v>
                </c:pt>
                <c:pt idx="643">
                  <c:v>2100.2569331158238</c:v>
                </c:pt>
                <c:pt idx="644">
                  <c:v>2103.5154975530181</c:v>
                </c:pt>
                <c:pt idx="645">
                  <c:v>2106.774061990212</c:v>
                </c:pt>
                <c:pt idx="646">
                  <c:v>2110.0326264274063</c:v>
                </c:pt>
                <c:pt idx="647">
                  <c:v>2113.2911908646001</c:v>
                </c:pt>
                <c:pt idx="648">
                  <c:v>2116.5497553017944</c:v>
                </c:pt>
                <c:pt idx="649">
                  <c:v>2119.8083197389888</c:v>
                </c:pt>
                <c:pt idx="650">
                  <c:v>2123.0668841761826</c:v>
                </c:pt>
                <c:pt idx="651">
                  <c:v>2126.3254486133769</c:v>
                </c:pt>
                <c:pt idx="652">
                  <c:v>2129.5840130505708</c:v>
                </c:pt>
                <c:pt idx="653">
                  <c:v>2132.8425774877651</c:v>
                </c:pt>
                <c:pt idx="654">
                  <c:v>2136.1011419249594</c:v>
                </c:pt>
                <c:pt idx="655">
                  <c:v>2139.3597063621532</c:v>
                </c:pt>
                <c:pt idx="656">
                  <c:v>2142.6182707993476</c:v>
                </c:pt>
                <c:pt idx="657">
                  <c:v>2145.8768352365414</c:v>
                </c:pt>
                <c:pt idx="658">
                  <c:v>2149.1353996737357</c:v>
                </c:pt>
                <c:pt idx="659">
                  <c:v>2152.39396411093</c:v>
                </c:pt>
                <c:pt idx="660">
                  <c:v>2155.6525285481239</c:v>
                </c:pt>
                <c:pt idx="661">
                  <c:v>2158.9110929853182</c:v>
                </c:pt>
                <c:pt idx="662">
                  <c:v>2162.169657422512</c:v>
                </c:pt>
                <c:pt idx="663">
                  <c:v>2165.4282218597064</c:v>
                </c:pt>
                <c:pt idx="664">
                  <c:v>2168.6867862969007</c:v>
                </c:pt>
                <c:pt idx="665">
                  <c:v>2171.9453507340945</c:v>
                </c:pt>
                <c:pt idx="666">
                  <c:v>2175.2039151712888</c:v>
                </c:pt>
                <c:pt idx="667">
                  <c:v>2178.4624796084827</c:v>
                </c:pt>
                <c:pt idx="668">
                  <c:v>2181.721044045677</c:v>
                </c:pt>
                <c:pt idx="669">
                  <c:v>2184.9796084828713</c:v>
                </c:pt>
                <c:pt idx="670">
                  <c:v>2188.2381729200652</c:v>
                </c:pt>
                <c:pt idx="671">
                  <c:v>2191.4967373572595</c:v>
                </c:pt>
                <c:pt idx="672">
                  <c:v>2194.7553017944533</c:v>
                </c:pt>
                <c:pt idx="673">
                  <c:v>2198.0138662316476</c:v>
                </c:pt>
                <c:pt idx="674">
                  <c:v>2201.2724306688419</c:v>
                </c:pt>
                <c:pt idx="675">
                  <c:v>2204.5309951060358</c:v>
                </c:pt>
                <c:pt idx="676">
                  <c:v>2207.7895595432301</c:v>
                </c:pt>
                <c:pt idx="677">
                  <c:v>2211.048123980424</c:v>
                </c:pt>
                <c:pt idx="678">
                  <c:v>2214.3066884176183</c:v>
                </c:pt>
                <c:pt idx="679">
                  <c:v>2217.5652528548126</c:v>
                </c:pt>
                <c:pt idx="680">
                  <c:v>2220.8238172920064</c:v>
                </c:pt>
                <c:pt idx="681">
                  <c:v>2224.0823817292007</c:v>
                </c:pt>
                <c:pt idx="682">
                  <c:v>2227.3409461663946</c:v>
                </c:pt>
                <c:pt idx="683">
                  <c:v>2230.5995106035889</c:v>
                </c:pt>
                <c:pt idx="684">
                  <c:v>2233.8580750407832</c:v>
                </c:pt>
                <c:pt idx="685">
                  <c:v>2237.1166394779771</c:v>
                </c:pt>
                <c:pt idx="686">
                  <c:v>2240.3752039151714</c:v>
                </c:pt>
                <c:pt idx="687">
                  <c:v>2243.6337683523652</c:v>
                </c:pt>
                <c:pt idx="688">
                  <c:v>2246.8923327895595</c:v>
                </c:pt>
                <c:pt idx="689">
                  <c:v>2250.1508972267538</c:v>
                </c:pt>
                <c:pt idx="690">
                  <c:v>2253.4094616639477</c:v>
                </c:pt>
                <c:pt idx="691">
                  <c:v>2256.668026101142</c:v>
                </c:pt>
                <c:pt idx="692">
                  <c:v>2259.9265905383359</c:v>
                </c:pt>
                <c:pt idx="693">
                  <c:v>2263.1851549755302</c:v>
                </c:pt>
                <c:pt idx="694">
                  <c:v>2266.4437194127245</c:v>
                </c:pt>
                <c:pt idx="695">
                  <c:v>2269.7022838499183</c:v>
                </c:pt>
                <c:pt idx="696">
                  <c:v>2272.9608482871126</c:v>
                </c:pt>
                <c:pt idx="697">
                  <c:v>2276.2194127243065</c:v>
                </c:pt>
                <c:pt idx="698">
                  <c:v>2279.4779771615008</c:v>
                </c:pt>
                <c:pt idx="699">
                  <c:v>2282.7365415986951</c:v>
                </c:pt>
                <c:pt idx="700">
                  <c:v>2285.995106035889</c:v>
                </c:pt>
                <c:pt idx="701">
                  <c:v>2289.2536704730833</c:v>
                </c:pt>
                <c:pt idx="702">
                  <c:v>2292.5122349102771</c:v>
                </c:pt>
                <c:pt idx="703">
                  <c:v>2295.7707993474714</c:v>
                </c:pt>
                <c:pt idx="704">
                  <c:v>2299.0293637846657</c:v>
                </c:pt>
                <c:pt idx="705">
                  <c:v>2302.2879282218596</c:v>
                </c:pt>
                <c:pt idx="706">
                  <c:v>2305.5464926590539</c:v>
                </c:pt>
                <c:pt idx="707">
                  <c:v>2308.8050570962478</c:v>
                </c:pt>
                <c:pt idx="708">
                  <c:v>2312.0636215334421</c:v>
                </c:pt>
                <c:pt idx="709">
                  <c:v>2315.3221859706364</c:v>
                </c:pt>
                <c:pt idx="710">
                  <c:v>2318.5807504078302</c:v>
                </c:pt>
                <c:pt idx="711">
                  <c:v>2321.8393148450245</c:v>
                </c:pt>
                <c:pt idx="712">
                  <c:v>2325.0978792822184</c:v>
                </c:pt>
                <c:pt idx="713">
                  <c:v>2328.3564437194127</c:v>
                </c:pt>
                <c:pt idx="714">
                  <c:v>2331.615008156607</c:v>
                </c:pt>
                <c:pt idx="715">
                  <c:v>2334.8735725938009</c:v>
                </c:pt>
                <c:pt idx="716">
                  <c:v>2338.1321370309952</c:v>
                </c:pt>
                <c:pt idx="717">
                  <c:v>2341.390701468189</c:v>
                </c:pt>
                <c:pt idx="718">
                  <c:v>2344.6492659053833</c:v>
                </c:pt>
                <c:pt idx="719">
                  <c:v>2347.9078303425777</c:v>
                </c:pt>
                <c:pt idx="720">
                  <c:v>2351.1663947797715</c:v>
                </c:pt>
                <c:pt idx="721">
                  <c:v>2354.4249592169658</c:v>
                </c:pt>
                <c:pt idx="722">
                  <c:v>2357.6835236541597</c:v>
                </c:pt>
                <c:pt idx="723">
                  <c:v>2360.942088091354</c:v>
                </c:pt>
                <c:pt idx="724">
                  <c:v>2364.2006525285483</c:v>
                </c:pt>
                <c:pt idx="725">
                  <c:v>2367.4592169657421</c:v>
                </c:pt>
                <c:pt idx="726">
                  <c:v>2370.7177814029365</c:v>
                </c:pt>
                <c:pt idx="727">
                  <c:v>2373.9763458401303</c:v>
                </c:pt>
                <c:pt idx="728">
                  <c:v>2377.2349102773246</c:v>
                </c:pt>
                <c:pt idx="729">
                  <c:v>2380.4934747145189</c:v>
                </c:pt>
                <c:pt idx="730">
                  <c:v>2383.7520391517128</c:v>
                </c:pt>
                <c:pt idx="731">
                  <c:v>2387.0106035889071</c:v>
                </c:pt>
                <c:pt idx="732">
                  <c:v>2390.2691680261009</c:v>
                </c:pt>
                <c:pt idx="733">
                  <c:v>2393.5277324632953</c:v>
                </c:pt>
                <c:pt idx="734">
                  <c:v>2396.7862969004896</c:v>
                </c:pt>
                <c:pt idx="735">
                  <c:v>2400.0448613376834</c:v>
                </c:pt>
                <c:pt idx="736">
                  <c:v>2403.3034257748777</c:v>
                </c:pt>
                <c:pt idx="737">
                  <c:v>2406.5619902120716</c:v>
                </c:pt>
                <c:pt idx="738">
                  <c:v>2409.8205546492659</c:v>
                </c:pt>
                <c:pt idx="739">
                  <c:v>2413.0791190864602</c:v>
                </c:pt>
                <c:pt idx="740">
                  <c:v>2416.3376835236541</c:v>
                </c:pt>
                <c:pt idx="741">
                  <c:v>2419.5962479608484</c:v>
                </c:pt>
                <c:pt idx="742">
                  <c:v>2422.8548123980422</c:v>
                </c:pt>
                <c:pt idx="743">
                  <c:v>2426.1133768352365</c:v>
                </c:pt>
                <c:pt idx="744">
                  <c:v>2429.3719412724308</c:v>
                </c:pt>
                <c:pt idx="745">
                  <c:v>2432.6305057096247</c:v>
                </c:pt>
                <c:pt idx="746">
                  <c:v>2435.889070146819</c:v>
                </c:pt>
                <c:pt idx="747">
                  <c:v>2439.1476345840128</c:v>
                </c:pt>
                <c:pt idx="748">
                  <c:v>2442.4061990212072</c:v>
                </c:pt>
                <c:pt idx="749">
                  <c:v>2445.6647634584015</c:v>
                </c:pt>
                <c:pt idx="750">
                  <c:v>2448.9233278955953</c:v>
                </c:pt>
                <c:pt idx="751">
                  <c:v>2452.1818923327896</c:v>
                </c:pt>
                <c:pt idx="752">
                  <c:v>2455.4404567699835</c:v>
                </c:pt>
                <c:pt idx="753">
                  <c:v>2458.6990212071778</c:v>
                </c:pt>
                <c:pt idx="754">
                  <c:v>2461.9575856443721</c:v>
                </c:pt>
                <c:pt idx="755">
                  <c:v>2465.216150081566</c:v>
                </c:pt>
                <c:pt idx="756">
                  <c:v>2468.4747145187603</c:v>
                </c:pt>
                <c:pt idx="757">
                  <c:v>2471.7332789559541</c:v>
                </c:pt>
                <c:pt idx="758">
                  <c:v>2474.9918433931484</c:v>
                </c:pt>
                <c:pt idx="759">
                  <c:v>2478.2504078303427</c:v>
                </c:pt>
                <c:pt idx="760">
                  <c:v>2481.5089722675366</c:v>
                </c:pt>
                <c:pt idx="761">
                  <c:v>2484.7675367047309</c:v>
                </c:pt>
                <c:pt idx="762">
                  <c:v>2488.0261011419248</c:v>
                </c:pt>
                <c:pt idx="763">
                  <c:v>2491.2846655791191</c:v>
                </c:pt>
                <c:pt idx="764">
                  <c:v>2494.5432300163134</c:v>
                </c:pt>
                <c:pt idx="765">
                  <c:v>2497.8017944535072</c:v>
                </c:pt>
                <c:pt idx="766">
                  <c:v>2501.0603588907015</c:v>
                </c:pt>
                <c:pt idx="767">
                  <c:v>2504.3189233278954</c:v>
                </c:pt>
                <c:pt idx="768">
                  <c:v>2507.5774877650897</c:v>
                </c:pt>
                <c:pt idx="769">
                  <c:v>2510.836052202284</c:v>
                </c:pt>
                <c:pt idx="770">
                  <c:v>2514.0946166394779</c:v>
                </c:pt>
                <c:pt idx="771">
                  <c:v>2517.3531810766722</c:v>
                </c:pt>
                <c:pt idx="772">
                  <c:v>2520.611745513866</c:v>
                </c:pt>
                <c:pt idx="773">
                  <c:v>2523.8703099510603</c:v>
                </c:pt>
                <c:pt idx="774">
                  <c:v>2527.1288743882546</c:v>
                </c:pt>
                <c:pt idx="775">
                  <c:v>2530.3874388254485</c:v>
                </c:pt>
                <c:pt idx="776">
                  <c:v>2533.6460032626428</c:v>
                </c:pt>
                <c:pt idx="777">
                  <c:v>2536.9045676998367</c:v>
                </c:pt>
                <c:pt idx="778">
                  <c:v>2540.163132137031</c:v>
                </c:pt>
                <c:pt idx="779">
                  <c:v>2543.4216965742253</c:v>
                </c:pt>
                <c:pt idx="780">
                  <c:v>2546.6802610114191</c:v>
                </c:pt>
                <c:pt idx="781">
                  <c:v>2549.9388254486134</c:v>
                </c:pt>
                <c:pt idx="782">
                  <c:v>2553.1973898858073</c:v>
                </c:pt>
                <c:pt idx="783">
                  <c:v>2556.4559543230016</c:v>
                </c:pt>
                <c:pt idx="784">
                  <c:v>2559.7145187601959</c:v>
                </c:pt>
                <c:pt idx="785">
                  <c:v>2562.9730831973898</c:v>
                </c:pt>
                <c:pt idx="786">
                  <c:v>2566.2316476345841</c:v>
                </c:pt>
                <c:pt idx="787">
                  <c:v>2569.4902120717779</c:v>
                </c:pt>
                <c:pt idx="788">
                  <c:v>2572.7487765089722</c:v>
                </c:pt>
                <c:pt idx="789">
                  <c:v>2576.0073409461666</c:v>
                </c:pt>
                <c:pt idx="790">
                  <c:v>2579.2659053833604</c:v>
                </c:pt>
                <c:pt idx="791">
                  <c:v>2582.5244698205547</c:v>
                </c:pt>
                <c:pt idx="792">
                  <c:v>2585.7830342577486</c:v>
                </c:pt>
                <c:pt idx="793">
                  <c:v>2589.0415986949429</c:v>
                </c:pt>
                <c:pt idx="794">
                  <c:v>2592.3001631321372</c:v>
                </c:pt>
                <c:pt idx="795">
                  <c:v>2595.558727569331</c:v>
                </c:pt>
                <c:pt idx="796">
                  <c:v>2598.8172920065253</c:v>
                </c:pt>
                <c:pt idx="797">
                  <c:v>2602.0758564437192</c:v>
                </c:pt>
                <c:pt idx="798">
                  <c:v>2605.3344208809135</c:v>
                </c:pt>
                <c:pt idx="799">
                  <c:v>2608.5929853181078</c:v>
                </c:pt>
                <c:pt idx="800">
                  <c:v>2611.8515497553017</c:v>
                </c:pt>
                <c:pt idx="801">
                  <c:v>2615.110114192496</c:v>
                </c:pt>
                <c:pt idx="802">
                  <c:v>2618.3686786296898</c:v>
                </c:pt>
                <c:pt idx="803">
                  <c:v>2621.6272430668841</c:v>
                </c:pt>
                <c:pt idx="804">
                  <c:v>2624.8858075040785</c:v>
                </c:pt>
                <c:pt idx="805">
                  <c:v>2628.1443719412723</c:v>
                </c:pt>
                <c:pt idx="806">
                  <c:v>2631.4029363784666</c:v>
                </c:pt>
                <c:pt idx="807">
                  <c:v>2634.6615008156605</c:v>
                </c:pt>
                <c:pt idx="808">
                  <c:v>2637.9200652528548</c:v>
                </c:pt>
                <c:pt idx="809">
                  <c:v>2641.1786296900491</c:v>
                </c:pt>
                <c:pt idx="810">
                  <c:v>2644.4371941272429</c:v>
                </c:pt>
                <c:pt idx="811">
                  <c:v>2647.6957585644373</c:v>
                </c:pt>
                <c:pt idx="812">
                  <c:v>2650.9543230016311</c:v>
                </c:pt>
                <c:pt idx="813">
                  <c:v>2654.2128874388254</c:v>
                </c:pt>
                <c:pt idx="814">
                  <c:v>2657.4714518760197</c:v>
                </c:pt>
                <c:pt idx="815">
                  <c:v>2660.7300163132136</c:v>
                </c:pt>
                <c:pt idx="816">
                  <c:v>2663.9885807504079</c:v>
                </c:pt>
                <c:pt idx="817">
                  <c:v>2667.2471451876017</c:v>
                </c:pt>
                <c:pt idx="818">
                  <c:v>2670.5057096247961</c:v>
                </c:pt>
                <c:pt idx="819">
                  <c:v>2673.7642740619904</c:v>
                </c:pt>
                <c:pt idx="820">
                  <c:v>2677.0228384991842</c:v>
                </c:pt>
                <c:pt idx="821">
                  <c:v>2680.2814029363785</c:v>
                </c:pt>
                <c:pt idx="822">
                  <c:v>2683.5399673735724</c:v>
                </c:pt>
                <c:pt idx="823">
                  <c:v>2686.7985318107667</c:v>
                </c:pt>
                <c:pt idx="824">
                  <c:v>2690.057096247961</c:v>
                </c:pt>
                <c:pt idx="825">
                  <c:v>2693.3156606851549</c:v>
                </c:pt>
                <c:pt idx="826">
                  <c:v>2696.5742251223492</c:v>
                </c:pt>
                <c:pt idx="827">
                  <c:v>2699.832789559543</c:v>
                </c:pt>
                <c:pt idx="828">
                  <c:v>2703.0913539967373</c:v>
                </c:pt>
                <c:pt idx="829">
                  <c:v>2706.3499184339316</c:v>
                </c:pt>
                <c:pt idx="830">
                  <c:v>2709.6084828711255</c:v>
                </c:pt>
                <c:pt idx="831">
                  <c:v>2712.8670473083198</c:v>
                </c:pt>
                <c:pt idx="832">
                  <c:v>2716.1256117455137</c:v>
                </c:pt>
                <c:pt idx="833">
                  <c:v>2719.384176182708</c:v>
                </c:pt>
                <c:pt idx="834">
                  <c:v>2722.6427406199023</c:v>
                </c:pt>
                <c:pt idx="835">
                  <c:v>2725.9013050570961</c:v>
                </c:pt>
                <c:pt idx="836">
                  <c:v>2729.1598694942904</c:v>
                </c:pt>
                <c:pt idx="837">
                  <c:v>2732.4184339314843</c:v>
                </c:pt>
                <c:pt idx="838">
                  <c:v>2735.6769983686786</c:v>
                </c:pt>
                <c:pt idx="839">
                  <c:v>2738.9355628058729</c:v>
                </c:pt>
                <c:pt idx="840">
                  <c:v>2742.1941272430668</c:v>
                </c:pt>
                <c:pt idx="841">
                  <c:v>2745.4526916802611</c:v>
                </c:pt>
                <c:pt idx="842">
                  <c:v>2748.7112561174549</c:v>
                </c:pt>
                <c:pt idx="843">
                  <c:v>2751.9698205546492</c:v>
                </c:pt>
                <c:pt idx="844">
                  <c:v>2755.2283849918435</c:v>
                </c:pt>
                <c:pt idx="845">
                  <c:v>2758.4869494290374</c:v>
                </c:pt>
                <c:pt idx="846">
                  <c:v>2761.7455138662317</c:v>
                </c:pt>
                <c:pt idx="847">
                  <c:v>2765.0040783034256</c:v>
                </c:pt>
                <c:pt idx="848">
                  <c:v>2768.2626427406199</c:v>
                </c:pt>
                <c:pt idx="849">
                  <c:v>2771.5212071778142</c:v>
                </c:pt>
                <c:pt idx="850">
                  <c:v>2774.779771615008</c:v>
                </c:pt>
                <c:pt idx="851">
                  <c:v>2778.0383360522023</c:v>
                </c:pt>
                <c:pt idx="852">
                  <c:v>2781.2969004893962</c:v>
                </c:pt>
                <c:pt idx="853">
                  <c:v>2784.5554649265905</c:v>
                </c:pt>
                <c:pt idx="854">
                  <c:v>2787.8140293637848</c:v>
                </c:pt>
                <c:pt idx="855">
                  <c:v>2791.0725938009787</c:v>
                </c:pt>
                <c:pt idx="856">
                  <c:v>2794.331158238173</c:v>
                </c:pt>
                <c:pt idx="857">
                  <c:v>2797.5897226753668</c:v>
                </c:pt>
                <c:pt idx="858">
                  <c:v>2800.8482871125611</c:v>
                </c:pt>
                <c:pt idx="859">
                  <c:v>2804.1068515497554</c:v>
                </c:pt>
                <c:pt idx="860">
                  <c:v>2807.3654159869493</c:v>
                </c:pt>
                <c:pt idx="861">
                  <c:v>2810.6239804241436</c:v>
                </c:pt>
                <c:pt idx="862">
                  <c:v>2813.8825448613375</c:v>
                </c:pt>
                <c:pt idx="863">
                  <c:v>2817.1411092985318</c:v>
                </c:pt>
                <c:pt idx="864">
                  <c:v>2820.3996737357261</c:v>
                </c:pt>
                <c:pt idx="865">
                  <c:v>2823.6582381729199</c:v>
                </c:pt>
                <c:pt idx="866">
                  <c:v>2826.9168026101142</c:v>
                </c:pt>
                <c:pt idx="867">
                  <c:v>2830.1753670473081</c:v>
                </c:pt>
                <c:pt idx="868">
                  <c:v>2833.4339314845024</c:v>
                </c:pt>
                <c:pt idx="869">
                  <c:v>2836.6924959216967</c:v>
                </c:pt>
                <c:pt idx="870">
                  <c:v>2839.9510603588906</c:v>
                </c:pt>
                <c:pt idx="871">
                  <c:v>2843.2096247960849</c:v>
                </c:pt>
                <c:pt idx="872">
                  <c:v>2846.4681892332787</c:v>
                </c:pt>
                <c:pt idx="873">
                  <c:v>2849.726753670473</c:v>
                </c:pt>
                <c:pt idx="874">
                  <c:v>2852.9853181076674</c:v>
                </c:pt>
                <c:pt idx="875">
                  <c:v>2856.2438825448612</c:v>
                </c:pt>
                <c:pt idx="876">
                  <c:v>2859.5024469820555</c:v>
                </c:pt>
                <c:pt idx="877">
                  <c:v>2862.7610114192494</c:v>
                </c:pt>
                <c:pt idx="878">
                  <c:v>2866.0195758564437</c:v>
                </c:pt>
                <c:pt idx="879">
                  <c:v>2869.278140293638</c:v>
                </c:pt>
                <c:pt idx="880">
                  <c:v>2872.5367047308318</c:v>
                </c:pt>
                <c:pt idx="881">
                  <c:v>2875.7952691680262</c:v>
                </c:pt>
                <c:pt idx="882">
                  <c:v>2879.05383360522</c:v>
                </c:pt>
                <c:pt idx="883">
                  <c:v>2882.3123980424143</c:v>
                </c:pt>
                <c:pt idx="884">
                  <c:v>2885.5709624796086</c:v>
                </c:pt>
                <c:pt idx="885">
                  <c:v>2888.8295269168025</c:v>
                </c:pt>
                <c:pt idx="886">
                  <c:v>2892.0880913539968</c:v>
                </c:pt>
                <c:pt idx="887">
                  <c:v>2895.3466557911906</c:v>
                </c:pt>
                <c:pt idx="888">
                  <c:v>2898.605220228385</c:v>
                </c:pt>
                <c:pt idx="889">
                  <c:v>2901.8637846655793</c:v>
                </c:pt>
                <c:pt idx="890">
                  <c:v>2905.1223491027731</c:v>
                </c:pt>
                <c:pt idx="891">
                  <c:v>2908.3809135399674</c:v>
                </c:pt>
                <c:pt idx="892">
                  <c:v>2911.6394779771613</c:v>
                </c:pt>
                <c:pt idx="893">
                  <c:v>2914.8980424143556</c:v>
                </c:pt>
                <c:pt idx="894">
                  <c:v>2918.1566068515499</c:v>
                </c:pt>
                <c:pt idx="895">
                  <c:v>2921.4151712887437</c:v>
                </c:pt>
                <c:pt idx="896">
                  <c:v>2924.6737357259381</c:v>
                </c:pt>
                <c:pt idx="897">
                  <c:v>2927.9323001631319</c:v>
                </c:pt>
                <c:pt idx="898">
                  <c:v>2931.1908646003262</c:v>
                </c:pt>
                <c:pt idx="899">
                  <c:v>2934.4494290375205</c:v>
                </c:pt>
                <c:pt idx="900">
                  <c:v>2937.7079934747144</c:v>
                </c:pt>
                <c:pt idx="901">
                  <c:v>2940.9665579119087</c:v>
                </c:pt>
                <c:pt idx="902">
                  <c:v>2944.2251223491025</c:v>
                </c:pt>
                <c:pt idx="903">
                  <c:v>2947.4836867862969</c:v>
                </c:pt>
                <c:pt idx="904">
                  <c:v>2950.7422512234912</c:v>
                </c:pt>
                <c:pt idx="905">
                  <c:v>2954.000815660685</c:v>
                </c:pt>
                <c:pt idx="906">
                  <c:v>2957.2593800978793</c:v>
                </c:pt>
                <c:pt idx="907">
                  <c:v>2960.5179445350732</c:v>
                </c:pt>
                <c:pt idx="908">
                  <c:v>2963.7765089722675</c:v>
                </c:pt>
                <c:pt idx="909">
                  <c:v>2967.0350734094618</c:v>
                </c:pt>
                <c:pt idx="910">
                  <c:v>2970.2936378466557</c:v>
                </c:pt>
                <c:pt idx="911">
                  <c:v>2973.55220228385</c:v>
                </c:pt>
                <c:pt idx="912">
                  <c:v>2976.8107667210438</c:v>
                </c:pt>
                <c:pt idx="913">
                  <c:v>2980.0693311582381</c:v>
                </c:pt>
                <c:pt idx="914">
                  <c:v>2983.3278955954324</c:v>
                </c:pt>
                <c:pt idx="915">
                  <c:v>2986.5864600326263</c:v>
                </c:pt>
                <c:pt idx="916">
                  <c:v>2989.8450244698206</c:v>
                </c:pt>
                <c:pt idx="917">
                  <c:v>2993.1035889070145</c:v>
                </c:pt>
                <c:pt idx="918">
                  <c:v>2996.3621533442088</c:v>
                </c:pt>
                <c:pt idx="919">
                  <c:v>2999.6207177814031</c:v>
                </c:pt>
                <c:pt idx="920">
                  <c:v>3002.8792822185969</c:v>
                </c:pt>
                <c:pt idx="921">
                  <c:v>3006.1378466557912</c:v>
                </c:pt>
                <c:pt idx="922">
                  <c:v>3009.3964110929855</c:v>
                </c:pt>
                <c:pt idx="923">
                  <c:v>3012.6549755301794</c:v>
                </c:pt>
                <c:pt idx="924">
                  <c:v>3015.9135399673737</c:v>
                </c:pt>
                <c:pt idx="925">
                  <c:v>3019.1721044045676</c:v>
                </c:pt>
                <c:pt idx="926">
                  <c:v>3022.4306688417619</c:v>
                </c:pt>
                <c:pt idx="927">
                  <c:v>3025.6892332789562</c:v>
                </c:pt>
                <c:pt idx="928">
                  <c:v>3028.94779771615</c:v>
                </c:pt>
                <c:pt idx="929">
                  <c:v>3032.2063621533443</c:v>
                </c:pt>
                <c:pt idx="930">
                  <c:v>3035.4649265905382</c:v>
                </c:pt>
                <c:pt idx="931">
                  <c:v>3038.7234910277325</c:v>
                </c:pt>
                <c:pt idx="932">
                  <c:v>3041.9820554649268</c:v>
                </c:pt>
                <c:pt idx="933">
                  <c:v>3045.2406199021207</c:v>
                </c:pt>
                <c:pt idx="934">
                  <c:v>3048.499184339315</c:v>
                </c:pt>
                <c:pt idx="935">
                  <c:v>3051.7577487765088</c:v>
                </c:pt>
                <c:pt idx="936">
                  <c:v>3055.0163132137031</c:v>
                </c:pt>
                <c:pt idx="937">
                  <c:v>3058.2748776508975</c:v>
                </c:pt>
                <c:pt idx="938">
                  <c:v>3061.5334420880913</c:v>
                </c:pt>
                <c:pt idx="939">
                  <c:v>3064.7920065252856</c:v>
                </c:pt>
                <c:pt idx="940">
                  <c:v>3068.0505709624795</c:v>
                </c:pt>
                <c:pt idx="941">
                  <c:v>3071.3091353996738</c:v>
                </c:pt>
                <c:pt idx="942">
                  <c:v>3074.5676998368681</c:v>
                </c:pt>
                <c:pt idx="943">
                  <c:v>3077.8262642740619</c:v>
                </c:pt>
                <c:pt idx="944">
                  <c:v>3081.0848287112563</c:v>
                </c:pt>
                <c:pt idx="945">
                  <c:v>3084.3433931484501</c:v>
                </c:pt>
                <c:pt idx="946">
                  <c:v>3087.6019575856444</c:v>
                </c:pt>
                <c:pt idx="947">
                  <c:v>3090.8605220228387</c:v>
                </c:pt>
                <c:pt idx="948">
                  <c:v>3094.1190864600326</c:v>
                </c:pt>
                <c:pt idx="949">
                  <c:v>3097.3776508972269</c:v>
                </c:pt>
                <c:pt idx="950">
                  <c:v>3100.6362153344207</c:v>
                </c:pt>
                <c:pt idx="951">
                  <c:v>3103.894779771615</c:v>
                </c:pt>
                <c:pt idx="952">
                  <c:v>3107.1533442088094</c:v>
                </c:pt>
                <c:pt idx="953">
                  <c:v>3110.4119086460032</c:v>
                </c:pt>
                <c:pt idx="954">
                  <c:v>3113.6704730831975</c:v>
                </c:pt>
                <c:pt idx="955">
                  <c:v>3116.9290375203914</c:v>
                </c:pt>
                <c:pt idx="956">
                  <c:v>3120.1876019575857</c:v>
                </c:pt>
                <c:pt idx="957">
                  <c:v>3123.44616639478</c:v>
                </c:pt>
                <c:pt idx="958">
                  <c:v>3126.7047308319738</c:v>
                </c:pt>
                <c:pt idx="959">
                  <c:v>3129.9632952691682</c:v>
                </c:pt>
                <c:pt idx="960">
                  <c:v>3133.221859706362</c:v>
                </c:pt>
                <c:pt idx="961">
                  <c:v>3136.4804241435563</c:v>
                </c:pt>
                <c:pt idx="962">
                  <c:v>3139.7389885807506</c:v>
                </c:pt>
                <c:pt idx="963">
                  <c:v>3142.9975530179445</c:v>
                </c:pt>
                <c:pt idx="964">
                  <c:v>3146.2561174551388</c:v>
                </c:pt>
                <c:pt idx="965">
                  <c:v>3149.5146818923326</c:v>
                </c:pt>
                <c:pt idx="966">
                  <c:v>3152.773246329527</c:v>
                </c:pt>
                <c:pt idx="967">
                  <c:v>3156.0318107667213</c:v>
                </c:pt>
                <c:pt idx="968">
                  <c:v>3159.2903752039151</c:v>
                </c:pt>
                <c:pt idx="969">
                  <c:v>3162.5489396411094</c:v>
                </c:pt>
                <c:pt idx="970">
                  <c:v>3165.8075040783033</c:v>
                </c:pt>
                <c:pt idx="971">
                  <c:v>3169.0660685154976</c:v>
                </c:pt>
                <c:pt idx="972">
                  <c:v>3172.3246329526919</c:v>
                </c:pt>
                <c:pt idx="973">
                  <c:v>3175.5831973898858</c:v>
                </c:pt>
                <c:pt idx="974">
                  <c:v>3178.8417618270801</c:v>
                </c:pt>
                <c:pt idx="975">
                  <c:v>3182.1003262642739</c:v>
                </c:pt>
                <c:pt idx="976">
                  <c:v>3185.3588907014682</c:v>
                </c:pt>
                <c:pt idx="977">
                  <c:v>3188.6174551386625</c:v>
                </c:pt>
                <c:pt idx="978">
                  <c:v>3191.8760195758564</c:v>
                </c:pt>
                <c:pt idx="979">
                  <c:v>3195.1345840130507</c:v>
                </c:pt>
                <c:pt idx="980">
                  <c:v>3198.3931484502446</c:v>
                </c:pt>
                <c:pt idx="981">
                  <c:v>3201.6517128874389</c:v>
                </c:pt>
                <c:pt idx="982">
                  <c:v>3204.9102773246332</c:v>
                </c:pt>
                <c:pt idx="983">
                  <c:v>3208.168841761827</c:v>
                </c:pt>
                <c:pt idx="984">
                  <c:v>3211.4274061990213</c:v>
                </c:pt>
                <c:pt idx="985">
                  <c:v>3214.6859706362152</c:v>
                </c:pt>
                <c:pt idx="986">
                  <c:v>3217.9445350734095</c:v>
                </c:pt>
                <c:pt idx="987">
                  <c:v>3221.2030995106038</c:v>
                </c:pt>
                <c:pt idx="988">
                  <c:v>3224.4616639477977</c:v>
                </c:pt>
                <c:pt idx="989">
                  <c:v>3227.720228384992</c:v>
                </c:pt>
                <c:pt idx="990">
                  <c:v>3230.9787928221858</c:v>
                </c:pt>
                <c:pt idx="991">
                  <c:v>3234.2373572593801</c:v>
                </c:pt>
                <c:pt idx="992">
                  <c:v>3237.4959216965744</c:v>
                </c:pt>
                <c:pt idx="993">
                  <c:v>3240.7544861337683</c:v>
                </c:pt>
                <c:pt idx="994">
                  <c:v>3244.0130505709626</c:v>
                </c:pt>
                <c:pt idx="995">
                  <c:v>3247.2716150081565</c:v>
                </c:pt>
                <c:pt idx="996">
                  <c:v>3250.5301794453508</c:v>
                </c:pt>
                <c:pt idx="997">
                  <c:v>3253.7887438825451</c:v>
                </c:pt>
                <c:pt idx="998">
                  <c:v>3257.0473083197389</c:v>
                </c:pt>
                <c:pt idx="999">
                  <c:v>3260.3058727569332</c:v>
                </c:pt>
                <c:pt idx="1000">
                  <c:v>3263.5644371941271</c:v>
                </c:pt>
                <c:pt idx="1001">
                  <c:v>3266.8230016313214</c:v>
                </c:pt>
                <c:pt idx="1002">
                  <c:v>3270.0815660685157</c:v>
                </c:pt>
                <c:pt idx="1003">
                  <c:v>3273.3401305057096</c:v>
                </c:pt>
                <c:pt idx="1004">
                  <c:v>3276.5986949429039</c:v>
                </c:pt>
                <c:pt idx="1005">
                  <c:v>3279.8572593800977</c:v>
                </c:pt>
                <c:pt idx="1006">
                  <c:v>3283.115823817292</c:v>
                </c:pt>
                <c:pt idx="1007">
                  <c:v>3286.3743882544863</c:v>
                </c:pt>
                <c:pt idx="1008">
                  <c:v>3289.6329526916802</c:v>
                </c:pt>
                <c:pt idx="1009">
                  <c:v>3292.8915171288745</c:v>
                </c:pt>
                <c:pt idx="1010">
                  <c:v>3296.1500815660684</c:v>
                </c:pt>
                <c:pt idx="1011">
                  <c:v>3299.4086460032627</c:v>
                </c:pt>
                <c:pt idx="1012">
                  <c:v>3302.667210440457</c:v>
                </c:pt>
                <c:pt idx="1013">
                  <c:v>3305.9257748776508</c:v>
                </c:pt>
                <c:pt idx="1014">
                  <c:v>3309.1843393148451</c:v>
                </c:pt>
                <c:pt idx="1015">
                  <c:v>3312.442903752039</c:v>
                </c:pt>
                <c:pt idx="1016">
                  <c:v>3315.7014681892333</c:v>
                </c:pt>
                <c:pt idx="1017">
                  <c:v>3318.9600326264276</c:v>
                </c:pt>
                <c:pt idx="1018">
                  <c:v>3322.2185970636215</c:v>
                </c:pt>
                <c:pt idx="1019">
                  <c:v>3325.4771615008158</c:v>
                </c:pt>
                <c:pt idx="1020">
                  <c:v>3328.7357259380096</c:v>
                </c:pt>
                <c:pt idx="1021">
                  <c:v>3331.9942903752039</c:v>
                </c:pt>
                <c:pt idx="1022">
                  <c:v>3335.2528548123983</c:v>
                </c:pt>
                <c:pt idx="1023">
                  <c:v>3338.5114192495921</c:v>
                </c:pt>
                <c:pt idx="1024">
                  <c:v>3341.7699836867864</c:v>
                </c:pt>
                <c:pt idx="1025">
                  <c:v>3345.0285481239803</c:v>
                </c:pt>
                <c:pt idx="1026">
                  <c:v>3348.2871125611746</c:v>
                </c:pt>
                <c:pt idx="1027">
                  <c:v>3351.5456769983689</c:v>
                </c:pt>
                <c:pt idx="1028">
                  <c:v>3354.8042414355627</c:v>
                </c:pt>
                <c:pt idx="1029">
                  <c:v>3358.0628058727571</c:v>
                </c:pt>
                <c:pt idx="1030">
                  <c:v>3361.3213703099509</c:v>
                </c:pt>
                <c:pt idx="1031">
                  <c:v>3364.5799347471452</c:v>
                </c:pt>
                <c:pt idx="1032">
                  <c:v>3367.8384991843395</c:v>
                </c:pt>
                <c:pt idx="1033">
                  <c:v>3371.0970636215334</c:v>
                </c:pt>
                <c:pt idx="1034">
                  <c:v>3374.3556280587277</c:v>
                </c:pt>
                <c:pt idx="1035">
                  <c:v>3377.6141924959215</c:v>
                </c:pt>
                <c:pt idx="1036">
                  <c:v>3380.8727569331159</c:v>
                </c:pt>
                <c:pt idx="1037">
                  <c:v>3384.1313213703102</c:v>
                </c:pt>
                <c:pt idx="1038">
                  <c:v>3387.389885807504</c:v>
                </c:pt>
                <c:pt idx="1039">
                  <c:v>3390.6484502446983</c:v>
                </c:pt>
                <c:pt idx="1040">
                  <c:v>3393.9070146818922</c:v>
                </c:pt>
                <c:pt idx="1041">
                  <c:v>3397.1655791190865</c:v>
                </c:pt>
                <c:pt idx="1042">
                  <c:v>3400.4241435562808</c:v>
                </c:pt>
                <c:pt idx="1043">
                  <c:v>3403.6827079934747</c:v>
                </c:pt>
                <c:pt idx="1044">
                  <c:v>3406.941272430669</c:v>
                </c:pt>
                <c:pt idx="1045">
                  <c:v>3410.1998368678628</c:v>
                </c:pt>
                <c:pt idx="1046">
                  <c:v>3413.4584013050571</c:v>
                </c:pt>
                <c:pt idx="1047">
                  <c:v>3416.7169657422514</c:v>
                </c:pt>
                <c:pt idx="1048">
                  <c:v>3419.9755301794453</c:v>
                </c:pt>
                <c:pt idx="1049">
                  <c:v>3423.2340946166396</c:v>
                </c:pt>
                <c:pt idx="1050">
                  <c:v>3426.4926590538334</c:v>
                </c:pt>
                <c:pt idx="1051">
                  <c:v>3429.7512234910278</c:v>
                </c:pt>
                <c:pt idx="1052">
                  <c:v>3433.0097879282221</c:v>
                </c:pt>
                <c:pt idx="1053">
                  <c:v>3436.2683523654159</c:v>
                </c:pt>
                <c:pt idx="1054">
                  <c:v>3439.5269168026102</c:v>
                </c:pt>
                <c:pt idx="1055">
                  <c:v>3442.7854812398041</c:v>
                </c:pt>
                <c:pt idx="1056">
                  <c:v>3446.0440456769984</c:v>
                </c:pt>
                <c:pt idx="1057">
                  <c:v>3449.3026101141927</c:v>
                </c:pt>
                <c:pt idx="1058">
                  <c:v>3452.5611745513866</c:v>
                </c:pt>
                <c:pt idx="1059">
                  <c:v>3455.8197389885809</c:v>
                </c:pt>
                <c:pt idx="1060">
                  <c:v>3459.0783034257747</c:v>
                </c:pt>
                <c:pt idx="1061">
                  <c:v>3462.336867862969</c:v>
                </c:pt>
                <c:pt idx="1062">
                  <c:v>3465.5954323001633</c:v>
                </c:pt>
                <c:pt idx="1063">
                  <c:v>3468.8539967373572</c:v>
                </c:pt>
                <c:pt idx="1064">
                  <c:v>3472.1125611745515</c:v>
                </c:pt>
                <c:pt idx="1065">
                  <c:v>3475.3711256117454</c:v>
                </c:pt>
                <c:pt idx="1066">
                  <c:v>3478.6296900489397</c:v>
                </c:pt>
                <c:pt idx="1067">
                  <c:v>3481.888254486134</c:v>
                </c:pt>
                <c:pt idx="1068">
                  <c:v>3485.1468189233278</c:v>
                </c:pt>
                <c:pt idx="1069">
                  <c:v>3488.4053833605221</c:v>
                </c:pt>
                <c:pt idx="1070">
                  <c:v>3491.663947797716</c:v>
                </c:pt>
                <c:pt idx="1071">
                  <c:v>3494.9225122349103</c:v>
                </c:pt>
                <c:pt idx="1072">
                  <c:v>3498.1810766721046</c:v>
                </c:pt>
                <c:pt idx="1073">
                  <c:v>3501.4396411092985</c:v>
                </c:pt>
                <c:pt idx="1074">
                  <c:v>3504.6982055464928</c:v>
                </c:pt>
                <c:pt idx="1075">
                  <c:v>3507.9567699836866</c:v>
                </c:pt>
                <c:pt idx="1076">
                  <c:v>3511.2153344208809</c:v>
                </c:pt>
                <c:pt idx="1077">
                  <c:v>3514.4738988580752</c:v>
                </c:pt>
                <c:pt idx="1078">
                  <c:v>3517.7324632952691</c:v>
                </c:pt>
                <c:pt idx="1079">
                  <c:v>3520.9910277324634</c:v>
                </c:pt>
                <c:pt idx="1080">
                  <c:v>3524.2495921696573</c:v>
                </c:pt>
                <c:pt idx="1081">
                  <c:v>3527.5081566068516</c:v>
                </c:pt>
                <c:pt idx="1082">
                  <c:v>3530.7667210440459</c:v>
                </c:pt>
                <c:pt idx="1083">
                  <c:v>3534.0252854812397</c:v>
                </c:pt>
                <c:pt idx="1084">
                  <c:v>3537.283849918434</c:v>
                </c:pt>
                <c:pt idx="1085">
                  <c:v>3540.5424143556279</c:v>
                </c:pt>
                <c:pt idx="1086">
                  <c:v>3543.8009787928222</c:v>
                </c:pt>
                <c:pt idx="1087">
                  <c:v>3547.0595432300165</c:v>
                </c:pt>
                <c:pt idx="1088">
                  <c:v>3550.3181076672104</c:v>
                </c:pt>
                <c:pt idx="1089">
                  <c:v>3553.5766721044047</c:v>
                </c:pt>
                <c:pt idx="1090">
                  <c:v>3556.8352365415985</c:v>
                </c:pt>
                <c:pt idx="1091">
                  <c:v>3560.0938009787928</c:v>
                </c:pt>
                <c:pt idx="1092">
                  <c:v>3563.3523654159872</c:v>
                </c:pt>
                <c:pt idx="1093">
                  <c:v>3566.610929853181</c:v>
                </c:pt>
                <c:pt idx="1094">
                  <c:v>3569.8694942903753</c:v>
                </c:pt>
                <c:pt idx="1095">
                  <c:v>3573.1280587275692</c:v>
                </c:pt>
                <c:pt idx="1096">
                  <c:v>3576.3866231647635</c:v>
                </c:pt>
                <c:pt idx="1097">
                  <c:v>3579.6451876019578</c:v>
                </c:pt>
                <c:pt idx="1098">
                  <c:v>3582.9037520391516</c:v>
                </c:pt>
                <c:pt idx="1099">
                  <c:v>3586.1623164763459</c:v>
                </c:pt>
                <c:pt idx="1100">
                  <c:v>3589.4208809135398</c:v>
                </c:pt>
                <c:pt idx="1101">
                  <c:v>3592.6794453507341</c:v>
                </c:pt>
                <c:pt idx="1102">
                  <c:v>3595.9380097879284</c:v>
                </c:pt>
                <c:pt idx="1103">
                  <c:v>3599.1965742251223</c:v>
                </c:pt>
                <c:pt idx="1104">
                  <c:v>3602.4551386623166</c:v>
                </c:pt>
                <c:pt idx="1105">
                  <c:v>3605.7137030995104</c:v>
                </c:pt>
                <c:pt idx="1106">
                  <c:v>3608.9722675367047</c:v>
                </c:pt>
                <c:pt idx="1107">
                  <c:v>3612.2308319738991</c:v>
                </c:pt>
                <c:pt idx="1108">
                  <c:v>3615.4893964110929</c:v>
                </c:pt>
                <c:pt idx="1109">
                  <c:v>3618.7479608482872</c:v>
                </c:pt>
                <c:pt idx="1110">
                  <c:v>3622.0065252854811</c:v>
                </c:pt>
                <c:pt idx="1111">
                  <c:v>3625.2650897226754</c:v>
                </c:pt>
                <c:pt idx="1112">
                  <c:v>3628.5236541598697</c:v>
                </c:pt>
                <c:pt idx="1113">
                  <c:v>3631.7822185970635</c:v>
                </c:pt>
                <c:pt idx="1114">
                  <c:v>3635.0407830342579</c:v>
                </c:pt>
                <c:pt idx="1115">
                  <c:v>3638.2993474714517</c:v>
                </c:pt>
                <c:pt idx="1116">
                  <c:v>3641.557911908646</c:v>
                </c:pt>
                <c:pt idx="1117">
                  <c:v>3644.8164763458403</c:v>
                </c:pt>
                <c:pt idx="1118">
                  <c:v>3648.0750407830342</c:v>
                </c:pt>
                <c:pt idx="1119">
                  <c:v>3651.3336052202285</c:v>
                </c:pt>
                <c:pt idx="1120">
                  <c:v>3654.5921696574223</c:v>
                </c:pt>
                <c:pt idx="1121">
                  <c:v>3657.8507340946167</c:v>
                </c:pt>
                <c:pt idx="1122">
                  <c:v>3661.109298531811</c:v>
                </c:pt>
                <c:pt idx="1123">
                  <c:v>3664.3678629690048</c:v>
                </c:pt>
                <c:pt idx="1124">
                  <c:v>3667.6264274061991</c:v>
                </c:pt>
                <c:pt idx="1125">
                  <c:v>3670.884991843393</c:v>
                </c:pt>
                <c:pt idx="1126">
                  <c:v>3674.1435562805873</c:v>
                </c:pt>
                <c:pt idx="1127">
                  <c:v>3677.4021207177816</c:v>
                </c:pt>
                <c:pt idx="1128">
                  <c:v>3680.6606851549755</c:v>
                </c:pt>
                <c:pt idx="1129">
                  <c:v>3683.9192495921698</c:v>
                </c:pt>
                <c:pt idx="1130">
                  <c:v>3687.1778140293636</c:v>
                </c:pt>
                <c:pt idx="1131">
                  <c:v>3690.4363784665579</c:v>
                </c:pt>
                <c:pt idx="1132">
                  <c:v>3693.6949429037522</c:v>
                </c:pt>
                <c:pt idx="1133">
                  <c:v>3696.9535073409461</c:v>
                </c:pt>
                <c:pt idx="1134">
                  <c:v>3700.2120717781404</c:v>
                </c:pt>
                <c:pt idx="1135">
                  <c:v>3703.4706362153343</c:v>
                </c:pt>
                <c:pt idx="1136">
                  <c:v>3706.7292006525286</c:v>
                </c:pt>
                <c:pt idx="1137">
                  <c:v>3709.9877650897229</c:v>
                </c:pt>
                <c:pt idx="1138">
                  <c:v>3713.2463295269167</c:v>
                </c:pt>
                <c:pt idx="1139">
                  <c:v>3716.504893964111</c:v>
                </c:pt>
                <c:pt idx="1140">
                  <c:v>3719.7634584013049</c:v>
                </c:pt>
                <c:pt idx="1141">
                  <c:v>3723.0220228384992</c:v>
                </c:pt>
                <c:pt idx="1142">
                  <c:v>3726.2805872756935</c:v>
                </c:pt>
                <c:pt idx="1143">
                  <c:v>3729.5391517128874</c:v>
                </c:pt>
                <c:pt idx="1144">
                  <c:v>3732.7977161500817</c:v>
                </c:pt>
                <c:pt idx="1145">
                  <c:v>3736.0562805872755</c:v>
                </c:pt>
                <c:pt idx="1146">
                  <c:v>3739.3148450244698</c:v>
                </c:pt>
                <c:pt idx="1147">
                  <c:v>3742.5734094616641</c:v>
                </c:pt>
                <c:pt idx="1148">
                  <c:v>3745.831973898858</c:v>
                </c:pt>
                <c:pt idx="1149">
                  <c:v>3749.0905383360523</c:v>
                </c:pt>
                <c:pt idx="1150">
                  <c:v>3752.3491027732462</c:v>
                </c:pt>
                <c:pt idx="1151">
                  <c:v>3755.6076672104405</c:v>
                </c:pt>
                <c:pt idx="1152">
                  <c:v>3758.8662316476348</c:v>
                </c:pt>
                <c:pt idx="1153">
                  <c:v>3762.1247960848286</c:v>
                </c:pt>
                <c:pt idx="1154">
                  <c:v>3765.3833605220229</c:v>
                </c:pt>
                <c:pt idx="1155">
                  <c:v>3768.6419249592168</c:v>
                </c:pt>
                <c:pt idx="1156">
                  <c:v>3771.9004893964111</c:v>
                </c:pt>
                <c:pt idx="1157">
                  <c:v>3775.1590538336054</c:v>
                </c:pt>
                <c:pt idx="1158">
                  <c:v>3778.4176182707993</c:v>
                </c:pt>
                <c:pt idx="1159">
                  <c:v>3781.6761827079936</c:v>
                </c:pt>
                <c:pt idx="1160">
                  <c:v>3784.9347471451874</c:v>
                </c:pt>
                <c:pt idx="1161">
                  <c:v>3788.1933115823817</c:v>
                </c:pt>
                <c:pt idx="1162">
                  <c:v>3791.451876019576</c:v>
                </c:pt>
                <c:pt idx="1163">
                  <c:v>3794.7104404567699</c:v>
                </c:pt>
                <c:pt idx="1164">
                  <c:v>3797.9690048939642</c:v>
                </c:pt>
                <c:pt idx="1165">
                  <c:v>3801.2275693311581</c:v>
                </c:pt>
                <c:pt idx="1166">
                  <c:v>3804.4861337683524</c:v>
                </c:pt>
                <c:pt idx="1167">
                  <c:v>3807.7446982055467</c:v>
                </c:pt>
                <c:pt idx="1168">
                  <c:v>3811.0032626427405</c:v>
                </c:pt>
                <c:pt idx="1169">
                  <c:v>3814.2618270799348</c:v>
                </c:pt>
                <c:pt idx="1170">
                  <c:v>3817.5203915171287</c:v>
                </c:pt>
                <c:pt idx="1171">
                  <c:v>3820.778955954323</c:v>
                </c:pt>
                <c:pt idx="1172">
                  <c:v>3824.0375203915173</c:v>
                </c:pt>
                <c:pt idx="1173">
                  <c:v>3827.2960848287112</c:v>
                </c:pt>
                <c:pt idx="1174">
                  <c:v>3830.5546492659055</c:v>
                </c:pt>
                <c:pt idx="1175">
                  <c:v>3833.8132137030993</c:v>
                </c:pt>
                <c:pt idx="1176">
                  <c:v>3837.0717781402936</c:v>
                </c:pt>
                <c:pt idx="1177">
                  <c:v>3840.330342577488</c:v>
                </c:pt>
                <c:pt idx="1178">
                  <c:v>3843.5889070146818</c:v>
                </c:pt>
                <c:pt idx="1179">
                  <c:v>3846.8474714518761</c:v>
                </c:pt>
                <c:pt idx="1180">
                  <c:v>3850.10603588907</c:v>
                </c:pt>
                <c:pt idx="1181">
                  <c:v>3853.3646003262643</c:v>
                </c:pt>
                <c:pt idx="1182">
                  <c:v>3856.6231647634586</c:v>
                </c:pt>
                <c:pt idx="1183">
                  <c:v>3859.8817292006524</c:v>
                </c:pt>
                <c:pt idx="1184">
                  <c:v>3863.1402936378468</c:v>
                </c:pt>
                <c:pt idx="1185">
                  <c:v>3866.3988580750406</c:v>
                </c:pt>
                <c:pt idx="1186">
                  <c:v>3869.6574225122349</c:v>
                </c:pt>
                <c:pt idx="1187">
                  <c:v>3872.9159869494292</c:v>
                </c:pt>
                <c:pt idx="1188">
                  <c:v>3876.1745513866231</c:v>
                </c:pt>
                <c:pt idx="1189">
                  <c:v>3879.4331158238174</c:v>
                </c:pt>
                <c:pt idx="1190">
                  <c:v>3882.6916802610112</c:v>
                </c:pt>
                <c:pt idx="1191">
                  <c:v>3885.9502446982056</c:v>
                </c:pt>
                <c:pt idx="1192">
                  <c:v>3889.2088091353999</c:v>
                </c:pt>
                <c:pt idx="1193">
                  <c:v>3892.4673735725937</c:v>
                </c:pt>
                <c:pt idx="1194">
                  <c:v>3895.725938009788</c:v>
                </c:pt>
                <c:pt idx="1195">
                  <c:v>3898.9845024469819</c:v>
                </c:pt>
                <c:pt idx="1196">
                  <c:v>3902.2430668841762</c:v>
                </c:pt>
                <c:pt idx="1197">
                  <c:v>3905.5016313213705</c:v>
                </c:pt>
                <c:pt idx="1198">
                  <c:v>3908.7601957585644</c:v>
                </c:pt>
                <c:pt idx="1199">
                  <c:v>3912.0187601957587</c:v>
                </c:pt>
                <c:pt idx="1200">
                  <c:v>3915.2773246329525</c:v>
                </c:pt>
                <c:pt idx="1201">
                  <c:v>3918.5358890701468</c:v>
                </c:pt>
                <c:pt idx="1202">
                  <c:v>3921.7944535073411</c:v>
                </c:pt>
                <c:pt idx="1203">
                  <c:v>3925.053017944535</c:v>
                </c:pt>
                <c:pt idx="1204">
                  <c:v>3928.3115823817293</c:v>
                </c:pt>
                <c:pt idx="1205">
                  <c:v>3931.5701468189231</c:v>
                </c:pt>
                <c:pt idx="1206">
                  <c:v>3934.8287112561175</c:v>
                </c:pt>
                <c:pt idx="1207">
                  <c:v>3938.0872756933118</c:v>
                </c:pt>
                <c:pt idx="1208">
                  <c:v>3941.3458401305056</c:v>
                </c:pt>
                <c:pt idx="1209">
                  <c:v>3944.6044045676999</c:v>
                </c:pt>
                <c:pt idx="1210">
                  <c:v>3947.8629690048938</c:v>
                </c:pt>
                <c:pt idx="1211">
                  <c:v>3951.1215334420881</c:v>
                </c:pt>
                <c:pt idx="1212">
                  <c:v>3954.3800978792824</c:v>
                </c:pt>
                <c:pt idx="1213">
                  <c:v>3957.6386623164763</c:v>
                </c:pt>
                <c:pt idx="1214">
                  <c:v>3960.8972267536706</c:v>
                </c:pt>
                <c:pt idx="1215">
                  <c:v>3964.1557911908644</c:v>
                </c:pt>
                <c:pt idx="1216">
                  <c:v>3967.4143556280587</c:v>
                </c:pt>
                <c:pt idx="1217">
                  <c:v>3970.672920065253</c:v>
                </c:pt>
                <c:pt idx="1218">
                  <c:v>3973.9314845024469</c:v>
                </c:pt>
                <c:pt idx="1219">
                  <c:v>3977.1900489396412</c:v>
                </c:pt>
                <c:pt idx="1220">
                  <c:v>3980.4486133768351</c:v>
                </c:pt>
                <c:pt idx="1221">
                  <c:v>3983.7071778140294</c:v>
                </c:pt>
                <c:pt idx="1222">
                  <c:v>3986.9657422512237</c:v>
                </c:pt>
                <c:pt idx="1223">
                  <c:v>3990.2243066884175</c:v>
                </c:pt>
                <c:pt idx="1224">
                  <c:v>3993.4828711256118</c:v>
                </c:pt>
                <c:pt idx="1225">
                  <c:v>3996.7414355628057</c:v>
                </c:pt>
                <c:pt idx="1226">
                  <c:v>4000</c:v>
                </c:pt>
              </c:numCache>
            </c:numRef>
          </c:cat>
          <c:val>
            <c:numRef>
              <c:f>Phase!$B$3:$B$1231</c:f>
              <c:numCache>
                <c:formatCode>@</c:formatCode>
                <c:ptCount val="1229"/>
                <c:pt idx="0">
                  <c:v>0</c:v>
                </c:pt>
                <c:pt idx="1">
                  <c:v>0</c:v>
                </c:pt>
                <c:pt idx="2" formatCode="General">
                  <c:v>156.83390988984362</c:v>
                </c:pt>
                <c:pt idx="3" formatCode="General">
                  <c:v>118.06347626713062</c:v>
                </c:pt>
                <c:pt idx="4" formatCode="General">
                  <c:v>91.380978684512613</c:v>
                </c:pt>
                <c:pt idx="5" formatCode="General">
                  <c:v>71.145266909454875</c:v>
                </c:pt>
                <c:pt idx="6" formatCode="General">
                  <c:v>52.585664759858574</c:v>
                </c:pt>
                <c:pt idx="7" formatCode="General">
                  <c:v>39.555960012644093</c:v>
                </c:pt>
                <c:pt idx="8" formatCode="General">
                  <c:v>28.376007483673657</c:v>
                </c:pt>
                <c:pt idx="9" formatCode="General">
                  <c:v>18.545682095909306</c:v>
                </c:pt>
                <c:pt idx="10" formatCode="General">
                  <c:v>8.3391447988701763</c:v>
                </c:pt>
                <c:pt idx="11" formatCode="General">
                  <c:v>0.40778699602511714</c:v>
                </c:pt>
                <c:pt idx="12" formatCode="General">
                  <c:v>-6.9399358096046075</c:v>
                </c:pt>
                <c:pt idx="13" formatCode="General">
                  <c:v>-13.820657877136528</c:v>
                </c:pt>
                <c:pt idx="14" formatCode="General">
                  <c:v>-21.380547749916257</c:v>
                </c:pt>
                <c:pt idx="15" formatCode="General">
                  <c:v>-27.536381348242418</c:v>
                </c:pt>
                <c:pt idx="16" formatCode="General">
                  <c:v>-33.440435870460981</c:v>
                </c:pt>
                <c:pt idx="17" formatCode="General">
                  <c:v>-39.139415385801023</c:v>
                </c:pt>
                <c:pt idx="18" formatCode="General">
                  <c:v>-45.568154929346619</c:v>
                </c:pt>
                <c:pt idx="19" formatCode="General">
                  <c:v>-50.916672414349165</c:v>
                </c:pt>
                <c:pt idx="20" formatCode="General">
                  <c:v>-56.142198614316946</c:v>
                </c:pt>
                <c:pt idx="21" formatCode="General">
                  <c:v>-61.25596879052317</c:v>
                </c:pt>
                <c:pt idx="22" formatCode="General">
                  <c:v>-67.103027019423351</c:v>
                </c:pt>
                <c:pt idx="23" formatCode="General">
                  <c:v>-72.025273498553275</c:v>
                </c:pt>
                <c:pt idx="24" formatCode="General">
                  <c:v>-76.873880959812482</c:v>
                </c:pt>
                <c:pt idx="25" formatCode="General">
                  <c:v>-81.659338220608092</c:v>
                </c:pt>
                <c:pt idx="26" formatCode="General">
                  <c:v>-87.169522521105833</c:v>
                </c:pt>
                <c:pt idx="27" formatCode="General">
                  <c:v>-91.83764169799862</c:v>
                </c:pt>
                <c:pt idx="28" formatCode="General">
                  <c:v>-96.461123633233242</c:v>
                </c:pt>
                <c:pt idx="29" formatCode="General">
                  <c:v>-101.80151762669081</c:v>
                </c:pt>
                <c:pt idx="30" formatCode="General">
                  <c:v>-106.34207937044897</c:v>
                </c:pt>
                <c:pt idx="31" formatCode="General">
                  <c:v>-110.84686323507351</c:v>
                </c:pt>
                <c:pt idx="32" formatCode="General">
                  <c:v>-115.32161400299967</c:v>
                </c:pt>
                <c:pt idx="33" formatCode="General">
                  <c:v>-120.50807707311004</c:v>
                </c:pt>
                <c:pt idx="34" formatCode="General">
                  <c:v>-124.92677399402967</c:v>
                </c:pt>
                <c:pt idx="35" formatCode="General">
                  <c:v>-129.32283444328272</c:v>
                </c:pt>
                <c:pt idx="36" formatCode="General">
                  <c:v>-133.69648433107278</c:v>
                </c:pt>
                <c:pt idx="37" formatCode="General">
                  <c:v>-138.77479987175101</c:v>
                </c:pt>
                <c:pt idx="38" formatCode="General">
                  <c:v>-143.10725565442928</c:v>
                </c:pt>
                <c:pt idx="39" formatCode="General">
                  <c:v>-147.42481196794392</c:v>
                </c:pt>
                <c:pt idx="40" formatCode="General">
                  <c:v>-151.72607770229385</c:v>
                </c:pt>
                <c:pt idx="41" formatCode="General">
                  <c:v>-156.7274543799912</c:v>
                </c:pt>
                <c:pt idx="42" formatCode="General">
                  <c:v>-160.99992522150791</c:v>
                </c:pt>
                <c:pt idx="43" formatCode="General">
                  <c:v>-165.25963714691898</c:v>
                </c:pt>
                <c:pt idx="44" formatCode="General">
                  <c:v>-169.50753458707837</c:v>
                </c:pt>
                <c:pt idx="45" formatCode="General">
                  <c:v>-174.45032449665865</c:v>
                </c:pt>
                <c:pt idx="46" formatCode="General">
                  <c:v>-178.67562751649956</c:v>
                </c:pt>
                <c:pt idx="47" formatCode="General">
                  <c:v>-182.89152644605861</c:v>
                </c:pt>
                <c:pt idx="48" formatCode="General">
                  <c:v>-187.09935981208076</c:v>
                </c:pt>
                <c:pt idx="49" formatCode="General">
                  <c:v>-191.99717951448037</c:v>
                </c:pt>
                <c:pt idx="50" formatCode="General">
                  <c:v>-196.18644717803545</c:v>
                </c:pt>
                <c:pt idx="51" formatCode="General">
                  <c:v>-200.35925927927804</c:v>
                </c:pt>
                <c:pt idx="52" formatCode="General">
                  <c:v>-204.54523853077728</c:v>
                </c:pt>
                <c:pt idx="53" formatCode="General">
                  <c:v>-209.4084408511716</c:v>
                </c:pt>
                <c:pt idx="54" formatCode="General">
                  <c:v>-213.57174867547613</c:v>
                </c:pt>
                <c:pt idx="55" formatCode="General">
                  <c:v>-217.72669673389603</c:v>
                </c:pt>
                <c:pt idx="56" formatCode="General">
                  <c:v>-221.87581169933043</c:v>
                </c:pt>
                <c:pt idx="57" formatCode="General">
                  <c:v>-226.71268627500444</c:v>
                </c:pt>
                <c:pt idx="58" formatCode="General">
                  <c:v>-230.85425228639187</c:v>
                </c:pt>
                <c:pt idx="59" formatCode="General">
                  <c:v>-234.98371850429928</c:v>
                </c:pt>
                <c:pt idx="60" formatCode="General">
                  <c:v>-239.12155777689833</c:v>
                </c:pt>
                <c:pt idx="61" formatCode="General">
                  <c:v>-243.93499615502171</c:v>
                </c:pt>
                <c:pt idx="62" formatCode="General">
                  <c:v>-248.06595479701812</c:v>
                </c:pt>
                <c:pt idx="63" formatCode="General">
                  <c:v>-252.16814807138869</c:v>
                </c:pt>
                <c:pt idx="64" formatCode="General">
                  <c:v>-256.28448818688827</c:v>
                </c:pt>
                <c:pt idx="65" formatCode="General">
                  <c:v>-261.07718425532528</c:v>
                </c:pt>
                <c:pt idx="66" formatCode="General">
                  <c:v>-265.18597506761313</c:v>
                </c:pt>
                <c:pt idx="67" formatCode="General">
                  <c:v>-269.28930824570114</c:v>
                </c:pt>
                <c:pt idx="68" formatCode="General">
                  <c:v>-274.07045166864697</c:v>
                </c:pt>
                <c:pt idx="69" formatCode="General">
                  <c:v>-278.17018221742876</c:v>
                </c:pt>
                <c:pt idx="70" formatCode="General">
                  <c:v>-282.26363885309001</c:v>
                </c:pt>
                <c:pt idx="71" formatCode="General">
                  <c:v>-286.35395874370874</c:v>
                </c:pt>
                <c:pt idx="72" formatCode="General">
                  <c:v>-291.12304781108531</c:v>
                </c:pt>
                <c:pt idx="73" formatCode="General">
                  <c:v>-295.20967246977705</c:v>
                </c:pt>
                <c:pt idx="74" formatCode="General">
                  <c:v>-299.29270219699896</c:v>
                </c:pt>
                <c:pt idx="75" formatCode="General">
                  <c:v>-303.37409565480471</c:v>
                </c:pt>
                <c:pt idx="76" formatCode="General">
                  <c:v>-308.13177374783101</c:v>
                </c:pt>
                <c:pt idx="77" formatCode="General">
                  <c:v>-312.20864485122001</c:v>
                </c:pt>
                <c:pt idx="78" formatCode="General">
                  <c:v>-316.2848252664146</c:v>
                </c:pt>
                <c:pt idx="79" formatCode="General">
                  <c:v>-320.35261758775493</c:v>
                </c:pt>
                <c:pt idx="80" formatCode="General">
                  <c:v>-325.10516293824054</c:v>
                </c:pt>
                <c:pt idx="81" formatCode="General">
                  <c:v>-329.17398150421332</c:v>
                </c:pt>
                <c:pt idx="82" formatCode="General">
                  <c:v>-333.2404722479576</c:v>
                </c:pt>
                <c:pt idx="83" formatCode="General">
                  <c:v>-337.30409380062309</c:v>
                </c:pt>
                <c:pt idx="84" formatCode="General">
                  <c:v>-342.04474529557422</c:v>
                </c:pt>
                <c:pt idx="85" formatCode="General">
                  <c:v>-346.10403351223863</c:v>
                </c:pt>
                <c:pt idx="86" formatCode="General">
                  <c:v>-350.16775458384018</c:v>
                </c:pt>
                <c:pt idx="87" formatCode="General">
                  <c:v>-354.2242594307582</c:v>
                </c:pt>
                <c:pt idx="88" formatCode="General">
                  <c:v>-358.9587472585194</c:v>
                </c:pt>
                <c:pt idx="89" formatCode="General">
                  <c:v>-363.01302181462097</c:v>
                </c:pt>
                <c:pt idx="90" formatCode="General">
                  <c:v>-367.06926043199053</c:v>
                </c:pt>
                <c:pt idx="91" formatCode="General">
                  <c:v>-371.12138793732612</c:v>
                </c:pt>
                <c:pt idx="92" formatCode="General">
                  <c:v>-375.84738995984333</c:v>
                </c:pt>
                <c:pt idx="93" formatCode="General">
                  <c:v>-379.89911500885847</c:v>
                </c:pt>
                <c:pt idx="94" formatCode="General">
                  <c:v>-383.94856134984161</c:v>
                </c:pt>
                <c:pt idx="95" formatCode="General">
                  <c:v>-387.99701843334367</c:v>
                </c:pt>
                <c:pt idx="96" formatCode="General">
                  <c:v>-392.71781769976832</c:v>
                </c:pt>
                <c:pt idx="97" formatCode="General">
                  <c:v>-396.76261624284848</c:v>
                </c:pt>
                <c:pt idx="98" formatCode="General">
                  <c:v>-400.80881853927673</c:v>
                </c:pt>
                <c:pt idx="99" formatCode="General">
                  <c:v>-404.85158679842158</c:v>
                </c:pt>
                <c:pt idx="100" formatCode="General">
                  <c:v>-409.56871343650158</c:v>
                </c:pt>
                <c:pt idx="101" formatCode="General">
                  <c:v>-413.61172637837001</c:v>
                </c:pt>
                <c:pt idx="102" formatCode="General">
                  <c:v>-417.65277816504414</c:v>
                </c:pt>
                <c:pt idx="103" formatCode="General">
                  <c:v>-422.36410639289954</c:v>
                </c:pt>
                <c:pt idx="104" formatCode="General">
                  <c:v>-426.40454134764855</c:v>
                </c:pt>
                <c:pt idx="105" formatCode="General">
                  <c:v>-430.44104025895575</c:v>
                </c:pt>
                <c:pt idx="106" formatCode="General">
                  <c:v>-434.47843974798371</c:v>
                </c:pt>
                <c:pt idx="107" formatCode="General">
                  <c:v>-439.18875639565857</c:v>
                </c:pt>
                <c:pt idx="108" formatCode="General">
                  <c:v>-443.22439921189812</c:v>
                </c:pt>
                <c:pt idx="109" formatCode="General">
                  <c:v>-447.26192529407001</c:v>
                </c:pt>
                <c:pt idx="110" formatCode="General">
                  <c:v>-451.29335688753747</c:v>
                </c:pt>
                <c:pt idx="111" formatCode="General">
                  <c:v>-456.00074679225332</c:v>
                </c:pt>
                <c:pt idx="112" formatCode="General">
                  <c:v>-460.03139262717468</c:v>
                </c:pt>
                <c:pt idx="113" formatCode="General">
                  <c:v>-464.06471135362932</c:v>
                </c:pt>
                <c:pt idx="114" formatCode="General">
                  <c:v>-468.09644049440652</c:v>
                </c:pt>
                <c:pt idx="115" formatCode="General">
                  <c:v>-472.79868255713956</c:v>
                </c:pt>
                <c:pt idx="116" formatCode="General">
                  <c:v>-476.82697520023845</c:v>
                </c:pt>
                <c:pt idx="117" formatCode="General">
                  <c:v>-480.86112080783988</c:v>
                </c:pt>
                <c:pt idx="118" formatCode="General">
                  <c:v>-484.88776584544195</c:v>
                </c:pt>
                <c:pt idx="119" formatCode="General">
                  <c:v>-489.5843113722886</c:v>
                </c:pt>
                <c:pt idx="120" formatCode="General">
                  <c:v>-493.6148127346782</c:v>
                </c:pt>
                <c:pt idx="121" formatCode="General">
                  <c:v>-497.64121264361376</c:v>
                </c:pt>
                <c:pt idx="122" formatCode="General">
                  <c:v>-501.66728828322533</c:v>
                </c:pt>
                <c:pt idx="123" formatCode="General">
                  <c:v>-506.3630504979655</c:v>
                </c:pt>
                <c:pt idx="124" formatCode="General">
                  <c:v>-510.39059413650227</c:v>
                </c:pt>
                <c:pt idx="125" formatCode="General">
                  <c:v>-514.41466437255815</c:v>
                </c:pt>
                <c:pt idx="126" formatCode="General">
                  <c:v>-518.43711595719287</c:v>
                </c:pt>
                <c:pt idx="127" formatCode="General">
                  <c:v>-523.13336339572118</c:v>
                </c:pt>
                <c:pt idx="128" formatCode="General">
                  <c:v>-527.15645725439083</c:v>
                </c:pt>
                <c:pt idx="129" formatCode="General">
                  <c:v>-531.17886557635177</c:v>
                </c:pt>
                <c:pt idx="130" formatCode="General">
                  <c:v>-535.20372348542082</c:v>
                </c:pt>
                <c:pt idx="131" formatCode="General">
                  <c:v>-539.89429942089828</c:v>
                </c:pt>
                <c:pt idx="132" formatCode="General">
                  <c:v>-543.9162505111957</c:v>
                </c:pt>
                <c:pt idx="133" formatCode="General">
                  <c:v>-547.93600858204047</c:v>
                </c:pt>
                <c:pt idx="134" formatCode="General">
                  <c:v>-551.95831661464456</c:v>
                </c:pt>
                <c:pt idx="135" formatCode="General">
                  <c:v>-556.64875098944128</c:v>
                </c:pt>
                <c:pt idx="136" formatCode="General">
                  <c:v>-560.6687213699546</c:v>
                </c:pt>
                <c:pt idx="137" formatCode="General">
                  <c:v>-564.68709809791721</c:v>
                </c:pt>
                <c:pt idx="138" formatCode="General">
                  <c:v>-568.70695774216722</c:v>
                </c:pt>
                <c:pt idx="139" formatCode="General">
                  <c:v>-573.39648563215019</c:v>
                </c:pt>
                <c:pt idx="140" formatCode="General">
                  <c:v>-577.41414639160269</c:v>
                </c:pt>
                <c:pt idx="141" formatCode="General">
                  <c:v>-581.43671661855797</c:v>
                </c:pt>
                <c:pt idx="142" formatCode="General">
                  <c:v>-586.11988241395568</c:v>
                </c:pt>
                <c:pt idx="143" formatCode="General">
                  <c:v>-590.13676167104234</c:v>
                </c:pt>
                <c:pt idx="144" formatCode="General">
                  <c:v>-594.15614356064896</c:v>
                </c:pt>
                <c:pt idx="145" formatCode="General">
                  <c:v>-598.17405444899498</c:v>
                </c:pt>
                <c:pt idx="146" formatCode="General">
                  <c:v>-602.85847032993036</c:v>
                </c:pt>
                <c:pt idx="147" formatCode="General">
                  <c:v>-606.87394400904373</c:v>
                </c:pt>
                <c:pt idx="148" formatCode="General">
                  <c:v>-610.89050914465497</c:v>
                </c:pt>
                <c:pt idx="149" formatCode="General">
                  <c:v>-614.90494455209455</c:v>
                </c:pt>
                <c:pt idx="150" formatCode="General">
                  <c:v>-619.59192072344138</c:v>
                </c:pt>
                <c:pt idx="151" formatCode="General">
                  <c:v>-623.60654905774743</c:v>
                </c:pt>
                <c:pt idx="152" formatCode="General">
                  <c:v>-627.62342139218788</c:v>
                </c:pt>
                <c:pt idx="153" formatCode="General">
                  <c:v>-631.63568585936412</c:v>
                </c:pt>
                <c:pt idx="154" formatCode="General">
                  <c:v>-636.32146116385718</c:v>
                </c:pt>
                <c:pt idx="155" formatCode="General">
                  <c:v>-640.33507883553648</c:v>
                </c:pt>
                <c:pt idx="156" formatCode="General">
                  <c:v>-644.35065454111168</c:v>
                </c:pt>
                <c:pt idx="157" formatCode="General">
                  <c:v>-648.36008158219988</c:v>
                </c:pt>
                <c:pt idx="158" formatCode="General">
                  <c:v>-653.04655046843982</c:v>
                </c:pt>
                <c:pt idx="159" formatCode="General">
                  <c:v>-657.0597352896076</c:v>
                </c:pt>
                <c:pt idx="160" formatCode="General">
                  <c:v>-661.07192635249567</c:v>
                </c:pt>
                <c:pt idx="161" formatCode="General">
                  <c:v>-665.0821017379667</c:v>
                </c:pt>
                <c:pt idx="162" formatCode="General">
                  <c:v>-669.76409725595772</c:v>
                </c:pt>
                <c:pt idx="163" formatCode="General">
                  <c:v>-673.77583952748512</c:v>
                </c:pt>
                <c:pt idx="164" formatCode="General">
                  <c:v>-677.79100461181849</c:v>
                </c:pt>
                <c:pt idx="165" formatCode="General">
                  <c:v>-681.79998098827446</c:v>
                </c:pt>
                <c:pt idx="166" formatCode="General">
                  <c:v>-686.4818178676669</c:v>
                </c:pt>
                <c:pt idx="167" formatCode="General">
                  <c:v>-690.49271848127603</c:v>
                </c:pt>
                <c:pt idx="168" formatCode="General">
                  <c:v>-694.50278015590129</c:v>
                </c:pt>
                <c:pt idx="169" formatCode="General">
                  <c:v>-698.51260243955164</c:v>
                </c:pt>
                <c:pt idx="170" formatCode="General">
                  <c:v>-703.19743946901065</c:v>
                </c:pt>
                <c:pt idx="171" formatCode="General">
                  <c:v>-707.20550808303108</c:v>
                </c:pt>
                <c:pt idx="172" formatCode="General">
                  <c:v>-711.21346037083276</c:v>
                </c:pt>
                <c:pt idx="173" formatCode="General">
                  <c:v>-715.22739457292437</c:v>
                </c:pt>
                <c:pt idx="174" formatCode="General">
                  <c:v>-719.90580094169206</c:v>
                </c:pt>
                <c:pt idx="175" formatCode="General">
                  <c:v>-723.9166062632296</c:v>
                </c:pt>
                <c:pt idx="176" formatCode="General">
                  <c:v>-727.92362696652447</c:v>
                </c:pt>
                <c:pt idx="177" formatCode="General">
                  <c:v>-731.9325736856922</c:v>
                </c:pt>
                <c:pt idx="178" formatCode="General">
                  <c:v>-736.61145191347464</c:v>
                </c:pt>
                <c:pt idx="179" formatCode="General">
                  <c:v>-740.6187667222913</c:v>
                </c:pt>
                <c:pt idx="180" formatCode="General">
                  <c:v>-744.63538017200676</c:v>
                </c:pt>
                <c:pt idx="181" formatCode="General">
                  <c:v>-749.3083513318121</c:v>
                </c:pt>
                <c:pt idx="182" formatCode="General">
                  <c:v>-753.31406043229197</c:v>
                </c:pt>
                <c:pt idx="183" formatCode="General">
                  <c:v>-757.32267011930878</c:v>
                </c:pt>
                <c:pt idx="184" formatCode="General">
                  <c:v>-761.3329566499109</c:v>
                </c:pt>
                <c:pt idx="185" formatCode="General">
                  <c:v>-766.00946460327668</c:v>
                </c:pt>
                <c:pt idx="186" formatCode="General">
                  <c:v>-770.01750706047721</c:v>
                </c:pt>
                <c:pt idx="187" formatCode="General">
                  <c:v>-774.02314971854355</c:v>
                </c:pt>
                <c:pt idx="188" formatCode="General">
                  <c:v>-778.0338924029212</c:v>
                </c:pt>
                <c:pt idx="189" formatCode="General">
                  <c:v>-782.70954591252962</c:v>
                </c:pt>
                <c:pt idx="190" formatCode="General">
                  <c:v>-786.71474517867682</c:v>
                </c:pt>
                <c:pt idx="191" formatCode="General">
                  <c:v>-790.72151025409732</c:v>
                </c:pt>
                <c:pt idx="192" formatCode="General">
                  <c:v>-794.72909689717278</c:v>
                </c:pt>
                <c:pt idx="193" formatCode="General">
                  <c:v>-799.40005130909822</c:v>
                </c:pt>
                <c:pt idx="194" formatCode="General">
                  <c:v>-803.41250498408078</c:v>
                </c:pt>
                <c:pt idx="195" formatCode="General">
                  <c:v>-807.41828438861933</c:v>
                </c:pt>
                <c:pt idx="196" formatCode="General">
                  <c:v>-811.42681099050901</c:v>
                </c:pt>
                <c:pt idx="197" formatCode="General">
                  <c:v>-816.09842681051612</c:v>
                </c:pt>
                <c:pt idx="198" formatCode="General">
                  <c:v>-820.10777028919642</c:v>
                </c:pt>
                <c:pt idx="199" formatCode="General">
                  <c:v>-824.11190996008759</c:v>
                </c:pt>
                <c:pt idx="200" formatCode="General">
                  <c:v>-828.11545065540997</c:v>
                </c:pt>
                <c:pt idx="201" formatCode="General">
                  <c:v>-832.7926560938854</c:v>
                </c:pt>
                <c:pt idx="202" formatCode="General">
                  <c:v>-836.79715755745804</c:v>
                </c:pt>
                <c:pt idx="203" formatCode="General">
                  <c:v>-840.8020375270238</c:v>
                </c:pt>
                <c:pt idx="204" formatCode="General">
                  <c:v>-844.80924104364976</c:v>
                </c:pt>
                <c:pt idx="205" formatCode="General">
                  <c:v>-849.48237863632528</c:v>
                </c:pt>
                <c:pt idx="206" formatCode="General">
                  <c:v>-853.48651607016052</c:v>
                </c:pt>
                <c:pt idx="207" formatCode="General">
                  <c:v>-857.49243031557251</c:v>
                </c:pt>
                <c:pt idx="208" formatCode="General">
                  <c:v>-861.49708695307231</c:v>
                </c:pt>
                <c:pt idx="209" formatCode="General">
                  <c:v>-866.17089585877295</c:v>
                </c:pt>
                <c:pt idx="210" formatCode="General">
                  <c:v>-870.1734802618231</c:v>
                </c:pt>
                <c:pt idx="211" formatCode="General">
                  <c:v>-874.17922805032754</c:v>
                </c:pt>
                <c:pt idx="212" formatCode="General">
                  <c:v>-878.18654487368156</c:v>
                </c:pt>
                <c:pt idx="213" formatCode="General">
                  <c:v>-882.85769973183449</c:v>
                </c:pt>
                <c:pt idx="214" formatCode="General">
                  <c:v>-886.86301713864941</c:v>
                </c:pt>
                <c:pt idx="215" formatCode="General">
                  <c:v>-890.8644357917135</c:v>
                </c:pt>
                <c:pt idx="216" formatCode="General">
                  <c:v>-894.87170097863498</c:v>
                </c:pt>
                <c:pt idx="217" formatCode="General">
                  <c:v>-899.5410336939658</c:v>
                </c:pt>
                <c:pt idx="218" formatCode="General">
                  <c:v>-903.54601185527201</c:v>
                </c:pt>
                <c:pt idx="219" formatCode="General">
                  <c:v>-907.55412680623238</c:v>
                </c:pt>
                <c:pt idx="220" formatCode="General">
                  <c:v>-912.21931593819568</c:v>
                </c:pt>
                <c:pt idx="221" formatCode="General">
                  <c:v>-916.22540786013474</c:v>
                </c:pt>
                <c:pt idx="222" formatCode="General">
                  <c:v>-920.23023573095554</c:v>
                </c:pt>
                <c:pt idx="223" formatCode="General">
                  <c:v>-924.23439883027413</c:v>
                </c:pt>
                <c:pt idx="224" formatCode="General">
                  <c:v>-928.90331311669775</c:v>
                </c:pt>
                <c:pt idx="225" formatCode="General">
                  <c:v>-932.90738194616381</c:v>
                </c:pt>
                <c:pt idx="226" formatCode="General">
                  <c:v>-936.90913677364574</c:v>
                </c:pt>
                <c:pt idx="227" formatCode="General">
                  <c:v>-940.91391771590258</c:v>
                </c:pt>
                <c:pt idx="228" formatCode="General">
                  <c:v>-945.58269449506122</c:v>
                </c:pt>
                <c:pt idx="229" formatCode="General">
                  <c:v>-949.58639956285049</c:v>
                </c:pt>
                <c:pt idx="230" formatCode="General">
                  <c:v>-953.59014633340416</c:v>
                </c:pt>
                <c:pt idx="231" formatCode="General">
                  <c:v>-957.59356016710694</c:v>
                </c:pt>
                <c:pt idx="232" formatCode="General">
                  <c:v>-962.26716964362026</c:v>
                </c:pt>
                <c:pt idx="233" formatCode="General">
                  <c:v>-966.26649748142393</c:v>
                </c:pt>
                <c:pt idx="234" formatCode="General">
                  <c:v>-970.26776655867434</c:v>
                </c:pt>
                <c:pt idx="235" formatCode="General">
                  <c:v>-974.27140290539944</c:v>
                </c:pt>
                <c:pt idx="236" formatCode="General">
                  <c:v>-978.93922042899169</c:v>
                </c:pt>
                <c:pt idx="237" formatCode="General">
                  <c:v>-982.94329308545309</c:v>
                </c:pt>
                <c:pt idx="238" formatCode="General">
                  <c:v>-986.94620092025048</c:v>
                </c:pt>
                <c:pt idx="239" formatCode="General">
                  <c:v>-990.95070422969866</c:v>
                </c:pt>
                <c:pt idx="240" formatCode="General">
                  <c:v>-995.62212504385991</c:v>
                </c:pt>
                <c:pt idx="241" formatCode="General">
                  <c:v>-999.62277901051118</c:v>
                </c:pt>
                <c:pt idx="242" formatCode="General">
                  <c:v>-1003.6253663417966</c:v>
                </c:pt>
                <c:pt idx="243" formatCode="General">
                  <c:v>-1007.6293659804389</c:v>
                </c:pt>
                <c:pt idx="244" formatCode="General">
                  <c:v>-1012.2978675238337</c:v>
                </c:pt>
                <c:pt idx="245" formatCode="General">
                  <c:v>-1016.2985224394242</c:v>
                </c:pt>
                <c:pt idx="246" formatCode="General">
                  <c:v>-1020.2995980478635</c:v>
                </c:pt>
                <c:pt idx="247" formatCode="General">
                  <c:v>-1024.3042665992059</c:v>
                </c:pt>
                <c:pt idx="248" formatCode="General">
                  <c:v>-1028.9716982027187</c:v>
                </c:pt>
                <c:pt idx="249" formatCode="General">
                  <c:v>-1032.9775233695661</c:v>
                </c:pt>
                <c:pt idx="250" formatCode="General">
                  <c:v>-1036.9780148443881</c:v>
                </c:pt>
                <c:pt idx="251" formatCode="General">
                  <c:v>-1040.976523806771</c:v>
                </c:pt>
                <c:pt idx="252" formatCode="General">
                  <c:v>-1045.6481918003026</c:v>
                </c:pt>
                <c:pt idx="253" formatCode="General">
                  <c:v>-1049.6515386542869</c:v>
                </c:pt>
                <c:pt idx="254" formatCode="General">
                  <c:v>-1053.6502617629708</c:v>
                </c:pt>
                <c:pt idx="255" formatCode="General">
                  <c:v>-1057.6546497905488</c:v>
                </c:pt>
                <c:pt idx="256" formatCode="General">
                  <c:v>-1062.3198646011458</c:v>
                </c:pt>
                <c:pt idx="257" formatCode="General">
                  <c:v>-1066.3222295765079</c:v>
                </c:pt>
                <c:pt idx="258" formatCode="General">
                  <c:v>-1070.3281882339388</c:v>
                </c:pt>
                <c:pt idx="259" formatCode="General">
                  <c:v>-1074.9925158672304</c:v>
                </c:pt>
                <c:pt idx="260" formatCode="General">
                  <c:v>-1078.9971002937416</c:v>
                </c:pt>
                <c:pt idx="261" formatCode="General">
                  <c:v>-1082.9966692047844</c:v>
                </c:pt>
                <c:pt idx="262" formatCode="General">
                  <c:v>-1086.9965032818966</c:v>
                </c:pt>
                <c:pt idx="263" formatCode="General">
                  <c:v>-1091.6699839818264</c:v>
                </c:pt>
                <c:pt idx="264" formatCode="General">
                  <c:v>-1095.6691250961069</c:v>
                </c:pt>
                <c:pt idx="265" formatCode="General">
                  <c:v>-1099.6708759744668</c:v>
                </c:pt>
                <c:pt idx="266" formatCode="General">
                  <c:v>-1103.671845924418</c:v>
                </c:pt>
                <c:pt idx="267" formatCode="General">
                  <c:v>-1108.3412153457134</c:v>
                </c:pt>
                <c:pt idx="268" formatCode="General">
                  <c:v>-1112.341248831003</c:v>
                </c:pt>
                <c:pt idx="269" formatCode="General">
                  <c:v>-1116.342620773481</c:v>
                </c:pt>
                <c:pt idx="270" formatCode="General">
                  <c:v>-1120.3422568532171</c:v>
                </c:pt>
                <c:pt idx="271" formatCode="General">
                  <c:v>-1125.0099090301646</c:v>
                </c:pt>
                <c:pt idx="272" formatCode="General">
                  <c:v>-1129.0104466462049</c:v>
                </c:pt>
                <c:pt idx="273" formatCode="General">
                  <c:v>-1133.0086131852784</c:v>
                </c:pt>
                <c:pt idx="274" formatCode="General">
                  <c:v>-1137.0110655794558</c:v>
                </c:pt>
                <c:pt idx="275" formatCode="General">
                  <c:v>-1141.6773101275355</c:v>
                </c:pt>
                <c:pt idx="276" formatCode="General">
                  <c:v>-1145.6772141730764</c:v>
                </c:pt>
                <c:pt idx="277" formatCode="General">
                  <c:v>-1149.6807262313482</c:v>
                </c:pt>
                <c:pt idx="278" formatCode="General">
                  <c:v>-1153.6823042845331</c:v>
                </c:pt>
                <c:pt idx="279" formatCode="General">
                  <c:v>-1158.3491808534448</c:v>
                </c:pt>
                <c:pt idx="280" formatCode="General">
                  <c:v>-1162.3503409116647</c:v>
                </c:pt>
                <c:pt idx="281" formatCode="General">
                  <c:v>-1166.3471464404192</c:v>
                </c:pt>
                <c:pt idx="282" formatCode="General">
                  <c:v>-1170.3483096037701</c:v>
                </c:pt>
                <c:pt idx="283" formatCode="General">
                  <c:v>-1175.0185624405497</c:v>
                </c:pt>
                <c:pt idx="284" formatCode="General">
                  <c:v>-1179.0154341554232</c:v>
                </c:pt>
                <c:pt idx="285" formatCode="General">
                  <c:v>-1183.0153533765781</c:v>
                </c:pt>
                <c:pt idx="286" formatCode="General">
                  <c:v>-1187.018193258795</c:v>
                </c:pt>
                <c:pt idx="287" formatCode="General">
                  <c:v>-1191.683070941436</c:v>
                </c:pt>
                <c:pt idx="288" formatCode="General">
                  <c:v>-1195.6856790857048</c:v>
                </c:pt>
                <c:pt idx="289" formatCode="General">
                  <c:v>-1199.6885860330399</c:v>
                </c:pt>
                <c:pt idx="290" formatCode="General">
                  <c:v>-1203.6862002304827</c:v>
                </c:pt>
                <c:pt idx="291" formatCode="General">
                  <c:v>-1208.3510331898867</c:v>
                </c:pt>
                <c:pt idx="292" formatCode="General">
                  <c:v>-1212.3495834134715</c:v>
                </c:pt>
                <c:pt idx="293" formatCode="General">
                  <c:v>-1216.3537132725185</c:v>
                </c:pt>
                <c:pt idx="294" formatCode="General">
                  <c:v>-1220.3537122939344</c:v>
                </c:pt>
                <c:pt idx="295" formatCode="General">
                  <c:v>-1225.0189253593287</c:v>
                </c:pt>
                <c:pt idx="296" formatCode="General">
                  <c:v>-1229.019033538204</c:v>
                </c:pt>
                <c:pt idx="297" formatCode="General">
                  <c:v>-1233.0181539465004</c:v>
                </c:pt>
                <c:pt idx="298" formatCode="General">
                  <c:v>-1237.6829094915367</c:v>
                </c:pt>
                <c:pt idx="299" formatCode="General">
                  <c:v>-1241.6828704098255</c:v>
                </c:pt>
                <c:pt idx="300" formatCode="General">
                  <c:v>-1245.6814202257899</c:v>
                </c:pt>
                <c:pt idx="301" formatCode="General">
                  <c:v>-1249.6844943660853</c:v>
                </c:pt>
                <c:pt idx="302" formatCode="General">
                  <c:v>-1254.348459564296</c:v>
                </c:pt>
                <c:pt idx="303" formatCode="General">
                  <c:v>-1258.3449722257699</c:v>
                </c:pt>
                <c:pt idx="304" formatCode="General">
                  <c:v>-1262.3454274246512</c:v>
                </c:pt>
                <c:pt idx="305" formatCode="General">
                  <c:v>-1266.3448206869768</c:v>
                </c:pt>
                <c:pt idx="306" formatCode="General">
                  <c:v>-1271.0124039689367</c:v>
                </c:pt>
                <c:pt idx="307" formatCode="General">
                  <c:v>-1275.0150624290179</c:v>
                </c:pt>
                <c:pt idx="308" formatCode="General">
                  <c:v>-1279.0139848181077</c:v>
                </c:pt>
                <c:pt idx="309" formatCode="General">
                  <c:v>-1283.0119871456691</c:v>
                </c:pt>
                <c:pt idx="310" formatCode="General">
                  <c:v>-1287.6750992328909</c:v>
                </c:pt>
                <c:pt idx="311" formatCode="General">
                  <c:v>-1291.6723251555927</c:v>
                </c:pt>
                <c:pt idx="312" formatCode="General">
                  <c:v>-1295.6785490078212</c:v>
                </c:pt>
                <c:pt idx="313" formatCode="General">
                  <c:v>-1299.6759629377843</c:v>
                </c:pt>
                <c:pt idx="314" formatCode="General">
                  <c:v>-1304.3410906357833</c:v>
                </c:pt>
                <c:pt idx="315" formatCode="General">
                  <c:v>-1308.3376459674819</c:v>
                </c:pt>
                <c:pt idx="316" formatCode="General">
                  <c:v>-1312.338341218569</c:v>
                </c:pt>
                <c:pt idx="317" formatCode="General">
                  <c:v>-1316.3388605619475</c:v>
                </c:pt>
                <c:pt idx="318" formatCode="General">
                  <c:v>-1321.0053036460151</c:v>
                </c:pt>
                <c:pt idx="319" formatCode="General">
                  <c:v>-1325.0058368819684</c:v>
                </c:pt>
                <c:pt idx="320" formatCode="General">
                  <c:v>-1329.0040323535809</c:v>
                </c:pt>
                <c:pt idx="321" formatCode="General">
                  <c:v>-1333.0030521989361</c:v>
                </c:pt>
                <c:pt idx="322" formatCode="General">
                  <c:v>-1337.6695449794418</c:v>
                </c:pt>
                <c:pt idx="323" formatCode="General">
                  <c:v>-1341.6696775592338</c:v>
                </c:pt>
                <c:pt idx="324" formatCode="General">
                  <c:v>-1345.6673424799749</c:v>
                </c:pt>
                <c:pt idx="325" formatCode="General">
                  <c:v>-1349.6690010457787</c:v>
                </c:pt>
                <c:pt idx="326" formatCode="General">
                  <c:v>-1354.3310034406179</c:v>
                </c:pt>
                <c:pt idx="327" formatCode="General">
                  <c:v>-1358.3306968674094</c:v>
                </c:pt>
                <c:pt idx="328" formatCode="General">
                  <c:v>-1362.3281372958659</c:v>
                </c:pt>
                <c:pt idx="329" formatCode="General">
                  <c:v>-1366.3302545327106</c:v>
                </c:pt>
                <c:pt idx="330" formatCode="General">
                  <c:v>-1370.992732536482</c:v>
                </c:pt>
                <c:pt idx="331" formatCode="General">
                  <c:v>-1374.9945033533381</c:v>
                </c:pt>
                <c:pt idx="332" formatCode="General">
                  <c:v>-1378.9920991141169</c:v>
                </c:pt>
                <c:pt idx="333" formatCode="General">
                  <c:v>-1382.9900234477911</c:v>
                </c:pt>
                <c:pt idx="334" formatCode="General">
                  <c:v>-1387.6573634136714</c:v>
                </c:pt>
                <c:pt idx="335" formatCode="General">
                  <c:v>-1391.6601685517039</c:v>
                </c:pt>
                <c:pt idx="336" formatCode="General">
                  <c:v>-1395.6539400453437</c:v>
                </c:pt>
                <c:pt idx="337" formatCode="General">
                  <c:v>-1400.3234758378246</c:v>
                </c:pt>
                <c:pt idx="338" formatCode="General">
                  <c:v>-1404.3158964014876</c:v>
                </c:pt>
                <c:pt idx="339" formatCode="General">
                  <c:v>-1408.315939921785</c:v>
                </c:pt>
                <c:pt idx="340" formatCode="General">
                  <c:v>-1412.3145316848629</c:v>
                </c:pt>
                <c:pt idx="341" formatCode="General">
                  <c:v>-1416.9838239714024</c:v>
                </c:pt>
                <c:pt idx="342" formatCode="General">
                  <c:v>-1420.9797211154316</c:v>
                </c:pt>
                <c:pt idx="343" formatCode="General">
                  <c:v>-1424.9791648459168</c:v>
                </c:pt>
                <c:pt idx="344" formatCode="General">
                  <c:v>-1428.9783401248792</c:v>
                </c:pt>
                <c:pt idx="345" formatCode="General">
                  <c:v>-1433.6421614895651</c:v>
                </c:pt>
                <c:pt idx="346" formatCode="General">
                  <c:v>-1437.6431831150635</c:v>
                </c:pt>
                <c:pt idx="347" formatCode="General">
                  <c:v>-1441.6430523574365</c:v>
                </c:pt>
                <c:pt idx="348" formatCode="General">
                  <c:v>-1445.6440860173591</c:v>
                </c:pt>
                <c:pt idx="349" formatCode="General">
                  <c:v>-1450.3052860647615</c:v>
                </c:pt>
                <c:pt idx="350" formatCode="General">
                  <c:v>-1454.3055743855707</c:v>
                </c:pt>
                <c:pt idx="351" formatCode="General">
                  <c:v>-1458.3029514034033</c:v>
                </c:pt>
                <c:pt idx="352" formatCode="General">
                  <c:v>-1462.3042352160114</c:v>
                </c:pt>
                <c:pt idx="353" formatCode="General">
                  <c:v>-1466.9701062917541</c:v>
                </c:pt>
                <c:pt idx="354" formatCode="General">
                  <c:v>-1470.9604065441483</c:v>
                </c:pt>
                <c:pt idx="355" formatCode="General">
                  <c:v>-1474.9646345012718</c:v>
                </c:pt>
                <c:pt idx="356" formatCode="General">
                  <c:v>-1478.9620992974621</c:v>
                </c:pt>
                <c:pt idx="357" formatCode="General">
                  <c:v>-1483.625043947754</c:v>
                </c:pt>
                <c:pt idx="358" formatCode="General">
                  <c:v>-1487.6281347546208</c:v>
                </c:pt>
                <c:pt idx="359" formatCode="General">
                  <c:v>-1491.6237066603837</c:v>
                </c:pt>
                <c:pt idx="360" formatCode="General">
                  <c:v>-1495.6269093526223</c:v>
                </c:pt>
                <c:pt idx="361" formatCode="General">
                  <c:v>-1500.2908861905132</c:v>
                </c:pt>
                <c:pt idx="362" formatCode="General">
                  <c:v>-1504.2941405270178</c:v>
                </c:pt>
                <c:pt idx="363" formatCode="General">
                  <c:v>-1508.2867492090841</c:v>
                </c:pt>
                <c:pt idx="364" formatCode="General">
                  <c:v>-1512.2842612285519</c:v>
                </c:pt>
                <c:pt idx="365" formatCode="General">
                  <c:v>-1516.9509345790991</c:v>
                </c:pt>
                <c:pt idx="366" formatCode="General">
                  <c:v>-1520.9477251715614</c:v>
                </c:pt>
                <c:pt idx="367" formatCode="General">
                  <c:v>-1524.9447845088789</c:v>
                </c:pt>
                <c:pt idx="368" formatCode="General">
                  <c:v>-1528.9453079265227</c:v>
                </c:pt>
                <c:pt idx="369" formatCode="General">
                  <c:v>-1533.6086799809909</c:v>
                </c:pt>
                <c:pt idx="370" formatCode="General">
                  <c:v>-1537.6051446020208</c:v>
                </c:pt>
                <c:pt idx="371" formatCode="General">
                  <c:v>-1541.6054312503604</c:v>
                </c:pt>
                <c:pt idx="372" formatCode="General">
                  <c:v>-1545.6028886794659</c:v>
                </c:pt>
                <c:pt idx="373" formatCode="General">
                  <c:v>-1550.2688060471658</c:v>
                </c:pt>
                <c:pt idx="374" formatCode="General">
                  <c:v>-1554.2684384017889</c:v>
                </c:pt>
                <c:pt idx="375" formatCode="General">
                  <c:v>-1558.2681183623035</c:v>
                </c:pt>
                <c:pt idx="376" formatCode="General">
                  <c:v>-1562.9317957754708</c:v>
                </c:pt>
                <c:pt idx="377" formatCode="General">
                  <c:v>-1566.9313527884301</c:v>
                </c:pt>
                <c:pt idx="378" formatCode="General">
                  <c:v>-1570.926081164512</c:v>
                </c:pt>
                <c:pt idx="379" formatCode="General">
                  <c:v>-1574.9235053917207</c:v>
                </c:pt>
                <c:pt idx="380" formatCode="General">
                  <c:v>-1579.5926225978706</c:v>
                </c:pt>
                <c:pt idx="381" formatCode="General">
                  <c:v>-1583.5851719399593</c:v>
                </c:pt>
                <c:pt idx="382" formatCode="General">
                  <c:v>-1587.585138521117</c:v>
                </c:pt>
                <c:pt idx="383" formatCode="General">
                  <c:v>-1591.5861413706186</c:v>
                </c:pt>
                <c:pt idx="384" formatCode="General">
                  <c:v>-1596.2479246740206</c:v>
                </c:pt>
                <c:pt idx="385" formatCode="General">
                  <c:v>-1600.2462126744879</c:v>
                </c:pt>
                <c:pt idx="386" formatCode="General">
                  <c:v>-1604.245550079228</c:v>
                </c:pt>
                <c:pt idx="387" formatCode="General">
                  <c:v>-1608.2414972050206</c:v>
                </c:pt>
                <c:pt idx="388" formatCode="General">
                  <c:v>-1612.9073119805716</c:v>
                </c:pt>
                <c:pt idx="389" formatCode="General">
                  <c:v>-1616.9056784396753</c:v>
                </c:pt>
                <c:pt idx="390" formatCode="General">
                  <c:v>-1620.9008106193883</c:v>
                </c:pt>
                <c:pt idx="391" formatCode="General">
                  <c:v>-1624.8971830240846</c:v>
                </c:pt>
                <c:pt idx="392" formatCode="General">
                  <c:v>-1629.5631893332215</c:v>
                </c:pt>
                <c:pt idx="393" formatCode="General">
                  <c:v>-1633.554005470533</c:v>
                </c:pt>
                <c:pt idx="394" formatCode="General">
                  <c:v>-1637.5585040257338</c:v>
                </c:pt>
                <c:pt idx="395" formatCode="General">
                  <c:v>-1641.5581867951394</c:v>
                </c:pt>
                <c:pt idx="396" formatCode="General">
                  <c:v>-1646.2238949036862</c:v>
                </c:pt>
                <c:pt idx="397" formatCode="General">
                  <c:v>-1650.2192725230584</c:v>
                </c:pt>
                <c:pt idx="398" formatCode="General">
                  <c:v>-1654.2154674449837</c:v>
                </c:pt>
                <c:pt idx="399" formatCode="General">
                  <c:v>-1658.2148494146993</c:v>
                </c:pt>
                <c:pt idx="400" formatCode="General">
                  <c:v>-1662.8799413847998</c:v>
                </c:pt>
                <c:pt idx="401" formatCode="General">
                  <c:v>-1666.8782504752307</c:v>
                </c:pt>
                <c:pt idx="402" formatCode="General">
                  <c:v>-1670.8802795972456</c:v>
                </c:pt>
                <c:pt idx="403" formatCode="General">
                  <c:v>-1674.8770201020775</c:v>
                </c:pt>
                <c:pt idx="404" formatCode="General">
                  <c:v>-1679.5429317140361</c:v>
                </c:pt>
                <c:pt idx="405" formatCode="General">
                  <c:v>-1683.5368336863985</c:v>
                </c:pt>
                <c:pt idx="406" formatCode="General">
                  <c:v>-1687.5375388339862</c:v>
                </c:pt>
                <c:pt idx="407" formatCode="General">
                  <c:v>-1691.5297869833998</c:v>
                </c:pt>
                <c:pt idx="408" formatCode="General">
                  <c:v>-1696.1969960900205</c:v>
                </c:pt>
                <c:pt idx="409" formatCode="General">
                  <c:v>-1700.1951373710986</c:v>
                </c:pt>
                <c:pt idx="410" formatCode="General">
                  <c:v>-1704.1950401081222</c:v>
                </c:pt>
                <c:pt idx="411" formatCode="General">
                  <c:v>-1708.1903033027954</c:v>
                </c:pt>
                <c:pt idx="412" formatCode="General">
                  <c:v>-1712.8527902245564</c:v>
                </c:pt>
                <c:pt idx="413" formatCode="General">
                  <c:v>-1716.8481853560088</c:v>
                </c:pt>
                <c:pt idx="414" formatCode="General">
                  <c:v>-1720.8481862915726</c:v>
                </c:pt>
                <c:pt idx="415" formatCode="General">
                  <c:v>-1725.5139061302827</c:v>
                </c:pt>
                <c:pt idx="416" formatCode="General">
                  <c:v>-1729.5138718758326</c:v>
                </c:pt>
                <c:pt idx="417" formatCode="General">
                  <c:v>-1733.5094870885093</c:v>
                </c:pt>
                <c:pt idx="418" formatCode="General">
                  <c:v>-1737.5058390164627</c:v>
                </c:pt>
                <c:pt idx="419" formatCode="General">
                  <c:v>-1742.1729691495075</c:v>
                </c:pt>
                <c:pt idx="420" formatCode="General">
                  <c:v>-1746.1718700742708</c:v>
                </c:pt>
                <c:pt idx="421" formatCode="General">
                  <c:v>-1750.1693980165487</c:v>
                </c:pt>
                <c:pt idx="422" formatCode="General">
                  <c:v>-1754.169515669749</c:v>
                </c:pt>
                <c:pt idx="423" formatCode="General">
                  <c:v>-1758.8320057333863</c:v>
                </c:pt>
                <c:pt idx="424" formatCode="General">
                  <c:v>-1762.8297082426773</c:v>
                </c:pt>
                <c:pt idx="425" formatCode="General">
                  <c:v>-1766.8287677788421</c:v>
                </c:pt>
                <c:pt idx="426" formatCode="General">
                  <c:v>-1770.8271424405912</c:v>
                </c:pt>
                <c:pt idx="427" formatCode="General">
                  <c:v>-1775.491262993032</c:v>
                </c:pt>
                <c:pt idx="428" formatCode="General">
                  <c:v>-1779.4898708976982</c:v>
                </c:pt>
                <c:pt idx="429" formatCode="General">
                  <c:v>-1783.488832450641</c:v>
                </c:pt>
                <c:pt idx="430" formatCode="General">
                  <c:v>-1787.4860671529873</c:v>
                </c:pt>
                <c:pt idx="431" formatCode="General">
                  <c:v>-1792.1461221838051</c:v>
                </c:pt>
                <c:pt idx="432" formatCode="General">
                  <c:v>-1796.1425556956024</c:v>
                </c:pt>
                <c:pt idx="433" formatCode="General">
                  <c:v>-1800.1466092216656</c:v>
                </c:pt>
                <c:pt idx="434" formatCode="General">
                  <c:v>-1804.1413353417611</c:v>
                </c:pt>
                <c:pt idx="435" formatCode="General">
                  <c:v>-1808.8044739833367</c:v>
                </c:pt>
                <c:pt idx="436" formatCode="General">
                  <c:v>-1812.8031964197987</c:v>
                </c:pt>
                <c:pt idx="437" formatCode="General">
                  <c:v>-1816.7982765032646</c:v>
                </c:pt>
                <c:pt idx="438" formatCode="General">
                  <c:v>-1820.7983362325779</c:v>
                </c:pt>
                <c:pt idx="439" formatCode="General">
                  <c:v>-1825.4624463911427</c:v>
                </c:pt>
                <c:pt idx="440" formatCode="General">
                  <c:v>-1829.4607019760904</c:v>
                </c:pt>
                <c:pt idx="441" formatCode="General">
                  <c:v>-1833.4586986061922</c:v>
                </c:pt>
                <c:pt idx="442" formatCode="General">
                  <c:v>-1837.4572815690831</c:v>
                </c:pt>
                <c:pt idx="443" formatCode="General">
                  <c:v>-1842.1192068764331</c:v>
                </c:pt>
                <c:pt idx="444" formatCode="General">
                  <c:v>-1846.1168186577845</c:v>
                </c:pt>
                <c:pt idx="445" formatCode="General">
                  <c:v>-1850.1168866800253</c:v>
                </c:pt>
                <c:pt idx="446" formatCode="General">
                  <c:v>-1854.1136098706879</c:v>
                </c:pt>
                <c:pt idx="447" formatCode="General">
                  <c:v>-1858.7823400999869</c:v>
                </c:pt>
                <c:pt idx="448" formatCode="General">
                  <c:v>-1862.7783384610889</c:v>
                </c:pt>
                <c:pt idx="449" formatCode="General">
                  <c:v>-1866.7758103882336</c:v>
                </c:pt>
                <c:pt idx="450" formatCode="General">
                  <c:v>-1870.7714372271487</c:v>
                </c:pt>
                <c:pt idx="451" formatCode="General">
                  <c:v>-1875.4340019071722</c:v>
                </c:pt>
                <c:pt idx="452" formatCode="General">
                  <c:v>-1879.4333396367986</c:v>
                </c:pt>
                <c:pt idx="453" formatCode="General">
                  <c:v>-1883.431132583253</c:v>
                </c:pt>
                <c:pt idx="454" formatCode="General">
                  <c:v>-1888.0934120351762</c:v>
                </c:pt>
                <c:pt idx="455" formatCode="General">
                  <c:v>-1892.0931303653392</c:v>
                </c:pt>
                <c:pt idx="456" formatCode="General">
                  <c:v>-1896.0913252227731</c:v>
                </c:pt>
                <c:pt idx="457" formatCode="General">
                  <c:v>-1900.0908041157275</c:v>
                </c:pt>
                <c:pt idx="458" formatCode="General">
                  <c:v>-1904.7545277317845</c:v>
                </c:pt>
                <c:pt idx="459" formatCode="General">
                  <c:v>-1908.7516942348518</c:v>
                </c:pt>
                <c:pt idx="460" formatCode="General">
                  <c:v>-1912.7513201669076</c:v>
                </c:pt>
                <c:pt idx="461" formatCode="General">
                  <c:v>-1916.7465626152427</c:v>
                </c:pt>
                <c:pt idx="462" formatCode="General">
                  <c:v>-1921.4072475946027</c:v>
                </c:pt>
                <c:pt idx="463" formatCode="General">
                  <c:v>-1925.4078675960764</c:v>
                </c:pt>
                <c:pt idx="464" formatCode="General">
                  <c:v>-1929.4028710038735</c:v>
                </c:pt>
                <c:pt idx="465" formatCode="General">
                  <c:v>-1933.402567283405</c:v>
                </c:pt>
                <c:pt idx="466" formatCode="General">
                  <c:v>-1938.0687348218853</c:v>
                </c:pt>
                <c:pt idx="467" formatCode="General">
                  <c:v>-1942.0662901606677</c:v>
                </c:pt>
                <c:pt idx="468" formatCode="General">
                  <c:v>-1946.0601738804683</c:v>
                </c:pt>
                <c:pt idx="469" formatCode="General">
                  <c:v>-1950.0600833653573</c:v>
                </c:pt>
                <c:pt idx="470" formatCode="General">
                  <c:v>-1954.7254890849774</c:v>
                </c:pt>
                <c:pt idx="471" formatCode="General">
                  <c:v>-1958.7192669322208</c:v>
                </c:pt>
                <c:pt idx="472" formatCode="General">
                  <c:v>-1962.7161341292599</c:v>
                </c:pt>
                <c:pt idx="473" formatCode="General">
                  <c:v>-1966.7166682148234</c:v>
                </c:pt>
                <c:pt idx="474" formatCode="General">
                  <c:v>-1971.3821885759596</c:v>
                </c:pt>
                <c:pt idx="475" formatCode="General">
                  <c:v>-1975.3783101952458</c:v>
                </c:pt>
                <c:pt idx="476" formatCode="General">
                  <c:v>-1979.3746700766176</c:v>
                </c:pt>
                <c:pt idx="477" formatCode="General">
                  <c:v>-1983.368587763943</c:v>
                </c:pt>
                <c:pt idx="478" formatCode="General">
                  <c:v>-1988.0349829259055</c:v>
                </c:pt>
                <c:pt idx="479" formatCode="General">
                  <c:v>-1992.0341955598224</c:v>
                </c:pt>
                <c:pt idx="480" formatCode="General">
                  <c:v>-1996.032596881294</c:v>
                </c:pt>
                <c:pt idx="481" formatCode="General">
                  <c:v>-2000.0286517405664</c:v>
                </c:pt>
                <c:pt idx="482" formatCode="General">
                  <c:v>-2004.6937278997202</c:v>
                </c:pt>
                <c:pt idx="483" formatCode="General">
                  <c:v>-2008.6940136123374</c:v>
                </c:pt>
                <c:pt idx="484" formatCode="General">
                  <c:v>-2012.6895453714023</c:v>
                </c:pt>
                <c:pt idx="485" formatCode="General">
                  <c:v>-2016.6875861851354</c:v>
                </c:pt>
                <c:pt idx="486" formatCode="General">
                  <c:v>-2021.3495021930344</c:v>
                </c:pt>
                <c:pt idx="487" formatCode="General">
                  <c:v>-2025.3462158029145</c:v>
                </c:pt>
                <c:pt idx="488" formatCode="General">
                  <c:v>-2029.3458393792657</c:v>
                </c:pt>
                <c:pt idx="489" formatCode="General">
                  <c:v>-2033.3432988854277</c:v>
                </c:pt>
                <c:pt idx="490" formatCode="General">
                  <c:v>-2038.0043034383471</c:v>
                </c:pt>
                <c:pt idx="491" formatCode="General">
                  <c:v>-2042.0013461601566</c:v>
                </c:pt>
                <c:pt idx="492" formatCode="General">
                  <c:v>-2046.0013132261231</c:v>
                </c:pt>
                <c:pt idx="493" formatCode="General">
                  <c:v>-2050.667307377912</c:v>
                </c:pt>
                <c:pt idx="494" formatCode="General">
                  <c:v>-2054.6663100956548</c:v>
                </c:pt>
                <c:pt idx="495" formatCode="General">
                  <c:v>-2058.6612556576888</c:v>
                </c:pt>
                <c:pt idx="496" formatCode="General">
                  <c:v>-2062.6566174752625</c:v>
                </c:pt>
                <c:pt idx="497" formatCode="General">
                  <c:v>-2067.319690820354</c:v>
                </c:pt>
                <c:pt idx="498" formatCode="General">
                  <c:v>-2071.3223030417962</c:v>
                </c:pt>
                <c:pt idx="499" formatCode="General">
                  <c:v>-2075.315806646915</c:v>
                </c:pt>
                <c:pt idx="500" formatCode="General">
                  <c:v>-2079.3173385616342</c:v>
                </c:pt>
                <c:pt idx="501" formatCode="General">
                  <c:v>-2083.9817383121526</c:v>
                </c:pt>
                <c:pt idx="502" formatCode="General">
                  <c:v>-2087.9760731822716</c:v>
                </c:pt>
                <c:pt idx="503" formatCode="General">
                  <c:v>-2091.9764814773303</c:v>
                </c:pt>
                <c:pt idx="504" formatCode="General">
                  <c:v>-2095.9733312699195</c:v>
                </c:pt>
                <c:pt idx="505" formatCode="General">
                  <c:v>-2100.6345200309675</c:v>
                </c:pt>
                <c:pt idx="506" formatCode="General">
                  <c:v>-2104.6377847444032</c:v>
                </c:pt>
                <c:pt idx="507" formatCode="General">
                  <c:v>-2108.6301169588555</c:v>
                </c:pt>
                <c:pt idx="508" formatCode="General">
                  <c:v>-2112.628487488947</c:v>
                </c:pt>
                <c:pt idx="509" formatCode="General">
                  <c:v>-2117.296119663536</c:v>
                </c:pt>
                <c:pt idx="510" formatCode="General">
                  <c:v>-2121.2922252230937</c:v>
                </c:pt>
                <c:pt idx="511" formatCode="General">
                  <c:v>-2125.291849753216</c:v>
                </c:pt>
                <c:pt idx="512" formatCode="General">
                  <c:v>-2129.2895417341038</c:v>
                </c:pt>
                <c:pt idx="513" formatCode="General">
                  <c:v>-2133.9499666783831</c:v>
                </c:pt>
                <c:pt idx="514" formatCode="General">
                  <c:v>-2137.9478879909361</c:v>
                </c:pt>
                <c:pt idx="515" formatCode="General">
                  <c:v>-2141.9468313367552</c:v>
                </c:pt>
                <c:pt idx="516" formatCode="General">
                  <c:v>-2145.94587444934</c:v>
                </c:pt>
                <c:pt idx="517" formatCode="General">
                  <c:v>-2150.6081916712724</c:v>
                </c:pt>
                <c:pt idx="518" formatCode="General">
                  <c:v>-2154.6105661650163</c:v>
                </c:pt>
                <c:pt idx="519" formatCode="General">
                  <c:v>-2158.6019113175362</c:v>
                </c:pt>
                <c:pt idx="520" formatCode="General">
                  <c:v>-2162.6006267676812</c:v>
                </c:pt>
                <c:pt idx="521" formatCode="General">
                  <c:v>-2167.2647678104199</c:v>
                </c:pt>
                <c:pt idx="522" formatCode="General">
                  <c:v>-2171.2646887564392</c:v>
                </c:pt>
                <c:pt idx="523" formatCode="General">
                  <c:v>-2175.2594693387164</c:v>
                </c:pt>
                <c:pt idx="524" formatCode="General">
                  <c:v>-2179.2573699967606</c:v>
                </c:pt>
                <c:pt idx="525" formatCode="General">
                  <c:v>-2183.9242381891272</c:v>
                </c:pt>
                <c:pt idx="526" formatCode="General">
                  <c:v>-2187.9205715048361</c:v>
                </c:pt>
                <c:pt idx="527" formatCode="General">
                  <c:v>-2191.9164766956487</c:v>
                </c:pt>
                <c:pt idx="528" formatCode="General">
                  <c:v>-2195.9136886809279</c:v>
                </c:pt>
                <c:pt idx="529" formatCode="General">
                  <c:v>-2200.5850803997682</c:v>
                </c:pt>
                <c:pt idx="530" formatCode="General">
                  <c:v>-2204.5816088089236</c:v>
                </c:pt>
                <c:pt idx="531" formatCode="General">
                  <c:v>-2208.5745903232428</c:v>
                </c:pt>
                <c:pt idx="532" formatCode="General">
                  <c:v>-2213.2384954471377</c:v>
                </c:pt>
                <c:pt idx="533" formatCode="General">
                  <c:v>-2217.240124779335</c:v>
                </c:pt>
                <c:pt idx="534" formatCode="General">
                  <c:v>-2221.2371975257147</c:v>
                </c:pt>
                <c:pt idx="535" formatCode="General">
                  <c:v>-2225.233985633165</c:v>
                </c:pt>
                <c:pt idx="536" formatCode="General">
                  <c:v>-2229.898012893002</c:v>
                </c:pt>
                <c:pt idx="537" formatCode="General">
                  <c:v>-2233.8941558475017</c:v>
                </c:pt>
                <c:pt idx="538" formatCode="General">
                  <c:v>-2237.8974328063118</c:v>
                </c:pt>
                <c:pt idx="539" formatCode="General">
                  <c:v>-2241.8943387771365</c:v>
                </c:pt>
                <c:pt idx="540" formatCode="General">
                  <c:v>-2246.5531899167227</c:v>
                </c:pt>
                <c:pt idx="541" formatCode="General">
                  <c:v>-2250.5542056895874</c:v>
                </c:pt>
                <c:pt idx="542" formatCode="General">
                  <c:v>-2254.5553155331172</c:v>
                </c:pt>
                <c:pt idx="543" formatCode="General">
                  <c:v>-2258.5476427311191</c:v>
                </c:pt>
                <c:pt idx="544" formatCode="General">
                  <c:v>-2263.2121810915178</c:v>
                </c:pt>
                <c:pt idx="545" formatCode="General">
                  <c:v>-2267.2156133347612</c:v>
                </c:pt>
                <c:pt idx="546" formatCode="General">
                  <c:v>-2271.2071522000651</c:v>
                </c:pt>
                <c:pt idx="547" formatCode="General">
                  <c:v>-2275.2083163567672</c:v>
                </c:pt>
                <c:pt idx="548" formatCode="General">
                  <c:v>-2279.8699439671841</c:v>
                </c:pt>
                <c:pt idx="549" formatCode="General">
                  <c:v>-2283.8689147730752</c:v>
                </c:pt>
                <c:pt idx="550" formatCode="General">
                  <c:v>-2287.8629494066204</c:v>
                </c:pt>
                <c:pt idx="551" formatCode="General">
                  <c:v>-2291.8628608079002</c:v>
                </c:pt>
                <c:pt idx="552" formatCode="General">
                  <c:v>-2296.5267218545091</c:v>
                </c:pt>
                <c:pt idx="553" formatCode="General">
                  <c:v>-2300.5233121128017</c:v>
                </c:pt>
                <c:pt idx="554" formatCode="General">
                  <c:v>-2304.5217845175844</c:v>
                </c:pt>
                <c:pt idx="555" formatCode="General">
                  <c:v>-2308.5192372373981</c:v>
                </c:pt>
                <c:pt idx="556" formatCode="General">
                  <c:v>-2313.1826735796349</c:v>
                </c:pt>
                <c:pt idx="557" formatCode="General">
                  <c:v>-2317.1798861345401</c:v>
                </c:pt>
                <c:pt idx="558" formatCode="General">
                  <c:v>-2321.1778354686135</c:v>
                </c:pt>
                <c:pt idx="559" formatCode="General">
                  <c:v>-2325.176091343249</c:v>
                </c:pt>
                <c:pt idx="560" formatCode="General">
                  <c:v>-2329.8381220760634</c:v>
                </c:pt>
                <c:pt idx="561" formatCode="General">
                  <c:v>-2333.8366223205471</c:v>
                </c:pt>
                <c:pt idx="562" formatCode="General">
                  <c:v>-2337.8364078977247</c:v>
                </c:pt>
                <c:pt idx="563" formatCode="General">
                  <c:v>-2341.8345796883605</c:v>
                </c:pt>
                <c:pt idx="564" formatCode="General">
                  <c:v>-2346.4993579170787</c:v>
                </c:pt>
                <c:pt idx="565" formatCode="General">
                  <c:v>-2350.4932700041682</c:v>
                </c:pt>
                <c:pt idx="566" formatCode="General">
                  <c:v>-2354.4901616786219</c:v>
                </c:pt>
                <c:pt idx="567" formatCode="General">
                  <c:v>-2358.4870379215386</c:v>
                </c:pt>
                <c:pt idx="568" formatCode="General">
                  <c:v>-2363.1555529240645</c:v>
                </c:pt>
                <c:pt idx="569" formatCode="General">
                  <c:v>-2367.1508698837556</c:v>
                </c:pt>
                <c:pt idx="570" formatCode="General">
                  <c:v>-2371.1489183327108</c:v>
                </c:pt>
                <c:pt idx="571" formatCode="General">
                  <c:v>-2375.8115035438223</c:v>
                </c:pt>
                <c:pt idx="572" formatCode="General">
                  <c:v>-2379.812926926822</c:v>
                </c:pt>
                <c:pt idx="573" formatCode="General">
                  <c:v>-2383.8096854427581</c:v>
                </c:pt>
                <c:pt idx="574" formatCode="General">
                  <c:v>-2387.8058835085908</c:v>
                </c:pt>
                <c:pt idx="575" formatCode="General">
                  <c:v>-2392.4675879471852</c:v>
                </c:pt>
                <c:pt idx="576" formatCode="General">
                  <c:v>-2396.4699449297732</c:v>
                </c:pt>
                <c:pt idx="577" formatCode="General">
                  <c:v>-2400.4625773290818</c:v>
                </c:pt>
                <c:pt idx="578" formatCode="General">
                  <c:v>-2404.4631188276371</c:v>
                </c:pt>
                <c:pt idx="579" formatCode="General">
                  <c:v>-2409.1285078526917</c:v>
                </c:pt>
                <c:pt idx="580" formatCode="General">
                  <c:v>-2413.1258419608098</c:v>
                </c:pt>
                <c:pt idx="581" formatCode="General">
                  <c:v>-2417.1221977064438</c:v>
                </c:pt>
                <c:pt idx="582" formatCode="General">
                  <c:v>-2421.1213516367166</c:v>
                </c:pt>
                <c:pt idx="583" formatCode="General">
                  <c:v>-2425.7848609391076</c:v>
                </c:pt>
                <c:pt idx="584" formatCode="General">
                  <c:v>-2429.7830209578979</c:v>
                </c:pt>
                <c:pt idx="585" formatCode="General">
                  <c:v>-2433.7792957978927</c:v>
                </c:pt>
                <c:pt idx="586" formatCode="General">
                  <c:v>-2437.7740014312612</c:v>
                </c:pt>
                <c:pt idx="587" formatCode="General">
                  <c:v>-2442.4383719301632</c:v>
                </c:pt>
                <c:pt idx="588" formatCode="General">
                  <c:v>-2446.4391753553787</c:v>
                </c:pt>
                <c:pt idx="589" formatCode="General">
                  <c:v>-2450.4360152115587</c:v>
                </c:pt>
                <c:pt idx="590" formatCode="General">
                  <c:v>-2454.4370211321066</c:v>
                </c:pt>
                <c:pt idx="591" formatCode="General">
                  <c:v>-2459.1001691613487</c:v>
                </c:pt>
                <c:pt idx="592" formatCode="General">
                  <c:v>-2463.0980324944676</c:v>
                </c:pt>
                <c:pt idx="593" formatCode="General">
                  <c:v>-2467.0966192059027</c:v>
                </c:pt>
                <c:pt idx="594" formatCode="General">
                  <c:v>-2471.0945283702681</c:v>
                </c:pt>
                <c:pt idx="595" formatCode="General">
                  <c:v>-2475.7588695300892</c:v>
                </c:pt>
                <c:pt idx="596" formatCode="General">
                  <c:v>-2479.7572503010788</c:v>
                </c:pt>
                <c:pt idx="597" formatCode="General">
                  <c:v>-2483.7549082145824</c:v>
                </c:pt>
                <c:pt idx="598" formatCode="General">
                  <c:v>-2487.7528752706407</c:v>
                </c:pt>
                <c:pt idx="599" formatCode="General">
                  <c:v>-2492.4176596196658</c:v>
                </c:pt>
                <c:pt idx="600" formatCode="General">
                  <c:v>-2496.4120984962547</c:v>
                </c:pt>
                <c:pt idx="601" formatCode="General">
                  <c:v>-2500.4149523002261</c:v>
                </c:pt>
                <c:pt idx="602" formatCode="General">
                  <c:v>-2504.4112082026504</c:v>
                </c:pt>
                <c:pt idx="603" formatCode="General">
                  <c:v>-2509.0751882865857</c:v>
                </c:pt>
                <c:pt idx="604" formatCode="General">
                  <c:v>-2513.0746943349804</c:v>
                </c:pt>
                <c:pt idx="605" formatCode="General">
                  <c:v>-2517.0740502975727</c:v>
                </c:pt>
                <c:pt idx="606" formatCode="General">
                  <c:v>-2521.0700893409721</c:v>
                </c:pt>
                <c:pt idx="607" formatCode="General">
                  <c:v>-2525.7362201830929</c:v>
                </c:pt>
                <c:pt idx="608" formatCode="General">
                  <c:v>-2529.7328296396636</c:v>
                </c:pt>
                <c:pt idx="609" formatCode="General">
                  <c:v>-2533.7299169207859</c:v>
                </c:pt>
                <c:pt idx="610" formatCode="General">
                  <c:v>-2538.3929975350284</c:v>
                </c:pt>
                <c:pt idx="611" formatCode="General">
                  <c:v>-2542.3889210226494</c:v>
                </c:pt>
                <c:pt idx="612" formatCode="General">
                  <c:v>-2546.3881047806749</c:v>
                </c:pt>
                <c:pt idx="613" formatCode="General">
                  <c:v>-2550.3850705687546</c:v>
                </c:pt>
                <c:pt idx="614" formatCode="General">
                  <c:v>-2555.0510381201211</c:v>
                </c:pt>
                <c:pt idx="615" formatCode="General">
                  <c:v>-2559.0476175561425</c:v>
                </c:pt>
                <c:pt idx="616" formatCode="General">
                  <c:v>-2563.0446709509192</c:v>
                </c:pt>
                <c:pt idx="617" formatCode="General">
                  <c:v>-2567.0448613159419</c:v>
                </c:pt>
                <c:pt idx="618" formatCode="General">
                  <c:v>-2571.7105333573377</c:v>
                </c:pt>
                <c:pt idx="619" formatCode="General">
                  <c:v>-2575.7082403385757</c:v>
                </c:pt>
                <c:pt idx="620" formatCode="General">
                  <c:v>-2579.704079401251</c:v>
                </c:pt>
                <c:pt idx="621" formatCode="General">
                  <c:v>-2583.7045767479449</c:v>
                </c:pt>
                <c:pt idx="622" formatCode="General">
                  <c:v>-2588.3683184276442</c:v>
                </c:pt>
                <c:pt idx="623" formatCode="General">
                  <c:v>-2592.3667237331579</c:v>
                </c:pt>
                <c:pt idx="624" formatCode="General">
                  <c:v>-2596.365577928872</c:v>
                </c:pt>
                <c:pt idx="625" formatCode="General">
                  <c:v>-2600.3651376157122</c:v>
                </c:pt>
                <c:pt idx="626" formatCode="General">
                  <c:v>-2605.0295912978727</c:v>
                </c:pt>
                <c:pt idx="627" formatCode="General">
                  <c:v>-2609.0270388678618</c:v>
                </c:pt>
                <c:pt idx="628" formatCode="General">
                  <c:v>-2613.0237277400443</c:v>
                </c:pt>
                <c:pt idx="629" formatCode="General">
                  <c:v>-2617.0249276490863</c:v>
                </c:pt>
                <c:pt idx="630" formatCode="General">
                  <c:v>-2621.6845348980255</c:v>
                </c:pt>
                <c:pt idx="631" formatCode="General">
                  <c:v>-2625.6864255250675</c:v>
                </c:pt>
                <c:pt idx="632" formatCode="General">
                  <c:v>-2629.683175871201</c:v>
                </c:pt>
                <c:pt idx="633" formatCode="General">
                  <c:v>-2633.6830432106458</c:v>
                </c:pt>
                <c:pt idx="634" formatCode="General">
                  <c:v>-2638.3439200948374</c:v>
                </c:pt>
                <c:pt idx="635" formatCode="General">
                  <c:v>-2642.3417911935176</c:v>
                </c:pt>
                <c:pt idx="636" formatCode="General">
                  <c:v>-2646.3393169614283</c:v>
                </c:pt>
                <c:pt idx="637" formatCode="General">
                  <c:v>-2650.3401532763992</c:v>
                </c:pt>
                <c:pt idx="638" formatCode="General">
                  <c:v>-2655.0031340478017</c:v>
                </c:pt>
                <c:pt idx="639" formatCode="General">
                  <c:v>-2659.0040825811648</c:v>
                </c:pt>
                <c:pt idx="640" formatCode="General">
                  <c:v>-2662.9975854996592</c:v>
                </c:pt>
                <c:pt idx="641" formatCode="General">
                  <c:v>-2666.9963651878284</c:v>
                </c:pt>
                <c:pt idx="642" formatCode="General">
                  <c:v>-2671.6594133647782</c:v>
                </c:pt>
                <c:pt idx="643" formatCode="General">
                  <c:v>-2675.6561282251514</c:v>
                </c:pt>
                <c:pt idx="644" formatCode="General">
                  <c:v>-2679.6557171117911</c:v>
                </c:pt>
                <c:pt idx="645" formatCode="General">
                  <c:v>-2683.6550472314398</c:v>
                </c:pt>
                <c:pt idx="646" formatCode="General">
                  <c:v>-2688.3182879804031</c:v>
                </c:pt>
                <c:pt idx="647" formatCode="General">
                  <c:v>-2692.3167102304747</c:v>
                </c:pt>
                <c:pt idx="648" formatCode="General">
                  <c:v>-2696.3155659768877</c:v>
                </c:pt>
                <c:pt idx="649" formatCode="General">
                  <c:v>-2700.9792615143137</c:v>
                </c:pt>
                <c:pt idx="650" formatCode="General">
                  <c:v>-2704.9733384514047</c:v>
                </c:pt>
                <c:pt idx="651" formatCode="General">
                  <c:v>-2708.9747697810117</c:v>
                </c:pt>
                <c:pt idx="652" formatCode="General">
                  <c:v>-2712.9717475057059</c:v>
                </c:pt>
                <c:pt idx="653" formatCode="General">
                  <c:v>-2717.6368438606742</c:v>
                </c:pt>
                <c:pt idx="654" formatCode="General">
                  <c:v>-2721.6380949087002</c:v>
                </c:pt>
                <c:pt idx="655" formatCode="General">
                  <c:v>-2725.6294550294592</c:v>
                </c:pt>
                <c:pt idx="656" formatCode="General">
                  <c:v>-2729.6306492178851</c:v>
                </c:pt>
                <c:pt idx="657" formatCode="General">
                  <c:v>-2734.2978300596205</c:v>
                </c:pt>
                <c:pt idx="658" formatCode="General">
                  <c:v>-2738.2966415729825</c:v>
                </c:pt>
                <c:pt idx="659" formatCode="General">
                  <c:v>-2742.2939365270249</c:v>
                </c:pt>
                <c:pt idx="660" formatCode="General">
                  <c:v>-2746.2874173825162</c:v>
                </c:pt>
                <c:pt idx="661" formatCode="General">
                  <c:v>-2750.9573184364308</c:v>
                </c:pt>
                <c:pt idx="662" formatCode="General">
                  <c:v>-2754.9513910886444</c:v>
                </c:pt>
                <c:pt idx="663" formatCode="General">
                  <c:v>-2758.9495383903291</c:v>
                </c:pt>
                <c:pt idx="664" formatCode="General">
                  <c:v>-2762.9492308066733</c:v>
                </c:pt>
                <c:pt idx="665" formatCode="General">
                  <c:v>-2767.6126865798983</c:v>
                </c:pt>
                <c:pt idx="666" formatCode="General">
                  <c:v>-2771.6093769083554</c:v>
                </c:pt>
                <c:pt idx="667" formatCode="General">
                  <c:v>-2775.6097210571234</c:v>
                </c:pt>
                <c:pt idx="668" formatCode="General">
                  <c:v>-2779.6100974602509</c:v>
                </c:pt>
                <c:pt idx="669" formatCode="General">
                  <c:v>-2784.2730698990113</c:v>
                </c:pt>
                <c:pt idx="670" formatCode="General">
                  <c:v>-2788.271784896011</c:v>
                </c:pt>
                <c:pt idx="671" formatCode="General">
                  <c:v>-2792.2694194017031</c:v>
                </c:pt>
                <c:pt idx="672" formatCode="General">
                  <c:v>-2796.2650912434278</c:v>
                </c:pt>
                <c:pt idx="673" formatCode="General">
                  <c:v>-2800.9317815535251</c:v>
                </c:pt>
                <c:pt idx="674" formatCode="General">
                  <c:v>-2804.9300982408145</c:v>
                </c:pt>
                <c:pt idx="675" formatCode="General">
                  <c:v>-2808.9270892465438</c:v>
                </c:pt>
                <c:pt idx="676" formatCode="General">
                  <c:v>-2812.9256979995844</c:v>
                </c:pt>
                <c:pt idx="677" formatCode="General">
                  <c:v>-2817.5913673668838</c:v>
                </c:pt>
                <c:pt idx="678" formatCode="General">
                  <c:v>-2821.5918249104716</c:v>
                </c:pt>
                <c:pt idx="679" formatCode="General">
                  <c:v>-2825.5860373884111</c:v>
                </c:pt>
                <c:pt idx="680" formatCode="General">
                  <c:v>-2829.5842460502936</c:v>
                </c:pt>
                <c:pt idx="681" formatCode="General">
                  <c:v>-2834.250068425159</c:v>
                </c:pt>
                <c:pt idx="682" formatCode="General">
                  <c:v>-2838.2505202288276</c:v>
                </c:pt>
                <c:pt idx="683" formatCode="General">
                  <c:v>-2842.2496755006614</c:v>
                </c:pt>
                <c:pt idx="684" formatCode="General">
                  <c:v>-2846.2525650583266</c:v>
                </c:pt>
                <c:pt idx="685" formatCode="General">
                  <c:v>-2850.9121001762901</c:v>
                </c:pt>
                <c:pt idx="686" formatCode="General">
                  <c:v>-2854.9110745032262</c:v>
                </c:pt>
                <c:pt idx="687" formatCode="General">
                  <c:v>-2858.9081279217276</c:v>
                </c:pt>
                <c:pt idx="688" formatCode="General">
                  <c:v>-2863.5744256261628</c:v>
                </c:pt>
                <c:pt idx="689" formatCode="General">
                  <c:v>-2867.5734429266777</c:v>
                </c:pt>
                <c:pt idx="690" formatCode="General">
                  <c:v>-2871.5718730395483</c:v>
                </c:pt>
                <c:pt idx="691" formatCode="General">
                  <c:v>-2875.5689432843647</c:v>
                </c:pt>
                <c:pt idx="692" formatCode="General">
                  <c:v>-2880.2346452282877</c:v>
                </c:pt>
                <c:pt idx="693" formatCode="General">
                  <c:v>-2884.2347817223012</c:v>
                </c:pt>
                <c:pt idx="694" formatCode="General">
                  <c:v>-2888.2302545750881</c:v>
                </c:pt>
                <c:pt idx="695" formatCode="General">
                  <c:v>-2892.2282953678418</c:v>
                </c:pt>
                <c:pt idx="696" formatCode="General">
                  <c:v>-2896.8924659866652</c:v>
                </c:pt>
                <c:pt idx="697" formatCode="General">
                  <c:v>-2900.8910260967373</c:v>
                </c:pt>
                <c:pt idx="698" formatCode="General">
                  <c:v>-2904.8909337040836</c:v>
                </c:pt>
                <c:pt idx="699" formatCode="General">
                  <c:v>-2908.8904795697754</c:v>
                </c:pt>
                <c:pt idx="700" formatCode="General">
                  <c:v>-2913.5555609441312</c:v>
                </c:pt>
                <c:pt idx="701" formatCode="General">
                  <c:v>-2917.5545385123132</c:v>
                </c:pt>
                <c:pt idx="702" formatCode="General">
                  <c:v>-2921.5526499991483</c:v>
                </c:pt>
                <c:pt idx="703" formatCode="General">
                  <c:v>-2925.5484098883426</c:v>
                </c:pt>
                <c:pt idx="704" formatCode="General">
                  <c:v>-2930.2162561342616</c:v>
                </c:pt>
                <c:pt idx="705" formatCode="General">
                  <c:v>-2934.2099555571381</c:v>
                </c:pt>
                <c:pt idx="706" formatCode="General">
                  <c:v>-2938.2132544935507</c:v>
                </c:pt>
                <c:pt idx="707" formatCode="General">
                  <c:v>-2942.2078990300943</c:v>
                </c:pt>
                <c:pt idx="708" formatCode="General">
                  <c:v>-2946.8711924811532</c:v>
                </c:pt>
                <c:pt idx="709" formatCode="General">
                  <c:v>-2950.8743169717163</c:v>
                </c:pt>
                <c:pt idx="710" formatCode="General">
                  <c:v>-2954.8749170692749</c:v>
                </c:pt>
                <c:pt idx="711" formatCode="General">
                  <c:v>-2958.8686159477593</c:v>
                </c:pt>
                <c:pt idx="712" formatCode="General">
                  <c:v>-2963.5341795636532</c:v>
                </c:pt>
                <c:pt idx="713" formatCode="General">
                  <c:v>-2967.5324097147263</c:v>
                </c:pt>
                <c:pt idx="714" formatCode="General">
                  <c:v>-2971.5344933548354</c:v>
                </c:pt>
                <c:pt idx="715" formatCode="General">
                  <c:v>-2975.534311167165</c:v>
                </c:pt>
                <c:pt idx="716" formatCode="General">
                  <c:v>-2980.1970172180049</c:v>
                </c:pt>
                <c:pt idx="717" formatCode="General">
                  <c:v>-2984.1975050354022</c:v>
                </c:pt>
                <c:pt idx="718" formatCode="General">
                  <c:v>-2988.192392951024</c:v>
                </c:pt>
                <c:pt idx="719" formatCode="General">
                  <c:v>-2992.1901795575909</c:v>
                </c:pt>
                <c:pt idx="720" formatCode="General">
                  <c:v>-2996.857185283794</c:v>
                </c:pt>
                <c:pt idx="721" formatCode="General">
                  <c:v>-3000.8569497538201</c:v>
                </c:pt>
                <c:pt idx="722" formatCode="General">
                  <c:v>-3004.8581857422996</c:v>
                </c:pt>
                <c:pt idx="723" formatCode="General">
                  <c:v>-3008.8536435588412</c:v>
                </c:pt>
                <c:pt idx="724" formatCode="General">
                  <c:v>-3013.5180329071395</c:v>
                </c:pt>
                <c:pt idx="725" formatCode="General">
                  <c:v>-3017.5185690684252</c:v>
                </c:pt>
                <c:pt idx="726" formatCode="General">
                  <c:v>-3021.5139958894702</c:v>
                </c:pt>
                <c:pt idx="727" formatCode="General">
                  <c:v>-3026.183612167335</c:v>
                </c:pt>
                <c:pt idx="728" formatCode="General">
                  <c:v>-3030.1786606544683</c:v>
                </c:pt>
                <c:pt idx="729" formatCode="General">
                  <c:v>-3034.1792420922234</c:v>
                </c:pt>
                <c:pt idx="730" formatCode="General">
                  <c:v>-3038.1754983472233</c:v>
                </c:pt>
                <c:pt idx="731" formatCode="General">
                  <c:v>-3042.8382282024509</c:v>
                </c:pt>
                <c:pt idx="732" formatCode="General">
                  <c:v>-3046.8386837391413</c:v>
                </c:pt>
                <c:pt idx="733" formatCode="General">
                  <c:v>-3050.8362804258213</c:v>
                </c:pt>
                <c:pt idx="734" formatCode="General">
                  <c:v>-3054.833274048322</c:v>
                </c:pt>
                <c:pt idx="735" formatCode="General">
                  <c:v>-3059.5037073095054</c:v>
                </c:pt>
                <c:pt idx="736" formatCode="General">
                  <c:v>-3063.4972897016728</c:v>
                </c:pt>
                <c:pt idx="737" formatCode="General">
                  <c:v>-3067.4944294481038</c:v>
                </c:pt>
                <c:pt idx="738" formatCode="General">
                  <c:v>-3071.4961863540434</c:v>
                </c:pt>
                <c:pt idx="739" formatCode="General">
                  <c:v>-3076.1571765890212</c:v>
                </c:pt>
                <c:pt idx="740" formatCode="General">
                  <c:v>-3080.1592061752476</c:v>
                </c:pt>
                <c:pt idx="741" formatCode="General">
                  <c:v>-3084.1559034856878</c:v>
                </c:pt>
                <c:pt idx="742" formatCode="General">
                  <c:v>-3088.1559471759078</c:v>
                </c:pt>
                <c:pt idx="743" formatCode="General">
                  <c:v>-3092.8178831184764</c:v>
                </c:pt>
                <c:pt idx="744" formatCode="General">
                  <c:v>-3096.8173944868872</c:v>
                </c:pt>
                <c:pt idx="745" formatCode="General">
                  <c:v>-3100.8141759877421</c:v>
                </c:pt>
                <c:pt idx="746" formatCode="General">
                  <c:v>-3104.8168618553527</c:v>
                </c:pt>
                <c:pt idx="747" formatCode="General">
                  <c:v>-3109.4797541139692</c:v>
                </c:pt>
                <c:pt idx="748" formatCode="General">
                  <c:v>-3113.4785315271552</c:v>
                </c:pt>
                <c:pt idx="749" formatCode="General">
                  <c:v>-3117.478727534567</c:v>
                </c:pt>
                <c:pt idx="750" formatCode="General">
                  <c:v>-3121.4783276675439</c:v>
                </c:pt>
                <c:pt idx="751" formatCode="General">
                  <c:v>-3126.1436743274521</c:v>
                </c:pt>
                <c:pt idx="752" formatCode="General">
                  <c:v>-3130.1408961810175</c:v>
                </c:pt>
                <c:pt idx="753" formatCode="General">
                  <c:v>-3134.1384361310725</c:v>
                </c:pt>
                <c:pt idx="754" formatCode="General">
                  <c:v>-3138.1365627147543</c:v>
                </c:pt>
                <c:pt idx="755" formatCode="General">
                  <c:v>-3142.8019759094063</c:v>
                </c:pt>
                <c:pt idx="756" formatCode="General">
                  <c:v>-3146.8013176792792</c:v>
                </c:pt>
                <c:pt idx="757" formatCode="General">
                  <c:v>-3150.7985500399245</c:v>
                </c:pt>
                <c:pt idx="758" formatCode="General">
                  <c:v>-3154.798329149819</c:v>
                </c:pt>
                <c:pt idx="759" formatCode="General">
                  <c:v>-3159.4631415601698</c:v>
                </c:pt>
                <c:pt idx="760" formatCode="General">
                  <c:v>-3163.4639941727314</c:v>
                </c:pt>
                <c:pt idx="761" formatCode="General">
                  <c:v>-3167.4649103558208</c:v>
                </c:pt>
                <c:pt idx="762" formatCode="General">
                  <c:v>-3171.4615165960317</c:v>
                </c:pt>
                <c:pt idx="763" formatCode="General">
                  <c:v>-3176.1244721102144</c:v>
                </c:pt>
                <c:pt idx="764" formatCode="General">
                  <c:v>-3180.1216419991829</c:v>
                </c:pt>
                <c:pt idx="765" formatCode="General">
                  <c:v>-3184.1197637014702</c:v>
                </c:pt>
                <c:pt idx="766" formatCode="General">
                  <c:v>-3188.7902396539948</c:v>
                </c:pt>
                <c:pt idx="767" formatCode="General">
                  <c:v>-3192.7915399333751</c:v>
                </c:pt>
                <c:pt idx="768" formatCode="General">
                  <c:v>-3196.7887000550681</c:v>
                </c:pt>
                <c:pt idx="769" formatCode="General">
                  <c:v>-3200.7863994353788</c:v>
                </c:pt>
                <c:pt idx="770" formatCode="General">
                  <c:v>-3205.4523165727205</c:v>
                </c:pt>
                <c:pt idx="771" formatCode="General">
                  <c:v>-3209.452466226352</c:v>
                </c:pt>
                <c:pt idx="772" formatCode="General">
                  <c:v>-3213.4479344526162</c:v>
                </c:pt>
                <c:pt idx="773" formatCode="General">
                  <c:v>-3217.4485198114235</c:v>
                </c:pt>
                <c:pt idx="774" formatCode="General">
                  <c:v>-3222.1117891885656</c:v>
                </c:pt>
                <c:pt idx="775" formatCode="General">
                  <c:v>-3226.1102207985209</c:v>
                </c:pt>
                <c:pt idx="776" formatCode="General">
                  <c:v>-3230.1131365467058</c:v>
                </c:pt>
                <c:pt idx="777" formatCode="General">
                  <c:v>-3234.1086902984221</c:v>
                </c:pt>
                <c:pt idx="778" formatCode="General">
                  <c:v>-3238.7791392581275</c:v>
                </c:pt>
                <c:pt idx="779" formatCode="General">
                  <c:v>-3242.7722241005013</c:v>
                </c:pt>
                <c:pt idx="780" formatCode="General">
                  <c:v>-3246.775511216526</c:v>
                </c:pt>
                <c:pt idx="781" formatCode="General">
                  <c:v>-3250.7741471599961</c:v>
                </c:pt>
                <c:pt idx="782" formatCode="General">
                  <c:v>-3255.4363696635255</c:v>
                </c:pt>
                <c:pt idx="783" formatCode="General">
                  <c:v>-3259.4400037912778</c:v>
                </c:pt>
                <c:pt idx="784" formatCode="General">
                  <c:v>-3263.4384479321943</c:v>
                </c:pt>
                <c:pt idx="785" formatCode="General">
                  <c:v>-3267.4367403602901</c:v>
                </c:pt>
                <c:pt idx="786" formatCode="General">
                  <c:v>-3272.1008355832337</c:v>
                </c:pt>
                <c:pt idx="787" formatCode="General">
                  <c:v>-3276.1022127595229</c:v>
                </c:pt>
                <c:pt idx="788" formatCode="General">
                  <c:v>-3280.0982340160908</c:v>
                </c:pt>
                <c:pt idx="789" formatCode="General">
                  <c:v>-3284.0995721318632</c:v>
                </c:pt>
                <c:pt idx="790" formatCode="General">
                  <c:v>-3288.7644287736675</c:v>
                </c:pt>
                <c:pt idx="791" formatCode="General">
                  <c:v>-3292.7656364921036</c:v>
                </c:pt>
                <c:pt idx="792" formatCode="General">
                  <c:v>-3296.7623948150917</c:v>
                </c:pt>
                <c:pt idx="793" formatCode="General">
                  <c:v>-3300.7613700198308</c:v>
                </c:pt>
                <c:pt idx="794" formatCode="General">
                  <c:v>-3305.4305206539179</c:v>
                </c:pt>
                <c:pt idx="795" formatCode="General">
                  <c:v>-3309.4259690998733</c:v>
                </c:pt>
                <c:pt idx="796" formatCode="General">
                  <c:v>-3313.4263215930773</c:v>
                </c:pt>
                <c:pt idx="797" formatCode="General">
                  <c:v>-3317.4250375201427</c:v>
                </c:pt>
                <c:pt idx="798" formatCode="General">
                  <c:v>-3322.0893968971568</c:v>
                </c:pt>
                <c:pt idx="799" formatCode="General">
                  <c:v>-3326.0910540582454</c:v>
                </c:pt>
                <c:pt idx="800" formatCode="General">
                  <c:v>-3330.0877318864573</c:v>
                </c:pt>
                <c:pt idx="801" formatCode="General">
                  <c:v>-3334.0859467259465</c:v>
                </c:pt>
                <c:pt idx="802" formatCode="General">
                  <c:v>-3338.7527480200347</c:v>
                </c:pt>
                <c:pt idx="803" formatCode="General">
                  <c:v>-3342.7511930611026</c:v>
                </c:pt>
                <c:pt idx="804" formatCode="General">
                  <c:v>-3346.752782440597</c:v>
                </c:pt>
                <c:pt idx="805" formatCode="General">
                  <c:v>-3351.4151469766389</c:v>
                </c:pt>
                <c:pt idx="806" formatCode="General">
                  <c:v>-3355.4148488726432</c:v>
                </c:pt>
                <c:pt idx="807" formatCode="General">
                  <c:v>-3359.414727502291</c:v>
                </c:pt>
                <c:pt idx="808" formatCode="General">
                  <c:v>-3363.412100695748</c:v>
                </c:pt>
                <c:pt idx="809" formatCode="General">
                  <c:v>-3368.0790889195428</c:v>
                </c:pt>
                <c:pt idx="810" formatCode="General">
                  <c:v>-3372.0789861436501</c:v>
                </c:pt>
                <c:pt idx="811" formatCode="General">
                  <c:v>-3376.0779228138845</c:v>
                </c:pt>
                <c:pt idx="812" formatCode="General">
                  <c:v>-3380.0759688930348</c:v>
                </c:pt>
                <c:pt idx="813" formatCode="General">
                  <c:v>-3384.7434332405887</c:v>
                </c:pt>
                <c:pt idx="814" formatCode="General">
                  <c:v>-3388.7403357827511</c:v>
                </c:pt>
                <c:pt idx="815" formatCode="General">
                  <c:v>-3392.7380548048495</c:v>
                </c:pt>
                <c:pt idx="816" formatCode="General">
                  <c:v>-3396.7405455938415</c:v>
                </c:pt>
                <c:pt idx="817" formatCode="General">
                  <c:v>-3401.4038030477227</c:v>
                </c:pt>
                <c:pt idx="818" formatCode="General">
                  <c:v>-3405.4028923706878</c:v>
                </c:pt>
                <c:pt idx="819" formatCode="General">
                  <c:v>-3409.4030746886347</c:v>
                </c:pt>
                <c:pt idx="820" formatCode="General">
                  <c:v>-3413.4020901870163</c:v>
                </c:pt>
                <c:pt idx="821" formatCode="General">
                  <c:v>-3418.0640688786352</c:v>
                </c:pt>
                <c:pt idx="822" formatCode="General">
                  <c:v>-3422.0666153122861</c:v>
                </c:pt>
                <c:pt idx="823" formatCode="General">
                  <c:v>-3426.0625356962219</c:v>
                </c:pt>
                <c:pt idx="824" formatCode="General">
                  <c:v>-3430.0587325195866</c:v>
                </c:pt>
                <c:pt idx="825" formatCode="General">
                  <c:v>-3434.7305854398355</c:v>
                </c:pt>
                <c:pt idx="826" formatCode="General">
                  <c:v>-3438.7261285195814</c:v>
                </c:pt>
                <c:pt idx="827" formatCode="General">
                  <c:v>-3442.7275809795492</c:v>
                </c:pt>
                <c:pt idx="828" formatCode="General">
                  <c:v>-3446.7273101633582</c:v>
                </c:pt>
                <c:pt idx="829" formatCode="General">
                  <c:v>-3451.3909037394283</c:v>
                </c:pt>
                <c:pt idx="830" formatCode="General">
                  <c:v>-3455.3934160208173</c:v>
                </c:pt>
                <c:pt idx="831" formatCode="General">
                  <c:v>-3459.388812049126</c:v>
                </c:pt>
                <c:pt idx="832" formatCode="General">
                  <c:v>-3463.3881945193775</c:v>
                </c:pt>
                <c:pt idx="833" formatCode="General">
                  <c:v>-3468.056741863812</c:v>
                </c:pt>
                <c:pt idx="834" formatCode="General">
                  <c:v>-3472.0546716004283</c:v>
                </c:pt>
                <c:pt idx="835" formatCode="General">
                  <c:v>-3476.0539350881845</c:v>
                </c:pt>
                <c:pt idx="836" formatCode="General">
                  <c:v>-3480.0545526803176</c:v>
                </c:pt>
                <c:pt idx="837" formatCode="General">
                  <c:v>-3484.7186218971906</c:v>
                </c:pt>
                <c:pt idx="838" formatCode="General">
                  <c:v>-3488.7191978553042</c:v>
                </c:pt>
                <c:pt idx="839" formatCode="General">
                  <c:v>-3492.7169721908922</c:v>
                </c:pt>
                <c:pt idx="840" formatCode="General">
                  <c:v>-3496.7171219966199</c:v>
                </c:pt>
                <c:pt idx="841" formatCode="General">
                  <c:v>-3501.3826645862005</c:v>
                </c:pt>
                <c:pt idx="842" formatCode="General">
                  <c:v>-3505.3790068684057</c:v>
                </c:pt>
                <c:pt idx="843" formatCode="General">
                  <c:v>-3509.3833610539109</c:v>
                </c:pt>
                <c:pt idx="844" formatCode="General">
                  <c:v>-3514.0480481310415</c:v>
                </c:pt>
                <c:pt idx="845" formatCode="General">
                  <c:v>-3518.0467391973502</c:v>
                </c:pt>
                <c:pt idx="846" formatCode="General">
                  <c:v>-3522.0493643336358</c:v>
                </c:pt>
                <c:pt idx="847" formatCode="General">
                  <c:v>-3526.0489751413857</c:v>
                </c:pt>
                <c:pt idx="848" formatCode="General">
                  <c:v>-3530.7093824257254</c:v>
                </c:pt>
                <c:pt idx="849" formatCode="General">
                  <c:v>-3534.7117795657869</c:v>
                </c:pt>
                <c:pt idx="850" formatCode="General">
                  <c:v>-3538.7123704785949</c:v>
                </c:pt>
                <c:pt idx="851" formatCode="General">
                  <c:v>-3542.7110801562621</c:v>
                </c:pt>
                <c:pt idx="852" formatCode="General">
                  <c:v>-3547.3757463901734</c:v>
                </c:pt>
                <c:pt idx="853" formatCode="General">
                  <c:v>-3551.3745085031815</c:v>
                </c:pt>
                <c:pt idx="854" formatCode="General">
                  <c:v>-3555.3745038238062</c:v>
                </c:pt>
                <c:pt idx="855" formatCode="General">
                  <c:v>-3559.3723666796677</c:v>
                </c:pt>
                <c:pt idx="856" formatCode="General">
                  <c:v>-3564.040737523841</c:v>
                </c:pt>
                <c:pt idx="857" formatCode="General">
                  <c:v>-3568.0422769142942</c:v>
                </c:pt>
                <c:pt idx="858" formatCode="General">
                  <c:v>-3572.0403568928191</c:v>
                </c:pt>
                <c:pt idx="859" formatCode="General">
                  <c:v>-3576.0398068143181</c:v>
                </c:pt>
                <c:pt idx="860" formatCode="General">
                  <c:v>-3580.7106105720791</c:v>
                </c:pt>
                <c:pt idx="861" formatCode="General">
                  <c:v>-3584.7020555857262</c:v>
                </c:pt>
                <c:pt idx="862" formatCode="General">
                  <c:v>-3588.7040526900937</c:v>
                </c:pt>
                <c:pt idx="863" formatCode="General">
                  <c:v>-3592.7052854836197</c:v>
                </c:pt>
                <c:pt idx="864" formatCode="General">
                  <c:v>-3597.3663610051753</c:v>
                </c:pt>
                <c:pt idx="865" formatCode="General">
                  <c:v>-3601.3674598570847</c:v>
                </c:pt>
                <c:pt idx="866" formatCode="General">
                  <c:v>-3605.3686831998984</c:v>
                </c:pt>
                <c:pt idx="867" formatCode="General">
                  <c:v>-3609.3670148653987</c:v>
                </c:pt>
                <c:pt idx="868" formatCode="General">
                  <c:v>-3614.0354854113775</c:v>
                </c:pt>
                <c:pt idx="869" formatCode="General">
                  <c:v>-3618.0356367185491</c:v>
                </c:pt>
                <c:pt idx="870" formatCode="General">
                  <c:v>-3622.032650652302</c:v>
                </c:pt>
                <c:pt idx="871" formatCode="General">
                  <c:v>-3626.0338549128574</c:v>
                </c:pt>
                <c:pt idx="872" formatCode="General">
                  <c:v>-3630.7005637986294</c:v>
                </c:pt>
                <c:pt idx="873" formatCode="General">
                  <c:v>-3634.6997097117564</c:v>
                </c:pt>
                <c:pt idx="874" formatCode="General">
                  <c:v>-3638.6993089496141</c:v>
                </c:pt>
                <c:pt idx="875" formatCode="General">
                  <c:v>-3642.6991931797425</c:v>
                </c:pt>
                <c:pt idx="876" formatCode="General">
                  <c:v>-3647.362931266955</c:v>
                </c:pt>
                <c:pt idx="877" formatCode="General">
                  <c:v>-3651.3661945566805</c:v>
                </c:pt>
                <c:pt idx="878" formatCode="General">
                  <c:v>-3655.3647186205167</c:v>
                </c:pt>
                <c:pt idx="879" formatCode="General">
                  <c:v>-3660.0313159920006</c:v>
                </c:pt>
                <c:pt idx="880" formatCode="General">
                  <c:v>-3664.0296332670682</c:v>
                </c:pt>
                <c:pt idx="881" formatCode="General">
                  <c:v>-3668.0335701979825</c:v>
                </c:pt>
                <c:pt idx="882" formatCode="General">
                  <c:v>-3672.0282625598388</c:v>
                </c:pt>
                <c:pt idx="883" formatCode="General">
                  <c:v>-3676.6995900983961</c:v>
                </c:pt>
                <c:pt idx="884" formatCode="General">
                  <c:v>-3680.6995252223578</c:v>
                </c:pt>
                <c:pt idx="885" formatCode="General">
                  <c:v>-3684.694363331017</c:v>
                </c:pt>
                <c:pt idx="886" formatCode="General">
                  <c:v>-3688.6932409394958</c:v>
                </c:pt>
                <c:pt idx="887" formatCode="General">
                  <c:v>-3693.361890719515</c:v>
                </c:pt>
                <c:pt idx="888" formatCode="General">
                  <c:v>-3697.3621631807573</c:v>
                </c:pt>
                <c:pt idx="889" formatCode="General">
                  <c:v>-3701.3583790415773</c:v>
                </c:pt>
                <c:pt idx="890" formatCode="General">
                  <c:v>-3705.362646718901</c:v>
                </c:pt>
                <c:pt idx="891" formatCode="General">
                  <c:v>-3710.0268689730792</c:v>
                </c:pt>
                <c:pt idx="892" formatCode="General">
                  <c:v>-3714.0271244174614</c:v>
                </c:pt>
                <c:pt idx="893" formatCode="General">
                  <c:v>-3718.02790517211</c:v>
                </c:pt>
                <c:pt idx="894" formatCode="General">
                  <c:v>-3722.0263402579521</c:v>
                </c:pt>
                <c:pt idx="895" formatCode="General">
                  <c:v>-3726.6957131351219</c:v>
                </c:pt>
                <c:pt idx="896" formatCode="General">
                  <c:v>-3730.6925354808291</c:v>
                </c:pt>
                <c:pt idx="897" formatCode="General">
                  <c:v>-3734.6944687172786</c:v>
                </c:pt>
                <c:pt idx="898" formatCode="General">
                  <c:v>-3738.6891238869189</c:v>
                </c:pt>
                <c:pt idx="899" formatCode="General">
                  <c:v>-3743.3622363017835</c:v>
                </c:pt>
                <c:pt idx="900" formatCode="General">
                  <c:v>-3747.355932674961</c:v>
                </c:pt>
                <c:pt idx="901" formatCode="General">
                  <c:v>-3751.3559659451985</c:v>
                </c:pt>
                <c:pt idx="902" formatCode="General">
                  <c:v>-3755.3568548859498</c:v>
                </c:pt>
                <c:pt idx="903" formatCode="General">
                  <c:v>-3760.0210456051941</c:v>
                </c:pt>
                <c:pt idx="904" formatCode="General">
                  <c:v>-3764.0237698200071</c:v>
                </c:pt>
                <c:pt idx="905" formatCode="General">
                  <c:v>-3768.0243513898567</c:v>
                </c:pt>
                <c:pt idx="906" formatCode="General">
                  <c:v>-3772.0226700349008</c:v>
                </c:pt>
                <c:pt idx="907" formatCode="General">
                  <c:v>-3776.6882960975458</c:v>
                </c:pt>
                <c:pt idx="908" formatCode="General">
                  <c:v>-3780.6855581066625</c:v>
                </c:pt>
                <c:pt idx="909" formatCode="General">
                  <c:v>-3784.683978734065</c:v>
                </c:pt>
                <c:pt idx="910" formatCode="General">
                  <c:v>-3788.6845824311381</c:v>
                </c:pt>
                <c:pt idx="911" formatCode="General">
                  <c:v>-3793.3496581727863</c:v>
                </c:pt>
                <c:pt idx="912" formatCode="General">
                  <c:v>-3797.3506403775805</c:v>
                </c:pt>
                <c:pt idx="913" formatCode="General">
                  <c:v>-3801.3507134695155</c:v>
                </c:pt>
                <c:pt idx="914" formatCode="General">
                  <c:v>-3805.3521382161375</c:v>
                </c:pt>
                <c:pt idx="915" formatCode="General">
                  <c:v>-3810.017257966842</c:v>
                </c:pt>
                <c:pt idx="916" formatCode="General">
                  <c:v>-3814.0155124235025</c:v>
                </c:pt>
                <c:pt idx="917" formatCode="General">
                  <c:v>-3818.0171061661304</c:v>
                </c:pt>
                <c:pt idx="918" formatCode="General">
                  <c:v>-3822.6793542981031</c:v>
                </c:pt>
                <c:pt idx="919" formatCode="General">
                  <c:v>-3826.6835990001186</c:v>
                </c:pt>
                <c:pt idx="920" formatCode="General">
                  <c:v>-3830.6806483165701</c:v>
                </c:pt>
                <c:pt idx="921" formatCode="General">
                  <c:v>-3834.6851186687654</c:v>
                </c:pt>
                <c:pt idx="922" formatCode="General">
                  <c:v>-3839.3503145948393</c:v>
                </c:pt>
                <c:pt idx="923" formatCode="General">
                  <c:v>-3843.3497289926299</c:v>
                </c:pt>
                <c:pt idx="924" formatCode="General">
                  <c:v>-3847.3480619090315</c:v>
                </c:pt>
                <c:pt idx="925" formatCode="General">
                  <c:v>-3851.3506665702898</c:v>
                </c:pt>
                <c:pt idx="926" formatCode="General">
                  <c:v>-3856.0160702698736</c:v>
                </c:pt>
                <c:pt idx="927" formatCode="General">
                  <c:v>-3860.0176261719298</c:v>
                </c:pt>
                <c:pt idx="928" formatCode="General">
                  <c:v>-3864.0138991017643</c:v>
                </c:pt>
                <c:pt idx="929" formatCode="General">
                  <c:v>-3868.013504800821</c:v>
                </c:pt>
                <c:pt idx="930" formatCode="General">
                  <c:v>-3872.6825339766838</c:v>
                </c:pt>
                <c:pt idx="931" formatCode="General">
                  <c:v>-3876.6810581193558</c:v>
                </c:pt>
                <c:pt idx="932" formatCode="General">
                  <c:v>-3880.6797797774948</c:v>
                </c:pt>
                <c:pt idx="933" formatCode="General">
                  <c:v>-3884.6815922753776</c:v>
                </c:pt>
                <c:pt idx="934" formatCode="General">
                  <c:v>-3889.3478472562856</c:v>
                </c:pt>
                <c:pt idx="935" formatCode="General">
                  <c:v>-3893.3503857634314</c:v>
                </c:pt>
                <c:pt idx="936" formatCode="General">
                  <c:v>-3897.3485256563895</c:v>
                </c:pt>
                <c:pt idx="937" formatCode="General">
                  <c:v>-3901.3487947180793</c:v>
                </c:pt>
                <c:pt idx="938" formatCode="General">
                  <c:v>-3906.0168969576589</c:v>
                </c:pt>
                <c:pt idx="939" formatCode="General">
                  <c:v>-3910.0187148489081</c:v>
                </c:pt>
                <c:pt idx="940" formatCode="General">
                  <c:v>-3914.0165922362598</c:v>
                </c:pt>
                <c:pt idx="941" formatCode="General">
                  <c:v>-3918.0143332114076</c:v>
                </c:pt>
                <c:pt idx="942" formatCode="General">
                  <c:v>-3922.6810053448312</c:v>
                </c:pt>
                <c:pt idx="943" formatCode="General">
                  <c:v>-3926.6826043849428</c:v>
                </c:pt>
                <c:pt idx="944" formatCode="General">
                  <c:v>-3930.6820517440415</c:v>
                </c:pt>
                <c:pt idx="945" formatCode="General">
                  <c:v>-3934.6819435903813</c:v>
                </c:pt>
                <c:pt idx="946" formatCode="General">
                  <c:v>-3939.3486766998008</c:v>
                </c:pt>
                <c:pt idx="947" formatCode="General">
                  <c:v>-3943.3510796678438</c:v>
                </c:pt>
                <c:pt idx="948" formatCode="General">
                  <c:v>-3947.3499076265252</c:v>
                </c:pt>
                <c:pt idx="949" formatCode="General">
                  <c:v>-3951.353056317043</c:v>
                </c:pt>
                <c:pt idx="950" formatCode="General">
                  <c:v>-3956.0124638868906</c:v>
                </c:pt>
                <c:pt idx="951" formatCode="General">
                  <c:v>-3960.0158491346715</c:v>
                </c:pt>
                <c:pt idx="952" formatCode="General">
                  <c:v>-3964.0180024206179</c:v>
                </c:pt>
                <c:pt idx="953" formatCode="General">
                  <c:v>-3968.017288169116</c:v>
                </c:pt>
                <c:pt idx="954" formatCode="General">
                  <c:v>-3972.6813515147969</c:v>
                </c:pt>
                <c:pt idx="955" formatCode="General">
                  <c:v>-3976.6800194536145</c:v>
                </c:pt>
                <c:pt idx="956" formatCode="General">
                  <c:v>-3980.6820717223995</c:v>
                </c:pt>
                <c:pt idx="957" formatCode="General">
                  <c:v>-3985.3474197411751</c:v>
                </c:pt>
                <c:pt idx="958" formatCode="General">
                  <c:v>-3989.3524120219081</c:v>
                </c:pt>
                <c:pt idx="959" formatCode="General">
                  <c:v>-3993.3510731791907</c:v>
                </c:pt>
                <c:pt idx="960" formatCode="General">
                  <c:v>-3997.3524070270482</c:v>
                </c:pt>
                <c:pt idx="961" formatCode="General">
                  <c:v>-4002.0152330622582</c:v>
                </c:pt>
                <c:pt idx="962" formatCode="General">
                  <c:v>-4006.0220747513586</c:v>
                </c:pt>
                <c:pt idx="963" formatCode="General">
                  <c:v>-4010.0194230203292</c:v>
                </c:pt>
                <c:pt idx="964" formatCode="General">
                  <c:v>-4014.0194048996482</c:v>
                </c:pt>
                <c:pt idx="965" formatCode="General">
                  <c:v>-4018.6879249504191</c:v>
                </c:pt>
                <c:pt idx="966" formatCode="General">
                  <c:v>-4022.6869391551536</c:v>
                </c:pt>
                <c:pt idx="967" formatCode="General">
                  <c:v>-4026.6861580879049</c:v>
                </c:pt>
                <c:pt idx="968" formatCode="General">
                  <c:v>-4030.691493806316</c:v>
                </c:pt>
                <c:pt idx="969" formatCode="General">
                  <c:v>-4035.354103623104</c:v>
                </c:pt>
                <c:pt idx="970" formatCode="General">
                  <c:v>-4039.3555759969372</c:v>
                </c:pt>
                <c:pt idx="971" formatCode="General">
                  <c:v>-4043.3569422182632</c:v>
                </c:pt>
                <c:pt idx="972" formatCode="General">
                  <c:v>-4047.3572314503203</c:v>
                </c:pt>
                <c:pt idx="973" formatCode="General">
                  <c:v>-4052.0242888641601</c:v>
                </c:pt>
                <c:pt idx="974" formatCode="General">
                  <c:v>-4056.0217268808574</c:v>
                </c:pt>
                <c:pt idx="975" formatCode="General">
                  <c:v>-4060.0220048028164</c:v>
                </c:pt>
                <c:pt idx="976" formatCode="General">
                  <c:v>-4064.0262082410195</c:v>
                </c:pt>
                <c:pt idx="977" formatCode="General">
                  <c:v>-4068.6913641143692</c:v>
                </c:pt>
                <c:pt idx="978" formatCode="General">
                  <c:v>-4072.6900671738449</c:v>
                </c:pt>
                <c:pt idx="979" formatCode="General">
                  <c:v>-4076.6904296604134</c:v>
                </c:pt>
                <c:pt idx="980" formatCode="General">
                  <c:v>-4080.6915547646067</c:v>
                </c:pt>
                <c:pt idx="981" formatCode="General">
                  <c:v>-4085.3582651797046</c:v>
                </c:pt>
                <c:pt idx="982" formatCode="General">
                  <c:v>-4089.3595075298854</c:v>
                </c:pt>
                <c:pt idx="983" formatCode="General">
                  <c:v>-4093.3605179318965</c:v>
                </c:pt>
                <c:pt idx="984" formatCode="General">
                  <c:v>-4097.3617829406166</c:v>
                </c:pt>
                <c:pt idx="985" formatCode="General">
                  <c:v>-4102.0269285493987</c:v>
                </c:pt>
                <c:pt idx="986" formatCode="General">
                  <c:v>-4106.0258122776377</c:v>
                </c:pt>
                <c:pt idx="987" formatCode="General">
                  <c:v>-4110.0269192275655</c:v>
                </c:pt>
                <c:pt idx="988" formatCode="General">
                  <c:v>-4114.0257927841685</c:v>
                </c:pt>
                <c:pt idx="989" formatCode="General">
                  <c:v>-4118.6942018225973</c:v>
                </c:pt>
                <c:pt idx="990" formatCode="General">
                  <c:v>-4122.6948613956374</c:v>
                </c:pt>
                <c:pt idx="991" formatCode="General">
                  <c:v>-4126.6930139047954</c:v>
                </c:pt>
                <c:pt idx="992" formatCode="General">
                  <c:v>-4130.692993659185</c:v>
                </c:pt>
                <c:pt idx="993" formatCode="General">
                  <c:v>-4135.3583807478135</c:v>
                </c:pt>
                <c:pt idx="994" formatCode="General">
                  <c:v>-4139.3620714309409</c:v>
                </c:pt>
                <c:pt idx="995" formatCode="General">
                  <c:v>-4143.3606324278235</c:v>
                </c:pt>
                <c:pt idx="996" formatCode="General">
                  <c:v>-4148.0269167597389</c:v>
                </c:pt>
                <c:pt idx="997" formatCode="General">
                  <c:v>-4152.0277641464154</c:v>
                </c:pt>
                <c:pt idx="998" formatCode="General">
                  <c:v>-4156.0283720318075</c:v>
                </c:pt>
                <c:pt idx="999" formatCode="General">
                  <c:v>-4160.0292516267973</c:v>
                </c:pt>
                <c:pt idx="1000" formatCode="General">
                  <c:v>-4164.6948162906256</c:v>
                </c:pt>
                <c:pt idx="1001" formatCode="General">
                  <c:v>-4168.6947477393887</c:v>
                </c:pt>
                <c:pt idx="1002" formatCode="General">
                  <c:v>-4172.6952549879752</c:v>
                </c:pt>
                <c:pt idx="1003" formatCode="General">
                  <c:v>-4176.6939732814981</c:v>
                </c:pt>
                <c:pt idx="1004" formatCode="General">
                  <c:v>-4181.360676625075</c:v>
                </c:pt>
                <c:pt idx="1005" formatCode="General">
                  <c:v>-4185.3600349692069</c:v>
                </c:pt>
                <c:pt idx="1006" formatCode="General">
                  <c:v>-4189.3638857070509</c:v>
                </c:pt>
                <c:pt idx="1007" formatCode="General">
                  <c:v>-4193.3622954554912</c:v>
                </c:pt>
                <c:pt idx="1008" formatCode="General">
                  <c:v>-4198.032353567085</c:v>
                </c:pt>
                <c:pt idx="1009" formatCode="General">
                  <c:v>-4202.0314291609193</c:v>
                </c:pt>
                <c:pt idx="1010" formatCode="General">
                  <c:v>-4206.0303068136363</c:v>
                </c:pt>
                <c:pt idx="1011" formatCode="General">
                  <c:v>-4210.0299753899444</c:v>
                </c:pt>
                <c:pt idx="1012" formatCode="General">
                  <c:v>-4214.6977249793163</c:v>
                </c:pt>
                <c:pt idx="1013" formatCode="General">
                  <c:v>-4218.7022803593318</c:v>
                </c:pt>
                <c:pt idx="1014" formatCode="General">
                  <c:v>-4222.7018876954635</c:v>
                </c:pt>
                <c:pt idx="1015" formatCode="General">
                  <c:v>-4226.7048565300402</c:v>
                </c:pt>
                <c:pt idx="1016" formatCode="General">
                  <c:v>-4231.3689952422219</c:v>
                </c:pt>
                <c:pt idx="1017" formatCode="General">
                  <c:v>-4235.3673771505228</c:v>
                </c:pt>
                <c:pt idx="1018" formatCode="General">
                  <c:v>-4239.3689162299088</c:v>
                </c:pt>
                <c:pt idx="1019" formatCode="General">
                  <c:v>-4243.3712978188569</c:v>
                </c:pt>
                <c:pt idx="1020" formatCode="General">
                  <c:v>-4248.0394710121791</c:v>
                </c:pt>
                <c:pt idx="1021" formatCode="General">
                  <c:v>-4252.0348542259071</c:v>
                </c:pt>
                <c:pt idx="1022" formatCode="General">
                  <c:v>-4256.0372325871658</c:v>
                </c:pt>
                <c:pt idx="1023" formatCode="General">
                  <c:v>-4260.038598301202</c:v>
                </c:pt>
                <c:pt idx="1024" formatCode="General">
                  <c:v>-4264.7068387777917</c:v>
                </c:pt>
                <c:pt idx="1025" formatCode="General">
                  <c:v>-4268.7063296349697</c:v>
                </c:pt>
                <c:pt idx="1026" formatCode="General">
                  <c:v>-4272.7082154294349</c:v>
                </c:pt>
                <c:pt idx="1027" formatCode="General">
                  <c:v>-4276.7086306090659</c:v>
                </c:pt>
                <c:pt idx="1028" formatCode="General">
                  <c:v>-4281.3739570898097</c:v>
                </c:pt>
                <c:pt idx="1029" formatCode="General">
                  <c:v>-4285.3759646514272</c:v>
                </c:pt>
                <c:pt idx="1030" formatCode="General">
                  <c:v>-4289.3793977377827</c:v>
                </c:pt>
                <c:pt idx="1031" formatCode="General">
                  <c:v>-4293.376875700581</c:v>
                </c:pt>
                <c:pt idx="1032" formatCode="General">
                  <c:v>-4298.0444263174222</c:v>
                </c:pt>
                <c:pt idx="1033" formatCode="General">
                  <c:v>-4302.0486961689203</c:v>
                </c:pt>
                <c:pt idx="1034" formatCode="General">
                  <c:v>-4306.0471503866784</c:v>
                </c:pt>
                <c:pt idx="1035" formatCode="General">
                  <c:v>-4310.7127723145913</c:v>
                </c:pt>
                <c:pt idx="1036" formatCode="General">
                  <c:v>-4314.7147729084127</c:v>
                </c:pt>
                <c:pt idx="1037" formatCode="General">
                  <c:v>-4318.7160463282344</c:v>
                </c:pt>
                <c:pt idx="1038" formatCode="General">
                  <c:v>-4322.7173255285043</c:v>
                </c:pt>
                <c:pt idx="1039" formatCode="General">
                  <c:v>-4327.3853571755708</c:v>
                </c:pt>
                <c:pt idx="1040" formatCode="General">
                  <c:v>-4331.3859126285206</c:v>
                </c:pt>
                <c:pt idx="1041" formatCode="General">
                  <c:v>-4335.3870592826552</c:v>
                </c:pt>
                <c:pt idx="1042" formatCode="General">
                  <c:v>-4339.3856777258725</c:v>
                </c:pt>
                <c:pt idx="1043" formatCode="General">
                  <c:v>-4344.0513480594391</c:v>
                </c:pt>
                <c:pt idx="1044" formatCode="General">
                  <c:v>-4348.0534763882979</c:v>
                </c:pt>
                <c:pt idx="1045" formatCode="General">
                  <c:v>-4352.0561380513082</c:v>
                </c:pt>
                <c:pt idx="1046" formatCode="General">
                  <c:v>-4356.0561099033484</c:v>
                </c:pt>
                <c:pt idx="1047" formatCode="General">
                  <c:v>-4360.7247621418574</c:v>
                </c:pt>
                <c:pt idx="1048" formatCode="General">
                  <c:v>-4364.726482918144</c:v>
                </c:pt>
                <c:pt idx="1049" formatCode="General">
                  <c:v>-4368.729726447069</c:v>
                </c:pt>
                <c:pt idx="1050" formatCode="General">
                  <c:v>-4372.7301884719873</c:v>
                </c:pt>
                <c:pt idx="1051" formatCode="General">
                  <c:v>-4377.3936168662985</c:v>
                </c:pt>
                <c:pt idx="1052" formatCode="General">
                  <c:v>-4381.3962500598764</c:v>
                </c:pt>
                <c:pt idx="1053" formatCode="General">
                  <c:v>-4385.395774043147</c:v>
                </c:pt>
                <c:pt idx="1054" formatCode="General">
                  <c:v>-4389.3949952569328</c:v>
                </c:pt>
                <c:pt idx="1055" formatCode="General">
                  <c:v>-4394.0616580517808</c:v>
                </c:pt>
                <c:pt idx="1056" formatCode="General">
                  <c:v>-4398.0644091605418</c:v>
                </c:pt>
                <c:pt idx="1057" formatCode="General">
                  <c:v>-4402.0678191443949</c:v>
                </c:pt>
                <c:pt idx="1058" formatCode="General">
                  <c:v>-4406.0659161488265</c:v>
                </c:pt>
                <c:pt idx="1059" formatCode="General">
                  <c:v>-4410.7319258516827</c:v>
                </c:pt>
                <c:pt idx="1060" formatCode="General">
                  <c:v>-4414.733600071354</c:v>
                </c:pt>
                <c:pt idx="1061" formatCode="General">
                  <c:v>-4418.7349865790229</c:v>
                </c:pt>
                <c:pt idx="1062" formatCode="General">
                  <c:v>-4422.7352917823746</c:v>
                </c:pt>
                <c:pt idx="1063" formatCode="General">
                  <c:v>-4427.4050451794828</c:v>
                </c:pt>
                <c:pt idx="1064" formatCode="General">
                  <c:v>-4431.4063049700208</c:v>
                </c:pt>
                <c:pt idx="1065" formatCode="General">
                  <c:v>-4435.4039662988771</c:v>
                </c:pt>
                <c:pt idx="1066" formatCode="General">
                  <c:v>-4439.4056944691647</c:v>
                </c:pt>
                <c:pt idx="1067" formatCode="General">
                  <c:v>-4444.0748415265989</c:v>
                </c:pt>
                <c:pt idx="1068" formatCode="General">
                  <c:v>-4448.0738284670952</c:v>
                </c:pt>
                <c:pt idx="1069" formatCode="General">
                  <c:v>-4452.0747928468436</c:v>
                </c:pt>
                <c:pt idx="1070" formatCode="General">
                  <c:v>-4456.0756050026685</c:v>
                </c:pt>
                <c:pt idx="1071" formatCode="General">
                  <c:v>-4460.7419686160729</c:v>
                </c:pt>
                <c:pt idx="1072" formatCode="General">
                  <c:v>-4464.74499183024</c:v>
                </c:pt>
                <c:pt idx="1073" formatCode="General">
                  <c:v>-4468.747166268603</c:v>
                </c:pt>
                <c:pt idx="1074" formatCode="General">
                  <c:v>-4473.4125417416753</c:v>
                </c:pt>
                <c:pt idx="1075" formatCode="General">
                  <c:v>-4477.4115651503125</c:v>
                </c:pt>
                <c:pt idx="1076" formatCode="General">
                  <c:v>-4481.4116367072738</c:v>
                </c:pt>
                <c:pt idx="1077" formatCode="General">
                  <c:v>-4485.4134774299255</c:v>
                </c:pt>
                <c:pt idx="1078" formatCode="General">
                  <c:v>-4490.0810043587362</c:v>
                </c:pt>
                <c:pt idx="1079" formatCode="General">
                  <c:v>-4494.0810152061113</c:v>
                </c:pt>
                <c:pt idx="1080" formatCode="General">
                  <c:v>-4498.0832315378984</c:v>
                </c:pt>
                <c:pt idx="1081" formatCode="General">
                  <c:v>-4502.0843122863344</c:v>
                </c:pt>
                <c:pt idx="1082" formatCode="General">
                  <c:v>-4506.7507632703218</c:v>
                </c:pt>
                <c:pt idx="1083" formatCode="General">
                  <c:v>-4510.7530404726867</c:v>
                </c:pt>
                <c:pt idx="1084" formatCode="General">
                  <c:v>-4514.7556900879636</c:v>
                </c:pt>
                <c:pt idx="1085" formatCode="General">
                  <c:v>-4518.7565153080177</c:v>
                </c:pt>
                <c:pt idx="1086" formatCode="General">
                  <c:v>-4523.4231211922388</c:v>
                </c:pt>
                <c:pt idx="1087" formatCode="General">
                  <c:v>-4527.4225610419289</c:v>
                </c:pt>
                <c:pt idx="1088" formatCode="General">
                  <c:v>-4531.4221458712937</c:v>
                </c:pt>
                <c:pt idx="1089" formatCode="General">
                  <c:v>-4535.4234112082977</c:v>
                </c:pt>
                <c:pt idx="1090" formatCode="General">
                  <c:v>-4540.0929676095629</c:v>
                </c:pt>
                <c:pt idx="1091" formatCode="General">
                  <c:v>-4544.0941025368074</c:v>
                </c:pt>
                <c:pt idx="1092" formatCode="General">
                  <c:v>-4548.0946410078295</c:v>
                </c:pt>
                <c:pt idx="1093" formatCode="General">
                  <c:v>-4552.0964709056725</c:v>
                </c:pt>
                <c:pt idx="1094" formatCode="General">
                  <c:v>-4556.7626004986296</c:v>
                </c:pt>
                <c:pt idx="1095" formatCode="General">
                  <c:v>-4560.762064534546</c:v>
                </c:pt>
                <c:pt idx="1096" formatCode="General">
                  <c:v>-4564.7663157840725</c:v>
                </c:pt>
                <c:pt idx="1097" formatCode="General">
                  <c:v>-4568.7676554679829</c:v>
                </c:pt>
                <c:pt idx="1098" formatCode="General">
                  <c:v>-4573.4313476669386</c:v>
                </c:pt>
                <c:pt idx="1099" formatCode="General">
                  <c:v>-4577.4335109934327</c:v>
                </c:pt>
                <c:pt idx="1100" formatCode="General">
                  <c:v>-4581.4354949973258</c:v>
                </c:pt>
                <c:pt idx="1101" formatCode="General">
                  <c:v>-4585.4344427214246</c:v>
                </c:pt>
                <c:pt idx="1102" formatCode="General">
                  <c:v>-4590.100396628728</c:v>
                </c:pt>
                <c:pt idx="1103" formatCode="General">
                  <c:v>-4594.1017948619874</c:v>
                </c:pt>
                <c:pt idx="1104" formatCode="General">
                  <c:v>-4598.1076086981275</c:v>
                </c:pt>
                <c:pt idx="1105" formatCode="General">
                  <c:v>-4602.1121496066835</c:v>
                </c:pt>
                <c:pt idx="1106" formatCode="General">
                  <c:v>-4606.7729476925469</c:v>
                </c:pt>
                <c:pt idx="1107" formatCode="General">
                  <c:v>-4610.7703027703428</c:v>
                </c:pt>
                <c:pt idx="1108" formatCode="General">
                  <c:v>-4614.7793230774005</c:v>
                </c:pt>
                <c:pt idx="1109" formatCode="General">
                  <c:v>-4618.787102334074</c:v>
                </c:pt>
                <c:pt idx="1110" formatCode="General">
                  <c:v>-4623.4477115935615</c:v>
                </c:pt>
                <c:pt idx="1111" formatCode="General">
                  <c:v>-4627.4394606397063</c:v>
                </c:pt>
                <c:pt idx="1112" formatCode="General">
                  <c:v>-4631.4400695552513</c:v>
                </c:pt>
                <c:pt idx="1113" formatCode="General">
                  <c:v>-4636.1200774925328</c:v>
                </c:pt>
                <c:pt idx="1114" formatCode="General">
                  <c:v>-4640.128524756572</c:v>
                </c:pt>
                <c:pt idx="1115" formatCode="General">
                  <c:v>-4644.1197413666614</c:v>
                </c:pt>
                <c:pt idx="1116" formatCode="General">
                  <c:v>-4648.1040621727134</c:v>
                </c:pt>
                <c:pt idx="1117" formatCode="General">
                  <c:v>-4652.774488007416</c:v>
                </c:pt>
                <c:pt idx="1118" formatCode="General">
                  <c:v>-4656.7980363379656</c:v>
                </c:pt>
                <c:pt idx="1119" formatCode="General">
                  <c:v>-4660.812449049432</c:v>
                </c:pt>
                <c:pt idx="1120" formatCode="General">
                  <c:v>-4664.7940771066624</c:v>
                </c:pt>
                <c:pt idx="1121" formatCode="General">
                  <c:v>-4669.4268330646455</c:v>
                </c:pt>
                <c:pt idx="1122" formatCode="General">
                  <c:v>-4673.4374662912951</c:v>
                </c:pt>
                <c:pt idx="1123" formatCode="General">
                  <c:v>-4677.4811739093821</c:v>
                </c:pt>
                <c:pt idx="1124" formatCode="General">
                  <c:v>-4681.5071695260103</c:v>
                </c:pt>
                <c:pt idx="1125" formatCode="General">
                  <c:v>-4686.1362187362329</c:v>
                </c:pt>
                <c:pt idx="1126" formatCode="General">
                  <c:v>-4690.0772696252798</c:v>
                </c:pt>
                <c:pt idx="1127" formatCode="General">
                  <c:v>-4694.0728372732201</c:v>
                </c:pt>
                <c:pt idx="1128" formatCode="General">
                  <c:v>-4698.1478837066688</c:v>
                </c:pt>
                <c:pt idx="1129" formatCode="General">
                  <c:v>-4702.8945839775924</c:v>
                </c:pt>
                <c:pt idx="1130" formatCode="General">
                  <c:v>-4706.8575328163388</c:v>
                </c:pt>
                <c:pt idx="1131" formatCode="General">
                  <c:v>-4710.7451644320145</c:v>
                </c:pt>
                <c:pt idx="1132" formatCode="General">
                  <c:v>-4714.6758832763235</c:v>
                </c:pt>
                <c:pt idx="1133" formatCode="General">
                  <c:v>-4719.4368394513922</c:v>
                </c:pt>
                <c:pt idx="1134" formatCode="General">
                  <c:v>-4723.5998172460122</c:v>
                </c:pt>
                <c:pt idx="1135" formatCode="General">
                  <c:v>-4727.6564265516945</c:v>
                </c:pt>
                <c:pt idx="1136" formatCode="General">
                  <c:v>-4731.5183093511041</c:v>
                </c:pt>
                <c:pt idx="1137" formatCode="General">
                  <c:v>-4735.9438613520824</c:v>
                </c:pt>
                <c:pt idx="1138" formatCode="General">
                  <c:v>-4739.9180335887177</c:v>
                </c:pt>
                <c:pt idx="1139" formatCode="General">
                  <c:v>-4744.1361944677419</c:v>
                </c:pt>
                <c:pt idx="1140" formatCode="General">
                  <c:v>-4748.4211170068211</c:v>
                </c:pt>
                <c:pt idx="1141" formatCode="General">
                  <c:v>-4753.1380411426944</c:v>
                </c:pt>
                <c:pt idx="1142" formatCode="General">
                  <c:v>-4756.8303835498982</c:v>
                </c:pt>
                <c:pt idx="1143" formatCode="General">
                  <c:v>-4760.4418903289525</c:v>
                </c:pt>
                <c:pt idx="1144" formatCode="General">
                  <c:v>-4764.3443112828363</c:v>
                </c:pt>
                <c:pt idx="1145" formatCode="General">
                  <c:v>-4769.436303736089</c:v>
                </c:pt>
                <c:pt idx="1146" formatCode="General">
                  <c:v>-4773.9638067126707</c:v>
                </c:pt>
                <c:pt idx="1147" formatCode="General">
                  <c:v>-4778.1732269486256</c:v>
                </c:pt>
                <c:pt idx="1148" formatCode="General">
                  <c:v>-4781.8129357468215</c:v>
                </c:pt>
                <c:pt idx="1149" formatCode="General">
                  <c:v>-4785.6421087933604</c:v>
                </c:pt>
                <c:pt idx="1150" formatCode="General">
                  <c:v>-4789.2289622044027</c:v>
                </c:pt>
                <c:pt idx="1151" formatCode="General">
                  <c:v>-4793.5262534656458</c:v>
                </c:pt>
                <c:pt idx="1152" formatCode="General">
                  <c:v>-4799.2164329489096</c:v>
                </c:pt>
                <c:pt idx="1153" formatCode="General">
                  <c:v>-4803.9988168280524</c:v>
                </c:pt>
                <c:pt idx="1154" formatCode="General">
                  <c:v>-4808.0384469418741</c:v>
                </c:pt>
                <c:pt idx="1155" formatCode="General">
                  <c:v>-4811.1473011142252</c:v>
                </c:pt>
                <c:pt idx="1156" formatCode="General">
                  <c:v>-4814.3240196121569</c:v>
                </c:pt>
                <c:pt idx="1157" formatCode="General">
                  <c:v>-4817.7156101458113</c:v>
                </c:pt>
                <c:pt idx="1158" formatCode="General">
                  <c:v>-4822.258607659569</c:v>
                </c:pt>
                <c:pt idx="1159" formatCode="General">
                  <c:v>-4827.6897935940224</c:v>
                </c:pt>
                <c:pt idx="1160" formatCode="General">
                  <c:v>-4834.1029136498437</c:v>
                </c:pt>
                <c:pt idx="1161" formatCode="General">
                  <c:v>-4838.6299377765235</c:v>
                </c:pt>
                <c:pt idx="1162" formatCode="General">
                  <c:v>-4841.6741213746163</c:v>
                </c:pt>
                <c:pt idx="1163" formatCode="General">
                  <c:v>-4843.568724856038</c:v>
                </c:pt>
                <c:pt idx="1164" formatCode="General">
                  <c:v>-4845.9870725568016</c:v>
                </c:pt>
                <c:pt idx="1165" formatCode="General">
                  <c:v>-4849.6017318649283</c:v>
                </c:pt>
                <c:pt idx="1166" formatCode="General">
                  <c:v>-4854.9116178631766</c:v>
                </c:pt>
                <c:pt idx="1167" formatCode="General">
                  <c:v>-4861.3128517792456</c:v>
                </c:pt>
                <c:pt idx="1168" formatCode="General">
                  <c:v>-4868.8343579873817</c:v>
                </c:pt>
                <c:pt idx="1169" formatCode="General">
                  <c:v>-4874.0874714575339</c:v>
                </c:pt>
                <c:pt idx="1170" formatCode="General">
                  <c:v>-4877.2933810391969</c:v>
                </c:pt>
                <c:pt idx="1171" formatCode="General">
                  <c:v>-4878.3448030250784</c:v>
                </c:pt>
                <c:pt idx="1172" formatCode="General">
                  <c:v>-4878.6059735519584</c:v>
                </c:pt>
                <c:pt idx="1173" formatCode="General">
                  <c:v>-4880.2871327755338</c:v>
                </c:pt>
                <c:pt idx="1174" formatCode="General">
                  <c:v>-4884.4009015152096</c:v>
                </c:pt>
                <c:pt idx="1175" formatCode="General">
                  <c:v>-4890.6739813171407</c:v>
                </c:pt>
                <c:pt idx="1176" formatCode="General">
                  <c:v>-4899.5792634510053</c:v>
                </c:pt>
                <c:pt idx="1177" formatCode="General">
                  <c:v>-4907.4452330310987</c:v>
                </c:pt>
                <c:pt idx="1178" formatCode="General">
                  <c:v>-4914.4377572913836</c:v>
                </c:pt>
                <c:pt idx="1179" formatCode="General">
                  <c:v>-4919.4548486081794</c:v>
                </c:pt>
                <c:pt idx="1180" formatCode="General">
                  <c:v>-4921.5051884174572</c:v>
                </c:pt>
                <c:pt idx="1181" formatCode="General">
                  <c:v>-4920.0041590985966</c:v>
                </c:pt>
                <c:pt idx="1182" formatCode="General">
                  <c:v>-4917.6298965182987</c:v>
                </c:pt>
                <c:pt idx="1183" formatCode="General">
                  <c:v>-4917.2692503893904</c:v>
                </c:pt>
                <c:pt idx="1184" formatCode="General">
                  <c:v>-4920.9925850984373</c:v>
                </c:pt>
                <c:pt idx="1185" formatCode="General">
                  <c:v>-4927.2031483125393</c:v>
                </c:pt>
                <c:pt idx="1186" formatCode="General">
                  <c:v>-4935.2206323954615</c:v>
                </c:pt>
                <c:pt idx="1187" formatCode="General">
                  <c:v>-4944.2203399730097</c:v>
                </c:pt>
                <c:pt idx="1188" formatCode="General">
                  <c:v>-4955.0682269043191</c:v>
                </c:pt>
                <c:pt idx="1189" formatCode="General">
                  <c:v>-4963.9669809773659</c:v>
                </c:pt>
                <c:pt idx="1190" formatCode="General">
                  <c:v>-4971.783076142925</c:v>
                </c:pt>
                <c:pt idx="1191" formatCode="General">
                  <c:v>-4978.326813866126</c:v>
                </c:pt>
                <c:pt idx="1192" formatCode="General">
                  <c:v>-4980.3130426084663</c:v>
                </c:pt>
                <c:pt idx="1193" formatCode="General">
                  <c:v>-4977.6857724060592</c:v>
                </c:pt>
                <c:pt idx="1194" formatCode="General">
                  <c:v>-4971.0807342707612</c:v>
                </c:pt>
                <c:pt idx="1195" formatCode="General">
                  <c:v>-4963.6675687156694</c:v>
                </c:pt>
                <c:pt idx="1196" formatCode="General">
                  <c:v>-4961.6609904753877</c:v>
                </c:pt>
                <c:pt idx="1197" formatCode="General">
                  <c:v>-4963.9180483624559</c:v>
                </c:pt>
                <c:pt idx="1198" formatCode="General">
                  <c:v>-4969.2020508208388</c:v>
                </c:pt>
                <c:pt idx="1199" formatCode="General">
                  <c:v>-4977.7180962082548</c:v>
                </c:pt>
                <c:pt idx="1200" formatCode="General">
                  <c:v>-4986.1986402971152</c:v>
                </c:pt>
                <c:pt idx="1201" formatCode="General">
                  <c:v>-4995.2912906294205</c:v>
                </c:pt>
                <c:pt idx="1202" formatCode="General">
                  <c:v>-5004.7092557701717</c:v>
                </c:pt>
                <c:pt idx="1203" formatCode="General">
                  <c:v>-5015.8486161629444</c:v>
                </c:pt>
                <c:pt idx="1204" formatCode="General">
                  <c:v>-5025.3676935983103</c:v>
                </c:pt>
                <c:pt idx="1205" formatCode="General">
                  <c:v>-5034.7498943188803</c:v>
                </c:pt>
                <c:pt idx="1206" formatCode="General">
                  <c:v>-5043.9058223359525</c:v>
                </c:pt>
                <c:pt idx="1207" formatCode="General">
                  <c:v>-5054.1788559590295</c:v>
                </c:pt>
                <c:pt idx="1208" formatCode="General">
                  <c:v>-5062.5164837608072</c:v>
                </c:pt>
                <c:pt idx="1209" formatCode="General">
                  <c:v>-5070.2941991616663</c:v>
                </c:pt>
                <c:pt idx="1210" formatCode="General">
                  <c:v>-5077.3458313766505</c:v>
                </c:pt>
                <c:pt idx="1211" formatCode="General">
                  <c:v>-5084.3039517407042</c:v>
                </c:pt>
                <c:pt idx="1212" formatCode="General">
                  <c:v>-5088.6748433428838</c:v>
                </c:pt>
                <c:pt idx="1213" formatCode="General">
                  <c:v>-5090.7575179007836</c:v>
                </c:pt>
                <c:pt idx="1214" formatCode="General">
                  <c:v>-5089.1603684012989</c:v>
                </c:pt>
                <c:pt idx="1215" formatCode="General">
                  <c:v>-5079.7213570545846</c:v>
                </c:pt>
                <c:pt idx="1216" formatCode="General">
                  <c:v>-5063.9112286676818</c:v>
                </c:pt>
                <c:pt idx="1217" formatCode="General">
                  <c:v>-5046.5634092668415</c:v>
                </c:pt>
                <c:pt idx="1218" formatCode="General">
                  <c:v>-5034.9542217892013</c:v>
                </c:pt>
                <c:pt idx="1219" formatCode="General">
                  <c:v>-5029.198750839264</c:v>
                </c:pt>
                <c:pt idx="1220" formatCode="General">
                  <c:v>-5028.3695823038279</c:v>
                </c:pt>
                <c:pt idx="1221" formatCode="General">
                  <c:v>-5029.5782255864278</c:v>
                </c:pt>
                <c:pt idx="1222" formatCode="General">
                  <c:v>-5031.8988898504685</c:v>
                </c:pt>
                <c:pt idx="1223" formatCode="General">
                  <c:v>-5035.322231450009</c:v>
                </c:pt>
                <c:pt idx="1224" formatCode="General">
                  <c:v>-5038.5212713840556</c:v>
                </c:pt>
                <c:pt idx="1225" formatCode="General">
                  <c:v>-5041.7637657320765</c:v>
                </c:pt>
                <c:pt idx="1226" formatCode="General">
                  <c:v>-5044.925995097019</c:v>
                </c:pt>
                <c:pt idx="1227" formatCode="General">
                  <c:v>-5048.3962157022379</c:v>
                </c:pt>
                <c:pt idx="1228" formatCode="General">
                  <c:v>-5051.0999512318249</c:v>
                </c:pt>
              </c:numCache>
            </c:numRef>
          </c:val>
          <c:smooth val="0"/>
        </c:ser>
        <c:dLbls>
          <c:showLegendKey val="0"/>
          <c:showVal val="0"/>
          <c:showCatName val="0"/>
          <c:showSerName val="0"/>
          <c:showPercent val="0"/>
          <c:showBubbleSize val="0"/>
        </c:dLbls>
        <c:marker val="1"/>
        <c:smooth val="0"/>
        <c:axId val="98324480"/>
        <c:axId val="98326400"/>
      </c:lineChart>
      <c:catAx>
        <c:axId val="98324480"/>
        <c:scaling>
          <c:orientation val="minMax"/>
        </c:scaling>
        <c:delete val="0"/>
        <c:axPos val="b"/>
        <c:title>
          <c:tx>
            <c:rich>
              <a:bodyPr/>
              <a:lstStyle/>
              <a:p>
                <a:pPr>
                  <a:defRPr/>
                </a:pPr>
                <a:r>
                  <a:rPr lang="en-US"/>
                  <a:t>Frequency (Hz)</a:t>
                </a:r>
              </a:p>
            </c:rich>
          </c:tx>
          <c:layout>
            <c:manualLayout>
              <c:xMode val="edge"/>
              <c:yMode val="edge"/>
              <c:x val="0.85891396197426539"/>
              <c:y val="0.10930633670791151"/>
            </c:manualLayout>
          </c:layout>
          <c:overlay val="0"/>
        </c:title>
        <c:numFmt formatCode="0" sourceLinked="1"/>
        <c:majorTickMark val="out"/>
        <c:minorTickMark val="none"/>
        <c:tickLblPos val="nextTo"/>
        <c:crossAx val="98326400"/>
        <c:crosses val="autoZero"/>
        <c:auto val="1"/>
        <c:lblAlgn val="ctr"/>
        <c:lblOffset val="100"/>
        <c:tickLblSkip val="125"/>
        <c:tickMarkSkip val="125"/>
        <c:noMultiLvlLbl val="0"/>
      </c:catAx>
      <c:valAx>
        <c:axId val="98326400"/>
        <c:scaling>
          <c:orientation val="minMax"/>
        </c:scaling>
        <c:delete val="0"/>
        <c:axPos val="l"/>
        <c:majorGridlines/>
        <c:title>
          <c:tx>
            <c:rich>
              <a:bodyPr rot="-5400000" vert="horz"/>
              <a:lstStyle/>
              <a:p>
                <a:pPr>
                  <a:defRPr/>
                </a:pPr>
                <a:r>
                  <a:rPr lang="en-US"/>
                  <a:t>Phase (degrees)</a:t>
                </a:r>
              </a:p>
            </c:rich>
          </c:tx>
          <c:layout/>
          <c:overlay val="0"/>
        </c:title>
        <c:numFmt formatCode="@" sourceLinked="1"/>
        <c:majorTickMark val="out"/>
        <c:minorTickMark val="none"/>
        <c:tickLblPos val="nextTo"/>
        <c:crossAx val="98324480"/>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3"/>
          <c:order val="0"/>
          <c:tx>
            <c:strRef>
              <c:f>Sheet1!$E$1</c:f>
              <c:strCache>
                <c:ptCount val="1"/>
                <c:pt idx="0">
                  <c:v>Non-circular</c:v>
                </c:pt>
              </c:strCache>
            </c:strRef>
          </c:tx>
          <c:val>
            <c:numRef>
              <c:f>Sheet1!$E$2:$E$5</c:f>
              <c:numCache>
                <c:formatCode>General</c:formatCode>
                <c:ptCount val="4"/>
                <c:pt idx="0">
                  <c:v>5868</c:v>
                </c:pt>
                <c:pt idx="1">
                  <c:v>5590</c:v>
                </c:pt>
                <c:pt idx="2">
                  <c:v>5355</c:v>
                </c:pt>
                <c:pt idx="3">
                  <c:v>705</c:v>
                </c:pt>
              </c:numCache>
            </c:numRef>
          </c:val>
          <c:smooth val="0"/>
        </c:ser>
        <c:ser>
          <c:idx val="0"/>
          <c:order val="1"/>
          <c:tx>
            <c:strRef>
              <c:f>Sheet1!$B$1</c:f>
              <c:strCache>
                <c:ptCount val="1"/>
                <c:pt idx="0">
                  <c:v>Base Circular  Case</c:v>
                </c:pt>
              </c:strCache>
            </c:strRef>
          </c:tx>
          <c:errBars>
            <c:errDir val="y"/>
            <c:errBarType val="both"/>
            <c:errValType val="cust"/>
            <c:noEndCap val="0"/>
            <c:plus>
              <c:numRef>
                <c:f>Sheet1!$B$8:$B$11</c:f>
                <c:numCache>
                  <c:formatCode>General</c:formatCode>
                  <c:ptCount val="4"/>
                  <c:pt idx="0">
                    <c:v>26</c:v>
                  </c:pt>
                  <c:pt idx="1">
                    <c:v>275</c:v>
                  </c:pt>
                  <c:pt idx="2">
                    <c:v>276</c:v>
                  </c:pt>
                  <c:pt idx="3">
                    <c:v>0</c:v>
                  </c:pt>
                </c:numCache>
              </c:numRef>
            </c:plus>
            <c:minus>
              <c:numRef>
                <c:f>Sheet1!$B$8:$B$11</c:f>
                <c:numCache>
                  <c:formatCode>General</c:formatCode>
                  <c:ptCount val="4"/>
                  <c:pt idx="0">
                    <c:v>26</c:v>
                  </c:pt>
                  <c:pt idx="1">
                    <c:v>275</c:v>
                  </c:pt>
                  <c:pt idx="2">
                    <c:v>276</c:v>
                  </c:pt>
                  <c:pt idx="3">
                    <c:v>0</c:v>
                  </c:pt>
                </c:numCache>
              </c:numRef>
            </c:minus>
          </c:errBars>
          <c:cat>
            <c:strRef>
              <c:f>Sheet1!$A$2:$A$5</c:f>
              <c:strCache>
                <c:ptCount val="4"/>
                <c:pt idx="0">
                  <c:v>No Optimisation</c:v>
                </c:pt>
                <c:pt idx="1">
                  <c:v>Optimisation Level 0</c:v>
                </c:pt>
                <c:pt idx="2">
                  <c:v>Level 1</c:v>
                </c:pt>
                <c:pt idx="3">
                  <c:v>Level 2</c:v>
                </c:pt>
              </c:strCache>
            </c:strRef>
          </c:cat>
          <c:val>
            <c:numRef>
              <c:f>Sheet1!$B$2:$B$5</c:f>
              <c:numCache>
                <c:formatCode>General</c:formatCode>
                <c:ptCount val="4"/>
                <c:pt idx="0">
                  <c:v>4559</c:v>
                </c:pt>
                <c:pt idx="1">
                  <c:v>4780</c:v>
                </c:pt>
                <c:pt idx="2">
                  <c:v>4123</c:v>
                </c:pt>
                <c:pt idx="3">
                  <c:v>914</c:v>
                </c:pt>
              </c:numCache>
            </c:numRef>
          </c:val>
          <c:smooth val="0"/>
        </c:ser>
        <c:ser>
          <c:idx val="1"/>
          <c:order val="2"/>
          <c:tx>
            <c:strRef>
              <c:f>Sheet1!$C$1</c:f>
              <c:strCache>
                <c:ptCount val="1"/>
                <c:pt idx="0">
                  <c:v>Circular Using Symmetry</c:v>
                </c:pt>
              </c:strCache>
            </c:strRef>
          </c:tx>
          <c:errBars>
            <c:errDir val="y"/>
            <c:errBarType val="both"/>
            <c:errValType val="cust"/>
            <c:noEndCap val="0"/>
            <c:plus>
              <c:numRef>
                <c:f>Sheet1!$C$8:$C$11</c:f>
                <c:numCache>
                  <c:formatCode>General</c:formatCode>
                  <c:ptCount val="4"/>
                  <c:pt idx="0">
                    <c:v>88.5</c:v>
                  </c:pt>
                  <c:pt idx="1">
                    <c:v>237.5</c:v>
                  </c:pt>
                  <c:pt idx="2">
                    <c:v>232</c:v>
                  </c:pt>
                  <c:pt idx="3">
                    <c:v>0</c:v>
                  </c:pt>
                </c:numCache>
              </c:numRef>
            </c:plus>
            <c:minus>
              <c:numRef>
                <c:f>Sheet1!$C$8:$C$11</c:f>
                <c:numCache>
                  <c:formatCode>General</c:formatCode>
                  <c:ptCount val="4"/>
                  <c:pt idx="0">
                    <c:v>88.5</c:v>
                  </c:pt>
                  <c:pt idx="1">
                    <c:v>237.5</c:v>
                  </c:pt>
                  <c:pt idx="2">
                    <c:v>232</c:v>
                  </c:pt>
                  <c:pt idx="3">
                    <c:v>0</c:v>
                  </c:pt>
                </c:numCache>
              </c:numRef>
            </c:minus>
          </c:errBars>
          <c:cat>
            <c:strRef>
              <c:f>Sheet1!$A$2:$A$5</c:f>
              <c:strCache>
                <c:ptCount val="4"/>
                <c:pt idx="0">
                  <c:v>No Optimisation</c:v>
                </c:pt>
                <c:pt idx="1">
                  <c:v>Optimisation Level 0</c:v>
                </c:pt>
                <c:pt idx="2">
                  <c:v>Level 1</c:v>
                </c:pt>
                <c:pt idx="3">
                  <c:v>Level 2</c:v>
                </c:pt>
              </c:strCache>
            </c:strRef>
          </c:cat>
          <c:val>
            <c:numRef>
              <c:f>Sheet1!$C$2:$C$5</c:f>
              <c:numCache>
                <c:formatCode>General</c:formatCode>
                <c:ptCount val="4"/>
                <c:pt idx="0">
                  <c:v>2915.5</c:v>
                </c:pt>
                <c:pt idx="1">
                  <c:v>2492.5</c:v>
                </c:pt>
                <c:pt idx="2">
                  <c:v>2472</c:v>
                </c:pt>
                <c:pt idx="3">
                  <c:v>604</c:v>
                </c:pt>
              </c:numCache>
            </c:numRef>
          </c:val>
          <c:smooth val="0"/>
        </c:ser>
        <c:ser>
          <c:idx val="2"/>
          <c:order val="3"/>
          <c:tx>
            <c:strRef>
              <c:f>Sheet1!$D$1</c:f>
              <c:strCache>
                <c:ptCount val="1"/>
                <c:pt idx="0">
                  <c:v>Symmetry and Double Memory</c:v>
                </c:pt>
              </c:strCache>
            </c:strRef>
          </c:tx>
          <c:cat>
            <c:strRef>
              <c:f>Sheet1!$A$2:$A$5</c:f>
              <c:strCache>
                <c:ptCount val="4"/>
                <c:pt idx="0">
                  <c:v>No Optimisation</c:v>
                </c:pt>
                <c:pt idx="1">
                  <c:v>Optimisation Level 0</c:v>
                </c:pt>
                <c:pt idx="2">
                  <c:v>Level 1</c:v>
                </c:pt>
                <c:pt idx="3">
                  <c:v>Level 2</c:v>
                </c:pt>
              </c:strCache>
            </c:strRef>
          </c:cat>
          <c:val>
            <c:numRef>
              <c:f>Sheet1!$D$2:$D$5</c:f>
              <c:numCache>
                <c:formatCode>General</c:formatCode>
                <c:ptCount val="4"/>
                <c:pt idx="0">
                  <c:v>2590</c:v>
                </c:pt>
                <c:pt idx="1">
                  <c:v>2400</c:v>
                </c:pt>
                <c:pt idx="2">
                  <c:v>2500</c:v>
                </c:pt>
                <c:pt idx="3">
                  <c:v>441</c:v>
                </c:pt>
              </c:numCache>
            </c:numRef>
          </c:val>
          <c:smooth val="0"/>
        </c:ser>
        <c:ser>
          <c:idx val="4"/>
          <c:order val="4"/>
          <c:tx>
            <c:strRef>
              <c:f>Sheet1!$F$1</c:f>
              <c:strCache>
                <c:ptCount val="1"/>
                <c:pt idx="0">
                  <c:v>Non-optimized assembly</c:v>
                </c:pt>
              </c:strCache>
            </c:strRef>
          </c:tx>
          <c:val>
            <c:numRef>
              <c:f>Sheet1!$F$2:$F$5</c:f>
              <c:numCache>
                <c:formatCode>General</c:formatCode>
                <c:ptCount val="4"/>
                <c:pt idx="0">
                  <c:v>2399</c:v>
                </c:pt>
                <c:pt idx="1">
                  <c:v>2399</c:v>
                </c:pt>
                <c:pt idx="2">
                  <c:v>2399</c:v>
                </c:pt>
                <c:pt idx="3">
                  <c:v>2399</c:v>
                </c:pt>
              </c:numCache>
            </c:numRef>
          </c:val>
          <c:smooth val="0"/>
        </c:ser>
        <c:ser>
          <c:idx val="5"/>
          <c:order val="5"/>
          <c:tx>
            <c:strRef>
              <c:f>Sheet1!$G$1</c:f>
              <c:strCache>
                <c:ptCount val="1"/>
                <c:pt idx="0">
                  <c:v>Optimized assembly</c:v>
                </c:pt>
              </c:strCache>
            </c:strRef>
          </c:tx>
          <c:val>
            <c:numRef>
              <c:f>Sheet1!$G$2:$G$5</c:f>
              <c:numCache>
                <c:formatCode>General</c:formatCode>
                <c:ptCount val="4"/>
                <c:pt idx="0">
                  <c:v>691</c:v>
                </c:pt>
                <c:pt idx="1">
                  <c:v>691</c:v>
                </c:pt>
                <c:pt idx="2">
                  <c:v>691</c:v>
                </c:pt>
                <c:pt idx="3">
                  <c:v>691</c:v>
                </c:pt>
              </c:numCache>
            </c:numRef>
          </c:val>
          <c:smooth val="0"/>
        </c:ser>
        <c:dLbls>
          <c:showLegendKey val="0"/>
          <c:showVal val="0"/>
          <c:showCatName val="0"/>
          <c:showSerName val="0"/>
          <c:showPercent val="0"/>
          <c:showBubbleSize val="0"/>
        </c:dLbls>
        <c:marker val="1"/>
        <c:smooth val="0"/>
        <c:axId val="222236032"/>
        <c:axId val="224252288"/>
      </c:lineChart>
      <c:catAx>
        <c:axId val="222236032"/>
        <c:scaling>
          <c:orientation val="minMax"/>
        </c:scaling>
        <c:delete val="0"/>
        <c:axPos val="b"/>
        <c:majorTickMark val="out"/>
        <c:minorTickMark val="none"/>
        <c:tickLblPos val="nextTo"/>
        <c:crossAx val="224252288"/>
        <c:crosses val="autoZero"/>
        <c:auto val="1"/>
        <c:lblAlgn val="ctr"/>
        <c:lblOffset val="100"/>
        <c:noMultiLvlLbl val="0"/>
      </c:catAx>
      <c:valAx>
        <c:axId val="224252288"/>
        <c:scaling>
          <c:orientation val="minMax"/>
        </c:scaling>
        <c:delete val="0"/>
        <c:axPos val="l"/>
        <c:majorGridlines/>
        <c:title>
          <c:tx>
            <c:rich>
              <a:bodyPr rot="-5400000" vert="horz"/>
              <a:lstStyle/>
              <a:p>
                <a:pPr>
                  <a:defRPr/>
                </a:pPr>
                <a:r>
                  <a:rPr lang="en-GB"/>
                  <a:t>Number of</a:t>
                </a:r>
                <a:r>
                  <a:rPr lang="en-GB" baseline="0"/>
                  <a:t> clock cycles</a:t>
                </a:r>
                <a:endParaRPr lang="en-GB"/>
              </a:p>
            </c:rich>
          </c:tx>
          <c:layout/>
          <c:overlay val="0"/>
        </c:title>
        <c:numFmt formatCode="General" sourceLinked="1"/>
        <c:majorTickMark val="out"/>
        <c:minorTickMark val="none"/>
        <c:tickLblPos val="nextTo"/>
        <c:crossAx val="222236032"/>
        <c:crosses val="autoZero"/>
        <c:crossBetween val="between"/>
      </c:valAx>
    </c:plotArea>
    <c:legend>
      <c:legendPos val="r"/>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0000000000000000000"/>
    <w:charset w:val="00"/>
    <w:family w:val="modern"/>
    <w:notTrueType/>
    <w:pitch w:val="variable"/>
    <w:sig w:usb0="E10002FF" w:usb1="5201E1EB" w:usb2="00000004" w:usb3="00000000" w:csb0="0000019F" w:csb1="00000000"/>
  </w:font>
  <w:font w:name="Tahoma">
    <w:panose1 w:val="020B0604030504040204"/>
    <w:charset w:val="00"/>
    <w:family w:val="swiss"/>
    <w:pitch w:val="variable"/>
    <w:sig w:usb0="E1002EFF" w:usb1="C000605B" w:usb2="00000029" w:usb3="00000000" w:csb0="000101FF" w:csb1="00000000"/>
  </w:font>
  <w:font w:name="CMU Concrete">
    <w:panose1 w:val="00000000000000000000"/>
    <w:charset w:val="00"/>
    <w:family w:val="modern"/>
    <w:notTrueType/>
    <w:pitch w:val="variable"/>
    <w:sig w:usb0="E10002FF" w:usb1="5201E1EB" w:usb2="00000004" w:usb3="00000000" w:csb0="0000011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MU Typewriter Text">
    <w:panose1 w:val="00000000000000000000"/>
    <w:charset w:val="00"/>
    <w:family w:val="modern"/>
    <w:notTrueType/>
    <w:pitch w:val="fixed"/>
    <w:sig w:usb0="E10002FF" w:usb1="5201E9EB" w:usb2="00000004" w:usb3="00000000" w:csb0="0000011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39B"/>
    <w:rsid w:val="0022639B"/>
    <w:rsid w:val="009869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69F0"/>
    <w:rPr>
      <w:color w:val="808080"/>
    </w:rPr>
  </w:style>
  <w:style w:type="paragraph" w:customStyle="1" w:styleId="593042D641B94D3AB9EC3D45A1723110">
    <w:name w:val="593042D641B94D3AB9EC3D45A1723110"/>
    <w:rsid w:val="009869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69F0"/>
    <w:rPr>
      <w:color w:val="808080"/>
    </w:rPr>
  </w:style>
  <w:style w:type="paragraph" w:customStyle="1" w:styleId="593042D641B94D3AB9EC3D45A1723110">
    <w:name w:val="593042D641B94D3AB9EC3D45A1723110"/>
    <w:rsid w:val="009869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E9A7E-F4E6-472C-B8A8-06BA504AB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5280EE51.dotm</Template>
  <TotalTime>1506</TotalTime>
  <Pages>35</Pages>
  <Words>8692</Words>
  <Characters>49551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58127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sg3510</dc:creator>
  <cp:lastModifiedBy>sg3510</cp:lastModifiedBy>
  <cp:revision>336</cp:revision>
  <cp:lastPrinted>2013-03-03T23:54:00Z</cp:lastPrinted>
  <dcterms:created xsi:type="dcterms:W3CDTF">2013-03-01T10:39:00Z</dcterms:created>
  <dcterms:modified xsi:type="dcterms:W3CDTF">2013-03-03T23:58:00Z</dcterms:modified>
</cp:coreProperties>
</file>