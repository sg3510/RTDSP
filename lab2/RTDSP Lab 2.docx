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charts/chart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753B" w:rsidRDefault="00BE753B" w:rsidP="008A57EE">
      <w:pPr>
        <w:jc w:val="center"/>
        <w:rPr>
          <w:rFonts w:ascii="CMU Serif" w:hAnsi="CMU Serif"/>
          <w:sz w:val="40"/>
        </w:rPr>
      </w:pPr>
    </w:p>
    <w:p w:rsidR="00C25BAB" w:rsidRPr="00BE753B" w:rsidRDefault="008A57EE" w:rsidP="008A57EE">
      <w:pPr>
        <w:jc w:val="center"/>
        <w:rPr>
          <w:rFonts w:ascii="CMU Serif" w:hAnsi="CMU Serif"/>
          <w:sz w:val="40"/>
        </w:rPr>
      </w:pPr>
      <w:r w:rsidRPr="00BE753B">
        <w:rPr>
          <w:rFonts w:ascii="CMU Serif" w:hAnsi="CMU Serif"/>
          <w:sz w:val="40"/>
        </w:rPr>
        <w:t>RTDSP Lab 2</w:t>
      </w:r>
    </w:p>
    <w:sdt>
      <w:sdtPr>
        <w:rPr>
          <w:rFonts w:asciiTheme="minorHAnsi" w:eastAsiaTheme="minorHAnsi" w:hAnsiTheme="minorHAnsi" w:cstheme="minorBidi"/>
          <w:b w:val="0"/>
          <w:bCs w:val="0"/>
          <w:color w:val="auto"/>
          <w:sz w:val="22"/>
          <w:szCs w:val="22"/>
          <w:lang w:val="en-GB" w:eastAsia="en-US"/>
        </w:rPr>
        <w:id w:val="238135301"/>
        <w:docPartObj>
          <w:docPartGallery w:val="Table of Contents"/>
          <w:docPartUnique/>
        </w:docPartObj>
      </w:sdtPr>
      <w:sdtEndPr>
        <w:rPr>
          <w:noProof/>
        </w:rPr>
      </w:sdtEndPr>
      <w:sdtContent>
        <w:p w:rsidR="00BE753B" w:rsidRPr="00BE753B" w:rsidRDefault="00BE753B">
          <w:pPr>
            <w:pStyle w:val="TOCHeading"/>
            <w:rPr>
              <w:rFonts w:ascii="CMU Serif" w:hAnsi="CMU Serif"/>
              <w:color w:val="auto"/>
            </w:rPr>
          </w:pPr>
          <w:r w:rsidRPr="00BE753B">
            <w:rPr>
              <w:rFonts w:ascii="CMU Serif" w:hAnsi="CMU Serif"/>
              <w:color w:val="auto"/>
            </w:rPr>
            <w:t>Contents</w:t>
          </w:r>
        </w:p>
        <w:p w:rsidR="00A32B1E" w:rsidRDefault="00BE753B">
          <w:pPr>
            <w:pStyle w:val="TOC1"/>
            <w:tabs>
              <w:tab w:val="right" w:leader="dot" w:pos="9487"/>
            </w:tabs>
            <w:rPr>
              <w:rFonts w:eastAsiaTheme="minorEastAsia"/>
              <w:noProof/>
              <w:lang w:eastAsia="en-GB"/>
            </w:rPr>
          </w:pPr>
          <w:r>
            <w:fldChar w:fldCharType="begin"/>
          </w:r>
          <w:r>
            <w:instrText xml:space="preserve"> TOC \o "1-3" \h \z \u </w:instrText>
          </w:r>
          <w:r>
            <w:fldChar w:fldCharType="separate"/>
          </w:r>
          <w:hyperlink w:anchor="_Toc348795153" w:history="1">
            <w:r w:rsidR="00A32B1E" w:rsidRPr="00392CDA">
              <w:rPr>
                <w:rStyle w:val="Hyperlink"/>
                <w:rFonts w:ascii="CMU Serif" w:hAnsi="CMU Serif"/>
                <w:noProof/>
              </w:rPr>
              <w:t>1. Questions</w:t>
            </w:r>
            <w:r w:rsidR="00A32B1E">
              <w:rPr>
                <w:noProof/>
                <w:webHidden/>
              </w:rPr>
              <w:tab/>
            </w:r>
            <w:r w:rsidR="00A32B1E">
              <w:rPr>
                <w:noProof/>
                <w:webHidden/>
              </w:rPr>
              <w:fldChar w:fldCharType="begin"/>
            </w:r>
            <w:r w:rsidR="00A32B1E">
              <w:rPr>
                <w:noProof/>
                <w:webHidden/>
              </w:rPr>
              <w:instrText xml:space="preserve"> PAGEREF _Toc348795153 \h </w:instrText>
            </w:r>
            <w:r w:rsidR="00A32B1E">
              <w:rPr>
                <w:noProof/>
                <w:webHidden/>
              </w:rPr>
            </w:r>
            <w:r w:rsidR="00A32B1E">
              <w:rPr>
                <w:noProof/>
                <w:webHidden/>
              </w:rPr>
              <w:fldChar w:fldCharType="separate"/>
            </w:r>
            <w:r w:rsidR="00510D4B">
              <w:rPr>
                <w:noProof/>
                <w:webHidden/>
              </w:rPr>
              <w:t>2</w:t>
            </w:r>
            <w:r w:rsidR="00A32B1E">
              <w:rPr>
                <w:noProof/>
                <w:webHidden/>
              </w:rPr>
              <w:fldChar w:fldCharType="end"/>
            </w:r>
          </w:hyperlink>
        </w:p>
        <w:p w:rsidR="00A32B1E" w:rsidRDefault="00BB07B7">
          <w:pPr>
            <w:pStyle w:val="TOC2"/>
            <w:tabs>
              <w:tab w:val="right" w:leader="dot" w:pos="9487"/>
            </w:tabs>
            <w:rPr>
              <w:rFonts w:eastAsiaTheme="minorEastAsia"/>
              <w:noProof/>
              <w:lang w:eastAsia="en-GB"/>
            </w:rPr>
          </w:pPr>
          <w:hyperlink w:anchor="_Toc348795154" w:history="1">
            <w:r w:rsidR="00A32B1E" w:rsidRPr="00392CDA">
              <w:rPr>
                <w:rStyle w:val="Hyperlink"/>
                <w:rFonts w:ascii="CMU Serif" w:hAnsi="CMU Serif"/>
                <w:noProof/>
              </w:rPr>
              <w:t>Question 1</w:t>
            </w:r>
            <w:r w:rsidR="00A32B1E">
              <w:rPr>
                <w:noProof/>
                <w:webHidden/>
              </w:rPr>
              <w:tab/>
            </w:r>
            <w:r w:rsidR="00A32B1E">
              <w:rPr>
                <w:noProof/>
                <w:webHidden/>
              </w:rPr>
              <w:fldChar w:fldCharType="begin"/>
            </w:r>
            <w:r w:rsidR="00A32B1E">
              <w:rPr>
                <w:noProof/>
                <w:webHidden/>
              </w:rPr>
              <w:instrText xml:space="preserve"> PAGEREF _Toc348795154 \h </w:instrText>
            </w:r>
            <w:r w:rsidR="00A32B1E">
              <w:rPr>
                <w:noProof/>
                <w:webHidden/>
              </w:rPr>
            </w:r>
            <w:r w:rsidR="00A32B1E">
              <w:rPr>
                <w:noProof/>
                <w:webHidden/>
              </w:rPr>
              <w:fldChar w:fldCharType="separate"/>
            </w:r>
            <w:r w:rsidR="00510D4B">
              <w:rPr>
                <w:noProof/>
                <w:webHidden/>
              </w:rPr>
              <w:t>2</w:t>
            </w:r>
            <w:r w:rsidR="00A32B1E">
              <w:rPr>
                <w:noProof/>
                <w:webHidden/>
              </w:rPr>
              <w:fldChar w:fldCharType="end"/>
            </w:r>
          </w:hyperlink>
        </w:p>
        <w:p w:rsidR="00A32B1E" w:rsidRDefault="00BB07B7">
          <w:pPr>
            <w:pStyle w:val="TOC2"/>
            <w:tabs>
              <w:tab w:val="right" w:leader="dot" w:pos="9487"/>
            </w:tabs>
            <w:rPr>
              <w:rFonts w:eastAsiaTheme="minorEastAsia"/>
              <w:noProof/>
              <w:lang w:eastAsia="en-GB"/>
            </w:rPr>
          </w:pPr>
          <w:hyperlink w:anchor="_Toc348795155" w:history="1">
            <w:r w:rsidR="00A32B1E" w:rsidRPr="00392CDA">
              <w:rPr>
                <w:rStyle w:val="Hyperlink"/>
                <w:rFonts w:ascii="CMU Serif" w:hAnsi="CMU Serif"/>
                <w:noProof/>
              </w:rPr>
              <w:t>Question 2</w:t>
            </w:r>
            <w:r w:rsidR="00A32B1E">
              <w:rPr>
                <w:noProof/>
                <w:webHidden/>
              </w:rPr>
              <w:tab/>
            </w:r>
            <w:r w:rsidR="00A32B1E">
              <w:rPr>
                <w:noProof/>
                <w:webHidden/>
              </w:rPr>
              <w:fldChar w:fldCharType="begin"/>
            </w:r>
            <w:r w:rsidR="00A32B1E">
              <w:rPr>
                <w:noProof/>
                <w:webHidden/>
              </w:rPr>
              <w:instrText xml:space="preserve"> PAGEREF _Toc348795155 \h </w:instrText>
            </w:r>
            <w:r w:rsidR="00A32B1E">
              <w:rPr>
                <w:noProof/>
                <w:webHidden/>
              </w:rPr>
            </w:r>
            <w:r w:rsidR="00A32B1E">
              <w:rPr>
                <w:noProof/>
                <w:webHidden/>
              </w:rPr>
              <w:fldChar w:fldCharType="separate"/>
            </w:r>
            <w:r w:rsidR="00510D4B">
              <w:rPr>
                <w:noProof/>
                <w:webHidden/>
              </w:rPr>
              <w:t>2</w:t>
            </w:r>
            <w:r w:rsidR="00A32B1E">
              <w:rPr>
                <w:noProof/>
                <w:webHidden/>
              </w:rPr>
              <w:fldChar w:fldCharType="end"/>
            </w:r>
          </w:hyperlink>
        </w:p>
        <w:p w:rsidR="00A32B1E" w:rsidRDefault="00BB07B7">
          <w:pPr>
            <w:pStyle w:val="TOC2"/>
            <w:tabs>
              <w:tab w:val="right" w:leader="dot" w:pos="9487"/>
            </w:tabs>
            <w:rPr>
              <w:rFonts w:eastAsiaTheme="minorEastAsia"/>
              <w:noProof/>
              <w:lang w:eastAsia="en-GB"/>
            </w:rPr>
          </w:pPr>
          <w:hyperlink w:anchor="_Toc348795156" w:history="1">
            <w:r w:rsidR="00A32B1E" w:rsidRPr="00392CDA">
              <w:rPr>
                <w:rStyle w:val="Hyperlink"/>
                <w:rFonts w:ascii="CMU Serif" w:hAnsi="CMU Serif"/>
                <w:noProof/>
              </w:rPr>
              <w:t>Question 3</w:t>
            </w:r>
            <w:r w:rsidR="00A32B1E">
              <w:rPr>
                <w:noProof/>
                <w:webHidden/>
              </w:rPr>
              <w:tab/>
            </w:r>
            <w:r w:rsidR="00A32B1E">
              <w:rPr>
                <w:noProof/>
                <w:webHidden/>
              </w:rPr>
              <w:fldChar w:fldCharType="begin"/>
            </w:r>
            <w:r w:rsidR="00A32B1E">
              <w:rPr>
                <w:noProof/>
                <w:webHidden/>
              </w:rPr>
              <w:instrText xml:space="preserve"> PAGEREF _Toc348795156 \h </w:instrText>
            </w:r>
            <w:r w:rsidR="00A32B1E">
              <w:rPr>
                <w:noProof/>
                <w:webHidden/>
              </w:rPr>
            </w:r>
            <w:r w:rsidR="00A32B1E">
              <w:rPr>
                <w:noProof/>
                <w:webHidden/>
              </w:rPr>
              <w:fldChar w:fldCharType="separate"/>
            </w:r>
            <w:r w:rsidR="00510D4B">
              <w:rPr>
                <w:noProof/>
                <w:webHidden/>
              </w:rPr>
              <w:t>2</w:t>
            </w:r>
            <w:r w:rsidR="00A32B1E">
              <w:rPr>
                <w:noProof/>
                <w:webHidden/>
              </w:rPr>
              <w:fldChar w:fldCharType="end"/>
            </w:r>
          </w:hyperlink>
        </w:p>
        <w:p w:rsidR="00A32B1E" w:rsidRDefault="00BB07B7">
          <w:pPr>
            <w:pStyle w:val="TOC1"/>
            <w:tabs>
              <w:tab w:val="right" w:leader="dot" w:pos="9487"/>
            </w:tabs>
            <w:rPr>
              <w:rFonts w:eastAsiaTheme="minorEastAsia"/>
              <w:noProof/>
              <w:lang w:eastAsia="en-GB"/>
            </w:rPr>
          </w:pPr>
          <w:hyperlink w:anchor="_Toc348795157" w:history="1">
            <w:r w:rsidR="00A32B1E" w:rsidRPr="00392CDA">
              <w:rPr>
                <w:rStyle w:val="Hyperlink"/>
                <w:rFonts w:ascii="CMU Serif" w:hAnsi="CMU Serif"/>
                <w:noProof/>
              </w:rPr>
              <w:t>2. Code Explanation</w:t>
            </w:r>
            <w:r w:rsidR="00A32B1E">
              <w:rPr>
                <w:noProof/>
                <w:webHidden/>
              </w:rPr>
              <w:tab/>
            </w:r>
            <w:r w:rsidR="00A32B1E">
              <w:rPr>
                <w:noProof/>
                <w:webHidden/>
              </w:rPr>
              <w:fldChar w:fldCharType="begin"/>
            </w:r>
            <w:r w:rsidR="00A32B1E">
              <w:rPr>
                <w:noProof/>
                <w:webHidden/>
              </w:rPr>
              <w:instrText xml:space="preserve"> PAGEREF _Toc348795157 \h </w:instrText>
            </w:r>
            <w:r w:rsidR="00A32B1E">
              <w:rPr>
                <w:noProof/>
                <w:webHidden/>
              </w:rPr>
            </w:r>
            <w:r w:rsidR="00A32B1E">
              <w:rPr>
                <w:noProof/>
                <w:webHidden/>
              </w:rPr>
              <w:fldChar w:fldCharType="separate"/>
            </w:r>
            <w:r w:rsidR="00510D4B">
              <w:rPr>
                <w:noProof/>
                <w:webHidden/>
              </w:rPr>
              <w:t>3</w:t>
            </w:r>
            <w:r w:rsidR="00A32B1E">
              <w:rPr>
                <w:noProof/>
                <w:webHidden/>
              </w:rPr>
              <w:fldChar w:fldCharType="end"/>
            </w:r>
          </w:hyperlink>
        </w:p>
        <w:p w:rsidR="00A32B1E" w:rsidRDefault="00BB07B7">
          <w:pPr>
            <w:pStyle w:val="TOC1"/>
            <w:tabs>
              <w:tab w:val="right" w:leader="dot" w:pos="9487"/>
            </w:tabs>
            <w:rPr>
              <w:rFonts w:eastAsiaTheme="minorEastAsia"/>
              <w:noProof/>
              <w:lang w:eastAsia="en-GB"/>
            </w:rPr>
          </w:pPr>
          <w:hyperlink w:anchor="_Toc348795158" w:history="1">
            <w:r w:rsidR="00A32B1E" w:rsidRPr="00392CDA">
              <w:rPr>
                <w:rStyle w:val="Hyperlink"/>
                <w:rFonts w:ascii="CMU Serif" w:hAnsi="CMU Serif"/>
                <w:noProof/>
              </w:rPr>
              <w:t>3. Increasing Resolution</w:t>
            </w:r>
            <w:r w:rsidR="00A32B1E">
              <w:rPr>
                <w:noProof/>
                <w:webHidden/>
              </w:rPr>
              <w:tab/>
            </w:r>
            <w:r w:rsidR="00A32B1E">
              <w:rPr>
                <w:noProof/>
                <w:webHidden/>
              </w:rPr>
              <w:fldChar w:fldCharType="begin"/>
            </w:r>
            <w:r w:rsidR="00A32B1E">
              <w:rPr>
                <w:noProof/>
                <w:webHidden/>
              </w:rPr>
              <w:instrText xml:space="preserve"> PAGEREF _Toc348795158 \h </w:instrText>
            </w:r>
            <w:r w:rsidR="00A32B1E">
              <w:rPr>
                <w:noProof/>
                <w:webHidden/>
              </w:rPr>
            </w:r>
            <w:r w:rsidR="00A32B1E">
              <w:rPr>
                <w:noProof/>
                <w:webHidden/>
              </w:rPr>
              <w:fldChar w:fldCharType="separate"/>
            </w:r>
            <w:r w:rsidR="00510D4B">
              <w:rPr>
                <w:noProof/>
                <w:webHidden/>
              </w:rPr>
              <w:t>4</w:t>
            </w:r>
            <w:r w:rsidR="00A32B1E">
              <w:rPr>
                <w:noProof/>
                <w:webHidden/>
              </w:rPr>
              <w:fldChar w:fldCharType="end"/>
            </w:r>
          </w:hyperlink>
        </w:p>
        <w:p w:rsidR="00A32B1E" w:rsidRDefault="00BB07B7">
          <w:pPr>
            <w:pStyle w:val="TOC1"/>
            <w:tabs>
              <w:tab w:val="right" w:leader="dot" w:pos="9487"/>
            </w:tabs>
            <w:rPr>
              <w:rFonts w:eastAsiaTheme="minorEastAsia"/>
              <w:noProof/>
              <w:lang w:eastAsia="en-GB"/>
            </w:rPr>
          </w:pPr>
          <w:hyperlink w:anchor="_Toc348795159" w:history="1">
            <w:r w:rsidR="00A32B1E" w:rsidRPr="00392CDA">
              <w:rPr>
                <w:rStyle w:val="Hyperlink"/>
                <w:rFonts w:ascii="CMU Serif" w:hAnsi="CMU Serif"/>
                <w:noProof/>
              </w:rPr>
              <w:t>4. Scope Traces</w:t>
            </w:r>
            <w:r w:rsidR="00A32B1E">
              <w:rPr>
                <w:noProof/>
                <w:webHidden/>
              </w:rPr>
              <w:tab/>
            </w:r>
            <w:r w:rsidR="00A32B1E">
              <w:rPr>
                <w:noProof/>
                <w:webHidden/>
              </w:rPr>
              <w:fldChar w:fldCharType="begin"/>
            </w:r>
            <w:r w:rsidR="00A32B1E">
              <w:rPr>
                <w:noProof/>
                <w:webHidden/>
              </w:rPr>
              <w:instrText xml:space="preserve"> PAGEREF _Toc348795159 \h </w:instrText>
            </w:r>
            <w:r w:rsidR="00A32B1E">
              <w:rPr>
                <w:noProof/>
                <w:webHidden/>
              </w:rPr>
            </w:r>
            <w:r w:rsidR="00A32B1E">
              <w:rPr>
                <w:noProof/>
                <w:webHidden/>
              </w:rPr>
              <w:fldChar w:fldCharType="separate"/>
            </w:r>
            <w:r w:rsidR="00510D4B">
              <w:rPr>
                <w:noProof/>
                <w:webHidden/>
              </w:rPr>
              <w:t>7</w:t>
            </w:r>
            <w:r w:rsidR="00A32B1E">
              <w:rPr>
                <w:noProof/>
                <w:webHidden/>
              </w:rPr>
              <w:fldChar w:fldCharType="end"/>
            </w:r>
          </w:hyperlink>
        </w:p>
        <w:p w:rsidR="00A32B1E" w:rsidRDefault="00BB07B7">
          <w:pPr>
            <w:pStyle w:val="TOC1"/>
            <w:tabs>
              <w:tab w:val="right" w:leader="dot" w:pos="9487"/>
            </w:tabs>
            <w:rPr>
              <w:rFonts w:eastAsiaTheme="minorEastAsia"/>
              <w:noProof/>
              <w:lang w:eastAsia="en-GB"/>
            </w:rPr>
          </w:pPr>
          <w:hyperlink w:anchor="_Toc348795160" w:history="1">
            <w:r w:rsidR="00A32B1E" w:rsidRPr="00392CDA">
              <w:rPr>
                <w:rStyle w:val="Hyperlink"/>
                <w:rFonts w:ascii="CMU Serif" w:hAnsi="CMU Serif"/>
                <w:noProof/>
              </w:rPr>
              <w:t>5. Discussion on performance</w:t>
            </w:r>
            <w:r w:rsidR="00A32B1E">
              <w:rPr>
                <w:noProof/>
                <w:webHidden/>
              </w:rPr>
              <w:tab/>
            </w:r>
            <w:r w:rsidR="00A32B1E">
              <w:rPr>
                <w:noProof/>
                <w:webHidden/>
              </w:rPr>
              <w:fldChar w:fldCharType="begin"/>
            </w:r>
            <w:r w:rsidR="00A32B1E">
              <w:rPr>
                <w:noProof/>
                <w:webHidden/>
              </w:rPr>
              <w:instrText xml:space="preserve"> PAGEREF _Toc348795160 \h </w:instrText>
            </w:r>
            <w:r w:rsidR="00A32B1E">
              <w:rPr>
                <w:noProof/>
                <w:webHidden/>
              </w:rPr>
            </w:r>
            <w:r w:rsidR="00A32B1E">
              <w:rPr>
                <w:noProof/>
                <w:webHidden/>
              </w:rPr>
              <w:fldChar w:fldCharType="separate"/>
            </w:r>
            <w:r w:rsidR="00510D4B">
              <w:rPr>
                <w:noProof/>
                <w:webHidden/>
              </w:rPr>
              <w:t>8</w:t>
            </w:r>
            <w:r w:rsidR="00A32B1E">
              <w:rPr>
                <w:noProof/>
                <w:webHidden/>
              </w:rPr>
              <w:fldChar w:fldCharType="end"/>
            </w:r>
          </w:hyperlink>
        </w:p>
        <w:p w:rsidR="00A32B1E" w:rsidRDefault="00BB07B7">
          <w:pPr>
            <w:pStyle w:val="TOC2"/>
            <w:tabs>
              <w:tab w:val="right" w:leader="dot" w:pos="9487"/>
            </w:tabs>
            <w:rPr>
              <w:rFonts w:eastAsiaTheme="minorEastAsia"/>
              <w:noProof/>
              <w:lang w:eastAsia="en-GB"/>
            </w:rPr>
          </w:pPr>
          <w:hyperlink w:anchor="_Toc348795161" w:history="1">
            <w:r w:rsidR="00A32B1E" w:rsidRPr="00392CDA">
              <w:rPr>
                <w:rStyle w:val="Hyperlink"/>
                <w:rFonts w:ascii="CMU Serif" w:hAnsi="CMU Serif"/>
                <w:noProof/>
              </w:rPr>
              <w:t>a. Lower bound</w:t>
            </w:r>
            <w:r w:rsidR="00A32B1E">
              <w:rPr>
                <w:noProof/>
                <w:webHidden/>
              </w:rPr>
              <w:tab/>
            </w:r>
            <w:r w:rsidR="00A32B1E">
              <w:rPr>
                <w:noProof/>
                <w:webHidden/>
              </w:rPr>
              <w:fldChar w:fldCharType="begin"/>
            </w:r>
            <w:r w:rsidR="00A32B1E">
              <w:rPr>
                <w:noProof/>
                <w:webHidden/>
              </w:rPr>
              <w:instrText xml:space="preserve"> PAGEREF _Toc348795161 \h </w:instrText>
            </w:r>
            <w:r w:rsidR="00A32B1E">
              <w:rPr>
                <w:noProof/>
                <w:webHidden/>
              </w:rPr>
            </w:r>
            <w:r w:rsidR="00A32B1E">
              <w:rPr>
                <w:noProof/>
                <w:webHidden/>
              </w:rPr>
              <w:fldChar w:fldCharType="separate"/>
            </w:r>
            <w:r w:rsidR="00510D4B">
              <w:rPr>
                <w:noProof/>
                <w:webHidden/>
              </w:rPr>
              <w:t>8</w:t>
            </w:r>
            <w:r w:rsidR="00A32B1E">
              <w:rPr>
                <w:noProof/>
                <w:webHidden/>
              </w:rPr>
              <w:fldChar w:fldCharType="end"/>
            </w:r>
          </w:hyperlink>
        </w:p>
        <w:p w:rsidR="00A32B1E" w:rsidRDefault="00BB07B7">
          <w:pPr>
            <w:pStyle w:val="TOC2"/>
            <w:tabs>
              <w:tab w:val="right" w:leader="dot" w:pos="9487"/>
            </w:tabs>
            <w:rPr>
              <w:rFonts w:eastAsiaTheme="minorEastAsia"/>
              <w:noProof/>
              <w:lang w:eastAsia="en-GB"/>
            </w:rPr>
          </w:pPr>
          <w:hyperlink w:anchor="_Toc348795162" w:history="1">
            <w:r w:rsidR="00A32B1E" w:rsidRPr="00392CDA">
              <w:rPr>
                <w:rStyle w:val="Hyperlink"/>
                <w:rFonts w:ascii="CMU Serif" w:hAnsi="CMU Serif"/>
                <w:noProof/>
              </w:rPr>
              <w:t>b. Upper bound</w:t>
            </w:r>
            <w:r w:rsidR="00A32B1E">
              <w:rPr>
                <w:noProof/>
                <w:webHidden/>
              </w:rPr>
              <w:tab/>
            </w:r>
            <w:r w:rsidR="00A32B1E">
              <w:rPr>
                <w:noProof/>
                <w:webHidden/>
              </w:rPr>
              <w:fldChar w:fldCharType="begin"/>
            </w:r>
            <w:r w:rsidR="00A32B1E">
              <w:rPr>
                <w:noProof/>
                <w:webHidden/>
              </w:rPr>
              <w:instrText xml:space="preserve"> PAGEREF _Toc348795162 \h </w:instrText>
            </w:r>
            <w:r w:rsidR="00A32B1E">
              <w:rPr>
                <w:noProof/>
                <w:webHidden/>
              </w:rPr>
            </w:r>
            <w:r w:rsidR="00A32B1E">
              <w:rPr>
                <w:noProof/>
                <w:webHidden/>
              </w:rPr>
              <w:fldChar w:fldCharType="separate"/>
            </w:r>
            <w:r w:rsidR="00510D4B">
              <w:rPr>
                <w:noProof/>
                <w:webHidden/>
              </w:rPr>
              <w:t>10</w:t>
            </w:r>
            <w:r w:rsidR="00A32B1E">
              <w:rPr>
                <w:noProof/>
                <w:webHidden/>
              </w:rPr>
              <w:fldChar w:fldCharType="end"/>
            </w:r>
          </w:hyperlink>
        </w:p>
        <w:p w:rsidR="00A32B1E" w:rsidRDefault="00BB07B7">
          <w:pPr>
            <w:pStyle w:val="TOC3"/>
            <w:tabs>
              <w:tab w:val="left" w:pos="880"/>
              <w:tab w:val="right" w:leader="dot" w:pos="9487"/>
            </w:tabs>
            <w:rPr>
              <w:rFonts w:eastAsiaTheme="minorEastAsia"/>
              <w:noProof/>
              <w:lang w:eastAsia="en-GB"/>
            </w:rPr>
          </w:pPr>
          <w:hyperlink w:anchor="_Toc348795163" w:history="1">
            <w:r w:rsidR="00A32B1E" w:rsidRPr="00392CDA">
              <w:rPr>
                <w:rStyle w:val="Hyperlink"/>
                <w:rFonts w:ascii="CMU Serif" w:hAnsi="CMU Serif"/>
                <w:noProof/>
              </w:rPr>
              <w:t>i.</w:t>
            </w:r>
            <w:r w:rsidR="00A32B1E">
              <w:rPr>
                <w:rFonts w:eastAsiaTheme="minorEastAsia"/>
                <w:noProof/>
                <w:lang w:eastAsia="en-GB"/>
              </w:rPr>
              <w:tab/>
            </w:r>
            <w:r w:rsidR="00A32B1E" w:rsidRPr="00392CDA">
              <w:rPr>
                <w:rStyle w:val="Hyperlink"/>
                <w:rFonts w:ascii="CMU Serif" w:hAnsi="CMU Serif"/>
                <w:noProof/>
              </w:rPr>
              <w:t>Amplitude Modulation</w:t>
            </w:r>
            <w:r w:rsidR="00A32B1E">
              <w:rPr>
                <w:noProof/>
                <w:webHidden/>
              </w:rPr>
              <w:tab/>
            </w:r>
            <w:r w:rsidR="00A32B1E">
              <w:rPr>
                <w:noProof/>
                <w:webHidden/>
              </w:rPr>
              <w:fldChar w:fldCharType="begin"/>
            </w:r>
            <w:r w:rsidR="00A32B1E">
              <w:rPr>
                <w:noProof/>
                <w:webHidden/>
              </w:rPr>
              <w:instrText xml:space="preserve"> PAGEREF _Toc348795163 \h </w:instrText>
            </w:r>
            <w:r w:rsidR="00A32B1E">
              <w:rPr>
                <w:noProof/>
                <w:webHidden/>
              </w:rPr>
            </w:r>
            <w:r w:rsidR="00A32B1E">
              <w:rPr>
                <w:noProof/>
                <w:webHidden/>
              </w:rPr>
              <w:fldChar w:fldCharType="separate"/>
            </w:r>
            <w:r w:rsidR="00510D4B">
              <w:rPr>
                <w:noProof/>
                <w:webHidden/>
              </w:rPr>
              <w:t>10</w:t>
            </w:r>
            <w:r w:rsidR="00A32B1E">
              <w:rPr>
                <w:noProof/>
                <w:webHidden/>
              </w:rPr>
              <w:fldChar w:fldCharType="end"/>
            </w:r>
          </w:hyperlink>
        </w:p>
        <w:p w:rsidR="00A32B1E" w:rsidRDefault="00BB07B7">
          <w:pPr>
            <w:pStyle w:val="TOC3"/>
            <w:tabs>
              <w:tab w:val="left" w:pos="880"/>
              <w:tab w:val="right" w:leader="dot" w:pos="9487"/>
            </w:tabs>
            <w:rPr>
              <w:rFonts w:eastAsiaTheme="minorEastAsia"/>
              <w:noProof/>
              <w:lang w:eastAsia="en-GB"/>
            </w:rPr>
          </w:pPr>
          <w:hyperlink w:anchor="_Toc348795164" w:history="1">
            <w:r w:rsidR="00A32B1E" w:rsidRPr="00392CDA">
              <w:rPr>
                <w:rStyle w:val="Hyperlink"/>
                <w:rFonts w:ascii="CMU Serif" w:hAnsi="CMU Serif"/>
                <w:noProof/>
              </w:rPr>
              <w:t>ii.</w:t>
            </w:r>
            <w:r w:rsidR="00A32B1E">
              <w:rPr>
                <w:rFonts w:eastAsiaTheme="minorEastAsia"/>
                <w:noProof/>
                <w:lang w:eastAsia="en-GB"/>
              </w:rPr>
              <w:tab/>
            </w:r>
            <w:r w:rsidR="00A32B1E" w:rsidRPr="00392CDA">
              <w:rPr>
                <w:rStyle w:val="Hyperlink"/>
                <w:rFonts w:ascii="CMU Serif" w:hAnsi="CMU Serif"/>
                <w:noProof/>
              </w:rPr>
              <w:t>Amplitude change at Nyquist</w:t>
            </w:r>
            <w:r w:rsidR="00A32B1E">
              <w:rPr>
                <w:noProof/>
                <w:webHidden/>
              </w:rPr>
              <w:tab/>
            </w:r>
            <w:r w:rsidR="00A32B1E">
              <w:rPr>
                <w:noProof/>
                <w:webHidden/>
              </w:rPr>
              <w:fldChar w:fldCharType="begin"/>
            </w:r>
            <w:r w:rsidR="00A32B1E">
              <w:rPr>
                <w:noProof/>
                <w:webHidden/>
              </w:rPr>
              <w:instrText xml:space="preserve"> PAGEREF _Toc348795164 \h </w:instrText>
            </w:r>
            <w:r w:rsidR="00A32B1E">
              <w:rPr>
                <w:noProof/>
                <w:webHidden/>
              </w:rPr>
            </w:r>
            <w:r w:rsidR="00A32B1E">
              <w:rPr>
                <w:noProof/>
                <w:webHidden/>
              </w:rPr>
              <w:fldChar w:fldCharType="separate"/>
            </w:r>
            <w:r w:rsidR="00510D4B">
              <w:rPr>
                <w:noProof/>
                <w:webHidden/>
              </w:rPr>
              <w:t>11</w:t>
            </w:r>
            <w:r w:rsidR="00A32B1E">
              <w:rPr>
                <w:noProof/>
                <w:webHidden/>
              </w:rPr>
              <w:fldChar w:fldCharType="end"/>
            </w:r>
          </w:hyperlink>
        </w:p>
        <w:p w:rsidR="00A32B1E" w:rsidRDefault="00BB07B7">
          <w:pPr>
            <w:pStyle w:val="TOC3"/>
            <w:tabs>
              <w:tab w:val="left" w:pos="1100"/>
              <w:tab w:val="right" w:leader="dot" w:pos="9487"/>
            </w:tabs>
            <w:rPr>
              <w:rFonts w:eastAsiaTheme="minorEastAsia"/>
              <w:noProof/>
              <w:lang w:eastAsia="en-GB"/>
            </w:rPr>
          </w:pPr>
          <w:hyperlink w:anchor="_Toc348795165" w:history="1">
            <w:r w:rsidR="00A32B1E" w:rsidRPr="00392CDA">
              <w:rPr>
                <w:rStyle w:val="Hyperlink"/>
                <w:rFonts w:ascii="CMU Serif" w:hAnsi="CMU Serif"/>
                <w:noProof/>
              </w:rPr>
              <w:t>iii.</w:t>
            </w:r>
            <w:r w:rsidR="00A32B1E">
              <w:rPr>
                <w:rFonts w:eastAsiaTheme="minorEastAsia"/>
                <w:noProof/>
                <w:lang w:eastAsia="en-GB"/>
              </w:rPr>
              <w:tab/>
            </w:r>
            <w:r w:rsidR="00A32B1E" w:rsidRPr="00392CDA">
              <w:rPr>
                <w:rStyle w:val="Hyperlink"/>
                <w:rFonts w:ascii="CMU Serif" w:hAnsi="CMU Serif"/>
                <w:noProof/>
              </w:rPr>
              <w:t>Output steps</w:t>
            </w:r>
            <w:r w:rsidR="00A32B1E">
              <w:rPr>
                <w:noProof/>
                <w:webHidden/>
              </w:rPr>
              <w:tab/>
            </w:r>
            <w:r w:rsidR="00A32B1E">
              <w:rPr>
                <w:noProof/>
                <w:webHidden/>
              </w:rPr>
              <w:fldChar w:fldCharType="begin"/>
            </w:r>
            <w:r w:rsidR="00A32B1E">
              <w:rPr>
                <w:noProof/>
                <w:webHidden/>
              </w:rPr>
              <w:instrText xml:space="preserve"> PAGEREF _Toc348795165 \h </w:instrText>
            </w:r>
            <w:r w:rsidR="00A32B1E">
              <w:rPr>
                <w:noProof/>
                <w:webHidden/>
              </w:rPr>
            </w:r>
            <w:r w:rsidR="00A32B1E">
              <w:rPr>
                <w:noProof/>
                <w:webHidden/>
              </w:rPr>
              <w:fldChar w:fldCharType="separate"/>
            </w:r>
            <w:r w:rsidR="00510D4B">
              <w:rPr>
                <w:noProof/>
                <w:webHidden/>
              </w:rPr>
              <w:t>12</w:t>
            </w:r>
            <w:r w:rsidR="00A32B1E">
              <w:rPr>
                <w:noProof/>
                <w:webHidden/>
              </w:rPr>
              <w:fldChar w:fldCharType="end"/>
            </w:r>
          </w:hyperlink>
        </w:p>
        <w:p w:rsidR="00A32B1E" w:rsidRDefault="00BB07B7">
          <w:pPr>
            <w:pStyle w:val="TOC3"/>
            <w:tabs>
              <w:tab w:val="left" w:pos="1100"/>
              <w:tab w:val="right" w:leader="dot" w:pos="9487"/>
            </w:tabs>
            <w:rPr>
              <w:rFonts w:eastAsiaTheme="minorEastAsia"/>
              <w:noProof/>
              <w:lang w:eastAsia="en-GB"/>
            </w:rPr>
          </w:pPr>
          <w:hyperlink w:anchor="_Toc348795166" w:history="1">
            <w:r w:rsidR="00A32B1E" w:rsidRPr="00392CDA">
              <w:rPr>
                <w:rStyle w:val="Hyperlink"/>
                <w:rFonts w:ascii="CMU Serif" w:hAnsi="CMU Serif"/>
                <w:noProof/>
              </w:rPr>
              <w:t>iv.</w:t>
            </w:r>
            <w:r w:rsidR="00A32B1E">
              <w:rPr>
                <w:rFonts w:eastAsiaTheme="minorEastAsia"/>
                <w:noProof/>
                <w:lang w:eastAsia="en-GB"/>
              </w:rPr>
              <w:tab/>
            </w:r>
            <w:r w:rsidR="00A32B1E" w:rsidRPr="00392CDA">
              <w:rPr>
                <w:rStyle w:val="Hyperlink"/>
                <w:rFonts w:ascii="CMU Serif" w:hAnsi="CMU Serif"/>
                <w:noProof/>
              </w:rPr>
              <w:t>Slew rate</w:t>
            </w:r>
            <w:r w:rsidR="00A32B1E">
              <w:rPr>
                <w:noProof/>
                <w:webHidden/>
              </w:rPr>
              <w:tab/>
            </w:r>
            <w:r w:rsidR="00A32B1E">
              <w:rPr>
                <w:noProof/>
                <w:webHidden/>
              </w:rPr>
              <w:fldChar w:fldCharType="begin"/>
            </w:r>
            <w:r w:rsidR="00A32B1E">
              <w:rPr>
                <w:noProof/>
                <w:webHidden/>
              </w:rPr>
              <w:instrText xml:space="preserve"> PAGEREF _Toc348795166 \h </w:instrText>
            </w:r>
            <w:r w:rsidR="00A32B1E">
              <w:rPr>
                <w:noProof/>
                <w:webHidden/>
              </w:rPr>
            </w:r>
            <w:r w:rsidR="00A32B1E">
              <w:rPr>
                <w:noProof/>
                <w:webHidden/>
              </w:rPr>
              <w:fldChar w:fldCharType="separate"/>
            </w:r>
            <w:r w:rsidR="00510D4B">
              <w:rPr>
                <w:noProof/>
                <w:webHidden/>
              </w:rPr>
              <w:t>12</w:t>
            </w:r>
            <w:r w:rsidR="00A32B1E">
              <w:rPr>
                <w:noProof/>
                <w:webHidden/>
              </w:rPr>
              <w:fldChar w:fldCharType="end"/>
            </w:r>
          </w:hyperlink>
        </w:p>
        <w:p w:rsidR="00A32B1E" w:rsidRDefault="00BB07B7">
          <w:pPr>
            <w:pStyle w:val="TOC3"/>
            <w:tabs>
              <w:tab w:val="left" w:pos="880"/>
              <w:tab w:val="right" w:leader="dot" w:pos="9487"/>
            </w:tabs>
            <w:rPr>
              <w:rFonts w:eastAsiaTheme="minorEastAsia"/>
              <w:noProof/>
              <w:lang w:eastAsia="en-GB"/>
            </w:rPr>
          </w:pPr>
          <w:hyperlink w:anchor="_Toc348795167" w:history="1">
            <w:r w:rsidR="00A32B1E" w:rsidRPr="00392CDA">
              <w:rPr>
                <w:rStyle w:val="Hyperlink"/>
                <w:rFonts w:ascii="CMU Serif" w:hAnsi="CMU Serif"/>
                <w:noProof/>
              </w:rPr>
              <w:t>v.</w:t>
            </w:r>
            <w:r w:rsidR="00A32B1E">
              <w:rPr>
                <w:rFonts w:eastAsiaTheme="minorEastAsia"/>
                <w:noProof/>
                <w:lang w:eastAsia="en-GB"/>
              </w:rPr>
              <w:tab/>
            </w:r>
            <w:r w:rsidR="00A32B1E" w:rsidRPr="00392CDA">
              <w:rPr>
                <w:rStyle w:val="Hyperlink"/>
                <w:rFonts w:ascii="CMU Serif" w:hAnsi="CMU Serif"/>
                <w:noProof/>
              </w:rPr>
              <w:t>Beyond Nyquist</w:t>
            </w:r>
            <w:r w:rsidR="00A32B1E">
              <w:rPr>
                <w:noProof/>
                <w:webHidden/>
              </w:rPr>
              <w:tab/>
            </w:r>
            <w:r w:rsidR="00A32B1E">
              <w:rPr>
                <w:noProof/>
                <w:webHidden/>
              </w:rPr>
              <w:fldChar w:fldCharType="begin"/>
            </w:r>
            <w:r w:rsidR="00A32B1E">
              <w:rPr>
                <w:noProof/>
                <w:webHidden/>
              </w:rPr>
              <w:instrText xml:space="preserve"> PAGEREF _Toc348795167 \h </w:instrText>
            </w:r>
            <w:r w:rsidR="00A32B1E">
              <w:rPr>
                <w:noProof/>
                <w:webHidden/>
              </w:rPr>
            </w:r>
            <w:r w:rsidR="00A32B1E">
              <w:rPr>
                <w:noProof/>
                <w:webHidden/>
              </w:rPr>
              <w:fldChar w:fldCharType="separate"/>
            </w:r>
            <w:r w:rsidR="00510D4B">
              <w:rPr>
                <w:noProof/>
                <w:webHidden/>
              </w:rPr>
              <w:t>12</w:t>
            </w:r>
            <w:r w:rsidR="00A32B1E">
              <w:rPr>
                <w:noProof/>
                <w:webHidden/>
              </w:rPr>
              <w:fldChar w:fldCharType="end"/>
            </w:r>
          </w:hyperlink>
        </w:p>
        <w:p w:rsidR="00A32B1E" w:rsidRDefault="00BB07B7">
          <w:pPr>
            <w:pStyle w:val="TOC1"/>
            <w:tabs>
              <w:tab w:val="right" w:leader="dot" w:pos="9487"/>
            </w:tabs>
            <w:rPr>
              <w:rFonts w:eastAsiaTheme="minorEastAsia"/>
              <w:noProof/>
              <w:lang w:eastAsia="en-GB"/>
            </w:rPr>
          </w:pPr>
          <w:hyperlink w:anchor="_Toc348795168" w:history="1">
            <w:r w:rsidR="00A32B1E" w:rsidRPr="00392CDA">
              <w:rPr>
                <w:rStyle w:val="Hyperlink"/>
                <w:rFonts w:ascii="CMU Serif" w:hAnsi="CMU Serif"/>
                <w:noProof/>
              </w:rPr>
              <w:t>6. Full code with comments</w:t>
            </w:r>
            <w:r w:rsidR="00A32B1E">
              <w:rPr>
                <w:noProof/>
                <w:webHidden/>
              </w:rPr>
              <w:tab/>
            </w:r>
            <w:r w:rsidR="00A32B1E">
              <w:rPr>
                <w:noProof/>
                <w:webHidden/>
              </w:rPr>
              <w:fldChar w:fldCharType="begin"/>
            </w:r>
            <w:r w:rsidR="00A32B1E">
              <w:rPr>
                <w:noProof/>
                <w:webHidden/>
              </w:rPr>
              <w:instrText xml:space="preserve"> PAGEREF _Toc348795168 \h </w:instrText>
            </w:r>
            <w:r w:rsidR="00A32B1E">
              <w:rPr>
                <w:noProof/>
                <w:webHidden/>
              </w:rPr>
            </w:r>
            <w:r w:rsidR="00A32B1E">
              <w:rPr>
                <w:noProof/>
                <w:webHidden/>
              </w:rPr>
              <w:fldChar w:fldCharType="separate"/>
            </w:r>
            <w:r w:rsidR="00510D4B">
              <w:rPr>
                <w:noProof/>
                <w:webHidden/>
              </w:rPr>
              <w:t>13</w:t>
            </w:r>
            <w:r w:rsidR="00A32B1E">
              <w:rPr>
                <w:noProof/>
                <w:webHidden/>
              </w:rPr>
              <w:fldChar w:fldCharType="end"/>
            </w:r>
          </w:hyperlink>
        </w:p>
        <w:p w:rsidR="00BE753B" w:rsidRDefault="00BE753B">
          <w:r>
            <w:rPr>
              <w:b/>
              <w:bCs/>
              <w:noProof/>
            </w:rPr>
            <w:fldChar w:fldCharType="end"/>
          </w:r>
        </w:p>
      </w:sdtContent>
    </w:sdt>
    <w:p w:rsidR="00BE753B" w:rsidRDefault="00BE753B">
      <w:pPr>
        <w:rPr>
          <w:rFonts w:ascii="CMU Serif" w:hAnsi="CMU Serif"/>
        </w:rPr>
      </w:pPr>
      <w:r>
        <w:rPr>
          <w:rFonts w:ascii="CMU Serif" w:hAnsi="CMU Serif"/>
        </w:rPr>
        <w:br w:type="page"/>
      </w:r>
    </w:p>
    <w:p w:rsidR="008A57EE" w:rsidRPr="00BE753B" w:rsidRDefault="008A57EE" w:rsidP="00BE753B">
      <w:pPr>
        <w:rPr>
          <w:rFonts w:ascii="CMU Serif" w:hAnsi="CMU Serif"/>
        </w:rPr>
      </w:pPr>
    </w:p>
    <w:tbl>
      <w:tblPr>
        <w:tblpPr w:leftFromText="180" w:rightFromText="180" w:vertAnchor="page" w:horzAnchor="margin" w:tblpXSpec="right" w:tblpY="2806"/>
        <w:tblW w:w="1575" w:type="dxa"/>
        <w:tblLook w:val="04A0" w:firstRow="1" w:lastRow="0" w:firstColumn="1" w:lastColumn="0" w:noHBand="0" w:noVBand="1"/>
      </w:tblPr>
      <w:tblGrid>
        <w:gridCol w:w="420"/>
        <w:gridCol w:w="332"/>
        <w:gridCol w:w="827"/>
      </w:tblGrid>
      <w:tr w:rsidR="005F18E1" w:rsidRPr="00BE753B" w:rsidTr="005F18E1">
        <w:trPr>
          <w:trHeight w:val="315"/>
        </w:trPr>
        <w:tc>
          <w:tcPr>
            <w:tcW w:w="42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5F18E1" w:rsidRPr="00BE753B" w:rsidRDefault="00C25BAB"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w:t>
            </w:r>
          </w:p>
        </w:tc>
        <w:tc>
          <w:tcPr>
            <w:tcW w:w="328" w:type="dxa"/>
            <w:tcBorders>
              <w:top w:val="single" w:sz="8" w:space="0" w:color="auto"/>
              <w:left w:val="nil"/>
              <w:bottom w:val="single" w:sz="8"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x</w:t>
            </w:r>
          </w:p>
        </w:tc>
        <w:tc>
          <w:tcPr>
            <w:tcW w:w="827" w:type="dxa"/>
            <w:tcBorders>
              <w:top w:val="single" w:sz="8" w:space="0" w:color="auto"/>
              <w:left w:val="nil"/>
              <w:bottom w:val="single" w:sz="8" w:space="0" w:color="auto"/>
              <w:right w:val="single" w:sz="8"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y</w:t>
            </w:r>
          </w:p>
        </w:tc>
      </w:tr>
      <w:tr w:rsidR="005F18E1" w:rsidRPr="00BE753B" w:rsidTr="005F18E1">
        <w:trPr>
          <w:trHeight w:val="300"/>
        </w:trPr>
        <w:tc>
          <w:tcPr>
            <w:tcW w:w="420" w:type="dxa"/>
            <w:tcBorders>
              <w:top w:val="nil"/>
              <w:left w:val="single" w:sz="8" w:space="0" w:color="auto"/>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-2</w:t>
            </w:r>
          </w:p>
        </w:tc>
        <w:tc>
          <w:tcPr>
            <w:tcW w:w="328" w:type="dxa"/>
            <w:tcBorders>
              <w:top w:val="nil"/>
              <w:left w:val="nil"/>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w:t>
            </w:r>
          </w:p>
        </w:tc>
        <w:tc>
          <w:tcPr>
            <w:tcW w:w="827" w:type="dxa"/>
            <w:tcBorders>
              <w:top w:val="nil"/>
              <w:left w:val="nil"/>
              <w:bottom w:val="single" w:sz="4" w:space="0" w:color="auto"/>
              <w:right w:val="single" w:sz="8"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0.000</w:t>
            </w:r>
          </w:p>
        </w:tc>
      </w:tr>
      <w:tr w:rsidR="005F18E1" w:rsidRPr="00BE753B" w:rsidTr="005F18E1">
        <w:trPr>
          <w:trHeight w:val="300"/>
        </w:trPr>
        <w:tc>
          <w:tcPr>
            <w:tcW w:w="420" w:type="dxa"/>
            <w:tcBorders>
              <w:top w:val="nil"/>
              <w:left w:val="single" w:sz="8" w:space="0" w:color="auto"/>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-1</w:t>
            </w:r>
          </w:p>
        </w:tc>
        <w:tc>
          <w:tcPr>
            <w:tcW w:w="328" w:type="dxa"/>
            <w:tcBorders>
              <w:top w:val="nil"/>
              <w:left w:val="nil"/>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w:t>
            </w:r>
          </w:p>
        </w:tc>
        <w:tc>
          <w:tcPr>
            <w:tcW w:w="827" w:type="dxa"/>
            <w:tcBorders>
              <w:top w:val="nil"/>
              <w:left w:val="nil"/>
              <w:bottom w:val="single" w:sz="4" w:space="0" w:color="auto"/>
              <w:right w:val="single" w:sz="8"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0.000</w:t>
            </w:r>
          </w:p>
        </w:tc>
      </w:tr>
      <w:tr w:rsidR="005F18E1" w:rsidRPr="00BE753B" w:rsidTr="005F18E1">
        <w:trPr>
          <w:trHeight w:val="300"/>
        </w:trPr>
        <w:tc>
          <w:tcPr>
            <w:tcW w:w="420" w:type="dxa"/>
            <w:tcBorders>
              <w:top w:val="nil"/>
              <w:left w:val="single" w:sz="8" w:space="0" w:color="auto"/>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w:t>
            </w:r>
          </w:p>
        </w:tc>
        <w:tc>
          <w:tcPr>
            <w:tcW w:w="328" w:type="dxa"/>
            <w:tcBorders>
              <w:top w:val="nil"/>
              <w:left w:val="nil"/>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1</w:t>
            </w:r>
          </w:p>
        </w:tc>
        <w:tc>
          <w:tcPr>
            <w:tcW w:w="827" w:type="dxa"/>
            <w:tcBorders>
              <w:top w:val="nil"/>
              <w:left w:val="nil"/>
              <w:bottom w:val="single" w:sz="4" w:space="0" w:color="auto"/>
              <w:right w:val="single" w:sz="8"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0.707</w:t>
            </w:r>
          </w:p>
        </w:tc>
      </w:tr>
      <w:tr w:rsidR="005F18E1" w:rsidRPr="00BE753B" w:rsidTr="005F18E1">
        <w:trPr>
          <w:trHeight w:val="300"/>
        </w:trPr>
        <w:tc>
          <w:tcPr>
            <w:tcW w:w="420" w:type="dxa"/>
            <w:tcBorders>
              <w:top w:val="nil"/>
              <w:left w:val="single" w:sz="8" w:space="0" w:color="auto"/>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1</w:t>
            </w:r>
          </w:p>
        </w:tc>
        <w:tc>
          <w:tcPr>
            <w:tcW w:w="328" w:type="dxa"/>
            <w:tcBorders>
              <w:top w:val="nil"/>
              <w:left w:val="nil"/>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w:t>
            </w:r>
          </w:p>
        </w:tc>
        <w:tc>
          <w:tcPr>
            <w:tcW w:w="827" w:type="dxa"/>
            <w:tcBorders>
              <w:top w:val="nil"/>
              <w:left w:val="nil"/>
              <w:bottom w:val="single" w:sz="4" w:space="0" w:color="auto"/>
              <w:right w:val="single" w:sz="8"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1.000</w:t>
            </w:r>
          </w:p>
        </w:tc>
      </w:tr>
      <w:tr w:rsidR="005F18E1" w:rsidRPr="00BE753B" w:rsidTr="005F18E1">
        <w:trPr>
          <w:trHeight w:val="300"/>
        </w:trPr>
        <w:tc>
          <w:tcPr>
            <w:tcW w:w="420" w:type="dxa"/>
            <w:tcBorders>
              <w:top w:val="nil"/>
              <w:left w:val="single" w:sz="8" w:space="0" w:color="auto"/>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2</w:t>
            </w:r>
          </w:p>
        </w:tc>
        <w:tc>
          <w:tcPr>
            <w:tcW w:w="328" w:type="dxa"/>
            <w:tcBorders>
              <w:top w:val="nil"/>
              <w:left w:val="nil"/>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w:t>
            </w:r>
          </w:p>
        </w:tc>
        <w:tc>
          <w:tcPr>
            <w:tcW w:w="827" w:type="dxa"/>
            <w:tcBorders>
              <w:top w:val="nil"/>
              <w:left w:val="nil"/>
              <w:bottom w:val="single" w:sz="4" w:space="0" w:color="auto"/>
              <w:right w:val="single" w:sz="8"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0.707</w:t>
            </w:r>
          </w:p>
        </w:tc>
      </w:tr>
      <w:tr w:rsidR="005F18E1" w:rsidRPr="00BE753B" w:rsidTr="005F18E1">
        <w:trPr>
          <w:trHeight w:val="300"/>
        </w:trPr>
        <w:tc>
          <w:tcPr>
            <w:tcW w:w="420" w:type="dxa"/>
            <w:tcBorders>
              <w:top w:val="nil"/>
              <w:left w:val="single" w:sz="8" w:space="0" w:color="auto"/>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3</w:t>
            </w:r>
          </w:p>
        </w:tc>
        <w:tc>
          <w:tcPr>
            <w:tcW w:w="328" w:type="dxa"/>
            <w:tcBorders>
              <w:top w:val="nil"/>
              <w:left w:val="nil"/>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w:t>
            </w:r>
          </w:p>
        </w:tc>
        <w:tc>
          <w:tcPr>
            <w:tcW w:w="827" w:type="dxa"/>
            <w:tcBorders>
              <w:top w:val="nil"/>
              <w:left w:val="nil"/>
              <w:bottom w:val="single" w:sz="4" w:space="0" w:color="auto"/>
              <w:right w:val="single" w:sz="8"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0.000</w:t>
            </w:r>
          </w:p>
        </w:tc>
      </w:tr>
      <w:tr w:rsidR="005F18E1" w:rsidRPr="00BE753B" w:rsidTr="005F18E1">
        <w:trPr>
          <w:trHeight w:val="300"/>
        </w:trPr>
        <w:tc>
          <w:tcPr>
            <w:tcW w:w="420" w:type="dxa"/>
            <w:tcBorders>
              <w:top w:val="nil"/>
              <w:left w:val="single" w:sz="8" w:space="0" w:color="auto"/>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4</w:t>
            </w:r>
          </w:p>
        </w:tc>
        <w:tc>
          <w:tcPr>
            <w:tcW w:w="328" w:type="dxa"/>
            <w:tcBorders>
              <w:top w:val="nil"/>
              <w:left w:val="nil"/>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w:t>
            </w:r>
          </w:p>
        </w:tc>
        <w:tc>
          <w:tcPr>
            <w:tcW w:w="827" w:type="dxa"/>
            <w:tcBorders>
              <w:top w:val="nil"/>
              <w:left w:val="nil"/>
              <w:bottom w:val="single" w:sz="4" w:space="0" w:color="auto"/>
              <w:right w:val="single" w:sz="8"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-0.707</w:t>
            </w:r>
          </w:p>
        </w:tc>
      </w:tr>
      <w:tr w:rsidR="005F18E1" w:rsidRPr="00BE753B" w:rsidTr="005F18E1">
        <w:trPr>
          <w:trHeight w:val="300"/>
        </w:trPr>
        <w:tc>
          <w:tcPr>
            <w:tcW w:w="420" w:type="dxa"/>
            <w:tcBorders>
              <w:top w:val="nil"/>
              <w:left w:val="single" w:sz="8" w:space="0" w:color="auto"/>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5</w:t>
            </w:r>
          </w:p>
        </w:tc>
        <w:tc>
          <w:tcPr>
            <w:tcW w:w="328" w:type="dxa"/>
            <w:tcBorders>
              <w:top w:val="nil"/>
              <w:left w:val="nil"/>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w:t>
            </w:r>
          </w:p>
        </w:tc>
        <w:tc>
          <w:tcPr>
            <w:tcW w:w="827" w:type="dxa"/>
            <w:tcBorders>
              <w:top w:val="nil"/>
              <w:left w:val="nil"/>
              <w:bottom w:val="single" w:sz="4" w:space="0" w:color="auto"/>
              <w:right w:val="single" w:sz="8"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-1.000</w:t>
            </w:r>
          </w:p>
        </w:tc>
      </w:tr>
      <w:tr w:rsidR="005F18E1" w:rsidRPr="00BE753B" w:rsidTr="005F18E1">
        <w:trPr>
          <w:trHeight w:val="300"/>
        </w:trPr>
        <w:tc>
          <w:tcPr>
            <w:tcW w:w="420" w:type="dxa"/>
            <w:tcBorders>
              <w:top w:val="nil"/>
              <w:left w:val="single" w:sz="8" w:space="0" w:color="auto"/>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6</w:t>
            </w:r>
          </w:p>
        </w:tc>
        <w:tc>
          <w:tcPr>
            <w:tcW w:w="328" w:type="dxa"/>
            <w:tcBorders>
              <w:top w:val="nil"/>
              <w:left w:val="nil"/>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w:t>
            </w:r>
          </w:p>
        </w:tc>
        <w:tc>
          <w:tcPr>
            <w:tcW w:w="827" w:type="dxa"/>
            <w:tcBorders>
              <w:top w:val="nil"/>
              <w:left w:val="nil"/>
              <w:bottom w:val="single" w:sz="4" w:space="0" w:color="auto"/>
              <w:right w:val="single" w:sz="8"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-0.707</w:t>
            </w:r>
          </w:p>
        </w:tc>
      </w:tr>
      <w:tr w:rsidR="005F18E1" w:rsidRPr="00BE753B" w:rsidTr="005F18E1">
        <w:trPr>
          <w:trHeight w:val="300"/>
        </w:trPr>
        <w:tc>
          <w:tcPr>
            <w:tcW w:w="420" w:type="dxa"/>
            <w:tcBorders>
              <w:top w:val="nil"/>
              <w:left w:val="single" w:sz="8" w:space="0" w:color="auto"/>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7</w:t>
            </w:r>
          </w:p>
        </w:tc>
        <w:tc>
          <w:tcPr>
            <w:tcW w:w="328" w:type="dxa"/>
            <w:tcBorders>
              <w:top w:val="nil"/>
              <w:left w:val="nil"/>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w:t>
            </w:r>
          </w:p>
        </w:tc>
        <w:tc>
          <w:tcPr>
            <w:tcW w:w="827" w:type="dxa"/>
            <w:tcBorders>
              <w:top w:val="nil"/>
              <w:left w:val="nil"/>
              <w:bottom w:val="single" w:sz="4" w:space="0" w:color="auto"/>
              <w:right w:val="single" w:sz="8"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0.000</w:t>
            </w:r>
          </w:p>
        </w:tc>
      </w:tr>
      <w:tr w:rsidR="005F18E1" w:rsidRPr="00BE753B" w:rsidTr="005F18E1">
        <w:trPr>
          <w:trHeight w:val="300"/>
        </w:trPr>
        <w:tc>
          <w:tcPr>
            <w:tcW w:w="420" w:type="dxa"/>
            <w:tcBorders>
              <w:top w:val="nil"/>
              <w:left w:val="single" w:sz="8" w:space="0" w:color="auto"/>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8</w:t>
            </w:r>
          </w:p>
        </w:tc>
        <w:tc>
          <w:tcPr>
            <w:tcW w:w="328" w:type="dxa"/>
            <w:tcBorders>
              <w:top w:val="nil"/>
              <w:left w:val="nil"/>
              <w:bottom w:val="single" w:sz="4"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w:t>
            </w:r>
          </w:p>
        </w:tc>
        <w:tc>
          <w:tcPr>
            <w:tcW w:w="827" w:type="dxa"/>
            <w:tcBorders>
              <w:top w:val="nil"/>
              <w:left w:val="nil"/>
              <w:bottom w:val="single" w:sz="4" w:space="0" w:color="auto"/>
              <w:right w:val="single" w:sz="8"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0.707</w:t>
            </w:r>
          </w:p>
        </w:tc>
      </w:tr>
      <w:tr w:rsidR="005F18E1" w:rsidRPr="00BE753B" w:rsidTr="005F18E1">
        <w:trPr>
          <w:trHeight w:val="315"/>
        </w:trPr>
        <w:tc>
          <w:tcPr>
            <w:tcW w:w="420" w:type="dxa"/>
            <w:tcBorders>
              <w:top w:val="nil"/>
              <w:left w:val="single" w:sz="8" w:space="0" w:color="auto"/>
              <w:bottom w:val="single" w:sz="8"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9</w:t>
            </w:r>
          </w:p>
        </w:tc>
        <w:tc>
          <w:tcPr>
            <w:tcW w:w="328" w:type="dxa"/>
            <w:tcBorders>
              <w:top w:val="nil"/>
              <w:left w:val="nil"/>
              <w:bottom w:val="single" w:sz="8" w:space="0" w:color="auto"/>
              <w:right w:val="single" w:sz="4"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0</w:t>
            </w:r>
          </w:p>
        </w:tc>
        <w:tc>
          <w:tcPr>
            <w:tcW w:w="827" w:type="dxa"/>
            <w:tcBorders>
              <w:top w:val="nil"/>
              <w:left w:val="nil"/>
              <w:bottom w:val="single" w:sz="8" w:space="0" w:color="auto"/>
              <w:right w:val="single" w:sz="8" w:space="0" w:color="auto"/>
            </w:tcBorders>
            <w:shd w:val="clear" w:color="auto" w:fill="auto"/>
            <w:noWrap/>
            <w:vAlign w:val="center"/>
            <w:hideMark/>
          </w:tcPr>
          <w:p w:rsidR="005F18E1" w:rsidRPr="00BE753B" w:rsidRDefault="005F18E1" w:rsidP="005F18E1">
            <w:pPr>
              <w:spacing w:after="0" w:line="240" w:lineRule="auto"/>
              <w:jc w:val="center"/>
              <w:rPr>
                <w:rFonts w:ascii="CMU Serif" w:eastAsia="Times New Roman" w:hAnsi="CMU Serif" w:cs="Calibri"/>
                <w:color w:val="000000"/>
                <w:lang w:eastAsia="en-GB"/>
              </w:rPr>
            </w:pPr>
            <w:r w:rsidRPr="00BE753B">
              <w:rPr>
                <w:rFonts w:ascii="CMU Serif" w:eastAsia="Times New Roman" w:hAnsi="CMU Serif" w:cs="Calibri"/>
                <w:color w:val="000000"/>
                <w:lang w:eastAsia="en-GB"/>
              </w:rPr>
              <w:t>1.000</w:t>
            </w:r>
          </w:p>
        </w:tc>
      </w:tr>
    </w:tbl>
    <w:p w:rsidR="00102C58" w:rsidRPr="00BE753B" w:rsidRDefault="00D36A3D" w:rsidP="00BE753B">
      <w:pPr>
        <w:pStyle w:val="Heading1"/>
        <w:spacing w:before="0" w:line="240" w:lineRule="auto"/>
        <w:rPr>
          <w:rFonts w:ascii="CMU Serif" w:hAnsi="CMU Serif"/>
          <w:color w:val="auto"/>
          <w:u w:val="single"/>
        </w:rPr>
      </w:pPr>
      <w:bookmarkStart w:id="0" w:name="_Toc348795153"/>
      <w:r w:rsidRPr="00BE753B">
        <w:rPr>
          <w:rFonts w:ascii="CMU Serif" w:hAnsi="CMU Serif"/>
          <w:color w:val="auto"/>
          <w:u w:val="single"/>
        </w:rPr>
        <w:t>1. Questions</w:t>
      </w:r>
      <w:bookmarkEnd w:id="0"/>
    </w:p>
    <w:p w:rsidR="008A57EE" w:rsidRPr="00BE753B" w:rsidRDefault="008A57EE" w:rsidP="00160B3A">
      <w:pPr>
        <w:pStyle w:val="Heading2"/>
        <w:rPr>
          <w:rFonts w:ascii="CMU Serif" w:hAnsi="CMU Serif"/>
          <w:color w:val="auto"/>
          <w:sz w:val="22"/>
        </w:rPr>
      </w:pPr>
      <w:bookmarkStart w:id="1" w:name="_Toc348795154"/>
      <w:r w:rsidRPr="00BE753B">
        <w:rPr>
          <w:rFonts w:ascii="CMU Serif" w:hAnsi="CMU Serif"/>
          <w:color w:val="auto"/>
          <w:sz w:val="22"/>
        </w:rPr>
        <w:t>Question 1</w:t>
      </w:r>
      <w:bookmarkEnd w:id="1"/>
    </w:p>
    <w:p w:rsidR="008A57EE" w:rsidRPr="00BE753B" w:rsidRDefault="005F18E1" w:rsidP="005F18E1">
      <w:pPr>
        <w:pStyle w:val="ListParagraph"/>
        <w:numPr>
          <w:ilvl w:val="0"/>
          <w:numId w:val="1"/>
        </w:numPr>
        <w:rPr>
          <w:rFonts w:ascii="CMU Serif" w:hAnsi="CMU Serif"/>
        </w:rPr>
      </w:pPr>
      <w:r w:rsidRPr="00BE753B">
        <w:rPr>
          <w:rFonts w:ascii="CMU Serif" w:hAnsi="CMU Serif"/>
        </w:rPr>
        <w:t xml:space="preserve">Figure 1 provides a selection of the impulse response of the IIR filter found in </w:t>
      </w:r>
      <w:proofErr w:type="spellStart"/>
      <w:r w:rsidRPr="00BE753B">
        <w:rPr>
          <w:rFonts w:ascii="CMU Serif" w:hAnsi="CMU Serif"/>
        </w:rPr>
        <w:t>sine.c</w:t>
      </w:r>
      <w:proofErr w:type="spellEnd"/>
      <w:r w:rsidRPr="00BE753B">
        <w:rPr>
          <w:rFonts w:ascii="CMU Serif" w:hAnsi="CMU Serif"/>
        </w:rPr>
        <w:t xml:space="preserve">. As we can see the outputs have a periodicity of 8 samples. </w:t>
      </w:r>
    </w:p>
    <w:p w:rsidR="005F18E1" w:rsidRPr="00BE753B" w:rsidRDefault="005F18E1" w:rsidP="00160B3A">
      <w:pPr>
        <w:pStyle w:val="Heading2"/>
        <w:rPr>
          <w:rFonts w:ascii="CMU Serif" w:hAnsi="CMU Serif"/>
          <w:color w:val="auto"/>
          <w:sz w:val="22"/>
        </w:rPr>
      </w:pPr>
      <w:bookmarkStart w:id="2" w:name="_Toc348795155"/>
      <w:r w:rsidRPr="00BE753B">
        <w:rPr>
          <w:rFonts w:ascii="CMU Serif" w:hAnsi="CMU Serif"/>
          <w:color w:val="auto"/>
          <w:sz w:val="22"/>
        </w:rPr>
        <w:t>Question 2</w:t>
      </w:r>
      <w:bookmarkEnd w:id="2"/>
    </w:p>
    <w:p w:rsidR="005F18E1" w:rsidRPr="00BE753B" w:rsidRDefault="005F18E1" w:rsidP="005F18E1">
      <w:pPr>
        <w:pStyle w:val="ListParagraph"/>
        <w:numPr>
          <w:ilvl w:val="0"/>
          <w:numId w:val="1"/>
        </w:numPr>
        <w:rPr>
          <w:rFonts w:ascii="CMU Serif" w:hAnsi="CMU Serif"/>
        </w:rPr>
      </w:pPr>
      <w:r w:rsidRPr="00BE753B">
        <w:rPr>
          <w:rFonts w:ascii="CMU Serif" w:hAnsi="CMU Serif"/>
        </w:rPr>
        <w:t xml:space="preserve">The sampling frequency as defined in </w:t>
      </w:r>
      <w:proofErr w:type="spellStart"/>
      <w:r w:rsidRPr="00BE753B">
        <w:rPr>
          <w:rFonts w:ascii="CMU Serif" w:hAnsi="CMU Serif"/>
        </w:rPr>
        <w:t>sine.c</w:t>
      </w:r>
      <w:proofErr w:type="spellEnd"/>
      <w:r w:rsidR="00303BB6" w:rsidRPr="00BE753B">
        <w:rPr>
          <w:rFonts w:ascii="CMU Serif" w:hAnsi="CMU Serif"/>
        </w:rPr>
        <w:t xml:space="preserve"> (by </w:t>
      </w:r>
      <w:proofErr w:type="spellStart"/>
      <w:r w:rsidR="00303BB6" w:rsidRPr="00BE753B">
        <w:rPr>
          <w:rFonts w:ascii="CMU Serif" w:hAnsi="CMU Serif"/>
        </w:rPr>
        <w:t>sampling_freq</w:t>
      </w:r>
      <w:proofErr w:type="spellEnd"/>
      <w:r w:rsidR="00303BB6" w:rsidRPr="00BE753B">
        <w:rPr>
          <w:rFonts w:ascii="CMU Serif" w:hAnsi="CMU Serif"/>
        </w:rPr>
        <w:t>)</w:t>
      </w:r>
      <w:r w:rsidRPr="00BE753B">
        <w:rPr>
          <w:rFonts w:ascii="CMU Serif" w:hAnsi="CMU Serif"/>
        </w:rPr>
        <w:t xml:space="preserve"> limits the frequency of the DAC, </w:t>
      </w:r>
      <w:proofErr w:type="spellStart"/>
      <w:r w:rsidRPr="00BE753B">
        <w:rPr>
          <w:rFonts w:ascii="CMU Serif" w:hAnsi="CMU Serif"/>
        </w:rPr>
        <w:t>ie</w:t>
      </w:r>
      <w:proofErr w:type="spellEnd"/>
      <w:r w:rsidRPr="00BE753B">
        <w:rPr>
          <w:rFonts w:ascii="CMU Serif" w:hAnsi="CMU Serif"/>
        </w:rPr>
        <w:t xml:space="preserve"> the output we see, to (in its original configuration) 8000 Hz. Since our sine wave has a periodicity of 8 samples we get the period of the generated sinewave to </w:t>
      </w:r>
      <w:proofErr w:type="gramStart"/>
      <w:r w:rsidRPr="00BE753B">
        <w:rPr>
          <w:rFonts w:ascii="CMU Serif" w:hAnsi="CMU Serif"/>
        </w:rPr>
        <w:t xml:space="preserve">be </w:t>
      </w:r>
      <w:proofErr w:type="gramEnd"/>
      <m:oMath>
        <m:f>
          <m:fPr>
            <m:ctrlPr>
              <w:rPr>
                <w:rFonts w:ascii="Cambria Math" w:hAnsi="Cambria Math"/>
                <w:i/>
              </w:rPr>
            </m:ctrlPr>
          </m:fPr>
          <m:num>
            <m:r>
              <w:rPr>
                <w:rFonts w:ascii="Cambria Math" w:hAnsi="Cambria Math"/>
              </w:rPr>
              <m:t>8000 Hz</m:t>
            </m:r>
          </m:num>
          <m:den>
            <m:r>
              <w:rPr>
                <w:rFonts w:ascii="Cambria Math" w:hAnsi="Cambria Math"/>
              </w:rPr>
              <m:t>8</m:t>
            </m:r>
          </m:den>
        </m:f>
        <m:r>
          <w:rPr>
            <w:rFonts w:ascii="Cambria Math" w:hAnsi="Cambria Math"/>
          </w:rPr>
          <m:t>=1000 Hz</m:t>
        </m:r>
      </m:oMath>
      <w:r w:rsidRPr="00BE753B">
        <w:rPr>
          <w:rFonts w:ascii="CMU Serif" w:eastAsiaTheme="minorEastAsia" w:hAnsi="CMU Serif"/>
        </w:rPr>
        <w:t>.</w:t>
      </w:r>
      <w:r w:rsidR="00303BB6" w:rsidRPr="00BE753B">
        <w:rPr>
          <w:rFonts w:ascii="CMU Serif" w:eastAsiaTheme="minorEastAsia" w:hAnsi="CMU Serif"/>
        </w:rPr>
        <w:t xml:space="preserve"> Changing the value of </w:t>
      </w:r>
      <w:proofErr w:type="spellStart"/>
      <w:r w:rsidR="00303BB6" w:rsidRPr="00BE753B">
        <w:rPr>
          <w:rFonts w:ascii="CMU Serif" w:eastAsiaTheme="minorEastAsia" w:hAnsi="CMU Serif"/>
        </w:rPr>
        <w:t>sampling_freq</w:t>
      </w:r>
      <w:proofErr w:type="spellEnd"/>
      <w:r w:rsidR="00303BB6" w:rsidRPr="00BE753B">
        <w:rPr>
          <w:rFonts w:ascii="CMU Serif" w:eastAsiaTheme="minorEastAsia" w:hAnsi="CMU Serif"/>
        </w:rPr>
        <w:t xml:space="preserve"> to 16000, as expected, doubles the period of the sinewave to </w:t>
      </w:r>
      <w:proofErr w:type="gramStart"/>
      <w:r w:rsidR="00303BB6" w:rsidRPr="00BE753B">
        <w:rPr>
          <w:rFonts w:ascii="CMU Serif" w:eastAsiaTheme="minorEastAsia" w:hAnsi="CMU Serif"/>
        </w:rPr>
        <w:t>2kHz</w:t>
      </w:r>
      <w:proofErr w:type="gramEnd"/>
      <w:r w:rsidR="00303BB6" w:rsidRPr="00BE753B">
        <w:rPr>
          <w:rFonts w:ascii="CMU Serif" w:eastAsiaTheme="minorEastAsia" w:hAnsi="CMU Serif"/>
        </w:rPr>
        <w:t>.</w:t>
      </w:r>
    </w:p>
    <w:p w:rsidR="00A40185" w:rsidRPr="00BE753B" w:rsidRDefault="007F014B" w:rsidP="005F18E1">
      <w:pPr>
        <w:pStyle w:val="ListParagraph"/>
        <w:numPr>
          <w:ilvl w:val="0"/>
          <w:numId w:val="1"/>
        </w:numPr>
        <w:rPr>
          <w:rFonts w:ascii="CMU Serif" w:hAnsi="CMU Serif"/>
        </w:rPr>
      </w:pPr>
      <w:r w:rsidRPr="00BE753B">
        <w:rPr>
          <w:rFonts w:ascii="CMU Serif" w:hAnsi="CMU Serif"/>
          <w:noProof/>
          <w:lang w:eastAsia="en-GB"/>
        </w:rPr>
        <mc:AlternateContent>
          <mc:Choice Requires="wps">
            <w:drawing>
              <wp:anchor distT="0" distB="0" distL="114300" distR="114300" simplePos="0" relativeHeight="251659264" behindDoc="0" locked="0" layoutInCell="1" allowOverlap="1" wp14:anchorId="7560CFAC" wp14:editId="1E0BF98A">
                <wp:simplePos x="0" y="0"/>
                <wp:positionH relativeFrom="column">
                  <wp:posOffset>5082844</wp:posOffset>
                </wp:positionH>
                <wp:positionV relativeFrom="paragraph">
                  <wp:posOffset>143510</wp:posOffset>
                </wp:positionV>
                <wp:extent cx="1009767" cy="341630"/>
                <wp:effectExtent l="0" t="0" r="19050" b="20320"/>
                <wp:wrapNone/>
                <wp:docPr id="1" name="Text Box 1"/>
                <wp:cNvGraphicFramePr/>
                <a:graphic xmlns:a="http://schemas.openxmlformats.org/drawingml/2006/main">
                  <a:graphicData uri="http://schemas.microsoft.com/office/word/2010/wordprocessingShape">
                    <wps:wsp>
                      <wps:cNvSpPr txBox="1"/>
                      <wps:spPr>
                        <a:xfrm>
                          <a:off x="0" y="0"/>
                          <a:ext cx="1009767" cy="341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0D4B" w:rsidRPr="00BE753B" w:rsidRDefault="00510D4B">
                            <w:pPr>
                              <w:rPr>
                                <w:rFonts w:ascii="CMU Serif" w:hAnsi="CMU Serif"/>
                              </w:rPr>
                            </w:pPr>
                            <w:r w:rsidRPr="00BE753B">
                              <w:rPr>
                                <w:rFonts w:ascii="CMU Serif" w:hAnsi="CMU Serif"/>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00.2pt;margin-top:11.3pt;width:79.5pt;height:2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" fillcolor="white [3201]" strokeweight=".5pt">
                <v:textbox>
                  <w:txbxContent>
                    <w:p w:rsidR="00510D4B" w:rsidRPr="00BE753B" w:rsidRDefault="00510D4B">
                      <w:pPr>
                        <w:rPr>
                          <w:rFonts w:ascii="CMU Serif" w:hAnsi="CMU Serif"/>
                        </w:rPr>
                      </w:pPr>
                      <w:r w:rsidRPr="00BE753B">
                        <w:rPr>
                          <w:rFonts w:ascii="CMU Serif" w:hAnsi="CMU Serif"/>
                        </w:rPr>
                        <w:t>Figure 1</w:t>
                      </w:r>
                    </w:p>
                  </w:txbxContent>
                </v:textbox>
              </v:shape>
            </w:pict>
          </mc:Fallback>
        </mc:AlternateContent>
      </w:r>
      <w:r w:rsidR="00A40185" w:rsidRPr="00BE753B">
        <w:rPr>
          <w:rFonts w:ascii="CMU Serif" w:eastAsiaTheme="minorEastAsia" w:hAnsi="CMU Serif"/>
        </w:rPr>
        <w:t>The hardware throttling the output is the DSK’s DAC</w:t>
      </w:r>
    </w:p>
    <w:p w:rsidR="00A40185" w:rsidRPr="00BE753B" w:rsidRDefault="00A40185" w:rsidP="00160B3A">
      <w:pPr>
        <w:pStyle w:val="Heading2"/>
        <w:rPr>
          <w:rFonts w:ascii="CMU Serif" w:hAnsi="CMU Serif"/>
          <w:color w:val="auto"/>
          <w:sz w:val="22"/>
        </w:rPr>
      </w:pPr>
      <w:bookmarkStart w:id="3" w:name="_Toc348795156"/>
      <w:r w:rsidRPr="00BE753B">
        <w:rPr>
          <w:rFonts w:ascii="CMU Serif" w:hAnsi="CMU Serif"/>
          <w:color w:val="auto"/>
          <w:sz w:val="22"/>
        </w:rPr>
        <w:t>Question 3</w:t>
      </w:r>
      <w:bookmarkEnd w:id="3"/>
    </w:p>
    <w:tbl>
      <w:tblPr>
        <w:tblStyle w:val="TableGrid"/>
        <w:tblW w:w="0" w:type="auto"/>
        <w:tblInd w:w="720" w:type="dxa"/>
        <w:tblLook w:val="04A0" w:firstRow="1" w:lastRow="0" w:firstColumn="1" w:lastColumn="0" w:noHBand="0" w:noVBand="1"/>
      </w:tblPr>
      <w:tblGrid>
        <w:gridCol w:w="8993"/>
      </w:tblGrid>
      <w:tr w:rsidR="00C25BAB" w:rsidRPr="00BE753B" w:rsidTr="00C25BAB">
        <w:tc>
          <w:tcPr>
            <w:tcW w:w="9242" w:type="dxa"/>
          </w:tcPr>
          <w:p w:rsidR="00C25BAB" w:rsidRPr="007F014B" w:rsidRDefault="00C25BAB" w:rsidP="00C25BAB">
            <w:pPr>
              <w:autoSpaceDE w:val="0"/>
              <w:autoSpaceDN w:val="0"/>
              <w:adjustRightInd w:val="0"/>
              <w:rPr>
                <w:rFonts w:ascii="CMU Typewriter Text" w:hAnsi="CMU Typewriter Text" w:cs="Courier New"/>
                <w:sz w:val="20"/>
                <w:szCs w:val="20"/>
              </w:rPr>
            </w:pPr>
            <w:r w:rsidRPr="007F014B">
              <w:rPr>
                <w:rFonts w:ascii="CMU Typewriter Text" w:hAnsi="CMU Typewriter Text" w:cs="Courier New"/>
                <w:color w:val="3F7D5F"/>
                <w:sz w:val="20"/>
                <w:szCs w:val="20"/>
              </w:rPr>
              <w:t>//  send to LEFT channel (poll until ready)</w:t>
            </w:r>
          </w:p>
          <w:p w:rsidR="00C25BAB" w:rsidRPr="007F014B" w:rsidRDefault="00C25BAB" w:rsidP="00C25BAB">
            <w:pPr>
              <w:autoSpaceDE w:val="0"/>
              <w:autoSpaceDN w:val="0"/>
              <w:adjustRightInd w:val="0"/>
              <w:rPr>
                <w:rFonts w:ascii="CMU Typewriter Text" w:hAnsi="CMU Typewriter Text" w:cs="Courier New"/>
                <w:sz w:val="20"/>
                <w:szCs w:val="20"/>
              </w:rPr>
            </w:pPr>
            <w:r w:rsidRPr="007F014B">
              <w:rPr>
                <w:rFonts w:ascii="CMU Typewriter Text" w:hAnsi="CMU Typewriter Text" w:cs="Courier New"/>
                <w:b/>
                <w:bCs/>
                <w:color w:val="7F0055"/>
                <w:sz w:val="20"/>
                <w:szCs w:val="20"/>
              </w:rPr>
              <w:t>while</w:t>
            </w:r>
            <w:r w:rsidRPr="007F014B">
              <w:rPr>
                <w:rFonts w:ascii="CMU Typewriter Text" w:hAnsi="CMU Typewriter Text" w:cs="Courier New"/>
                <w:color w:val="000000"/>
                <w:sz w:val="20"/>
                <w:szCs w:val="20"/>
              </w:rPr>
              <w:t xml:space="preserve"> (!DSK6713_AIC23_write(</w:t>
            </w:r>
            <w:proofErr w:type="spellStart"/>
            <w:r w:rsidRPr="007F014B">
              <w:rPr>
                <w:rFonts w:ascii="CMU Typewriter Text" w:hAnsi="CMU Typewriter Text" w:cs="Courier New"/>
                <w:color w:val="000000"/>
                <w:sz w:val="20"/>
                <w:szCs w:val="20"/>
              </w:rPr>
              <w:t>H_Codec</w:t>
            </w:r>
            <w:proofErr w:type="spellEnd"/>
            <w:r w:rsidRPr="007F014B">
              <w:rPr>
                <w:rFonts w:ascii="CMU Typewriter Text" w:hAnsi="CMU Typewriter Text" w:cs="Courier New"/>
                <w:color w:val="000000"/>
                <w:sz w:val="20"/>
                <w:szCs w:val="20"/>
              </w:rPr>
              <w:t>, (</w:t>
            </w:r>
            <w:r w:rsidRPr="007F014B">
              <w:rPr>
                <w:rFonts w:ascii="CMU Typewriter Text" w:hAnsi="CMU Typewriter Text" w:cs="Courier New"/>
                <w:b/>
                <w:color w:val="000000"/>
                <w:sz w:val="20"/>
                <w:szCs w:val="20"/>
              </w:rPr>
              <w:t>(Int32)</w:t>
            </w:r>
            <w:r w:rsidRPr="007F014B">
              <w:rPr>
                <w:rFonts w:ascii="CMU Typewriter Text" w:hAnsi="CMU Typewriter Text" w:cs="Courier New"/>
                <w:color w:val="000000"/>
                <w:sz w:val="20"/>
                <w:szCs w:val="20"/>
              </w:rPr>
              <w:t xml:space="preserve">(sample * </w:t>
            </w:r>
            <w:proofErr w:type="spellStart"/>
            <w:r w:rsidRPr="007F014B">
              <w:rPr>
                <w:rFonts w:ascii="CMU Typewriter Text" w:hAnsi="CMU Typewriter Text" w:cs="Courier New"/>
                <w:color w:val="000000"/>
                <w:sz w:val="20"/>
                <w:szCs w:val="20"/>
              </w:rPr>
              <w:t>L_Gain</w:t>
            </w:r>
            <w:proofErr w:type="spellEnd"/>
            <w:r w:rsidRPr="007F014B">
              <w:rPr>
                <w:rFonts w:ascii="CMU Typewriter Text" w:hAnsi="CMU Typewriter Text" w:cs="Courier New"/>
                <w:color w:val="000000"/>
                <w:sz w:val="20"/>
                <w:szCs w:val="20"/>
              </w:rPr>
              <w:t>))))</w:t>
            </w:r>
          </w:p>
          <w:p w:rsidR="00C25BAB" w:rsidRPr="007F014B" w:rsidRDefault="00C25BAB" w:rsidP="00C25BAB">
            <w:pPr>
              <w:autoSpaceDE w:val="0"/>
              <w:autoSpaceDN w:val="0"/>
              <w:adjustRightInd w:val="0"/>
              <w:rPr>
                <w:rFonts w:ascii="CMU Typewriter Text" w:hAnsi="CMU Typewriter Text" w:cs="Courier New"/>
                <w:sz w:val="20"/>
                <w:szCs w:val="20"/>
              </w:rPr>
            </w:pPr>
            <w:r w:rsidRPr="007F014B">
              <w:rPr>
                <w:rFonts w:ascii="CMU Typewriter Text" w:hAnsi="CMU Typewriter Text" w:cs="Courier New"/>
                <w:color w:val="000000"/>
                <w:sz w:val="20"/>
                <w:szCs w:val="20"/>
              </w:rPr>
              <w:t>{};</w:t>
            </w:r>
          </w:p>
          <w:p w:rsidR="00C25BAB" w:rsidRPr="007F014B" w:rsidRDefault="00C25BAB" w:rsidP="00C25BAB">
            <w:pPr>
              <w:autoSpaceDE w:val="0"/>
              <w:autoSpaceDN w:val="0"/>
              <w:adjustRightInd w:val="0"/>
              <w:rPr>
                <w:rFonts w:ascii="CMU Typewriter Text" w:hAnsi="CMU Typewriter Text" w:cs="Courier New"/>
                <w:sz w:val="20"/>
                <w:szCs w:val="20"/>
              </w:rPr>
            </w:pPr>
            <w:r w:rsidRPr="007F014B">
              <w:rPr>
                <w:rFonts w:ascii="CMU Typewriter Text" w:hAnsi="CMU Typewriter Text" w:cs="Courier New"/>
                <w:color w:val="3F7D5F"/>
                <w:sz w:val="20"/>
                <w:szCs w:val="20"/>
              </w:rPr>
              <w:t>// send same sample to RIGHT channel (poll until ready)</w:t>
            </w:r>
          </w:p>
          <w:p w:rsidR="00C25BAB" w:rsidRPr="007F014B" w:rsidRDefault="00C25BAB" w:rsidP="00C25BAB">
            <w:pPr>
              <w:autoSpaceDE w:val="0"/>
              <w:autoSpaceDN w:val="0"/>
              <w:adjustRightInd w:val="0"/>
              <w:rPr>
                <w:rFonts w:ascii="CMU Typewriter Text" w:hAnsi="CMU Typewriter Text" w:cs="Courier New"/>
                <w:sz w:val="20"/>
                <w:szCs w:val="20"/>
              </w:rPr>
            </w:pPr>
            <w:r w:rsidRPr="007F014B">
              <w:rPr>
                <w:rFonts w:ascii="CMU Typewriter Text" w:hAnsi="CMU Typewriter Text" w:cs="Courier New"/>
                <w:b/>
                <w:bCs/>
                <w:color w:val="7F0055"/>
                <w:sz w:val="20"/>
                <w:szCs w:val="20"/>
              </w:rPr>
              <w:t>while</w:t>
            </w:r>
            <w:r w:rsidRPr="007F014B">
              <w:rPr>
                <w:rFonts w:ascii="CMU Typewriter Text" w:hAnsi="CMU Typewriter Text" w:cs="Courier New"/>
                <w:color w:val="000000"/>
                <w:sz w:val="20"/>
                <w:szCs w:val="20"/>
              </w:rPr>
              <w:t xml:space="preserve"> (!DSK6713_AIC23_write(</w:t>
            </w:r>
            <w:proofErr w:type="spellStart"/>
            <w:r w:rsidRPr="007F014B">
              <w:rPr>
                <w:rFonts w:ascii="CMU Typewriter Text" w:hAnsi="CMU Typewriter Text" w:cs="Courier New"/>
                <w:color w:val="000000"/>
                <w:sz w:val="20"/>
                <w:szCs w:val="20"/>
              </w:rPr>
              <w:t>H_Codec</w:t>
            </w:r>
            <w:proofErr w:type="spellEnd"/>
            <w:r w:rsidRPr="007F014B">
              <w:rPr>
                <w:rFonts w:ascii="CMU Typewriter Text" w:hAnsi="CMU Typewriter Text" w:cs="Courier New"/>
                <w:color w:val="000000"/>
                <w:sz w:val="20"/>
                <w:szCs w:val="20"/>
              </w:rPr>
              <w:t>, (</w:t>
            </w:r>
            <w:r w:rsidRPr="007F014B">
              <w:rPr>
                <w:rFonts w:ascii="CMU Typewriter Text" w:hAnsi="CMU Typewriter Text" w:cs="Courier New"/>
                <w:b/>
                <w:color w:val="000000"/>
                <w:sz w:val="20"/>
                <w:szCs w:val="20"/>
              </w:rPr>
              <w:t>(Int32)</w:t>
            </w:r>
            <w:r w:rsidRPr="007F014B">
              <w:rPr>
                <w:rFonts w:ascii="CMU Typewriter Text" w:hAnsi="CMU Typewriter Text" w:cs="Courier New"/>
                <w:color w:val="000000"/>
                <w:sz w:val="20"/>
                <w:szCs w:val="20"/>
              </w:rPr>
              <w:t xml:space="preserve">(sample * </w:t>
            </w:r>
            <w:proofErr w:type="spellStart"/>
            <w:r w:rsidRPr="007F014B">
              <w:rPr>
                <w:rFonts w:ascii="CMU Typewriter Text" w:hAnsi="CMU Typewriter Text" w:cs="Courier New"/>
                <w:color w:val="000000"/>
                <w:sz w:val="20"/>
                <w:szCs w:val="20"/>
              </w:rPr>
              <w:t>R_Gain</w:t>
            </w:r>
            <w:proofErr w:type="spellEnd"/>
            <w:r w:rsidRPr="007F014B">
              <w:rPr>
                <w:rFonts w:ascii="CMU Typewriter Text" w:hAnsi="CMU Typewriter Text" w:cs="Courier New"/>
                <w:color w:val="000000"/>
                <w:sz w:val="20"/>
                <w:szCs w:val="20"/>
              </w:rPr>
              <w:t>))))</w:t>
            </w:r>
          </w:p>
          <w:p w:rsidR="00C25BAB" w:rsidRPr="00BE753B" w:rsidRDefault="00C25BAB" w:rsidP="00C25BAB">
            <w:pPr>
              <w:pStyle w:val="ListParagraph"/>
              <w:ind w:left="0"/>
              <w:rPr>
                <w:rFonts w:ascii="CMU Serif" w:hAnsi="CMU Serif"/>
              </w:rPr>
            </w:pPr>
            <w:r w:rsidRPr="007F014B">
              <w:rPr>
                <w:rFonts w:ascii="CMU Typewriter Text" w:hAnsi="CMU Typewriter Text" w:cs="Courier New"/>
                <w:color w:val="000000"/>
                <w:sz w:val="20"/>
                <w:szCs w:val="20"/>
              </w:rPr>
              <w:t>{};</w:t>
            </w:r>
          </w:p>
        </w:tc>
      </w:tr>
    </w:tbl>
    <w:p w:rsidR="00A40185" w:rsidRPr="00BE753B" w:rsidRDefault="00C25BAB" w:rsidP="00C25BAB">
      <w:pPr>
        <w:pStyle w:val="ListParagraph"/>
        <w:numPr>
          <w:ilvl w:val="0"/>
          <w:numId w:val="4"/>
        </w:numPr>
        <w:rPr>
          <w:rFonts w:ascii="CMU Serif" w:hAnsi="CMU Serif"/>
        </w:rPr>
      </w:pPr>
      <w:r w:rsidRPr="00BE753B">
        <w:rPr>
          <w:rFonts w:ascii="CMU Serif" w:hAnsi="CMU Serif"/>
        </w:rPr>
        <w:t>From the lines above we see that the code encodes each sample to 32bits before sending it to the audio port.</w:t>
      </w:r>
    </w:p>
    <w:p w:rsidR="006532EB" w:rsidRPr="00BE753B" w:rsidRDefault="006532EB" w:rsidP="006532EB">
      <w:pPr>
        <w:rPr>
          <w:rFonts w:ascii="CMU Serif" w:hAnsi="CMU Serif"/>
        </w:rPr>
      </w:pPr>
      <w:r w:rsidRPr="00BE753B">
        <w:rPr>
          <w:rFonts w:ascii="CMU Serif" w:hAnsi="CMU Serif"/>
          <w:noProof/>
          <w:lang w:eastAsia="en-GB"/>
        </w:rPr>
        <w:drawing>
          <wp:inline distT="0" distB="0" distL="0" distR="0" wp14:anchorId="1752F2C6" wp14:editId="64385A56">
            <wp:extent cx="4333460" cy="140738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52593" r="24305" b="3703"/>
                    <a:stretch/>
                  </pic:blipFill>
                  <pic:spPr bwMode="auto">
                    <a:xfrm>
                      <a:off x="0" y="0"/>
                      <a:ext cx="4338433" cy="1408996"/>
                    </a:xfrm>
                    <a:prstGeom prst="rect">
                      <a:avLst/>
                    </a:prstGeom>
                    <a:ln>
                      <a:noFill/>
                    </a:ln>
                    <a:extLst>
                      <a:ext uri="{53640926-AAD7-44D8-BBD7-CCE9431645EC}">
                        <a14:shadowObscured xmlns:a14="http://schemas.microsoft.com/office/drawing/2010/main"/>
                      </a:ext>
                    </a:extLst>
                  </pic:spPr>
                </pic:pic>
              </a:graphicData>
            </a:graphic>
          </wp:inline>
        </w:drawing>
      </w:r>
    </w:p>
    <w:p w:rsidR="00BE753B" w:rsidRDefault="00BE753B">
      <w:pPr>
        <w:rPr>
          <w:rFonts w:ascii="CMU Serif" w:hAnsi="CMU Serif"/>
        </w:rPr>
      </w:pPr>
      <w:r>
        <w:rPr>
          <w:rFonts w:ascii="CMU Serif" w:hAnsi="CMU Serif"/>
        </w:rPr>
        <w:br w:type="page"/>
      </w:r>
    </w:p>
    <w:p w:rsidR="00102C58" w:rsidRPr="00BE753B" w:rsidRDefault="00D36A3D" w:rsidP="00160B3A">
      <w:pPr>
        <w:pStyle w:val="Heading1"/>
        <w:rPr>
          <w:rFonts w:ascii="CMU Serif" w:hAnsi="CMU Serif"/>
          <w:color w:val="auto"/>
          <w:u w:val="single"/>
        </w:rPr>
      </w:pPr>
      <w:bookmarkStart w:id="4" w:name="_Toc348795157"/>
      <w:r w:rsidRPr="00BE753B">
        <w:rPr>
          <w:rFonts w:ascii="CMU Serif" w:hAnsi="CMU Serif"/>
          <w:color w:val="auto"/>
          <w:u w:val="single"/>
        </w:rPr>
        <w:lastRenderedPageBreak/>
        <w:t xml:space="preserve">2. </w:t>
      </w:r>
      <w:r w:rsidR="00B80A8A" w:rsidRPr="00BE753B">
        <w:rPr>
          <w:rFonts w:ascii="CMU Serif" w:hAnsi="CMU Serif"/>
          <w:color w:val="auto"/>
          <w:u w:val="single"/>
        </w:rPr>
        <w:t>Code Explanation</w:t>
      </w:r>
      <w:bookmarkEnd w:id="4"/>
    </w:p>
    <w:p w:rsidR="006C2041" w:rsidRPr="00BE753B" w:rsidRDefault="006C2041" w:rsidP="006532EB">
      <w:pPr>
        <w:rPr>
          <w:rFonts w:ascii="CMU Serif" w:hAnsi="CMU Serif"/>
        </w:rPr>
      </w:pPr>
      <w:r w:rsidRPr="00BE753B">
        <w:rPr>
          <w:rFonts w:ascii="CMU Serif" w:hAnsi="CMU Serif"/>
        </w:rPr>
        <w:t xml:space="preserve">The first part of the code relied on writing a table to store the sine values. This was done in </w:t>
      </w:r>
      <w:proofErr w:type="gramStart"/>
      <w:r w:rsidRPr="00BE753B">
        <w:rPr>
          <w:rFonts w:ascii="CMU Serif" w:hAnsi="CMU Serif"/>
        </w:rPr>
        <w:t>a for</w:t>
      </w:r>
      <w:proofErr w:type="gramEnd"/>
      <w:r w:rsidRPr="00BE753B">
        <w:rPr>
          <w:rFonts w:ascii="CMU Serif" w:hAnsi="CMU Serif"/>
        </w:rPr>
        <w:t xml:space="preserve"> loop assigning a different value to each of the 256 different cells with the following formula: </w:t>
      </w:r>
      <m:oMath>
        <m:r>
          <w:rPr>
            <w:rFonts w:ascii="Cambria Math" w:hAnsi="Cambria Math"/>
          </w:rPr>
          <m:t>cell</m:t>
        </m:r>
        <m:d>
          <m:dPr>
            <m:begChr m:val="["/>
            <m:endChr m:val="]"/>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i</m:t>
                    </m:r>
                  </m:num>
                  <m:den>
                    <m:r>
                      <w:rPr>
                        <w:rFonts w:ascii="Cambria Math" w:hAnsi="Cambria Math"/>
                      </w:rPr>
                      <m:t>256</m:t>
                    </m:r>
                  </m:den>
                </m:f>
              </m:e>
            </m:d>
          </m:e>
        </m:func>
        <m:r>
          <w:rPr>
            <w:rFonts w:ascii="Cambria Math" w:hAnsi="Cambria Math"/>
          </w:rPr>
          <m:t>.</m:t>
        </m:r>
      </m:oMath>
      <w:r w:rsidR="006C347D" w:rsidRPr="00BE753B">
        <w:rPr>
          <w:rFonts w:ascii="CMU Serif" w:eastAsiaTheme="minorEastAsia" w:hAnsi="CMU Serif"/>
        </w:rPr>
        <w:tab/>
      </w:r>
    </w:p>
    <w:p w:rsidR="008217A3" w:rsidRPr="00BE753B" w:rsidRDefault="008217A3" w:rsidP="006532EB">
      <w:pPr>
        <w:rPr>
          <w:rFonts w:ascii="CMU Serif" w:hAnsi="CMU Serif"/>
        </w:rPr>
      </w:pPr>
      <w:r w:rsidRPr="00BE753B">
        <w:rPr>
          <w:rFonts w:ascii="CMU Serif" w:hAnsi="CMU Serif"/>
        </w:rPr>
        <w:t>The written code included a simple table lookup increasing in appropriate steps, with the code resembling the following snippet:</w:t>
      </w:r>
    </w:p>
    <w:tbl>
      <w:tblPr>
        <w:tblStyle w:val="TableGrid"/>
        <w:tblW w:w="0" w:type="auto"/>
        <w:tblLook w:val="04A0" w:firstRow="1" w:lastRow="0" w:firstColumn="1" w:lastColumn="0" w:noHBand="0" w:noVBand="1"/>
      </w:tblPr>
      <w:tblGrid>
        <w:gridCol w:w="9242"/>
      </w:tblGrid>
      <w:tr w:rsidR="008217A3" w:rsidRPr="00BE753B" w:rsidTr="008217A3">
        <w:tc>
          <w:tcPr>
            <w:tcW w:w="9242" w:type="dxa"/>
          </w:tcPr>
          <w:p w:rsidR="008217A3" w:rsidRPr="007F014B" w:rsidRDefault="008217A3" w:rsidP="008217A3">
            <w:pPr>
              <w:autoSpaceDE w:val="0"/>
              <w:autoSpaceDN w:val="0"/>
              <w:adjustRightInd w:val="0"/>
              <w:rPr>
                <w:rFonts w:ascii="CMU Typewriter Text" w:hAnsi="CMU Typewriter Text" w:cs="Courier New"/>
                <w:sz w:val="20"/>
                <w:szCs w:val="20"/>
              </w:rPr>
            </w:pPr>
            <w:r w:rsidRPr="007F014B">
              <w:rPr>
                <w:rFonts w:ascii="CMU Typewriter Text" w:hAnsi="CMU Typewriter Text" w:cs="Courier New"/>
                <w:color w:val="000000"/>
                <w:sz w:val="20"/>
                <w:szCs w:val="20"/>
              </w:rPr>
              <w:t>wave = table[(</w:t>
            </w:r>
            <w:proofErr w:type="spellStart"/>
            <w:r w:rsidRPr="007F014B">
              <w:rPr>
                <w:rFonts w:ascii="CMU Typewriter Text" w:hAnsi="CMU Typewriter Text" w:cs="Courier New"/>
                <w:b/>
                <w:bCs/>
                <w:color w:val="7F0055"/>
                <w:sz w:val="20"/>
                <w:szCs w:val="20"/>
              </w:rPr>
              <w:t>int</w:t>
            </w:r>
            <w:proofErr w:type="spellEnd"/>
            <w:r w:rsidRPr="007F014B">
              <w:rPr>
                <w:rFonts w:ascii="CMU Typewriter Text" w:hAnsi="CMU Typewriter Text" w:cs="Courier New"/>
                <w:color w:val="000000"/>
                <w:sz w:val="20"/>
                <w:szCs w:val="20"/>
              </w:rPr>
              <w:t xml:space="preserve">)index]; </w:t>
            </w:r>
            <w:r w:rsidRPr="007F014B">
              <w:rPr>
                <w:rFonts w:ascii="CMU Typewriter Text" w:hAnsi="CMU Typewriter Text" w:cs="Courier New"/>
                <w:color w:val="3F7D5F"/>
                <w:sz w:val="20"/>
                <w:szCs w:val="20"/>
              </w:rPr>
              <w:t>//this is the output value to be used</w:t>
            </w:r>
          </w:p>
          <w:p w:rsidR="008217A3" w:rsidRPr="007F014B" w:rsidRDefault="008217A3" w:rsidP="008217A3">
            <w:pPr>
              <w:autoSpaceDE w:val="0"/>
              <w:autoSpaceDN w:val="0"/>
              <w:adjustRightInd w:val="0"/>
              <w:rPr>
                <w:rFonts w:ascii="CMU Typewriter Text" w:hAnsi="CMU Typewriter Text" w:cs="Courier New"/>
                <w:sz w:val="20"/>
                <w:szCs w:val="20"/>
              </w:rPr>
            </w:pPr>
            <w:r w:rsidRPr="007F014B">
              <w:rPr>
                <w:rFonts w:ascii="CMU Typewriter Text" w:hAnsi="CMU Typewriter Text" w:cs="Courier New"/>
                <w:color w:val="000000"/>
                <w:sz w:val="20"/>
                <w:szCs w:val="20"/>
              </w:rPr>
              <w:t>index += (SINE_TABLE_SIZE)/(</w:t>
            </w:r>
            <w:proofErr w:type="spellStart"/>
            <w:r w:rsidRPr="007F014B">
              <w:rPr>
                <w:rFonts w:ascii="CMU Typewriter Text" w:hAnsi="CMU Typewriter Text" w:cs="Courier New"/>
                <w:color w:val="000000"/>
                <w:sz w:val="20"/>
                <w:szCs w:val="20"/>
              </w:rPr>
              <w:t>sampling_freq</w:t>
            </w:r>
            <w:proofErr w:type="spellEnd"/>
            <w:r w:rsidRPr="007F014B">
              <w:rPr>
                <w:rFonts w:ascii="CMU Typewriter Text" w:hAnsi="CMU Typewriter Text" w:cs="Courier New"/>
                <w:color w:val="000000"/>
                <w:sz w:val="20"/>
                <w:szCs w:val="20"/>
              </w:rPr>
              <w:t>/</w:t>
            </w:r>
            <w:proofErr w:type="spellStart"/>
            <w:r w:rsidRPr="007F014B">
              <w:rPr>
                <w:rFonts w:ascii="CMU Typewriter Text" w:hAnsi="CMU Typewriter Text" w:cs="Courier New"/>
                <w:color w:val="000000"/>
                <w:sz w:val="20"/>
                <w:szCs w:val="20"/>
              </w:rPr>
              <w:t>sine_freq</w:t>
            </w:r>
            <w:proofErr w:type="spellEnd"/>
            <w:r w:rsidRPr="007F014B">
              <w:rPr>
                <w:rFonts w:ascii="CMU Typewriter Text" w:hAnsi="CMU Typewriter Text" w:cs="Courier New"/>
                <w:color w:val="000000"/>
                <w:sz w:val="20"/>
                <w:szCs w:val="20"/>
              </w:rPr>
              <w:t xml:space="preserve">); </w:t>
            </w:r>
            <w:r w:rsidRPr="007F014B">
              <w:rPr>
                <w:rFonts w:ascii="CMU Typewriter Text" w:hAnsi="CMU Typewriter Text" w:cs="Courier New"/>
                <w:color w:val="3F7D5F"/>
                <w:sz w:val="20"/>
                <w:szCs w:val="20"/>
              </w:rPr>
              <w:t>//increment</w:t>
            </w:r>
          </w:p>
          <w:p w:rsidR="008217A3" w:rsidRPr="007F014B" w:rsidRDefault="008217A3" w:rsidP="008217A3">
            <w:pPr>
              <w:autoSpaceDE w:val="0"/>
              <w:autoSpaceDN w:val="0"/>
              <w:adjustRightInd w:val="0"/>
              <w:rPr>
                <w:rFonts w:ascii="CMU Typewriter Text" w:hAnsi="CMU Typewriter Text" w:cs="Courier New"/>
                <w:sz w:val="20"/>
                <w:szCs w:val="20"/>
              </w:rPr>
            </w:pPr>
            <w:r w:rsidRPr="007F014B">
              <w:rPr>
                <w:rFonts w:ascii="CMU Typewriter Text" w:hAnsi="CMU Typewriter Text" w:cs="Courier New"/>
                <w:color w:val="3F7D5F"/>
                <w:sz w:val="20"/>
                <w:szCs w:val="20"/>
              </w:rPr>
              <w:t>//index %= SINE_TABLE_SIZE while avoiding quantisation loss;</w:t>
            </w:r>
          </w:p>
          <w:p w:rsidR="008217A3" w:rsidRPr="007F014B" w:rsidRDefault="008217A3" w:rsidP="008217A3">
            <w:pPr>
              <w:autoSpaceDE w:val="0"/>
              <w:autoSpaceDN w:val="0"/>
              <w:adjustRightInd w:val="0"/>
              <w:rPr>
                <w:rFonts w:ascii="CMU Typewriter Text" w:hAnsi="CMU Typewriter Text" w:cs="Courier New"/>
                <w:sz w:val="20"/>
                <w:szCs w:val="20"/>
              </w:rPr>
            </w:pPr>
            <w:r w:rsidRPr="007F014B">
              <w:rPr>
                <w:rFonts w:ascii="CMU Typewriter Text" w:hAnsi="CMU Typewriter Text" w:cs="Courier New"/>
                <w:b/>
                <w:bCs/>
                <w:color w:val="7F0055"/>
                <w:sz w:val="20"/>
                <w:szCs w:val="20"/>
              </w:rPr>
              <w:t>if</w:t>
            </w:r>
            <w:r w:rsidRPr="007F014B">
              <w:rPr>
                <w:rFonts w:ascii="CMU Typewriter Text" w:hAnsi="CMU Typewriter Text" w:cs="Courier New"/>
                <w:color w:val="000000"/>
                <w:sz w:val="20"/>
                <w:szCs w:val="20"/>
              </w:rPr>
              <w:t xml:space="preserve"> (index &gt; SINE_TABLE_SIZE)</w:t>
            </w:r>
          </w:p>
          <w:p w:rsidR="008217A3" w:rsidRPr="007F014B" w:rsidRDefault="008217A3" w:rsidP="008217A3">
            <w:pPr>
              <w:autoSpaceDE w:val="0"/>
              <w:autoSpaceDN w:val="0"/>
              <w:adjustRightInd w:val="0"/>
              <w:rPr>
                <w:rFonts w:ascii="CMU Typewriter Text" w:hAnsi="CMU Typewriter Text" w:cs="Courier New"/>
                <w:sz w:val="20"/>
                <w:szCs w:val="20"/>
              </w:rPr>
            </w:pPr>
            <w:r w:rsidRPr="007F014B">
              <w:rPr>
                <w:rFonts w:ascii="CMU Typewriter Text" w:hAnsi="CMU Typewriter Text" w:cs="Courier New"/>
                <w:color w:val="000000"/>
                <w:sz w:val="20"/>
                <w:szCs w:val="20"/>
              </w:rPr>
              <w:t>{</w:t>
            </w:r>
          </w:p>
          <w:p w:rsidR="008217A3" w:rsidRPr="007F014B" w:rsidRDefault="008217A3" w:rsidP="008217A3">
            <w:pPr>
              <w:autoSpaceDE w:val="0"/>
              <w:autoSpaceDN w:val="0"/>
              <w:adjustRightInd w:val="0"/>
              <w:rPr>
                <w:rFonts w:ascii="CMU Typewriter Text" w:hAnsi="CMU Typewriter Text" w:cs="Courier New"/>
                <w:sz w:val="20"/>
                <w:szCs w:val="20"/>
              </w:rPr>
            </w:pPr>
            <w:r w:rsidRPr="007F014B">
              <w:rPr>
                <w:rFonts w:ascii="CMU Typewriter Text" w:hAnsi="CMU Typewriter Text" w:cs="Courier New"/>
                <w:color w:val="000000"/>
                <w:sz w:val="20"/>
                <w:szCs w:val="20"/>
              </w:rPr>
              <w:tab/>
              <w:t>index -= SINE_TABLE_SIZE;</w:t>
            </w:r>
          </w:p>
          <w:p w:rsidR="008217A3" w:rsidRPr="00BE753B" w:rsidRDefault="008217A3" w:rsidP="008217A3">
            <w:pPr>
              <w:rPr>
                <w:rFonts w:ascii="CMU Serif" w:hAnsi="CMU Serif"/>
              </w:rPr>
            </w:pPr>
            <w:r w:rsidRPr="007F014B">
              <w:rPr>
                <w:rFonts w:ascii="CMU Typewriter Text" w:hAnsi="CMU Typewriter Text" w:cs="Courier New"/>
                <w:color w:val="000000"/>
                <w:sz w:val="20"/>
                <w:szCs w:val="20"/>
              </w:rPr>
              <w:t>}</w:t>
            </w:r>
          </w:p>
        </w:tc>
      </w:tr>
    </w:tbl>
    <w:p w:rsidR="008217A3" w:rsidRPr="00BE753B" w:rsidRDefault="008217A3" w:rsidP="008217A3">
      <w:pPr>
        <w:rPr>
          <w:rFonts w:ascii="CMU Serif" w:hAnsi="CMU Serif"/>
        </w:rPr>
      </w:pPr>
      <w:r w:rsidRPr="00BE753B">
        <w:rPr>
          <w:rFonts w:ascii="CMU Serif" w:hAnsi="CMU Serif"/>
        </w:rPr>
        <w:t xml:space="preserve">The code works by having a global float variable called index. By having the variable index </w:t>
      </w:r>
      <w:proofErr w:type="gramStart"/>
      <w:r w:rsidRPr="00BE753B">
        <w:rPr>
          <w:rFonts w:ascii="CMU Serif" w:hAnsi="CMU Serif"/>
        </w:rPr>
        <w:t>be</w:t>
      </w:r>
      <w:proofErr w:type="gramEnd"/>
      <w:r w:rsidRPr="00BE753B">
        <w:rPr>
          <w:rFonts w:ascii="CMU Serif" w:hAnsi="CMU Serif"/>
        </w:rPr>
        <w:t xml:space="preserve"> a float rather than an integer we avoid phase distortion by skipping relevant values</w:t>
      </w:r>
      <w:r w:rsidR="000C40A6" w:rsidRPr="00BE753B">
        <w:rPr>
          <w:rFonts w:ascii="CMU Serif" w:hAnsi="CMU Serif"/>
        </w:rPr>
        <w:t>. To illustrate t</w:t>
      </w:r>
      <w:r w:rsidR="007A4FA7" w:rsidRPr="00BE753B">
        <w:rPr>
          <w:rFonts w:ascii="CMU Serif" w:hAnsi="CMU Serif"/>
        </w:rPr>
        <w:t>his concept consider this table:</w:t>
      </w:r>
    </w:p>
    <w:tbl>
      <w:tblPr>
        <w:tblW w:w="6652" w:type="dxa"/>
        <w:tblInd w:w="93" w:type="dxa"/>
        <w:tblLook w:val="04A0" w:firstRow="1" w:lastRow="0" w:firstColumn="1" w:lastColumn="0" w:noHBand="0" w:noVBand="1"/>
      </w:tblPr>
      <w:tblGrid>
        <w:gridCol w:w="960"/>
        <w:gridCol w:w="1192"/>
        <w:gridCol w:w="1360"/>
        <w:gridCol w:w="1224"/>
        <w:gridCol w:w="1420"/>
        <w:gridCol w:w="711"/>
        <w:gridCol w:w="249"/>
      </w:tblGrid>
      <w:tr w:rsidR="000C40A6" w:rsidRPr="00BE753B" w:rsidTr="007A4FA7">
        <w:trPr>
          <w:trHeight w:val="20"/>
        </w:trPr>
        <w:tc>
          <w:tcPr>
            <w:tcW w:w="960" w:type="dxa"/>
            <w:tcBorders>
              <w:top w:val="nil"/>
              <w:left w:val="nil"/>
              <w:bottom w:val="nil"/>
              <w:right w:val="single" w:sz="4" w:space="0" w:color="auto"/>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c>
          <w:tcPr>
            <w:tcW w:w="96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C40A6" w:rsidRPr="004A1E17" w:rsidRDefault="000C40A6" w:rsidP="000C40A6">
            <w:pPr>
              <w:spacing w:after="0" w:line="240" w:lineRule="auto"/>
              <w:rPr>
                <w:rFonts w:ascii="CMU Serif" w:eastAsia="Times New Roman" w:hAnsi="CMU Serif" w:cs="Calibri"/>
                <w:b/>
                <w:color w:val="000000"/>
                <w:sz w:val="20"/>
                <w:szCs w:val="20"/>
                <w:lang w:eastAsia="en-GB"/>
              </w:rPr>
            </w:pPr>
            <w:r w:rsidRPr="004A1E17">
              <w:rPr>
                <w:rFonts w:ascii="CMU Serif" w:eastAsia="Times New Roman" w:hAnsi="CMU Serif" w:cs="Calibri"/>
                <w:b/>
                <w:color w:val="000000"/>
                <w:sz w:val="20"/>
                <w:szCs w:val="20"/>
                <w:lang w:eastAsia="en-GB"/>
              </w:rPr>
              <w:t>sampling frequency</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C40A6" w:rsidRPr="004A1E17" w:rsidRDefault="000C40A6" w:rsidP="000C40A6">
            <w:pPr>
              <w:spacing w:after="0" w:line="240" w:lineRule="auto"/>
              <w:rPr>
                <w:rFonts w:ascii="CMU Serif" w:eastAsia="Times New Roman" w:hAnsi="CMU Serif" w:cs="Calibri"/>
                <w:b/>
                <w:color w:val="000000"/>
                <w:sz w:val="20"/>
                <w:szCs w:val="20"/>
                <w:lang w:eastAsia="en-GB"/>
              </w:rPr>
            </w:pPr>
            <w:r w:rsidRPr="004A1E17">
              <w:rPr>
                <w:rFonts w:ascii="CMU Serif" w:eastAsia="Times New Roman" w:hAnsi="CMU Serif" w:cs="Calibri"/>
                <w:b/>
                <w:color w:val="000000"/>
                <w:sz w:val="20"/>
                <w:szCs w:val="20"/>
                <w:lang w:eastAsia="en-GB"/>
              </w:rPr>
              <w:t>sine frequency</w:t>
            </w:r>
          </w:p>
        </w:tc>
        <w:tc>
          <w:tcPr>
            <w:tcW w:w="98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C40A6" w:rsidRPr="004A1E17" w:rsidRDefault="000C40A6" w:rsidP="000C40A6">
            <w:pPr>
              <w:spacing w:after="0" w:line="240" w:lineRule="auto"/>
              <w:rPr>
                <w:rFonts w:ascii="CMU Serif" w:eastAsia="Times New Roman" w:hAnsi="CMU Serif" w:cs="Calibri"/>
                <w:b/>
                <w:color w:val="000000"/>
                <w:sz w:val="20"/>
                <w:szCs w:val="20"/>
                <w:lang w:eastAsia="en-GB"/>
              </w:rPr>
            </w:pPr>
            <w:r w:rsidRPr="004A1E17">
              <w:rPr>
                <w:rFonts w:ascii="CMU Serif" w:eastAsia="Times New Roman" w:hAnsi="CMU Serif" w:cs="Calibri"/>
                <w:b/>
                <w:color w:val="000000"/>
                <w:sz w:val="20"/>
                <w:szCs w:val="20"/>
                <w:lang w:eastAsia="en-GB"/>
              </w:rPr>
              <w:t>increment (float)</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C40A6" w:rsidRPr="004A1E17" w:rsidRDefault="000C40A6" w:rsidP="000C40A6">
            <w:pPr>
              <w:spacing w:after="0" w:line="240" w:lineRule="auto"/>
              <w:rPr>
                <w:rFonts w:ascii="CMU Serif" w:eastAsia="Times New Roman" w:hAnsi="CMU Serif" w:cs="Calibri"/>
                <w:b/>
                <w:color w:val="000000"/>
                <w:sz w:val="20"/>
                <w:szCs w:val="20"/>
                <w:lang w:eastAsia="en-GB"/>
              </w:rPr>
            </w:pPr>
            <w:r w:rsidRPr="004A1E17">
              <w:rPr>
                <w:rFonts w:ascii="CMU Serif" w:eastAsia="Times New Roman" w:hAnsi="CMU Serif" w:cs="Calibri"/>
                <w:b/>
                <w:color w:val="000000"/>
                <w:sz w:val="20"/>
                <w:szCs w:val="20"/>
                <w:lang w:eastAsia="en-GB"/>
              </w:rPr>
              <w:t>increment (</w:t>
            </w:r>
            <w:proofErr w:type="spellStart"/>
            <w:r w:rsidRPr="004A1E17">
              <w:rPr>
                <w:rFonts w:ascii="CMU Serif" w:eastAsia="Times New Roman" w:hAnsi="CMU Serif" w:cs="Calibri"/>
                <w:b/>
                <w:color w:val="000000"/>
                <w:sz w:val="20"/>
                <w:szCs w:val="20"/>
                <w:lang w:eastAsia="en-GB"/>
              </w:rPr>
              <w:t>int</w:t>
            </w:r>
            <w:proofErr w:type="spellEnd"/>
            <w:r w:rsidRPr="004A1E17">
              <w:rPr>
                <w:rFonts w:ascii="CMU Serif" w:eastAsia="Times New Roman" w:hAnsi="CMU Serif" w:cs="Calibri"/>
                <w:b/>
                <w:color w:val="000000"/>
                <w:sz w:val="20"/>
                <w:szCs w:val="20"/>
                <w:lang w:eastAsia="en-GB"/>
              </w:rPr>
              <w:t>)</w:t>
            </w:r>
          </w:p>
        </w:tc>
        <w:tc>
          <w:tcPr>
            <w:tcW w:w="960" w:type="dxa"/>
            <w:gridSpan w:val="2"/>
            <w:tcBorders>
              <w:top w:val="nil"/>
              <w:left w:val="single" w:sz="4" w:space="0" w:color="auto"/>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r>
      <w:tr w:rsidR="000C40A6" w:rsidRPr="00BE753B" w:rsidTr="007A4FA7">
        <w:trPr>
          <w:trHeight w:val="20"/>
        </w:trPr>
        <w:tc>
          <w:tcPr>
            <w:tcW w:w="960" w:type="dxa"/>
            <w:tcBorders>
              <w:top w:val="nil"/>
              <w:left w:val="nil"/>
              <w:bottom w:val="nil"/>
              <w:right w:val="single" w:sz="4" w:space="0" w:color="auto"/>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c>
          <w:tcPr>
            <w:tcW w:w="9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8000</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800</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25.6</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26</w:t>
            </w:r>
          </w:p>
        </w:tc>
        <w:tc>
          <w:tcPr>
            <w:tcW w:w="960" w:type="dxa"/>
            <w:gridSpan w:val="2"/>
            <w:tcBorders>
              <w:top w:val="nil"/>
              <w:left w:val="single" w:sz="4" w:space="0" w:color="auto"/>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r>
      <w:tr w:rsidR="000C40A6" w:rsidRPr="00BE753B" w:rsidTr="007A4FA7">
        <w:trPr>
          <w:trHeight w:val="20"/>
        </w:trPr>
        <w:tc>
          <w:tcPr>
            <w:tcW w:w="960" w:type="dxa"/>
            <w:tcBorders>
              <w:top w:val="nil"/>
              <w:left w:val="nil"/>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c>
          <w:tcPr>
            <w:tcW w:w="969" w:type="dxa"/>
            <w:tcBorders>
              <w:top w:val="single" w:sz="4" w:space="0" w:color="auto"/>
              <w:left w:val="nil"/>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c>
          <w:tcPr>
            <w:tcW w:w="1360" w:type="dxa"/>
            <w:tcBorders>
              <w:top w:val="single" w:sz="4" w:space="0" w:color="auto"/>
              <w:left w:val="nil"/>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c>
          <w:tcPr>
            <w:tcW w:w="983" w:type="dxa"/>
            <w:tcBorders>
              <w:top w:val="single" w:sz="4" w:space="0" w:color="auto"/>
              <w:left w:val="nil"/>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c>
          <w:tcPr>
            <w:tcW w:w="1420" w:type="dxa"/>
            <w:tcBorders>
              <w:top w:val="single" w:sz="4" w:space="0" w:color="auto"/>
              <w:left w:val="nil"/>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c>
          <w:tcPr>
            <w:tcW w:w="960" w:type="dxa"/>
            <w:gridSpan w:val="2"/>
            <w:tcBorders>
              <w:top w:val="nil"/>
              <w:left w:val="nil"/>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r>
      <w:tr w:rsidR="000C40A6" w:rsidRPr="00BE753B" w:rsidTr="007A4FA7">
        <w:trPr>
          <w:trHeight w:val="20"/>
        </w:trPr>
        <w:tc>
          <w:tcPr>
            <w:tcW w:w="960" w:type="dxa"/>
            <w:tcBorders>
              <w:top w:val="nil"/>
              <w:left w:val="nil"/>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c>
          <w:tcPr>
            <w:tcW w:w="969" w:type="dxa"/>
            <w:tcBorders>
              <w:top w:val="nil"/>
              <w:left w:val="nil"/>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c>
          <w:tcPr>
            <w:tcW w:w="1360" w:type="dxa"/>
            <w:tcBorders>
              <w:top w:val="nil"/>
              <w:left w:val="nil"/>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c>
          <w:tcPr>
            <w:tcW w:w="983" w:type="dxa"/>
            <w:tcBorders>
              <w:top w:val="nil"/>
              <w:left w:val="nil"/>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c>
          <w:tcPr>
            <w:tcW w:w="1420" w:type="dxa"/>
            <w:tcBorders>
              <w:top w:val="nil"/>
              <w:left w:val="nil"/>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c>
          <w:tcPr>
            <w:tcW w:w="960" w:type="dxa"/>
            <w:gridSpan w:val="2"/>
            <w:tcBorders>
              <w:top w:val="nil"/>
              <w:left w:val="nil"/>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r>
      <w:tr w:rsidR="000C40A6" w:rsidRPr="00BE753B" w:rsidTr="007A4FA7">
        <w:trPr>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Iteration</w:t>
            </w:r>
          </w:p>
        </w:tc>
        <w:tc>
          <w:tcPr>
            <w:tcW w:w="2329" w:type="dxa"/>
            <w:gridSpan w:val="2"/>
            <w:tcBorders>
              <w:top w:val="single" w:sz="18" w:space="0" w:color="auto"/>
              <w:left w:val="single" w:sz="18" w:space="0" w:color="auto"/>
              <w:bottom w:val="single" w:sz="8" w:space="0" w:color="auto"/>
              <w:right w:val="single" w:sz="18" w:space="0" w:color="auto"/>
            </w:tcBorders>
            <w:shd w:val="clear" w:color="auto" w:fill="auto"/>
            <w:noWrap/>
            <w:vAlign w:val="bottom"/>
            <w:hideMark/>
          </w:tcPr>
          <w:p w:rsidR="000C40A6" w:rsidRPr="00BE753B" w:rsidRDefault="000C40A6" w:rsidP="000C40A6">
            <w:pPr>
              <w:spacing w:after="0" w:line="240" w:lineRule="auto"/>
              <w:jc w:val="center"/>
              <w:rPr>
                <w:rFonts w:ascii="CMU Serif" w:eastAsia="Times New Roman" w:hAnsi="CMU Serif" w:cs="Calibri"/>
                <w:b/>
                <w:bCs/>
                <w:color w:val="000000"/>
                <w:sz w:val="18"/>
                <w:lang w:eastAsia="en-GB"/>
              </w:rPr>
            </w:pPr>
            <w:r w:rsidRPr="00BE753B">
              <w:rPr>
                <w:rFonts w:ascii="CMU Serif" w:eastAsia="Times New Roman" w:hAnsi="CMU Serif" w:cs="Calibri"/>
                <w:b/>
                <w:bCs/>
                <w:color w:val="000000"/>
                <w:sz w:val="18"/>
                <w:lang w:eastAsia="en-GB"/>
              </w:rPr>
              <w:t>Float</w:t>
            </w:r>
          </w:p>
        </w:tc>
        <w:tc>
          <w:tcPr>
            <w:tcW w:w="2403" w:type="dxa"/>
            <w:gridSpan w:val="2"/>
            <w:tcBorders>
              <w:top w:val="single" w:sz="18" w:space="0" w:color="auto"/>
              <w:left w:val="single" w:sz="18" w:space="0" w:color="auto"/>
              <w:bottom w:val="single" w:sz="8" w:space="0" w:color="auto"/>
              <w:right w:val="single" w:sz="18" w:space="0" w:color="auto"/>
            </w:tcBorders>
            <w:shd w:val="clear" w:color="auto" w:fill="auto"/>
            <w:noWrap/>
            <w:vAlign w:val="bottom"/>
            <w:hideMark/>
          </w:tcPr>
          <w:p w:rsidR="000C40A6" w:rsidRPr="00BE753B" w:rsidRDefault="000C40A6" w:rsidP="000C40A6">
            <w:pPr>
              <w:spacing w:after="0" w:line="240" w:lineRule="auto"/>
              <w:jc w:val="center"/>
              <w:rPr>
                <w:rFonts w:ascii="CMU Serif" w:eastAsia="Times New Roman" w:hAnsi="CMU Serif" w:cs="Calibri"/>
                <w:b/>
                <w:bCs/>
                <w:color w:val="000000"/>
                <w:sz w:val="18"/>
                <w:lang w:eastAsia="en-GB"/>
              </w:rPr>
            </w:pPr>
            <w:r w:rsidRPr="00BE753B">
              <w:rPr>
                <w:rFonts w:ascii="CMU Serif" w:eastAsia="Times New Roman" w:hAnsi="CMU Serif" w:cs="Calibri"/>
                <w:b/>
                <w:bCs/>
                <w:color w:val="000000"/>
                <w:sz w:val="18"/>
                <w:lang w:eastAsia="en-GB"/>
              </w:rPr>
              <w:t>Integer</w:t>
            </w:r>
          </w:p>
        </w:tc>
        <w:tc>
          <w:tcPr>
            <w:tcW w:w="960" w:type="dxa"/>
            <w:gridSpan w:val="2"/>
            <w:tcBorders>
              <w:top w:val="nil"/>
              <w:left w:val="single" w:sz="18" w:space="0" w:color="auto"/>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color w:val="000000"/>
                <w:sz w:val="18"/>
                <w:lang w:eastAsia="en-GB"/>
              </w:rPr>
            </w:pPr>
          </w:p>
        </w:tc>
        <w:tc>
          <w:tcPr>
            <w:tcW w:w="969" w:type="dxa"/>
            <w:tcBorders>
              <w:top w:val="nil"/>
              <w:left w:val="single" w:sz="18" w:space="0" w:color="auto"/>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b/>
                <w:bCs/>
                <w:color w:val="000000"/>
                <w:sz w:val="18"/>
                <w:lang w:eastAsia="en-GB"/>
              </w:rPr>
            </w:pPr>
            <w:r w:rsidRPr="00BE753B">
              <w:rPr>
                <w:rFonts w:ascii="CMU Serif" w:eastAsia="Times New Roman" w:hAnsi="CMU Serif" w:cs="Calibri"/>
                <w:b/>
                <w:bCs/>
                <w:color w:val="000000"/>
                <w:sz w:val="18"/>
                <w:lang w:eastAsia="en-GB"/>
              </w:rPr>
              <w:t>Index</w:t>
            </w:r>
          </w:p>
        </w:tc>
        <w:tc>
          <w:tcPr>
            <w:tcW w:w="13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b/>
                <w:bCs/>
                <w:color w:val="000000"/>
                <w:sz w:val="18"/>
                <w:lang w:eastAsia="en-GB"/>
              </w:rPr>
            </w:pPr>
            <w:r w:rsidRPr="00BE753B">
              <w:rPr>
                <w:rFonts w:ascii="CMU Serif" w:eastAsia="Times New Roman" w:hAnsi="CMU Serif" w:cs="Calibri"/>
                <w:b/>
                <w:bCs/>
                <w:color w:val="000000"/>
                <w:sz w:val="18"/>
                <w:lang w:eastAsia="en-GB"/>
              </w:rPr>
              <w:t>Cell Accessed</w:t>
            </w:r>
          </w:p>
        </w:tc>
        <w:tc>
          <w:tcPr>
            <w:tcW w:w="983" w:type="dxa"/>
            <w:tcBorders>
              <w:top w:val="nil"/>
              <w:left w:val="single" w:sz="18" w:space="0" w:color="auto"/>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b/>
                <w:bCs/>
                <w:color w:val="000000"/>
                <w:sz w:val="18"/>
                <w:lang w:eastAsia="en-GB"/>
              </w:rPr>
            </w:pPr>
            <w:r w:rsidRPr="00BE753B">
              <w:rPr>
                <w:rFonts w:ascii="CMU Serif" w:eastAsia="Times New Roman" w:hAnsi="CMU Serif" w:cs="Calibri"/>
                <w:b/>
                <w:bCs/>
                <w:color w:val="000000"/>
                <w:sz w:val="18"/>
                <w:lang w:eastAsia="en-GB"/>
              </w:rPr>
              <w:t>Index</w:t>
            </w:r>
          </w:p>
        </w:tc>
        <w:tc>
          <w:tcPr>
            <w:tcW w:w="142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b/>
                <w:bCs/>
                <w:color w:val="000000"/>
                <w:sz w:val="18"/>
                <w:lang w:eastAsia="en-GB"/>
              </w:rPr>
            </w:pPr>
            <w:r w:rsidRPr="00BE753B">
              <w:rPr>
                <w:rFonts w:ascii="CMU Serif" w:eastAsia="Times New Roman" w:hAnsi="CMU Serif" w:cs="Calibri"/>
                <w:b/>
                <w:bCs/>
                <w:color w:val="000000"/>
                <w:sz w:val="18"/>
                <w:lang w:eastAsia="en-GB"/>
              </w:rPr>
              <w:t>Cell Accessed</w:t>
            </w:r>
          </w:p>
        </w:tc>
        <w:tc>
          <w:tcPr>
            <w:tcW w:w="624" w:type="dxa"/>
            <w:tcBorders>
              <w:top w:val="nil"/>
              <w:left w:val="single" w:sz="18" w:space="0" w:color="auto"/>
              <w:bottom w:val="nil"/>
              <w:right w:val="nil"/>
            </w:tcBorders>
            <w:shd w:val="clear" w:color="auto" w:fill="auto"/>
            <w:noWrap/>
            <w:vAlign w:val="bottom"/>
            <w:hideMark/>
          </w:tcPr>
          <w:p w:rsidR="000C40A6" w:rsidRPr="00BE753B" w:rsidRDefault="000C40A6" w:rsidP="000C40A6">
            <w:pPr>
              <w:spacing w:after="0" w:line="240" w:lineRule="auto"/>
              <w:rPr>
                <w:rFonts w:ascii="CMU Serif" w:eastAsia="Times New Roman" w:hAnsi="CMU Serif" w:cs="Calibri"/>
                <w:b/>
                <w:bCs/>
                <w:color w:val="000000"/>
                <w:sz w:val="18"/>
                <w:lang w:eastAsia="en-GB"/>
              </w:rPr>
            </w:pPr>
            <w:r w:rsidRPr="00BE753B">
              <w:rPr>
                <w:rFonts w:ascii="CMU Serif" w:eastAsia="Times New Roman" w:hAnsi="CMU Serif" w:cs="Calibri"/>
                <w:b/>
                <w:bCs/>
                <w:color w:val="000000"/>
                <w:sz w:val="18"/>
                <w:lang w:eastAsia="en-GB"/>
              </w:rPr>
              <w:t>Error</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0</w:t>
            </w:r>
          </w:p>
        </w:tc>
        <w:tc>
          <w:tcPr>
            <w:tcW w:w="969" w:type="dxa"/>
            <w:tcBorders>
              <w:top w:val="single" w:sz="4" w:space="0" w:color="auto"/>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0</w:t>
            </w:r>
          </w:p>
        </w:tc>
        <w:tc>
          <w:tcPr>
            <w:tcW w:w="1360" w:type="dxa"/>
            <w:tcBorders>
              <w:top w:val="single" w:sz="4" w:space="0" w:color="auto"/>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0</w:t>
            </w:r>
          </w:p>
        </w:tc>
        <w:tc>
          <w:tcPr>
            <w:tcW w:w="983" w:type="dxa"/>
            <w:tcBorders>
              <w:top w:val="single" w:sz="4" w:space="0" w:color="auto"/>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0</w:t>
            </w:r>
          </w:p>
        </w:tc>
        <w:tc>
          <w:tcPr>
            <w:tcW w:w="1420" w:type="dxa"/>
            <w:tcBorders>
              <w:top w:val="single" w:sz="4" w:space="0" w:color="auto"/>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0</w:t>
            </w:r>
          </w:p>
        </w:tc>
        <w:tc>
          <w:tcPr>
            <w:tcW w:w="624" w:type="dxa"/>
            <w:tcBorders>
              <w:top w:val="single" w:sz="4" w:space="0" w:color="538DD5"/>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0</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25.6</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26</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26</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26</w:t>
            </w:r>
          </w:p>
        </w:tc>
        <w:tc>
          <w:tcPr>
            <w:tcW w:w="624" w:type="dxa"/>
            <w:tcBorders>
              <w:top w:val="nil"/>
              <w:left w:val="single" w:sz="18" w:space="0" w:color="auto"/>
              <w:bottom w:val="nil"/>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0</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51.2</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51</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52</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52</w:t>
            </w:r>
          </w:p>
        </w:tc>
        <w:tc>
          <w:tcPr>
            <w:tcW w:w="624" w:type="dxa"/>
            <w:tcBorders>
              <w:top w:val="single" w:sz="4" w:space="0" w:color="538DD5"/>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3</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76.8</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77</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78</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78</w:t>
            </w:r>
          </w:p>
        </w:tc>
        <w:tc>
          <w:tcPr>
            <w:tcW w:w="624" w:type="dxa"/>
            <w:tcBorders>
              <w:top w:val="nil"/>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4</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102.4</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102</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104</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104</w:t>
            </w:r>
          </w:p>
        </w:tc>
        <w:tc>
          <w:tcPr>
            <w:tcW w:w="624" w:type="dxa"/>
            <w:tcBorders>
              <w:top w:val="nil"/>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5</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128.0</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128</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130</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130</w:t>
            </w:r>
          </w:p>
        </w:tc>
        <w:tc>
          <w:tcPr>
            <w:tcW w:w="624" w:type="dxa"/>
            <w:tcBorders>
              <w:top w:val="nil"/>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6</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153.6</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154</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156</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156</w:t>
            </w:r>
          </w:p>
        </w:tc>
        <w:tc>
          <w:tcPr>
            <w:tcW w:w="624" w:type="dxa"/>
            <w:tcBorders>
              <w:top w:val="nil"/>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7</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179.2</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179</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182</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182</w:t>
            </w:r>
          </w:p>
        </w:tc>
        <w:tc>
          <w:tcPr>
            <w:tcW w:w="624" w:type="dxa"/>
            <w:tcBorders>
              <w:top w:val="nil"/>
              <w:left w:val="single" w:sz="18" w:space="0" w:color="auto"/>
              <w:bottom w:val="nil"/>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3</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8</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204.8</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205</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208</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208</w:t>
            </w:r>
          </w:p>
        </w:tc>
        <w:tc>
          <w:tcPr>
            <w:tcW w:w="624" w:type="dxa"/>
            <w:tcBorders>
              <w:top w:val="single" w:sz="4" w:space="0" w:color="538DD5"/>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3</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9</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230.4</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230</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234</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234</w:t>
            </w:r>
          </w:p>
        </w:tc>
        <w:tc>
          <w:tcPr>
            <w:tcW w:w="624" w:type="dxa"/>
            <w:tcBorders>
              <w:top w:val="nil"/>
              <w:left w:val="single" w:sz="18" w:space="0" w:color="auto"/>
              <w:bottom w:val="nil"/>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4</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0.0</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0</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4</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4</w:t>
            </w:r>
          </w:p>
        </w:tc>
        <w:tc>
          <w:tcPr>
            <w:tcW w:w="624" w:type="dxa"/>
            <w:tcBorders>
              <w:top w:val="single" w:sz="4" w:space="0" w:color="538DD5"/>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4</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11</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25.6</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26</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30</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30</w:t>
            </w:r>
          </w:p>
        </w:tc>
        <w:tc>
          <w:tcPr>
            <w:tcW w:w="624" w:type="dxa"/>
            <w:tcBorders>
              <w:top w:val="nil"/>
              <w:left w:val="single" w:sz="18" w:space="0" w:color="auto"/>
              <w:bottom w:val="nil"/>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4</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12</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51.2</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51</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56</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56</w:t>
            </w:r>
          </w:p>
        </w:tc>
        <w:tc>
          <w:tcPr>
            <w:tcW w:w="624" w:type="dxa"/>
            <w:tcBorders>
              <w:top w:val="single" w:sz="4" w:space="0" w:color="538DD5"/>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5</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13</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76.8</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77</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82</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82</w:t>
            </w:r>
          </w:p>
        </w:tc>
        <w:tc>
          <w:tcPr>
            <w:tcW w:w="624" w:type="dxa"/>
            <w:tcBorders>
              <w:top w:val="nil"/>
              <w:left w:val="single" w:sz="18" w:space="0" w:color="auto"/>
              <w:bottom w:val="nil"/>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5</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14</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102.4</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102</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108</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108</w:t>
            </w:r>
          </w:p>
        </w:tc>
        <w:tc>
          <w:tcPr>
            <w:tcW w:w="624" w:type="dxa"/>
            <w:tcBorders>
              <w:top w:val="single" w:sz="4" w:space="0" w:color="538DD5"/>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6</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15</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128.0</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128</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134</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134</w:t>
            </w:r>
          </w:p>
        </w:tc>
        <w:tc>
          <w:tcPr>
            <w:tcW w:w="624" w:type="dxa"/>
            <w:tcBorders>
              <w:top w:val="nil"/>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6</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16</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153.6</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154</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160</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160</w:t>
            </w:r>
          </w:p>
        </w:tc>
        <w:tc>
          <w:tcPr>
            <w:tcW w:w="624" w:type="dxa"/>
            <w:tcBorders>
              <w:top w:val="nil"/>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6</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17</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179.2</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179</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186</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186</w:t>
            </w:r>
          </w:p>
        </w:tc>
        <w:tc>
          <w:tcPr>
            <w:tcW w:w="624" w:type="dxa"/>
            <w:tcBorders>
              <w:top w:val="nil"/>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7</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18</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204.8</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205</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212</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212</w:t>
            </w:r>
          </w:p>
        </w:tc>
        <w:tc>
          <w:tcPr>
            <w:tcW w:w="624" w:type="dxa"/>
            <w:tcBorders>
              <w:top w:val="nil"/>
              <w:left w:val="single" w:sz="18" w:space="0" w:color="auto"/>
              <w:bottom w:val="nil"/>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7</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19</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230.4</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230</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238</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238</w:t>
            </w:r>
          </w:p>
        </w:tc>
        <w:tc>
          <w:tcPr>
            <w:tcW w:w="624" w:type="dxa"/>
            <w:tcBorders>
              <w:top w:val="single" w:sz="4" w:space="0" w:color="538DD5"/>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8</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20</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0.0</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0</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8</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8</w:t>
            </w:r>
          </w:p>
        </w:tc>
        <w:tc>
          <w:tcPr>
            <w:tcW w:w="624" w:type="dxa"/>
            <w:tcBorders>
              <w:top w:val="nil"/>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8</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21</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25.6</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26</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34</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34</w:t>
            </w:r>
          </w:p>
        </w:tc>
        <w:tc>
          <w:tcPr>
            <w:tcW w:w="624" w:type="dxa"/>
            <w:tcBorders>
              <w:top w:val="nil"/>
              <w:left w:val="single" w:sz="18" w:space="0" w:color="auto"/>
              <w:bottom w:val="nil"/>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8</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22</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51.2</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51</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60</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60</w:t>
            </w:r>
          </w:p>
        </w:tc>
        <w:tc>
          <w:tcPr>
            <w:tcW w:w="624" w:type="dxa"/>
            <w:tcBorders>
              <w:top w:val="single" w:sz="4" w:space="0" w:color="538DD5"/>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9</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23</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76.8</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77</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86</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86</w:t>
            </w:r>
          </w:p>
        </w:tc>
        <w:tc>
          <w:tcPr>
            <w:tcW w:w="624" w:type="dxa"/>
            <w:tcBorders>
              <w:top w:val="nil"/>
              <w:left w:val="single" w:sz="18" w:space="0" w:color="auto"/>
              <w:bottom w:val="nil"/>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9</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24</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102.4</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102</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112</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112</w:t>
            </w:r>
          </w:p>
        </w:tc>
        <w:tc>
          <w:tcPr>
            <w:tcW w:w="624" w:type="dxa"/>
            <w:tcBorders>
              <w:top w:val="single" w:sz="4" w:space="0" w:color="538DD5"/>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25</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128.0</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128</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138</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138</w:t>
            </w:r>
          </w:p>
        </w:tc>
        <w:tc>
          <w:tcPr>
            <w:tcW w:w="624" w:type="dxa"/>
            <w:tcBorders>
              <w:top w:val="nil"/>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26</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153.6</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154</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164</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164</w:t>
            </w:r>
          </w:p>
        </w:tc>
        <w:tc>
          <w:tcPr>
            <w:tcW w:w="624" w:type="dxa"/>
            <w:tcBorders>
              <w:top w:val="nil"/>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10</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27</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179.2</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179</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190</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190</w:t>
            </w:r>
          </w:p>
        </w:tc>
        <w:tc>
          <w:tcPr>
            <w:tcW w:w="624" w:type="dxa"/>
            <w:tcBorders>
              <w:top w:val="nil"/>
              <w:left w:val="single" w:sz="18" w:space="0" w:color="auto"/>
              <w:bottom w:val="nil"/>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11</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28</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204.8</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205</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216</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216</w:t>
            </w:r>
          </w:p>
        </w:tc>
        <w:tc>
          <w:tcPr>
            <w:tcW w:w="624" w:type="dxa"/>
            <w:tcBorders>
              <w:top w:val="single" w:sz="4" w:space="0" w:color="538DD5"/>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11</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29</w:t>
            </w:r>
          </w:p>
        </w:tc>
        <w:tc>
          <w:tcPr>
            <w:tcW w:w="969"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230.4</w:t>
            </w:r>
          </w:p>
        </w:tc>
        <w:tc>
          <w:tcPr>
            <w:tcW w:w="136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230</w:t>
            </w:r>
          </w:p>
        </w:tc>
        <w:tc>
          <w:tcPr>
            <w:tcW w:w="983" w:type="dxa"/>
            <w:tcBorders>
              <w:top w:val="nil"/>
              <w:left w:val="single" w:sz="18" w:space="0" w:color="auto"/>
              <w:bottom w:val="single" w:sz="4"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242</w:t>
            </w:r>
          </w:p>
        </w:tc>
        <w:tc>
          <w:tcPr>
            <w:tcW w:w="1420" w:type="dxa"/>
            <w:tcBorders>
              <w:top w:val="nil"/>
              <w:left w:val="nil"/>
              <w:bottom w:val="single" w:sz="4"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242</w:t>
            </w:r>
          </w:p>
        </w:tc>
        <w:tc>
          <w:tcPr>
            <w:tcW w:w="624" w:type="dxa"/>
            <w:tcBorders>
              <w:top w:val="nil"/>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12</w:t>
            </w:r>
          </w:p>
        </w:tc>
      </w:tr>
      <w:tr w:rsidR="000C40A6" w:rsidRPr="00BE753B" w:rsidTr="007A4FA7">
        <w:trPr>
          <w:gridAfter w:val="1"/>
          <w:wAfter w:w="336" w:type="dxa"/>
          <w:trHeight w:val="20"/>
        </w:trPr>
        <w:tc>
          <w:tcPr>
            <w:tcW w:w="960" w:type="dxa"/>
            <w:tcBorders>
              <w:top w:val="nil"/>
              <w:left w:val="nil"/>
              <w:bottom w:val="nil"/>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30</w:t>
            </w:r>
          </w:p>
        </w:tc>
        <w:tc>
          <w:tcPr>
            <w:tcW w:w="969" w:type="dxa"/>
            <w:tcBorders>
              <w:top w:val="nil"/>
              <w:left w:val="single" w:sz="18" w:space="0" w:color="auto"/>
              <w:bottom w:val="single" w:sz="18"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0.0</w:t>
            </w:r>
          </w:p>
        </w:tc>
        <w:tc>
          <w:tcPr>
            <w:tcW w:w="1360" w:type="dxa"/>
            <w:tcBorders>
              <w:top w:val="nil"/>
              <w:left w:val="nil"/>
              <w:bottom w:val="single" w:sz="18"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0</w:t>
            </w:r>
          </w:p>
        </w:tc>
        <w:tc>
          <w:tcPr>
            <w:tcW w:w="983" w:type="dxa"/>
            <w:tcBorders>
              <w:top w:val="nil"/>
              <w:left w:val="single" w:sz="18" w:space="0" w:color="auto"/>
              <w:bottom w:val="single" w:sz="18" w:space="0" w:color="auto"/>
              <w:right w:val="single" w:sz="4"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12</w:t>
            </w:r>
          </w:p>
        </w:tc>
        <w:tc>
          <w:tcPr>
            <w:tcW w:w="1420" w:type="dxa"/>
            <w:tcBorders>
              <w:top w:val="nil"/>
              <w:left w:val="nil"/>
              <w:bottom w:val="single" w:sz="18" w:space="0" w:color="auto"/>
              <w:right w:val="single" w:sz="18" w:space="0" w:color="auto"/>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12</w:t>
            </w:r>
          </w:p>
        </w:tc>
        <w:tc>
          <w:tcPr>
            <w:tcW w:w="624" w:type="dxa"/>
            <w:tcBorders>
              <w:top w:val="nil"/>
              <w:left w:val="single" w:sz="18" w:space="0" w:color="auto"/>
              <w:bottom w:val="single" w:sz="4" w:space="0" w:color="538DD5"/>
              <w:right w:val="single" w:sz="4" w:space="0" w:color="538DD5"/>
            </w:tcBorders>
            <w:shd w:val="clear" w:color="auto" w:fill="auto"/>
            <w:noWrap/>
            <w:vAlign w:val="bottom"/>
            <w:hideMark/>
          </w:tcPr>
          <w:p w:rsidR="000C40A6" w:rsidRPr="00BE753B" w:rsidRDefault="000C40A6" w:rsidP="000C40A6">
            <w:pPr>
              <w:spacing w:after="0" w:line="240" w:lineRule="auto"/>
              <w:jc w:val="right"/>
              <w:rPr>
                <w:rFonts w:ascii="CMU Serif" w:eastAsia="Times New Roman" w:hAnsi="CMU Serif" w:cs="Calibri"/>
                <w:color w:val="000000"/>
                <w:sz w:val="18"/>
                <w:lang w:eastAsia="en-GB"/>
              </w:rPr>
            </w:pPr>
            <w:r w:rsidRPr="00BE753B">
              <w:rPr>
                <w:rFonts w:ascii="CMU Serif" w:eastAsia="Times New Roman" w:hAnsi="CMU Serif" w:cs="Calibri"/>
                <w:color w:val="000000"/>
                <w:sz w:val="18"/>
                <w:lang w:eastAsia="en-GB"/>
              </w:rPr>
              <w:t>12</w:t>
            </w:r>
          </w:p>
        </w:tc>
      </w:tr>
    </w:tbl>
    <w:p w:rsidR="008217A3" w:rsidRPr="00BE753B" w:rsidRDefault="008217A3" w:rsidP="006532EB">
      <w:pPr>
        <w:rPr>
          <w:rFonts w:ascii="CMU Serif" w:hAnsi="CMU Serif"/>
          <w:u w:val="single"/>
        </w:rPr>
      </w:pPr>
    </w:p>
    <w:p w:rsidR="007A4FA7" w:rsidRPr="00BE753B" w:rsidRDefault="007A4FA7" w:rsidP="006532EB">
      <w:pPr>
        <w:rPr>
          <w:rFonts w:ascii="CMU Serif" w:hAnsi="CMU Serif"/>
        </w:rPr>
      </w:pPr>
      <w:proofErr w:type="gramStart"/>
      <w:r w:rsidRPr="00BE753B">
        <w:rPr>
          <w:rFonts w:ascii="CMU Serif" w:hAnsi="CMU Serif"/>
          <w:u w:val="single"/>
        </w:rPr>
        <w:lastRenderedPageBreak/>
        <w:t>Table 1.</w:t>
      </w:r>
      <w:proofErr w:type="gramEnd"/>
      <w:r w:rsidRPr="00BE753B">
        <w:rPr>
          <w:rFonts w:ascii="CMU Serif" w:hAnsi="CMU Serif"/>
        </w:rPr>
        <w:t xml:space="preserve"> This table looks at how each cell of a 256 sample sine table is accessed using 2 different methods when generating an 800Hz sinewave.</w:t>
      </w:r>
    </w:p>
    <w:p w:rsidR="00C030CC" w:rsidRPr="00BE753B" w:rsidRDefault="007A4FA7" w:rsidP="006532EB">
      <w:pPr>
        <w:rPr>
          <w:rFonts w:ascii="CMU Serif" w:hAnsi="CMU Serif"/>
        </w:rPr>
      </w:pPr>
      <w:r w:rsidRPr="00BE753B">
        <w:rPr>
          <w:rFonts w:ascii="CMU Serif" w:hAnsi="CMU Serif"/>
        </w:rPr>
        <w:t>Finally to avoid smaller quantisation error from arising each time the index loops back (as it is constrained to the sine table size, in this case 256) the index is not reset to 0 but rather has 256 subtracted from it, meaning any remaining fractional part will be kept, avoid errors in long runtimes.</w:t>
      </w:r>
    </w:p>
    <w:p w:rsidR="00A130F5" w:rsidRPr="00BE753B" w:rsidRDefault="00C030CC" w:rsidP="006532EB">
      <w:pPr>
        <w:rPr>
          <w:rFonts w:ascii="CMU Serif" w:hAnsi="CMU Serif"/>
        </w:rPr>
      </w:pPr>
      <w:r w:rsidRPr="00BE753B">
        <w:rPr>
          <w:rFonts w:ascii="CMU Serif" w:hAnsi="CMU Serif"/>
        </w:rPr>
        <w:t>Thus this solution of indexing using floats result</w:t>
      </w:r>
      <w:r w:rsidR="00762FA8" w:rsidRPr="00BE753B">
        <w:rPr>
          <w:rFonts w:ascii="CMU Serif" w:hAnsi="CMU Serif"/>
        </w:rPr>
        <w:t xml:space="preserve">s in a short and efficient code, meaning that it should work in real-time even on a slower DSK clock rate. </w:t>
      </w:r>
    </w:p>
    <w:p w:rsidR="002D07F3" w:rsidRPr="00BE753B" w:rsidRDefault="00D36A3D" w:rsidP="00160B3A">
      <w:pPr>
        <w:pStyle w:val="Heading1"/>
        <w:rPr>
          <w:rFonts w:ascii="CMU Serif" w:hAnsi="CMU Serif"/>
          <w:color w:val="auto"/>
          <w:u w:val="single"/>
        </w:rPr>
      </w:pPr>
      <w:bookmarkStart w:id="5" w:name="_Toc348795158"/>
      <w:r w:rsidRPr="00BE753B">
        <w:rPr>
          <w:rFonts w:ascii="CMU Serif" w:hAnsi="CMU Serif"/>
          <w:color w:val="auto"/>
          <w:u w:val="single"/>
        </w:rPr>
        <w:t xml:space="preserve">3. </w:t>
      </w:r>
      <w:r w:rsidR="002D07F3" w:rsidRPr="00BE753B">
        <w:rPr>
          <w:rFonts w:ascii="CMU Serif" w:hAnsi="CMU Serif"/>
          <w:color w:val="auto"/>
          <w:u w:val="single"/>
        </w:rPr>
        <w:t>Increasing Resolution</w:t>
      </w:r>
      <w:bookmarkEnd w:id="5"/>
    </w:p>
    <w:p w:rsidR="00762FA8" w:rsidRPr="00BE753B" w:rsidRDefault="00F905B8" w:rsidP="00AA4A8D">
      <w:pPr>
        <w:rPr>
          <w:rFonts w:ascii="CMU Serif" w:hAnsi="CMU Serif"/>
        </w:rPr>
      </w:pPr>
      <w:r w:rsidRPr="00BE753B">
        <w:rPr>
          <w:rFonts w:ascii="CMU Serif" w:hAnsi="CMU Serif"/>
        </w:rPr>
        <w:t>If we define increasing resolution as the ways in which we can reduce the “</w:t>
      </w:r>
      <w:proofErr w:type="spellStart"/>
      <w:r w:rsidRPr="00BE753B">
        <w:rPr>
          <w:rFonts w:ascii="CMU Serif" w:hAnsi="CMU Serif"/>
        </w:rPr>
        <w:t>stepiness</w:t>
      </w:r>
      <w:proofErr w:type="spellEnd"/>
      <w:r w:rsidRPr="00BE753B">
        <w:rPr>
          <w:rFonts w:ascii="CMU Serif" w:hAnsi="CMU Serif"/>
        </w:rPr>
        <w:t>” of the output</w:t>
      </w:r>
      <w:r w:rsidR="00AA4A8D" w:rsidRPr="00BE753B">
        <w:rPr>
          <w:rFonts w:ascii="CMU Serif" w:hAnsi="CMU Serif"/>
        </w:rPr>
        <w:t xml:space="preserve"> (i.e. increase the number of possible discrete levels) or make it appear smoother (i.e. we are not increasing the number of discrete levels but rather ensuring that the step size is consistent) we can use </w:t>
      </w:r>
      <w:r w:rsidR="00762FA8" w:rsidRPr="00BE753B">
        <w:rPr>
          <w:rFonts w:ascii="CMU Serif" w:hAnsi="CMU Serif"/>
        </w:rPr>
        <w:t xml:space="preserve">3 methods </w:t>
      </w:r>
      <w:r w:rsidR="00AA4A8D" w:rsidRPr="00BE753B">
        <w:rPr>
          <w:rFonts w:ascii="CMU Serif" w:hAnsi="CMU Serif"/>
        </w:rPr>
        <w:t>to increase</w:t>
      </w:r>
      <w:r w:rsidR="00762FA8" w:rsidRPr="00BE753B">
        <w:rPr>
          <w:rFonts w:ascii="CMU Serif" w:hAnsi="CMU Serif"/>
        </w:rPr>
        <w:t xml:space="preserve"> the resolution of the output signal.</w:t>
      </w:r>
    </w:p>
    <w:p w:rsidR="002D07F3" w:rsidRPr="00BE753B" w:rsidRDefault="002D07F3" w:rsidP="006532EB">
      <w:pPr>
        <w:rPr>
          <w:rFonts w:ascii="CMU Serif" w:eastAsiaTheme="minorEastAsia" w:hAnsi="CMU Serif"/>
        </w:rPr>
      </w:pPr>
      <w:r w:rsidRPr="00BE753B">
        <w:rPr>
          <w:rFonts w:ascii="CMU Serif" w:hAnsi="CMU Serif"/>
        </w:rPr>
        <w:t>The first method</w:t>
      </w:r>
      <w:r w:rsidR="00323F90" w:rsidRPr="00BE753B">
        <w:rPr>
          <w:rFonts w:ascii="CMU Serif" w:hAnsi="CMU Serif"/>
        </w:rPr>
        <w:t xml:space="preserve"> would be to increase the sampling frequency. Doing so would mean more samples per second which increase the resolution by creating additional, smaller steps in the output signal. This is only true for output frequencies larger </w:t>
      </w:r>
      <w:proofErr w:type="gramStart"/>
      <w:r w:rsidR="00323F90" w:rsidRPr="00BE753B">
        <w:rPr>
          <w:rFonts w:ascii="CMU Serif" w:hAnsi="CMU Serif"/>
        </w:rPr>
        <w:t xml:space="preserve">than </w:t>
      </w:r>
      <w:proofErr w:type="gramEnd"/>
      <m:oMath>
        <m:f>
          <m:fPr>
            <m:ctrlPr>
              <w:rPr>
                <w:rFonts w:ascii="Cambria Math" w:hAnsi="Cambria Math"/>
                <w:i/>
              </w:rPr>
            </m:ctrlPr>
          </m:fPr>
          <m:num>
            <m:r>
              <w:rPr>
                <w:rFonts w:ascii="Cambria Math" w:hAnsi="Cambria Math"/>
              </w:rPr>
              <m:t>sampling frequency</m:t>
            </m:r>
            <m:ctrlPr>
              <w:rPr>
                <w:rFonts w:ascii="Cambria Math" w:hAnsi="Cambria Math"/>
                <w:i/>
                <w:vertAlign w:val="subscript"/>
              </w:rPr>
            </m:ctrlPr>
          </m:num>
          <m:den>
            <m:r>
              <w:rPr>
                <w:rFonts w:ascii="Cambria Math" w:hAnsi="Cambria Math"/>
                <w:vertAlign w:val="subscript"/>
              </w:rPr>
              <m:t xml:space="preserve"># of </m:t>
            </m:r>
            <m:r>
              <w:rPr>
                <w:rFonts w:ascii="Cambria Math" w:hAnsi="Cambria Math"/>
              </w:rPr>
              <m:t>samples</m:t>
            </m:r>
          </m:den>
        </m:f>
        <m:r>
          <w:rPr>
            <w:rFonts w:ascii="Cambria Math" w:hAnsi="Cambria Math"/>
          </w:rPr>
          <m:t>[Hz]</m:t>
        </m:r>
      </m:oMath>
      <w:r w:rsidR="00323F90" w:rsidRPr="00BE753B">
        <w:rPr>
          <w:rFonts w:ascii="CMU Serif" w:eastAsiaTheme="minorEastAsia" w:hAnsi="CMU Serif"/>
        </w:rPr>
        <w:t>. For example with a samp</w:t>
      </w:r>
      <w:r w:rsidR="0098351C" w:rsidRPr="00BE753B">
        <w:rPr>
          <w:rFonts w:ascii="CMU Serif" w:eastAsiaTheme="minorEastAsia" w:hAnsi="CMU Serif"/>
        </w:rPr>
        <w:t xml:space="preserve">ling frequency of 8000 Hz and 256 samples for 1 sine wave we would get a frequency </w:t>
      </w:r>
      <w:proofErr w:type="gramStart"/>
      <w:r w:rsidR="0098351C" w:rsidRPr="00BE753B">
        <w:rPr>
          <w:rFonts w:ascii="CMU Serif" w:eastAsiaTheme="minorEastAsia" w:hAnsi="CMU Serif"/>
        </w:rPr>
        <w:t xml:space="preserve">of </w:t>
      </w:r>
      <w:proofErr w:type="gramEnd"/>
      <m:oMath>
        <m:f>
          <m:fPr>
            <m:ctrlPr>
              <w:rPr>
                <w:rFonts w:ascii="Cambria Math" w:eastAsiaTheme="minorEastAsia" w:hAnsi="Cambria Math"/>
                <w:i/>
              </w:rPr>
            </m:ctrlPr>
          </m:fPr>
          <m:num>
            <m:r>
              <w:rPr>
                <w:rFonts w:ascii="Cambria Math" w:eastAsiaTheme="minorEastAsia" w:hAnsi="Cambria Math"/>
              </w:rPr>
              <m:t>8000 [Hz]</m:t>
            </m:r>
            <m:ctrlPr>
              <w:rPr>
                <w:rFonts w:ascii="Cambria Math" w:hAnsi="Cambria Math"/>
                <w:i/>
                <w:vertAlign w:val="subscript"/>
              </w:rPr>
            </m:ctrlPr>
          </m:num>
          <m:den>
            <m:r>
              <w:rPr>
                <w:rFonts w:ascii="Cambria Math" w:hAnsi="Cambria Math"/>
                <w:vertAlign w:val="subscript"/>
              </w:rPr>
              <m:t>256 samples</m:t>
            </m:r>
          </m:den>
        </m:f>
        <m:r>
          <w:rPr>
            <w:rFonts w:ascii="Cambria Math" w:eastAsiaTheme="minorEastAsia" w:hAnsi="Cambria Math"/>
          </w:rPr>
          <m:t>=31.25[Hz]</m:t>
        </m:r>
      </m:oMath>
      <w:r w:rsidR="0098351C" w:rsidRPr="00BE753B">
        <w:rPr>
          <w:rFonts w:ascii="CMU Serif" w:eastAsiaTheme="minorEastAsia" w:hAnsi="CMU Serif"/>
        </w:rPr>
        <w:t>. Thus any output frequency below this would have duplicate outputs, for example the 2</w:t>
      </w:r>
      <w:r w:rsidR="0098351C" w:rsidRPr="00BE753B">
        <w:rPr>
          <w:rFonts w:ascii="CMU Serif" w:eastAsiaTheme="minorEastAsia" w:hAnsi="CMU Serif"/>
          <w:vertAlign w:val="superscript"/>
        </w:rPr>
        <w:t>nd</w:t>
      </w:r>
      <w:r w:rsidR="0098351C" w:rsidRPr="00BE753B">
        <w:rPr>
          <w:rFonts w:ascii="CMU Serif" w:eastAsiaTheme="minorEastAsia" w:hAnsi="CMU Serif"/>
        </w:rPr>
        <w:t xml:space="preserve"> element of the table array </w:t>
      </w:r>
      <w:r w:rsidR="004A2845" w:rsidRPr="00BE753B">
        <w:rPr>
          <w:rFonts w:ascii="CMU Serif" w:eastAsiaTheme="minorEastAsia" w:hAnsi="CMU Serif"/>
        </w:rPr>
        <w:t>may be accessed twice.</w:t>
      </w:r>
    </w:p>
    <w:p w:rsidR="004960CC" w:rsidRPr="00BE753B" w:rsidRDefault="004A2845" w:rsidP="006532EB">
      <w:pPr>
        <w:rPr>
          <w:rFonts w:ascii="CMU Serif" w:eastAsiaTheme="minorEastAsia" w:hAnsi="CMU Serif"/>
        </w:rPr>
      </w:pPr>
      <w:r w:rsidRPr="00BE753B">
        <w:rPr>
          <w:rFonts w:ascii="CMU Serif" w:eastAsiaTheme="minorEastAsia" w:hAnsi="CMU Serif"/>
        </w:rPr>
        <w:t xml:space="preserve">We notice that </w:t>
      </w:r>
      <w:r w:rsidR="00BF5574" w:rsidRPr="00BE753B">
        <w:rPr>
          <w:rFonts w:ascii="CMU Serif" w:eastAsiaTheme="minorEastAsia" w:hAnsi="CMU Serif"/>
        </w:rPr>
        <w:t xml:space="preserve">increasing </w:t>
      </w:r>
      <w:r w:rsidRPr="00BE753B">
        <w:rPr>
          <w:rFonts w:ascii="CMU Serif" w:eastAsiaTheme="minorEastAsia" w:hAnsi="CMU Serif"/>
        </w:rPr>
        <w:t xml:space="preserve">the number of </w:t>
      </w:r>
      <w:r w:rsidR="00BF5574" w:rsidRPr="00BE753B">
        <w:rPr>
          <w:rFonts w:ascii="CMU Serif" w:eastAsiaTheme="minorEastAsia" w:hAnsi="CMU Serif"/>
        </w:rPr>
        <w:t>samples would decrease the “minimum good resolution” frequency. However this is not an option but we can instead choose what to store inside our 256 samples. For example, instead of storing a full sine wave we can simply store a quarter of a sine wave in the 256 available samples. With appropriat</w:t>
      </w:r>
      <w:r w:rsidR="00720CDC" w:rsidRPr="00BE753B">
        <w:rPr>
          <w:rFonts w:ascii="CMU Serif" w:eastAsiaTheme="minorEastAsia" w:hAnsi="CMU Serif"/>
        </w:rPr>
        <w:t>e inte</w:t>
      </w:r>
      <w:r w:rsidR="00BB07B7">
        <w:rPr>
          <w:rFonts w:ascii="CMU Serif" w:eastAsiaTheme="minorEastAsia" w:hAnsi="CMU Serif"/>
        </w:rPr>
        <w:t xml:space="preserve">rpolation and inverting such a </w:t>
      </w:r>
      <w:r w:rsidR="00720CDC" w:rsidRPr="00BE753B">
        <w:rPr>
          <w:rFonts w:ascii="CMU Serif" w:eastAsiaTheme="minorEastAsia" w:hAnsi="CMU Serif"/>
        </w:rPr>
        <w:t>system would act as if it had 1020 samples. (</w:t>
      </w:r>
      <m:oMath>
        <m:r>
          <w:rPr>
            <w:rFonts w:ascii="Cambria Math" w:eastAsiaTheme="minorEastAsia" w:hAnsi="Cambria Math"/>
          </w:rPr>
          <m:t>1020=</m:t>
        </m:r>
        <m:d>
          <m:dPr>
            <m:ctrlPr>
              <w:rPr>
                <w:rFonts w:ascii="Cambria Math" w:eastAsiaTheme="minorEastAsia" w:hAnsi="Cambria Math"/>
                <w:i/>
              </w:rPr>
            </m:ctrlPr>
          </m:dPr>
          <m:e>
            <m:r>
              <w:rPr>
                <w:rFonts w:ascii="Cambria Math" w:eastAsiaTheme="minorEastAsia" w:hAnsi="Cambria Math"/>
              </w:rPr>
              <m:t>256-1</m:t>
            </m:r>
          </m:e>
        </m:d>
        <m:r>
          <w:rPr>
            <w:rFonts w:ascii="Cambria Math" w:eastAsiaTheme="minorEastAsia" w:hAnsi="Cambria Math"/>
          </w:rPr>
          <m:t>×4</m:t>
        </m:r>
      </m:oMath>
      <w:r w:rsidR="00720CDC" w:rsidRPr="00BE753B">
        <w:rPr>
          <w:rFonts w:ascii="CMU Serif" w:eastAsiaTheme="minorEastAsia" w:hAnsi="CMU Serif"/>
        </w:rPr>
        <w:t>, we are discarding one sample for each wave as we would calculate the values for quarter sine wave from 0 to 1 and either 0 or 1 will be discarded on each iteration.)</w:t>
      </w:r>
      <w:r w:rsidR="004960CC" w:rsidRPr="00BE753B">
        <w:rPr>
          <w:rFonts w:ascii="CMU Serif" w:eastAsiaTheme="minorEastAsia" w:hAnsi="CMU Serif"/>
        </w:rPr>
        <w:t xml:space="preserve"> At higher frequencies this quarter sinewave method would not strictly increase resolution. It will instead make the outputted values possibly more “correct” but it will not help increase the number of steps, which is mainly limited by the sampling frequency.</w:t>
      </w:r>
      <w:r w:rsidR="00E5517B" w:rsidRPr="00BE753B">
        <w:rPr>
          <w:rFonts w:ascii="CMU Serif" w:eastAsiaTheme="minorEastAsia" w:hAnsi="CMU Serif"/>
        </w:rPr>
        <w:t xml:space="preserve"> </w:t>
      </w:r>
      <w:r w:rsidR="00BB07B7">
        <w:rPr>
          <w:rFonts w:ascii="CMU Serif" w:eastAsiaTheme="minorEastAsia" w:hAnsi="CMU Serif"/>
        </w:rPr>
        <w:t xml:space="preserve">Indeed while there are more samples to choose from there is still the same number of samples outputted per second. </w:t>
      </w:r>
      <w:r w:rsidR="00E5517B" w:rsidRPr="00BE753B">
        <w:rPr>
          <w:rFonts w:ascii="CMU Serif" w:eastAsiaTheme="minorEastAsia" w:hAnsi="CMU Serif"/>
        </w:rPr>
        <w:t xml:space="preserve">Thus implementing a quarter sinewave </w:t>
      </w:r>
      <w:proofErr w:type="gramStart"/>
      <w:r w:rsidR="00E5517B" w:rsidRPr="00BE753B">
        <w:rPr>
          <w:rFonts w:ascii="CMU Serif" w:eastAsiaTheme="minorEastAsia" w:hAnsi="CMU Serif"/>
        </w:rPr>
        <w:t>method</w:t>
      </w:r>
      <w:proofErr w:type="gramEnd"/>
      <w:r w:rsidR="00E5517B" w:rsidRPr="00BE753B">
        <w:rPr>
          <w:rFonts w:ascii="CMU Serif" w:eastAsiaTheme="minorEastAsia" w:hAnsi="CMU Serif"/>
        </w:rPr>
        <w:t xml:space="preserve"> would bring little </w:t>
      </w:r>
      <w:r w:rsidR="007A44E6" w:rsidRPr="00BE753B">
        <w:rPr>
          <w:rFonts w:ascii="CMU Serif" w:eastAsiaTheme="minorEastAsia" w:hAnsi="CMU Serif"/>
        </w:rPr>
        <w:t xml:space="preserve">advantage with </w:t>
      </w:r>
      <w:r w:rsidR="006B3681" w:rsidRPr="00BE753B">
        <w:rPr>
          <w:rFonts w:ascii="CMU Serif" w:eastAsiaTheme="minorEastAsia" w:hAnsi="CMU Serif"/>
        </w:rPr>
        <w:t>respect to</w:t>
      </w:r>
      <w:r w:rsidR="007A44E6" w:rsidRPr="00BE753B">
        <w:rPr>
          <w:rFonts w:ascii="CMU Serif" w:eastAsiaTheme="minorEastAsia" w:hAnsi="CMU Serif"/>
        </w:rPr>
        <w:t xml:space="preserve"> resolution increase (</w:t>
      </w:r>
      <w:r w:rsidR="006B3681" w:rsidRPr="00BE753B">
        <w:rPr>
          <w:rFonts w:ascii="CMU Serif" w:eastAsiaTheme="minorEastAsia" w:hAnsi="CMU Serif"/>
        </w:rPr>
        <w:t>when generating above</w:t>
      </w:r>
      <m:oMath>
        <m:r>
          <w:rPr>
            <w:rFonts w:ascii="Cambria Math" w:eastAsiaTheme="minorEastAsia" w:hAnsi="Cambria Math"/>
          </w:rPr>
          <m:t xml:space="preserve"> </m:t>
        </m:r>
        <m:f>
          <m:fPr>
            <m:ctrlPr>
              <w:rPr>
                <w:rFonts w:ascii="Cambria Math" w:hAnsi="Cambria Math"/>
                <w:i/>
              </w:rPr>
            </m:ctrlPr>
          </m:fPr>
          <m:num>
            <m:r>
              <w:rPr>
                <w:rFonts w:ascii="Cambria Math" w:hAnsi="Cambria Math"/>
              </w:rPr>
              <m:t>sampling frequency</m:t>
            </m:r>
            <m:ctrlPr>
              <w:rPr>
                <w:rFonts w:ascii="Cambria Math" w:hAnsi="Cambria Math"/>
                <w:i/>
                <w:vertAlign w:val="subscript"/>
              </w:rPr>
            </m:ctrlPr>
          </m:num>
          <m:den>
            <m:r>
              <w:rPr>
                <w:rFonts w:ascii="Cambria Math" w:hAnsi="Cambria Math"/>
                <w:vertAlign w:val="subscript"/>
              </w:rPr>
              <m:t xml:space="preserve"># of </m:t>
            </m:r>
            <m:r>
              <w:rPr>
                <w:rFonts w:ascii="Cambria Math" w:hAnsi="Cambria Math"/>
              </w:rPr>
              <m:t>samples</m:t>
            </m:r>
          </m:den>
        </m:f>
        <m:r>
          <w:rPr>
            <w:rFonts w:ascii="Cambria Math" w:hAnsi="Cambria Math"/>
          </w:rPr>
          <m:t>[Hz]</m:t>
        </m:r>
      </m:oMath>
      <w:r w:rsidR="006B3681" w:rsidRPr="00BE753B">
        <w:rPr>
          <w:rFonts w:ascii="CMU Serif" w:eastAsiaTheme="minorEastAsia" w:hAnsi="CMU Serif"/>
        </w:rPr>
        <w:t xml:space="preserve">) </w:t>
      </w:r>
      <w:r w:rsidR="00E5517B" w:rsidRPr="00BE753B">
        <w:rPr>
          <w:rFonts w:ascii="CMU Serif" w:eastAsiaTheme="minorEastAsia" w:hAnsi="CMU Serif"/>
        </w:rPr>
        <w:t>while bringing a larger</w:t>
      </w:r>
      <w:r w:rsidR="006B3681" w:rsidRPr="00BE753B">
        <w:rPr>
          <w:rFonts w:ascii="CMU Serif" w:eastAsiaTheme="minorEastAsia" w:hAnsi="CMU Serif"/>
        </w:rPr>
        <w:t xml:space="preserve"> processing</w:t>
      </w:r>
      <w:r w:rsidR="00E5517B" w:rsidRPr="00BE753B">
        <w:rPr>
          <w:rFonts w:ascii="CMU Serif" w:eastAsiaTheme="minorEastAsia" w:hAnsi="CMU Serif"/>
        </w:rPr>
        <w:t xml:space="preserve"> overheard</w:t>
      </w:r>
      <w:r w:rsidR="006B3681" w:rsidRPr="00BE753B">
        <w:rPr>
          <w:rFonts w:ascii="CMU Serif" w:eastAsiaTheme="minorEastAsia" w:hAnsi="CMU Serif"/>
        </w:rPr>
        <w:t xml:space="preserve"> (though in this case this is not very important due to the amount of processing power available to us)</w:t>
      </w:r>
      <w:r w:rsidR="007A44E6" w:rsidRPr="00BE753B">
        <w:rPr>
          <w:rFonts w:ascii="CMU Serif" w:eastAsiaTheme="minorEastAsia" w:hAnsi="CMU Serif"/>
        </w:rPr>
        <w:t>.</w:t>
      </w:r>
    </w:p>
    <w:p w:rsidR="00A130F5" w:rsidRPr="00BE753B" w:rsidRDefault="00767FE6" w:rsidP="006532EB">
      <w:pPr>
        <w:rPr>
          <w:rFonts w:ascii="CMU Serif" w:eastAsiaTheme="minorEastAsia" w:hAnsi="CMU Serif"/>
        </w:rPr>
      </w:pPr>
      <w:r w:rsidRPr="00BE753B">
        <w:rPr>
          <w:rFonts w:ascii="CMU Serif" w:eastAsiaTheme="minorEastAsia" w:hAnsi="CMU Serif"/>
        </w:rPr>
        <w:t xml:space="preserve">Table 2 illustrates why a larger sample table would not help very much by looking at how samples would be generated </w:t>
      </w:r>
      <w:r w:rsidR="0098106E" w:rsidRPr="00BE753B">
        <w:rPr>
          <w:rFonts w:ascii="CMU Serif" w:eastAsiaTheme="minorEastAsia" w:hAnsi="CMU Serif"/>
        </w:rPr>
        <w:t>as past 256 samples</w:t>
      </w:r>
      <w:r w:rsidR="000F0D51" w:rsidRPr="00BE753B">
        <w:rPr>
          <w:rFonts w:ascii="CMU Serif" w:eastAsiaTheme="minorEastAsia" w:hAnsi="CMU Serif"/>
        </w:rPr>
        <w:t xml:space="preserve"> for a generated frequency of 1300 Hz we noticed very little difference in the final output samples.</w:t>
      </w:r>
    </w:p>
    <w:p w:rsidR="00A130F5" w:rsidRPr="00BE753B" w:rsidRDefault="00A130F5">
      <w:pPr>
        <w:rPr>
          <w:rFonts w:ascii="CMU Serif" w:eastAsiaTheme="minorEastAsia" w:hAnsi="CMU Serif"/>
        </w:rPr>
      </w:pPr>
      <w:r w:rsidRPr="00BE753B">
        <w:rPr>
          <w:rFonts w:ascii="CMU Serif" w:eastAsiaTheme="minorEastAsia" w:hAnsi="CMU Serif"/>
        </w:rPr>
        <w:br w:type="page"/>
      </w:r>
    </w:p>
    <w:tbl>
      <w:tblPr>
        <w:tblW w:w="5760" w:type="dxa"/>
        <w:tblInd w:w="93" w:type="dxa"/>
        <w:tblLook w:val="04A0" w:firstRow="1" w:lastRow="0" w:firstColumn="1" w:lastColumn="0" w:noHBand="0" w:noVBand="1"/>
      </w:tblPr>
      <w:tblGrid>
        <w:gridCol w:w="998"/>
        <w:gridCol w:w="998"/>
        <w:gridCol w:w="998"/>
        <w:gridCol w:w="998"/>
        <w:gridCol w:w="998"/>
        <w:gridCol w:w="998"/>
      </w:tblGrid>
      <w:tr w:rsidR="00767FE6" w:rsidRPr="00BE753B" w:rsidTr="00767FE6">
        <w:trPr>
          <w:trHeight w:val="20"/>
        </w:trPr>
        <w:tc>
          <w:tcPr>
            <w:tcW w:w="960"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767FE6" w:rsidRPr="00BE753B" w:rsidRDefault="00767FE6" w:rsidP="00767FE6">
            <w:pPr>
              <w:spacing w:after="0" w:line="240" w:lineRule="auto"/>
              <w:rPr>
                <w:rFonts w:ascii="CMU Serif" w:eastAsia="Times New Roman" w:hAnsi="CMU Serif" w:cs="Calibri"/>
                <w:b/>
                <w:color w:val="000000"/>
                <w:sz w:val="20"/>
                <w:lang w:eastAsia="en-GB"/>
              </w:rPr>
            </w:pPr>
            <w:r w:rsidRPr="00BE753B">
              <w:rPr>
                <w:rFonts w:ascii="CMU Serif" w:eastAsia="Times New Roman" w:hAnsi="CMU Serif" w:cs="Calibri"/>
                <w:b/>
                <w:color w:val="000000"/>
                <w:sz w:val="20"/>
                <w:lang w:eastAsia="en-GB"/>
              </w:rPr>
              <w:lastRenderedPageBreak/>
              <w:t>Output 1020 samples</w:t>
            </w:r>
          </w:p>
        </w:tc>
        <w:tc>
          <w:tcPr>
            <w:tcW w:w="960" w:type="dxa"/>
            <w:tcBorders>
              <w:top w:val="single" w:sz="8" w:space="0" w:color="auto"/>
              <w:left w:val="nil"/>
              <w:bottom w:val="single" w:sz="8" w:space="0" w:color="auto"/>
              <w:right w:val="single" w:sz="4" w:space="0" w:color="auto"/>
            </w:tcBorders>
            <w:shd w:val="clear" w:color="auto" w:fill="auto"/>
            <w:vAlign w:val="bottom"/>
            <w:hideMark/>
          </w:tcPr>
          <w:p w:rsidR="00767FE6" w:rsidRPr="00BE753B" w:rsidRDefault="00767FE6" w:rsidP="00767FE6">
            <w:pPr>
              <w:spacing w:after="0" w:line="240" w:lineRule="auto"/>
              <w:rPr>
                <w:rFonts w:ascii="CMU Serif" w:eastAsia="Times New Roman" w:hAnsi="CMU Serif" w:cs="Calibri"/>
                <w:b/>
                <w:color w:val="000000"/>
                <w:sz w:val="20"/>
                <w:lang w:eastAsia="en-GB"/>
              </w:rPr>
            </w:pPr>
            <w:r w:rsidRPr="00BE753B">
              <w:rPr>
                <w:rFonts w:ascii="CMU Serif" w:eastAsia="Times New Roman" w:hAnsi="CMU Serif" w:cs="Calibri"/>
                <w:b/>
                <w:color w:val="000000"/>
                <w:sz w:val="20"/>
                <w:lang w:eastAsia="en-GB"/>
              </w:rPr>
              <w:t>Output 512 samples</w:t>
            </w:r>
          </w:p>
        </w:tc>
        <w:tc>
          <w:tcPr>
            <w:tcW w:w="960" w:type="dxa"/>
            <w:tcBorders>
              <w:top w:val="single" w:sz="8" w:space="0" w:color="auto"/>
              <w:left w:val="nil"/>
              <w:bottom w:val="single" w:sz="8" w:space="0" w:color="auto"/>
              <w:right w:val="single" w:sz="4" w:space="0" w:color="auto"/>
            </w:tcBorders>
            <w:shd w:val="clear" w:color="auto" w:fill="auto"/>
            <w:vAlign w:val="bottom"/>
            <w:hideMark/>
          </w:tcPr>
          <w:p w:rsidR="00767FE6" w:rsidRPr="00BE753B" w:rsidRDefault="00767FE6" w:rsidP="00767FE6">
            <w:pPr>
              <w:spacing w:after="0" w:line="240" w:lineRule="auto"/>
              <w:rPr>
                <w:rFonts w:ascii="CMU Serif" w:eastAsia="Times New Roman" w:hAnsi="CMU Serif" w:cs="Calibri"/>
                <w:b/>
                <w:color w:val="000000"/>
                <w:sz w:val="20"/>
                <w:lang w:eastAsia="en-GB"/>
              </w:rPr>
            </w:pPr>
            <w:r w:rsidRPr="00BE753B">
              <w:rPr>
                <w:rFonts w:ascii="CMU Serif" w:eastAsia="Times New Roman" w:hAnsi="CMU Serif" w:cs="Calibri"/>
                <w:b/>
                <w:color w:val="000000"/>
                <w:sz w:val="20"/>
                <w:lang w:eastAsia="en-GB"/>
              </w:rPr>
              <w:t>Output 256 samples</w:t>
            </w:r>
          </w:p>
        </w:tc>
        <w:tc>
          <w:tcPr>
            <w:tcW w:w="960" w:type="dxa"/>
            <w:tcBorders>
              <w:top w:val="single" w:sz="8" w:space="0" w:color="auto"/>
              <w:left w:val="nil"/>
              <w:bottom w:val="single" w:sz="8" w:space="0" w:color="auto"/>
              <w:right w:val="single" w:sz="4" w:space="0" w:color="auto"/>
            </w:tcBorders>
            <w:shd w:val="clear" w:color="auto" w:fill="auto"/>
            <w:vAlign w:val="bottom"/>
            <w:hideMark/>
          </w:tcPr>
          <w:p w:rsidR="00767FE6" w:rsidRPr="00BE753B" w:rsidRDefault="00767FE6" w:rsidP="00767FE6">
            <w:pPr>
              <w:spacing w:after="0" w:line="240" w:lineRule="auto"/>
              <w:rPr>
                <w:rFonts w:ascii="CMU Serif" w:eastAsia="Times New Roman" w:hAnsi="CMU Serif" w:cs="Calibri"/>
                <w:b/>
                <w:color w:val="000000"/>
                <w:sz w:val="20"/>
                <w:lang w:eastAsia="en-GB"/>
              </w:rPr>
            </w:pPr>
            <w:r w:rsidRPr="00BE753B">
              <w:rPr>
                <w:rFonts w:ascii="CMU Serif" w:eastAsia="Times New Roman" w:hAnsi="CMU Serif" w:cs="Calibri"/>
                <w:b/>
                <w:color w:val="000000"/>
                <w:sz w:val="20"/>
                <w:lang w:eastAsia="en-GB"/>
              </w:rPr>
              <w:t>Output 64 samples</w:t>
            </w:r>
          </w:p>
        </w:tc>
        <w:tc>
          <w:tcPr>
            <w:tcW w:w="960" w:type="dxa"/>
            <w:tcBorders>
              <w:top w:val="single" w:sz="8" w:space="0" w:color="auto"/>
              <w:left w:val="nil"/>
              <w:bottom w:val="single" w:sz="8" w:space="0" w:color="auto"/>
              <w:right w:val="single" w:sz="4" w:space="0" w:color="auto"/>
            </w:tcBorders>
            <w:shd w:val="clear" w:color="auto" w:fill="auto"/>
            <w:vAlign w:val="bottom"/>
            <w:hideMark/>
          </w:tcPr>
          <w:p w:rsidR="00767FE6" w:rsidRPr="00BE753B" w:rsidRDefault="00767FE6" w:rsidP="00767FE6">
            <w:pPr>
              <w:spacing w:after="0" w:line="240" w:lineRule="auto"/>
              <w:rPr>
                <w:rFonts w:ascii="CMU Serif" w:eastAsia="Times New Roman" w:hAnsi="CMU Serif" w:cs="Calibri"/>
                <w:b/>
                <w:color w:val="000000"/>
                <w:sz w:val="20"/>
                <w:lang w:eastAsia="en-GB"/>
              </w:rPr>
            </w:pPr>
            <w:r w:rsidRPr="00BE753B">
              <w:rPr>
                <w:rFonts w:ascii="CMU Serif" w:eastAsia="Times New Roman" w:hAnsi="CMU Serif" w:cs="Calibri"/>
                <w:b/>
                <w:color w:val="000000"/>
                <w:sz w:val="20"/>
                <w:lang w:eastAsia="en-GB"/>
              </w:rPr>
              <w:t>Output 16 samples</w:t>
            </w:r>
          </w:p>
        </w:tc>
        <w:tc>
          <w:tcPr>
            <w:tcW w:w="960" w:type="dxa"/>
            <w:tcBorders>
              <w:top w:val="single" w:sz="8" w:space="0" w:color="auto"/>
              <w:left w:val="nil"/>
              <w:bottom w:val="single" w:sz="8" w:space="0" w:color="auto"/>
              <w:right w:val="single" w:sz="8" w:space="0" w:color="auto"/>
            </w:tcBorders>
            <w:shd w:val="clear" w:color="auto" w:fill="auto"/>
            <w:vAlign w:val="bottom"/>
            <w:hideMark/>
          </w:tcPr>
          <w:p w:rsidR="00767FE6" w:rsidRPr="00BE753B" w:rsidRDefault="00767FE6" w:rsidP="00767FE6">
            <w:pPr>
              <w:spacing w:after="0" w:line="240" w:lineRule="auto"/>
              <w:rPr>
                <w:rFonts w:ascii="CMU Serif" w:eastAsia="Times New Roman" w:hAnsi="CMU Serif" w:cs="Calibri"/>
                <w:b/>
                <w:color w:val="000000"/>
                <w:sz w:val="20"/>
                <w:lang w:eastAsia="en-GB"/>
              </w:rPr>
            </w:pPr>
            <w:r w:rsidRPr="00BE753B">
              <w:rPr>
                <w:rFonts w:ascii="CMU Serif" w:eastAsia="Times New Roman" w:hAnsi="CMU Serif" w:cs="Calibri"/>
                <w:b/>
                <w:color w:val="000000"/>
                <w:sz w:val="20"/>
                <w:lang w:eastAsia="en-GB"/>
              </w:rPr>
              <w:t>Output 8 samples</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0.000</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0.000</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0.000</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0.000</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0.000</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0.000</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0.850</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0.851</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0.845</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0.831</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0.892</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0.893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0.893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0.924</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0.924</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1.000</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0.080</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0.086</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0.098</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0.098</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0.383</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-0.809</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-0.803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-0.803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-0.773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-0.926</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-0.924</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-0.924</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-0.924</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-0.924</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-1.000</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-0.159</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-0.159</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-0.171</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-0.195</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-0.383</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0.759</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0.757</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0.757</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0.951</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0.953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0.957</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0.957</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1.000</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1.000</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0.238</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0.243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0.243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0.290</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0.383</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-0.705</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-0.383</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-0.973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-0.973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-0.976</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-0.981</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-1.000</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-1.000</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-0.309</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-0.314</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-0.314</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-0.383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-0.383</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0.646</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0.644</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0.634</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0.634</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0.383</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0.000</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0.988</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0.989</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0.989</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0.995</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1.000</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1.000</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0.384</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0.383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0.383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0.383</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0.707</w:t>
            </w:r>
          </w:p>
        </w:tc>
      </w:tr>
      <w:tr w:rsidR="00767FE6" w:rsidRPr="00BE753B" w:rsidTr="00767FE6">
        <w:trPr>
          <w:trHeight w:val="20"/>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-0.588</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-0.586</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-0.576</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-0.556</w:t>
            </w:r>
          </w:p>
        </w:tc>
        <w:tc>
          <w:tcPr>
            <w:tcW w:w="960" w:type="dxa"/>
            <w:tcBorders>
              <w:top w:val="nil"/>
              <w:left w:val="nil"/>
              <w:bottom w:val="single" w:sz="4"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-0.383</w:t>
            </w:r>
          </w:p>
        </w:tc>
        <w:tc>
          <w:tcPr>
            <w:tcW w:w="960" w:type="dxa"/>
            <w:tcBorders>
              <w:top w:val="nil"/>
              <w:left w:val="nil"/>
              <w:bottom w:val="single" w:sz="4"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0.000</w:t>
            </w:r>
          </w:p>
        </w:tc>
      </w:tr>
      <w:tr w:rsidR="00767FE6" w:rsidRPr="00BE753B" w:rsidTr="00767FE6">
        <w:trPr>
          <w:trHeight w:val="20"/>
        </w:trPr>
        <w:tc>
          <w:tcPr>
            <w:tcW w:w="960" w:type="dxa"/>
            <w:tcBorders>
              <w:top w:val="nil"/>
              <w:left w:val="single" w:sz="8" w:space="0" w:color="auto"/>
              <w:bottom w:val="single" w:sz="8"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-0.997</w:t>
            </w:r>
          </w:p>
        </w:tc>
        <w:tc>
          <w:tcPr>
            <w:tcW w:w="960" w:type="dxa"/>
            <w:tcBorders>
              <w:top w:val="nil"/>
              <w:left w:val="nil"/>
              <w:bottom w:val="single" w:sz="8"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-0.997</w:t>
            </w:r>
          </w:p>
        </w:tc>
        <w:tc>
          <w:tcPr>
            <w:tcW w:w="960" w:type="dxa"/>
            <w:tcBorders>
              <w:top w:val="nil"/>
              <w:left w:val="nil"/>
              <w:bottom w:val="single" w:sz="8"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-0.997</w:t>
            </w:r>
          </w:p>
        </w:tc>
        <w:tc>
          <w:tcPr>
            <w:tcW w:w="960" w:type="dxa"/>
            <w:tcBorders>
              <w:top w:val="nil"/>
              <w:left w:val="nil"/>
              <w:bottom w:val="single" w:sz="8"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-1.000</w:t>
            </w:r>
          </w:p>
        </w:tc>
        <w:tc>
          <w:tcPr>
            <w:tcW w:w="960" w:type="dxa"/>
            <w:tcBorders>
              <w:top w:val="nil"/>
              <w:left w:val="nil"/>
              <w:bottom w:val="single" w:sz="8" w:space="0" w:color="auto"/>
              <w:right w:val="single" w:sz="4"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-1.000</w:t>
            </w:r>
          </w:p>
        </w:tc>
        <w:tc>
          <w:tcPr>
            <w:tcW w:w="960" w:type="dxa"/>
            <w:tcBorders>
              <w:top w:val="nil"/>
              <w:left w:val="nil"/>
              <w:bottom w:val="single" w:sz="8" w:space="0" w:color="auto"/>
              <w:right w:val="single" w:sz="8" w:space="0" w:color="auto"/>
            </w:tcBorders>
            <w:shd w:val="clear" w:color="auto" w:fill="auto"/>
            <w:vAlign w:val="bottom"/>
            <w:hideMark/>
          </w:tcPr>
          <w:p w:rsidR="00767FE6" w:rsidRPr="00BE753B" w:rsidRDefault="00767FE6" w:rsidP="00767FE6">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-1.000</w:t>
            </w:r>
          </w:p>
        </w:tc>
      </w:tr>
    </w:tbl>
    <w:p w:rsidR="00767FE6" w:rsidRPr="00BE753B" w:rsidRDefault="000F0D51" w:rsidP="006532EB">
      <w:pPr>
        <w:rPr>
          <w:rFonts w:ascii="CMU Serif" w:hAnsi="CMU Serif"/>
          <w:vertAlign w:val="subscript"/>
        </w:rPr>
      </w:pPr>
      <w:proofErr w:type="gramStart"/>
      <w:r w:rsidRPr="00BE753B">
        <w:rPr>
          <w:rFonts w:ascii="CMU Serif" w:eastAsiaTheme="minorEastAsia" w:hAnsi="CMU Serif"/>
          <w:u w:val="single"/>
        </w:rPr>
        <w:t>Table 3.</w:t>
      </w:r>
      <w:proofErr w:type="gramEnd"/>
      <w:r w:rsidRPr="00BE753B">
        <w:rPr>
          <w:rFonts w:ascii="CMU Serif" w:eastAsiaTheme="minorEastAsia" w:hAnsi="CMU Serif"/>
        </w:rPr>
        <w:t xml:space="preserve"> This table shows the output of a 1300Hz signal with sampling frequency of 8000Hz with a variety of sample table sizes.</w:t>
      </w:r>
    </w:p>
    <w:p w:rsidR="00762FA8" w:rsidRPr="00BE753B" w:rsidRDefault="006307F5" w:rsidP="006532EB">
      <w:pPr>
        <w:rPr>
          <w:rFonts w:ascii="CMU Serif" w:eastAsiaTheme="minorEastAsia" w:hAnsi="CMU Serif"/>
        </w:rPr>
      </w:pPr>
      <w:r w:rsidRPr="00BE753B">
        <w:rPr>
          <w:rFonts w:ascii="CMU Serif" w:hAnsi="CMU Serif"/>
        </w:rPr>
        <w:t xml:space="preserve">Finally we notice that when we are skipping samples (which happens when the output frequency is </w:t>
      </w:r>
      <w:proofErr w:type="gramStart"/>
      <w:r w:rsidRPr="00BE753B">
        <w:rPr>
          <w:rFonts w:ascii="CMU Serif" w:hAnsi="CMU Serif"/>
        </w:rPr>
        <w:t xml:space="preserve">above </w:t>
      </w:r>
      <w:proofErr w:type="gramEnd"/>
      <m:oMath>
        <m:f>
          <m:fPr>
            <m:ctrlPr>
              <w:rPr>
                <w:rFonts w:ascii="Cambria Math" w:hAnsi="Cambria Math"/>
                <w:i/>
              </w:rPr>
            </m:ctrlPr>
          </m:fPr>
          <m:num>
            <m:r>
              <w:rPr>
                <w:rFonts w:ascii="Cambria Math" w:hAnsi="Cambria Math"/>
              </w:rPr>
              <m:t>sampling frequency</m:t>
            </m:r>
            <m:ctrlPr>
              <w:rPr>
                <w:rFonts w:ascii="Cambria Math" w:hAnsi="Cambria Math"/>
                <w:i/>
                <w:vertAlign w:val="subscript"/>
              </w:rPr>
            </m:ctrlPr>
          </m:num>
          <m:den>
            <m:r>
              <w:rPr>
                <w:rFonts w:ascii="Cambria Math" w:hAnsi="Cambria Math"/>
                <w:vertAlign w:val="subscript"/>
              </w:rPr>
              <m:t xml:space="preserve"># of </m:t>
            </m:r>
            <m:r>
              <w:rPr>
                <w:rFonts w:ascii="Cambria Math" w:hAnsi="Cambria Math"/>
              </w:rPr>
              <m:t>samples</m:t>
            </m:r>
          </m:den>
        </m:f>
        <m:r>
          <w:rPr>
            <w:rFonts w:ascii="Cambria Math" w:hAnsi="Cambria Math"/>
          </w:rPr>
          <m:t>[Hz]</m:t>
        </m:r>
      </m:oMath>
      <w:r w:rsidR="00DD1C4E" w:rsidRPr="00BE753B">
        <w:rPr>
          <w:rFonts w:ascii="CMU Serif" w:eastAsiaTheme="minorEastAsia" w:hAnsi="CMU Serif"/>
        </w:rPr>
        <w:t xml:space="preserve">) the </w:t>
      </w:r>
      <w:r w:rsidR="00C103F1" w:rsidRPr="00BE753B">
        <w:rPr>
          <w:rFonts w:ascii="CMU Serif" w:eastAsiaTheme="minorEastAsia" w:hAnsi="CMU Serif"/>
        </w:rPr>
        <w:t>step size may not be consistent, i.e. the increase from one sample to the other Is not the same. When we are repeating samples (</w:t>
      </w:r>
      <w:r w:rsidR="00C103F1" w:rsidRPr="00BE753B">
        <w:rPr>
          <w:rFonts w:ascii="CMU Serif" w:hAnsi="CMU Serif"/>
        </w:rPr>
        <w:t xml:space="preserve">which happens when the output frequency is </w:t>
      </w:r>
      <w:proofErr w:type="gramStart"/>
      <w:r w:rsidR="00C103F1" w:rsidRPr="00BE753B">
        <w:rPr>
          <w:rFonts w:ascii="CMU Serif" w:hAnsi="CMU Serif"/>
        </w:rPr>
        <w:t xml:space="preserve">below </w:t>
      </w:r>
      <w:proofErr w:type="gramEnd"/>
      <m:oMath>
        <m:f>
          <m:fPr>
            <m:ctrlPr>
              <w:rPr>
                <w:rFonts w:ascii="Cambria Math" w:hAnsi="Cambria Math"/>
                <w:i/>
              </w:rPr>
            </m:ctrlPr>
          </m:fPr>
          <m:num>
            <m:r>
              <w:rPr>
                <w:rFonts w:ascii="Cambria Math" w:hAnsi="Cambria Math"/>
              </w:rPr>
              <m:t>sampling frequency</m:t>
            </m:r>
            <m:ctrlPr>
              <w:rPr>
                <w:rFonts w:ascii="Cambria Math" w:hAnsi="Cambria Math"/>
                <w:i/>
                <w:vertAlign w:val="subscript"/>
              </w:rPr>
            </m:ctrlPr>
          </m:num>
          <m:den>
            <m:r>
              <w:rPr>
                <w:rFonts w:ascii="Cambria Math" w:hAnsi="Cambria Math"/>
                <w:vertAlign w:val="subscript"/>
              </w:rPr>
              <m:t xml:space="preserve"># of </m:t>
            </m:r>
            <m:r>
              <w:rPr>
                <w:rFonts w:ascii="Cambria Math" w:hAnsi="Cambria Math"/>
              </w:rPr>
              <m:t xml:space="preserve">samples </m:t>
            </m:r>
          </m:den>
        </m:f>
        <m:r>
          <w:rPr>
            <w:rFonts w:ascii="Cambria Math" w:hAnsi="Cambria Math"/>
          </w:rPr>
          <m:t>[Hz]</m:t>
        </m:r>
      </m:oMath>
      <w:r w:rsidR="00073262" w:rsidRPr="00BE753B">
        <w:rPr>
          <w:rFonts w:ascii="CMU Serif" w:eastAsiaTheme="minorEastAsia" w:hAnsi="CMU Serif"/>
        </w:rPr>
        <w:t>) we are essentially outputting less discrete levels than the sampling frequency allows. To solve this we could pass the output through a moving average filter</w:t>
      </w:r>
      <w:r w:rsidR="007E66DD" w:rsidRPr="00BE753B">
        <w:rPr>
          <w:rFonts w:ascii="CMU Serif" w:eastAsiaTheme="minorEastAsia" w:hAnsi="CMU Serif"/>
        </w:rPr>
        <w:t>.</w:t>
      </w:r>
    </w:p>
    <w:p w:rsidR="00F72F2D" w:rsidRPr="00BE753B" w:rsidRDefault="00F72F2D" w:rsidP="006532EB">
      <w:pPr>
        <w:rPr>
          <w:rFonts w:ascii="CMU Serif" w:eastAsiaTheme="minorEastAsia" w:hAnsi="CMU Serif"/>
        </w:rPr>
      </w:pPr>
      <w:r w:rsidRPr="00BE753B">
        <w:rPr>
          <w:rFonts w:ascii="CMU Serif" w:eastAsiaTheme="minorEastAsia" w:hAnsi="CMU Serif"/>
        </w:rPr>
        <w:t>For example let us look at the following scenario.</w:t>
      </w:r>
    </w:p>
    <w:tbl>
      <w:tblPr>
        <w:tblW w:w="4835" w:type="dxa"/>
        <w:tblInd w:w="93" w:type="dxa"/>
        <w:tblLook w:val="04A0" w:firstRow="1" w:lastRow="0" w:firstColumn="1" w:lastColumn="0" w:noHBand="0" w:noVBand="1"/>
      </w:tblPr>
      <w:tblGrid>
        <w:gridCol w:w="1433"/>
        <w:gridCol w:w="1266"/>
        <w:gridCol w:w="1247"/>
        <w:gridCol w:w="1200"/>
      </w:tblGrid>
      <w:tr w:rsidR="00F72F2D" w:rsidRPr="00BE753B" w:rsidTr="00F72F2D">
        <w:trPr>
          <w:trHeight w:val="2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rPr>
                <w:rFonts w:ascii="CMU Serif" w:eastAsia="Times New Roman" w:hAnsi="CMU Serif" w:cs="Calibri"/>
                <w:b/>
                <w:bCs/>
                <w:color w:val="000000"/>
                <w:sz w:val="20"/>
                <w:lang w:eastAsia="en-GB"/>
              </w:rPr>
            </w:pPr>
            <w:r w:rsidRPr="00BE753B">
              <w:rPr>
                <w:rFonts w:ascii="CMU Serif" w:eastAsia="Times New Roman" w:hAnsi="CMU Serif" w:cs="Calibri"/>
                <w:b/>
                <w:bCs/>
                <w:color w:val="000000"/>
                <w:sz w:val="20"/>
                <w:lang w:eastAsia="en-GB"/>
              </w:rPr>
              <w:t>Sampling Frequency</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rPr>
                <w:rFonts w:ascii="CMU Serif" w:eastAsia="Times New Roman" w:hAnsi="CMU Serif" w:cs="Calibri"/>
                <w:b/>
                <w:bCs/>
                <w:color w:val="000000"/>
                <w:sz w:val="20"/>
                <w:lang w:eastAsia="en-GB"/>
              </w:rPr>
            </w:pPr>
            <w:r w:rsidRPr="00BE753B">
              <w:rPr>
                <w:rFonts w:ascii="CMU Serif" w:eastAsia="Times New Roman" w:hAnsi="CMU Serif" w:cs="Calibri"/>
                <w:b/>
                <w:bCs/>
                <w:color w:val="000000"/>
                <w:sz w:val="20"/>
                <w:lang w:eastAsia="en-GB"/>
              </w:rPr>
              <w:t>Sine Frequency</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rPr>
                <w:rFonts w:ascii="CMU Serif" w:eastAsia="Times New Roman" w:hAnsi="CMU Serif" w:cs="Calibri"/>
                <w:b/>
                <w:bCs/>
                <w:color w:val="000000"/>
                <w:sz w:val="20"/>
                <w:lang w:eastAsia="en-GB"/>
              </w:rPr>
            </w:pPr>
            <w:r w:rsidRPr="00BE753B">
              <w:rPr>
                <w:rFonts w:ascii="CMU Serif" w:eastAsia="Times New Roman" w:hAnsi="CMU Serif" w:cs="Calibri"/>
                <w:b/>
                <w:bCs/>
                <w:color w:val="000000"/>
                <w:sz w:val="20"/>
                <w:lang w:eastAsia="en-GB"/>
              </w:rPr>
              <w:t>Increment</w:t>
            </w:r>
          </w:p>
        </w:tc>
        <w:tc>
          <w:tcPr>
            <w:tcW w:w="1200" w:type="dxa"/>
            <w:tcBorders>
              <w:top w:val="nil"/>
              <w:left w:val="nil"/>
              <w:bottom w:val="nil"/>
              <w:right w:val="nil"/>
            </w:tcBorders>
            <w:shd w:val="clear" w:color="auto" w:fill="auto"/>
            <w:noWrap/>
            <w:vAlign w:val="bottom"/>
            <w:hideMark/>
          </w:tcPr>
          <w:p w:rsidR="00F72F2D" w:rsidRPr="00BE753B" w:rsidRDefault="00F72F2D" w:rsidP="00F72F2D">
            <w:pPr>
              <w:spacing w:after="0" w:line="240" w:lineRule="auto"/>
              <w:rPr>
                <w:rFonts w:ascii="CMU Serif" w:eastAsia="Times New Roman" w:hAnsi="CMU Serif" w:cs="Calibri"/>
                <w:color w:val="000000"/>
                <w:sz w:val="20"/>
                <w:lang w:eastAsia="en-GB"/>
              </w:rPr>
            </w:pPr>
          </w:p>
        </w:tc>
      </w:tr>
      <w:tr w:rsidR="00F72F2D" w:rsidRPr="00BE753B" w:rsidTr="00F72F2D">
        <w:trPr>
          <w:trHeight w:val="2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18</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0.576</w:t>
            </w:r>
          </w:p>
        </w:tc>
        <w:tc>
          <w:tcPr>
            <w:tcW w:w="1200" w:type="dxa"/>
            <w:tcBorders>
              <w:top w:val="nil"/>
              <w:left w:val="nil"/>
              <w:bottom w:val="nil"/>
              <w:right w:val="nil"/>
            </w:tcBorders>
            <w:shd w:val="clear" w:color="auto" w:fill="auto"/>
            <w:noWrap/>
            <w:vAlign w:val="bottom"/>
            <w:hideMark/>
          </w:tcPr>
          <w:p w:rsidR="00F72F2D" w:rsidRPr="00BE753B" w:rsidRDefault="00F72F2D" w:rsidP="00F72F2D">
            <w:pPr>
              <w:spacing w:after="0" w:line="240" w:lineRule="auto"/>
              <w:rPr>
                <w:rFonts w:ascii="CMU Serif" w:eastAsia="Times New Roman" w:hAnsi="CMU Serif" w:cs="Calibri"/>
                <w:color w:val="000000"/>
                <w:sz w:val="20"/>
                <w:lang w:eastAsia="en-GB"/>
              </w:rPr>
            </w:pPr>
          </w:p>
        </w:tc>
      </w:tr>
      <w:tr w:rsidR="00F72F2D" w:rsidRPr="00BE753B" w:rsidTr="00F72F2D">
        <w:trPr>
          <w:trHeight w:val="20"/>
        </w:trPr>
        <w:tc>
          <w:tcPr>
            <w:tcW w:w="1433" w:type="dxa"/>
            <w:tcBorders>
              <w:top w:val="nil"/>
              <w:left w:val="nil"/>
              <w:bottom w:val="nil"/>
              <w:right w:val="nil"/>
            </w:tcBorders>
            <w:shd w:val="clear" w:color="auto" w:fill="auto"/>
            <w:noWrap/>
            <w:vAlign w:val="bottom"/>
            <w:hideMark/>
          </w:tcPr>
          <w:p w:rsidR="00F72F2D" w:rsidRPr="00BE753B" w:rsidRDefault="00F72F2D" w:rsidP="00F72F2D">
            <w:pPr>
              <w:spacing w:after="0" w:line="240" w:lineRule="auto"/>
              <w:rPr>
                <w:rFonts w:ascii="CMU Serif" w:eastAsia="Times New Roman" w:hAnsi="CMU Serif" w:cs="Calibri"/>
                <w:color w:val="000000"/>
                <w:sz w:val="20"/>
                <w:lang w:eastAsia="en-GB"/>
              </w:rPr>
            </w:pPr>
          </w:p>
        </w:tc>
        <w:tc>
          <w:tcPr>
            <w:tcW w:w="1134" w:type="dxa"/>
            <w:tcBorders>
              <w:top w:val="nil"/>
              <w:left w:val="nil"/>
              <w:bottom w:val="nil"/>
              <w:right w:val="nil"/>
            </w:tcBorders>
            <w:shd w:val="clear" w:color="auto" w:fill="auto"/>
            <w:noWrap/>
            <w:vAlign w:val="bottom"/>
            <w:hideMark/>
          </w:tcPr>
          <w:p w:rsidR="00F72F2D" w:rsidRPr="00BE753B" w:rsidRDefault="00F72F2D" w:rsidP="00F72F2D">
            <w:pPr>
              <w:spacing w:after="0" w:line="240" w:lineRule="auto"/>
              <w:rPr>
                <w:rFonts w:ascii="CMU Serif" w:eastAsia="Times New Roman" w:hAnsi="CMU Serif" w:cs="Calibri"/>
                <w:color w:val="000000"/>
                <w:sz w:val="20"/>
                <w:lang w:eastAsia="en-GB"/>
              </w:rPr>
            </w:pPr>
          </w:p>
        </w:tc>
        <w:tc>
          <w:tcPr>
            <w:tcW w:w="1068" w:type="dxa"/>
            <w:tcBorders>
              <w:top w:val="nil"/>
              <w:left w:val="nil"/>
              <w:bottom w:val="nil"/>
              <w:right w:val="nil"/>
            </w:tcBorders>
            <w:shd w:val="clear" w:color="auto" w:fill="auto"/>
            <w:noWrap/>
            <w:vAlign w:val="bottom"/>
            <w:hideMark/>
          </w:tcPr>
          <w:p w:rsidR="00F72F2D" w:rsidRPr="00BE753B" w:rsidRDefault="00F72F2D" w:rsidP="00F72F2D">
            <w:pPr>
              <w:spacing w:after="0" w:line="240" w:lineRule="auto"/>
              <w:rPr>
                <w:rFonts w:ascii="CMU Serif" w:eastAsia="Times New Roman" w:hAnsi="CMU Serif" w:cs="Calibri"/>
                <w:color w:val="000000"/>
                <w:sz w:val="20"/>
                <w:lang w:eastAsia="en-GB"/>
              </w:rPr>
            </w:pPr>
          </w:p>
        </w:tc>
        <w:tc>
          <w:tcPr>
            <w:tcW w:w="1200" w:type="dxa"/>
            <w:tcBorders>
              <w:top w:val="nil"/>
              <w:left w:val="nil"/>
              <w:bottom w:val="nil"/>
              <w:right w:val="nil"/>
            </w:tcBorders>
            <w:shd w:val="clear" w:color="auto" w:fill="auto"/>
            <w:noWrap/>
            <w:vAlign w:val="bottom"/>
            <w:hideMark/>
          </w:tcPr>
          <w:p w:rsidR="00F72F2D" w:rsidRPr="00BE753B" w:rsidRDefault="00F72F2D" w:rsidP="00F72F2D">
            <w:pPr>
              <w:spacing w:after="0" w:line="240" w:lineRule="auto"/>
              <w:rPr>
                <w:rFonts w:ascii="CMU Serif" w:eastAsia="Times New Roman" w:hAnsi="CMU Serif" w:cs="Calibri"/>
                <w:color w:val="000000"/>
                <w:sz w:val="20"/>
                <w:lang w:eastAsia="en-GB"/>
              </w:rPr>
            </w:pPr>
          </w:p>
        </w:tc>
      </w:tr>
      <w:tr w:rsidR="00F72F2D" w:rsidRPr="00BE753B" w:rsidTr="00F72F2D">
        <w:trPr>
          <w:trHeight w:val="20"/>
        </w:trPr>
        <w:tc>
          <w:tcPr>
            <w:tcW w:w="143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F72F2D" w:rsidRPr="00BE753B" w:rsidRDefault="00F72F2D" w:rsidP="00F72F2D">
            <w:pPr>
              <w:spacing w:after="0" w:line="240" w:lineRule="auto"/>
              <w:rPr>
                <w:rFonts w:ascii="CMU Serif" w:eastAsia="Times New Roman" w:hAnsi="CMU Serif" w:cs="Calibri"/>
                <w:b/>
                <w:bCs/>
                <w:color w:val="000000"/>
                <w:sz w:val="20"/>
                <w:lang w:eastAsia="en-GB"/>
              </w:rPr>
            </w:pPr>
            <w:r w:rsidRPr="00BE753B">
              <w:rPr>
                <w:rFonts w:ascii="CMU Serif" w:eastAsia="Times New Roman" w:hAnsi="CMU Serif" w:cs="Calibri"/>
                <w:b/>
                <w:bCs/>
                <w:color w:val="000000"/>
                <w:sz w:val="20"/>
                <w:lang w:eastAsia="en-GB"/>
              </w:rPr>
              <w:t>Index</w:t>
            </w:r>
          </w:p>
        </w:tc>
        <w:tc>
          <w:tcPr>
            <w:tcW w:w="1134" w:type="dxa"/>
            <w:tcBorders>
              <w:top w:val="single" w:sz="8" w:space="0" w:color="auto"/>
              <w:left w:val="nil"/>
              <w:bottom w:val="single" w:sz="8" w:space="0" w:color="auto"/>
              <w:right w:val="single" w:sz="4" w:space="0" w:color="auto"/>
            </w:tcBorders>
            <w:shd w:val="clear" w:color="auto" w:fill="auto"/>
            <w:noWrap/>
            <w:vAlign w:val="bottom"/>
            <w:hideMark/>
          </w:tcPr>
          <w:p w:rsidR="00F72F2D" w:rsidRPr="00BE753B" w:rsidRDefault="00F72F2D" w:rsidP="00F72F2D">
            <w:pPr>
              <w:spacing w:after="0" w:line="240" w:lineRule="auto"/>
              <w:rPr>
                <w:rFonts w:ascii="CMU Serif" w:eastAsia="Times New Roman" w:hAnsi="CMU Serif" w:cs="Calibri"/>
                <w:b/>
                <w:bCs/>
                <w:color w:val="000000"/>
                <w:sz w:val="20"/>
                <w:lang w:eastAsia="en-GB"/>
              </w:rPr>
            </w:pPr>
            <w:r w:rsidRPr="00BE753B">
              <w:rPr>
                <w:rFonts w:ascii="CMU Serif" w:eastAsia="Times New Roman" w:hAnsi="CMU Serif" w:cs="Calibri"/>
                <w:b/>
                <w:bCs/>
                <w:color w:val="000000"/>
                <w:sz w:val="20"/>
                <w:lang w:eastAsia="en-GB"/>
              </w:rPr>
              <w:t>Cell Accessed</w:t>
            </w:r>
          </w:p>
        </w:tc>
        <w:tc>
          <w:tcPr>
            <w:tcW w:w="1068" w:type="dxa"/>
            <w:tcBorders>
              <w:top w:val="single" w:sz="8" w:space="0" w:color="auto"/>
              <w:left w:val="nil"/>
              <w:bottom w:val="single" w:sz="8" w:space="0" w:color="auto"/>
              <w:right w:val="single" w:sz="4" w:space="0" w:color="auto"/>
            </w:tcBorders>
            <w:shd w:val="clear" w:color="auto" w:fill="auto"/>
            <w:noWrap/>
            <w:vAlign w:val="bottom"/>
            <w:hideMark/>
          </w:tcPr>
          <w:p w:rsidR="00F72F2D" w:rsidRPr="00BE753B" w:rsidRDefault="00F72F2D" w:rsidP="00F72F2D">
            <w:pPr>
              <w:spacing w:after="0" w:line="240" w:lineRule="auto"/>
              <w:rPr>
                <w:rFonts w:ascii="CMU Serif" w:eastAsia="Times New Roman" w:hAnsi="CMU Serif" w:cs="Calibri"/>
                <w:b/>
                <w:bCs/>
                <w:color w:val="000000"/>
                <w:sz w:val="20"/>
                <w:lang w:eastAsia="en-GB"/>
              </w:rPr>
            </w:pPr>
            <w:r w:rsidRPr="00BE753B">
              <w:rPr>
                <w:rFonts w:ascii="CMU Serif" w:eastAsia="Times New Roman" w:hAnsi="CMU Serif" w:cs="Calibri"/>
                <w:b/>
                <w:bCs/>
                <w:color w:val="000000"/>
                <w:sz w:val="20"/>
                <w:lang w:eastAsia="en-GB"/>
              </w:rPr>
              <w:t>Output</w:t>
            </w:r>
          </w:p>
        </w:tc>
        <w:tc>
          <w:tcPr>
            <w:tcW w:w="1200" w:type="dxa"/>
            <w:tcBorders>
              <w:top w:val="single" w:sz="8" w:space="0" w:color="auto"/>
              <w:left w:val="nil"/>
              <w:bottom w:val="single" w:sz="8" w:space="0" w:color="auto"/>
              <w:right w:val="single" w:sz="8" w:space="0" w:color="auto"/>
            </w:tcBorders>
            <w:shd w:val="clear" w:color="auto" w:fill="auto"/>
            <w:vAlign w:val="bottom"/>
            <w:hideMark/>
          </w:tcPr>
          <w:p w:rsidR="00F72F2D" w:rsidRPr="00BE753B" w:rsidRDefault="00F72F2D" w:rsidP="00F72F2D">
            <w:pPr>
              <w:spacing w:after="0" w:line="240" w:lineRule="auto"/>
              <w:rPr>
                <w:rFonts w:ascii="CMU Serif" w:eastAsia="Times New Roman" w:hAnsi="CMU Serif" w:cs="Calibri"/>
                <w:b/>
                <w:bCs/>
                <w:color w:val="000000"/>
                <w:sz w:val="20"/>
                <w:lang w:eastAsia="en-GB"/>
              </w:rPr>
            </w:pPr>
            <w:r w:rsidRPr="00BE753B">
              <w:rPr>
                <w:rFonts w:ascii="CMU Serif" w:eastAsia="Times New Roman" w:hAnsi="CMU Serif" w:cs="Calibri"/>
                <w:b/>
                <w:bCs/>
                <w:color w:val="000000"/>
                <w:sz w:val="20"/>
                <w:lang w:eastAsia="en-GB"/>
              </w:rPr>
              <w:t>Filtered Output</w:t>
            </w:r>
          </w:p>
        </w:tc>
      </w:tr>
      <w:tr w:rsidR="00F72F2D" w:rsidRPr="00BE753B" w:rsidTr="00F72F2D">
        <w:trPr>
          <w:trHeight w:val="20"/>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0.0000</w:t>
            </w:r>
          </w:p>
        </w:tc>
        <w:tc>
          <w:tcPr>
            <w:tcW w:w="1200" w:type="dxa"/>
            <w:tcBorders>
              <w:top w:val="nil"/>
              <w:left w:val="nil"/>
              <w:bottom w:val="single" w:sz="4"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0.0000</w:t>
            </w:r>
          </w:p>
        </w:tc>
      </w:tr>
      <w:tr w:rsidR="00F72F2D" w:rsidRPr="00BE753B" w:rsidTr="00F72F2D">
        <w:trPr>
          <w:trHeight w:val="20"/>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0.576</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0.0000</w:t>
            </w:r>
          </w:p>
        </w:tc>
        <w:tc>
          <w:tcPr>
            <w:tcW w:w="1200" w:type="dxa"/>
            <w:tcBorders>
              <w:top w:val="nil"/>
              <w:left w:val="nil"/>
              <w:bottom w:val="single" w:sz="4"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0.0082</w:t>
            </w:r>
          </w:p>
        </w:tc>
      </w:tr>
      <w:tr w:rsidR="00F72F2D" w:rsidRPr="00BE753B" w:rsidTr="00F72F2D">
        <w:trPr>
          <w:trHeight w:val="20"/>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1.152</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0.0245</w:t>
            </w:r>
          </w:p>
        </w:tc>
        <w:tc>
          <w:tcPr>
            <w:tcW w:w="1200" w:type="dxa"/>
            <w:tcBorders>
              <w:top w:val="nil"/>
              <w:left w:val="nil"/>
              <w:bottom w:val="single" w:sz="4"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0.0164</w:t>
            </w:r>
          </w:p>
        </w:tc>
      </w:tr>
      <w:tr w:rsidR="00F72F2D" w:rsidRPr="00BE753B" w:rsidTr="00F72F2D">
        <w:trPr>
          <w:trHeight w:val="20"/>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1.728</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1</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0.0245</w:t>
            </w:r>
          </w:p>
        </w:tc>
        <w:tc>
          <w:tcPr>
            <w:tcW w:w="1200" w:type="dxa"/>
            <w:tcBorders>
              <w:top w:val="nil"/>
              <w:left w:val="nil"/>
              <w:bottom w:val="single" w:sz="4"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0.0327</w:t>
            </w:r>
          </w:p>
        </w:tc>
      </w:tr>
      <w:tr w:rsidR="00F72F2D" w:rsidRPr="00BE753B" w:rsidTr="00F72F2D">
        <w:trPr>
          <w:trHeight w:val="20"/>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2.304</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2</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0.0491</w:t>
            </w:r>
          </w:p>
        </w:tc>
        <w:tc>
          <w:tcPr>
            <w:tcW w:w="1200" w:type="dxa"/>
            <w:tcBorders>
              <w:top w:val="nil"/>
              <w:left w:val="nil"/>
              <w:bottom w:val="single" w:sz="4"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0.0409</w:t>
            </w:r>
          </w:p>
        </w:tc>
      </w:tr>
      <w:tr w:rsidR="00F72F2D" w:rsidRPr="00BE753B" w:rsidTr="00F72F2D">
        <w:trPr>
          <w:trHeight w:val="20"/>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2.88</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2</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0.0491</w:t>
            </w:r>
          </w:p>
        </w:tc>
        <w:tc>
          <w:tcPr>
            <w:tcW w:w="1200" w:type="dxa"/>
            <w:tcBorders>
              <w:top w:val="nil"/>
              <w:left w:val="nil"/>
              <w:bottom w:val="single" w:sz="4"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0.0572</w:t>
            </w:r>
          </w:p>
        </w:tc>
      </w:tr>
      <w:tr w:rsidR="00F72F2D" w:rsidRPr="00BE753B" w:rsidTr="00F72F2D">
        <w:trPr>
          <w:trHeight w:val="20"/>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3.456</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3</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0.0736</w:t>
            </w:r>
          </w:p>
        </w:tc>
        <w:tc>
          <w:tcPr>
            <w:tcW w:w="1200" w:type="dxa"/>
            <w:tcBorders>
              <w:top w:val="nil"/>
              <w:left w:val="nil"/>
              <w:bottom w:val="single" w:sz="4"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0.0735</w:t>
            </w:r>
          </w:p>
        </w:tc>
      </w:tr>
      <w:tr w:rsidR="00F72F2D" w:rsidRPr="00BE753B" w:rsidTr="00F72F2D">
        <w:trPr>
          <w:trHeight w:val="20"/>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4.032</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4</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0.0980</w:t>
            </w:r>
          </w:p>
        </w:tc>
        <w:tc>
          <w:tcPr>
            <w:tcW w:w="1200" w:type="dxa"/>
            <w:tcBorders>
              <w:top w:val="nil"/>
              <w:left w:val="nil"/>
              <w:bottom w:val="single" w:sz="4"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0.0899</w:t>
            </w:r>
          </w:p>
        </w:tc>
      </w:tr>
      <w:tr w:rsidR="00F72F2D" w:rsidRPr="00BE753B" w:rsidTr="00F72F2D">
        <w:trPr>
          <w:trHeight w:val="20"/>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4.608</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4</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0.0980</w:t>
            </w:r>
          </w:p>
        </w:tc>
        <w:tc>
          <w:tcPr>
            <w:tcW w:w="1200" w:type="dxa"/>
            <w:tcBorders>
              <w:top w:val="nil"/>
              <w:left w:val="nil"/>
              <w:bottom w:val="single" w:sz="4"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0.1061</w:t>
            </w:r>
          </w:p>
        </w:tc>
      </w:tr>
      <w:tr w:rsidR="00F72F2D" w:rsidRPr="00BE753B" w:rsidTr="00F72F2D">
        <w:trPr>
          <w:trHeight w:val="20"/>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5.184</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5</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0.1224</w:t>
            </w:r>
          </w:p>
        </w:tc>
        <w:tc>
          <w:tcPr>
            <w:tcW w:w="1200" w:type="dxa"/>
            <w:tcBorders>
              <w:top w:val="nil"/>
              <w:left w:val="nil"/>
              <w:bottom w:val="single" w:sz="4"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0.1143</w:t>
            </w:r>
          </w:p>
        </w:tc>
      </w:tr>
      <w:tr w:rsidR="00F72F2D" w:rsidRPr="00BE753B" w:rsidTr="00F72F2D">
        <w:trPr>
          <w:trHeight w:val="20"/>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5.76</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5</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0.1224</w:t>
            </w:r>
          </w:p>
        </w:tc>
        <w:tc>
          <w:tcPr>
            <w:tcW w:w="1200" w:type="dxa"/>
            <w:tcBorders>
              <w:top w:val="nil"/>
              <w:left w:val="nil"/>
              <w:bottom w:val="single" w:sz="4"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0.1305</w:t>
            </w:r>
          </w:p>
        </w:tc>
      </w:tr>
      <w:tr w:rsidR="00F72F2D" w:rsidRPr="00BE753B" w:rsidTr="00F72F2D">
        <w:trPr>
          <w:trHeight w:val="20"/>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6.336</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6</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0.1467</w:t>
            </w:r>
          </w:p>
        </w:tc>
        <w:tc>
          <w:tcPr>
            <w:tcW w:w="1200" w:type="dxa"/>
            <w:tcBorders>
              <w:top w:val="nil"/>
              <w:left w:val="nil"/>
              <w:bottom w:val="single" w:sz="4"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0.1386</w:t>
            </w:r>
          </w:p>
        </w:tc>
      </w:tr>
      <w:tr w:rsidR="00F72F2D" w:rsidRPr="00BE753B" w:rsidTr="00F72F2D">
        <w:trPr>
          <w:trHeight w:val="20"/>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6.912</w:t>
            </w:r>
          </w:p>
        </w:tc>
        <w:tc>
          <w:tcPr>
            <w:tcW w:w="1134"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6</w:t>
            </w:r>
          </w:p>
        </w:tc>
        <w:tc>
          <w:tcPr>
            <w:tcW w:w="1068" w:type="dxa"/>
            <w:tcBorders>
              <w:top w:val="nil"/>
              <w:left w:val="nil"/>
              <w:bottom w:val="single" w:sz="4"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0.1467</w:t>
            </w:r>
          </w:p>
        </w:tc>
        <w:tc>
          <w:tcPr>
            <w:tcW w:w="1200" w:type="dxa"/>
            <w:tcBorders>
              <w:top w:val="nil"/>
              <w:left w:val="nil"/>
              <w:bottom w:val="single" w:sz="4"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0.1548</w:t>
            </w:r>
          </w:p>
        </w:tc>
      </w:tr>
      <w:tr w:rsidR="00F72F2D" w:rsidRPr="00BE753B" w:rsidTr="00F72F2D">
        <w:trPr>
          <w:trHeight w:val="20"/>
        </w:trPr>
        <w:tc>
          <w:tcPr>
            <w:tcW w:w="1433" w:type="dxa"/>
            <w:tcBorders>
              <w:top w:val="nil"/>
              <w:left w:val="single" w:sz="8" w:space="0" w:color="auto"/>
              <w:bottom w:val="single" w:sz="8"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7.488</w:t>
            </w:r>
          </w:p>
        </w:tc>
        <w:tc>
          <w:tcPr>
            <w:tcW w:w="1134" w:type="dxa"/>
            <w:tcBorders>
              <w:top w:val="nil"/>
              <w:left w:val="nil"/>
              <w:bottom w:val="single" w:sz="8"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7</w:t>
            </w:r>
          </w:p>
        </w:tc>
        <w:tc>
          <w:tcPr>
            <w:tcW w:w="1068" w:type="dxa"/>
            <w:tcBorders>
              <w:top w:val="nil"/>
              <w:left w:val="nil"/>
              <w:bottom w:val="single" w:sz="8" w:space="0" w:color="auto"/>
              <w:right w:val="single" w:sz="4"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0.1710</w:t>
            </w:r>
          </w:p>
        </w:tc>
        <w:tc>
          <w:tcPr>
            <w:tcW w:w="1200" w:type="dxa"/>
            <w:tcBorders>
              <w:top w:val="nil"/>
              <w:left w:val="nil"/>
              <w:bottom w:val="single" w:sz="8" w:space="0" w:color="auto"/>
              <w:right w:val="single" w:sz="8" w:space="0" w:color="auto"/>
            </w:tcBorders>
            <w:shd w:val="clear" w:color="auto" w:fill="auto"/>
            <w:noWrap/>
            <w:vAlign w:val="bottom"/>
            <w:hideMark/>
          </w:tcPr>
          <w:p w:rsidR="00F72F2D" w:rsidRPr="00BE753B" w:rsidRDefault="00F72F2D" w:rsidP="00F72F2D">
            <w:pPr>
              <w:spacing w:after="0" w:line="240" w:lineRule="auto"/>
              <w:jc w:val="right"/>
              <w:rPr>
                <w:rFonts w:ascii="CMU Serif" w:eastAsia="Times New Roman" w:hAnsi="CMU Serif" w:cs="Calibri"/>
                <w:color w:val="000000"/>
                <w:sz w:val="20"/>
                <w:lang w:eastAsia="en-GB"/>
              </w:rPr>
            </w:pPr>
            <w:r w:rsidRPr="00BE753B">
              <w:rPr>
                <w:rFonts w:ascii="CMU Serif" w:eastAsia="Times New Roman" w:hAnsi="CMU Serif" w:cs="Calibri"/>
                <w:color w:val="000000"/>
                <w:sz w:val="20"/>
                <w:lang w:eastAsia="en-GB"/>
              </w:rPr>
              <w:t>0.1709</w:t>
            </w:r>
          </w:p>
        </w:tc>
      </w:tr>
    </w:tbl>
    <w:p w:rsidR="00F72F2D" w:rsidRPr="00BE753B" w:rsidRDefault="00F72F2D" w:rsidP="006532EB">
      <w:pPr>
        <w:rPr>
          <w:rFonts w:ascii="CMU Serif" w:eastAsiaTheme="minorEastAsia" w:hAnsi="CMU Serif"/>
        </w:rPr>
      </w:pPr>
      <w:proofErr w:type="gramStart"/>
      <w:r w:rsidRPr="00BE753B">
        <w:rPr>
          <w:rFonts w:ascii="CMU Serif" w:eastAsiaTheme="minorEastAsia" w:hAnsi="CMU Serif"/>
          <w:u w:val="single"/>
        </w:rPr>
        <w:lastRenderedPageBreak/>
        <w:t xml:space="preserve">Table </w:t>
      </w:r>
      <w:r w:rsidR="00767FE6" w:rsidRPr="00BE753B">
        <w:rPr>
          <w:rFonts w:ascii="CMU Serif" w:eastAsiaTheme="minorEastAsia" w:hAnsi="CMU Serif"/>
          <w:u w:val="single"/>
        </w:rPr>
        <w:t>3</w:t>
      </w:r>
      <w:r w:rsidRPr="00BE753B">
        <w:rPr>
          <w:rFonts w:ascii="CMU Serif" w:eastAsiaTheme="minorEastAsia" w:hAnsi="CMU Serif"/>
          <w:u w:val="single"/>
        </w:rPr>
        <w:t>.</w:t>
      </w:r>
      <w:proofErr w:type="gramEnd"/>
      <w:r w:rsidRPr="00BE753B">
        <w:rPr>
          <w:rFonts w:ascii="CMU Serif" w:eastAsiaTheme="minorEastAsia" w:hAnsi="CMU Serif"/>
        </w:rPr>
        <w:t xml:space="preserve"> This table looks at the scenario where the output frequency is under </w:t>
      </w:r>
      <m:oMath>
        <m:f>
          <m:fPr>
            <m:ctrlPr>
              <w:rPr>
                <w:rFonts w:ascii="Cambria Math" w:hAnsi="Cambria Math"/>
                <w:i/>
                <w:sz w:val="18"/>
              </w:rPr>
            </m:ctrlPr>
          </m:fPr>
          <m:num>
            <m:r>
              <w:rPr>
                <w:rFonts w:ascii="Cambria Math" w:hAnsi="Cambria Math"/>
                <w:sz w:val="18"/>
              </w:rPr>
              <m:t>sampling frequency</m:t>
            </m:r>
            <m:ctrlPr>
              <w:rPr>
                <w:rFonts w:ascii="Cambria Math" w:hAnsi="Cambria Math"/>
                <w:i/>
                <w:sz w:val="18"/>
                <w:vertAlign w:val="subscript"/>
              </w:rPr>
            </m:ctrlPr>
          </m:num>
          <m:den>
            <m:r>
              <w:rPr>
                <w:rFonts w:ascii="Cambria Math" w:hAnsi="Cambria Math"/>
                <w:sz w:val="18"/>
                <w:vertAlign w:val="subscript"/>
              </w:rPr>
              <m:t xml:space="preserve"># of </m:t>
            </m:r>
            <m:r>
              <w:rPr>
                <w:rFonts w:ascii="Cambria Math" w:hAnsi="Cambria Math"/>
                <w:sz w:val="18"/>
              </w:rPr>
              <m:t>samples</m:t>
            </m:r>
          </m:den>
        </m:f>
        <m:r>
          <w:rPr>
            <w:rFonts w:ascii="Cambria Math" w:hAnsi="Cambria Math"/>
            <w:sz w:val="18"/>
          </w:rPr>
          <m:t>[Hz]</m:t>
        </m:r>
      </m:oMath>
      <w:r w:rsidRPr="00BE753B">
        <w:rPr>
          <w:rFonts w:ascii="CMU Serif" w:eastAsiaTheme="minorEastAsia" w:hAnsi="CMU Serif"/>
          <w:sz w:val="18"/>
        </w:rPr>
        <w:t xml:space="preserve"> </w:t>
      </w:r>
      <w:r w:rsidRPr="00BE753B">
        <w:rPr>
          <w:rFonts w:ascii="CMU Serif" w:eastAsiaTheme="minorEastAsia" w:hAnsi="CMU Serif"/>
        </w:rPr>
        <w:t xml:space="preserve">(18Hz in this case) and the output </w:t>
      </w:r>
      <w:r w:rsidR="00B04E7B" w:rsidRPr="00BE753B">
        <w:rPr>
          <w:rFonts w:ascii="CMU Serif" w:eastAsiaTheme="minorEastAsia" w:hAnsi="CMU Serif"/>
        </w:rPr>
        <w:t>is passed through a</w:t>
      </w:r>
      <w:r w:rsidR="00FF4B28" w:rsidRPr="00BE753B">
        <w:rPr>
          <w:rFonts w:ascii="CMU Serif" w:eastAsiaTheme="minorEastAsia" w:hAnsi="CMU Serif"/>
        </w:rPr>
        <w:t xml:space="preserve"> 3 point moving average with </w:t>
      </w:r>
      <w:proofErr w:type="gramStart"/>
      <w:r w:rsidR="00FF4B28" w:rsidRPr="00BE753B">
        <w:rPr>
          <w:rFonts w:ascii="CMU Serif" w:eastAsiaTheme="minorEastAsia" w:hAnsi="CMU Serif"/>
        </w:rPr>
        <w:t xml:space="preserve">equation </w:t>
      </w:r>
      <w:proofErr w:type="gramEnd"/>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0.8×x</m:t>
            </m:r>
            <m:d>
              <m:dPr>
                <m:begChr m:val="["/>
                <m:endChr m:val="]"/>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+1.2×x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+x[n+1]</m:t>
            </m:r>
          </m:num>
          <m:den>
            <m:r>
              <w:rPr>
                <w:rFonts w:ascii="Cambria Math" w:eastAsiaTheme="minorEastAsia" w:hAnsi="Cambria Math"/>
              </w:rPr>
              <m:t>3</m:t>
            </m:r>
          </m:den>
        </m:f>
        <m:r>
          <w:rPr>
            <w:rFonts w:ascii="Cambria Math" w:eastAsiaTheme="minorEastAsia" w:hAnsi="Cambria Math"/>
          </w:rPr>
          <m:t xml:space="preserve"> </m:t>
        </m:r>
      </m:oMath>
      <w:r w:rsidR="00FF4B28" w:rsidRPr="00BE753B">
        <w:rPr>
          <w:rFonts w:ascii="CMU Serif" w:eastAsiaTheme="minorEastAsia" w:hAnsi="CMU Serif"/>
        </w:rPr>
        <w:t>. (</w:t>
      </w:r>
      <w:r w:rsidR="00FF4B28" w:rsidRPr="00BE753B">
        <w:rPr>
          <w:rFonts w:ascii="CMU Serif" w:eastAsiaTheme="minorEastAsia" w:hAnsi="CMU Serif"/>
          <w:i/>
        </w:rPr>
        <w:t>Note</w:t>
      </w:r>
      <w:r w:rsidR="00FF4B28" w:rsidRPr="00BE753B">
        <w:rPr>
          <w:rFonts w:ascii="CMU Serif" w:eastAsiaTheme="minorEastAsia" w:hAnsi="CMU Serif"/>
        </w:rPr>
        <w:t>: Coefficients were chosen arbitrarily and other coefficients could have been chosen.)</w:t>
      </w:r>
    </w:p>
    <w:p w:rsidR="00C25CD2" w:rsidRPr="00BE753B" w:rsidRDefault="00C25CD2" w:rsidP="006532EB">
      <w:pPr>
        <w:rPr>
          <w:rFonts w:ascii="CMU Serif" w:eastAsiaTheme="minorEastAsia" w:hAnsi="CMU Serif"/>
        </w:rPr>
      </w:pPr>
      <w:r w:rsidRPr="00BE753B">
        <w:rPr>
          <w:rFonts w:ascii="CMU Serif" w:hAnsi="CMU Serif"/>
          <w:noProof/>
          <w:lang w:eastAsia="en-GB"/>
        </w:rPr>
        <w:drawing>
          <wp:inline distT="0" distB="0" distL="0" distR="0" wp14:anchorId="60EE8F39" wp14:editId="3AF972D2">
            <wp:extent cx="5943600" cy="2752725"/>
            <wp:effectExtent l="0" t="0" r="1905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103F1" w:rsidRPr="00BE753B" w:rsidRDefault="00F310A2" w:rsidP="006532EB">
      <w:pPr>
        <w:rPr>
          <w:rFonts w:ascii="CMU Serif" w:eastAsiaTheme="minorEastAsia" w:hAnsi="CMU Serif"/>
        </w:rPr>
      </w:pPr>
      <w:proofErr w:type="gramStart"/>
      <w:r w:rsidRPr="00BE753B">
        <w:rPr>
          <w:rFonts w:ascii="CMU Serif" w:eastAsiaTheme="minorEastAsia" w:hAnsi="CMU Serif"/>
          <w:u w:val="single"/>
        </w:rPr>
        <w:t>Graph  1</w:t>
      </w:r>
      <w:proofErr w:type="gramEnd"/>
      <w:r w:rsidRPr="00BE753B">
        <w:rPr>
          <w:rFonts w:ascii="CMU Serif" w:eastAsiaTheme="minorEastAsia" w:hAnsi="CMU Serif"/>
          <w:u w:val="single"/>
        </w:rPr>
        <w:t xml:space="preserve">. </w:t>
      </w:r>
      <w:r w:rsidRPr="00BE753B">
        <w:rPr>
          <w:rFonts w:ascii="CMU Serif" w:eastAsiaTheme="minorEastAsia" w:hAnsi="CMU Serif"/>
        </w:rPr>
        <w:t>This graph shows the filtered and unfil</w:t>
      </w:r>
      <w:r w:rsidR="00F2592F" w:rsidRPr="00BE753B">
        <w:rPr>
          <w:rFonts w:ascii="CMU Serif" w:eastAsiaTheme="minorEastAsia" w:hAnsi="CMU Serif"/>
        </w:rPr>
        <w:t>tered outputs.</w:t>
      </w:r>
    </w:p>
    <w:p w:rsidR="00F2592F" w:rsidRPr="00BE753B" w:rsidRDefault="00F2592F" w:rsidP="006532EB">
      <w:pPr>
        <w:rPr>
          <w:rFonts w:ascii="CMU Serif" w:eastAsiaTheme="minorEastAsia" w:hAnsi="CMU Serif"/>
        </w:rPr>
      </w:pPr>
      <w:r w:rsidRPr="00BE753B">
        <w:rPr>
          <w:rFonts w:ascii="CMU Serif" w:eastAsiaTheme="minorEastAsia" w:hAnsi="CMU Serif"/>
        </w:rPr>
        <w:t xml:space="preserve">Table </w:t>
      </w:r>
      <w:r w:rsidR="00767FE6" w:rsidRPr="00BE753B">
        <w:rPr>
          <w:rFonts w:ascii="CMU Serif" w:eastAsiaTheme="minorEastAsia" w:hAnsi="CMU Serif"/>
        </w:rPr>
        <w:t>3</w:t>
      </w:r>
      <w:r w:rsidRPr="00BE753B">
        <w:rPr>
          <w:rFonts w:ascii="CMU Serif" w:eastAsiaTheme="minorEastAsia" w:hAnsi="CMU Serif"/>
        </w:rPr>
        <w:t xml:space="preserve"> and Graph</w:t>
      </w:r>
      <w:r w:rsidR="00767FE6" w:rsidRPr="00BE753B">
        <w:rPr>
          <w:rFonts w:ascii="CMU Serif" w:eastAsiaTheme="minorEastAsia" w:hAnsi="CMU Serif"/>
        </w:rPr>
        <w:t xml:space="preserve"> 1</w:t>
      </w:r>
      <w:r w:rsidRPr="00BE753B">
        <w:rPr>
          <w:rFonts w:ascii="CMU Serif" w:eastAsiaTheme="minorEastAsia" w:hAnsi="CMU Serif"/>
        </w:rPr>
        <w:t xml:space="preserve"> show how a moving average filter at the output creates an output with more discrete steps,</w:t>
      </w:r>
      <w:r w:rsidR="00106A88" w:rsidRPr="00BE753B">
        <w:rPr>
          <w:rFonts w:ascii="CMU Serif" w:eastAsiaTheme="minorEastAsia" w:hAnsi="CMU Serif"/>
        </w:rPr>
        <w:t xml:space="preserve"> thus increasing the resolution and creating a smoother output signal.</w:t>
      </w:r>
    </w:p>
    <w:p w:rsidR="00D15043" w:rsidRDefault="00B70814" w:rsidP="006532EB">
      <w:pPr>
        <w:rPr>
          <w:rFonts w:ascii="CMU Serif" w:eastAsiaTheme="minorEastAsia" w:hAnsi="CMU Serif"/>
        </w:rPr>
      </w:pPr>
      <w:r>
        <w:rPr>
          <w:rFonts w:ascii="CMU Serif" w:eastAsiaTheme="minorEastAsia" w:hAnsi="CMU Serif"/>
        </w:rPr>
        <w:t xml:space="preserve">However in practice the moving average solution does not work. Indeed steps are very difficult to notice at frequencies supposedly concerned (see Graph 2 where the steps are only really noticeable if inferred from the theoretical values). The other problem with the moving average filter would be that at higher frequencies the signal would be “slowed down” as a moving average is equivalent to a low pass filter. An easy solution would be to only activate the filter when generating </w:t>
      </w:r>
      <w:proofErr w:type="gramStart"/>
      <w:r>
        <w:rPr>
          <w:rFonts w:ascii="CMU Serif" w:eastAsiaTheme="minorEastAsia" w:hAnsi="CMU Serif"/>
        </w:rPr>
        <w:t xml:space="preserve">below </w:t>
      </w:r>
      <w:proofErr w:type="gramEnd"/>
      <m:oMath>
        <m:f>
          <m:fPr>
            <m:ctrlPr>
              <w:rPr>
                <w:rFonts w:ascii="Cambria Math" w:hAnsi="Cambria Math"/>
                <w:i/>
              </w:rPr>
            </m:ctrlPr>
          </m:fPr>
          <m:num>
            <m:r>
              <w:rPr>
                <w:rFonts w:ascii="Cambria Math" w:hAnsi="Cambria Math"/>
              </w:rPr>
              <m:t>sampling frequency</m:t>
            </m:r>
            <m:ctrlPr>
              <w:rPr>
                <w:rFonts w:ascii="Cambria Math" w:hAnsi="Cambria Math"/>
                <w:i/>
                <w:vertAlign w:val="subscript"/>
              </w:rPr>
            </m:ctrlPr>
          </m:num>
          <m:den>
            <m:r>
              <w:rPr>
                <w:rFonts w:ascii="Cambria Math" w:hAnsi="Cambria Math"/>
                <w:vertAlign w:val="subscript"/>
              </w:rPr>
              <m:t xml:space="preserve"># of </m:t>
            </m:r>
            <m:r>
              <w:rPr>
                <w:rFonts w:ascii="Cambria Math" w:hAnsi="Cambria Math"/>
              </w:rPr>
              <m:t xml:space="preserve">samples </m:t>
            </m:r>
          </m:den>
        </m:f>
        <m:r>
          <w:rPr>
            <w:rFonts w:ascii="Cambria Math" w:hAnsi="Cambria Math"/>
          </w:rPr>
          <m:t>[Hz]</m:t>
        </m:r>
      </m:oMath>
      <w:r>
        <w:rPr>
          <w:rFonts w:ascii="CMU Serif" w:eastAsiaTheme="minorEastAsia" w:hAnsi="CMU Serif"/>
        </w:rPr>
        <w:t>.</w:t>
      </w:r>
    </w:p>
    <w:p w:rsidR="00B70814" w:rsidRPr="00BE753B" w:rsidRDefault="00B70814" w:rsidP="006532EB">
      <w:pPr>
        <w:rPr>
          <w:rFonts w:ascii="CMU Serif" w:eastAsiaTheme="minorEastAsia" w:hAnsi="CMU Serif"/>
        </w:rPr>
      </w:pPr>
      <w:r>
        <w:rPr>
          <w:rFonts w:ascii="CMU Serif" w:eastAsiaTheme="minorEastAsia" w:hAnsi="CMU Serif"/>
        </w:rPr>
        <w:t xml:space="preserve">Thus we conclude that while there are different ways to improve resolution, at least theoretically, </w:t>
      </w:r>
      <w:r w:rsidR="00B803D1">
        <w:rPr>
          <w:rFonts w:ascii="CMU Serif" w:eastAsiaTheme="minorEastAsia" w:hAnsi="CMU Serif"/>
        </w:rPr>
        <w:t>the two proposed ones, a quarter sinewave and a moving average filter, do not show</w:t>
      </w:r>
      <w:r>
        <w:rPr>
          <w:rFonts w:ascii="CMU Serif" w:eastAsiaTheme="minorEastAsia" w:hAnsi="CMU Serif"/>
        </w:rPr>
        <w:t xml:space="preserve"> any noticeable improvement at</w:t>
      </w:r>
      <w:r w:rsidR="00B803D1">
        <w:rPr>
          <w:rFonts w:ascii="CMU Serif" w:eastAsiaTheme="minorEastAsia" w:hAnsi="CMU Serif"/>
        </w:rPr>
        <w:t xml:space="preserve"> normal operating frequencies (i.e. a filter ha</w:t>
      </w:r>
      <w:r w:rsidR="00D447E9">
        <w:rPr>
          <w:rFonts w:ascii="CMU Serif" w:eastAsiaTheme="minorEastAsia" w:hAnsi="CMU Serif"/>
        </w:rPr>
        <w:t>s been observed to possibly</w:t>
      </w:r>
      <w:r w:rsidR="00B803D1">
        <w:rPr>
          <w:rFonts w:ascii="CMU Serif" w:eastAsiaTheme="minorEastAsia" w:hAnsi="CMU Serif"/>
        </w:rPr>
        <w:t xml:space="preserve"> help at 0.1Hz </w:t>
      </w:r>
      <w:r w:rsidR="00D447E9">
        <w:rPr>
          <w:rFonts w:ascii="CMU Serif" w:eastAsiaTheme="minorEastAsia" w:hAnsi="CMU Serif"/>
        </w:rPr>
        <w:t xml:space="preserve">by making the noise appear less obvious </w:t>
      </w:r>
      <w:r w:rsidR="00B803D1">
        <w:rPr>
          <w:rFonts w:ascii="CMU Serif" w:eastAsiaTheme="minorEastAsia" w:hAnsi="CMU Serif"/>
        </w:rPr>
        <w:t>however the signal is so corrupted by the high pass filter at 0.1Hz that the effect is barely noticeable).</w:t>
      </w:r>
      <w:r w:rsidR="00BB07B7">
        <w:rPr>
          <w:rFonts w:ascii="CMU Serif" w:eastAsiaTheme="minorEastAsia" w:hAnsi="CMU Serif"/>
        </w:rPr>
        <w:t xml:space="preserve"> Thus quantisation error is not the main limiting factor of resolutio</w:t>
      </w:r>
      <w:r w:rsidR="004C2997">
        <w:rPr>
          <w:rFonts w:ascii="CMU Serif" w:eastAsiaTheme="minorEastAsia" w:hAnsi="CMU Serif"/>
        </w:rPr>
        <w:t>n but rather sampling frequency.</w:t>
      </w:r>
    </w:p>
    <w:p w:rsidR="007F014B" w:rsidRDefault="007F014B">
      <w:pPr>
        <w:rPr>
          <w:rFonts w:ascii="CMU Serif" w:eastAsiaTheme="minorEastAsia" w:hAnsi="CMU Serif" w:cstheme="majorBidi"/>
          <w:b/>
          <w:bCs/>
          <w:sz w:val="28"/>
          <w:szCs w:val="28"/>
          <w:u w:val="single"/>
        </w:rPr>
      </w:pPr>
      <w:r>
        <w:rPr>
          <w:rFonts w:ascii="CMU Serif" w:eastAsiaTheme="minorEastAsia" w:hAnsi="CMU Serif"/>
          <w:u w:val="single"/>
        </w:rPr>
        <w:br w:type="page"/>
      </w:r>
    </w:p>
    <w:p w:rsidR="00B4043C" w:rsidRPr="00BE753B" w:rsidRDefault="00D36A3D" w:rsidP="00160B3A">
      <w:pPr>
        <w:pStyle w:val="Heading1"/>
        <w:rPr>
          <w:rFonts w:ascii="CMU Serif" w:eastAsiaTheme="minorEastAsia" w:hAnsi="CMU Serif"/>
          <w:color w:val="auto"/>
        </w:rPr>
      </w:pPr>
      <w:bookmarkStart w:id="6" w:name="_Toc348795159"/>
      <w:r w:rsidRPr="00BE753B">
        <w:rPr>
          <w:rFonts w:ascii="CMU Serif" w:eastAsiaTheme="minorEastAsia" w:hAnsi="CMU Serif"/>
          <w:color w:val="auto"/>
          <w:u w:val="single"/>
        </w:rPr>
        <w:lastRenderedPageBreak/>
        <w:t xml:space="preserve">4. </w:t>
      </w:r>
      <w:r w:rsidR="00B4043C" w:rsidRPr="00BE753B">
        <w:rPr>
          <w:rFonts w:ascii="CMU Serif" w:eastAsiaTheme="minorEastAsia" w:hAnsi="CMU Serif"/>
          <w:color w:val="auto"/>
          <w:u w:val="single"/>
        </w:rPr>
        <w:t>Scope Traces</w:t>
      </w:r>
      <w:bookmarkEnd w:id="6"/>
      <w:r w:rsidR="002947A8" w:rsidRPr="00BE753B">
        <w:rPr>
          <w:rFonts w:ascii="CMU Serif" w:eastAsiaTheme="minorEastAsia" w:hAnsi="CMU Serif"/>
          <w:color w:val="auto"/>
        </w:rPr>
        <w:t xml:space="preserve"> </w:t>
      </w:r>
    </w:p>
    <w:p w:rsidR="002947A8" w:rsidRPr="00BE753B" w:rsidRDefault="002947A8" w:rsidP="002947A8">
      <w:pPr>
        <w:jc w:val="both"/>
        <w:rPr>
          <w:rFonts w:ascii="CMU Serif" w:eastAsiaTheme="minorEastAsia" w:hAnsi="CMU Serif"/>
          <w:i/>
        </w:rPr>
      </w:pPr>
      <w:r w:rsidRPr="00BE753B">
        <w:rPr>
          <w:rFonts w:ascii="CMU Serif" w:eastAsiaTheme="minorEastAsia" w:hAnsi="CMU Serif"/>
          <w:i/>
        </w:rPr>
        <w:t>The following set of scope traces was taken at a sampling frequency of 8000Hz and the output sine waves range from 0.1Hz to 4 kHz (the Nyquist frequency).</w:t>
      </w:r>
    </w:p>
    <w:tbl>
      <w:tblPr>
        <w:tblStyle w:val="TableGrid"/>
        <w:tblW w:w="9889" w:type="dxa"/>
        <w:tblInd w:w="-176" w:type="dxa"/>
        <w:tblLook w:val="04A0" w:firstRow="1" w:lastRow="0" w:firstColumn="1" w:lastColumn="0" w:noHBand="0" w:noVBand="1"/>
      </w:tblPr>
      <w:tblGrid>
        <w:gridCol w:w="4935"/>
        <w:gridCol w:w="11"/>
        <w:gridCol w:w="4943"/>
      </w:tblGrid>
      <w:tr w:rsidR="009E5FA4" w:rsidRPr="00BE753B" w:rsidTr="00076E51">
        <w:tc>
          <w:tcPr>
            <w:tcW w:w="4961" w:type="dxa"/>
            <w:gridSpan w:val="2"/>
          </w:tcPr>
          <w:p w:rsidR="009E5FA4" w:rsidRPr="00BE753B" w:rsidRDefault="009E5FA4" w:rsidP="002947A8">
            <w:pPr>
              <w:jc w:val="both"/>
              <w:rPr>
                <w:rFonts w:ascii="CMU Serif" w:eastAsiaTheme="minorEastAsia" w:hAnsi="CMU Serif"/>
                <w:i/>
              </w:rPr>
            </w:pPr>
            <w:r w:rsidRPr="00BE753B">
              <w:rPr>
                <w:rFonts w:ascii="CMU Serif" w:eastAsiaTheme="minorEastAsia" w:hAnsi="CMU Serif"/>
                <w:noProof/>
                <w:lang w:eastAsia="en-GB"/>
              </w:rPr>
              <w:drawing>
                <wp:inline distT="0" distB="0" distL="0" distR="0" wp14:anchorId="0EA5FB2B" wp14:editId="10A161BD">
                  <wp:extent cx="3045023" cy="2286000"/>
                  <wp:effectExtent l="0" t="0" r="3175" b="0"/>
                  <wp:docPr id="5" name="Picture 5" descr="E:\Seb's RTDSP Oscilliscope Traces\TEK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eb's RTDSP Oscilliscope Traces\TEK002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3433" cy="2292313"/>
                          </a:xfrm>
                          <a:prstGeom prst="rect">
                            <a:avLst/>
                          </a:prstGeom>
                          <a:noFill/>
                          <a:ln>
                            <a:noFill/>
                          </a:ln>
                        </pic:spPr>
                      </pic:pic>
                    </a:graphicData>
                  </a:graphic>
                </wp:inline>
              </w:drawing>
            </w:r>
          </w:p>
          <w:p w:rsidR="009E5FA4" w:rsidRPr="00BE753B" w:rsidRDefault="009E5FA4" w:rsidP="002947A8">
            <w:pPr>
              <w:jc w:val="both"/>
              <w:rPr>
                <w:rFonts w:ascii="CMU Serif" w:eastAsiaTheme="minorEastAsia" w:hAnsi="CMU Serif"/>
              </w:rPr>
            </w:pPr>
            <w:r w:rsidRPr="00BE753B">
              <w:rPr>
                <w:rFonts w:ascii="CMU Serif" w:eastAsiaTheme="minorEastAsia" w:hAnsi="CMU Serif"/>
              </w:rPr>
              <w:t>This is a 10 second period sinewave. While it is very noisy we notice that the code still works at very low frequencies</w:t>
            </w:r>
            <w:r w:rsidR="00D15043" w:rsidRPr="00BE753B">
              <w:rPr>
                <w:rFonts w:ascii="CMU Serif" w:eastAsiaTheme="minorEastAsia" w:hAnsi="CMU Serif"/>
              </w:rPr>
              <w:t>.</w:t>
            </w:r>
          </w:p>
        </w:tc>
        <w:tc>
          <w:tcPr>
            <w:tcW w:w="4928" w:type="dxa"/>
          </w:tcPr>
          <w:p w:rsidR="009E5FA4" w:rsidRPr="00BE753B" w:rsidRDefault="00D15043" w:rsidP="002947A8">
            <w:pPr>
              <w:jc w:val="both"/>
              <w:rPr>
                <w:rFonts w:ascii="CMU Serif" w:eastAsiaTheme="minorEastAsia" w:hAnsi="CMU Serif"/>
              </w:rPr>
            </w:pPr>
            <w:r w:rsidRPr="00BE753B">
              <w:rPr>
                <w:rFonts w:ascii="CMU Serif" w:eastAsiaTheme="minorEastAsia" w:hAnsi="CMU Serif"/>
                <w:noProof/>
                <w:lang w:eastAsia="en-GB"/>
              </w:rPr>
              <w:drawing>
                <wp:inline distT="0" distB="0" distL="0" distR="0" wp14:anchorId="1A2F3D38" wp14:editId="214C519B">
                  <wp:extent cx="3022156" cy="2268831"/>
                  <wp:effectExtent l="0" t="0" r="6985" b="0"/>
                  <wp:docPr id="21" name="Picture 21" descr="E:\Seb's RTDSP Oscilliscope Traces\TEK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eb's RTDSP Oscilliscope Traces\TEK00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735" cy="2269265"/>
                          </a:xfrm>
                          <a:prstGeom prst="rect">
                            <a:avLst/>
                          </a:prstGeom>
                          <a:noFill/>
                          <a:ln>
                            <a:noFill/>
                          </a:ln>
                        </pic:spPr>
                      </pic:pic>
                    </a:graphicData>
                  </a:graphic>
                </wp:inline>
              </w:drawing>
            </w:r>
          </w:p>
          <w:p w:rsidR="00D15043" w:rsidRPr="00BE753B" w:rsidRDefault="00D15043" w:rsidP="002947A8">
            <w:pPr>
              <w:jc w:val="both"/>
              <w:rPr>
                <w:rFonts w:ascii="CMU Serif" w:eastAsiaTheme="minorEastAsia" w:hAnsi="CMU Serif"/>
              </w:rPr>
            </w:pPr>
            <w:r w:rsidRPr="00BE753B">
              <w:rPr>
                <w:rFonts w:ascii="CMU Serif" w:eastAsiaTheme="minorEastAsia" w:hAnsi="CMU Serif"/>
              </w:rPr>
              <w:t>A 5Hz sinewave. This time there is nearly no noise and it is difficult to see the quantisation steps, even by increasing the scale on the oscilloscope.</w:t>
            </w:r>
          </w:p>
        </w:tc>
      </w:tr>
      <w:tr w:rsidR="009E5FA4" w:rsidRPr="00BE753B" w:rsidTr="00076E51">
        <w:tc>
          <w:tcPr>
            <w:tcW w:w="4961" w:type="dxa"/>
            <w:gridSpan w:val="2"/>
          </w:tcPr>
          <w:p w:rsidR="009E5FA4" w:rsidRPr="00BE753B" w:rsidRDefault="00D15043" w:rsidP="002947A8">
            <w:pPr>
              <w:jc w:val="both"/>
              <w:rPr>
                <w:rFonts w:ascii="CMU Serif" w:eastAsiaTheme="minorEastAsia" w:hAnsi="CMU Serif"/>
              </w:rPr>
            </w:pPr>
            <w:r w:rsidRPr="00BE753B">
              <w:rPr>
                <w:rFonts w:ascii="CMU Serif" w:eastAsiaTheme="minorEastAsia" w:hAnsi="CMU Serif"/>
                <w:noProof/>
                <w:lang w:eastAsia="en-GB"/>
              </w:rPr>
              <w:drawing>
                <wp:inline distT="0" distB="0" distL="0" distR="0" wp14:anchorId="07E36CFF" wp14:editId="3AD92344">
                  <wp:extent cx="2826701" cy="2122098"/>
                  <wp:effectExtent l="0" t="0" r="0" b="0"/>
                  <wp:docPr id="4" name="Picture 4" descr="E:\Seb's RTDSP Oscilliscope Traces\TEK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b's RTDSP Oscilliscope Traces\TEK00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4345" cy="2127837"/>
                          </a:xfrm>
                          <a:prstGeom prst="rect">
                            <a:avLst/>
                          </a:prstGeom>
                          <a:noFill/>
                          <a:ln>
                            <a:noFill/>
                          </a:ln>
                        </pic:spPr>
                      </pic:pic>
                    </a:graphicData>
                  </a:graphic>
                </wp:inline>
              </w:drawing>
            </w:r>
          </w:p>
          <w:p w:rsidR="00D15043" w:rsidRPr="00BE753B" w:rsidRDefault="00D15043" w:rsidP="002947A8">
            <w:pPr>
              <w:jc w:val="both"/>
              <w:rPr>
                <w:rFonts w:ascii="CMU Serif" w:eastAsiaTheme="minorEastAsia" w:hAnsi="CMU Serif"/>
              </w:rPr>
            </w:pPr>
            <w:r w:rsidRPr="00BE753B">
              <w:rPr>
                <w:rFonts w:ascii="CMU Serif" w:eastAsiaTheme="minorEastAsia" w:hAnsi="CMU Serif"/>
              </w:rPr>
              <w:t>A sinewave generated at 20Hz.</w:t>
            </w:r>
          </w:p>
        </w:tc>
        <w:tc>
          <w:tcPr>
            <w:tcW w:w="4928" w:type="dxa"/>
          </w:tcPr>
          <w:p w:rsidR="009E5FA4" w:rsidRPr="00BE753B" w:rsidRDefault="00D53D09" w:rsidP="002947A8">
            <w:pPr>
              <w:jc w:val="both"/>
              <w:rPr>
                <w:rFonts w:ascii="CMU Serif" w:eastAsiaTheme="minorEastAsia" w:hAnsi="CMU Serif"/>
              </w:rPr>
            </w:pPr>
            <w:r w:rsidRPr="00BE753B">
              <w:rPr>
                <w:rFonts w:ascii="CMU Serif" w:eastAsiaTheme="minorEastAsia" w:hAnsi="CMU Serif"/>
                <w:noProof/>
                <w:lang w:eastAsia="en-GB"/>
              </w:rPr>
              <w:drawing>
                <wp:inline distT="0" distB="0" distL="0" distR="0" wp14:anchorId="372ABD1F" wp14:editId="7DA62ACB">
                  <wp:extent cx="2826701" cy="2122098"/>
                  <wp:effectExtent l="0" t="0" r="0" b="0"/>
                  <wp:docPr id="13" name="Picture 13" descr="E:\Seb's RTDSP Oscilliscope Traces\TEK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eb's RTDSP Oscilliscope Traces\TEK000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2155" cy="2126192"/>
                          </a:xfrm>
                          <a:prstGeom prst="rect">
                            <a:avLst/>
                          </a:prstGeom>
                          <a:noFill/>
                          <a:ln>
                            <a:noFill/>
                          </a:ln>
                        </pic:spPr>
                      </pic:pic>
                    </a:graphicData>
                  </a:graphic>
                </wp:inline>
              </w:drawing>
            </w:r>
          </w:p>
          <w:p w:rsidR="00D53D09" w:rsidRPr="00BE753B" w:rsidRDefault="00D53D09" w:rsidP="002947A8">
            <w:pPr>
              <w:jc w:val="both"/>
              <w:rPr>
                <w:rFonts w:ascii="CMU Serif" w:eastAsiaTheme="minorEastAsia" w:hAnsi="CMU Serif"/>
              </w:rPr>
            </w:pPr>
            <w:r w:rsidRPr="00BE753B">
              <w:rPr>
                <w:rFonts w:ascii="CMU Serif" w:eastAsiaTheme="minorEastAsia" w:hAnsi="CMU Serif"/>
              </w:rPr>
              <w:t xml:space="preserve">A sinewave generated at 237.5Hz to see how sensitive </w:t>
            </w:r>
            <w:r w:rsidR="00E31551" w:rsidRPr="00BE753B">
              <w:rPr>
                <w:rFonts w:ascii="CMU Serif" w:eastAsiaTheme="minorEastAsia" w:hAnsi="CMU Serif"/>
              </w:rPr>
              <w:t>is</w:t>
            </w:r>
            <w:r w:rsidRPr="00BE753B">
              <w:rPr>
                <w:rFonts w:ascii="CMU Serif" w:eastAsiaTheme="minorEastAsia" w:hAnsi="CMU Serif"/>
              </w:rPr>
              <w:t xml:space="preserve"> to generating frequency.</w:t>
            </w:r>
          </w:p>
        </w:tc>
      </w:tr>
      <w:tr w:rsidR="009E5FA4" w:rsidRPr="00BE753B" w:rsidTr="00076E51">
        <w:tc>
          <w:tcPr>
            <w:tcW w:w="4961" w:type="dxa"/>
            <w:gridSpan w:val="2"/>
          </w:tcPr>
          <w:p w:rsidR="009E5FA4" w:rsidRPr="00BE753B" w:rsidRDefault="005D3AC1" w:rsidP="002947A8">
            <w:pPr>
              <w:jc w:val="both"/>
              <w:rPr>
                <w:rFonts w:ascii="CMU Serif" w:eastAsiaTheme="minorEastAsia" w:hAnsi="CMU Serif"/>
              </w:rPr>
            </w:pPr>
            <w:r w:rsidRPr="00BE753B">
              <w:rPr>
                <w:rFonts w:ascii="CMU Serif" w:eastAsiaTheme="minorEastAsia" w:hAnsi="CMU Serif"/>
                <w:noProof/>
                <w:lang w:eastAsia="en-GB"/>
              </w:rPr>
              <w:drawing>
                <wp:inline distT="0" distB="0" distL="0" distR="0" wp14:anchorId="6AC4BA76" wp14:editId="18321F5B">
                  <wp:extent cx="2822713" cy="2119107"/>
                  <wp:effectExtent l="0" t="0" r="0" b="0"/>
                  <wp:docPr id="16" name="Picture 16" descr="E:\Seb's RTDSP Oscilliscope Traces\TEK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eb's RTDSP Oscilliscope Traces\TEK00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1091" cy="2140411"/>
                          </a:xfrm>
                          <a:prstGeom prst="rect">
                            <a:avLst/>
                          </a:prstGeom>
                          <a:noFill/>
                          <a:ln>
                            <a:noFill/>
                          </a:ln>
                        </pic:spPr>
                      </pic:pic>
                    </a:graphicData>
                  </a:graphic>
                </wp:inline>
              </w:drawing>
            </w:r>
          </w:p>
          <w:p w:rsidR="005D3AC1" w:rsidRPr="00BE753B" w:rsidRDefault="005D3AC1" w:rsidP="002947A8">
            <w:pPr>
              <w:jc w:val="both"/>
              <w:rPr>
                <w:rFonts w:ascii="CMU Serif" w:eastAsiaTheme="minorEastAsia" w:hAnsi="CMU Serif"/>
              </w:rPr>
            </w:pPr>
            <w:r w:rsidRPr="00BE753B">
              <w:rPr>
                <w:rFonts w:ascii="CMU Serif" w:eastAsiaTheme="minorEastAsia" w:hAnsi="CMU Serif"/>
              </w:rPr>
              <w:t>A sinewave generated at 2kHz.</w:t>
            </w:r>
          </w:p>
        </w:tc>
        <w:tc>
          <w:tcPr>
            <w:tcW w:w="4928" w:type="dxa"/>
          </w:tcPr>
          <w:p w:rsidR="009E5FA4" w:rsidRPr="00BE753B" w:rsidRDefault="001B132F" w:rsidP="004960CC">
            <w:pPr>
              <w:jc w:val="both"/>
              <w:rPr>
                <w:rFonts w:ascii="CMU Serif" w:eastAsiaTheme="minorEastAsia" w:hAnsi="CMU Serif"/>
              </w:rPr>
            </w:pPr>
            <w:r w:rsidRPr="00BE753B">
              <w:rPr>
                <w:rFonts w:ascii="CMU Serif" w:eastAsiaTheme="minorEastAsia" w:hAnsi="CMU Serif"/>
                <w:noProof/>
                <w:lang w:eastAsia="en-GB"/>
              </w:rPr>
              <w:drawing>
                <wp:inline distT="0" distB="0" distL="0" distR="0" wp14:anchorId="55E99B7B" wp14:editId="7DFEAB13">
                  <wp:extent cx="3019425" cy="2009355"/>
                  <wp:effectExtent l="0" t="0" r="0" b="0"/>
                  <wp:docPr id="17" name="Picture 17" descr="E:\Seb's RTDSP Oscilliscope Traces\TEK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eb's RTDSP Oscilliscope Traces\TEK00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914" cy="2022325"/>
                          </a:xfrm>
                          <a:prstGeom prst="rect">
                            <a:avLst/>
                          </a:prstGeom>
                          <a:noFill/>
                          <a:ln>
                            <a:noFill/>
                          </a:ln>
                        </pic:spPr>
                      </pic:pic>
                    </a:graphicData>
                  </a:graphic>
                </wp:inline>
              </w:drawing>
            </w:r>
            <w:r w:rsidRPr="00BE753B">
              <w:rPr>
                <w:rFonts w:ascii="CMU Serif" w:eastAsiaTheme="minorEastAsia" w:hAnsi="CMU Serif"/>
              </w:rPr>
              <w:t>A</w:t>
            </w:r>
            <w:r w:rsidR="004960CC" w:rsidRPr="00BE753B">
              <w:rPr>
                <w:rFonts w:ascii="CMU Serif" w:eastAsiaTheme="minorEastAsia" w:hAnsi="CMU Serif"/>
              </w:rPr>
              <w:t xml:space="preserve"> sinewave generated at 3kHz. We can see that the generated</w:t>
            </w:r>
            <w:r w:rsidR="006B4F77" w:rsidRPr="00BE753B">
              <w:rPr>
                <w:rFonts w:ascii="CMU Serif" w:eastAsiaTheme="minorEastAsia" w:hAnsi="CMU Serif"/>
              </w:rPr>
              <w:t xml:space="preserve"> sinewave starts to exhibit signs of “</w:t>
            </w:r>
            <w:proofErr w:type="spellStart"/>
            <w:r w:rsidR="006B4F77" w:rsidRPr="00BE753B">
              <w:rPr>
                <w:rFonts w:ascii="CMU Serif" w:eastAsiaTheme="minorEastAsia" w:hAnsi="CMU Serif"/>
              </w:rPr>
              <w:t>stepiness</w:t>
            </w:r>
            <w:proofErr w:type="spellEnd"/>
            <w:r w:rsidR="006B4F77" w:rsidRPr="00BE753B">
              <w:rPr>
                <w:rFonts w:ascii="CMU Serif" w:eastAsiaTheme="minorEastAsia" w:hAnsi="CMU Serif"/>
              </w:rPr>
              <w:t>”</w:t>
            </w:r>
          </w:p>
        </w:tc>
      </w:tr>
      <w:tr w:rsidR="009E5FA4" w:rsidRPr="00BE753B" w:rsidTr="00076E51">
        <w:tc>
          <w:tcPr>
            <w:tcW w:w="4951" w:type="dxa"/>
          </w:tcPr>
          <w:p w:rsidR="009E5FA4" w:rsidRPr="00BE753B" w:rsidRDefault="00250A74" w:rsidP="002947A8">
            <w:pPr>
              <w:jc w:val="both"/>
              <w:rPr>
                <w:rFonts w:ascii="CMU Serif" w:eastAsiaTheme="minorEastAsia" w:hAnsi="CMU Serif"/>
                <w:i/>
              </w:rPr>
            </w:pPr>
            <w:r w:rsidRPr="00BE753B">
              <w:rPr>
                <w:rFonts w:ascii="CMU Serif" w:hAnsi="CMU Serif"/>
                <w:noProof/>
                <w:lang w:eastAsia="en-GB"/>
              </w:rPr>
              <w:lastRenderedPageBreak/>
              <w:drawing>
                <wp:inline distT="0" distB="0" distL="0" distR="0" wp14:anchorId="2DF5FF99" wp14:editId="515B689F">
                  <wp:extent cx="2898475" cy="2027208"/>
                  <wp:effectExtent l="0" t="0" r="16510"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024C4" w:rsidRPr="00BE753B" w:rsidRDefault="00250A74" w:rsidP="002947A8">
            <w:pPr>
              <w:jc w:val="both"/>
              <w:rPr>
                <w:rFonts w:ascii="CMU Serif" w:eastAsiaTheme="minorEastAsia" w:hAnsi="CMU Serif"/>
              </w:rPr>
            </w:pPr>
            <w:r w:rsidRPr="00BE753B">
              <w:rPr>
                <w:rFonts w:ascii="CMU Serif" w:eastAsiaTheme="minorEastAsia" w:hAnsi="CMU Serif"/>
              </w:rPr>
              <w:t>Here the sinewave generated at 3900Hz</w:t>
            </w:r>
            <w:r w:rsidR="00D26CD4" w:rsidRPr="00BE753B">
              <w:rPr>
                <w:rFonts w:ascii="CMU Serif" w:eastAsiaTheme="minorEastAsia" w:hAnsi="CMU Serif"/>
              </w:rPr>
              <w:t xml:space="preserve"> shows sign of amplitude m</w:t>
            </w:r>
            <w:r w:rsidR="00FD5AB4" w:rsidRPr="00BE753B">
              <w:rPr>
                <w:rFonts w:ascii="CMU Serif" w:eastAsiaTheme="minorEastAsia" w:hAnsi="CMU Serif"/>
              </w:rPr>
              <w:t>odulation with a  frequency of 1</w:t>
            </w:r>
            <w:r w:rsidR="00D26CD4" w:rsidRPr="00BE753B">
              <w:rPr>
                <w:rFonts w:ascii="CMU Serif" w:eastAsiaTheme="minorEastAsia" w:hAnsi="CMU Serif"/>
              </w:rPr>
              <w:t>00Hz.</w:t>
            </w:r>
          </w:p>
        </w:tc>
        <w:tc>
          <w:tcPr>
            <w:tcW w:w="4938" w:type="dxa"/>
            <w:gridSpan w:val="2"/>
          </w:tcPr>
          <w:p w:rsidR="009E5FA4" w:rsidRPr="00BE753B" w:rsidRDefault="00250A74" w:rsidP="00250A74">
            <w:pPr>
              <w:jc w:val="both"/>
              <w:rPr>
                <w:rFonts w:ascii="CMU Serif" w:eastAsiaTheme="minorEastAsia" w:hAnsi="CMU Serif"/>
              </w:rPr>
            </w:pPr>
            <w:r w:rsidRPr="00BE753B">
              <w:rPr>
                <w:rFonts w:ascii="CMU Serif" w:hAnsi="CMU Serif"/>
                <w:noProof/>
                <w:lang w:eastAsia="en-GB"/>
              </w:rPr>
              <w:drawing>
                <wp:inline distT="0" distB="0" distL="0" distR="0" wp14:anchorId="3AC98603" wp14:editId="6026EA4B">
                  <wp:extent cx="2967487" cy="1802921"/>
                  <wp:effectExtent l="0" t="0" r="23495" b="2603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DA0FAB" w:rsidRPr="00BE753B">
              <w:rPr>
                <w:rFonts w:ascii="CMU Serif" w:eastAsiaTheme="minorEastAsia" w:hAnsi="CMU Serif"/>
              </w:rPr>
              <w:t xml:space="preserve">At 4000Hz </w:t>
            </w:r>
            <w:r w:rsidR="000F0D51" w:rsidRPr="00BE753B">
              <w:rPr>
                <w:rFonts w:ascii="CMU Serif" w:eastAsiaTheme="minorEastAsia" w:hAnsi="CMU Serif"/>
              </w:rPr>
              <w:t>we notice</w:t>
            </w:r>
            <w:r w:rsidR="00725E4A" w:rsidRPr="00BE753B">
              <w:rPr>
                <w:rFonts w:ascii="CMU Serif" w:eastAsiaTheme="minorEastAsia" w:hAnsi="CMU Serif"/>
              </w:rPr>
              <w:t xml:space="preserve"> steps in the output. These are not the steps due to table value access but rather seem to be related with the output filter or interpolator as they occur at a frequency around 9600Hz.</w:t>
            </w:r>
          </w:p>
        </w:tc>
      </w:tr>
      <w:tr w:rsidR="00570FE0" w:rsidRPr="00BE753B" w:rsidTr="00076E51">
        <w:tc>
          <w:tcPr>
            <w:tcW w:w="4961" w:type="dxa"/>
            <w:gridSpan w:val="2"/>
          </w:tcPr>
          <w:p w:rsidR="00570FE0" w:rsidRPr="00BE753B" w:rsidRDefault="00250A74" w:rsidP="00250A74">
            <w:pPr>
              <w:jc w:val="both"/>
              <w:rPr>
                <w:rFonts w:ascii="CMU Serif" w:eastAsiaTheme="minorEastAsia" w:hAnsi="CMU Serif"/>
              </w:rPr>
            </w:pPr>
            <w:r w:rsidRPr="00BE753B">
              <w:rPr>
                <w:rFonts w:ascii="CMU Serif" w:eastAsiaTheme="minorEastAsia" w:hAnsi="CMU Serif"/>
                <w:i/>
                <w:noProof/>
                <w:lang w:eastAsia="en-GB"/>
              </w:rPr>
              <w:drawing>
                <wp:inline distT="0" distB="0" distL="0" distR="0" wp14:anchorId="0CAE003E" wp14:editId="0A4BF5B0">
                  <wp:extent cx="2784325" cy="2088107"/>
                  <wp:effectExtent l="0" t="0" r="0" b="7620"/>
                  <wp:docPr id="7" name="Picture 7" descr="E:\ALL0006\F0006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L0006\F0006TE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4203" cy="2088016"/>
                          </a:xfrm>
                          <a:prstGeom prst="rect">
                            <a:avLst/>
                          </a:prstGeom>
                          <a:noFill/>
                          <a:ln>
                            <a:noFill/>
                          </a:ln>
                        </pic:spPr>
                      </pic:pic>
                    </a:graphicData>
                  </a:graphic>
                </wp:inline>
              </w:drawing>
            </w:r>
          </w:p>
          <w:p w:rsidR="000F0D51" w:rsidRPr="00BE753B" w:rsidRDefault="000F0D51" w:rsidP="00250A74">
            <w:pPr>
              <w:jc w:val="both"/>
              <w:rPr>
                <w:rFonts w:ascii="CMU Serif" w:eastAsiaTheme="minorEastAsia" w:hAnsi="CMU Serif"/>
              </w:rPr>
            </w:pPr>
            <w:r w:rsidRPr="00BE753B">
              <w:rPr>
                <w:rFonts w:ascii="CMU Serif" w:eastAsiaTheme="minorEastAsia" w:hAnsi="CMU Serif"/>
              </w:rPr>
              <w:t>With the correct offset (more explanation as to why later) we get non-existent signal for 4000Hz</w:t>
            </w:r>
          </w:p>
        </w:tc>
        <w:tc>
          <w:tcPr>
            <w:tcW w:w="4928" w:type="dxa"/>
          </w:tcPr>
          <w:p w:rsidR="00570FE0" w:rsidRDefault="00076E51" w:rsidP="002947A8">
            <w:pPr>
              <w:jc w:val="both"/>
              <w:rPr>
                <w:rFonts w:ascii="CMU Serif" w:hAnsi="CMU Serif"/>
                <w:noProof/>
                <w:lang w:eastAsia="en-GB"/>
              </w:rPr>
            </w:pPr>
            <w:r>
              <w:rPr>
                <w:noProof/>
                <w:lang w:eastAsia="en-GB"/>
              </w:rPr>
              <w:drawing>
                <wp:inline distT="0" distB="0" distL="0" distR="0" wp14:anchorId="1F1D0608" wp14:editId="377D1103">
                  <wp:extent cx="3028493" cy="1997050"/>
                  <wp:effectExtent l="0" t="0" r="19685" b="2286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76E51" w:rsidRPr="00BE753B" w:rsidRDefault="00076E51" w:rsidP="002F62E5">
            <w:pPr>
              <w:jc w:val="both"/>
              <w:rPr>
                <w:rFonts w:ascii="CMU Serif" w:hAnsi="CMU Serif"/>
                <w:noProof/>
                <w:lang w:eastAsia="en-GB"/>
              </w:rPr>
            </w:pPr>
            <w:r>
              <w:rPr>
                <w:rFonts w:ascii="CMU Serif" w:hAnsi="CMU Serif"/>
                <w:noProof/>
                <w:lang w:eastAsia="en-GB"/>
              </w:rPr>
              <w:t>At 48000Hz, with a 96000Hz sampling frequency</w:t>
            </w:r>
            <w:r w:rsidR="00835B1D">
              <w:rPr>
                <w:rFonts w:ascii="CMU Serif" w:hAnsi="CMU Serif"/>
                <w:noProof/>
                <w:lang w:eastAsia="en-GB"/>
              </w:rPr>
              <w:t>, i.e. at Nyquist frequency, we observe that the wave breaks down into what looks like a cutoff triangle wave.</w:t>
            </w:r>
            <w:r w:rsidR="002F62E5">
              <w:rPr>
                <w:rFonts w:ascii="CMU Serif" w:hAnsi="CMU Serif"/>
                <w:noProof/>
                <w:lang w:eastAsia="en-GB"/>
              </w:rPr>
              <w:t xml:space="preserve"> </w:t>
            </w:r>
          </w:p>
        </w:tc>
      </w:tr>
    </w:tbl>
    <w:p w:rsidR="00DD1C4E" w:rsidRPr="00BE753B" w:rsidRDefault="00D36A3D" w:rsidP="00160B3A">
      <w:pPr>
        <w:pStyle w:val="Heading1"/>
        <w:rPr>
          <w:rFonts w:ascii="CMU Serif" w:eastAsiaTheme="minorEastAsia" w:hAnsi="CMU Serif"/>
          <w:color w:val="auto"/>
          <w:u w:val="single"/>
        </w:rPr>
      </w:pPr>
      <w:bookmarkStart w:id="7" w:name="_Toc348795160"/>
      <w:r w:rsidRPr="00BE753B">
        <w:rPr>
          <w:rFonts w:ascii="CMU Serif" w:eastAsiaTheme="minorEastAsia" w:hAnsi="CMU Serif"/>
          <w:color w:val="auto"/>
          <w:u w:val="single"/>
        </w:rPr>
        <w:t xml:space="preserve">5. </w:t>
      </w:r>
      <w:r w:rsidR="000612AB" w:rsidRPr="00BE753B">
        <w:rPr>
          <w:rFonts w:ascii="CMU Serif" w:eastAsiaTheme="minorEastAsia" w:hAnsi="CMU Serif"/>
          <w:color w:val="auto"/>
          <w:u w:val="single"/>
        </w:rPr>
        <w:t>Discussion on performance</w:t>
      </w:r>
      <w:bookmarkEnd w:id="7"/>
    </w:p>
    <w:p w:rsidR="00313CE3" w:rsidRPr="00BE753B" w:rsidRDefault="00D36A3D" w:rsidP="00160B3A">
      <w:pPr>
        <w:pStyle w:val="Heading2"/>
        <w:rPr>
          <w:rFonts w:ascii="CMU Serif" w:eastAsiaTheme="minorEastAsia" w:hAnsi="CMU Serif"/>
          <w:color w:val="auto"/>
          <w:sz w:val="22"/>
          <w:u w:val="single"/>
        </w:rPr>
      </w:pPr>
      <w:bookmarkStart w:id="8" w:name="_Toc348795161"/>
      <w:r w:rsidRPr="00BE753B">
        <w:rPr>
          <w:rFonts w:ascii="CMU Serif" w:eastAsiaTheme="minorEastAsia" w:hAnsi="CMU Serif"/>
          <w:color w:val="auto"/>
          <w:sz w:val="22"/>
          <w:u w:val="single"/>
        </w:rPr>
        <w:t xml:space="preserve">a. </w:t>
      </w:r>
      <w:r w:rsidR="00313CE3" w:rsidRPr="00BE753B">
        <w:rPr>
          <w:rFonts w:ascii="CMU Serif" w:eastAsiaTheme="minorEastAsia" w:hAnsi="CMU Serif"/>
          <w:color w:val="auto"/>
          <w:sz w:val="22"/>
          <w:u w:val="single"/>
        </w:rPr>
        <w:t>Lower bound</w:t>
      </w:r>
      <w:bookmarkEnd w:id="8"/>
    </w:p>
    <w:p w:rsidR="00313CE3" w:rsidRPr="00BE753B" w:rsidRDefault="00C45A9F" w:rsidP="006532EB">
      <w:pPr>
        <w:rPr>
          <w:rFonts w:ascii="CMU Serif" w:eastAsiaTheme="minorEastAsia" w:hAnsi="CMU Serif"/>
        </w:rPr>
      </w:pPr>
      <w:r w:rsidRPr="00BE753B">
        <w:rPr>
          <w:rFonts w:ascii="CMU Serif" w:eastAsiaTheme="minorEastAsia" w:hAnsi="CMU Serif"/>
        </w:rPr>
        <w:t xml:space="preserve">We can define lower bound in </w:t>
      </w:r>
      <w:r w:rsidR="007C7D93" w:rsidRPr="00BE753B">
        <w:rPr>
          <w:rFonts w:ascii="CMU Serif" w:eastAsiaTheme="minorEastAsia" w:hAnsi="CMU Serif"/>
        </w:rPr>
        <w:t xml:space="preserve">two ways, frequency below </w:t>
      </w:r>
      <m:oMath>
        <m:f>
          <m:fPr>
            <m:ctrlPr>
              <w:rPr>
                <w:rFonts w:ascii="Cambria Math" w:hAnsi="Cambria Math"/>
                <w:i/>
                <w:sz w:val="18"/>
              </w:rPr>
            </m:ctrlPr>
          </m:fPr>
          <m:num>
            <m:r>
              <w:rPr>
                <w:rFonts w:ascii="Cambria Math" w:hAnsi="Cambria Math"/>
                <w:sz w:val="18"/>
              </w:rPr>
              <m:t>sampling frequency</m:t>
            </m:r>
            <m:ctrlPr>
              <w:rPr>
                <w:rFonts w:ascii="Cambria Math" w:hAnsi="Cambria Math"/>
                <w:i/>
                <w:sz w:val="18"/>
                <w:vertAlign w:val="subscript"/>
              </w:rPr>
            </m:ctrlPr>
          </m:num>
          <m:den>
            <m:r>
              <w:rPr>
                <w:rFonts w:ascii="Cambria Math" w:hAnsi="Cambria Math"/>
                <w:sz w:val="18"/>
                <w:vertAlign w:val="subscript"/>
              </w:rPr>
              <m:t xml:space="preserve"># of </m:t>
            </m:r>
            <m:r>
              <w:rPr>
                <w:rFonts w:ascii="Cambria Math" w:hAnsi="Cambria Math"/>
                <w:sz w:val="18"/>
              </w:rPr>
              <m:t>sampl</m:t>
            </m:r>
            <m:r>
              <w:rPr>
                <w:rFonts w:ascii="Cambria Math" w:hAnsi="Cambria Math"/>
                <w:sz w:val="18"/>
              </w:rPr>
              <m:t>es</m:t>
            </m:r>
          </m:den>
        </m:f>
        <m:r>
          <w:rPr>
            <w:rFonts w:ascii="Cambria Math" w:hAnsi="Cambria Math"/>
            <w:sz w:val="18"/>
          </w:rPr>
          <m:t>[Hz]</m:t>
        </m:r>
      </m:oMath>
      <w:r w:rsidR="007C7D93" w:rsidRPr="00BE753B">
        <w:rPr>
          <w:rFonts w:ascii="CMU Serif" w:eastAsiaTheme="minorEastAsia" w:hAnsi="CMU Serif"/>
          <w:sz w:val="18"/>
        </w:rPr>
        <w:t xml:space="preserve"> </w:t>
      </w:r>
      <w:r w:rsidR="007C7D93" w:rsidRPr="00BE753B">
        <w:rPr>
          <w:rFonts w:ascii="CMU Serif" w:eastAsiaTheme="minorEastAsia" w:hAnsi="CMU Serif"/>
        </w:rPr>
        <w:t>or simply below the 10Hz range</w:t>
      </w:r>
      <w:r w:rsidR="006B4F77" w:rsidRPr="00BE753B">
        <w:rPr>
          <w:rFonts w:ascii="CMU Serif" w:eastAsiaTheme="minorEastAsia" w:hAnsi="CMU Serif"/>
        </w:rPr>
        <w:t xml:space="preserve">. </w:t>
      </w:r>
    </w:p>
    <w:p w:rsidR="006B4F77" w:rsidRPr="00BE753B" w:rsidRDefault="006B4F77" w:rsidP="006532EB">
      <w:pPr>
        <w:rPr>
          <w:rFonts w:ascii="CMU Serif" w:eastAsiaTheme="minorEastAsia" w:hAnsi="CMU Serif"/>
        </w:rPr>
      </w:pPr>
      <w:proofErr w:type="gramStart"/>
      <w:r w:rsidRPr="00BE753B">
        <w:rPr>
          <w:rFonts w:ascii="CMU Serif" w:eastAsiaTheme="minorEastAsia" w:hAnsi="CMU Serif"/>
        </w:rPr>
        <w:t xml:space="preserve">Below </w:t>
      </w:r>
      <m:oMath>
        <m:f>
          <m:fPr>
            <m:ctrlPr>
              <w:rPr>
                <w:rFonts w:ascii="Cambria Math" w:hAnsi="Cambria Math"/>
                <w:i/>
                <w:sz w:val="18"/>
              </w:rPr>
            </m:ctrlPr>
          </m:fPr>
          <m:num>
            <w:proofErr w:type="gramEnd"/>
            <m:r>
              <w:rPr>
                <w:rFonts w:ascii="Cambria Math" w:hAnsi="Cambria Math"/>
                <w:sz w:val="18"/>
              </w:rPr>
              <m:t>sampling frequency</m:t>
            </m:r>
            <m:ctrlPr>
              <w:rPr>
                <w:rFonts w:ascii="Cambria Math" w:hAnsi="Cambria Math"/>
                <w:i/>
                <w:sz w:val="18"/>
                <w:vertAlign w:val="subscript"/>
              </w:rPr>
            </m:ctrlPr>
          </m:num>
          <m:den>
            <m:r>
              <w:rPr>
                <w:rFonts w:ascii="Cambria Math" w:hAnsi="Cambria Math"/>
                <w:sz w:val="18"/>
                <w:vertAlign w:val="subscript"/>
              </w:rPr>
              <m:t xml:space="preserve"># of </m:t>
            </m:r>
            <m:r>
              <w:rPr>
                <w:rFonts w:ascii="Cambria Math" w:hAnsi="Cambria Math"/>
                <w:sz w:val="18"/>
              </w:rPr>
              <m:t>samples</m:t>
            </m:r>
          </m:den>
        </m:f>
        <m:r>
          <w:rPr>
            <w:rFonts w:ascii="Cambria Math" w:hAnsi="Cambria Math"/>
            <w:sz w:val="18"/>
          </w:rPr>
          <m:t>[Hz]</m:t>
        </m:r>
      </m:oMath>
      <w:r w:rsidRPr="00BE753B">
        <w:rPr>
          <w:rFonts w:ascii="CMU Serif" w:eastAsiaTheme="minorEastAsia" w:hAnsi="CMU Serif"/>
          <w:sz w:val="18"/>
        </w:rPr>
        <w:t xml:space="preserve"> </w:t>
      </w:r>
      <w:r w:rsidRPr="00BE753B">
        <w:rPr>
          <w:rFonts w:ascii="CMU Serif" w:eastAsiaTheme="minorEastAsia" w:hAnsi="CMU Serif"/>
        </w:rPr>
        <w:t>, which for 8000 Hz and 256 samples is 31.25Hz, we</w:t>
      </w:r>
      <w:r w:rsidR="0081132E" w:rsidRPr="00BE753B">
        <w:rPr>
          <w:rFonts w:ascii="CMU Serif" w:eastAsiaTheme="minorEastAsia" w:hAnsi="CMU Serif"/>
        </w:rPr>
        <w:t xml:space="preserve"> can notice steps in the signal, as Graph 2 illustrates. These small but noticeable steps are due to the limited number of samples available at the time of generation. As suggested earlier a moving average filter, for example, would help avoid this issue.</w:t>
      </w:r>
      <w:r w:rsidR="00B70814">
        <w:rPr>
          <w:rFonts w:ascii="CMU Serif" w:eastAsiaTheme="minorEastAsia" w:hAnsi="CMU Serif"/>
        </w:rPr>
        <w:t xml:space="preserve"> However the signal seems to be so much corrupted by noise that it is unclear if the moving average solution would actually help.</w:t>
      </w:r>
    </w:p>
    <w:p w:rsidR="00217CA0" w:rsidRPr="00BE753B" w:rsidRDefault="00423105" w:rsidP="006532EB">
      <w:pPr>
        <w:rPr>
          <w:rFonts w:ascii="CMU Serif" w:eastAsiaTheme="minorEastAsia" w:hAnsi="CMU Serif"/>
        </w:rPr>
      </w:pPr>
      <w:r w:rsidRPr="00BE753B">
        <w:rPr>
          <w:rFonts w:ascii="CMU Serif" w:hAnsi="CMU Serif"/>
          <w:noProof/>
          <w:lang w:eastAsia="en-GB"/>
        </w:rPr>
        <w:lastRenderedPageBreak/>
        <w:drawing>
          <wp:inline distT="0" distB="0" distL="0" distR="0" wp14:anchorId="424AF20F" wp14:editId="5034F01B">
            <wp:extent cx="5909094" cy="2786332"/>
            <wp:effectExtent l="0" t="0" r="15875"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B4F77" w:rsidRPr="00BE753B" w:rsidRDefault="006B4F77" w:rsidP="006532EB">
      <w:pPr>
        <w:rPr>
          <w:rFonts w:ascii="CMU Serif" w:eastAsiaTheme="minorEastAsia" w:hAnsi="CMU Serif"/>
        </w:rPr>
      </w:pPr>
      <w:proofErr w:type="gramStart"/>
      <w:r w:rsidRPr="00BE753B">
        <w:rPr>
          <w:rFonts w:ascii="CMU Serif" w:eastAsiaTheme="minorEastAsia" w:hAnsi="CMU Serif"/>
          <w:u w:val="single"/>
        </w:rPr>
        <w:t>Graph 2.</w:t>
      </w:r>
      <w:proofErr w:type="gramEnd"/>
      <w:r w:rsidRPr="00BE753B">
        <w:rPr>
          <w:rFonts w:ascii="CMU Serif" w:eastAsiaTheme="minorEastAsia" w:hAnsi="CMU Serif"/>
        </w:rPr>
        <w:t xml:space="preserve"> This data shows collected data against theoretical data for a 10 Hz signal wi</w:t>
      </w:r>
      <w:r w:rsidR="00BC4FA7" w:rsidRPr="00BE753B">
        <w:rPr>
          <w:rFonts w:ascii="CMU Serif" w:eastAsiaTheme="minorEastAsia" w:hAnsi="CMU Serif"/>
        </w:rPr>
        <w:t>th a sampling frequency of 8000H</w:t>
      </w:r>
      <w:r w:rsidRPr="00BE753B">
        <w:rPr>
          <w:rFonts w:ascii="CMU Serif" w:eastAsiaTheme="minorEastAsia" w:hAnsi="CMU Serif"/>
        </w:rPr>
        <w:t>z and a table of 256 samples.</w:t>
      </w:r>
    </w:p>
    <w:p w:rsidR="00BC4FA7" w:rsidRPr="00BE753B" w:rsidRDefault="00B80A8A" w:rsidP="006532EB">
      <w:pPr>
        <w:rPr>
          <w:rFonts w:ascii="CMU Serif" w:eastAsiaTheme="minorEastAsia" w:hAnsi="CMU Serif"/>
        </w:rPr>
      </w:pPr>
      <w:r w:rsidRPr="00BE753B">
        <w:rPr>
          <w:rFonts w:ascii="CMU Serif" w:eastAsiaTheme="minorEastAsia" w:hAnsi="CMU Serif"/>
        </w:rPr>
        <w:t>Starting from frequencies of about 10Hz and under we</w:t>
      </w:r>
      <w:r w:rsidR="00F278AC" w:rsidRPr="00BE753B">
        <w:rPr>
          <w:rFonts w:ascii="CMU Serif" w:eastAsiaTheme="minorEastAsia" w:hAnsi="CMU Serif"/>
        </w:rPr>
        <w:t xml:space="preserve"> notice the signal amplitude decreasing.</w:t>
      </w:r>
      <w:r w:rsidR="000F51F6" w:rsidRPr="00BE753B">
        <w:rPr>
          <w:rFonts w:ascii="CMU Serif" w:eastAsiaTheme="minorEastAsia" w:hAnsi="CMU Serif"/>
        </w:rPr>
        <w:t xml:space="preserve"> This is due to the low pass filter at the audio output and this can be underst</w:t>
      </w:r>
      <w:r w:rsidR="0094386C" w:rsidRPr="00BE753B">
        <w:rPr>
          <w:rFonts w:ascii="CMU Serif" w:eastAsiaTheme="minorEastAsia" w:hAnsi="CMU Serif"/>
        </w:rPr>
        <w:t xml:space="preserve">ood in more detail from Graph 3 which shows how around </w:t>
      </w:r>
      <w:proofErr w:type="gramStart"/>
      <w:r w:rsidR="0094386C" w:rsidRPr="00BE753B">
        <w:rPr>
          <w:rFonts w:ascii="CMU Serif" w:eastAsiaTheme="minorEastAsia" w:hAnsi="CMU Serif"/>
        </w:rPr>
        <w:t>under</w:t>
      </w:r>
      <w:proofErr w:type="gramEnd"/>
      <w:r w:rsidR="0094386C" w:rsidRPr="00BE753B">
        <w:rPr>
          <w:rFonts w:ascii="CMU Serif" w:eastAsiaTheme="minorEastAsia" w:hAnsi="CMU Serif"/>
        </w:rPr>
        <w:t xml:space="preserve"> 20Hz magnitude loss becomes significant. The filter’s main aim is to remove DC bias and achieves this while also compromising low frequency performance.</w:t>
      </w:r>
    </w:p>
    <w:p w:rsidR="00F278AC" w:rsidRPr="00BE753B" w:rsidRDefault="00A875D2" w:rsidP="00A130F5">
      <w:pPr>
        <w:rPr>
          <w:rFonts w:ascii="CMU Serif" w:eastAsiaTheme="minorEastAsia" w:hAnsi="CMU Serif"/>
        </w:rPr>
      </w:pPr>
      <w:r w:rsidRPr="00BE753B">
        <w:rPr>
          <w:rFonts w:ascii="CMU Serif" w:eastAsiaTheme="minorEastAsia" w:hAnsi="CMU Serif"/>
          <w:noProof/>
          <w:lang w:eastAsia="en-GB"/>
        </w:rPr>
        <w:drawing>
          <wp:inline distT="0" distB="0" distL="0" distR="0" wp14:anchorId="19EC20AA" wp14:editId="12ADDFF8">
            <wp:extent cx="6208370" cy="3857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7360" t="7042" r="6829" b="2816"/>
                    <a:stretch/>
                  </pic:blipFill>
                  <pic:spPr bwMode="auto">
                    <a:xfrm>
                      <a:off x="0" y="0"/>
                      <a:ext cx="6208370" cy="3857625"/>
                    </a:xfrm>
                    <a:prstGeom prst="rect">
                      <a:avLst/>
                    </a:prstGeom>
                    <a:noFill/>
                    <a:ln>
                      <a:noFill/>
                    </a:ln>
                    <a:extLst>
                      <a:ext uri="{53640926-AAD7-44D8-BBD7-CCE9431645EC}">
                        <a14:shadowObscured xmlns:a14="http://schemas.microsoft.com/office/drawing/2010/main"/>
                      </a:ext>
                    </a:extLst>
                  </pic:spPr>
                </pic:pic>
              </a:graphicData>
            </a:graphic>
          </wp:inline>
        </w:drawing>
      </w:r>
    </w:p>
    <w:p w:rsidR="00A875D2" w:rsidRPr="00BE753B" w:rsidRDefault="00A875D2" w:rsidP="006532EB">
      <w:pPr>
        <w:rPr>
          <w:rFonts w:ascii="CMU Serif" w:eastAsiaTheme="minorEastAsia" w:hAnsi="CMU Serif"/>
        </w:rPr>
      </w:pPr>
      <w:proofErr w:type="gramStart"/>
      <w:r w:rsidRPr="00BE753B">
        <w:rPr>
          <w:rFonts w:ascii="CMU Serif" w:eastAsiaTheme="minorEastAsia" w:hAnsi="CMU Serif"/>
          <w:u w:val="single"/>
        </w:rPr>
        <w:t>Graph 3.</w:t>
      </w:r>
      <w:proofErr w:type="gramEnd"/>
      <w:r w:rsidRPr="00BE753B">
        <w:rPr>
          <w:rFonts w:ascii="CMU Serif" w:eastAsiaTheme="minorEastAsia" w:hAnsi="CMU Serif"/>
        </w:rPr>
        <w:t xml:space="preserve"> Bode plot of the output high-pass filter, using values provided in the datasheet.</w:t>
      </w:r>
    </w:p>
    <w:p w:rsidR="000612AB" w:rsidRPr="00BE753B" w:rsidRDefault="00D36A3D" w:rsidP="00160B3A">
      <w:pPr>
        <w:pStyle w:val="Heading2"/>
        <w:rPr>
          <w:rFonts w:ascii="CMU Serif" w:eastAsiaTheme="minorEastAsia" w:hAnsi="CMU Serif"/>
          <w:color w:val="auto"/>
          <w:sz w:val="22"/>
          <w:u w:val="single"/>
        </w:rPr>
      </w:pPr>
      <w:bookmarkStart w:id="9" w:name="_Toc348795162"/>
      <w:r w:rsidRPr="00BE753B">
        <w:rPr>
          <w:rFonts w:ascii="CMU Serif" w:eastAsiaTheme="minorEastAsia" w:hAnsi="CMU Serif"/>
          <w:color w:val="auto"/>
          <w:sz w:val="22"/>
          <w:u w:val="single"/>
        </w:rPr>
        <w:lastRenderedPageBreak/>
        <w:t xml:space="preserve">b. </w:t>
      </w:r>
      <w:r w:rsidR="00BC4FA7" w:rsidRPr="00BE753B">
        <w:rPr>
          <w:rFonts w:ascii="CMU Serif" w:eastAsiaTheme="minorEastAsia" w:hAnsi="CMU Serif"/>
          <w:color w:val="auto"/>
          <w:sz w:val="22"/>
          <w:u w:val="single"/>
        </w:rPr>
        <w:t>Upper bound</w:t>
      </w:r>
      <w:bookmarkEnd w:id="9"/>
    </w:p>
    <w:p w:rsidR="00BC4FA7" w:rsidRPr="00BE753B" w:rsidRDefault="00BC4FA7" w:rsidP="006532EB">
      <w:pPr>
        <w:rPr>
          <w:rFonts w:ascii="CMU Serif" w:eastAsiaTheme="minorEastAsia" w:hAnsi="CMU Serif"/>
          <w:i/>
        </w:rPr>
      </w:pPr>
      <w:r w:rsidRPr="00BE753B">
        <w:rPr>
          <w:rFonts w:ascii="CMU Serif" w:eastAsiaTheme="minorEastAsia" w:hAnsi="CMU Serif"/>
          <w:i/>
        </w:rPr>
        <w:t>Upper bound is defined as being near or at Nyquist frequency.</w:t>
      </w:r>
    </w:p>
    <w:p w:rsidR="00E4655B" w:rsidRPr="00BE753B" w:rsidRDefault="00E4655B" w:rsidP="006532EB">
      <w:pPr>
        <w:rPr>
          <w:rFonts w:ascii="CMU Serif" w:eastAsiaTheme="minorEastAsia" w:hAnsi="CMU Serif"/>
        </w:rPr>
      </w:pPr>
      <w:r w:rsidRPr="00BE753B">
        <w:rPr>
          <w:rFonts w:ascii="CMU Serif" w:eastAsiaTheme="minorEastAsia" w:hAnsi="CMU Serif"/>
        </w:rPr>
        <w:t xml:space="preserve">Multiple effects can be </w:t>
      </w:r>
      <w:r w:rsidR="004E4414" w:rsidRPr="00BE753B">
        <w:rPr>
          <w:rFonts w:ascii="CMU Serif" w:eastAsiaTheme="minorEastAsia" w:hAnsi="CMU Serif"/>
        </w:rPr>
        <w:t xml:space="preserve">observed at high frequencies, also defined as upper bound operation. The first is amplitude modulation which occurs just around Nyquist range. The second effect is the change in amplitude at Nyquist frequency due to index offset. </w:t>
      </w:r>
      <w:r w:rsidR="000B1514" w:rsidRPr="00BE753B">
        <w:rPr>
          <w:rFonts w:ascii="CMU Serif" w:eastAsiaTheme="minorEastAsia" w:hAnsi="CMU Serif"/>
        </w:rPr>
        <w:t>The third effect is related to how discrete steps in the output become more obvious. Finally we can also comment on the mode of operation beyond Nyquist.</w:t>
      </w:r>
      <w:r w:rsidR="004E4414" w:rsidRPr="00BE753B">
        <w:rPr>
          <w:rFonts w:ascii="CMU Serif" w:eastAsiaTheme="minorEastAsia" w:hAnsi="CMU Serif"/>
        </w:rPr>
        <w:t xml:space="preserve"> </w:t>
      </w:r>
    </w:p>
    <w:p w:rsidR="00225036" w:rsidRPr="00BE753B" w:rsidRDefault="00225036" w:rsidP="00160B3A">
      <w:pPr>
        <w:pStyle w:val="ListParagraph"/>
        <w:numPr>
          <w:ilvl w:val="0"/>
          <w:numId w:val="6"/>
        </w:numPr>
        <w:outlineLvl w:val="2"/>
        <w:rPr>
          <w:rFonts w:ascii="CMU Serif" w:hAnsi="CMU Serif"/>
          <w:u w:val="single"/>
        </w:rPr>
      </w:pPr>
      <w:bookmarkStart w:id="10" w:name="_Toc348795163"/>
      <w:r w:rsidRPr="00BE753B">
        <w:rPr>
          <w:rFonts w:ascii="CMU Serif" w:hAnsi="CMU Serif"/>
          <w:u w:val="single"/>
        </w:rPr>
        <w:t>Amplitude Modulation</w:t>
      </w:r>
      <w:bookmarkEnd w:id="10"/>
    </w:p>
    <w:p w:rsidR="00225036" w:rsidRPr="00BE753B" w:rsidRDefault="00225036" w:rsidP="00225036">
      <w:pPr>
        <w:rPr>
          <w:rFonts w:ascii="CMU Serif" w:hAnsi="CMU Serif"/>
        </w:rPr>
      </w:pPr>
      <w:r w:rsidRPr="00BE753B">
        <w:rPr>
          <w:rFonts w:ascii="CMU Serif" w:hAnsi="CMU Serif"/>
        </w:rPr>
        <w:t>This effect becomes noticeable near Nyquist frequency and Graph 4 provides a visual example of this effect.</w:t>
      </w:r>
      <w:r w:rsidR="00434B75" w:rsidRPr="00BE753B">
        <w:rPr>
          <w:rFonts w:ascii="CMU Serif" w:hAnsi="CMU Serif"/>
        </w:rPr>
        <w:t xml:space="preserve"> The reason for this happening is that the discrete signal gets reflect in frequency domain at multiple locations. In the case of 3900Hz sampled at </w:t>
      </w:r>
      <w:proofErr w:type="gramStart"/>
      <w:r w:rsidR="00434B75" w:rsidRPr="00BE753B">
        <w:rPr>
          <w:rFonts w:ascii="CMU Serif" w:hAnsi="CMU Serif"/>
        </w:rPr>
        <w:t>8000hz</w:t>
      </w:r>
      <w:proofErr w:type="gramEnd"/>
      <w:r w:rsidR="00434B75" w:rsidRPr="00BE753B">
        <w:rPr>
          <w:rFonts w:ascii="CMU Serif" w:hAnsi="CMU Serif"/>
        </w:rPr>
        <w:t xml:space="preserve"> this gets reflected to 4100Hz. Thus the output we get is:</w:t>
      </w:r>
    </w:p>
    <w:p w:rsidR="00434B75" w:rsidRPr="00BE753B" w:rsidRDefault="00BB07B7" w:rsidP="00225036">
      <w:pPr>
        <w:rPr>
          <w:rFonts w:ascii="CMU Serif" w:eastAsiaTheme="minorEastAsia" w:hAnsi="CMU Serif"/>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3900×2π×t</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4100×2π×t</m:t>
                  </m:r>
                </m:e>
              </m:d>
            </m:e>
          </m:func>
          <m:r>
            <w:rPr>
              <w:rFonts w:ascii="Cambria Math" w:hAnsi="Cambria Math"/>
            </w:rPr>
            <m:t>=2</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4000×2π×t</m:t>
                  </m:r>
                </m:e>
              </m:d>
            </m:e>
          </m:func>
          <m:r>
            <m:rPr>
              <m:sty m:val="p"/>
            </m:rPr>
            <w:rPr>
              <w:rFonts w:ascii="Cambria Math" w:eastAsiaTheme="minorEastAsia" w:hAnsi="Cambria Math"/>
            </w:rPr>
            <m:t>cos⁡</m:t>
          </m:r>
          <m:r>
            <w:rPr>
              <w:rFonts w:ascii="Cambria Math" w:eastAsiaTheme="minorEastAsia" w:hAnsi="Cambria Math"/>
            </w:rPr>
            <m:t>(100×2 π×t)</m:t>
          </m:r>
        </m:oMath>
      </m:oMathPara>
    </w:p>
    <w:p w:rsidR="00434B75" w:rsidRDefault="00837BFB" w:rsidP="00225036">
      <w:pPr>
        <w:rPr>
          <w:rFonts w:ascii="CMU Serif" w:eastAsiaTheme="minorEastAsia" w:hAnsi="CMU Serif"/>
        </w:rPr>
      </w:pPr>
      <w:r w:rsidRPr="00BE753B">
        <w:rPr>
          <w:rFonts w:ascii="CMU Serif" w:eastAsiaTheme="minorEastAsia" w:hAnsi="CMU Serif"/>
        </w:rPr>
        <w:t>Which we s</w:t>
      </w:r>
      <w:r w:rsidR="009C0B30" w:rsidRPr="00BE753B">
        <w:rPr>
          <w:rFonts w:ascii="CMU Serif" w:eastAsiaTheme="minorEastAsia" w:hAnsi="CMU Serif"/>
        </w:rPr>
        <w:t xml:space="preserve">ee is composed of 2 frequencies and that the envelope observed in Graph 4 is 100Hz. </w:t>
      </w:r>
      <w:r w:rsidR="00041E90" w:rsidRPr="00BE753B">
        <w:rPr>
          <w:rFonts w:ascii="CMU Serif" w:eastAsiaTheme="minorEastAsia" w:hAnsi="CMU Serif"/>
        </w:rPr>
        <w:t xml:space="preserve">In reality the output is slightly different as the amplitude of both waves is different, </w:t>
      </w:r>
      <w:r w:rsidR="006B2F21" w:rsidRPr="00BE753B">
        <w:rPr>
          <w:rFonts w:ascii="CMU Serif" w:eastAsiaTheme="minorEastAsia" w:hAnsi="CMU Serif"/>
        </w:rPr>
        <w:t>i.e.</w:t>
      </w:r>
      <w:r w:rsidR="00041E90" w:rsidRPr="00BE753B">
        <w:rPr>
          <w:rFonts w:ascii="CMU Serif" w:eastAsiaTheme="minorEastAsia" w:hAnsi="CMU Serif"/>
        </w:rPr>
        <w:t xml:space="preserve"> the equation resembles something more of the type </w:t>
      </w:r>
      <m:oMath>
        <m: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2πft</m:t>
                </m:r>
              </m:e>
            </m:d>
          </m:e>
        </m:func>
        <m:r>
          <w:rPr>
            <w:rFonts w:ascii="Cambria Math" w:eastAsiaTheme="minorEastAsia" w:hAnsi="Cambria Math"/>
          </w:rPr>
          <m:t>+Bcos</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m:t>
                    </m:r>
                  </m:sub>
                </m:sSub>
                <m:r>
                  <w:rPr>
                    <w:rFonts w:ascii="Cambria Math" w:eastAsiaTheme="minorEastAsia" w:hAnsi="Cambria Math"/>
                  </w:rPr>
                  <m:t>-f</m:t>
                </m:r>
              </m:e>
            </m:d>
            <m:r>
              <w:rPr>
                <w:rFonts w:ascii="Cambria Math" w:eastAsiaTheme="minorEastAsia" w:hAnsi="Cambria Math"/>
              </w:rPr>
              <m:t>t</m:t>
            </m:r>
          </m:e>
        </m:d>
      </m:oMath>
      <w:r w:rsidR="006B2F21" w:rsidRPr="00BE753B">
        <w:rPr>
          <w:rFonts w:ascii="CMU Serif" w:eastAsiaTheme="minorEastAsia" w:hAnsi="CMU Serif"/>
        </w:rPr>
        <w:t xml:space="preserve"> where </w:t>
      </w:r>
      <m:oMath>
        <m:r>
          <w:rPr>
            <w:rFonts w:ascii="Cambria Math" w:eastAsiaTheme="minorEastAsia" w:hAnsi="Cambria Math"/>
          </w:rPr>
          <m:t>A&gt;B</m:t>
        </m:r>
      </m:oMath>
      <w:r w:rsidR="006B2F21" w:rsidRPr="00BE753B">
        <w:rPr>
          <w:rFonts w:ascii="CMU Serif" w:eastAsiaTheme="minorEastAsia" w:hAnsi="CMU Serif"/>
        </w:rPr>
        <w:t xml:space="preserve"> near Nyquist frequency and as the generated frequency deviates from the Nyquist frequency we </w:t>
      </w:r>
      <w:proofErr w:type="gramStart"/>
      <w:r w:rsidR="006B2F21" w:rsidRPr="00BE753B">
        <w:rPr>
          <w:rFonts w:ascii="CMU Serif" w:eastAsiaTheme="minorEastAsia" w:hAnsi="CMU Serif"/>
        </w:rPr>
        <w:t xml:space="preserve">get </w:t>
      </w:r>
      <w:proofErr w:type="gramEnd"/>
      <m:oMath>
        <m:r>
          <w:rPr>
            <w:rFonts w:ascii="Cambria Math" w:eastAsiaTheme="minorEastAsia" w:hAnsi="Cambria Math"/>
          </w:rPr>
          <m:t>A≫B</m:t>
        </m:r>
      </m:oMath>
      <w:r w:rsidR="006B2F21" w:rsidRPr="00BE753B">
        <w:rPr>
          <w:rFonts w:ascii="CMU Serif" w:eastAsiaTheme="minorEastAsia" w:hAnsi="CMU Serif"/>
        </w:rPr>
        <w:t>. This is as a result of the input filter which removes high frequency components</w:t>
      </w:r>
      <w:r w:rsidR="009D704C" w:rsidRPr="00BE753B">
        <w:rPr>
          <w:rFonts w:ascii="CMU Serif" w:eastAsiaTheme="minorEastAsia" w:hAnsi="CMU Serif"/>
        </w:rPr>
        <w:t xml:space="preserve"> but cannot reliably do so around Nyquist.</w:t>
      </w:r>
    </w:p>
    <w:p w:rsidR="003B0563" w:rsidRPr="00BE753B" w:rsidRDefault="003B0563" w:rsidP="00225036">
      <w:pPr>
        <w:rPr>
          <w:rFonts w:ascii="CMU Serif" w:hAnsi="CMU Serif"/>
        </w:rPr>
      </w:pPr>
      <w:r>
        <w:rPr>
          <w:rFonts w:ascii="CMU Serif" w:eastAsiaTheme="minorEastAsia" w:hAnsi="CMU Serif"/>
        </w:rPr>
        <w:t>Graph 6 shows a FFT of a sinewave at 3900Hz and the various other frequency components.</w:t>
      </w:r>
    </w:p>
    <w:p w:rsidR="00225036" w:rsidRPr="00BE753B" w:rsidRDefault="00041E90" w:rsidP="00225036">
      <w:pPr>
        <w:rPr>
          <w:rFonts w:ascii="CMU Serif" w:hAnsi="CMU Serif"/>
        </w:rPr>
      </w:pPr>
      <w:r w:rsidRPr="00BE753B">
        <w:rPr>
          <w:rFonts w:ascii="CMU Serif" w:hAnsi="CMU Serif"/>
          <w:noProof/>
          <w:color w:val="FF0000"/>
          <w:lang w:eastAsia="en-GB"/>
        </w:rPr>
        <mc:AlternateContent>
          <mc:Choice Requires="wps">
            <w:drawing>
              <wp:anchor distT="0" distB="0" distL="114300" distR="114300" simplePos="0" relativeHeight="251662336" behindDoc="0" locked="0" layoutInCell="1" allowOverlap="1" wp14:anchorId="3375E823" wp14:editId="4D5765A6">
                <wp:simplePos x="0" y="0"/>
                <wp:positionH relativeFrom="column">
                  <wp:posOffset>3082730</wp:posOffset>
                </wp:positionH>
                <wp:positionV relativeFrom="paragraph">
                  <wp:posOffset>1504477</wp:posOffset>
                </wp:positionV>
                <wp:extent cx="2480650" cy="935355"/>
                <wp:effectExtent l="38100" t="19050" r="53340" b="93345"/>
                <wp:wrapNone/>
                <wp:docPr id="12" name="Freeform 12"/>
                <wp:cNvGraphicFramePr/>
                <a:graphic xmlns:a="http://schemas.openxmlformats.org/drawingml/2006/main">
                  <a:graphicData uri="http://schemas.microsoft.com/office/word/2010/wordprocessingShape">
                    <wps:wsp>
                      <wps:cNvSpPr/>
                      <wps:spPr>
                        <a:xfrm rot="10800000">
                          <a:off x="0" y="0"/>
                          <a:ext cx="2480650" cy="935355"/>
                        </a:xfrm>
                        <a:custGeom>
                          <a:avLst/>
                          <a:gdLst>
                            <a:gd name="connsiteX0" fmla="*/ 0 w 2700670"/>
                            <a:gd name="connsiteY0" fmla="*/ 871870 h 871870"/>
                            <a:gd name="connsiteX1" fmla="*/ 1318437 w 2700670"/>
                            <a:gd name="connsiteY1" fmla="*/ 0 h 871870"/>
                            <a:gd name="connsiteX2" fmla="*/ 2700670 w 2700670"/>
                            <a:gd name="connsiteY2" fmla="*/ 871870 h 871870"/>
                          </a:gdLst>
                          <a:ahLst/>
                          <a:cxnLst>
                            <a:cxn ang="0">
                              <a:pos x="connsiteX0" y="connsiteY0"/>
                            </a:cxn>
                            <a:cxn ang="0">
                              <a:pos x="connsiteX1" y="connsiteY1"/>
                            </a:cxn>
                            <a:cxn ang="0">
                              <a:pos x="connsiteX2" y="connsiteY2"/>
                            </a:cxn>
                          </a:cxnLst>
                          <a:rect l="l" t="t" r="r" b="b"/>
                          <a:pathLst>
                            <a:path w="2700670" h="871870">
                              <a:moveTo>
                                <a:pt x="0" y="871870"/>
                              </a:moveTo>
                              <a:cubicBezTo>
                                <a:pt x="434162" y="435935"/>
                                <a:pt x="868325" y="0"/>
                                <a:pt x="1318437" y="0"/>
                              </a:cubicBezTo>
                              <a:cubicBezTo>
                                <a:pt x="1768549" y="0"/>
                                <a:pt x="2394098" y="625549"/>
                                <a:pt x="2700670" y="871870"/>
                              </a:cubicBezTo>
                            </a:path>
                          </a:pathLst>
                        </a:cu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12" o:spid="_x0000_s1026" style="position:absolute;margin-left:242.75pt;margin-top:118.45pt;width:195.35pt;height:73.6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00670,87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" path="m,871870c434162,435935,868325,,1318437,v450112,,1075661,625549,1382233,871870e" filled="f" strokecolor="#c0504d [3205]" strokeweight="2pt">
                <v:shadow on="t" color="black" opacity="24903f" origin=",.5" offset="0,.55556mm"/>
                <v:path arrowok="t" o:connecttype="custom" o:connectlocs="0,935355;1211026,0;2480650,935355" o:connectangles="0,0,0"/>
              </v:shape>
            </w:pict>
          </mc:Fallback>
        </mc:AlternateContent>
      </w:r>
      <w:r w:rsidRPr="00BE753B">
        <w:rPr>
          <w:rFonts w:ascii="CMU Serif" w:hAnsi="CMU Serif"/>
          <w:noProof/>
          <w:lang w:eastAsia="en-GB"/>
        </w:rPr>
        <mc:AlternateContent>
          <mc:Choice Requires="wps">
            <w:drawing>
              <wp:anchor distT="0" distB="0" distL="114300" distR="114300" simplePos="0" relativeHeight="251660288" behindDoc="0" locked="0" layoutInCell="1" allowOverlap="1" wp14:anchorId="2CE37077" wp14:editId="2C5E52EF">
                <wp:simplePos x="0" y="0"/>
                <wp:positionH relativeFrom="column">
                  <wp:posOffset>438785</wp:posOffset>
                </wp:positionH>
                <wp:positionV relativeFrom="paragraph">
                  <wp:posOffset>530860</wp:posOffset>
                </wp:positionV>
                <wp:extent cx="2647950" cy="972820"/>
                <wp:effectExtent l="38100" t="38100" r="57150" b="93980"/>
                <wp:wrapNone/>
                <wp:docPr id="11" name="Freeform 11"/>
                <wp:cNvGraphicFramePr/>
                <a:graphic xmlns:a="http://schemas.openxmlformats.org/drawingml/2006/main">
                  <a:graphicData uri="http://schemas.microsoft.com/office/word/2010/wordprocessingShape">
                    <wps:wsp>
                      <wps:cNvSpPr/>
                      <wps:spPr>
                        <a:xfrm>
                          <a:off x="0" y="0"/>
                          <a:ext cx="2647950" cy="972820"/>
                        </a:xfrm>
                        <a:custGeom>
                          <a:avLst/>
                          <a:gdLst>
                            <a:gd name="connsiteX0" fmla="*/ 0 w 2700670"/>
                            <a:gd name="connsiteY0" fmla="*/ 871870 h 871870"/>
                            <a:gd name="connsiteX1" fmla="*/ 1318437 w 2700670"/>
                            <a:gd name="connsiteY1" fmla="*/ 0 h 871870"/>
                            <a:gd name="connsiteX2" fmla="*/ 2700670 w 2700670"/>
                            <a:gd name="connsiteY2" fmla="*/ 871870 h 871870"/>
                          </a:gdLst>
                          <a:ahLst/>
                          <a:cxnLst>
                            <a:cxn ang="0">
                              <a:pos x="connsiteX0" y="connsiteY0"/>
                            </a:cxn>
                            <a:cxn ang="0">
                              <a:pos x="connsiteX1" y="connsiteY1"/>
                            </a:cxn>
                            <a:cxn ang="0">
                              <a:pos x="connsiteX2" y="connsiteY2"/>
                            </a:cxn>
                          </a:cxnLst>
                          <a:rect l="l" t="t" r="r" b="b"/>
                          <a:pathLst>
                            <a:path w="2700670" h="871870">
                              <a:moveTo>
                                <a:pt x="0" y="871870"/>
                              </a:moveTo>
                              <a:cubicBezTo>
                                <a:pt x="434162" y="435935"/>
                                <a:pt x="868325" y="0"/>
                                <a:pt x="1318437" y="0"/>
                              </a:cubicBezTo>
                              <a:cubicBezTo>
                                <a:pt x="1768549" y="0"/>
                                <a:pt x="2394098" y="625549"/>
                                <a:pt x="2700670" y="871870"/>
                              </a:cubicBezTo>
                            </a:path>
                          </a:pathLst>
                        </a:cu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11" o:spid="_x0000_s1026" style="position:absolute;margin-left:34.55pt;margin-top:41.8pt;width:208.5pt;height:7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00670,87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" path="m,871870c434162,435935,868325,,1318437,v450112,,1075661,625549,1382233,871870e" filled="f" strokecolor="#c0504d [3205]" strokeweight="2pt">
                <v:shadow on="t" color="black" opacity="24903f" origin=",.5" offset="0,.55556mm"/>
                <v:path arrowok="t" o:connecttype="custom" o:connectlocs="0,972820;1292700,0;2647950,972820" o:connectangles="0,0,0"/>
              </v:shape>
            </w:pict>
          </mc:Fallback>
        </mc:AlternateContent>
      </w:r>
      <w:r w:rsidR="00225036" w:rsidRPr="00BE753B">
        <w:rPr>
          <w:rFonts w:ascii="CMU Serif" w:hAnsi="CMU Serif"/>
          <w:noProof/>
          <w:lang w:eastAsia="en-GB"/>
        </w:rPr>
        <w:drawing>
          <wp:inline distT="0" distB="0" distL="0" distR="0" wp14:anchorId="39A05C2A" wp14:editId="57FC79B8">
            <wp:extent cx="5686425" cy="3124200"/>
            <wp:effectExtent l="0" t="0" r="9525"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25036" w:rsidRDefault="00225036" w:rsidP="00225036">
      <w:pPr>
        <w:rPr>
          <w:rFonts w:ascii="CMU Serif" w:eastAsiaTheme="minorEastAsia" w:hAnsi="CMU Serif"/>
        </w:rPr>
      </w:pPr>
      <w:proofErr w:type="gramStart"/>
      <w:r w:rsidRPr="00BE753B">
        <w:rPr>
          <w:rFonts w:ascii="CMU Serif" w:eastAsiaTheme="minorEastAsia" w:hAnsi="CMU Serif"/>
          <w:u w:val="single"/>
        </w:rPr>
        <w:t>Graph  4</w:t>
      </w:r>
      <w:proofErr w:type="gramEnd"/>
      <w:r w:rsidRPr="00BE753B">
        <w:rPr>
          <w:rFonts w:ascii="CMU Serif" w:eastAsiaTheme="minorEastAsia" w:hAnsi="CMU Serif"/>
          <w:u w:val="single"/>
        </w:rPr>
        <w:t>.</w:t>
      </w:r>
      <w:r w:rsidRPr="00BE753B">
        <w:rPr>
          <w:rFonts w:ascii="CMU Serif" w:eastAsiaTheme="minorEastAsia" w:hAnsi="CMU Serif"/>
        </w:rPr>
        <w:t xml:space="preserve"> Graph of collected data for a sinewave generated at 3900Hz at a sampling frequency of 8000Hz.</w:t>
      </w:r>
      <w:r w:rsidR="005F1A96" w:rsidRPr="00BE753B">
        <w:rPr>
          <w:rFonts w:ascii="CMU Serif" w:eastAsiaTheme="minorEastAsia" w:hAnsi="CMU Serif"/>
        </w:rPr>
        <w:t xml:space="preserve"> The red line represents the envelope of the amplitude.</w:t>
      </w:r>
    </w:p>
    <w:p w:rsidR="00AE0D27" w:rsidRDefault="002C3C93" w:rsidP="00225036">
      <w:pPr>
        <w:rPr>
          <w:rFonts w:ascii="CMU Serif" w:eastAsiaTheme="minorEastAsia" w:hAnsi="CMU Serif"/>
        </w:rPr>
      </w:pPr>
      <w:r>
        <w:rPr>
          <w:noProof/>
          <w:lang w:eastAsia="en-GB"/>
        </w:rPr>
        <w:lastRenderedPageBreak/>
        <w:drawing>
          <wp:inline distT="0" distB="0" distL="0" distR="0" wp14:anchorId="5A235EF3" wp14:editId="6AB8458E">
            <wp:extent cx="5943600" cy="2470785"/>
            <wp:effectExtent l="0" t="0" r="19050" b="2476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C3C93" w:rsidRPr="00BE753B" w:rsidRDefault="002C3C93" w:rsidP="00225036">
      <w:pPr>
        <w:rPr>
          <w:rFonts w:ascii="CMU Serif" w:eastAsiaTheme="minorEastAsia" w:hAnsi="CMU Serif"/>
        </w:rPr>
      </w:pPr>
      <w:proofErr w:type="gramStart"/>
      <w:r w:rsidRPr="00BE753B">
        <w:rPr>
          <w:rFonts w:ascii="CMU Serif" w:eastAsiaTheme="minorEastAsia" w:hAnsi="CMU Serif"/>
          <w:u w:val="single"/>
        </w:rPr>
        <w:t xml:space="preserve">Graph  </w:t>
      </w:r>
      <w:r>
        <w:rPr>
          <w:rFonts w:ascii="CMU Serif" w:eastAsiaTheme="minorEastAsia" w:hAnsi="CMU Serif"/>
          <w:u w:val="single"/>
        </w:rPr>
        <w:t>5</w:t>
      </w:r>
      <w:proofErr w:type="gramEnd"/>
      <w:r w:rsidRPr="00BE753B">
        <w:rPr>
          <w:rFonts w:ascii="CMU Serif" w:eastAsiaTheme="minorEastAsia" w:hAnsi="CMU Serif"/>
          <w:u w:val="single"/>
        </w:rPr>
        <w:t>.</w:t>
      </w:r>
      <w:r w:rsidRPr="00BE753B">
        <w:rPr>
          <w:rFonts w:ascii="CMU Serif" w:eastAsiaTheme="minorEastAsia" w:hAnsi="CMU Serif"/>
        </w:rPr>
        <w:t xml:space="preserve"> Graph of collected data for a </w:t>
      </w:r>
      <w:r w:rsidR="003B0563">
        <w:rPr>
          <w:rFonts w:ascii="CMU Serif" w:eastAsiaTheme="minorEastAsia" w:hAnsi="CMU Serif"/>
        </w:rPr>
        <w:t xml:space="preserve">FFT of a </w:t>
      </w:r>
      <w:r w:rsidRPr="00BE753B">
        <w:rPr>
          <w:rFonts w:ascii="CMU Serif" w:eastAsiaTheme="minorEastAsia" w:hAnsi="CMU Serif"/>
        </w:rPr>
        <w:t xml:space="preserve">sinewave generated at 3900Hz at a sampling frequency of 8000Hz. The red </w:t>
      </w:r>
      <w:r>
        <w:rPr>
          <w:rFonts w:ascii="CMU Serif" w:eastAsiaTheme="minorEastAsia" w:hAnsi="CMU Serif"/>
        </w:rPr>
        <w:t>bubbles circle the frequencies of interest, 100Hz, 3900Hz and 4100Hz.</w:t>
      </w:r>
    </w:p>
    <w:p w:rsidR="00225036" w:rsidRPr="00BE753B" w:rsidRDefault="009D704C" w:rsidP="00160B3A">
      <w:pPr>
        <w:pStyle w:val="ListParagraph"/>
        <w:numPr>
          <w:ilvl w:val="0"/>
          <w:numId w:val="6"/>
        </w:numPr>
        <w:outlineLvl w:val="2"/>
        <w:rPr>
          <w:rFonts w:ascii="CMU Serif" w:hAnsi="CMU Serif"/>
          <w:u w:val="single"/>
        </w:rPr>
      </w:pPr>
      <w:bookmarkStart w:id="11" w:name="_Toc348795164"/>
      <w:r w:rsidRPr="00BE753B">
        <w:rPr>
          <w:rFonts w:ascii="CMU Serif" w:hAnsi="CMU Serif"/>
          <w:u w:val="single"/>
        </w:rPr>
        <w:t>Amplitude change at Nyquist</w:t>
      </w:r>
      <w:bookmarkEnd w:id="11"/>
    </w:p>
    <w:p w:rsidR="009D704C" w:rsidRPr="00BE753B" w:rsidRDefault="009D704C" w:rsidP="009D704C">
      <w:pPr>
        <w:rPr>
          <w:rFonts w:ascii="CMU Serif" w:hAnsi="CMU Serif"/>
        </w:rPr>
      </w:pPr>
      <w:r w:rsidRPr="00BE753B">
        <w:rPr>
          <w:rFonts w:ascii="CMU Serif" w:hAnsi="CMU Serif"/>
        </w:rPr>
        <w:t xml:space="preserve">At Nyquist frequency we notice </w:t>
      </w:r>
      <w:r w:rsidR="00C10551" w:rsidRPr="00BE753B">
        <w:rPr>
          <w:rFonts w:ascii="CMU Serif" w:hAnsi="CMU Serif"/>
        </w:rPr>
        <w:t>the</w:t>
      </w:r>
      <w:r w:rsidRPr="00BE753B">
        <w:rPr>
          <w:rFonts w:ascii="CMU Serif" w:hAnsi="CMU Serif"/>
        </w:rPr>
        <w:t xml:space="preserve"> amplitude</w:t>
      </w:r>
      <w:r w:rsidR="00C6117F" w:rsidRPr="00BE753B">
        <w:rPr>
          <w:rFonts w:ascii="CMU Serif" w:hAnsi="CMU Serif"/>
        </w:rPr>
        <w:t xml:space="preserve"> is seemingly random</w:t>
      </w:r>
      <w:r w:rsidR="00C10551" w:rsidRPr="00BE753B">
        <w:rPr>
          <w:rFonts w:ascii="CMU Serif" w:hAnsi="CMU Serif"/>
        </w:rPr>
        <w:t xml:space="preserve"> whenever we move to it</w:t>
      </w:r>
      <w:r w:rsidR="00DF3C30" w:rsidRPr="00BE753B">
        <w:rPr>
          <w:rFonts w:ascii="CMU Serif" w:hAnsi="CMU Serif"/>
        </w:rPr>
        <w:t xml:space="preserve"> and sometimes the amplitude can be zero, as shown </w:t>
      </w:r>
      <w:r w:rsidR="00347AC7" w:rsidRPr="00BE753B">
        <w:rPr>
          <w:rFonts w:ascii="CMU Serif" w:hAnsi="CMU Serif"/>
        </w:rPr>
        <w:t>earlier in scope traces</w:t>
      </w:r>
      <w:r w:rsidR="00B00AC9" w:rsidRPr="00BE753B">
        <w:rPr>
          <w:rFonts w:ascii="CMU Serif" w:hAnsi="CMU Serif"/>
        </w:rPr>
        <w:t>. The reason for this is due to the indexing.</w:t>
      </w:r>
    </w:p>
    <w:p w:rsidR="00223367" w:rsidRPr="00BE753B" w:rsidRDefault="00B00AC9" w:rsidP="009D704C">
      <w:pPr>
        <w:rPr>
          <w:rFonts w:ascii="CMU Serif" w:eastAsiaTheme="minorEastAsia" w:hAnsi="CMU Serif"/>
        </w:rPr>
      </w:pPr>
      <w:r w:rsidRPr="00BE753B">
        <w:rPr>
          <w:rFonts w:ascii="CMU Serif" w:hAnsi="CMU Serif"/>
        </w:rPr>
        <w:t xml:space="preserve">In the case of having 256 samples we would get an interval </w:t>
      </w:r>
      <w:proofErr w:type="gramStart"/>
      <w:r w:rsidR="00286D78" w:rsidRPr="00BE753B">
        <w:rPr>
          <w:rFonts w:ascii="CMU Serif" w:hAnsi="CMU Serif"/>
        </w:rPr>
        <w:t>of</w:t>
      </w:r>
      <w:r w:rsidR="00286D78" w:rsidRPr="00BE753B">
        <w:rPr>
          <w:rFonts w:ascii="CMU Serif" w:eastAsiaTheme="minorEastAsia" w:hAnsi="CMU Serif"/>
        </w:rPr>
        <w:t xml:space="preserve"> </w:t>
      </w:r>
      <w:proofErr w:type="gramEnd"/>
      <m:oMath>
        <m:f>
          <m:fPr>
            <m:ctrlPr>
              <w:rPr>
                <w:rFonts w:ascii="Cambria Math" w:hAnsi="Cambria Math"/>
                <w:i/>
              </w:rPr>
            </m:ctrlPr>
          </m:fPr>
          <m:num>
            <m:r>
              <w:rPr>
                <w:rFonts w:ascii="Cambria Math" w:hAnsi="Cambria Math"/>
              </w:rPr>
              <m:t>256</m:t>
            </m:r>
          </m:num>
          <m:den>
            <m:r>
              <w:rPr>
                <w:rFonts w:ascii="Cambria Math" w:hAnsi="Cambria Math"/>
              </w:rPr>
              <m:t>2</m:t>
            </m:r>
          </m:den>
        </m:f>
        <m:r>
          <w:rPr>
            <w:rFonts w:ascii="Cambria Math" w:hAnsi="Cambria Math"/>
          </w:rPr>
          <m:t>=128 samples</m:t>
        </m:r>
      </m:oMath>
      <w:r w:rsidR="006C347D" w:rsidRPr="00BE753B">
        <w:rPr>
          <w:rFonts w:ascii="CMU Serif" w:eastAsiaTheme="minorEastAsia" w:hAnsi="CMU Serif"/>
        </w:rPr>
        <w:t>. In this case if the first cell accessed was 0 the next cell would be 128 with the one after being 0 (due to looping back) and so on. What we can observe is that both cell 0 and 128 contain 0 (</w:t>
      </w:r>
      <m:oMath>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256</m:t>
                    </m:r>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128</m:t>
                    </m:r>
                  </m:num>
                  <m:den>
                    <m:r>
                      <w:rPr>
                        <w:rFonts w:ascii="Cambria Math" w:eastAsiaTheme="minorEastAsia" w:hAnsi="Cambria Math"/>
                      </w:rPr>
                      <m:t>256</m:t>
                    </m:r>
                  </m:den>
                </m:f>
              </m:e>
            </m:d>
          </m:e>
        </m:func>
        <m:r>
          <w:rPr>
            <w:rFonts w:ascii="Cambria Math" w:eastAsiaTheme="minorEastAsia" w:hAnsi="Cambria Math"/>
          </w:rPr>
          <m:t>=0</m:t>
        </m:r>
      </m:oMath>
      <w:r w:rsidR="00DF66EB" w:rsidRPr="00BE753B">
        <w:rPr>
          <w:rFonts w:ascii="CMU Serif" w:eastAsiaTheme="minorEastAsia" w:hAnsi="CMU Serif"/>
        </w:rPr>
        <w:t>), implying that the output has to be 0 at Nyquist. This conclusion is not entirely correct as it relies on the starting value to be 0, this being the key to understanding this problem. Indeed with a starting value of 64 (i.e</w:t>
      </w:r>
      <w:proofErr w:type="gramStart"/>
      <w:r w:rsidR="00DF66EB" w:rsidRPr="00BE753B">
        <w:rPr>
          <w:rFonts w:ascii="CMU Serif" w:eastAsiaTheme="minorEastAsia" w:hAnsi="CMU Serif"/>
        </w:rPr>
        <w:t xml:space="preserve">. </w:t>
      </w:r>
      <w:proofErr w:type="gramEnd"/>
      <m:oMath>
        <m:f>
          <m:fPr>
            <m:ctrlPr>
              <w:rPr>
                <w:rFonts w:ascii="Cambria Math" w:eastAsiaTheme="minorEastAsia" w:hAnsi="Cambria Math"/>
                <w:i/>
              </w:rPr>
            </m:ctrlPr>
          </m:fPr>
          <m:num>
            <m:r>
              <w:rPr>
                <w:rFonts w:ascii="Cambria Math" w:eastAsiaTheme="minorEastAsia" w:hAnsi="Cambria Math"/>
              </w:rPr>
              <m:t>256</m:t>
            </m:r>
          </m:num>
          <m:den>
            <m:r>
              <w:rPr>
                <w:rFonts w:ascii="Cambria Math" w:eastAsiaTheme="minorEastAsia" w:hAnsi="Cambria Math"/>
              </w:rPr>
              <m:t>4</m:t>
            </m:r>
          </m:den>
        </m:f>
      </m:oMath>
      <w:r w:rsidR="00DF66EB" w:rsidRPr="00BE753B">
        <w:rPr>
          <w:rFonts w:ascii="CMU Serif" w:eastAsiaTheme="minorEastAsia" w:hAnsi="CMU Serif"/>
        </w:rPr>
        <w:t>) gives us two values of 1 and -1.</w:t>
      </w:r>
      <w:r w:rsidR="003E5F4C" w:rsidRPr="00BE753B">
        <w:rPr>
          <w:rFonts w:ascii="CMU Serif" w:eastAsiaTheme="minorEastAsia" w:hAnsi="CMU Serif"/>
        </w:rPr>
        <w:t xml:space="preserve"> Thus the discrete output values can </w:t>
      </w:r>
      <w:r w:rsidR="002C3C93">
        <w:rPr>
          <w:rFonts w:ascii="CMU Serif" w:eastAsiaTheme="minorEastAsia" w:hAnsi="CMU Serif"/>
        </w:rPr>
        <w:t>range from 0 to 1, which Graph 6</w:t>
      </w:r>
      <w:r w:rsidR="003E5F4C" w:rsidRPr="00BE753B">
        <w:rPr>
          <w:rFonts w:ascii="CMU Serif" w:eastAsiaTheme="minorEastAsia" w:hAnsi="CMU Serif"/>
        </w:rPr>
        <w:t xml:space="preserve"> illustrates.</w:t>
      </w:r>
    </w:p>
    <w:p w:rsidR="001C5919" w:rsidRPr="00BE753B" w:rsidRDefault="001C5919" w:rsidP="009D704C">
      <w:pPr>
        <w:rPr>
          <w:rFonts w:ascii="CMU Serif" w:eastAsiaTheme="minorEastAsia" w:hAnsi="CMU Serif"/>
        </w:rPr>
      </w:pPr>
      <w:bookmarkStart w:id="12" w:name="_GoBack"/>
      <w:bookmarkEnd w:id="12"/>
    </w:p>
    <w:p w:rsidR="00DF66EB" w:rsidRPr="00BE753B" w:rsidRDefault="003714EE" w:rsidP="009D704C">
      <w:pPr>
        <w:rPr>
          <w:rFonts w:ascii="CMU Serif" w:eastAsiaTheme="minorEastAsia" w:hAnsi="CMU Serif"/>
        </w:rPr>
      </w:pPr>
      <w:r w:rsidRPr="00BE753B">
        <w:rPr>
          <w:rFonts w:ascii="CMU Serif" w:hAnsi="CMU Serif"/>
          <w:noProof/>
          <w:lang w:eastAsia="en-GB"/>
        </w:rPr>
        <w:lastRenderedPageBreak/>
        <w:drawing>
          <wp:inline distT="0" distB="0" distL="0" distR="0" wp14:anchorId="0BD6661B" wp14:editId="3B17E09E">
            <wp:extent cx="6098875" cy="2950234"/>
            <wp:effectExtent l="0" t="0" r="16510" b="2159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DF66EB" w:rsidRPr="00BE753B">
        <w:rPr>
          <w:rFonts w:ascii="CMU Serif" w:eastAsiaTheme="minorEastAsia" w:hAnsi="CMU Serif"/>
        </w:rPr>
        <w:t xml:space="preserve"> </w:t>
      </w:r>
    </w:p>
    <w:p w:rsidR="001C5919" w:rsidRPr="00BE753B" w:rsidRDefault="001C5919" w:rsidP="001C5919">
      <w:pPr>
        <w:rPr>
          <w:rFonts w:ascii="CMU Serif" w:eastAsiaTheme="minorEastAsia" w:hAnsi="CMU Serif"/>
        </w:rPr>
      </w:pPr>
      <w:proofErr w:type="gramStart"/>
      <w:r w:rsidRPr="00BE753B">
        <w:rPr>
          <w:rFonts w:ascii="CMU Serif" w:eastAsiaTheme="minorEastAsia" w:hAnsi="CMU Serif"/>
          <w:u w:val="single"/>
        </w:rPr>
        <w:t xml:space="preserve">Graph  </w:t>
      </w:r>
      <w:r w:rsidR="002C3C93">
        <w:rPr>
          <w:rFonts w:ascii="CMU Serif" w:eastAsiaTheme="minorEastAsia" w:hAnsi="CMU Serif"/>
          <w:u w:val="single"/>
        </w:rPr>
        <w:t>6</w:t>
      </w:r>
      <w:proofErr w:type="gramEnd"/>
      <w:r w:rsidRPr="00BE753B">
        <w:rPr>
          <w:rFonts w:ascii="CMU Serif" w:eastAsiaTheme="minorEastAsia" w:hAnsi="CMU Serif"/>
          <w:u w:val="single"/>
        </w:rPr>
        <w:t>.</w:t>
      </w:r>
      <w:r w:rsidRPr="00BE753B">
        <w:rPr>
          <w:rFonts w:ascii="CMU Serif" w:eastAsiaTheme="minorEastAsia" w:hAnsi="CMU Serif"/>
        </w:rPr>
        <w:t xml:space="preserve"> </w:t>
      </w:r>
      <w:proofErr w:type="gramStart"/>
      <w:r w:rsidRPr="00BE753B">
        <w:rPr>
          <w:rFonts w:ascii="CMU Serif" w:eastAsiaTheme="minorEastAsia" w:hAnsi="CMU Serif"/>
        </w:rPr>
        <w:t>Examples of amplitude variation at Nyquist frequency from different offsets.</w:t>
      </w:r>
      <w:proofErr w:type="gramEnd"/>
      <w:r w:rsidRPr="00BE753B">
        <w:rPr>
          <w:rFonts w:ascii="CMU Serif" w:eastAsiaTheme="minorEastAsia" w:hAnsi="CMU Serif"/>
        </w:rPr>
        <w:t xml:space="preserve"> Data collected for a signal at 4000Hz generated with a sampling frequency of 8000Hz.</w:t>
      </w:r>
    </w:p>
    <w:p w:rsidR="00347AC7" w:rsidRPr="00BE753B" w:rsidRDefault="00286D78" w:rsidP="00160B3A">
      <w:pPr>
        <w:pStyle w:val="ListParagraph"/>
        <w:numPr>
          <w:ilvl w:val="0"/>
          <w:numId w:val="6"/>
        </w:numPr>
        <w:outlineLvl w:val="2"/>
        <w:rPr>
          <w:rFonts w:ascii="CMU Serif" w:hAnsi="CMU Serif"/>
          <w:u w:val="single"/>
        </w:rPr>
      </w:pPr>
      <w:bookmarkStart w:id="13" w:name="_Toc348795165"/>
      <w:r w:rsidRPr="00BE753B">
        <w:rPr>
          <w:rFonts w:ascii="CMU Serif" w:hAnsi="CMU Serif"/>
          <w:u w:val="single"/>
        </w:rPr>
        <w:t>Output steps</w:t>
      </w:r>
      <w:bookmarkEnd w:id="13"/>
    </w:p>
    <w:p w:rsidR="00286D78" w:rsidRDefault="00286D78" w:rsidP="00286D78">
      <w:pPr>
        <w:rPr>
          <w:rFonts w:ascii="CMU Serif" w:eastAsiaTheme="minorEastAsia" w:hAnsi="CMU Serif"/>
        </w:rPr>
      </w:pPr>
      <w:r w:rsidRPr="00BE753B">
        <w:rPr>
          <w:rFonts w:ascii="CMU Serif" w:eastAsiaTheme="minorEastAsia" w:hAnsi="CMU Serif"/>
        </w:rPr>
        <w:t>We also notice that the output is a well formed sinewave despite only 2 values existing as possible outputs. This is due to the interpolator in the DSK which joins up two points in a sinusoid manner, this also explains why the steps are about 96 kHz as this is the maximum rate of the DSK interpolator (we can calculate this by knowing that the average step level time is 5.6 samples long on average with each sample being separated by about 0.00198ms according to the oscilloscope logs, thus we have</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5.6×0.00198ms</m:t>
            </m:r>
          </m:den>
        </m:f>
        <m:r>
          <w:rPr>
            <w:rFonts w:ascii="Cambria Math" w:eastAsiaTheme="minorEastAsia" w:hAnsi="Cambria Math"/>
          </w:rPr>
          <m:t>=90.19kHz≈96Khz)</m:t>
        </m:r>
      </m:oMath>
      <w:r w:rsidRPr="00BE753B">
        <w:rPr>
          <w:rFonts w:ascii="CMU Serif" w:eastAsiaTheme="minorEastAsia" w:hAnsi="CMU Serif"/>
        </w:rPr>
        <w:t>.</w:t>
      </w:r>
    </w:p>
    <w:p w:rsidR="002F62E5" w:rsidRDefault="002F62E5" w:rsidP="004B1426">
      <w:pPr>
        <w:pStyle w:val="ListParagraph"/>
        <w:numPr>
          <w:ilvl w:val="0"/>
          <w:numId w:val="6"/>
        </w:numPr>
        <w:outlineLvl w:val="2"/>
        <w:rPr>
          <w:rFonts w:ascii="CMU Serif" w:eastAsiaTheme="minorEastAsia" w:hAnsi="CMU Serif"/>
          <w:u w:val="single"/>
        </w:rPr>
      </w:pPr>
      <w:bookmarkStart w:id="14" w:name="_Toc348795166"/>
      <w:r w:rsidRPr="002F62E5">
        <w:rPr>
          <w:rFonts w:ascii="CMU Serif" w:eastAsiaTheme="minorEastAsia" w:hAnsi="CMU Serif"/>
          <w:u w:val="single"/>
        </w:rPr>
        <w:t>Slew rate</w:t>
      </w:r>
      <w:bookmarkEnd w:id="14"/>
    </w:p>
    <w:p w:rsidR="002F62E5" w:rsidRPr="00A32B1E" w:rsidRDefault="004B1426" w:rsidP="002F62E5">
      <w:pPr>
        <w:rPr>
          <w:rFonts w:ascii="CMU Serif" w:eastAsiaTheme="minorEastAsia" w:hAnsi="CMU Serif"/>
        </w:rPr>
      </w:pPr>
      <w:r>
        <w:rPr>
          <w:rFonts w:ascii="CMU Serif" w:eastAsiaTheme="minorEastAsia" w:hAnsi="CMU Serif"/>
        </w:rPr>
        <w:t xml:space="preserve">We notice that at 96 kHz sampling frequency very high frequencies do not always display perfect sinewave. The reason for this is the filter of the DSK which imposes a slew rate by having a capacitor. This slew rate is calculated to be around </w:t>
      </w:r>
      <m:oMath>
        <m:r>
          <w:rPr>
            <w:rFonts w:ascii="Cambria Math" w:eastAsiaTheme="minorEastAsia" w:hAnsi="Cambria Math"/>
          </w:rPr>
          <m:t xml:space="preserve">0.190 </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μs</m:t>
            </m:r>
          </m:den>
        </m:f>
      </m:oMath>
      <w:r w:rsidR="0038731D">
        <w:rPr>
          <w:rFonts w:ascii="CMU Serif" w:eastAsiaTheme="minorEastAsia" w:hAnsi="CMU Serif"/>
        </w:rPr>
        <w:t xml:space="preserve"> which is a very reasonable slew rate (considering the slew rate for a </w:t>
      </w:r>
      <w:r w:rsidR="0038731D" w:rsidRPr="0038731D">
        <w:rPr>
          <w:rFonts w:ascii="CMU Serif" w:eastAsiaTheme="minorEastAsia" w:hAnsi="CMU Serif"/>
        </w:rPr>
        <w:t>high voltage linear ramp</w:t>
      </w:r>
      <w:r w:rsidR="0038731D">
        <w:rPr>
          <w:rFonts w:ascii="CMU Serif" w:eastAsiaTheme="minorEastAsia" w:hAnsi="CMU Serif"/>
        </w:rPr>
        <w:t xml:space="preserve"> is </w:t>
      </w:r>
      <w:proofErr w:type="gramStart"/>
      <w:r w:rsidR="00191988">
        <w:rPr>
          <w:rFonts w:ascii="CMU Serif" w:eastAsiaTheme="minorEastAsia" w:hAnsi="CMU Serif"/>
        </w:rPr>
        <w:t xml:space="preserve">typically </w:t>
      </w:r>
      <w:proofErr w:type="gramEnd"/>
      <m:oMath>
        <m:r>
          <w:rPr>
            <w:rFonts w:ascii="Cambria Math" w:eastAsiaTheme="minorEastAsia" w:hAnsi="Cambria Math"/>
          </w:rPr>
          <m:t>0.1</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μs</m:t>
            </m:r>
          </m:den>
        </m:f>
      </m:oMath>
      <w:r w:rsidR="00191988">
        <w:rPr>
          <w:rFonts w:ascii="CMU Serif" w:eastAsiaTheme="minorEastAsia" w:hAnsi="CMU Serif"/>
        </w:rPr>
        <w:t>.</w:t>
      </w:r>
    </w:p>
    <w:p w:rsidR="00286D78" w:rsidRPr="00BE753B" w:rsidRDefault="00286D78" w:rsidP="00160B3A">
      <w:pPr>
        <w:pStyle w:val="ListParagraph"/>
        <w:numPr>
          <w:ilvl w:val="0"/>
          <w:numId w:val="6"/>
        </w:numPr>
        <w:outlineLvl w:val="2"/>
        <w:rPr>
          <w:rFonts w:ascii="CMU Serif" w:hAnsi="CMU Serif"/>
          <w:u w:val="single"/>
        </w:rPr>
      </w:pPr>
      <w:bookmarkStart w:id="15" w:name="_Toc348795167"/>
      <w:r w:rsidRPr="00BE753B">
        <w:rPr>
          <w:rFonts w:ascii="CMU Serif" w:hAnsi="CMU Serif"/>
          <w:u w:val="single"/>
        </w:rPr>
        <w:t>Beyond Nyquist</w:t>
      </w:r>
      <w:bookmarkEnd w:id="15"/>
    </w:p>
    <w:p w:rsidR="00DA0604" w:rsidRPr="00BE753B" w:rsidRDefault="00CC2EC3" w:rsidP="007C77B2">
      <w:pPr>
        <w:rPr>
          <w:rFonts w:ascii="CMU Serif" w:eastAsiaTheme="minorEastAsia" w:hAnsi="CMU Serif"/>
        </w:rPr>
      </w:pPr>
      <w:r w:rsidRPr="00BE753B">
        <w:rPr>
          <w:rFonts w:ascii="CMU Serif" w:hAnsi="CMU Serif"/>
        </w:rPr>
        <w:t>Beyond Nyquist frequency (i.e. half the sampling rate)</w:t>
      </w:r>
      <w:r w:rsidR="0021112F" w:rsidRPr="00BE753B">
        <w:rPr>
          <w:rFonts w:ascii="CMU Serif" w:hAnsi="CMU Serif"/>
        </w:rPr>
        <w:t xml:space="preserve"> the generated frequency is </w:t>
      </w:r>
      <m:oMath>
        <m:sSub>
          <m:sSubPr>
            <m:ctrlPr>
              <w:rPr>
                <w:rFonts w:ascii="Cambria Math" w:hAnsi="Cambria Math"/>
                <w:i/>
              </w:rPr>
            </m:ctrlPr>
          </m:sSubPr>
          <m:e>
            <m:r>
              <w:rPr>
                <w:rFonts w:ascii="Cambria Math" w:hAnsi="Cambria Math"/>
              </w:rPr>
              <m:t>f</m:t>
            </m:r>
          </m:e>
          <m:sub>
            <m:r>
              <w:rPr>
                <w:rFonts w:ascii="Cambria Math" w:hAnsi="Cambria Math"/>
              </w:rPr>
              <m:t>samp</m:t>
            </m:r>
          </m:sub>
        </m:sSub>
        <m:r>
          <w:rPr>
            <w:rFonts w:ascii="Cambria Math" w:hAnsi="Cambria Math"/>
          </w:rPr>
          <m:t>-f</m:t>
        </m:r>
      </m:oMath>
      <w:r w:rsidR="00BF05AE">
        <w:rPr>
          <w:rFonts w:ascii="CMU Serif" w:eastAsiaTheme="minorEastAsia" w:hAnsi="CMU Serif"/>
        </w:rPr>
        <w:t xml:space="preserve"> </w:t>
      </w:r>
      <w:r w:rsidR="00064F76" w:rsidRPr="00BE753B">
        <w:rPr>
          <w:rFonts w:ascii="CMU Serif" w:eastAsiaTheme="minorEastAsia" w:hAnsi="CMU Serif"/>
        </w:rPr>
        <w:t xml:space="preserve">but with a </w:t>
      </w:r>
      <m:oMath>
        <m:r>
          <w:rPr>
            <w:rFonts w:ascii="Cambria Math" w:eastAsiaTheme="minorEastAsia" w:hAnsi="Cambria Math"/>
          </w:rPr>
          <m:t>π [rad]</m:t>
        </m:r>
      </m:oMath>
      <w:r w:rsidR="00064F76" w:rsidRPr="00BE753B">
        <w:rPr>
          <w:rFonts w:ascii="CMU Serif" w:eastAsiaTheme="minorEastAsia" w:hAnsi="CMU Serif"/>
        </w:rPr>
        <w:t xml:space="preserve"> phase shift. This is due to the cells effectively being accessed in reverse order.</w:t>
      </w:r>
    </w:p>
    <w:p w:rsidR="004C23EE" w:rsidRDefault="004C23EE">
      <w:pPr>
        <w:rPr>
          <w:rFonts w:ascii="CMU Serif" w:eastAsiaTheme="minorEastAsia" w:hAnsi="CMU Serif" w:cstheme="majorBidi"/>
          <w:b/>
          <w:bCs/>
          <w:sz w:val="28"/>
          <w:szCs w:val="28"/>
          <w:u w:val="single"/>
        </w:rPr>
      </w:pPr>
      <w:bookmarkStart w:id="16" w:name="_Toc348795168"/>
      <w:r>
        <w:rPr>
          <w:rFonts w:ascii="CMU Serif" w:eastAsiaTheme="minorEastAsia" w:hAnsi="CMU Serif"/>
          <w:u w:val="single"/>
        </w:rPr>
        <w:br w:type="page"/>
      </w:r>
    </w:p>
    <w:p w:rsidR="00D36A3D" w:rsidRPr="00BE753B" w:rsidRDefault="00D36A3D" w:rsidP="00160B3A">
      <w:pPr>
        <w:pStyle w:val="Heading1"/>
        <w:rPr>
          <w:rFonts w:ascii="CMU Serif" w:hAnsi="CMU Serif"/>
          <w:color w:val="auto"/>
          <w:u w:val="single"/>
        </w:rPr>
      </w:pPr>
      <w:r w:rsidRPr="00BE753B">
        <w:rPr>
          <w:rFonts w:ascii="CMU Serif" w:eastAsiaTheme="minorEastAsia" w:hAnsi="CMU Serif"/>
          <w:color w:val="auto"/>
          <w:u w:val="single"/>
        </w:rPr>
        <w:lastRenderedPageBreak/>
        <w:t>6. Full code with comments</w:t>
      </w:r>
      <w:bookmarkEnd w:id="16"/>
    </w:p>
    <w:tbl>
      <w:tblPr>
        <w:tblStyle w:val="TableGrid"/>
        <w:tblW w:w="0" w:type="auto"/>
        <w:tblLook w:val="04A0" w:firstRow="1" w:lastRow="0" w:firstColumn="1" w:lastColumn="0" w:noHBand="0" w:noVBand="1"/>
      </w:tblPr>
      <w:tblGrid>
        <w:gridCol w:w="9713"/>
      </w:tblGrid>
      <w:tr w:rsidR="001F032E" w:rsidRPr="00BE753B" w:rsidTr="001F032E">
        <w:tc>
          <w:tcPr>
            <w:tcW w:w="9713" w:type="dxa"/>
          </w:tcPr>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t xml:space="preserve">       DEPARTMENT OF ELECTRICAL AND ELECTRONIC ENGINEERING</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t xml:space="preserve">   </w:t>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t xml:space="preserve">     IMPERIAL COLLEGE LONDON </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t xml:space="preserve">      EE 3.19: Real Time Digital Signal Processing</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t xml:space="preserve">       Dr Paul </w:t>
            </w:r>
            <w:proofErr w:type="spellStart"/>
            <w:r w:rsidRPr="00BF05AE">
              <w:rPr>
                <w:rFonts w:ascii="CMU Typewriter Text" w:hAnsi="CMU Typewriter Text" w:cs="Courier New"/>
                <w:color w:val="3F7F5F"/>
                <w:sz w:val="16"/>
                <w:szCs w:val="20"/>
              </w:rPr>
              <w:t>Mitcheson</w:t>
            </w:r>
            <w:proofErr w:type="spellEnd"/>
            <w:r w:rsidRPr="00BF05AE">
              <w:rPr>
                <w:rFonts w:ascii="CMU Typewriter Text" w:hAnsi="CMU Typewriter Text" w:cs="Courier New"/>
                <w:color w:val="3F7F5F"/>
                <w:sz w:val="16"/>
                <w:szCs w:val="20"/>
              </w:rPr>
              <w:t xml:space="preserve"> and Daniel Harvey</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t xml:space="preserve">        LAB 2: Learning C and Sinewave Generation </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t xml:space="preserve">             ********* S I N </w:t>
            </w:r>
            <w:proofErr w:type="gramStart"/>
            <w:r w:rsidRPr="00BF05AE">
              <w:rPr>
                <w:rFonts w:ascii="CMU Typewriter Text" w:hAnsi="CMU Typewriter Text" w:cs="Courier New"/>
                <w:color w:val="3F7F5F"/>
                <w:sz w:val="16"/>
                <w:szCs w:val="20"/>
              </w:rPr>
              <w:t>E .</w:t>
            </w:r>
            <w:proofErr w:type="gramEnd"/>
            <w:r w:rsidRPr="00BF05AE">
              <w:rPr>
                <w:rFonts w:ascii="CMU Typewriter Text" w:hAnsi="CMU Typewriter Text" w:cs="Courier New"/>
                <w:color w:val="3F7F5F"/>
                <w:sz w:val="16"/>
                <w:szCs w:val="20"/>
              </w:rPr>
              <w:t xml:space="preserve"> C **********</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r w:rsidRPr="00BF05AE">
              <w:rPr>
                <w:rFonts w:ascii="CMU Typewriter Text" w:hAnsi="CMU Typewriter Text" w:cs="Courier New"/>
                <w:color w:val="3F7F5F"/>
                <w:sz w:val="16"/>
                <w:szCs w:val="20"/>
              </w:rPr>
              <w:tab/>
              <w:t xml:space="preserve">Demonstrates </w:t>
            </w:r>
            <w:proofErr w:type="spellStart"/>
            <w:r w:rsidRPr="00BF05AE">
              <w:rPr>
                <w:rFonts w:ascii="CMU Typewriter Text" w:hAnsi="CMU Typewriter Text" w:cs="Courier New"/>
                <w:color w:val="3F7F5F"/>
                <w:sz w:val="16"/>
                <w:szCs w:val="20"/>
              </w:rPr>
              <w:t>outputing</w:t>
            </w:r>
            <w:proofErr w:type="spellEnd"/>
            <w:r w:rsidRPr="00BF05AE">
              <w:rPr>
                <w:rFonts w:ascii="CMU Typewriter Text" w:hAnsi="CMU Typewriter Text" w:cs="Courier New"/>
                <w:color w:val="3F7F5F"/>
                <w:sz w:val="16"/>
                <w:szCs w:val="20"/>
              </w:rPr>
              <w:t xml:space="preserve"> data from the DSK's audio port.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t xml:space="preserve">  Used for extending knowledge of C and using look up tables.</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Updated for use on 6713 DSK by Danny Harvey: May-Aug 06/Dec 07/Oct 09</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t>CCS V4 updates Sept 10</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  </w:t>
            </w:r>
            <w:proofErr w:type="spellStart"/>
            <w:r w:rsidRPr="00BF05AE">
              <w:rPr>
                <w:rFonts w:ascii="CMU Typewriter Text" w:hAnsi="CMU Typewriter Text" w:cs="Courier New"/>
                <w:color w:val="3F7F5F"/>
                <w:sz w:val="16"/>
                <w:szCs w:val="20"/>
              </w:rPr>
              <w:t>Initialy</w:t>
            </w:r>
            <w:proofErr w:type="spellEnd"/>
            <w:r w:rsidRPr="00BF05AE">
              <w:rPr>
                <w:rFonts w:ascii="CMU Typewriter Text" w:hAnsi="CMU Typewriter Text" w:cs="Courier New"/>
                <w:color w:val="3F7F5F"/>
                <w:sz w:val="16"/>
                <w:szCs w:val="20"/>
              </w:rPr>
              <w:t xml:space="preserve"> this example uses the AIC23 codec module of the 6713 DSK Board Support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proofErr w:type="gramStart"/>
            <w:r w:rsidRPr="00BF05AE">
              <w:rPr>
                <w:rFonts w:ascii="CMU Typewriter Text" w:hAnsi="CMU Typewriter Text" w:cs="Courier New"/>
                <w:color w:val="3F7F5F"/>
                <w:sz w:val="16"/>
                <w:szCs w:val="20"/>
              </w:rPr>
              <w:t>*  Library</w:t>
            </w:r>
            <w:proofErr w:type="gramEnd"/>
            <w:r w:rsidRPr="00BF05AE">
              <w:rPr>
                <w:rFonts w:ascii="CMU Typewriter Text" w:hAnsi="CMU Typewriter Text" w:cs="Courier New"/>
                <w:color w:val="3F7F5F"/>
                <w:sz w:val="16"/>
                <w:szCs w:val="20"/>
              </w:rPr>
              <w:t xml:space="preserve"> to generate a 1KHz sine wave using a simple digital filter.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r w:rsidRPr="00BF05AE">
              <w:rPr>
                <w:rFonts w:ascii="CMU Typewriter Text" w:hAnsi="CMU Typewriter Text" w:cs="Courier New"/>
                <w:color w:val="3F7F5F"/>
                <w:sz w:val="16"/>
                <w:szCs w:val="20"/>
              </w:rPr>
              <w:tab/>
              <w:t xml:space="preserve">You should modify the code to generate a </w:t>
            </w:r>
            <w:proofErr w:type="spellStart"/>
            <w:r w:rsidRPr="00BF05AE">
              <w:rPr>
                <w:rFonts w:ascii="CMU Typewriter Text" w:hAnsi="CMU Typewriter Text" w:cs="Courier New"/>
                <w:color w:val="3F7F5F"/>
                <w:sz w:val="16"/>
                <w:szCs w:val="20"/>
              </w:rPr>
              <w:t>sine</w:t>
            </w:r>
            <w:proofErr w:type="spellEnd"/>
            <w:r w:rsidRPr="00BF05AE">
              <w:rPr>
                <w:rFonts w:ascii="CMU Typewriter Text" w:hAnsi="CMU Typewriter Text" w:cs="Courier New"/>
                <w:color w:val="3F7F5F"/>
                <w:sz w:val="16"/>
                <w:szCs w:val="20"/>
              </w:rPr>
              <w:t xml:space="preserve"> of variable frequency.</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Pre-processor statements ******************************/</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D5F"/>
                <w:sz w:val="16"/>
                <w:szCs w:val="20"/>
              </w:rPr>
              <w:t>/</w:t>
            </w:r>
            <w:proofErr w:type="gramStart"/>
            <w:r w:rsidRPr="00BF05AE">
              <w:rPr>
                <w:rFonts w:ascii="CMU Typewriter Text" w:hAnsi="CMU Typewriter Text" w:cs="Courier New"/>
                <w:color w:val="3F7D5F"/>
                <w:sz w:val="16"/>
                <w:szCs w:val="20"/>
              </w:rPr>
              <w:t>/  Included</w:t>
            </w:r>
            <w:proofErr w:type="gramEnd"/>
            <w:r w:rsidRPr="00BF05AE">
              <w:rPr>
                <w:rFonts w:ascii="CMU Typewriter Text" w:hAnsi="CMU Typewriter Text" w:cs="Courier New"/>
                <w:color w:val="3F7D5F"/>
                <w:sz w:val="16"/>
                <w:szCs w:val="20"/>
              </w:rPr>
              <w:t xml:space="preserve"> so program can make use of DSP/BIOS configuration tool.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#include</w:t>
            </w:r>
            <w:r w:rsidRPr="00BF05AE">
              <w:rPr>
                <w:rFonts w:ascii="CMU Typewriter Text" w:hAnsi="CMU Typewriter Text" w:cs="Courier New"/>
                <w:color w:val="000000"/>
                <w:sz w:val="16"/>
                <w:szCs w:val="20"/>
              </w:rPr>
              <w:t xml:space="preserve"> </w:t>
            </w:r>
            <w:r w:rsidRPr="00BF05AE">
              <w:rPr>
                <w:rFonts w:ascii="CMU Typewriter Text" w:hAnsi="CMU Typewriter Text" w:cs="Courier New"/>
                <w:color w:val="2A00FF"/>
                <w:sz w:val="16"/>
                <w:szCs w:val="20"/>
              </w:rPr>
              <w:t>"</w:t>
            </w:r>
            <w:proofErr w:type="spellStart"/>
            <w:r w:rsidRPr="00BF05AE">
              <w:rPr>
                <w:rFonts w:ascii="CMU Typewriter Text" w:hAnsi="CMU Typewriter Text" w:cs="Courier New"/>
                <w:color w:val="2A00FF"/>
                <w:sz w:val="16"/>
                <w:szCs w:val="20"/>
              </w:rPr>
              <w:t>dsp_bios_cfg.h</w:t>
            </w:r>
            <w:proofErr w:type="spellEnd"/>
            <w:r w:rsidRPr="00BF05AE">
              <w:rPr>
                <w:rFonts w:ascii="CMU Typewriter Text" w:hAnsi="CMU Typewriter Text" w:cs="Courier New"/>
                <w:color w:val="2A00FF"/>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The file dsk6713.h must be included in every program that uses the BSL.  This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example also includes dsk6713_aic23.h because it uses the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AIC23 codec module (audio interface).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#include</w:t>
            </w:r>
            <w:r w:rsidRPr="00BF05AE">
              <w:rPr>
                <w:rFonts w:ascii="CMU Typewriter Text" w:hAnsi="CMU Typewriter Text" w:cs="Courier New"/>
                <w:color w:val="000000"/>
                <w:sz w:val="16"/>
                <w:szCs w:val="20"/>
              </w:rPr>
              <w:t xml:space="preserve"> </w:t>
            </w:r>
            <w:r w:rsidRPr="00BF05AE">
              <w:rPr>
                <w:rFonts w:ascii="CMU Typewriter Text" w:hAnsi="CMU Typewriter Text" w:cs="Courier New"/>
                <w:color w:val="2A00FF"/>
                <w:sz w:val="16"/>
                <w:szCs w:val="20"/>
              </w:rPr>
              <w:t>"dsk6713.h"</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#include</w:t>
            </w:r>
            <w:r w:rsidRPr="00BF05AE">
              <w:rPr>
                <w:rFonts w:ascii="CMU Typewriter Text" w:hAnsi="CMU Typewriter Text" w:cs="Courier New"/>
                <w:color w:val="000000"/>
                <w:sz w:val="16"/>
                <w:szCs w:val="20"/>
              </w:rPr>
              <w:t xml:space="preserve"> </w:t>
            </w:r>
            <w:r w:rsidRPr="00BF05AE">
              <w:rPr>
                <w:rFonts w:ascii="CMU Typewriter Text" w:hAnsi="CMU Typewriter Text" w:cs="Courier New"/>
                <w:color w:val="2A00FF"/>
                <w:sz w:val="16"/>
                <w:szCs w:val="20"/>
              </w:rPr>
              <w:t>"dsk6713_aic23.h"</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D5F"/>
                <w:sz w:val="16"/>
                <w:szCs w:val="20"/>
              </w:rPr>
              <w:t>// math library (trig functions)</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#include</w:t>
            </w:r>
            <w:r w:rsidRPr="00BF05AE">
              <w:rPr>
                <w:rFonts w:ascii="CMU Typewriter Text" w:hAnsi="CMU Typewriter Text" w:cs="Courier New"/>
                <w:color w:val="000000"/>
                <w:sz w:val="16"/>
                <w:szCs w:val="20"/>
              </w:rPr>
              <w:t xml:space="preserve"> &lt;</w:t>
            </w:r>
            <w:proofErr w:type="spellStart"/>
            <w:r w:rsidRPr="00BF05AE">
              <w:rPr>
                <w:rFonts w:ascii="CMU Typewriter Text" w:hAnsi="CMU Typewriter Text" w:cs="Courier New"/>
                <w:color w:val="000000"/>
                <w:sz w:val="16"/>
                <w:szCs w:val="20"/>
              </w:rPr>
              <w:t>math.h</w:t>
            </w:r>
            <w:proofErr w:type="spellEnd"/>
            <w:r w:rsidRPr="00BF05AE">
              <w:rPr>
                <w:rFonts w:ascii="CMU Typewriter Text" w:hAnsi="CMU Typewriter Text" w:cs="Courier New"/>
                <w:color w:val="000000"/>
                <w:sz w:val="16"/>
                <w:szCs w:val="20"/>
              </w:rPr>
              <w:t>&gt;</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D5F"/>
                <w:sz w:val="16"/>
                <w:szCs w:val="20"/>
              </w:rPr>
              <w:t>// Some functions to help with configuring hardware</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#include</w:t>
            </w:r>
            <w:r w:rsidRPr="00BF05AE">
              <w:rPr>
                <w:rFonts w:ascii="CMU Typewriter Text" w:hAnsi="CMU Typewriter Text" w:cs="Courier New"/>
                <w:color w:val="000000"/>
                <w:sz w:val="16"/>
                <w:szCs w:val="20"/>
              </w:rPr>
              <w:t xml:space="preserve"> </w:t>
            </w:r>
            <w:r w:rsidRPr="00BF05AE">
              <w:rPr>
                <w:rFonts w:ascii="CMU Typewriter Text" w:hAnsi="CMU Typewriter Text" w:cs="Courier New"/>
                <w:color w:val="2A00FF"/>
                <w:sz w:val="16"/>
                <w:szCs w:val="20"/>
              </w:rPr>
              <w:t>"</w:t>
            </w:r>
            <w:proofErr w:type="spellStart"/>
            <w:r w:rsidRPr="00BF05AE">
              <w:rPr>
                <w:rFonts w:ascii="CMU Typewriter Text" w:hAnsi="CMU Typewriter Text" w:cs="Courier New"/>
                <w:color w:val="2A00FF"/>
                <w:sz w:val="16"/>
                <w:szCs w:val="20"/>
              </w:rPr>
              <w:t>helper_functions_polling.h</w:t>
            </w:r>
            <w:proofErr w:type="spellEnd"/>
            <w:r w:rsidRPr="00BF05AE">
              <w:rPr>
                <w:rFonts w:ascii="CMU Typewriter Text" w:hAnsi="CMU Typewriter Text" w:cs="Courier New"/>
                <w:color w:val="2A00FF"/>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D5F"/>
                <w:sz w:val="16"/>
                <w:szCs w:val="20"/>
              </w:rPr>
              <w:t xml:space="preserve">// PI defined here for use in your code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#define</w:t>
            </w:r>
            <w:r w:rsidRPr="00BF05AE">
              <w:rPr>
                <w:rFonts w:ascii="CMU Typewriter Text" w:hAnsi="CMU Typewriter Text" w:cs="Courier New"/>
                <w:color w:val="000000"/>
                <w:sz w:val="16"/>
                <w:szCs w:val="20"/>
              </w:rPr>
              <w:t xml:space="preserve"> PI 3.1415926535897932384626433832795028841971</w:t>
            </w:r>
            <w:r w:rsidRPr="00BF05AE">
              <w:rPr>
                <w:rFonts w:ascii="CMU Typewriter Text" w:hAnsi="CMU Typewriter Text" w:cs="Courier New"/>
                <w:color w:val="3F7D5F"/>
                <w:sz w:val="16"/>
                <w:szCs w:val="20"/>
              </w:rPr>
              <w:t>//3.141592653589793</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#define</w:t>
            </w:r>
            <w:r w:rsidRPr="00BF05AE">
              <w:rPr>
                <w:rFonts w:ascii="CMU Typewriter Text" w:hAnsi="CMU Typewriter Text" w:cs="Courier New"/>
                <w:color w:val="000000"/>
                <w:sz w:val="16"/>
                <w:szCs w:val="20"/>
              </w:rPr>
              <w:t xml:space="preserve"> SINE_TABLE_SIZE 256</w:t>
            </w:r>
            <w:r w:rsidRPr="00BF05AE">
              <w:rPr>
                <w:rFonts w:ascii="CMU Typewriter Text" w:hAnsi="CMU Typewriter Text" w:cs="Courier New"/>
                <w:color w:val="3F7D5F"/>
                <w:sz w:val="16"/>
                <w:szCs w:val="20"/>
              </w:rPr>
              <w:t>//256//256</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Global declarations ********************************/</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Audio port configuration settings: these values set registers in the AIC23 audio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proofErr w:type="gramStart"/>
            <w:r w:rsidRPr="00BF05AE">
              <w:rPr>
                <w:rFonts w:ascii="CMU Typewriter Text" w:hAnsi="CMU Typewriter Text" w:cs="Courier New"/>
                <w:color w:val="3F7F5F"/>
                <w:sz w:val="16"/>
                <w:szCs w:val="20"/>
              </w:rPr>
              <w:t>interface</w:t>
            </w:r>
            <w:proofErr w:type="gramEnd"/>
            <w:r w:rsidRPr="00BF05AE">
              <w:rPr>
                <w:rFonts w:ascii="CMU Typewriter Text" w:hAnsi="CMU Typewriter Text" w:cs="Courier New"/>
                <w:color w:val="3F7F5F"/>
                <w:sz w:val="16"/>
                <w:szCs w:val="20"/>
              </w:rPr>
              <w:t xml:space="preserve"> to configure it. See TI doc SLWS106D 3-3 to 3-10 for more info.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DSK6713_AIC23_Config </w:t>
            </w:r>
            <w:proofErr w:type="spellStart"/>
            <w:r w:rsidRPr="00BF05AE">
              <w:rPr>
                <w:rFonts w:ascii="CMU Typewriter Text" w:hAnsi="CMU Typewriter Text" w:cs="Courier New"/>
                <w:color w:val="000000"/>
                <w:sz w:val="16"/>
                <w:szCs w:val="20"/>
              </w:rPr>
              <w:t>Config</w:t>
            </w:r>
            <w:proofErr w:type="spellEnd"/>
            <w:r w:rsidRPr="00BF05AE">
              <w:rPr>
                <w:rFonts w:ascii="CMU Typewriter Text" w:hAnsi="CMU Typewriter Text" w:cs="Courier New"/>
                <w:color w:val="000000"/>
                <w:sz w:val="16"/>
                <w:szCs w:val="20"/>
              </w:rPr>
              <w:t xml:space="preserve"> = {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t xml:space="preserve"> </w:t>
            </w:r>
            <w:r w:rsidRPr="00BF05AE">
              <w:rPr>
                <w:rFonts w:ascii="CMU Typewriter Text" w:hAnsi="CMU Typewriter Text" w:cs="Courier New"/>
                <w:color w:val="3F7F5F"/>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t xml:space="preserve"> </w:t>
            </w:r>
            <w:r w:rsidRPr="00BF05AE">
              <w:rPr>
                <w:rFonts w:ascii="CMU Typewriter Text" w:hAnsi="CMU Typewriter Text" w:cs="Courier New"/>
                <w:color w:val="3F7F5F"/>
                <w:sz w:val="16"/>
                <w:szCs w:val="20"/>
              </w:rPr>
              <w:t>/*   REGISTER</w:t>
            </w:r>
            <w:r w:rsidRPr="00BF05AE">
              <w:rPr>
                <w:rFonts w:ascii="CMU Typewriter Text" w:hAnsi="CMU Typewriter Text" w:cs="Courier New"/>
                <w:color w:val="3F7F5F"/>
                <w:sz w:val="16"/>
                <w:szCs w:val="20"/>
              </w:rPr>
              <w:tab/>
              <w:t xml:space="preserve">            FUNCTION</w:t>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r>
            <w:r w:rsidRPr="00BF05AE">
              <w:rPr>
                <w:rFonts w:ascii="CMU Typewriter Text" w:hAnsi="CMU Typewriter Text" w:cs="Courier New"/>
                <w:color w:val="3F7F5F"/>
                <w:sz w:val="16"/>
                <w:szCs w:val="20"/>
              </w:rPr>
              <w:tab/>
              <w:t xml:space="preserve">      SETTINGS         */</w:t>
            </w:r>
            <w:r w:rsidRPr="00BF05AE">
              <w:rPr>
                <w:rFonts w:ascii="CMU Typewriter Text" w:hAnsi="CMU Typewriter Text" w:cs="Courier New"/>
                <w:color w:val="000000"/>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t xml:space="preserve"> </w:t>
            </w:r>
            <w:r w:rsidRPr="00BF05AE">
              <w:rPr>
                <w:rFonts w:ascii="CMU Typewriter Text" w:hAnsi="CMU Typewriter Text" w:cs="Courier New"/>
                <w:color w:val="3F7F5F"/>
                <w:sz w:val="16"/>
                <w:szCs w:val="20"/>
              </w:rPr>
              <w:t>/**********************************************************************/</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0x0017,  </w:t>
            </w:r>
            <w:r w:rsidRPr="00BF05AE">
              <w:rPr>
                <w:rFonts w:ascii="CMU Typewriter Text" w:hAnsi="CMU Typewriter Text" w:cs="Courier New"/>
                <w:color w:val="3F7F5F"/>
                <w:sz w:val="16"/>
                <w:szCs w:val="20"/>
              </w:rPr>
              <w:t>/* 0 LEFTINVOL  Left line input channel volume  0dB                   */</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0x0017,  </w:t>
            </w:r>
            <w:r w:rsidRPr="00BF05AE">
              <w:rPr>
                <w:rFonts w:ascii="CMU Typewriter Text" w:hAnsi="CMU Typewriter Text" w:cs="Courier New"/>
                <w:color w:val="3F7F5F"/>
                <w:sz w:val="16"/>
                <w:szCs w:val="20"/>
              </w:rPr>
              <w:t>/* 1 RIGHTINVOL Right line input channel volume 0dB                   */</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0x01f9,  </w:t>
            </w:r>
            <w:r w:rsidRPr="00BF05AE">
              <w:rPr>
                <w:rFonts w:ascii="CMU Typewriter Text" w:hAnsi="CMU Typewriter Text" w:cs="Courier New"/>
                <w:color w:val="3F7F5F"/>
                <w:sz w:val="16"/>
                <w:szCs w:val="20"/>
              </w:rPr>
              <w:t>/* 2 LEFTHPVOL  Left channel headphone volume   0dB                   */</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0x01f9,  </w:t>
            </w:r>
            <w:r w:rsidRPr="00BF05AE">
              <w:rPr>
                <w:rFonts w:ascii="CMU Typewriter Text" w:hAnsi="CMU Typewriter Text" w:cs="Courier New"/>
                <w:color w:val="3F7F5F"/>
                <w:sz w:val="16"/>
                <w:szCs w:val="20"/>
              </w:rPr>
              <w:t>/* 3 RIGHTHPVOL Right channel headphone volume  0dB                   */</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0x0011,  </w:t>
            </w:r>
            <w:r w:rsidRPr="00BF05AE">
              <w:rPr>
                <w:rFonts w:ascii="CMU Typewriter Text" w:hAnsi="CMU Typewriter Text" w:cs="Courier New"/>
                <w:color w:val="3F7F5F"/>
                <w:sz w:val="16"/>
                <w:szCs w:val="20"/>
              </w:rPr>
              <w:t xml:space="preserve">/* 4 ANAPATH    </w:t>
            </w:r>
            <w:proofErr w:type="spellStart"/>
            <w:r w:rsidRPr="00BF05AE">
              <w:rPr>
                <w:rFonts w:ascii="CMU Typewriter Text" w:hAnsi="CMU Typewriter Text" w:cs="Courier New"/>
                <w:color w:val="3F7F5F"/>
                <w:sz w:val="16"/>
                <w:szCs w:val="20"/>
              </w:rPr>
              <w:t>Analog</w:t>
            </w:r>
            <w:proofErr w:type="spellEnd"/>
            <w:r w:rsidRPr="00BF05AE">
              <w:rPr>
                <w:rFonts w:ascii="CMU Typewriter Text" w:hAnsi="CMU Typewriter Text" w:cs="Courier New"/>
                <w:color w:val="3F7F5F"/>
                <w:sz w:val="16"/>
                <w:szCs w:val="20"/>
              </w:rPr>
              <w:t xml:space="preserve"> audio path control       DAC on, </w:t>
            </w:r>
            <w:proofErr w:type="spellStart"/>
            <w:r w:rsidRPr="00BF05AE">
              <w:rPr>
                <w:rFonts w:ascii="CMU Typewriter Text" w:hAnsi="CMU Typewriter Text" w:cs="Courier New"/>
                <w:color w:val="3F7F5F"/>
                <w:sz w:val="16"/>
                <w:szCs w:val="20"/>
              </w:rPr>
              <w:t>Mic</w:t>
            </w:r>
            <w:proofErr w:type="spellEnd"/>
            <w:r w:rsidRPr="00BF05AE">
              <w:rPr>
                <w:rFonts w:ascii="CMU Typewriter Text" w:hAnsi="CMU Typewriter Text" w:cs="Courier New"/>
                <w:color w:val="3F7F5F"/>
                <w:sz w:val="16"/>
                <w:szCs w:val="20"/>
              </w:rPr>
              <w:t xml:space="preserve"> boost 20dB*/</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0x0000,  </w:t>
            </w:r>
            <w:r w:rsidRPr="00BF05AE">
              <w:rPr>
                <w:rFonts w:ascii="CMU Typewriter Text" w:hAnsi="CMU Typewriter Text" w:cs="Courier New"/>
                <w:color w:val="3F7F5F"/>
                <w:sz w:val="16"/>
                <w:szCs w:val="20"/>
              </w:rPr>
              <w:t>/* 5 DIGPATH    Digital audio path control      All Filters off       */</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0x0000,  </w:t>
            </w:r>
            <w:r w:rsidRPr="00BF05AE">
              <w:rPr>
                <w:rFonts w:ascii="CMU Typewriter Text" w:hAnsi="CMU Typewriter Text" w:cs="Courier New"/>
                <w:color w:val="3F7F5F"/>
                <w:sz w:val="16"/>
                <w:szCs w:val="20"/>
              </w:rPr>
              <w:t>/* 6 DPOWERDOWN Power down control              All Hardware on       */</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0x004f,  </w:t>
            </w:r>
            <w:r w:rsidRPr="00BF05AE">
              <w:rPr>
                <w:rFonts w:ascii="CMU Typewriter Text" w:hAnsi="CMU Typewriter Text" w:cs="Courier New"/>
                <w:color w:val="3F7F5F"/>
                <w:sz w:val="16"/>
                <w:szCs w:val="20"/>
              </w:rPr>
              <w:t>/* 7 DIGIF      Digital audio interface format  32 bit                */</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0x008d,  </w:t>
            </w:r>
            <w:r w:rsidRPr="00BF05AE">
              <w:rPr>
                <w:rFonts w:ascii="CMU Typewriter Text" w:hAnsi="CMU Typewriter Text" w:cs="Courier New"/>
                <w:color w:val="3F7F5F"/>
                <w:sz w:val="16"/>
                <w:szCs w:val="20"/>
              </w:rPr>
              <w:t>/* 8 SAMPLERATE Sample rate control             8 KHZ                 */</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0x0001   </w:t>
            </w:r>
            <w:r w:rsidRPr="00BF05AE">
              <w:rPr>
                <w:rFonts w:ascii="CMU Typewriter Text" w:hAnsi="CMU Typewriter Text" w:cs="Courier New"/>
                <w:color w:val="3F7F5F"/>
                <w:sz w:val="16"/>
                <w:szCs w:val="20"/>
              </w:rPr>
              <w:t>/* 9 DIGACT     Digital interface activation    On                    */</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t xml:space="preserve"> </w:t>
            </w:r>
            <w:r w:rsidRPr="00BF05AE">
              <w:rPr>
                <w:rFonts w:ascii="CMU Typewriter Text" w:hAnsi="CMU Typewriter Text" w:cs="Courier New"/>
                <w:color w:val="3F7F5F"/>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D5F"/>
                <w:sz w:val="16"/>
                <w:szCs w:val="20"/>
              </w:rPr>
              <w:t xml:space="preserve">// Codec handle:- a variable used to identify audio interface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DSK6713_AIC23_CodecHandle </w:t>
            </w:r>
            <w:proofErr w:type="spellStart"/>
            <w:r w:rsidRPr="00BF05AE">
              <w:rPr>
                <w:rFonts w:ascii="CMU Typewriter Text" w:hAnsi="CMU Typewriter Text" w:cs="Courier New"/>
                <w:color w:val="000000"/>
                <w:sz w:val="16"/>
                <w:szCs w:val="20"/>
              </w:rPr>
              <w:t>H_Codec</w:t>
            </w:r>
            <w:proofErr w:type="spellEnd"/>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Sampling frequency in HZ. Must only be set to 8000, 16000, 24000</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32000, 44100 (CD standard), 48000 or 96000  */</w:t>
            </w:r>
            <w:r w:rsidRPr="00BF05AE">
              <w:rPr>
                <w:rFonts w:ascii="CMU Typewriter Text" w:hAnsi="CMU Typewriter Text" w:cs="Courier New"/>
                <w:color w:val="000000"/>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proofErr w:type="spellStart"/>
            <w:r w:rsidRPr="00BF05AE">
              <w:rPr>
                <w:rFonts w:ascii="CMU Typewriter Text" w:hAnsi="CMU Typewriter Text" w:cs="Courier New"/>
                <w:b/>
                <w:bCs/>
                <w:color w:val="7F0055"/>
                <w:sz w:val="16"/>
                <w:szCs w:val="20"/>
              </w:rPr>
              <w:t>int</w:t>
            </w:r>
            <w:proofErr w:type="spellEnd"/>
            <w:r w:rsidRPr="00BF05AE">
              <w:rPr>
                <w:rFonts w:ascii="CMU Typewriter Text" w:hAnsi="CMU Typewriter Text" w:cs="Courier New"/>
                <w:color w:val="000000"/>
                <w:sz w:val="16"/>
                <w:szCs w:val="20"/>
              </w:rPr>
              <w:t xml:space="preserve"> </w:t>
            </w:r>
            <w:proofErr w:type="spellStart"/>
            <w:r w:rsidRPr="00BF05AE">
              <w:rPr>
                <w:rFonts w:ascii="CMU Typewriter Text" w:hAnsi="CMU Typewriter Text" w:cs="Courier New"/>
                <w:color w:val="000000"/>
                <w:sz w:val="16"/>
                <w:szCs w:val="20"/>
              </w:rPr>
              <w:t>sampling_freq</w:t>
            </w:r>
            <w:proofErr w:type="spellEnd"/>
            <w:r w:rsidRPr="00BF05AE">
              <w:rPr>
                <w:rFonts w:ascii="CMU Typewriter Text" w:hAnsi="CMU Typewriter Text" w:cs="Courier New"/>
                <w:color w:val="000000"/>
                <w:sz w:val="16"/>
                <w:szCs w:val="20"/>
              </w:rPr>
              <w:t xml:space="preserve"> = 8000;</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D5F"/>
                <w:sz w:val="16"/>
                <w:szCs w:val="20"/>
              </w:rPr>
              <w:t xml:space="preserve">// Holds the value of the current sample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float</w:t>
            </w:r>
            <w:r w:rsidRPr="00BF05AE">
              <w:rPr>
                <w:rFonts w:ascii="CMU Typewriter Text" w:hAnsi="CMU Typewriter Text" w:cs="Courier New"/>
                <w:color w:val="000000"/>
                <w:sz w:val="16"/>
                <w:szCs w:val="20"/>
              </w:rPr>
              <w:t xml:space="preserve"> sample; </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Left and right audio channel gain values, calculated to be less than signed 32 bit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proofErr w:type="gramStart"/>
            <w:r w:rsidRPr="00BF05AE">
              <w:rPr>
                <w:rFonts w:ascii="CMU Typewriter Text" w:hAnsi="CMU Typewriter Text" w:cs="Courier New"/>
                <w:color w:val="3F7F5F"/>
                <w:sz w:val="16"/>
                <w:szCs w:val="20"/>
              </w:rPr>
              <w:t>maximum</w:t>
            </w:r>
            <w:proofErr w:type="gramEnd"/>
            <w:r w:rsidRPr="00BF05AE">
              <w:rPr>
                <w:rFonts w:ascii="CMU Typewriter Text" w:hAnsi="CMU Typewriter Text" w:cs="Courier New"/>
                <w:color w:val="3F7F5F"/>
                <w:sz w:val="16"/>
                <w:szCs w:val="20"/>
              </w:rPr>
              <w:t xml:space="preserve"> value.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Int32 </w:t>
            </w:r>
            <w:proofErr w:type="spellStart"/>
            <w:r w:rsidRPr="00BF05AE">
              <w:rPr>
                <w:rFonts w:ascii="CMU Typewriter Text" w:hAnsi="CMU Typewriter Text" w:cs="Courier New"/>
                <w:color w:val="000000"/>
                <w:sz w:val="16"/>
                <w:szCs w:val="20"/>
              </w:rPr>
              <w:t>L_Gain</w:t>
            </w:r>
            <w:proofErr w:type="spellEnd"/>
            <w:r w:rsidRPr="00BF05AE">
              <w:rPr>
                <w:rFonts w:ascii="CMU Typewriter Text" w:hAnsi="CMU Typewriter Text" w:cs="Courier New"/>
                <w:color w:val="000000"/>
                <w:sz w:val="16"/>
                <w:szCs w:val="20"/>
              </w:rPr>
              <w:t xml:space="preserve"> = 2100000000;</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lastRenderedPageBreak/>
              <w:t xml:space="preserve">Int32 </w:t>
            </w:r>
            <w:proofErr w:type="spellStart"/>
            <w:r w:rsidRPr="00BF05AE">
              <w:rPr>
                <w:rFonts w:ascii="CMU Typewriter Text" w:hAnsi="CMU Typewriter Text" w:cs="Courier New"/>
                <w:color w:val="000000"/>
                <w:sz w:val="16"/>
                <w:szCs w:val="20"/>
              </w:rPr>
              <w:t>R_Gain</w:t>
            </w:r>
            <w:proofErr w:type="spellEnd"/>
            <w:r w:rsidRPr="00BF05AE">
              <w:rPr>
                <w:rFonts w:ascii="CMU Typewriter Text" w:hAnsi="CMU Typewriter Text" w:cs="Courier New"/>
                <w:color w:val="000000"/>
                <w:sz w:val="16"/>
                <w:szCs w:val="20"/>
              </w:rPr>
              <w:t xml:space="preserve"> = 2100000000;</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Use this variable in your code to set the frequency of your sine wave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proofErr w:type="gramStart"/>
            <w:r w:rsidRPr="00BF05AE">
              <w:rPr>
                <w:rFonts w:ascii="CMU Typewriter Text" w:hAnsi="CMU Typewriter Text" w:cs="Courier New"/>
                <w:color w:val="3F7F5F"/>
                <w:sz w:val="16"/>
                <w:szCs w:val="20"/>
              </w:rPr>
              <w:t>be</w:t>
            </w:r>
            <w:proofErr w:type="gramEnd"/>
            <w:r w:rsidRPr="00BF05AE">
              <w:rPr>
                <w:rFonts w:ascii="CMU Typewriter Text" w:hAnsi="CMU Typewriter Text" w:cs="Courier New"/>
                <w:color w:val="3F7F5F"/>
                <w:sz w:val="16"/>
                <w:szCs w:val="20"/>
              </w:rPr>
              <w:t xml:space="preserve"> </w:t>
            </w:r>
            <w:proofErr w:type="spellStart"/>
            <w:r w:rsidRPr="00BF05AE">
              <w:rPr>
                <w:rFonts w:ascii="CMU Typewriter Text" w:hAnsi="CMU Typewriter Text" w:cs="Courier New"/>
                <w:color w:val="3F7F5F"/>
                <w:sz w:val="16"/>
                <w:szCs w:val="20"/>
              </w:rPr>
              <w:t>carefull</w:t>
            </w:r>
            <w:proofErr w:type="spellEnd"/>
            <w:r w:rsidRPr="00BF05AE">
              <w:rPr>
                <w:rFonts w:ascii="CMU Typewriter Text" w:hAnsi="CMU Typewriter Text" w:cs="Courier New"/>
                <w:color w:val="3F7F5F"/>
                <w:sz w:val="16"/>
                <w:szCs w:val="20"/>
              </w:rPr>
              <w:t xml:space="preserve"> that you do not set it above the current </w:t>
            </w:r>
            <w:proofErr w:type="spellStart"/>
            <w:r w:rsidRPr="00BF05AE">
              <w:rPr>
                <w:rFonts w:ascii="CMU Typewriter Text" w:hAnsi="CMU Typewriter Text" w:cs="Courier New"/>
                <w:color w:val="3F7F5F"/>
                <w:sz w:val="16"/>
                <w:szCs w:val="20"/>
              </w:rPr>
              <w:t>nyquist</w:t>
            </w:r>
            <w:proofErr w:type="spellEnd"/>
            <w:r w:rsidRPr="00BF05AE">
              <w:rPr>
                <w:rFonts w:ascii="CMU Typewriter Text" w:hAnsi="CMU Typewriter Text" w:cs="Courier New"/>
                <w:color w:val="3F7F5F"/>
                <w:sz w:val="16"/>
                <w:szCs w:val="20"/>
              </w:rPr>
              <w:t xml:space="preserve"> frequency!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float</w:t>
            </w:r>
            <w:r w:rsidRPr="00BF05AE">
              <w:rPr>
                <w:rFonts w:ascii="CMU Typewriter Text" w:hAnsi="CMU Typewriter Text" w:cs="Courier New"/>
                <w:color w:val="000000"/>
                <w:sz w:val="16"/>
                <w:szCs w:val="20"/>
              </w:rPr>
              <w:t xml:space="preserve"> </w:t>
            </w:r>
            <w:proofErr w:type="spellStart"/>
            <w:r w:rsidRPr="00BF05AE">
              <w:rPr>
                <w:rFonts w:ascii="CMU Typewriter Text" w:hAnsi="CMU Typewriter Text" w:cs="Courier New"/>
                <w:color w:val="000000"/>
                <w:sz w:val="16"/>
                <w:szCs w:val="20"/>
              </w:rPr>
              <w:t>sine_freq</w:t>
            </w:r>
            <w:proofErr w:type="spellEnd"/>
            <w:r w:rsidRPr="00BF05AE">
              <w:rPr>
                <w:rFonts w:ascii="CMU Typewriter Text" w:hAnsi="CMU Typewriter Text" w:cs="Courier New"/>
                <w:color w:val="000000"/>
                <w:sz w:val="16"/>
                <w:szCs w:val="20"/>
              </w:rPr>
              <w:t xml:space="preserve"> = 1000.0;         </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D5F"/>
                <w:sz w:val="16"/>
                <w:szCs w:val="20"/>
              </w:rPr>
              <w:t xml:space="preserve">//define </w:t>
            </w:r>
            <w:proofErr w:type="spellStart"/>
            <w:r w:rsidRPr="00BF05AE">
              <w:rPr>
                <w:rFonts w:ascii="CMU Typewriter Text" w:hAnsi="CMU Typewriter Text" w:cs="Courier New"/>
                <w:color w:val="3F7D5F"/>
                <w:sz w:val="16"/>
                <w:szCs w:val="20"/>
              </w:rPr>
              <w:t>sinetable</w:t>
            </w:r>
            <w:proofErr w:type="spellEnd"/>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float</w:t>
            </w:r>
            <w:r w:rsidRPr="00BF05AE">
              <w:rPr>
                <w:rFonts w:ascii="CMU Typewriter Text" w:hAnsi="CMU Typewriter Text" w:cs="Courier New"/>
                <w:color w:val="000000"/>
                <w:sz w:val="16"/>
                <w:szCs w:val="20"/>
              </w:rPr>
              <w:t xml:space="preserve"> table[SINE_TABLE_SIZE];</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D5F"/>
                <w:sz w:val="16"/>
                <w:szCs w:val="20"/>
              </w:rPr>
              <w:t>//index, a global float variable</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float</w:t>
            </w:r>
            <w:r w:rsidRPr="00BF05AE">
              <w:rPr>
                <w:rFonts w:ascii="CMU Typewriter Text" w:hAnsi="CMU Typewriter Text" w:cs="Courier New"/>
                <w:color w:val="000000"/>
                <w:sz w:val="16"/>
                <w:szCs w:val="20"/>
              </w:rPr>
              <w:t xml:space="preserve"> index = 0;</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Function prototypes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void</w:t>
            </w:r>
            <w:r w:rsidRPr="00BF05AE">
              <w:rPr>
                <w:rFonts w:ascii="CMU Typewriter Text" w:hAnsi="CMU Typewriter Text" w:cs="Courier New"/>
                <w:color w:val="000000"/>
                <w:sz w:val="16"/>
                <w:szCs w:val="20"/>
              </w:rPr>
              <w:t xml:space="preserve"> </w:t>
            </w:r>
            <w:proofErr w:type="spellStart"/>
            <w:r w:rsidRPr="00BF05AE">
              <w:rPr>
                <w:rFonts w:ascii="CMU Typewriter Text" w:hAnsi="CMU Typewriter Text" w:cs="Courier New"/>
                <w:color w:val="000000"/>
                <w:sz w:val="16"/>
                <w:szCs w:val="20"/>
              </w:rPr>
              <w:t>init_hardware</w:t>
            </w:r>
            <w:proofErr w:type="spellEnd"/>
            <w:r w:rsidRPr="00BF05AE">
              <w:rPr>
                <w:rFonts w:ascii="CMU Typewriter Text" w:hAnsi="CMU Typewriter Text" w:cs="Courier New"/>
                <w:color w:val="000000"/>
                <w:sz w:val="16"/>
                <w:szCs w:val="20"/>
              </w:rPr>
              <w:t>(</w:t>
            </w:r>
            <w:r w:rsidRPr="00BF05AE">
              <w:rPr>
                <w:rFonts w:ascii="CMU Typewriter Text" w:hAnsi="CMU Typewriter Text" w:cs="Courier New"/>
                <w:b/>
                <w:bCs/>
                <w:color w:val="7F0055"/>
                <w:sz w:val="16"/>
                <w:szCs w:val="20"/>
              </w:rPr>
              <w:t>void</w:t>
            </w:r>
            <w:r w:rsidRPr="00BF05AE">
              <w:rPr>
                <w:rFonts w:ascii="CMU Typewriter Text" w:hAnsi="CMU Typewriter Text" w:cs="Courier New"/>
                <w:color w:val="000000"/>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float</w:t>
            </w:r>
            <w:r w:rsidRPr="00BF05AE">
              <w:rPr>
                <w:rFonts w:ascii="CMU Typewriter Text" w:hAnsi="CMU Typewriter Text" w:cs="Courier New"/>
                <w:color w:val="000000"/>
                <w:sz w:val="16"/>
                <w:szCs w:val="20"/>
              </w:rPr>
              <w:t xml:space="preserve"> </w:t>
            </w:r>
            <w:proofErr w:type="spellStart"/>
            <w:r w:rsidRPr="00BF05AE">
              <w:rPr>
                <w:rFonts w:ascii="CMU Typewriter Text" w:hAnsi="CMU Typewriter Text" w:cs="Courier New"/>
                <w:color w:val="000000"/>
                <w:sz w:val="16"/>
                <w:szCs w:val="20"/>
              </w:rPr>
              <w:t>sinegen</w:t>
            </w:r>
            <w:proofErr w:type="spellEnd"/>
            <w:r w:rsidRPr="00BF05AE">
              <w:rPr>
                <w:rFonts w:ascii="CMU Typewriter Text" w:hAnsi="CMU Typewriter Text" w:cs="Courier New"/>
                <w:color w:val="000000"/>
                <w:sz w:val="16"/>
                <w:szCs w:val="20"/>
              </w:rPr>
              <w:t>(</w:t>
            </w:r>
            <w:r w:rsidRPr="00BF05AE">
              <w:rPr>
                <w:rFonts w:ascii="CMU Typewriter Text" w:hAnsi="CMU Typewriter Text" w:cs="Courier New"/>
                <w:b/>
                <w:bCs/>
                <w:color w:val="7F0055"/>
                <w:sz w:val="16"/>
                <w:szCs w:val="20"/>
              </w:rPr>
              <w:t>void</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void</w:t>
            </w:r>
            <w:r w:rsidRPr="00BF05AE">
              <w:rPr>
                <w:rFonts w:ascii="CMU Typewriter Text" w:hAnsi="CMU Typewriter Text" w:cs="Courier New"/>
                <w:color w:val="000000"/>
                <w:sz w:val="16"/>
                <w:szCs w:val="20"/>
              </w:rPr>
              <w:t xml:space="preserve"> </w:t>
            </w:r>
            <w:proofErr w:type="spellStart"/>
            <w:r w:rsidRPr="00BF05AE">
              <w:rPr>
                <w:rFonts w:ascii="CMU Typewriter Text" w:hAnsi="CMU Typewriter Text" w:cs="Courier New"/>
                <w:color w:val="000000"/>
                <w:sz w:val="16"/>
                <w:szCs w:val="20"/>
              </w:rPr>
              <w:t>sine_init</w:t>
            </w:r>
            <w:proofErr w:type="spellEnd"/>
            <w:r w:rsidRPr="00BF05AE">
              <w:rPr>
                <w:rFonts w:ascii="CMU Typewriter Text" w:hAnsi="CMU Typewriter Text" w:cs="Courier New"/>
                <w:color w:val="000000"/>
                <w:sz w:val="16"/>
                <w:szCs w:val="20"/>
              </w:rPr>
              <w:t>(</w:t>
            </w:r>
            <w:r w:rsidRPr="00BF05AE">
              <w:rPr>
                <w:rFonts w:ascii="CMU Typewriter Text" w:hAnsi="CMU Typewriter Text" w:cs="Courier New"/>
                <w:b/>
                <w:bCs/>
                <w:color w:val="7F0055"/>
                <w:sz w:val="16"/>
                <w:szCs w:val="20"/>
              </w:rPr>
              <w:t>void</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Main routine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void</w:t>
            </w:r>
            <w:r w:rsidRPr="00BF05AE">
              <w:rPr>
                <w:rFonts w:ascii="CMU Typewriter Text" w:hAnsi="CMU Typewriter Text" w:cs="Courier New"/>
                <w:color w:val="000000"/>
                <w:sz w:val="16"/>
                <w:szCs w:val="20"/>
              </w:rPr>
              <w:t xml:space="preserve"> main()</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 initialize board and the audio port</w:t>
            </w:r>
          </w:p>
          <w:p w:rsidR="001F032E" w:rsidRPr="00BF05AE" w:rsidRDefault="001F032E" w:rsidP="004B50EA">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proofErr w:type="spellStart"/>
            <w:r w:rsidRPr="00BF05AE">
              <w:rPr>
                <w:rFonts w:ascii="CMU Typewriter Text" w:hAnsi="CMU Typewriter Text" w:cs="Courier New"/>
                <w:color w:val="000000"/>
                <w:sz w:val="16"/>
                <w:szCs w:val="20"/>
              </w:rPr>
              <w:t>init_hardware</w:t>
            </w:r>
            <w:proofErr w:type="spellEnd"/>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//initialize sine table</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proofErr w:type="spellStart"/>
            <w:r w:rsidRPr="00BF05AE">
              <w:rPr>
                <w:rFonts w:ascii="CMU Typewriter Text" w:hAnsi="CMU Typewriter Text" w:cs="Courier New"/>
                <w:color w:val="000000"/>
                <w:sz w:val="16"/>
                <w:szCs w:val="20"/>
              </w:rPr>
              <w:t>sine_init</w:t>
            </w:r>
            <w:proofErr w:type="spellEnd"/>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r w:rsidRPr="00BF05AE">
              <w:rPr>
                <w:rFonts w:ascii="CMU Typewriter Text" w:hAnsi="CMU Typewriter Text" w:cs="Courier New"/>
                <w:color w:val="3F7D5F"/>
                <w:sz w:val="16"/>
                <w:szCs w:val="20"/>
              </w:rPr>
              <w:t xml:space="preserve">// Loop </w:t>
            </w:r>
            <w:proofErr w:type="spellStart"/>
            <w:r w:rsidRPr="00BF05AE">
              <w:rPr>
                <w:rFonts w:ascii="CMU Typewriter Text" w:hAnsi="CMU Typewriter Text" w:cs="Courier New"/>
                <w:color w:val="3F7D5F"/>
                <w:sz w:val="16"/>
                <w:szCs w:val="20"/>
              </w:rPr>
              <w:t>endlessley</w:t>
            </w:r>
            <w:proofErr w:type="spellEnd"/>
            <w:r w:rsidRPr="00BF05AE">
              <w:rPr>
                <w:rFonts w:ascii="CMU Typewriter Text" w:hAnsi="CMU Typewriter Text" w:cs="Courier New"/>
                <w:color w:val="3F7D5F"/>
                <w:sz w:val="16"/>
                <w:szCs w:val="20"/>
              </w:rPr>
              <w:t xml:space="preserve"> generating a sine wave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r w:rsidRPr="00BF05AE">
              <w:rPr>
                <w:rFonts w:ascii="CMU Typewriter Text" w:hAnsi="CMU Typewriter Text" w:cs="Courier New"/>
                <w:b/>
                <w:bCs/>
                <w:color w:val="7F0055"/>
                <w:sz w:val="16"/>
                <w:szCs w:val="20"/>
              </w:rPr>
              <w:t>while</w:t>
            </w:r>
            <w:r w:rsidRPr="00BF05AE">
              <w:rPr>
                <w:rFonts w:ascii="CMU Typewriter Text" w:hAnsi="CMU Typewriter Text" w:cs="Courier New"/>
                <w:color w:val="000000"/>
                <w:sz w:val="16"/>
                <w:szCs w:val="20"/>
              </w:rPr>
              <w:t>(1)</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 Calculate next sample</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t xml:space="preserve">sample = </w:t>
            </w:r>
            <w:proofErr w:type="spellStart"/>
            <w:r w:rsidRPr="00BF05AE">
              <w:rPr>
                <w:rFonts w:ascii="CMU Typewriter Text" w:hAnsi="CMU Typewriter Text" w:cs="Courier New"/>
                <w:color w:val="000000"/>
                <w:sz w:val="16"/>
                <w:szCs w:val="20"/>
              </w:rPr>
              <w:t>sinegen</w:t>
            </w:r>
            <w:proofErr w:type="spellEnd"/>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r w:rsidRPr="00BF05AE">
              <w:rPr>
                <w:rFonts w:ascii="CMU Typewriter Text" w:hAnsi="CMU Typewriter Text" w:cs="Courier New"/>
                <w:color w:val="000000"/>
                <w:sz w:val="16"/>
                <w:szCs w:val="20"/>
              </w:rPr>
              <w:tab/>
            </w:r>
            <w:r w:rsidRPr="00BF05AE">
              <w:rPr>
                <w:rFonts w:ascii="CMU Typewriter Text" w:hAnsi="CMU Typewriter Text" w:cs="Courier New"/>
                <w:color w:val="3F7F5F"/>
                <w:sz w:val="16"/>
                <w:szCs w:val="20"/>
              </w:rPr>
              <w:t>/* Send a sample to the audio port if it is ready to transmit.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Note: DSK6713_AIC23_write() returns false if the port if is not ready */</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r w:rsidRPr="00BF05AE">
              <w:rPr>
                <w:rFonts w:ascii="CMU Typewriter Text" w:hAnsi="CMU Typewriter Text" w:cs="Courier New"/>
                <w:color w:val="3F7D5F"/>
                <w:sz w:val="16"/>
                <w:szCs w:val="20"/>
              </w:rPr>
              <w:t>//  send to LEFT channel (poll until ready)</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r w:rsidRPr="00BF05AE">
              <w:rPr>
                <w:rFonts w:ascii="CMU Typewriter Text" w:hAnsi="CMU Typewriter Text" w:cs="Courier New"/>
                <w:b/>
                <w:bCs/>
                <w:color w:val="7F0055"/>
                <w:sz w:val="16"/>
                <w:szCs w:val="20"/>
              </w:rPr>
              <w:t>while</w:t>
            </w:r>
            <w:r w:rsidRPr="00BF05AE">
              <w:rPr>
                <w:rFonts w:ascii="CMU Typewriter Text" w:hAnsi="CMU Typewriter Text" w:cs="Courier New"/>
                <w:color w:val="000000"/>
                <w:sz w:val="16"/>
                <w:szCs w:val="20"/>
              </w:rPr>
              <w:t xml:space="preserve"> (!DSK6713_AIC23_write(</w:t>
            </w:r>
            <w:proofErr w:type="spellStart"/>
            <w:r w:rsidRPr="00BF05AE">
              <w:rPr>
                <w:rFonts w:ascii="CMU Typewriter Text" w:hAnsi="CMU Typewriter Text" w:cs="Courier New"/>
                <w:color w:val="000000"/>
                <w:sz w:val="16"/>
                <w:szCs w:val="20"/>
              </w:rPr>
              <w:t>H_Codec</w:t>
            </w:r>
            <w:proofErr w:type="spellEnd"/>
            <w:r w:rsidRPr="00BF05AE">
              <w:rPr>
                <w:rFonts w:ascii="CMU Typewriter Text" w:hAnsi="CMU Typewriter Text" w:cs="Courier New"/>
                <w:color w:val="000000"/>
                <w:sz w:val="16"/>
                <w:szCs w:val="20"/>
              </w:rPr>
              <w:t xml:space="preserve">, ((Int32)(sample * </w:t>
            </w:r>
            <w:proofErr w:type="spellStart"/>
            <w:r w:rsidRPr="00BF05AE">
              <w:rPr>
                <w:rFonts w:ascii="CMU Typewriter Text" w:hAnsi="CMU Typewriter Text" w:cs="Courier New"/>
                <w:color w:val="000000"/>
                <w:sz w:val="16"/>
                <w:szCs w:val="20"/>
              </w:rPr>
              <w:t>L_Gain</w:t>
            </w:r>
            <w:proofErr w:type="spellEnd"/>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 send same sample to RIGHT channel (poll until ready)</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r w:rsidRPr="00BF05AE">
              <w:rPr>
                <w:rFonts w:ascii="CMU Typewriter Text" w:hAnsi="CMU Typewriter Text" w:cs="Courier New"/>
                <w:b/>
                <w:bCs/>
                <w:color w:val="7F0055"/>
                <w:sz w:val="16"/>
                <w:szCs w:val="20"/>
              </w:rPr>
              <w:t>while</w:t>
            </w:r>
            <w:r w:rsidRPr="00BF05AE">
              <w:rPr>
                <w:rFonts w:ascii="CMU Typewriter Text" w:hAnsi="CMU Typewriter Text" w:cs="Courier New"/>
                <w:color w:val="000000"/>
                <w:sz w:val="16"/>
                <w:szCs w:val="20"/>
              </w:rPr>
              <w:t xml:space="preserve"> (!DSK6713_AIC23_write(</w:t>
            </w:r>
            <w:proofErr w:type="spellStart"/>
            <w:r w:rsidRPr="00BF05AE">
              <w:rPr>
                <w:rFonts w:ascii="CMU Typewriter Text" w:hAnsi="CMU Typewriter Text" w:cs="Courier New"/>
                <w:color w:val="000000"/>
                <w:sz w:val="16"/>
                <w:szCs w:val="20"/>
              </w:rPr>
              <w:t>H_Codec</w:t>
            </w:r>
            <w:proofErr w:type="spellEnd"/>
            <w:r w:rsidRPr="00BF05AE">
              <w:rPr>
                <w:rFonts w:ascii="CMU Typewriter Text" w:hAnsi="CMU Typewriter Text" w:cs="Courier New"/>
                <w:color w:val="000000"/>
                <w:sz w:val="16"/>
                <w:szCs w:val="20"/>
              </w:rPr>
              <w:t xml:space="preserve">, ((Int32)(sample * </w:t>
            </w:r>
            <w:proofErr w:type="spellStart"/>
            <w:r w:rsidRPr="00BF05AE">
              <w:rPr>
                <w:rFonts w:ascii="CMU Typewriter Text" w:hAnsi="CMU Typewriter Text" w:cs="Courier New"/>
                <w:color w:val="000000"/>
                <w:sz w:val="16"/>
                <w:szCs w:val="20"/>
              </w:rPr>
              <w:t>R_Gain</w:t>
            </w:r>
            <w:proofErr w:type="spellEnd"/>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 xml:space="preserve">// Set the sampling frequency. This function updates the frequency only if it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 has changed. Frequency set must be one of the supported sampling freq.</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r>
            <w:proofErr w:type="spellStart"/>
            <w:r w:rsidRPr="00BF05AE">
              <w:rPr>
                <w:rFonts w:ascii="CMU Typewriter Text" w:hAnsi="CMU Typewriter Text" w:cs="Courier New"/>
                <w:color w:val="000000"/>
                <w:sz w:val="16"/>
                <w:szCs w:val="20"/>
              </w:rPr>
              <w:t>set_samp_freq</w:t>
            </w:r>
            <w:proofErr w:type="spellEnd"/>
            <w:r w:rsidRPr="00BF05AE">
              <w:rPr>
                <w:rFonts w:ascii="CMU Typewriter Text" w:hAnsi="CMU Typewriter Text" w:cs="Courier New"/>
                <w:color w:val="000000"/>
                <w:sz w:val="16"/>
                <w:szCs w:val="20"/>
              </w:rPr>
              <w:t>(&amp;</w:t>
            </w:r>
            <w:proofErr w:type="spellStart"/>
            <w:r w:rsidRPr="00BF05AE">
              <w:rPr>
                <w:rFonts w:ascii="CMU Typewriter Text" w:hAnsi="CMU Typewriter Text" w:cs="Courier New"/>
                <w:color w:val="000000"/>
                <w:sz w:val="16"/>
                <w:szCs w:val="20"/>
              </w:rPr>
              <w:t>sampling_freq</w:t>
            </w:r>
            <w:proofErr w:type="spellEnd"/>
            <w:r w:rsidRPr="00BF05AE">
              <w:rPr>
                <w:rFonts w:ascii="CMU Typewriter Text" w:hAnsi="CMU Typewriter Text" w:cs="Courier New"/>
                <w:color w:val="000000"/>
                <w:sz w:val="16"/>
                <w:szCs w:val="20"/>
              </w:rPr>
              <w:t xml:space="preserve">, </w:t>
            </w:r>
            <w:proofErr w:type="spellStart"/>
            <w:r w:rsidRPr="00BF05AE">
              <w:rPr>
                <w:rFonts w:ascii="CMU Typewriter Text" w:hAnsi="CMU Typewriter Text" w:cs="Courier New"/>
                <w:color w:val="000000"/>
                <w:sz w:val="16"/>
                <w:szCs w:val="20"/>
              </w:rPr>
              <w:t>Config</w:t>
            </w:r>
            <w:proofErr w:type="spellEnd"/>
            <w:r w:rsidRPr="00BF05AE">
              <w:rPr>
                <w:rFonts w:ascii="CMU Typewriter Text" w:hAnsi="CMU Typewriter Text" w:cs="Courier New"/>
                <w:color w:val="000000"/>
                <w:sz w:val="16"/>
                <w:szCs w:val="20"/>
              </w:rPr>
              <w:t>, &amp;</w:t>
            </w:r>
            <w:proofErr w:type="spellStart"/>
            <w:r w:rsidRPr="00BF05AE">
              <w:rPr>
                <w:rFonts w:ascii="CMU Typewriter Text" w:hAnsi="CMU Typewriter Text" w:cs="Courier New"/>
                <w:color w:val="000000"/>
                <w:sz w:val="16"/>
                <w:szCs w:val="20"/>
              </w:rPr>
              <w:t>H_Codec</w:t>
            </w:r>
            <w:proofErr w:type="spellEnd"/>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t>}</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proofErr w:type="spellStart"/>
            <w:r w:rsidRPr="00BF05AE">
              <w:rPr>
                <w:rFonts w:ascii="CMU Typewriter Text" w:hAnsi="CMU Typewriter Text" w:cs="Courier New"/>
                <w:color w:val="3F7F5F"/>
                <w:sz w:val="16"/>
                <w:szCs w:val="20"/>
              </w:rPr>
              <w:t>init_hardware</w:t>
            </w:r>
            <w:proofErr w:type="spellEnd"/>
            <w:r w:rsidRPr="00BF05AE">
              <w:rPr>
                <w:rFonts w:ascii="CMU Typewriter Text" w:hAnsi="CMU Typewriter Text" w:cs="Courier New"/>
                <w:color w:val="3F7F5F"/>
                <w:sz w:val="16"/>
                <w:szCs w:val="20"/>
              </w:rPr>
              <w:t>()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void</w:t>
            </w:r>
            <w:r w:rsidRPr="00BF05AE">
              <w:rPr>
                <w:rFonts w:ascii="CMU Typewriter Text" w:hAnsi="CMU Typewriter Text" w:cs="Courier New"/>
                <w:color w:val="000000"/>
                <w:sz w:val="16"/>
                <w:szCs w:val="20"/>
              </w:rPr>
              <w:t xml:space="preserve"> </w:t>
            </w:r>
            <w:proofErr w:type="spellStart"/>
            <w:r w:rsidRPr="00BF05AE">
              <w:rPr>
                <w:rFonts w:ascii="CMU Typewriter Text" w:hAnsi="CMU Typewriter Text" w:cs="Courier New"/>
                <w:color w:val="000000"/>
                <w:sz w:val="16"/>
                <w:szCs w:val="20"/>
              </w:rPr>
              <w:t>init_hardware</w:t>
            </w:r>
            <w:proofErr w:type="spellEnd"/>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r w:rsidRPr="00BF05AE">
              <w:rPr>
                <w:rFonts w:ascii="CMU Typewriter Text" w:hAnsi="CMU Typewriter Text" w:cs="Courier New"/>
                <w:color w:val="3F7D5F"/>
                <w:sz w:val="16"/>
                <w:szCs w:val="20"/>
              </w:rPr>
              <w:t xml:space="preserve">// Initialize the board support library, must be called first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DSK6713_init();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r w:rsidRPr="00BF05AE">
              <w:rPr>
                <w:rFonts w:ascii="CMU Typewriter Text" w:hAnsi="CMU Typewriter Text" w:cs="Courier New"/>
                <w:color w:val="3F7D5F"/>
                <w:sz w:val="16"/>
                <w:szCs w:val="20"/>
              </w:rPr>
              <w:t xml:space="preserve">// Start the codec using the settings defined above in </w:t>
            </w:r>
            <w:proofErr w:type="spellStart"/>
            <w:r w:rsidRPr="00BF05AE">
              <w:rPr>
                <w:rFonts w:ascii="CMU Typewriter Text" w:hAnsi="CMU Typewriter Text" w:cs="Courier New"/>
                <w:color w:val="3F7D5F"/>
                <w:sz w:val="16"/>
                <w:szCs w:val="20"/>
              </w:rPr>
              <w:t>config</w:t>
            </w:r>
            <w:proofErr w:type="spellEnd"/>
            <w:r w:rsidRPr="00BF05AE">
              <w:rPr>
                <w:rFonts w:ascii="CMU Typewriter Text" w:hAnsi="CMU Typewriter Text" w:cs="Courier New"/>
                <w:color w:val="3F7D5F"/>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proofErr w:type="spellStart"/>
            <w:r w:rsidRPr="00BF05AE">
              <w:rPr>
                <w:rFonts w:ascii="CMU Typewriter Text" w:hAnsi="CMU Typewriter Text" w:cs="Courier New"/>
                <w:color w:val="000000"/>
                <w:sz w:val="16"/>
                <w:szCs w:val="20"/>
              </w:rPr>
              <w:t>H_Codec</w:t>
            </w:r>
            <w:proofErr w:type="spellEnd"/>
            <w:r w:rsidRPr="00BF05AE">
              <w:rPr>
                <w:rFonts w:ascii="CMU Typewriter Text" w:hAnsi="CMU Typewriter Text" w:cs="Courier New"/>
                <w:color w:val="000000"/>
                <w:sz w:val="16"/>
                <w:szCs w:val="20"/>
              </w:rPr>
              <w:t xml:space="preserve"> = DSK6713_AIC23_openCodec(0, &amp;</w:t>
            </w:r>
            <w:proofErr w:type="spellStart"/>
            <w:r w:rsidRPr="00BF05AE">
              <w:rPr>
                <w:rFonts w:ascii="CMU Typewriter Text" w:hAnsi="CMU Typewriter Text" w:cs="Courier New"/>
                <w:color w:val="000000"/>
                <w:sz w:val="16"/>
                <w:szCs w:val="20"/>
              </w:rPr>
              <w:t>Config</w:t>
            </w:r>
            <w:proofErr w:type="spellEnd"/>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F5F"/>
                <w:sz w:val="16"/>
                <w:szCs w:val="20"/>
              </w:rPr>
              <w:t>/* Defines number of bits in word used by MSBSP for communications with AIC23</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ab/>
              <w:t xml:space="preserve"> NOTE: this must match the bit resolution set in in the AIC23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t>MCBSP_FSETS(XCR1, XWDLEN1, 32BIT);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F5F"/>
                <w:sz w:val="16"/>
                <w:szCs w:val="20"/>
              </w:rPr>
              <w:t xml:space="preserve">/* Set the sampling frequency of the audio port. Must only be set to a supported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ab/>
              <w:t xml:space="preserve">   frequency (8000/16000/24000/32000/44100/48000/96000)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t>DSK6713_AIC23_setFreq(</w:t>
            </w:r>
            <w:proofErr w:type="spellStart"/>
            <w:r w:rsidRPr="00BF05AE">
              <w:rPr>
                <w:rFonts w:ascii="CMU Typewriter Text" w:hAnsi="CMU Typewriter Text" w:cs="Courier New"/>
                <w:color w:val="000000"/>
                <w:sz w:val="16"/>
                <w:szCs w:val="20"/>
              </w:rPr>
              <w:t>H_Codec</w:t>
            </w:r>
            <w:proofErr w:type="spellEnd"/>
            <w:r w:rsidRPr="00BF05AE">
              <w:rPr>
                <w:rFonts w:ascii="CMU Typewriter Text" w:hAnsi="CMU Typewriter Text" w:cs="Courier New"/>
                <w:color w:val="000000"/>
                <w:sz w:val="16"/>
                <w:szCs w:val="20"/>
              </w:rPr>
              <w:t xml:space="preserve">, </w:t>
            </w:r>
            <w:proofErr w:type="spellStart"/>
            <w:r w:rsidRPr="00BF05AE">
              <w:rPr>
                <w:rFonts w:ascii="CMU Typewriter Text" w:hAnsi="CMU Typewriter Text" w:cs="Courier New"/>
                <w:color w:val="000000"/>
                <w:sz w:val="16"/>
                <w:szCs w:val="20"/>
              </w:rPr>
              <w:t>get_sampling_handle</w:t>
            </w:r>
            <w:proofErr w:type="spellEnd"/>
            <w:r w:rsidRPr="00BF05AE">
              <w:rPr>
                <w:rFonts w:ascii="CMU Typewriter Text" w:hAnsi="CMU Typewriter Text" w:cs="Courier New"/>
                <w:color w:val="000000"/>
                <w:sz w:val="16"/>
                <w:szCs w:val="20"/>
              </w:rPr>
              <w:t>(&amp;</w:t>
            </w:r>
            <w:proofErr w:type="spellStart"/>
            <w:r w:rsidRPr="00BF05AE">
              <w:rPr>
                <w:rFonts w:ascii="CMU Typewriter Text" w:hAnsi="CMU Typewriter Text" w:cs="Courier New"/>
                <w:color w:val="000000"/>
                <w:sz w:val="16"/>
                <w:szCs w:val="20"/>
              </w:rPr>
              <w:t>sampling_freq</w:t>
            </w:r>
            <w:proofErr w:type="spellEnd"/>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proofErr w:type="spellStart"/>
            <w:r w:rsidRPr="00BF05AE">
              <w:rPr>
                <w:rFonts w:ascii="CMU Typewriter Text" w:hAnsi="CMU Typewriter Text" w:cs="Courier New"/>
                <w:color w:val="3F7F5F"/>
                <w:sz w:val="16"/>
                <w:szCs w:val="20"/>
              </w:rPr>
              <w:t>sine_init</w:t>
            </w:r>
            <w:proofErr w:type="spellEnd"/>
            <w:r w:rsidRPr="00BF05AE">
              <w:rPr>
                <w:rFonts w:ascii="CMU Typewriter Text" w:hAnsi="CMU Typewriter Text" w:cs="Courier New"/>
                <w:color w:val="3F7F5F"/>
                <w:sz w:val="16"/>
                <w:szCs w:val="20"/>
              </w:rPr>
              <w:t>()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void</w:t>
            </w:r>
            <w:r w:rsidRPr="00BF05AE">
              <w:rPr>
                <w:rFonts w:ascii="CMU Typewriter Text" w:hAnsi="CMU Typewriter Text" w:cs="Courier New"/>
                <w:color w:val="000000"/>
                <w:sz w:val="16"/>
                <w:szCs w:val="20"/>
              </w:rPr>
              <w:t xml:space="preserve"> </w:t>
            </w:r>
            <w:proofErr w:type="spellStart"/>
            <w:r w:rsidRPr="00BF05AE">
              <w:rPr>
                <w:rFonts w:ascii="CMU Typewriter Text" w:hAnsi="CMU Typewriter Text" w:cs="Courier New"/>
                <w:color w:val="000000"/>
                <w:sz w:val="16"/>
                <w:szCs w:val="20"/>
              </w:rPr>
              <w:t>sine_init</w:t>
            </w:r>
            <w:proofErr w:type="spellEnd"/>
            <w:r w:rsidRPr="00BF05AE">
              <w:rPr>
                <w:rFonts w:ascii="CMU Typewriter Text" w:hAnsi="CMU Typewriter Text" w:cs="Courier New"/>
                <w:color w:val="000000"/>
                <w:sz w:val="16"/>
                <w:szCs w:val="20"/>
              </w:rPr>
              <w:t>(</w:t>
            </w:r>
            <w:r w:rsidRPr="00BF05AE">
              <w:rPr>
                <w:rFonts w:ascii="CMU Typewriter Text" w:hAnsi="CMU Typewriter Text" w:cs="Courier New"/>
                <w:b/>
                <w:bCs/>
                <w:color w:val="7F0055"/>
                <w:sz w:val="16"/>
                <w:szCs w:val="20"/>
              </w:rPr>
              <w:t>void</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proofErr w:type="spellStart"/>
            <w:r w:rsidRPr="00BF05AE">
              <w:rPr>
                <w:rFonts w:ascii="CMU Typewriter Text" w:hAnsi="CMU Typewriter Text" w:cs="Courier New"/>
                <w:b/>
                <w:bCs/>
                <w:color w:val="7F0055"/>
                <w:sz w:val="16"/>
                <w:szCs w:val="20"/>
              </w:rPr>
              <w:t>int</w:t>
            </w:r>
            <w:proofErr w:type="spellEnd"/>
            <w:r w:rsidRPr="00BF05AE">
              <w:rPr>
                <w:rFonts w:ascii="CMU Typewriter Text" w:hAnsi="CMU Typewriter Text" w:cs="Courier New"/>
                <w:color w:val="000000"/>
                <w:sz w:val="16"/>
                <w:szCs w:val="20"/>
              </w:rPr>
              <w:t xml:space="preserve"> </w:t>
            </w:r>
            <w:proofErr w:type="spellStart"/>
            <w:r w:rsidRPr="00BF05AE">
              <w:rPr>
                <w:rFonts w:ascii="CMU Typewriter Text" w:hAnsi="CMU Typewriter Text" w:cs="Courier New"/>
                <w:color w:val="000000"/>
                <w:sz w:val="16"/>
                <w:szCs w:val="20"/>
              </w:rPr>
              <w:t>i</w:t>
            </w:r>
            <w:proofErr w:type="spellEnd"/>
            <w:r w:rsidRPr="00BF05AE">
              <w:rPr>
                <w:rFonts w:ascii="CMU Typewriter Text" w:hAnsi="CMU Typewriter Text" w:cs="Courier New"/>
                <w:color w:val="000000"/>
                <w:sz w:val="16"/>
                <w:szCs w:val="20"/>
              </w:rPr>
              <w:t>;</w:t>
            </w:r>
            <w:r w:rsidRPr="00BF05AE">
              <w:rPr>
                <w:rFonts w:ascii="CMU Typewriter Text" w:hAnsi="CMU Typewriter Text" w:cs="Courier New"/>
                <w:color w:val="3F7D5F"/>
                <w:sz w:val="16"/>
                <w:szCs w:val="20"/>
              </w:rPr>
              <w:t>//index variable</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//loop to populate each value such that the table contains a full sinewave</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b/>
                <w:bCs/>
                <w:color w:val="7F0055"/>
                <w:sz w:val="16"/>
                <w:szCs w:val="20"/>
              </w:rPr>
              <w:t>for</w:t>
            </w:r>
            <w:r w:rsidRPr="00BF05AE">
              <w:rPr>
                <w:rFonts w:ascii="CMU Typewriter Text" w:hAnsi="CMU Typewriter Text" w:cs="Courier New"/>
                <w:color w:val="000000"/>
                <w:sz w:val="16"/>
                <w:szCs w:val="20"/>
              </w:rPr>
              <w:t xml:space="preserve"> (</w:t>
            </w:r>
            <w:proofErr w:type="spellStart"/>
            <w:r w:rsidRPr="00BF05AE">
              <w:rPr>
                <w:rFonts w:ascii="CMU Typewriter Text" w:hAnsi="CMU Typewriter Text" w:cs="Courier New"/>
                <w:color w:val="000000"/>
                <w:sz w:val="16"/>
                <w:szCs w:val="20"/>
              </w:rPr>
              <w:t>i</w:t>
            </w:r>
            <w:proofErr w:type="spellEnd"/>
            <w:r w:rsidRPr="00BF05AE">
              <w:rPr>
                <w:rFonts w:ascii="CMU Typewriter Text" w:hAnsi="CMU Typewriter Text" w:cs="Courier New"/>
                <w:color w:val="000000"/>
                <w:sz w:val="16"/>
                <w:szCs w:val="20"/>
              </w:rPr>
              <w:t xml:space="preserve"> = 0; </w:t>
            </w:r>
            <w:proofErr w:type="spellStart"/>
            <w:r w:rsidRPr="00BF05AE">
              <w:rPr>
                <w:rFonts w:ascii="CMU Typewriter Text" w:hAnsi="CMU Typewriter Text" w:cs="Courier New"/>
                <w:color w:val="000000"/>
                <w:sz w:val="16"/>
                <w:szCs w:val="20"/>
              </w:rPr>
              <w:t>i</w:t>
            </w:r>
            <w:proofErr w:type="spellEnd"/>
            <w:r w:rsidRPr="00BF05AE">
              <w:rPr>
                <w:rFonts w:ascii="CMU Typewriter Text" w:hAnsi="CMU Typewriter Text" w:cs="Courier New"/>
                <w:color w:val="000000"/>
                <w:sz w:val="16"/>
                <w:szCs w:val="20"/>
              </w:rPr>
              <w:t xml:space="preserve"> &lt; SINE_TABLE_SIZE; </w:t>
            </w:r>
            <w:proofErr w:type="spellStart"/>
            <w:r w:rsidRPr="00BF05AE">
              <w:rPr>
                <w:rFonts w:ascii="CMU Typewriter Text" w:hAnsi="CMU Typewriter Text" w:cs="Courier New"/>
                <w:color w:val="000000"/>
                <w:sz w:val="16"/>
                <w:szCs w:val="20"/>
              </w:rPr>
              <w:t>i</w:t>
            </w:r>
            <w:proofErr w:type="spellEnd"/>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t>table[</w:t>
            </w:r>
            <w:proofErr w:type="spellStart"/>
            <w:r w:rsidRPr="00BF05AE">
              <w:rPr>
                <w:rFonts w:ascii="CMU Typewriter Text" w:hAnsi="CMU Typewriter Text" w:cs="Courier New"/>
                <w:color w:val="000000"/>
                <w:sz w:val="16"/>
                <w:szCs w:val="20"/>
              </w:rPr>
              <w:t>i</w:t>
            </w:r>
            <w:proofErr w:type="spellEnd"/>
            <w:r w:rsidRPr="00BF05AE">
              <w:rPr>
                <w:rFonts w:ascii="CMU Typewriter Text" w:hAnsi="CMU Typewriter Text" w:cs="Courier New"/>
                <w:color w:val="000000"/>
                <w:sz w:val="16"/>
                <w:szCs w:val="20"/>
              </w:rPr>
              <w:t>]</w:t>
            </w:r>
            <w:r w:rsidR="00B70814">
              <w:rPr>
                <w:rFonts w:ascii="CMU Typewriter Text" w:hAnsi="CMU Typewriter Text" w:cs="Courier New"/>
                <w:color w:val="000000"/>
                <w:sz w:val="16"/>
                <w:szCs w:val="20"/>
              </w:rPr>
              <w:t xml:space="preserve"> = sin(2*</w:t>
            </w:r>
            <w:proofErr w:type="spellStart"/>
            <w:r w:rsidR="00B70814">
              <w:rPr>
                <w:rFonts w:ascii="CMU Typewriter Text" w:hAnsi="CMU Typewriter Text" w:cs="Courier New"/>
                <w:color w:val="000000"/>
                <w:sz w:val="16"/>
                <w:szCs w:val="20"/>
              </w:rPr>
              <w:t>i</w:t>
            </w:r>
            <w:proofErr w:type="spellEnd"/>
            <w:r w:rsidR="00B70814">
              <w:rPr>
                <w:rFonts w:ascii="CMU Typewriter Text" w:hAnsi="CMU Typewriter Text" w:cs="Courier New"/>
                <w:color w:val="000000"/>
                <w:sz w:val="16"/>
                <w:szCs w:val="20"/>
              </w:rPr>
              <w:t>*PI/(SINE_TABLE_SIZE</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b/>
                <w:bCs/>
                <w:color w:val="7F0055"/>
                <w:sz w:val="16"/>
                <w:szCs w:val="20"/>
              </w:rPr>
              <w:t>return</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3F7F5F"/>
                <w:sz w:val="16"/>
                <w:szCs w:val="20"/>
              </w:rPr>
              <w:t xml:space="preserve">/********************************** </w:t>
            </w:r>
            <w:proofErr w:type="spellStart"/>
            <w:r w:rsidRPr="00BF05AE">
              <w:rPr>
                <w:rFonts w:ascii="CMU Typewriter Text" w:hAnsi="CMU Typewriter Text" w:cs="Courier New"/>
                <w:color w:val="3F7F5F"/>
                <w:sz w:val="16"/>
                <w:szCs w:val="20"/>
              </w:rPr>
              <w:t>sinegen</w:t>
            </w:r>
            <w:proofErr w:type="spellEnd"/>
            <w:r w:rsidRPr="00BF05AE">
              <w:rPr>
                <w:rFonts w:ascii="CMU Typewriter Text" w:hAnsi="CMU Typewriter Text" w:cs="Courier New"/>
                <w:color w:val="3F7F5F"/>
                <w:sz w:val="16"/>
                <w:szCs w:val="20"/>
              </w:rPr>
              <w:t>() ***************************************/</w:t>
            </w:r>
            <w:r w:rsidRPr="00BF05AE">
              <w:rPr>
                <w:rFonts w:ascii="CMU Typewriter Text" w:hAnsi="CMU Typewriter Text" w:cs="Courier New"/>
                <w:color w:val="000000"/>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b/>
                <w:bCs/>
                <w:color w:val="7F0055"/>
                <w:sz w:val="16"/>
                <w:szCs w:val="20"/>
              </w:rPr>
              <w:t>float</w:t>
            </w:r>
            <w:r w:rsidRPr="00BF05AE">
              <w:rPr>
                <w:rFonts w:ascii="CMU Typewriter Text" w:hAnsi="CMU Typewriter Text" w:cs="Courier New"/>
                <w:color w:val="000000"/>
                <w:sz w:val="16"/>
                <w:szCs w:val="20"/>
              </w:rPr>
              <w:t xml:space="preserve"> </w:t>
            </w:r>
            <w:proofErr w:type="spellStart"/>
            <w:r w:rsidRPr="00BF05AE">
              <w:rPr>
                <w:rFonts w:ascii="CMU Typewriter Text" w:hAnsi="CMU Typewriter Text" w:cs="Courier New"/>
                <w:color w:val="000000"/>
                <w:sz w:val="16"/>
                <w:szCs w:val="20"/>
              </w:rPr>
              <w:t>sinegen</w:t>
            </w:r>
            <w:proofErr w:type="spellEnd"/>
            <w:r w:rsidRPr="00BF05AE">
              <w:rPr>
                <w:rFonts w:ascii="CMU Typewriter Text" w:hAnsi="CMU Typewriter Text" w:cs="Courier New"/>
                <w:color w:val="000000"/>
                <w:sz w:val="16"/>
                <w:szCs w:val="20"/>
              </w:rPr>
              <w:t>(</w:t>
            </w:r>
            <w:r w:rsidRPr="00BF05AE">
              <w:rPr>
                <w:rFonts w:ascii="CMU Typewriter Text" w:hAnsi="CMU Typewriter Text" w:cs="Courier New"/>
                <w:b/>
                <w:bCs/>
                <w:color w:val="7F0055"/>
                <w:sz w:val="16"/>
                <w:szCs w:val="20"/>
              </w:rPr>
              <w:t>void</w:t>
            </w: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//index is a global float variable thus it does not suffer from quantisation error</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//step increase is calculate logically by knowing that we have a SINE_TABLE_SIZE</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lastRenderedPageBreak/>
              <w:tab/>
            </w:r>
            <w:r w:rsidRPr="00BF05AE">
              <w:rPr>
                <w:rFonts w:ascii="CMU Typewriter Text" w:hAnsi="CMU Typewriter Text" w:cs="Courier New"/>
                <w:color w:val="3F7D5F"/>
                <w:sz w:val="16"/>
                <w:szCs w:val="20"/>
              </w:rPr>
              <w:t>//and if we want to output a frequency that is (</w:t>
            </w:r>
            <w:proofErr w:type="spellStart"/>
            <w:r w:rsidRPr="00BF05AE">
              <w:rPr>
                <w:rFonts w:ascii="CMU Typewriter Text" w:hAnsi="CMU Typewriter Text" w:cs="Courier New"/>
                <w:color w:val="3F7D5F"/>
                <w:sz w:val="16"/>
                <w:szCs w:val="20"/>
              </w:rPr>
              <w:t>sampling_freq</w:t>
            </w:r>
            <w:proofErr w:type="spellEnd"/>
            <w:r w:rsidRPr="00BF05AE">
              <w:rPr>
                <w:rFonts w:ascii="CMU Typewriter Text" w:hAnsi="CMU Typewriter Text" w:cs="Courier New"/>
                <w:color w:val="3F7D5F"/>
                <w:sz w:val="16"/>
                <w:szCs w:val="20"/>
              </w:rPr>
              <w:t>/</w:t>
            </w:r>
            <w:proofErr w:type="spellStart"/>
            <w:r w:rsidRPr="00BF05AE">
              <w:rPr>
                <w:rFonts w:ascii="CMU Typewriter Text" w:hAnsi="CMU Typewriter Text" w:cs="Courier New"/>
                <w:color w:val="3F7D5F"/>
                <w:sz w:val="16"/>
                <w:szCs w:val="20"/>
              </w:rPr>
              <w:t>sine_freq</w:t>
            </w:r>
            <w:proofErr w:type="spellEnd"/>
            <w:r w:rsidRPr="00BF05AE">
              <w:rPr>
                <w:rFonts w:ascii="CMU Typewriter Text" w:hAnsi="CMU Typewriter Text" w:cs="Courier New"/>
                <w:color w:val="3F7D5F"/>
                <w:sz w:val="16"/>
                <w:szCs w:val="20"/>
              </w:rPr>
              <w:t>) times the</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w:t>
            </w:r>
            <w:proofErr w:type="spellStart"/>
            <w:r w:rsidRPr="00BF05AE">
              <w:rPr>
                <w:rFonts w:ascii="CMU Typewriter Text" w:hAnsi="CMU Typewriter Text" w:cs="Courier New"/>
                <w:color w:val="3F7D5F"/>
                <w:sz w:val="16"/>
                <w:szCs w:val="20"/>
              </w:rPr>
              <w:t>sampling_freq</w:t>
            </w:r>
            <w:proofErr w:type="spellEnd"/>
            <w:r w:rsidRPr="00BF05AE">
              <w:rPr>
                <w:rFonts w:ascii="CMU Typewriter Text" w:hAnsi="CMU Typewriter Text" w:cs="Courier New"/>
                <w:color w:val="3F7D5F"/>
                <w:sz w:val="16"/>
                <w:szCs w:val="20"/>
              </w:rPr>
              <w:t xml:space="preserve"> we logically divide SINE_TABLE_SIZE by the ratio (</w:t>
            </w:r>
            <w:proofErr w:type="spellStart"/>
            <w:r w:rsidRPr="00BF05AE">
              <w:rPr>
                <w:rFonts w:ascii="CMU Typewriter Text" w:hAnsi="CMU Typewriter Text" w:cs="Courier New"/>
                <w:color w:val="3F7D5F"/>
                <w:sz w:val="16"/>
                <w:szCs w:val="20"/>
              </w:rPr>
              <w:t>sampling_freq</w:t>
            </w:r>
            <w:proofErr w:type="spellEnd"/>
            <w:r w:rsidRPr="00BF05AE">
              <w:rPr>
                <w:rFonts w:ascii="CMU Typewriter Text" w:hAnsi="CMU Typewriter Text" w:cs="Courier New"/>
                <w:color w:val="3F7D5F"/>
                <w:sz w:val="16"/>
                <w:szCs w:val="20"/>
              </w:rPr>
              <w:t>/</w:t>
            </w:r>
            <w:proofErr w:type="spellStart"/>
            <w:r w:rsidRPr="00BF05AE">
              <w:rPr>
                <w:rFonts w:ascii="CMU Typewriter Text" w:hAnsi="CMU Typewriter Text" w:cs="Courier New"/>
                <w:color w:val="3F7D5F"/>
                <w:sz w:val="16"/>
                <w:szCs w:val="20"/>
              </w:rPr>
              <w:t>sine_freq</w:t>
            </w:r>
            <w:proofErr w:type="spellEnd"/>
            <w:r w:rsidRPr="00BF05AE">
              <w:rPr>
                <w:rFonts w:ascii="CMU Typewriter Text" w:hAnsi="CMU Typewriter Text" w:cs="Courier New"/>
                <w:color w:val="3F7D5F"/>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t>index += (SINE_TABLE_SIZE)/(</w:t>
            </w:r>
            <w:proofErr w:type="spellStart"/>
            <w:r w:rsidRPr="00BF05AE">
              <w:rPr>
                <w:rFonts w:ascii="CMU Typewriter Text" w:hAnsi="CMU Typewriter Text" w:cs="Courier New"/>
                <w:color w:val="000000"/>
                <w:sz w:val="16"/>
                <w:szCs w:val="20"/>
              </w:rPr>
              <w:t>sampling_freq</w:t>
            </w:r>
            <w:proofErr w:type="spellEnd"/>
            <w:r w:rsidRPr="00BF05AE">
              <w:rPr>
                <w:rFonts w:ascii="CMU Typewriter Text" w:hAnsi="CMU Typewriter Text" w:cs="Courier New"/>
                <w:color w:val="000000"/>
                <w:sz w:val="16"/>
                <w:szCs w:val="20"/>
              </w:rPr>
              <w:t>/</w:t>
            </w:r>
            <w:proofErr w:type="spellStart"/>
            <w:r w:rsidRPr="00BF05AE">
              <w:rPr>
                <w:rFonts w:ascii="CMU Typewriter Text" w:hAnsi="CMU Typewriter Text" w:cs="Courier New"/>
                <w:color w:val="000000"/>
                <w:sz w:val="16"/>
                <w:szCs w:val="20"/>
              </w:rPr>
              <w:t>sine_freq</w:t>
            </w:r>
            <w:proofErr w:type="spellEnd"/>
            <w:r w:rsidRPr="00BF05AE">
              <w:rPr>
                <w:rFonts w:ascii="CMU Typewriter Text" w:hAnsi="CMU Typewriter Text" w:cs="Courier New"/>
                <w:color w:val="000000"/>
                <w:sz w:val="16"/>
                <w:szCs w:val="20"/>
              </w:rPr>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//In the following case we are attempting to effectively do the following operation:</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//index %= SINE_TABLE_SIZE</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 xml:space="preserve">//however this is not possible with a float therefore we simply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w:t>
            </w:r>
            <w:proofErr w:type="spellStart"/>
            <w:r w:rsidRPr="00BF05AE">
              <w:rPr>
                <w:rFonts w:ascii="CMU Typewriter Text" w:hAnsi="CMU Typewriter Text" w:cs="Courier New"/>
                <w:color w:val="3F7D5F"/>
                <w:sz w:val="16"/>
                <w:szCs w:val="20"/>
              </w:rPr>
              <w:t>substract</w:t>
            </w:r>
            <w:proofErr w:type="spellEnd"/>
            <w:r w:rsidRPr="00BF05AE">
              <w:rPr>
                <w:rFonts w:ascii="CMU Typewriter Text" w:hAnsi="CMU Typewriter Text" w:cs="Courier New"/>
                <w:color w:val="3F7D5F"/>
                <w:sz w:val="16"/>
                <w:szCs w:val="20"/>
              </w:rPr>
              <w:t xml:space="preserve"> the SINE_TABLE_SIZE when the index is over this value.</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b/>
                <w:bCs/>
                <w:color w:val="7F0055"/>
                <w:sz w:val="16"/>
                <w:szCs w:val="20"/>
              </w:rPr>
              <w:t>if</w:t>
            </w:r>
            <w:r w:rsidRPr="00BF05AE">
              <w:rPr>
                <w:rFonts w:ascii="CMU Typewriter Text" w:hAnsi="CMU Typewriter Text" w:cs="Courier New"/>
                <w:color w:val="000000"/>
                <w:sz w:val="16"/>
                <w:szCs w:val="20"/>
              </w:rPr>
              <w:t xml:space="preserve"> (index &gt;= SINE_TABLE_SIZE)</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000000"/>
                <w:sz w:val="16"/>
                <w:szCs w:val="20"/>
              </w:rPr>
              <w:tab/>
              <w:t>index -= SINE_TABLE_SIZE;</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t>}</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//finally as an array can only be accessed by an integer we typecast it as an</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ab/>
            </w:r>
            <w:r w:rsidRPr="00BF05AE">
              <w:rPr>
                <w:rFonts w:ascii="CMU Typewriter Text" w:hAnsi="CMU Typewriter Text" w:cs="Courier New"/>
                <w:color w:val="3F7D5F"/>
                <w:sz w:val="16"/>
                <w:szCs w:val="20"/>
              </w:rPr>
              <w:t>//integer to access the correct index</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r w:rsidRPr="00BF05AE">
              <w:rPr>
                <w:rFonts w:ascii="CMU Typewriter Text" w:hAnsi="CMU Typewriter Text" w:cs="Courier New"/>
                <w:b/>
                <w:bCs/>
                <w:color w:val="7F0055"/>
                <w:sz w:val="16"/>
                <w:szCs w:val="20"/>
              </w:rPr>
              <w:t>return</w:t>
            </w:r>
            <w:r w:rsidRPr="00BF05AE">
              <w:rPr>
                <w:rFonts w:ascii="CMU Typewriter Text" w:hAnsi="CMU Typewriter Text" w:cs="Courier New"/>
                <w:color w:val="000000"/>
                <w:sz w:val="16"/>
                <w:szCs w:val="20"/>
              </w:rPr>
              <w:t>(table[(</w:t>
            </w:r>
            <w:proofErr w:type="spellStart"/>
            <w:r w:rsidRPr="00BF05AE">
              <w:rPr>
                <w:rFonts w:ascii="CMU Typewriter Text" w:hAnsi="CMU Typewriter Text" w:cs="Courier New"/>
                <w:b/>
                <w:bCs/>
                <w:color w:val="7F0055"/>
                <w:sz w:val="16"/>
                <w:szCs w:val="20"/>
              </w:rPr>
              <w:t>int</w:t>
            </w:r>
            <w:proofErr w:type="spellEnd"/>
            <w:r w:rsidRPr="00BF05AE">
              <w:rPr>
                <w:rFonts w:ascii="CMU Typewriter Text" w:hAnsi="CMU Typewriter Text" w:cs="Courier New"/>
                <w:color w:val="000000"/>
                <w:sz w:val="16"/>
                <w:szCs w:val="20"/>
              </w:rPr>
              <w:t>)index]);</w:t>
            </w:r>
            <w:r w:rsidRPr="00BF05AE">
              <w:rPr>
                <w:rFonts w:ascii="CMU Typewriter Text" w:hAnsi="CMU Typewriter Text" w:cs="Courier New"/>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color w:val="000000"/>
                <w:sz w:val="16"/>
                <w:szCs w:val="20"/>
              </w:rPr>
              <w:t xml:space="preserve">   </w:t>
            </w:r>
            <w:r w:rsidRPr="00BF05AE">
              <w:rPr>
                <w:rFonts w:ascii="CMU Typewriter Text" w:hAnsi="CMU Typewriter Text" w:cs="Courier New"/>
                <w:sz w:val="16"/>
                <w:szCs w:val="20"/>
              </w:rPr>
              <w:t xml:space="preserve"> </w:t>
            </w:r>
          </w:p>
          <w:p w:rsidR="001F032E" w:rsidRPr="00BF05AE" w:rsidRDefault="001F032E" w:rsidP="001F032E">
            <w:pPr>
              <w:autoSpaceDE w:val="0"/>
              <w:autoSpaceDN w:val="0"/>
              <w:adjustRightInd w:val="0"/>
              <w:rPr>
                <w:rFonts w:ascii="CMU Typewriter Text" w:hAnsi="CMU Typewriter Text" w:cs="Courier New"/>
                <w:sz w:val="16"/>
                <w:szCs w:val="20"/>
              </w:rPr>
            </w:pPr>
            <w:r w:rsidRPr="00BF05AE">
              <w:rPr>
                <w:rFonts w:ascii="CMU Typewriter Text" w:hAnsi="CMU Typewriter Text" w:cs="Courier New"/>
                <w:sz w:val="16"/>
                <w:szCs w:val="20"/>
              </w:rPr>
              <w:t>}</w:t>
            </w:r>
          </w:p>
        </w:tc>
      </w:tr>
    </w:tbl>
    <w:p w:rsidR="007C77B2" w:rsidRPr="00BE753B" w:rsidRDefault="007C77B2" w:rsidP="004B50EA">
      <w:pPr>
        <w:rPr>
          <w:rFonts w:ascii="CMU Serif" w:hAnsi="CMU Serif"/>
        </w:rPr>
      </w:pPr>
    </w:p>
    <w:sectPr w:rsidR="007C77B2" w:rsidRPr="00BE753B" w:rsidSect="00BE753B">
      <w:headerReference w:type="default" r:id="rId26"/>
      <w:footerReference w:type="default" r:id="rId27"/>
      <w:pgSz w:w="11906" w:h="16838"/>
      <w:pgMar w:top="1560" w:right="1133" w:bottom="709"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D4B" w:rsidRDefault="00510D4B" w:rsidP="008A57EE">
      <w:pPr>
        <w:spacing w:after="0" w:line="240" w:lineRule="auto"/>
      </w:pPr>
      <w:r>
        <w:separator/>
      </w:r>
    </w:p>
  </w:endnote>
  <w:endnote w:type="continuationSeparator" w:id="0">
    <w:p w:rsidR="00510D4B" w:rsidRDefault="00510D4B" w:rsidP="008A5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U Serif">
    <w:panose1 w:val="00000000000000000000"/>
    <w:charset w:val="00"/>
    <w:family w:val="modern"/>
    <w:notTrueType/>
    <w:pitch w:val="variable"/>
    <w:sig w:usb0="E10002FF" w:usb1="5201E1EB" w:usb2="00000004" w:usb3="00000000" w:csb0="0000019F" w:csb1="00000000"/>
  </w:font>
  <w:font w:name="Cambria Math">
    <w:panose1 w:val="02040503050406030204"/>
    <w:charset w:val="00"/>
    <w:family w:val="roman"/>
    <w:pitch w:val="variable"/>
    <w:sig w:usb0="E00002FF" w:usb1="420024FF" w:usb2="00000000" w:usb3="00000000" w:csb0="0000019F" w:csb1="00000000"/>
  </w:font>
  <w:font w:name="CMU Typewriter Text">
    <w:panose1 w:val="00000000000000000000"/>
    <w:charset w:val="00"/>
    <w:family w:val="modern"/>
    <w:notTrueType/>
    <w:pitch w:val="fixed"/>
    <w:sig w:usb0="E10002FF" w:usb1="5201E9EB" w:usb2="00000004" w:usb3="00000000" w:csb0="000001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MU Serif" w:hAnsi="CMU Serif"/>
      </w:rPr>
      <w:id w:val="1087275845"/>
      <w:docPartObj>
        <w:docPartGallery w:val="Page Numbers (Bottom of Page)"/>
        <w:docPartUnique/>
      </w:docPartObj>
    </w:sdtPr>
    <w:sdtEndPr>
      <w:rPr>
        <w:noProof/>
      </w:rPr>
    </w:sdtEndPr>
    <w:sdtContent>
      <w:p w:rsidR="00510D4B" w:rsidRPr="004A1E17" w:rsidRDefault="00510D4B">
        <w:pPr>
          <w:pStyle w:val="Footer"/>
          <w:jc w:val="center"/>
          <w:rPr>
            <w:rFonts w:ascii="CMU Serif" w:hAnsi="CMU Serif"/>
          </w:rPr>
        </w:pPr>
        <w:r w:rsidRPr="004A1E17">
          <w:rPr>
            <w:rFonts w:ascii="CMU Serif" w:hAnsi="CMU Serif"/>
          </w:rPr>
          <w:fldChar w:fldCharType="begin"/>
        </w:r>
        <w:r w:rsidRPr="004A1E17">
          <w:rPr>
            <w:rFonts w:ascii="CMU Serif" w:hAnsi="CMU Serif"/>
          </w:rPr>
          <w:instrText xml:space="preserve"> PAGE   \* MERGEFORMAT </w:instrText>
        </w:r>
        <w:r w:rsidRPr="004A1E17">
          <w:rPr>
            <w:rFonts w:ascii="CMU Serif" w:hAnsi="CMU Serif"/>
          </w:rPr>
          <w:fldChar w:fldCharType="separate"/>
        </w:r>
        <w:r w:rsidR="00094207">
          <w:rPr>
            <w:rFonts w:ascii="CMU Serif" w:hAnsi="CMU Serif"/>
            <w:noProof/>
          </w:rPr>
          <w:t>12</w:t>
        </w:r>
        <w:r w:rsidRPr="004A1E17">
          <w:rPr>
            <w:rFonts w:ascii="CMU Serif" w:hAnsi="CMU Serif"/>
            <w:noProof/>
          </w:rPr>
          <w:fldChar w:fldCharType="end"/>
        </w:r>
      </w:p>
    </w:sdtContent>
  </w:sdt>
  <w:p w:rsidR="00510D4B" w:rsidRDefault="00510D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D4B" w:rsidRDefault="00510D4B" w:rsidP="008A57EE">
      <w:pPr>
        <w:spacing w:after="0" w:line="240" w:lineRule="auto"/>
      </w:pPr>
      <w:r>
        <w:separator/>
      </w:r>
    </w:p>
  </w:footnote>
  <w:footnote w:type="continuationSeparator" w:id="0">
    <w:p w:rsidR="00510D4B" w:rsidRDefault="00510D4B" w:rsidP="008A57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D4B" w:rsidRPr="007F014B" w:rsidRDefault="00510D4B">
    <w:pPr>
      <w:pStyle w:val="Header"/>
      <w:rPr>
        <w:rFonts w:ascii="CMU Serif" w:hAnsi="CMU Serif"/>
      </w:rPr>
    </w:pPr>
    <w:r w:rsidRPr="007F014B">
      <w:rPr>
        <w:rFonts w:ascii="CMU Serif" w:hAnsi="CMU Serif"/>
      </w:rPr>
      <w:t>Sebastian Grubb – sg3510</w:t>
    </w:r>
    <w:r w:rsidRPr="007F014B">
      <w:rPr>
        <w:rFonts w:ascii="CMU Serif" w:hAnsi="CMU Serif"/>
      </w:rPr>
      <w:ptab w:relativeTo="margin" w:alignment="center" w:leader="none"/>
    </w:r>
    <w:r w:rsidRPr="007F014B">
      <w:rPr>
        <w:rFonts w:ascii="CMU Serif" w:hAnsi="CMU Serif"/>
      </w:rPr>
      <w:t>RTDSP Lab 2</w:t>
    </w:r>
    <w:r w:rsidRPr="007F014B">
      <w:rPr>
        <w:rFonts w:ascii="CMU Serif" w:hAnsi="CMU Serif"/>
      </w:rPr>
      <w:ptab w:relativeTo="margin" w:alignment="right" w:leader="none"/>
    </w:r>
    <w:r w:rsidRPr="007F014B">
      <w:rPr>
        <w:rFonts w:ascii="CMU Serif" w:hAnsi="CMU Serif"/>
      </w:rPr>
      <w:t>Friday 15</w:t>
    </w:r>
    <w:r w:rsidRPr="007F014B">
      <w:rPr>
        <w:rFonts w:ascii="CMU Serif" w:hAnsi="CMU Serif"/>
        <w:vertAlign w:val="superscript"/>
      </w:rPr>
      <w:t>th</w:t>
    </w:r>
    <w:r w:rsidRPr="007F014B">
      <w:rPr>
        <w:rFonts w:ascii="CMU Serif" w:hAnsi="CMU Serif"/>
      </w:rPr>
      <w:t xml:space="preserve"> February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9D703A"/>
    <w:multiLevelType w:val="hybridMultilevel"/>
    <w:tmpl w:val="512EA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7671CA2"/>
    <w:multiLevelType w:val="hybridMultilevel"/>
    <w:tmpl w:val="050AC870"/>
    <w:lvl w:ilvl="0" w:tplc="2570BB32">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F666CFF"/>
    <w:multiLevelType w:val="hybridMultilevel"/>
    <w:tmpl w:val="E16EEA82"/>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2487BF9"/>
    <w:multiLevelType w:val="hybridMultilevel"/>
    <w:tmpl w:val="9A761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155742A"/>
    <w:multiLevelType w:val="hybridMultilevel"/>
    <w:tmpl w:val="9D94D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D102608"/>
    <w:multiLevelType w:val="hybridMultilevel"/>
    <w:tmpl w:val="83CCCA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7EE"/>
    <w:rsid w:val="000024C4"/>
    <w:rsid w:val="00037292"/>
    <w:rsid w:val="00041E90"/>
    <w:rsid w:val="000612AB"/>
    <w:rsid w:val="00064F76"/>
    <w:rsid w:val="00073262"/>
    <w:rsid w:val="00076E51"/>
    <w:rsid w:val="00094207"/>
    <w:rsid w:val="000A2C8F"/>
    <w:rsid w:val="000B1514"/>
    <w:rsid w:val="000C40A6"/>
    <w:rsid w:val="000F0D51"/>
    <w:rsid w:val="000F51F6"/>
    <w:rsid w:val="00102C58"/>
    <w:rsid w:val="00106A88"/>
    <w:rsid w:val="00160B3A"/>
    <w:rsid w:val="00191988"/>
    <w:rsid w:val="001B132F"/>
    <w:rsid w:val="001C5919"/>
    <w:rsid w:val="001F032E"/>
    <w:rsid w:val="0021112F"/>
    <w:rsid w:val="00217CA0"/>
    <w:rsid w:val="00223367"/>
    <w:rsid w:val="00225036"/>
    <w:rsid w:val="00250A74"/>
    <w:rsid w:val="002674DF"/>
    <w:rsid w:val="00286D78"/>
    <w:rsid w:val="002947A8"/>
    <w:rsid w:val="002C3C93"/>
    <w:rsid w:val="002D07F3"/>
    <w:rsid w:val="002D4944"/>
    <w:rsid w:val="002F62E5"/>
    <w:rsid w:val="00303BB6"/>
    <w:rsid w:val="00313CE3"/>
    <w:rsid w:val="00323F90"/>
    <w:rsid w:val="00341E72"/>
    <w:rsid w:val="00347AC7"/>
    <w:rsid w:val="003714EE"/>
    <w:rsid w:val="0038731D"/>
    <w:rsid w:val="003B0563"/>
    <w:rsid w:val="003B6FFB"/>
    <w:rsid w:val="003E5F4C"/>
    <w:rsid w:val="00423105"/>
    <w:rsid w:val="00434B75"/>
    <w:rsid w:val="004960CC"/>
    <w:rsid w:val="004A1E17"/>
    <w:rsid w:val="004A2845"/>
    <w:rsid w:val="004B1426"/>
    <w:rsid w:val="004B50EA"/>
    <w:rsid w:val="004C23EE"/>
    <w:rsid w:val="004C2997"/>
    <w:rsid w:val="004E4414"/>
    <w:rsid w:val="00510D4B"/>
    <w:rsid w:val="00570FE0"/>
    <w:rsid w:val="005D3AC1"/>
    <w:rsid w:val="005F18E1"/>
    <w:rsid w:val="005F1A96"/>
    <w:rsid w:val="00612F2F"/>
    <w:rsid w:val="006307F5"/>
    <w:rsid w:val="006532EB"/>
    <w:rsid w:val="006566DF"/>
    <w:rsid w:val="00683390"/>
    <w:rsid w:val="006B2F21"/>
    <w:rsid w:val="006B3681"/>
    <w:rsid w:val="006B4F77"/>
    <w:rsid w:val="006C2041"/>
    <w:rsid w:val="006C347D"/>
    <w:rsid w:val="006C3F1B"/>
    <w:rsid w:val="00720CDC"/>
    <w:rsid w:val="00725E4A"/>
    <w:rsid w:val="00762FA8"/>
    <w:rsid w:val="00767FE6"/>
    <w:rsid w:val="007A44E6"/>
    <w:rsid w:val="007A4FA7"/>
    <w:rsid w:val="007C77B2"/>
    <w:rsid w:val="007C7D93"/>
    <w:rsid w:val="007E66DD"/>
    <w:rsid w:val="007F014B"/>
    <w:rsid w:val="0081132E"/>
    <w:rsid w:val="008123E4"/>
    <w:rsid w:val="00821205"/>
    <w:rsid w:val="008217A3"/>
    <w:rsid w:val="00835B1D"/>
    <w:rsid w:val="008373B4"/>
    <w:rsid w:val="00837BFB"/>
    <w:rsid w:val="008A57EE"/>
    <w:rsid w:val="008F275C"/>
    <w:rsid w:val="0094386C"/>
    <w:rsid w:val="00956768"/>
    <w:rsid w:val="0098106E"/>
    <w:rsid w:val="0098351C"/>
    <w:rsid w:val="009A5711"/>
    <w:rsid w:val="009B4172"/>
    <w:rsid w:val="009C0B30"/>
    <w:rsid w:val="009D704C"/>
    <w:rsid w:val="009E5FA4"/>
    <w:rsid w:val="00A130F5"/>
    <w:rsid w:val="00A32B1E"/>
    <w:rsid w:val="00A40185"/>
    <w:rsid w:val="00A875D2"/>
    <w:rsid w:val="00AA4A8D"/>
    <w:rsid w:val="00AC361C"/>
    <w:rsid w:val="00AE0D27"/>
    <w:rsid w:val="00B00AC9"/>
    <w:rsid w:val="00B04E7B"/>
    <w:rsid w:val="00B4043C"/>
    <w:rsid w:val="00B548A8"/>
    <w:rsid w:val="00B70814"/>
    <w:rsid w:val="00B803D1"/>
    <w:rsid w:val="00B80A8A"/>
    <w:rsid w:val="00B81D96"/>
    <w:rsid w:val="00BB07B7"/>
    <w:rsid w:val="00BC4FA7"/>
    <w:rsid w:val="00BE753B"/>
    <w:rsid w:val="00BF05AE"/>
    <w:rsid w:val="00BF5574"/>
    <w:rsid w:val="00C030CC"/>
    <w:rsid w:val="00C04EE9"/>
    <w:rsid w:val="00C103F1"/>
    <w:rsid w:val="00C10551"/>
    <w:rsid w:val="00C25BAB"/>
    <w:rsid w:val="00C25CD2"/>
    <w:rsid w:val="00C45A9F"/>
    <w:rsid w:val="00C6117F"/>
    <w:rsid w:val="00C773ED"/>
    <w:rsid w:val="00CC2EC3"/>
    <w:rsid w:val="00D15043"/>
    <w:rsid w:val="00D26CD4"/>
    <w:rsid w:val="00D36A3D"/>
    <w:rsid w:val="00D447E9"/>
    <w:rsid w:val="00D53D09"/>
    <w:rsid w:val="00DA0604"/>
    <w:rsid w:val="00DA0FAB"/>
    <w:rsid w:val="00DD1C4E"/>
    <w:rsid w:val="00DF3C30"/>
    <w:rsid w:val="00DF66EB"/>
    <w:rsid w:val="00E31551"/>
    <w:rsid w:val="00E4655B"/>
    <w:rsid w:val="00E5517B"/>
    <w:rsid w:val="00EC1CC5"/>
    <w:rsid w:val="00F2592F"/>
    <w:rsid w:val="00F278AC"/>
    <w:rsid w:val="00F310A2"/>
    <w:rsid w:val="00F40D9B"/>
    <w:rsid w:val="00F4340A"/>
    <w:rsid w:val="00F72F2D"/>
    <w:rsid w:val="00F905B8"/>
    <w:rsid w:val="00FD5AB4"/>
    <w:rsid w:val="00FF4B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0B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60B3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57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7EE"/>
  </w:style>
  <w:style w:type="paragraph" w:styleId="Footer">
    <w:name w:val="footer"/>
    <w:basedOn w:val="Normal"/>
    <w:link w:val="FooterChar"/>
    <w:uiPriority w:val="99"/>
    <w:unhideWhenUsed/>
    <w:rsid w:val="008A57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7EE"/>
  </w:style>
  <w:style w:type="paragraph" w:styleId="BalloonText">
    <w:name w:val="Balloon Text"/>
    <w:basedOn w:val="Normal"/>
    <w:link w:val="BalloonTextChar"/>
    <w:uiPriority w:val="99"/>
    <w:semiHidden/>
    <w:unhideWhenUsed/>
    <w:rsid w:val="008A57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7EE"/>
    <w:rPr>
      <w:rFonts w:ascii="Tahoma" w:hAnsi="Tahoma" w:cs="Tahoma"/>
      <w:sz w:val="16"/>
      <w:szCs w:val="16"/>
    </w:rPr>
  </w:style>
  <w:style w:type="paragraph" w:styleId="ListParagraph">
    <w:name w:val="List Paragraph"/>
    <w:basedOn w:val="Normal"/>
    <w:uiPriority w:val="34"/>
    <w:qFormat/>
    <w:rsid w:val="005F18E1"/>
    <w:pPr>
      <w:ind w:left="720"/>
      <w:contextualSpacing/>
    </w:pPr>
  </w:style>
  <w:style w:type="character" w:styleId="PlaceholderText">
    <w:name w:val="Placeholder Text"/>
    <w:basedOn w:val="DefaultParagraphFont"/>
    <w:uiPriority w:val="99"/>
    <w:semiHidden/>
    <w:rsid w:val="005F18E1"/>
    <w:rPr>
      <w:color w:val="808080"/>
    </w:rPr>
  </w:style>
  <w:style w:type="table" w:styleId="TableGrid">
    <w:name w:val="Table Grid"/>
    <w:basedOn w:val="TableNormal"/>
    <w:uiPriority w:val="59"/>
    <w:rsid w:val="00C25B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0B3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60B3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E753B"/>
    <w:pPr>
      <w:outlineLvl w:val="9"/>
    </w:pPr>
    <w:rPr>
      <w:lang w:val="en-US" w:eastAsia="ja-JP"/>
    </w:rPr>
  </w:style>
  <w:style w:type="paragraph" w:styleId="TOC1">
    <w:name w:val="toc 1"/>
    <w:basedOn w:val="Normal"/>
    <w:next w:val="Normal"/>
    <w:autoRedefine/>
    <w:uiPriority w:val="39"/>
    <w:unhideWhenUsed/>
    <w:rsid w:val="00BE753B"/>
    <w:pPr>
      <w:spacing w:after="100"/>
    </w:pPr>
  </w:style>
  <w:style w:type="paragraph" w:styleId="TOC2">
    <w:name w:val="toc 2"/>
    <w:basedOn w:val="Normal"/>
    <w:next w:val="Normal"/>
    <w:autoRedefine/>
    <w:uiPriority w:val="39"/>
    <w:unhideWhenUsed/>
    <w:rsid w:val="00BE753B"/>
    <w:pPr>
      <w:spacing w:after="100"/>
      <w:ind w:left="220"/>
    </w:pPr>
  </w:style>
  <w:style w:type="paragraph" w:styleId="TOC3">
    <w:name w:val="toc 3"/>
    <w:basedOn w:val="Normal"/>
    <w:next w:val="Normal"/>
    <w:autoRedefine/>
    <w:uiPriority w:val="39"/>
    <w:unhideWhenUsed/>
    <w:rsid w:val="00BE753B"/>
    <w:pPr>
      <w:spacing w:after="100"/>
      <w:ind w:left="440"/>
    </w:pPr>
  </w:style>
  <w:style w:type="character" w:styleId="Hyperlink">
    <w:name w:val="Hyperlink"/>
    <w:basedOn w:val="DefaultParagraphFont"/>
    <w:uiPriority w:val="99"/>
    <w:unhideWhenUsed/>
    <w:rsid w:val="00BE753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0B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60B3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57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7EE"/>
  </w:style>
  <w:style w:type="paragraph" w:styleId="Footer">
    <w:name w:val="footer"/>
    <w:basedOn w:val="Normal"/>
    <w:link w:val="FooterChar"/>
    <w:uiPriority w:val="99"/>
    <w:unhideWhenUsed/>
    <w:rsid w:val="008A57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7EE"/>
  </w:style>
  <w:style w:type="paragraph" w:styleId="BalloonText">
    <w:name w:val="Balloon Text"/>
    <w:basedOn w:val="Normal"/>
    <w:link w:val="BalloonTextChar"/>
    <w:uiPriority w:val="99"/>
    <w:semiHidden/>
    <w:unhideWhenUsed/>
    <w:rsid w:val="008A57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7EE"/>
    <w:rPr>
      <w:rFonts w:ascii="Tahoma" w:hAnsi="Tahoma" w:cs="Tahoma"/>
      <w:sz w:val="16"/>
      <w:szCs w:val="16"/>
    </w:rPr>
  </w:style>
  <w:style w:type="paragraph" w:styleId="ListParagraph">
    <w:name w:val="List Paragraph"/>
    <w:basedOn w:val="Normal"/>
    <w:uiPriority w:val="34"/>
    <w:qFormat/>
    <w:rsid w:val="005F18E1"/>
    <w:pPr>
      <w:ind w:left="720"/>
      <w:contextualSpacing/>
    </w:pPr>
  </w:style>
  <w:style w:type="character" w:styleId="PlaceholderText">
    <w:name w:val="Placeholder Text"/>
    <w:basedOn w:val="DefaultParagraphFont"/>
    <w:uiPriority w:val="99"/>
    <w:semiHidden/>
    <w:rsid w:val="005F18E1"/>
    <w:rPr>
      <w:color w:val="808080"/>
    </w:rPr>
  </w:style>
  <w:style w:type="table" w:styleId="TableGrid">
    <w:name w:val="Table Grid"/>
    <w:basedOn w:val="TableNormal"/>
    <w:uiPriority w:val="59"/>
    <w:rsid w:val="00C25B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0B3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60B3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E753B"/>
    <w:pPr>
      <w:outlineLvl w:val="9"/>
    </w:pPr>
    <w:rPr>
      <w:lang w:val="en-US" w:eastAsia="ja-JP"/>
    </w:rPr>
  </w:style>
  <w:style w:type="paragraph" w:styleId="TOC1">
    <w:name w:val="toc 1"/>
    <w:basedOn w:val="Normal"/>
    <w:next w:val="Normal"/>
    <w:autoRedefine/>
    <w:uiPriority w:val="39"/>
    <w:unhideWhenUsed/>
    <w:rsid w:val="00BE753B"/>
    <w:pPr>
      <w:spacing w:after="100"/>
    </w:pPr>
  </w:style>
  <w:style w:type="paragraph" w:styleId="TOC2">
    <w:name w:val="toc 2"/>
    <w:basedOn w:val="Normal"/>
    <w:next w:val="Normal"/>
    <w:autoRedefine/>
    <w:uiPriority w:val="39"/>
    <w:unhideWhenUsed/>
    <w:rsid w:val="00BE753B"/>
    <w:pPr>
      <w:spacing w:after="100"/>
      <w:ind w:left="220"/>
    </w:pPr>
  </w:style>
  <w:style w:type="paragraph" w:styleId="TOC3">
    <w:name w:val="toc 3"/>
    <w:basedOn w:val="Normal"/>
    <w:next w:val="Normal"/>
    <w:autoRedefine/>
    <w:uiPriority w:val="39"/>
    <w:unhideWhenUsed/>
    <w:rsid w:val="00BE753B"/>
    <w:pPr>
      <w:spacing w:after="100"/>
      <w:ind w:left="440"/>
    </w:pPr>
  </w:style>
  <w:style w:type="character" w:styleId="Hyperlink">
    <w:name w:val="Hyperlink"/>
    <w:basedOn w:val="DefaultParagraphFont"/>
    <w:uiPriority w:val="99"/>
    <w:unhideWhenUsed/>
    <w:rsid w:val="00BE753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18121">
      <w:bodyDiv w:val="1"/>
      <w:marLeft w:val="0"/>
      <w:marRight w:val="0"/>
      <w:marTop w:val="0"/>
      <w:marBottom w:val="0"/>
      <w:divBdr>
        <w:top w:val="none" w:sz="0" w:space="0" w:color="auto"/>
        <w:left w:val="none" w:sz="0" w:space="0" w:color="auto"/>
        <w:bottom w:val="none" w:sz="0" w:space="0" w:color="auto"/>
        <w:right w:val="none" w:sz="0" w:space="0" w:color="auto"/>
      </w:divBdr>
    </w:div>
    <w:div w:id="812479343">
      <w:bodyDiv w:val="1"/>
      <w:marLeft w:val="0"/>
      <w:marRight w:val="0"/>
      <w:marTop w:val="0"/>
      <w:marBottom w:val="0"/>
      <w:divBdr>
        <w:top w:val="none" w:sz="0" w:space="0" w:color="auto"/>
        <w:left w:val="none" w:sz="0" w:space="0" w:color="auto"/>
        <w:bottom w:val="none" w:sz="0" w:space="0" w:color="auto"/>
        <w:right w:val="none" w:sz="0" w:space="0" w:color="auto"/>
      </w:divBdr>
    </w:div>
    <w:div w:id="817844058">
      <w:bodyDiv w:val="1"/>
      <w:marLeft w:val="0"/>
      <w:marRight w:val="0"/>
      <w:marTop w:val="0"/>
      <w:marBottom w:val="0"/>
      <w:divBdr>
        <w:top w:val="none" w:sz="0" w:space="0" w:color="auto"/>
        <w:left w:val="none" w:sz="0" w:space="0" w:color="auto"/>
        <w:bottom w:val="none" w:sz="0" w:space="0" w:color="auto"/>
        <w:right w:val="none" w:sz="0" w:space="0" w:color="auto"/>
      </w:divBdr>
    </w:div>
    <w:div w:id="839581991">
      <w:bodyDiv w:val="1"/>
      <w:marLeft w:val="0"/>
      <w:marRight w:val="0"/>
      <w:marTop w:val="0"/>
      <w:marBottom w:val="0"/>
      <w:divBdr>
        <w:top w:val="none" w:sz="0" w:space="0" w:color="auto"/>
        <w:left w:val="none" w:sz="0" w:space="0" w:color="auto"/>
        <w:bottom w:val="none" w:sz="0" w:space="0" w:color="auto"/>
        <w:right w:val="none" w:sz="0" w:space="0" w:color="auto"/>
      </w:divBdr>
    </w:div>
    <w:div w:id="1356466338">
      <w:bodyDiv w:val="1"/>
      <w:marLeft w:val="0"/>
      <w:marRight w:val="0"/>
      <w:marTop w:val="0"/>
      <w:marBottom w:val="0"/>
      <w:divBdr>
        <w:top w:val="none" w:sz="0" w:space="0" w:color="auto"/>
        <w:left w:val="none" w:sz="0" w:space="0" w:color="auto"/>
        <w:bottom w:val="none" w:sz="0" w:space="0" w:color="auto"/>
        <w:right w:val="none" w:sz="0" w:space="0" w:color="auto"/>
      </w:divBdr>
    </w:div>
    <w:div w:id="139894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chart" Target="charts/chart3.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chart" Target="charts/chart2.xml"/><Relationship Id="rId25"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chart" Target="charts/chart7.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chart" Target="charts/chart6.xml"/><Relationship Id="rId28"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9.emf"/><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ic.ac.uk\homes\sg3510\EE3\RTDSP\lab2\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ALL0007\F0007CH1.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ALL0003\F0003CH1.CSV"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ALL0014\F0014CH1.CSV"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ALL0009\F0009CH1.CSV"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ALL0007\F0007CH1.CSV"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E:\ALL0002\F0002MTH.CSV"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ic.ac.uk\homes\sg3510\EE3\RTDSP\lab2\depp\ALL0010\F0010CH1.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Sheet1!$C$4</c:f>
              <c:strCache>
                <c:ptCount val="1"/>
                <c:pt idx="0">
                  <c:v>Unfiltered Output</c:v>
                </c:pt>
              </c:strCache>
            </c:strRef>
          </c:tx>
          <c:spPr>
            <a:ln w="22225">
              <a:prstDash val="sysDash"/>
            </a:ln>
          </c:spPr>
          <c:marker>
            <c:symbol val="none"/>
          </c:marker>
          <c:val>
            <c:numRef>
              <c:f>Sheet1!$C$5:$C$18</c:f>
              <c:numCache>
                <c:formatCode>0.0000</c:formatCode>
                <c:ptCount val="14"/>
                <c:pt idx="0">
                  <c:v>0</c:v>
                </c:pt>
                <c:pt idx="1">
                  <c:v>0</c:v>
                </c:pt>
                <c:pt idx="2">
                  <c:v>2.4541228522912288E-2</c:v>
                </c:pt>
                <c:pt idx="3">
                  <c:v>2.4541228522912288E-2</c:v>
                </c:pt>
                <c:pt idx="4">
                  <c:v>4.9067674327418015E-2</c:v>
                </c:pt>
                <c:pt idx="5">
                  <c:v>4.9067674327418015E-2</c:v>
                </c:pt>
                <c:pt idx="6">
                  <c:v>7.3564563599667426E-2</c:v>
                </c:pt>
                <c:pt idx="7">
                  <c:v>9.8017140329560604E-2</c:v>
                </c:pt>
                <c:pt idx="8">
                  <c:v>9.8017140329560604E-2</c:v>
                </c:pt>
                <c:pt idx="9">
                  <c:v>0.1224106751992162</c:v>
                </c:pt>
                <c:pt idx="10">
                  <c:v>0.1224106751992162</c:v>
                </c:pt>
                <c:pt idx="11">
                  <c:v>0.14673047445536175</c:v>
                </c:pt>
                <c:pt idx="12">
                  <c:v>0.14673047445536175</c:v>
                </c:pt>
                <c:pt idx="13">
                  <c:v>0.17096188876030122</c:v>
                </c:pt>
              </c:numCache>
            </c:numRef>
          </c:val>
          <c:smooth val="0"/>
        </c:ser>
        <c:ser>
          <c:idx val="1"/>
          <c:order val="1"/>
          <c:tx>
            <c:strRef>
              <c:f>Sheet1!$D$4</c:f>
              <c:strCache>
                <c:ptCount val="1"/>
                <c:pt idx="0">
                  <c:v>Filtered Output</c:v>
                </c:pt>
              </c:strCache>
            </c:strRef>
          </c:tx>
          <c:marker>
            <c:symbol val="none"/>
          </c:marker>
          <c:val>
            <c:numRef>
              <c:f>Sheet1!$D$5:$D$18</c:f>
              <c:numCache>
                <c:formatCode>0.0000</c:formatCode>
                <c:ptCount val="14"/>
                <c:pt idx="0">
                  <c:v>0</c:v>
                </c:pt>
                <c:pt idx="1">
                  <c:v>8.1804095076374317E-3</c:v>
                </c:pt>
                <c:pt idx="2">
                  <c:v>1.7996900916802349E-2</c:v>
                </c:pt>
                <c:pt idx="3">
                  <c:v>3.2716710457747537E-2</c:v>
                </c:pt>
                <c:pt idx="4">
                  <c:v>4.2527288779549831E-2</c:v>
                </c:pt>
                <c:pt idx="5">
                  <c:v>5.7233304084834492E-2</c:v>
                </c:pt>
                <c:pt idx="6">
                  <c:v>7.5182918703698656E-2</c:v>
                </c:pt>
                <c:pt idx="7">
                  <c:v>9.1496453201589098E-2</c:v>
                </c:pt>
                <c:pt idx="8">
                  <c:v>0.10614831861944581</c:v>
                </c:pt>
                <c:pt idx="9">
                  <c:v>0.11590573256730803</c:v>
                </c:pt>
                <c:pt idx="10">
                  <c:v>0.13051727495126472</c:v>
                </c:pt>
                <c:pt idx="11">
                  <c:v>0.14024519465372295</c:v>
                </c:pt>
                <c:pt idx="12">
                  <c:v>0.15480761255700826</c:v>
                </c:pt>
                <c:pt idx="13">
                  <c:v>0.17254298936425971</c:v>
                </c:pt>
              </c:numCache>
            </c:numRef>
          </c:val>
          <c:smooth val="0"/>
        </c:ser>
        <c:dLbls>
          <c:showLegendKey val="0"/>
          <c:showVal val="0"/>
          <c:showCatName val="0"/>
          <c:showSerName val="0"/>
          <c:showPercent val="0"/>
          <c:showBubbleSize val="0"/>
        </c:dLbls>
        <c:marker val="1"/>
        <c:smooth val="0"/>
        <c:axId val="103413248"/>
        <c:axId val="103414784"/>
      </c:lineChart>
      <c:catAx>
        <c:axId val="103413248"/>
        <c:scaling>
          <c:orientation val="minMax"/>
        </c:scaling>
        <c:delete val="0"/>
        <c:axPos val="b"/>
        <c:majorTickMark val="out"/>
        <c:minorTickMark val="none"/>
        <c:tickLblPos val="nextTo"/>
        <c:txPr>
          <a:bodyPr/>
          <a:lstStyle/>
          <a:p>
            <a:pPr>
              <a:defRPr>
                <a:latin typeface="CMU Serif" pitchFamily="50" charset="0"/>
                <a:ea typeface="CMU Serif" pitchFamily="50" charset="0"/>
                <a:cs typeface="CMU Serif" pitchFamily="50" charset="0"/>
              </a:defRPr>
            </a:pPr>
            <a:endParaRPr lang="en-US"/>
          </a:p>
        </c:txPr>
        <c:crossAx val="103414784"/>
        <c:crosses val="autoZero"/>
        <c:auto val="1"/>
        <c:lblAlgn val="ctr"/>
        <c:lblOffset val="100"/>
        <c:noMultiLvlLbl val="0"/>
      </c:catAx>
      <c:valAx>
        <c:axId val="103414784"/>
        <c:scaling>
          <c:orientation val="minMax"/>
        </c:scaling>
        <c:delete val="0"/>
        <c:axPos val="l"/>
        <c:majorGridlines/>
        <c:numFmt formatCode="0.0000" sourceLinked="1"/>
        <c:majorTickMark val="out"/>
        <c:minorTickMark val="none"/>
        <c:tickLblPos val="nextTo"/>
        <c:txPr>
          <a:bodyPr/>
          <a:lstStyle/>
          <a:p>
            <a:pPr>
              <a:defRPr>
                <a:latin typeface="CMU Serif" pitchFamily="50" charset="0"/>
                <a:ea typeface="CMU Serif" pitchFamily="50" charset="0"/>
                <a:cs typeface="CMU Serif" pitchFamily="50" charset="0"/>
              </a:defRPr>
            </a:pPr>
            <a:endParaRPr lang="en-US"/>
          </a:p>
        </c:txPr>
        <c:crossAx val="103413248"/>
        <c:crosses val="autoZero"/>
        <c:crossBetween val="between"/>
      </c:valAx>
    </c:plotArea>
    <c:legend>
      <c:legendPos val="r"/>
      <c:layout/>
      <c:overlay val="0"/>
      <c:txPr>
        <a:bodyPr/>
        <a:lstStyle/>
        <a:p>
          <a:pPr>
            <a:defRPr sz="900">
              <a:latin typeface="CMU Serif" pitchFamily="50" charset="0"/>
              <a:ea typeface="CMU Serif" pitchFamily="50" charset="0"/>
              <a:cs typeface="CMU Serif" pitchFamily="50" charset="0"/>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0">
                <a:latin typeface="CMU Serif" pitchFamily="50" charset="0"/>
                <a:ea typeface="CMU Serif" pitchFamily="50" charset="0"/>
                <a:cs typeface="CMU Serif" pitchFamily="50" charset="0"/>
              </a:defRPr>
            </a:pPr>
            <a:r>
              <a:rPr lang="en-GB" sz="900" b="0">
                <a:latin typeface="CMU Serif" pitchFamily="50" charset="0"/>
                <a:ea typeface="CMU Serif" pitchFamily="50" charset="0"/>
                <a:cs typeface="CMU Serif" pitchFamily="50" charset="0"/>
              </a:rPr>
              <a:t>Frequency:3900Hz</a:t>
            </a:r>
          </a:p>
          <a:p>
            <a:pPr>
              <a:defRPr sz="900" b="0">
                <a:latin typeface="CMU Serif" pitchFamily="50" charset="0"/>
                <a:ea typeface="CMU Serif" pitchFamily="50" charset="0"/>
                <a:cs typeface="CMU Serif" pitchFamily="50" charset="0"/>
              </a:defRPr>
            </a:pPr>
            <a:r>
              <a:rPr lang="en-GB" sz="900" b="0">
                <a:latin typeface="CMU Serif" pitchFamily="50" charset="0"/>
                <a:ea typeface="CMU Serif" pitchFamily="50" charset="0"/>
                <a:cs typeface="CMU Serif" pitchFamily="50" charset="0"/>
              </a:rPr>
              <a:t>Amplitude</a:t>
            </a:r>
            <a:r>
              <a:rPr lang="en-GB" sz="900" b="0" baseline="0">
                <a:latin typeface="CMU Serif" pitchFamily="50" charset="0"/>
                <a:ea typeface="CMU Serif" pitchFamily="50" charset="0"/>
                <a:cs typeface="CMU Serif" pitchFamily="50" charset="0"/>
              </a:rPr>
              <a:t> Frequency:100Hz</a:t>
            </a:r>
            <a:endParaRPr lang="en-GB" sz="900" b="0">
              <a:latin typeface="CMU Serif" pitchFamily="50" charset="0"/>
              <a:ea typeface="CMU Serif" pitchFamily="50" charset="0"/>
              <a:cs typeface="CMU Serif" pitchFamily="50" charset="0"/>
            </a:endParaRPr>
          </a:p>
        </c:rich>
      </c:tx>
      <c:layout>
        <c:manualLayout>
          <c:xMode val="edge"/>
          <c:yMode val="edge"/>
          <c:x val="0.29096460866831375"/>
          <c:y val="1.7760937777514652E-5"/>
        </c:manualLayout>
      </c:layout>
      <c:overlay val="1"/>
    </c:title>
    <c:autoTitleDeleted val="0"/>
    <c:plotArea>
      <c:layout/>
      <c:lineChart>
        <c:grouping val="standard"/>
        <c:varyColors val="0"/>
        <c:ser>
          <c:idx val="0"/>
          <c:order val="0"/>
          <c:spPr>
            <a:ln w="12700"/>
          </c:spPr>
          <c:marker>
            <c:symbol val="none"/>
          </c:marker>
          <c:cat>
            <c:numRef>
              <c:f>F0007CH1!$D:$D</c:f>
              <c:numCache>
                <c:formatCode>General</c:formatCode>
                <c:ptCount val="1048576"/>
                <c:pt idx="0">
                  <c:v>0</c:v>
                </c:pt>
                <c:pt idx="1">
                  <c:v>3.9999999999996635E-3</c:v>
                </c:pt>
                <c:pt idx="2">
                  <c:v>7.9999999999993271E-3</c:v>
                </c:pt>
                <c:pt idx="3">
                  <c:v>1.1999999999999858E-2</c:v>
                </c:pt>
                <c:pt idx="4">
                  <c:v>1.5999999999999522E-2</c:v>
                </c:pt>
                <c:pt idx="5">
                  <c:v>1.9999999999999185E-2</c:v>
                </c:pt>
                <c:pt idx="6">
                  <c:v>2.3999999999999716E-2</c:v>
                </c:pt>
                <c:pt idx="7">
                  <c:v>2.799999999999938E-2</c:v>
                </c:pt>
                <c:pt idx="8">
                  <c:v>3.199999999999991E-2</c:v>
                </c:pt>
                <c:pt idx="9">
                  <c:v>3.5999999999999574E-2</c:v>
                </c:pt>
                <c:pt idx="10">
                  <c:v>3.9999999999999238E-2</c:v>
                </c:pt>
                <c:pt idx="11">
                  <c:v>4.3999999999999768E-2</c:v>
                </c:pt>
                <c:pt idx="12">
                  <c:v>4.7999999999999432E-2</c:v>
                </c:pt>
                <c:pt idx="13">
                  <c:v>5.1999999999999963E-2</c:v>
                </c:pt>
                <c:pt idx="14">
                  <c:v>5.5999999999999626E-2</c:v>
                </c:pt>
                <c:pt idx="15">
                  <c:v>5.999999999999929E-2</c:v>
                </c:pt>
                <c:pt idx="16">
                  <c:v>6.3999999999999821E-2</c:v>
                </c:pt>
                <c:pt idx="17">
                  <c:v>6.7999999999999478E-2</c:v>
                </c:pt>
                <c:pt idx="18">
                  <c:v>7.2000000000000008E-2</c:v>
                </c:pt>
                <c:pt idx="19">
                  <c:v>7.5999999999999679E-2</c:v>
                </c:pt>
                <c:pt idx="20">
                  <c:v>7.9999999999999349E-2</c:v>
                </c:pt>
                <c:pt idx="21">
                  <c:v>8.399999999999988E-2</c:v>
                </c:pt>
                <c:pt idx="22">
                  <c:v>8.7999999999999537E-2</c:v>
                </c:pt>
                <c:pt idx="23">
                  <c:v>9.1999999999999194E-2</c:v>
                </c:pt>
                <c:pt idx="24">
                  <c:v>9.5999999999999724E-2</c:v>
                </c:pt>
                <c:pt idx="25">
                  <c:v>9.9999999999999395E-2</c:v>
                </c:pt>
                <c:pt idx="26">
                  <c:v>0.10399999999999993</c:v>
                </c:pt>
                <c:pt idx="27">
                  <c:v>0.1079999999999996</c:v>
                </c:pt>
                <c:pt idx="28">
                  <c:v>0.11199999999999925</c:v>
                </c:pt>
                <c:pt idx="29">
                  <c:v>0.11599999999999978</c:v>
                </c:pt>
                <c:pt idx="30">
                  <c:v>0.11999999999999944</c:v>
                </c:pt>
                <c:pt idx="31">
                  <c:v>0.12399999999999997</c:v>
                </c:pt>
                <c:pt idx="32">
                  <c:v>0.12799999999999964</c:v>
                </c:pt>
                <c:pt idx="33">
                  <c:v>0.13199999999999931</c:v>
                </c:pt>
                <c:pt idx="34">
                  <c:v>0.13599999999999984</c:v>
                </c:pt>
                <c:pt idx="35">
                  <c:v>0.13999999999999951</c:v>
                </c:pt>
                <c:pt idx="36">
                  <c:v>0.14399999999999916</c:v>
                </c:pt>
                <c:pt idx="37">
                  <c:v>0.14799999999999969</c:v>
                </c:pt>
                <c:pt idx="38">
                  <c:v>0.15199999999999936</c:v>
                </c:pt>
                <c:pt idx="39">
                  <c:v>0.15599999999999989</c:v>
                </c:pt>
                <c:pt idx="40">
                  <c:v>0.15999999999999956</c:v>
                </c:pt>
                <c:pt idx="41">
                  <c:v>0.1639999999999992</c:v>
                </c:pt>
                <c:pt idx="42">
                  <c:v>0.16799999999999976</c:v>
                </c:pt>
                <c:pt idx="43">
                  <c:v>0.1719999999999994</c:v>
                </c:pt>
                <c:pt idx="44">
                  <c:v>0.17599999999999993</c:v>
                </c:pt>
                <c:pt idx="45">
                  <c:v>0.1799999999999996</c:v>
                </c:pt>
                <c:pt idx="46">
                  <c:v>0.18399999999999928</c:v>
                </c:pt>
                <c:pt idx="47">
                  <c:v>0.18799999999999981</c:v>
                </c:pt>
                <c:pt idx="48">
                  <c:v>0.19199999999999945</c:v>
                </c:pt>
                <c:pt idx="49">
                  <c:v>0.19600000000000001</c:v>
                </c:pt>
                <c:pt idx="50">
                  <c:v>0.19999999999999965</c:v>
                </c:pt>
                <c:pt idx="51">
                  <c:v>0.20399999999999932</c:v>
                </c:pt>
                <c:pt idx="52">
                  <c:v>0.20799999999999985</c:v>
                </c:pt>
                <c:pt idx="53">
                  <c:v>0.21199999999999952</c:v>
                </c:pt>
                <c:pt idx="54">
                  <c:v>0.21599999999999919</c:v>
                </c:pt>
                <c:pt idx="55">
                  <c:v>0.2199999999999997</c:v>
                </c:pt>
                <c:pt idx="56">
                  <c:v>0.22399999999999937</c:v>
                </c:pt>
                <c:pt idx="57">
                  <c:v>0.2279999999999999</c:v>
                </c:pt>
                <c:pt idx="58">
                  <c:v>0.23199999999999957</c:v>
                </c:pt>
                <c:pt idx="59">
                  <c:v>0.23599999999999924</c:v>
                </c:pt>
                <c:pt idx="60">
                  <c:v>0.23999999999999977</c:v>
                </c:pt>
                <c:pt idx="61">
                  <c:v>0.24399999999999944</c:v>
                </c:pt>
                <c:pt idx="62">
                  <c:v>0.24799999999999994</c:v>
                </c:pt>
                <c:pt idx="63">
                  <c:v>0.25199999999999961</c:v>
                </c:pt>
                <c:pt idx="64">
                  <c:v>0.25599999999999928</c:v>
                </c:pt>
                <c:pt idx="65">
                  <c:v>0.25999999999999979</c:v>
                </c:pt>
                <c:pt idx="66">
                  <c:v>0.26399999999999946</c:v>
                </c:pt>
                <c:pt idx="67">
                  <c:v>0.26800000000000002</c:v>
                </c:pt>
                <c:pt idx="68">
                  <c:v>0.27199999999999969</c:v>
                </c:pt>
                <c:pt idx="69">
                  <c:v>0.27599999999999936</c:v>
                </c:pt>
                <c:pt idx="70">
                  <c:v>0.27999999999999986</c:v>
                </c:pt>
                <c:pt idx="71">
                  <c:v>0.28399999999999953</c:v>
                </c:pt>
                <c:pt idx="72">
                  <c:v>0.2879999999999992</c:v>
                </c:pt>
                <c:pt idx="73">
                  <c:v>0.2919999999999997</c:v>
                </c:pt>
                <c:pt idx="74">
                  <c:v>0.29599999999999937</c:v>
                </c:pt>
                <c:pt idx="75">
                  <c:v>0.29999999999999993</c:v>
                </c:pt>
                <c:pt idx="76">
                  <c:v>0.3039999999999996</c:v>
                </c:pt>
                <c:pt idx="77">
                  <c:v>0.30799999999999927</c:v>
                </c:pt>
                <c:pt idx="78">
                  <c:v>0.31199999999999978</c:v>
                </c:pt>
                <c:pt idx="79">
                  <c:v>0.31599999999999945</c:v>
                </c:pt>
                <c:pt idx="80">
                  <c:v>0.31999999999999995</c:v>
                </c:pt>
                <c:pt idx="81">
                  <c:v>0.32399999999999962</c:v>
                </c:pt>
                <c:pt idx="82">
                  <c:v>0.32799999999999929</c:v>
                </c:pt>
                <c:pt idx="83">
                  <c:v>0.33199999999999985</c:v>
                </c:pt>
                <c:pt idx="84">
                  <c:v>0.33599999999999952</c:v>
                </c:pt>
                <c:pt idx="85">
                  <c:v>0.34</c:v>
                </c:pt>
                <c:pt idx="86">
                  <c:v>0.34399999999999969</c:v>
                </c:pt>
                <c:pt idx="87">
                  <c:v>0.34799999999999937</c:v>
                </c:pt>
                <c:pt idx="88">
                  <c:v>0.35199999999999987</c:v>
                </c:pt>
                <c:pt idx="89">
                  <c:v>0.35599999999999954</c:v>
                </c:pt>
                <c:pt idx="90">
                  <c:v>0.35999999999999921</c:v>
                </c:pt>
                <c:pt idx="91">
                  <c:v>0.36399999999999977</c:v>
                </c:pt>
                <c:pt idx="92">
                  <c:v>0.36799999999999938</c:v>
                </c:pt>
                <c:pt idx="93">
                  <c:v>0.37199999999999994</c:v>
                </c:pt>
                <c:pt idx="94">
                  <c:v>0.37599999999999961</c:v>
                </c:pt>
                <c:pt idx="95">
                  <c:v>0.37999999999999928</c:v>
                </c:pt>
                <c:pt idx="96">
                  <c:v>0.38399999999999979</c:v>
                </c:pt>
                <c:pt idx="97">
                  <c:v>0.38799999999999946</c:v>
                </c:pt>
                <c:pt idx="98">
                  <c:v>0.39200000000000002</c:v>
                </c:pt>
                <c:pt idx="99">
                  <c:v>0.39599999999999963</c:v>
                </c:pt>
                <c:pt idx="100">
                  <c:v>0.3999999999999993</c:v>
                </c:pt>
                <c:pt idx="101">
                  <c:v>0.40399999999999986</c:v>
                </c:pt>
                <c:pt idx="102">
                  <c:v>0.40799999999999953</c:v>
                </c:pt>
                <c:pt idx="103">
                  <c:v>0.41199999999999914</c:v>
                </c:pt>
                <c:pt idx="104">
                  <c:v>0.4159999999999997</c:v>
                </c:pt>
                <c:pt idx="105">
                  <c:v>0.41999999999999937</c:v>
                </c:pt>
                <c:pt idx="106">
                  <c:v>0.42399999999999988</c:v>
                </c:pt>
                <c:pt idx="107">
                  <c:v>0.42799999999999955</c:v>
                </c:pt>
                <c:pt idx="108">
                  <c:v>0.43199999999999922</c:v>
                </c:pt>
                <c:pt idx="109">
                  <c:v>0.43599999999999978</c:v>
                </c:pt>
                <c:pt idx="110">
                  <c:v>0.43999999999999939</c:v>
                </c:pt>
                <c:pt idx="111">
                  <c:v>0.44399999999999995</c:v>
                </c:pt>
                <c:pt idx="112">
                  <c:v>0.44799999999999962</c:v>
                </c:pt>
                <c:pt idx="113">
                  <c:v>0.45199999999999929</c:v>
                </c:pt>
                <c:pt idx="114">
                  <c:v>0.45599999999999979</c:v>
                </c:pt>
                <c:pt idx="115">
                  <c:v>0.45999999999999946</c:v>
                </c:pt>
                <c:pt idx="116">
                  <c:v>0.46400000000000002</c:v>
                </c:pt>
                <c:pt idx="117">
                  <c:v>0.46799999999999964</c:v>
                </c:pt>
                <c:pt idx="118">
                  <c:v>0.47199999999999931</c:v>
                </c:pt>
                <c:pt idx="119">
                  <c:v>0.47599999999999987</c:v>
                </c:pt>
                <c:pt idx="120">
                  <c:v>0.47999999999999954</c:v>
                </c:pt>
                <c:pt idx="121">
                  <c:v>0.48399999999999921</c:v>
                </c:pt>
                <c:pt idx="122">
                  <c:v>0.48799999999999971</c:v>
                </c:pt>
                <c:pt idx="123">
                  <c:v>0.49199999999999938</c:v>
                </c:pt>
                <c:pt idx="124">
                  <c:v>0.49599999999999989</c:v>
                </c:pt>
                <c:pt idx="125">
                  <c:v>0.49999999999999956</c:v>
                </c:pt>
                <c:pt idx="126">
                  <c:v>0.50399999999999923</c:v>
                </c:pt>
                <c:pt idx="127">
                  <c:v>0.50799999999999979</c:v>
                </c:pt>
                <c:pt idx="128">
                  <c:v>0.51199999999999946</c:v>
                </c:pt>
                <c:pt idx="129">
                  <c:v>0.51600000000000001</c:v>
                </c:pt>
                <c:pt idx="130">
                  <c:v>0.51999999999999957</c:v>
                </c:pt>
                <c:pt idx="131">
                  <c:v>0.52399999999999924</c:v>
                </c:pt>
                <c:pt idx="132">
                  <c:v>0.5279999999999998</c:v>
                </c:pt>
                <c:pt idx="133">
                  <c:v>0.53199999999999947</c:v>
                </c:pt>
                <c:pt idx="134">
                  <c:v>0.53600000000000003</c:v>
                </c:pt>
                <c:pt idx="135">
                  <c:v>0.5399999999999997</c:v>
                </c:pt>
                <c:pt idx="136">
                  <c:v>0.54399999999999937</c:v>
                </c:pt>
                <c:pt idx="137">
                  <c:v>0.54799999999999982</c:v>
                </c:pt>
                <c:pt idx="138">
                  <c:v>0.55199999999999949</c:v>
                </c:pt>
                <c:pt idx="139">
                  <c:v>0.55599999999999916</c:v>
                </c:pt>
                <c:pt idx="140">
                  <c:v>0.55999999999999972</c:v>
                </c:pt>
                <c:pt idx="141">
                  <c:v>0.56399999999999939</c:v>
                </c:pt>
                <c:pt idx="142">
                  <c:v>0.56799999999999995</c:v>
                </c:pt>
                <c:pt idx="143">
                  <c:v>0.57199999999999962</c:v>
                </c:pt>
                <c:pt idx="144">
                  <c:v>0.57599999999999929</c:v>
                </c:pt>
                <c:pt idx="145">
                  <c:v>0.57999999999999974</c:v>
                </c:pt>
                <c:pt idx="146">
                  <c:v>0.58399999999999941</c:v>
                </c:pt>
                <c:pt idx="147">
                  <c:v>0.58799999999999997</c:v>
                </c:pt>
                <c:pt idx="148">
                  <c:v>0.59199999999999964</c:v>
                </c:pt>
                <c:pt idx="149">
                  <c:v>0.59599999999999931</c:v>
                </c:pt>
                <c:pt idx="150">
                  <c:v>0.59999999999999987</c:v>
                </c:pt>
                <c:pt idx="151">
                  <c:v>0.60399999999999954</c:v>
                </c:pt>
                <c:pt idx="152">
                  <c:v>0.60799999999999921</c:v>
                </c:pt>
                <c:pt idx="153">
                  <c:v>0.61199999999999966</c:v>
                </c:pt>
                <c:pt idx="154">
                  <c:v>0.61599999999999933</c:v>
                </c:pt>
                <c:pt idx="155">
                  <c:v>0.61999999999999988</c:v>
                </c:pt>
                <c:pt idx="156">
                  <c:v>0.62399999999999956</c:v>
                </c:pt>
                <c:pt idx="157">
                  <c:v>0.62799999999999923</c:v>
                </c:pt>
                <c:pt idx="158">
                  <c:v>0.63199999999999978</c:v>
                </c:pt>
                <c:pt idx="159">
                  <c:v>0.63599999999999945</c:v>
                </c:pt>
                <c:pt idx="160">
                  <c:v>0.6399999999999999</c:v>
                </c:pt>
                <c:pt idx="161">
                  <c:v>0.64399999999999957</c:v>
                </c:pt>
                <c:pt idx="162">
                  <c:v>0.64799999999999924</c:v>
                </c:pt>
                <c:pt idx="163">
                  <c:v>0.6519999999999998</c:v>
                </c:pt>
                <c:pt idx="164">
                  <c:v>0.65599999999999947</c:v>
                </c:pt>
                <c:pt idx="165">
                  <c:v>0.66</c:v>
                </c:pt>
                <c:pt idx="166">
                  <c:v>0.6639999999999997</c:v>
                </c:pt>
                <c:pt idx="167">
                  <c:v>0.66799999999999937</c:v>
                </c:pt>
                <c:pt idx="168">
                  <c:v>0.67199999999999982</c:v>
                </c:pt>
                <c:pt idx="169">
                  <c:v>0.67599999999999949</c:v>
                </c:pt>
                <c:pt idx="170">
                  <c:v>0.67999999999999916</c:v>
                </c:pt>
                <c:pt idx="171">
                  <c:v>0.68399999999999972</c:v>
                </c:pt>
                <c:pt idx="172">
                  <c:v>0.68799999999999939</c:v>
                </c:pt>
                <c:pt idx="173">
                  <c:v>0.69199999999999995</c:v>
                </c:pt>
                <c:pt idx="174">
                  <c:v>0.69599999999999962</c:v>
                </c:pt>
                <c:pt idx="175">
                  <c:v>0.69999999999999929</c:v>
                </c:pt>
                <c:pt idx="176">
                  <c:v>0.70399999999999974</c:v>
                </c:pt>
                <c:pt idx="177">
                  <c:v>0.70799999999999941</c:v>
                </c:pt>
                <c:pt idx="178">
                  <c:v>0.71199999999999997</c:v>
                </c:pt>
                <c:pt idx="179">
                  <c:v>0.71599999999999964</c:v>
                </c:pt>
                <c:pt idx="180">
                  <c:v>0.71999999999999931</c:v>
                </c:pt>
                <c:pt idx="181">
                  <c:v>0.72399999999999987</c:v>
                </c:pt>
                <c:pt idx="182">
                  <c:v>0.72799999999999954</c:v>
                </c:pt>
                <c:pt idx="183">
                  <c:v>0.73199999999999998</c:v>
                </c:pt>
                <c:pt idx="184">
                  <c:v>0.73599999999999965</c:v>
                </c:pt>
                <c:pt idx="185">
                  <c:v>0.73999999999999932</c:v>
                </c:pt>
                <c:pt idx="186">
                  <c:v>0.74399999999999988</c:v>
                </c:pt>
                <c:pt idx="187">
                  <c:v>0.74799999999999955</c:v>
                </c:pt>
                <c:pt idx="188">
                  <c:v>0.75199999999999922</c:v>
                </c:pt>
                <c:pt idx="189">
                  <c:v>0.75599999999999978</c:v>
                </c:pt>
                <c:pt idx="190">
                  <c:v>0.75999999999999934</c:v>
                </c:pt>
                <c:pt idx="191">
                  <c:v>0.7639999999999999</c:v>
                </c:pt>
                <c:pt idx="192">
                  <c:v>0.76799999999999957</c:v>
                </c:pt>
                <c:pt idx="193">
                  <c:v>0.77199999999999924</c:v>
                </c:pt>
                <c:pt idx="194">
                  <c:v>0.7759999999999998</c:v>
                </c:pt>
                <c:pt idx="195">
                  <c:v>0.77999999999999947</c:v>
                </c:pt>
                <c:pt idx="196">
                  <c:v>0.78400000000000003</c:v>
                </c:pt>
                <c:pt idx="197">
                  <c:v>0.78799999999999959</c:v>
                </c:pt>
                <c:pt idx="198">
                  <c:v>0.79199999999999926</c:v>
                </c:pt>
                <c:pt idx="199">
                  <c:v>0.79599999999999982</c:v>
                </c:pt>
                <c:pt idx="200">
                  <c:v>0.79999999999999949</c:v>
                </c:pt>
                <c:pt idx="201">
                  <c:v>0.80399999999999916</c:v>
                </c:pt>
                <c:pt idx="202">
                  <c:v>0.80799999999999972</c:v>
                </c:pt>
                <c:pt idx="203">
                  <c:v>0.81199999999999939</c:v>
                </c:pt>
                <c:pt idx="204">
                  <c:v>0.81599999999999984</c:v>
                </c:pt>
                <c:pt idx="205">
                  <c:v>0.81999999999999951</c:v>
                </c:pt>
                <c:pt idx="206">
                  <c:v>0.82399999999999918</c:v>
                </c:pt>
                <c:pt idx="207">
                  <c:v>0.82799999999999974</c:v>
                </c:pt>
                <c:pt idx="208">
                  <c:v>0.83199999999999941</c:v>
                </c:pt>
                <c:pt idx="209">
                  <c:v>0.83599999999999997</c:v>
                </c:pt>
                <c:pt idx="210">
                  <c:v>0.83999999999999964</c:v>
                </c:pt>
                <c:pt idx="211">
                  <c:v>0.84399999999999931</c:v>
                </c:pt>
                <c:pt idx="212">
                  <c:v>0.84799999999999975</c:v>
                </c:pt>
                <c:pt idx="213">
                  <c:v>0.85199999999999942</c:v>
                </c:pt>
                <c:pt idx="214">
                  <c:v>0.85599999999999998</c:v>
                </c:pt>
                <c:pt idx="215">
                  <c:v>0.85999999999999965</c:v>
                </c:pt>
                <c:pt idx="216">
                  <c:v>0.86399999999999932</c:v>
                </c:pt>
                <c:pt idx="217">
                  <c:v>0.86799999999999988</c:v>
                </c:pt>
                <c:pt idx="218">
                  <c:v>0.87199999999999955</c:v>
                </c:pt>
                <c:pt idx="219">
                  <c:v>0.87599999999999922</c:v>
                </c:pt>
                <c:pt idx="220">
                  <c:v>0.87999999999999967</c:v>
                </c:pt>
                <c:pt idx="221">
                  <c:v>0.88399999999999934</c:v>
                </c:pt>
                <c:pt idx="222">
                  <c:v>0.8879999999999999</c:v>
                </c:pt>
                <c:pt idx="223">
                  <c:v>0.89199999999999957</c:v>
                </c:pt>
                <c:pt idx="224">
                  <c:v>0.89599999999999924</c:v>
                </c:pt>
                <c:pt idx="225">
                  <c:v>0.8999999999999998</c:v>
                </c:pt>
                <c:pt idx="226">
                  <c:v>0.90399999999999947</c:v>
                </c:pt>
                <c:pt idx="227">
                  <c:v>0.90799999999999992</c:v>
                </c:pt>
                <c:pt idx="228">
                  <c:v>0.91199999999999959</c:v>
                </c:pt>
                <c:pt idx="229">
                  <c:v>0.91599999999999926</c:v>
                </c:pt>
                <c:pt idx="230">
                  <c:v>0.91999999999999982</c:v>
                </c:pt>
                <c:pt idx="231">
                  <c:v>0.92399999999999949</c:v>
                </c:pt>
                <c:pt idx="232">
                  <c:v>0.92800000000000005</c:v>
                </c:pt>
                <c:pt idx="233">
                  <c:v>0.93199999999999972</c:v>
                </c:pt>
                <c:pt idx="234">
                  <c:v>0.93599999999999928</c:v>
                </c:pt>
                <c:pt idx="235">
                  <c:v>0.93999999999999984</c:v>
                </c:pt>
                <c:pt idx="236">
                  <c:v>0.94399999999999951</c:v>
                </c:pt>
                <c:pt idx="237">
                  <c:v>0.94799999999999918</c:v>
                </c:pt>
                <c:pt idx="238">
                  <c:v>0.95199999999999974</c:v>
                </c:pt>
                <c:pt idx="239">
                  <c:v>0.95599999999999941</c:v>
                </c:pt>
                <c:pt idx="240">
                  <c:v>0.96</c:v>
                </c:pt>
                <c:pt idx="241">
                  <c:v>0.96399999999999952</c:v>
                </c:pt>
                <c:pt idx="242">
                  <c:v>0.96799999999999919</c:v>
                </c:pt>
                <c:pt idx="243">
                  <c:v>0.97199999999999975</c:v>
                </c:pt>
                <c:pt idx="244">
                  <c:v>0.97599999999999942</c:v>
                </c:pt>
                <c:pt idx="245">
                  <c:v>0.98</c:v>
                </c:pt>
                <c:pt idx="246">
                  <c:v>0.98399999999999965</c:v>
                </c:pt>
                <c:pt idx="247">
                  <c:v>0.98799999999999932</c:v>
                </c:pt>
                <c:pt idx="248">
                  <c:v>0.99199999999999977</c:v>
                </c:pt>
                <c:pt idx="249">
                  <c:v>0.99599999999999944</c:v>
                </c:pt>
                <c:pt idx="250">
                  <c:v>1</c:v>
                </c:pt>
                <c:pt idx="251">
                  <c:v>1.0039999999999998</c:v>
                </c:pt>
                <c:pt idx="252">
                  <c:v>1.0079999999999993</c:v>
                </c:pt>
                <c:pt idx="253">
                  <c:v>1.0119999999999998</c:v>
                </c:pt>
                <c:pt idx="254">
                  <c:v>1.0159999999999996</c:v>
                </c:pt>
                <c:pt idx="255">
                  <c:v>1.0199999999999991</c:v>
                </c:pt>
                <c:pt idx="256">
                  <c:v>1.0239999999999998</c:v>
                </c:pt>
                <c:pt idx="257">
                  <c:v>1.0279999999999994</c:v>
                </c:pt>
                <c:pt idx="258">
                  <c:v>1.032</c:v>
                </c:pt>
                <c:pt idx="259">
                  <c:v>1.0359999999999996</c:v>
                </c:pt>
                <c:pt idx="260">
                  <c:v>1.0399999999999991</c:v>
                </c:pt>
                <c:pt idx="261">
                  <c:v>1.0439999999999998</c:v>
                </c:pt>
                <c:pt idx="262">
                  <c:v>1.0479999999999994</c:v>
                </c:pt>
                <c:pt idx="263">
                  <c:v>1.052</c:v>
                </c:pt>
                <c:pt idx="264">
                  <c:v>1.0559999999999996</c:v>
                </c:pt>
                <c:pt idx="265">
                  <c:v>1.0599999999999994</c:v>
                </c:pt>
                <c:pt idx="266">
                  <c:v>1.0639999999999998</c:v>
                </c:pt>
                <c:pt idx="267">
                  <c:v>1.0679999999999996</c:v>
                </c:pt>
                <c:pt idx="268">
                  <c:v>1.0719999999999992</c:v>
                </c:pt>
                <c:pt idx="269">
                  <c:v>1.0759999999999996</c:v>
                </c:pt>
                <c:pt idx="270">
                  <c:v>1.0799999999999994</c:v>
                </c:pt>
                <c:pt idx="271">
                  <c:v>1.0839999999999999</c:v>
                </c:pt>
                <c:pt idx="272">
                  <c:v>1.0879999999999996</c:v>
                </c:pt>
                <c:pt idx="273">
                  <c:v>1.0919999999999992</c:v>
                </c:pt>
                <c:pt idx="274">
                  <c:v>1.0959999999999996</c:v>
                </c:pt>
                <c:pt idx="275">
                  <c:v>1.0999999999999994</c:v>
                </c:pt>
                <c:pt idx="276">
                  <c:v>1.1039999999999999</c:v>
                </c:pt>
                <c:pt idx="277">
                  <c:v>1.1079999999999997</c:v>
                </c:pt>
                <c:pt idx="278">
                  <c:v>1.1119999999999992</c:v>
                </c:pt>
                <c:pt idx="279">
                  <c:v>1.1159999999999999</c:v>
                </c:pt>
                <c:pt idx="280">
                  <c:v>1.1199999999999994</c:v>
                </c:pt>
                <c:pt idx="281">
                  <c:v>1.1240000000000001</c:v>
                </c:pt>
                <c:pt idx="282">
                  <c:v>1.1279999999999997</c:v>
                </c:pt>
                <c:pt idx="283">
                  <c:v>1.1319999999999992</c:v>
                </c:pt>
                <c:pt idx="284">
                  <c:v>1.1359999999999999</c:v>
                </c:pt>
                <c:pt idx="285">
                  <c:v>1.1399999999999995</c:v>
                </c:pt>
                <c:pt idx="286">
                  <c:v>1.1439999999999992</c:v>
                </c:pt>
                <c:pt idx="287">
                  <c:v>1.1479999999999997</c:v>
                </c:pt>
                <c:pt idx="288">
                  <c:v>1.1519999999999995</c:v>
                </c:pt>
                <c:pt idx="289">
                  <c:v>1.1559999999999999</c:v>
                </c:pt>
                <c:pt idx="290">
                  <c:v>1.1599999999999995</c:v>
                </c:pt>
                <c:pt idx="291">
                  <c:v>1.1639999999999993</c:v>
                </c:pt>
                <c:pt idx="292">
                  <c:v>1.1679999999999997</c:v>
                </c:pt>
                <c:pt idx="293">
                  <c:v>1.1719999999999995</c:v>
                </c:pt>
                <c:pt idx="294">
                  <c:v>1.1759999999999999</c:v>
                </c:pt>
                <c:pt idx="295">
                  <c:v>1.1799999999999997</c:v>
                </c:pt>
                <c:pt idx="296">
                  <c:v>1.1839999999999993</c:v>
                </c:pt>
                <c:pt idx="297">
                  <c:v>1.1879999999999997</c:v>
                </c:pt>
                <c:pt idx="298">
                  <c:v>1.1919999999999995</c:v>
                </c:pt>
                <c:pt idx="299">
                  <c:v>1.196</c:v>
                </c:pt>
                <c:pt idx="300">
                  <c:v>1.1999999999999997</c:v>
                </c:pt>
                <c:pt idx="301">
                  <c:v>1.2039999999999993</c:v>
                </c:pt>
                <c:pt idx="302">
                  <c:v>1.208</c:v>
                </c:pt>
                <c:pt idx="303">
                  <c:v>1.2119999999999995</c:v>
                </c:pt>
                <c:pt idx="304">
                  <c:v>1.2159999999999993</c:v>
                </c:pt>
                <c:pt idx="305">
                  <c:v>1.2199999999999998</c:v>
                </c:pt>
                <c:pt idx="306">
                  <c:v>1.2239999999999993</c:v>
                </c:pt>
                <c:pt idx="307">
                  <c:v>1.228</c:v>
                </c:pt>
                <c:pt idx="308">
                  <c:v>1.2319999999999995</c:v>
                </c:pt>
                <c:pt idx="309">
                  <c:v>1.2359999999999993</c:v>
                </c:pt>
                <c:pt idx="310">
                  <c:v>1.2399999999999998</c:v>
                </c:pt>
                <c:pt idx="311">
                  <c:v>1.2439999999999996</c:v>
                </c:pt>
                <c:pt idx="312">
                  <c:v>1.248</c:v>
                </c:pt>
                <c:pt idx="313">
                  <c:v>1.2519999999999996</c:v>
                </c:pt>
                <c:pt idx="314">
                  <c:v>1.2559999999999993</c:v>
                </c:pt>
                <c:pt idx="315">
                  <c:v>1.2599999999999998</c:v>
                </c:pt>
                <c:pt idx="316">
                  <c:v>1.2639999999999996</c:v>
                </c:pt>
                <c:pt idx="317">
                  <c:v>1.2679999999999991</c:v>
                </c:pt>
                <c:pt idx="318">
                  <c:v>1.2719999999999998</c:v>
                </c:pt>
                <c:pt idx="319">
                  <c:v>1.2759999999999994</c:v>
                </c:pt>
                <c:pt idx="320">
                  <c:v>1.2799999999999998</c:v>
                </c:pt>
                <c:pt idx="321">
                  <c:v>1.2839999999999996</c:v>
                </c:pt>
                <c:pt idx="322">
                  <c:v>1.2879999999999991</c:v>
                </c:pt>
                <c:pt idx="323">
                  <c:v>1.2919999999999998</c:v>
                </c:pt>
                <c:pt idx="324">
                  <c:v>1.2959999999999994</c:v>
                </c:pt>
                <c:pt idx="325">
                  <c:v>1.3</c:v>
                </c:pt>
                <c:pt idx="326">
                  <c:v>1.3039999999999996</c:v>
                </c:pt>
                <c:pt idx="327">
                  <c:v>1.3079999999999992</c:v>
                </c:pt>
                <c:pt idx="328">
                  <c:v>1.3119999999999998</c:v>
                </c:pt>
                <c:pt idx="329">
                  <c:v>1.3159999999999994</c:v>
                </c:pt>
                <c:pt idx="330">
                  <c:v>1.32</c:v>
                </c:pt>
                <c:pt idx="331">
                  <c:v>1.3239999999999996</c:v>
                </c:pt>
                <c:pt idx="332">
                  <c:v>1.3279999999999994</c:v>
                </c:pt>
                <c:pt idx="333">
                  <c:v>1.3319999999999999</c:v>
                </c:pt>
                <c:pt idx="334">
                  <c:v>1.3359999999999994</c:v>
                </c:pt>
                <c:pt idx="335">
                  <c:v>1.3399999999999992</c:v>
                </c:pt>
                <c:pt idx="336">
                  <c:v>1.3439999999999996</c:v>
                </c:pt>
                <c:pt idx="337">
                  <c:v>1.3479999999999994</c:v>
                </c:pt>
                <c:pt idx="338">
                  <c:v>1.3519999999999999</c:v>
                </c:pt>
                <c:pt idx="339">
                  <c:v>1.3559999999999997</c:v>
                </c:pt>
                <c:pt idx="340">
                  <c:v>1.3599999999999992</c:v>
                </c:pt>
                <c:pt idx="341">
                  <c:v>1.3639999999999997</c:v>
                </c:pt>
                <c:pt idx="342">
                  <c:v>1.3679999999999994</c:v>
                </c:pt>
                <c:pt idx="343">
                  <c:v>1.3719999999999999</c:v>
                </c:pt>
                <c:pt idx="344">
                  <c:v>1.3759999999999997</c:v>
                </c:pt>
                <c:pt idx="345">
                  <c:v>1.3799999999999992</c:v>
                </c:pt>
                <c:pt idx="346">
                  <c:v>1.3839999999999999</c:v>
                </c:pt>
                <c:pt idx="347">
                  <c:v>1.3879999999999995</c:v>
                </c:pt>
                <c:pt idx="348">
                  <c:v>1.3919999999999999</c:v>
                </c:pt>
                <c:pt idx="349">
                  <c:v>1.3959999999999997</c:v>
                </c:pt>
                <c:pt idx="350">
                  <c:v>1.3999999999999992</c:v>
                </c:pt>
                <c:pt idx="351">
                  <c:v>1.4039999999999999</c:v>
                </c:pt>
                <c:pt idx="352">
                  <c:v>1.4079999999999995</c:v>
                </c:pt>
                <c:pt idx="353">
                  <c:v>1.4119999999999993</c:v>
                </c:pt>
                <c:pt idx="354">
                  <c:v>1.4159999999999997</c:v>
                </c:pt>
                <c:pt idx="355">
                  <c:v>1.4199999999999995</c:v>
                </c:pt>
                <c:pt idx="356">
                  <c:v>1.4239999999999999</c:v>
                </c:pt>
                <c:pt idx="357">
                  <c:v>1.4279999999999995</c:v>
                </c:pt>
                <c:pt idx="358">
                  <c:v>1.4319999999999993</c:v>
                </c:pt>
                <c:pt idx="359">
                  <c:v>1.4359999999999997</c:v>
                </c:pt>
                <c:pt idx="360">
                  <c:v>1.4399999999999995</c:v>
                </c:pt>
                <c:pt idx="361">
                  <c:v>1.444</c:v>
                </c:pt>
                <c:pt idx="362">
                  <c:v>1.4479999999999997</c:v>
                </c:pt>
                <c:pt idx="363">
                  <c:v>1.4519999999999993</c:v>
                </c:pt>
                <c:pt idx="364">
                  <c:v>1.4559999999999997</c:v>
                </c:pt>
                <c:pt idx="365">
                  <c:v>1.4599999999999995</c:v>
                </c:pt>
                <c:pt idx="366">
                  <c:v>1.464</c:v>
                </c:pt>
                <c:pt idx="367">
                  <c:v>1.4679999999999997</c:v>
                </c:pt>
                <c:pt idx="368">
                  <c:v>1.4719999999999993</c:v>
                </c:pt>
                <c:pt idx="369">
                  <c:v>1.476</c:v>
                </c:pt>
                <c:pt idx="370">
                  <c:v>1.4799999999999995</c:v>
                </c:pt>
                <c:pt idx="371">
                  <c:v>1.4839999999999991</c:v>
                </c:pt>
                <c:pt idx="372">
                  <c:v>1.4879999999999998</c:v>
                </c:pt>
                <c:pt idx="373">
                  <c:v>1.4919999999999993</c:v>
                </c:pt>
                <c:pt idx="374">
                  <c:v>1.496</c:v>
                </c:pt>
                <c:pt idx="375">
                  <c:v>1.4999999999999996</c:v>
                </c:pt>
                <c:pt idx="376">
                  <c:v>1.5039999999999993</c:v>
                </c:pt>
                <c:pt idx="377">
                  <c:v>1.5079999999999998</c:v>
                </c:pt>
                <c:pt idx="378">
                  <c:v>1.5119999999999996</c:v>
                </c:pt>
                <c:pt idx="379">
                  <c:v>1.516</c:v>
                </c:pt>
                <c:pt idx="380">
                  <c:v>1.5199999999999996</c:v>
                </c:pt>
                <c:pt idx="381">
                  <c:v>1.5239999999999994</c:v>
                </c:pt>
                <c:pt idx="382">
                  <c:v>1.5279999999999998</c:v>
                </c:pt>
                <c:pt idx="383">
                  <c:v>1.5319999999999996</c:v>
                </c:pt>
                <c:pt idx="384">
                  <c:v>1.5359999999999991</c:v>
                </c:pt>
                <c:pt idx="385">
                  <c:v>1.5399999999999996</c:v>
                </c:pt>
                <c:pt idx="386">
                  <c:v>1.5439999999999994</c:v>
                </c:pt>
                <c:pt idx="387">
                  <c:v>1.5479999999999998</c:v>
                </c:pt>
                <c:pt idx="388">
                  <c:v>1.5519999999999996</c:v>
                </c:pt>
                <c:pt idx="389">
                  <c:v>1.5559999999999992</c:v>
                </c:pt>
                <c:pt idx="390">
                  <c:v>1.5599999999999998</c:v>
                </c:pt>
                <c:pt idx="391">
                  <c:v>1.5639999999999994</c:v>
                </c:pt>
                <c:pt idx="392">
                  <c:v>1.5680000000000001</c:v>
                </c:pt>
                <c:pt idx="393">
                  <c:v>1.5719999999999996</c:v>
                </c:pt>
                <c:pt idx="394">
                  <c:v>1.5759999999999992</c:v>
                </c:pt>
                <c:pt idx="395">
                  <c:v>1.5799999999999998</c:v>
                </c:pt>
                <c:pt idx="396">
                  <c:v>1.5839999999999994</c:v>
                </c:pt>
                <c:pt idx="397">
                  <c:v>1.5880000000000001</c:v>
                </c:pt>
                <c:pt idx="398">
                  <c:v>1.5919999999999996</c:v>
                </c:pt>
                <c:pt idx="399">
                  <c:v>1.5959999999999994</c:v>
                </c:pt>
                <c:pt idx="400">
                  <c:v>1.5999999999999999</c:v>
                </c:pt>
                <c:pt idx="401">
                  <c:v>1.6039999999999994</c:v>
                </c:pt>
                <c:pt idx="402">
                  <c:v>1.6079999999999992</c:v>
                </c:pt>
                <c:pt idx="403">
                  <c:v>1.6119999999999997</c:v>
                </c:pt>
                <c:pt idx="404">
                  <c:v>1.6159999999999994</c:v>
                </c:pt>
                <c:pt idx="405">
                  <c:v>1.6199999999999999</c:v>
                </c:pt>
                <c:pt idx="406">
                  <c:v>1.6239999999999997</c:v>
                </c:pt>
                <c:pt idx="407">
                  <c:v>1.6279999999999992</c:v>
                </c:pt>
                <c:pt idx="408">
                  <c:v>1.6319999999999997</c:v>
                </c:pt>
                <c:pt idx="409">
                  <c:v>1.6359999999999995</c:v>
                </c:pt>
                <c:pt idx="410">
                  <c:v>1.64</c:v>
                </c:pt>
                <c:pt idx="411">
                  <c:v>1.6439999999999997</c:v>
                </c:pt>
                <c:pt idx="412">
                  <c:v>1.6479999999999992</c:v>
                </c:pt>
                <c:pt idx="413">
                  <c:v>1.6519999999999999</c:v>
                </c:pt>
                <c:pt idx="414">
                  <c:v>1.6559999999999995</c:v>
                </c:pt>
                <c:pt idx="415">
                  <c:v>1.66</c:v>
                </c:pt>
                <c:pt idx="416">
                  <c:v>1.6639999999999997</c:v>
                </c:pt>
                <c:pt idx="417">
                  <c:v>1.6679999999999993</c:v>
                </c:pt>
                <c:pt idx="418">
                  <c:v>1.6719999999999999</c:v>
                </c:pt>
                <c:pt idx="419">
                  <c:v>1.6759999999999995</c:v>
                </c:pt>
                <c:pt idx="420">
                  <c:v>1.6799999999999993</c:v>
                </c:pt>
                <c:pt idx="421">
                  <c:v>1.6839999999999997</c:v>
                </c:pt>
                <c:pt idx="422">
                  <c:v>1.6879999999999995</c:v>
                </c:pt>
                <c:pt idx="423">
                  <c:v>1.6919999999999999</c:v>
                </c:pt>
                <c:pt idx="424">
                  <c:v>1.6959999999999995</c:v>
                </c:pt>
                <c:pt idx="425">
                  <c:v>1.6999999999999993</c:v>
                </c:pt>
                <c:pt idx="426">
                  <c:v>1.7039999999999997</c:v>
                </c:pt>
                <c:pt idx="427">
                  <c:v>1.7079999999999995</c:v>
                </c:pt>
                <c:pt idx="428">
                  <c:v>1.712</c:v>
                </c:pt>
                <c:pt idx="429">
                  <c:v>1.7159999999999997</c:v>
                </c:pt>
                <c:pt idx="430">
                  <c:v>1.7199999999999993</c:v>
                </c:pt>
                <c:pt idx="431">
                  <c:v>1.7239999999999998</c:v>
                </c:pt>
                <c:pt idx="432">
                  <c:v>1.7279999999999995</c:v>
                </c:pt>
                <c:pt idx="433">
                  <c:v>1.7319999999999991</c:v>
                </c:pt>
                <c:pt idx="434">
                  <c:v>1.7359999999999998</c:v>
                </c:pt>
                <c:pt idx="435">
                  <c:v>1.7399999999999993</c:v>
                </c:pt>
                <c:pt idx="436">
                  <c:v>1.744</c:v>
                </c:pt>
                <c:pt idx="437">
                  <c:v>1.7479999999999996</c:v>
                </c:pt>
                <c:pt idx="438">
                  <c:v>1.7519999999999991</c:v>
                </c:pt>
                <c:pt idx="439">
                  <c:v>1.7559999999999998</c:v>
                </c:pt>
                <c:pt idx="440">
                  <c:v>1.7599999999999993</c:v>
                </c:pt>
                <c:pt idx="441">
                  <c:v>1.764</c:v>
                </c:pt>
                <c:pt idx="442">
                  <c:v>1.7679999999999996</c:v>
                </c:pt>
                <c:pt idx="443">
                  <c:v>1.7719999999999994</c:v>
                </c:pt>
                <c:pt idx="444">
                  <c:v>1.7759999999999998</c:v>
                </c:pt>
                <c:pt idx="445">
                  <c:v>1.7799999999999994</c:v>
                </c:pt>
                <c:pt idx="446">
                  <c:v>1.784</c:v>
                </c:pt>
                <c:pt idx="447">
                  <c:v>1.7879999999999996</c:v>
                </c:pt>
                <c:pt idx="448">
                  <c:v>1.7919999999999994</c:v>
                </c:pt>
                <c:pt idx="449">
                  <c:v>1.7959999999999998</c:v>
                </c:pt>
                <c:pt idx="450">
                  <c:v>1.7999999999999996</c:v>
                </c:pt>
                <c:pt idx="451">
                  <c:v>1.8039999999999992</c:v>
                </c:pt>
                <c:pt idx="452">
                  <c:v>1.8079999999999996</c:v>
                </c:pt>
                <c:pt idx="453">
                  <c:v>1.8119999999999994</c:v>
                </c:pt>
                <c:pt idx="454">
                  <c:v>1.8159999999999998</c:v>
                </c:pt>
                <c:pt idx="455">
                  <c:v>1.8199999999999996</c:v>
                </c:pt>
                <c:pt idx="456">
                  <c:v>1.8239999999999992</c:v>
                </c:pt>
                <c:pt idx="457">
                  <c:v>1.8279999999999998</c:v>
                </c:pt>
                <c:pt idx="458">
                  <c:v>1.8319999999999994</c:v>
                </c:pt>
                <c:pt idx="459">
                  <c:v>1.8359999999999999</c:v>
                </c:pt>
                <c:pt idx="460">
                  <c:v>1.8399999999999996</c:v>
                </c:pt>
                <c:pt idx="461">
                  <c:v>1.8439999999999992</c:v>
                </c:pt>
                <c:pt idx="462">
                  <c:v>1.8479999999999999</c:v>
                </c:pt>
                <c:pt idx="463">
                  <c:v>1.8519999999999994</c:v>
                </c:pt>
                <c:pt idx="464">
                  <c:v>1.8560000000000001</c:v>
                </c:pt>
                <c:pt idx="465">
                  <c:v>1.8599999999999997</c:v>
                </c:pt>
                <c:pt idx="466">
                  <c:v>1.8639999999999994</c:v>
                </c:pt>
                <c:pt idx="467">
                  <c:v>1.8679999999999999</c:v>
                </c:pt>
                <c:pt idx="468">
                  <c:v>1.8719999999999994</c:v>
                </c:pt>
                <c:pt idx="469">
                  <c:v>1.8759999999999992</c:v>
                </c:pt>
                <c:pt idx="470">
                  <c:v>1.8799999999999997</c:v>
                </c:pt>
                <c:pt idx="471">
                  <c:v>1.8839999999999995</c:v>
                </c:pt>
                <c:pt idx="472">
                  <c:v>1.8879999999999999</c:v>
                </c:pt>
                <c:pt idx="473">
                  <c:v>1.8919999999999997</c:v>
                </c:pt>
                <c:pt idx="474">
                  <c:v>1.8959999999999992</c:v>
                </c:pt>
                <c:pt idx="475">
                  <c:v>1.8999999999999997</c:v>
                </c:pt>
                <c:pt idx="476">
                  <c:v>1.9039999999999995</c:v>
                </c:pt>
                <c:pt idx="477">
                  <c:v>1.9079999999999999</c:v>
                </c:pt>
                <c:pt idx="478">
                  <c:v>1.9119999999999997</c:v>
                </c:pt>
                <c:pt idx="479">
                  <c:v>1.9159999999999993</c:v>
                </c:pt>
                <c:pt idx="480">
                  <c:v>1.92</c:v>
                </c:pt>
                <c:pt idx="481">
                  <c:v>1.9239999999999995</c:v>
                </c:pt>
                <c:pt idx="482">
                  <c:v>1.9279999999999999</c:v>
                </c:pt>
                <c:pt idx="483">
                  <c:v>1.9319999999999997</c:v>
                </c:pt>
                <c:pt idx="484">
                  <c:v>1.9359999999999993</c:v>
                </c:pt>
                <c:pt idx="485">
                  <c:v>1.94</c:v>
                </c:pt>
                <c:pt idx="486">
                  <c:v>1.9439999999999995</c:v>
                </c:pt>
                <c:pt idx="487">
                  <c:v>1.9479999999999993</c:v>
                </c:pt>
                <c:pt idx="488">
                  <c:v>1.9519999999999997</c:v>
                </c:pt>
                <c:pt idx="489">
                  <c:v>1.9559999999999995</c:v>
                </c:pt>
                <c:pt idx="490">
                  <c:v>1.96</c:v>
                </c:pt>
                <c:pt idx="491">
                  <c:v>1.9639999999999995</c:v>
                </c:pt>
                <c:pt idx="492">
                  <c:v>1.9679999999999993</c:v>
                </c:pt>
                <c:pt idx="493">
                  <c:v>1.9719999999999998</c:v>
                </c:pt>
                <c:pt idx="494">
                  <c:v>1.9759999999999995</c:v>
                </c:pt>
                <c:pt idx="495">
                  <c:v>1.98</c:v>
                </c:pt>
                <c:pt idx="496">
                  <c:v>1.9839999999999995</c:v>
                </c:pt>
                <c:pt idx="497">
                  <c:v>1.9879999999999993</c:v>
                </c:pt>
                <c:pt idx="498">
                  <c:v>1.9919999999999998</c:v>
                </c:pt>
                <c:pt idx="499">
                  <c:v>1.9959999999999996</c:v>
                </c:pt>
                <c:pt idx="500">
                  <c:v>1.9999999999999991</c:v>
                </c:pt>
                <c:pt idx="501">
                  <c:v>2.0039999999999996</c:v>
                </c:pt>
                <c:pt idx="502">
                  <c:v>2.0079999999999996</c:v>
                </c:pt>
                <c:pt idx="503">
                  <c:v>2.012</c:v>
                </c:pt>
                <c:pt idx="504">
                  <c:v>2.0159999999999996</c:v>
                </c:pt>
                <c:pt idx="505">
                  <c:v>2.0199999999999991</c:v>
                </c:pt>
                <c:pt idx="506">
                  <c:v>2.0239999999999996</c:v>
                </c:pt>
                <c:pt idx="507">
                  <c:v>2.0279999999999996</c:v>
                </c:pt>
                <c:pt idx="508">
                  <c:v>2.032</c:v>
                </c:pt>
                <c:pt idx="509">
                  <c:v>2.0359999999999996</c:v>
                </c:pt>
                <c:pt idx="510">
                  <c:v>2.0399999999999991</c:v>
                </c:pt>
                <c:pt idx="511">
                  <c:v>2.0439999999999996</c:v>
                </c:pt>
                <c:pt idx="512">
                  <c:v>2.0479999999999996</c:v>
                </c:pt>
                <c:pt idx="513">
                  <c:v>2.052</c:v>
                </c:pt>
                <c:pt idx="514">
                  <c:v>2.0559999999999996</c:v>
                </c:pt>
                <c:pt idx="515">
                  <c:v>2.0599999999999992</c:v>
                </c:pt>
                <c:pt idx="516">
                  <c:v>2.0640000000000001</c:v>
                </c:pt>
                <c:pt idx="517">
                  <c:v>2.0679999999999996</c:v>
                </c:pt>
                <c:pt idx="518">
                  <c:v>2.0719999999999992</c:v>
                </c:pt>
                <c:pt idx="519">
                  <c:v>2.0759999999999996</c:v>
                </c:pt>
                <c:pt idx="520">
                  <c:v>2.0799999999999992</c:v>
                </c:pt>
                <c:pt idx="521">
                  <c:v>2.0840000000000001</c:v>
                </c:pt>
                <c:pt idx="522">
                  <c:v>2.0879999999999996</c:v>
                </c:pt>
                <c:pt idx="523">
                  <c:v>2.0919999999999992</c:v>
                </c:pt>
                <c:pt idx="524">
                  <c:v>2.0959999999999996</c:v>
                </c:pt>
                <c:pt idx="525">
                  <c:v>2.0999999999999996</c:v>
                </c:pt>
                <c:pt idx="526">
                  <c:v>2.1040000000000001</c:v>
                </c:pt>
                <c:pt idx="527">
                  <c:v>2.1079999999999997</c:v>
                </c:pt>
                <c:pt idx="528">
                  <c:v>2.1119999999999992</c:v>
                </c:pt>
                <c:pt idx="529">
                  <c:v>2.1159999999999997</c:v>
                </c:pt>
                <c:pt idx="530">
                  <c:v>2.1199999999999997</c:v>
                </c:pt>
                <c:pt idx="531">
                  <c:v>2.1240000000000001</c:v>
                </c:pt>
                <c:pt idx="532">
                  <c:v>2.1279999999999997</c:v>
                </c:pt>
                <c:pt idx="533">
                  <c:v>2.1319999999999992</c:v>
                </c:pt>
                <c:pt idx="534">
                  <c:v>2.1359999999999997</c:v>
                </c:pt>
                <c:pt idx="535">
                  <c:v>2.1399999999999997</c:v>
                </c:pt>
                <c:pt idx="536">
                  <c:v>2.1439999999999992</c:v>
                </c:pt>
                <c:pt idx="537">
                  <c:v>2.1479999999999997</c:v>
                </c:pt>
                <c:pt idx="538">
                  <c:v>2.1519999999999992</c:v>
                </c:pt>
                <c:pt idx="539">
                  <c:v>2.1560000000000001</c:v>
                </c:pt>
                <c:pt idx="540">
                  <c:v>2.1599999999999997</c:v>
                </c:pt>
                <c:pt idx="541">
                  <c:v>2.1639999999999993</c:v>
                </c:pt>
                <c:pt idx="542">
                  <c:v>2.1679999999999997</c:v>
                </c:pt>
                <c:pt idx="543">
                  <c:v>2.1719999999999993</c:v>
                </c:pt>
                <c:pt idx="544">
                  <c:v>2.1760000000000002</c:v>
                </c:pt>
                <c:pt idx="545">
                  <c:v>2.1799999999999997</c:v>
                </c:pt>
                <c:pt idx="546">
                  <c:v>2.1839999999999993</c:v>
                </c:pt>
                <c:pt idx="547">
                  <c:v>2.1879999999999997</c:v>
                </c:pt>
                <c:pt idx="548">
                  <c:v>2.1919999999999993</c:v>
                </c:pt>
                <c:pt idx="549">
                  <c:v>2.1959999999999993</c:v>
                </c:pt>
                <c:pt idx="550">
                  <c:v>2.1999999999999997</c:v>
                </c:pt>
                <c:pt idx="551">
                  <c:v>2.2039999999999993</c:v>
                </c:pt>
                <c:pt idx="552">
                  <c:v>2.2079999999999997</c:v>
                </c:pt>
                <c:pt idx="553">
                  <c:v>2.2119999999999997</c:v>
                </c:pt>
                <c:pt idx="554">
                  <c:v>2.2159999999999993</c:v>
                </c:pt>
                <c:pt idx="555">
                  <c:v>2.2199999999999998</c:v>
                </c:pt>
                <c:pt idx="556">
                  <c:v>2.2239999999999993</c:v>
                </c:pt>
                <c:pt idx="557">
                  <c:v>2.2279999999999998</c:v>
                </c:pt>
                <c:pt idx="558">
                  <c:v>2.2319999999999998</c:v>
                </c:pt>
                <c:pt idx="559">
                  <c:v>2.2359999999999993</c:v>
                </c:pt>
                <c:pt idx="560">
                  <c:v>2.2399999999999998</c:v>
                </c:pt>
                <c:pt idx="561">
                  <c:v>2.2439999999999993</c:v>
                </c:pt>
                <c:pt idx="562">
                  <c:v>2.2480000000000002</c:v>
                </c:pt>
                <c:pt idx="563">
                  <c:v>2.2519999999999998</c:v>
                </c:pt>
                <c:pt idx="564">
                  <c:v>2.2559999999999993</c:v>
                </c:pt>
                <c:pt idx="565">
                  <c:v>2.2599999999999998</c:v>
                </c:pt>
                <c:pt idx="566">
                  <c:v>2.2639999999999993</c:v>
                </c:pt>
                <c:pt idx="567">
                  <c:v>2.2679999999999993</c:v>
                </c:pt>
                <c:pt idx="568">
                  <c:v>2.2719999999999998</c:v>
                </c:pt>
                <c:pt idx="569">
                  <c:v>2.2759999999999994</c:v>
                </c:pt>
                <c:pt idx="570">
                  <c:v>2.2799999999999998</c:v>
                </c:pt>
                <c:pt idx="571">
                  <c:v>2.2839999999999994</c:v>
                </c:pt>
                <c:pt idx="572">
                  <c:v>2.2879999999999994</c:v>
                </c:pt>
                <c:pt idx="573">
                  <c:v>2.2919999999999998</c:v>
                </c:pt>
                <c:pt idx="574">
                  <c:v>2.2959999999999994</c:v>
                </c:pt>
                <c:pt idx="575">
                  <c:v>2.2999999999999998</c:v>
                </c:pt>
                <c:pt idx="576">
                  <c:v>2.3039999999999998</c:v>
                </c:pt>
                <c:pt idx="577">
                  <c:v>2.3079999999999994</c:v>
                </c:pt>
                <c:pt idx="578">
                  <c:v>2.3119999999999998</c:v>
                </c:pt>
                <c:pt idx="579">
                  <c:v>2.3159999999999994</c:v>
                </c:pt>
                <c:pt idx="580">
                  <c:v>2.3199999999999998</c:v>
                </c:pt>
                <c:pt idx="581">
                  <c:v>2.3239999999999998</c:v>
                </c:pt>
                <c:pt idx="582">
                  <c:v>2.3279999999999994</c:v>
                </c:pt>
                <c:pt idx="583">
                  <c:v>2.3319999999999999</c:v>
                </c:pt>
                <c:pt idx="584">
                  <c:v>2.3359999999999994</c:v>
                </c:pt>
                <c:pt idx="585">
                  <c:v>2.3399999999999994</c:v>
                </c:pt>
                <c:pt idx="586">
                  <c:v>2.3439999999999999</c:v>
                </c:pt>
                <c:pt idx="587">
                  <c:v>2.3479999999999994</c:v>
                </c:pt>
                <c:pt idx="588">
                  <c:v>2.3519999999999999</c:v>
                </c:pt>
                <c:pt idx="589">
                  <c:v>2.3559999999999994</c:v>
                </c:pt>
                <c:pt idx="590">
                  <c:v>2.3599999999999994</c:v>
                </c:pt>
                <c:pt idx="591">
                  <c:v>2.3639999999999999</c:v>
                </c:pt>
                <c:pt idx="592">
                  <c:v>2.3679999999999994</c:v>
                </c:pt>
                <c:pt idx="593">
                  <c:v>2.3719999999999999</c:v>
                </c:pt>
                <c:pt idx="594">
                  <c:v>2.3759999999999994</c:v>
                </c:pt>
                <c:pt idx="595">
                  <c:v>2.3799999999999994</c:v>
                </c:pt>
                <c:pt idx="596">
                  <c:v>2.3839999999999999</c:v>
                </c:pt>
                <c:pt idx="597">
                  <c:v>2.3879999999999995</c:v>
                </c:pt>
                <c:pt idx="598">
                  <c:v>2.391999999999999</c:v>
                </c:pt>
                <c:pt idx="599">
                  <c:v>2.3959999999999999</c:v>
                </c:pt>
                <c:pt idx="600">
                  <c:v>2.3999999999999995</c:v>
                </c:pt>
                <c:pt idx="601">
                  <c:v>2.4039999999999999</c:v>
                </c:pt>
                <c:pt idx="602">
                  <c:v>2.4079999999999995</c:v>
                </c:pt>
                <c:pt idx="603">
                  <c:v>2.411999999999999</c:v>
                </c:pt>
                <c:pt idx="604">
                  <c:v>2.4159999999999999</c:v>
                </c:pt>
                <c:pt idx="605">
                  <c:v>2.4199999999999995</c:v>
                </c:pt>
                <c:pt idx="606">
                  <c:v>2.4239999999999999</c:v>
                </c:pt>
                <c:pt idx="607">
                  <c:v>2.4279999999999995</c:v>
                </c:pt>
                <c:pt idx="608">
                  <c:v>2.4319999999999991</c:v>
                </c:pt>
                <c:pt idx="609">
                  <c:v>2.4359999999999999</c:v>
                </c:pt>
                <c:pt idx="610">
                  <c:v>2.4399999999999995</c:v>
                </c:pt>
                <c:pt idx="611">
                  <c:v>2.444</c:v>
                </c:pt>
                <c:pt idx="612">
                  <c:v>2.4479999999999995</c:v>
                </c:pt>
                <c:pt idx="613">
                  <c:v>2.4519999999999995</c:v>
                </c:pt>
                <c:pt idx="614">
                  <c:v>2.456</c:v>
                </c:pt>
                <c:pt idx="615">
                  <c:v>2.4599999999999995</c:v>
                </c:pt>
                <c:pt idx="616">
                  <c:v>2.4639999999999991</c:v>
                </c:pt>
                <c:pt idx="617">
                  <c:v>2.4679999999999995</c:v>
                </c:pt>
                <c:pt idx="618">
                  <c:v>2.4719999999999995</c:v>
                </c:pt>
                <c:pt idx="619">
                  <c:v>2.476</c:v>
                </c:pt>
                <c:pt idx="620">
                  <c:v>2.4799999999999995</c:v>
                </c:pt>
                <c:pt idx="621">
                  <c:v>2.4839999999999991</c:v>
                </c:pt>
                <c:pt idx="622">
                  <c:v>2.4879999999999995</c:v>
                </c:pt>
                <c:pt idx="623">
                  <c:v>2.4919999999999995</c:v>
                </c:pt>
                <c:pt idx="624">
                  <c:v>2.496</c:v>
                </c:pt>
                <c:pt idx="625">
                  <c:v>2.4999999999999996</c:v>
                </c:pt>
                <c:pt idx="626">
                  <c:v>2.5039999999999991</c:v>
                </c:pt>
                <c:pt idx="627">
                  <c:v>2.508</c:v>
                </c:pt>
                <c:pt idx="628">
                  <c:v>2.5119999999999996</c:v>
                </c:pt>
                <c:pt idx="629">
                  <c:v>2.516</c:v>
                </c:pt>
                <c:pt idx="630">
                  <c:v>2.5199999999999996</c:v>
                </c:pt>
                <c:pt idx="631">
                  <c:v>2.5239999999999991</c:v>
                </c:pt>
                <c:pt idx="632">
                  <c:v>2.528</c:v>
                </c:pt>
                <c:pt idx="633">
                  <c:v>2.5319999999999996</c:v>
                </c:pt>
                <c:pt idx="634">
                  <c:v>2.5359999999999991</c:v>
                </c:pt>
                <c:pt idx="635">
                  <c:v>2.5399999999999996</c:v>
                </c:pt>
                <c:pt idx="636">
                  <c:v>2.5439999999999996</c:v>
                </c:pt>
                <c:pt idx="637">
                  <c:v>2.548</c:v>
                </c:pt>
                <c:pt idx="638">
                  <c:v>2.5519999999999996</c:v>
                </c:pt>
                <c:pt idx="639">
                  <c:v>2.5559999999999992</c:v>
                </c:pt>
                <c:pt idx="640">
                  <c:v>2.5599999999999996</c:v>
                </c:pt>
                <c:pt idx="641">
                  <c:v>2.5639999999999996</c:v>
                </c:pt>
                <c:pt idx="642">
                  <c:v>2.5680000000000001</c:v>
                </c:pt>
                <c:pt idx="643">
                  <c:v>2.5719999999999996</c:v>
                </c:pt>
                <c:pt idx="644">
                  <c:v>2.5759999999999992</c:v>
                </c:pt>
                <c:pt idx="645">
                  <c:v>2.5799999999999996</c:v>
                </c:pt>
                <c:pt idx="646">
                  <c:v>2.5839999999999996</c:v>
                </c:pt>
                <c:pt idx="647">
                  <c:v>2.5880000000000001</c:v>
                </c:pt>
                <c:pt idx="648">
                  <c:v>2.5919999999999996</c:v>
                </c:pt>
                <c:pt idx="649">
                  <c:v>2.5959999999999992</c:v>
                </c:pt>
                <c:pt idx="650">
                  <c:v>2.6</c:v>
                </c:pt>
                <c:pt idx="651">
                  <c:v>2.6039999999999996</c:v>
                </c:pt>
                <c:pt idx="652">
                  <c:v>2.6079999999999992</c:v>
                </c:pt>
                <c:pt idx="653">
                  <c:v>2.6119999999999997</c:v>
                </c:pt>
                <c:pt idx="654">
                  <c:v>2.6159999999999992</c:v>
                </c:pt>
                <c:pt idx="655">
                  <c:v>2.62</c:v>
                </c:pt>
                <c:pt idx="656">
                  <c:v>2.6239999999999997</c:v>
                </c:pt>
                <c:pt idx="657">
                  <c:v>2.6279999999999992</c:v>
                </c:pt>
                <c:pt idx="658">
                  <c:v>2.6319999999999997</c:v>
                </c:pt>
                <c:pt idx="659">
                  <c:v>2.6359999999999992</c:v>
                </c:pt>
                <c:pt idx="660">
                  <c:v>2.64</c:v>
                </c:pt>
                <c:pt idx="661">
                  <c:v>2.6439999999999997</c:v>
                </c:pt>
                <c:pt idx="662">
                  <c:v>2.6479999999999992</c:v>
                </c:pt>
                <c:pt idx="663">
                  <c:v>2.6519999999999997</c:v>
                </c:pt>
                <c:pt idx="664">
                  <c:v>2.6559999999999997</c:v>
                </c:pt>
                <c:pt idx="665">
                  <c:v>2.6599999999999993</c:v>
                </c:pt>
                <c:pt idx="666">
                  <c:v>2.6639999999999997</c:v>
                </c:pt>
                <c:pt idx="667">
                  <c:v>2.6679999999999993</c:v>
                </c:pt>
                <c:pt idx="668">
                  <c:v>2.6719999999999997</c:v>
                </c:pt>
                <c:pt idx="669">
                  <c:v>2.6759999999999997</c:v>
                </c:pt>
                <c:pt idx="670">
                  <c:v>2.6799999999999993</c:v>
                </c:pt>
                <c:pt idx="671">
                  <c:v>2.6839999999999997</c:v>
                </c:pt>
                <c:pt idx="672">
                  <c:v>2.6879999999999993</c:v>
                </c:pt>
                <c:pt idx="673">
                  <c:v>2.6920000000000002</c:v>
                </c:pt>
                <c:pt idx="674">
                  <c:v>2.6959999999999997</c:v>
                </c:pt>
                <c:pt idx="675">
                  <c:v>2.6999999999999993</c:v>
                </c:pt>
                <c:pt idx="676">
                  <c:v>2.7039999999999997</c:v>
                </c:pt>
                <c:pt idx="677">
                  <c:v>2.7079999999999993</c:v>
                </c:pt>
                <c:pt idx="678">
                  <c:v>2.7120000000000002</c:v>
                </c:pt>
                <c:pt idx="679">
                  <c:v>2.7159999999999997</c:v>
                </c:pt>
                <c:pt idx="680">
                  <c:v>2.7199999999999993</c:v>
                </c:pt>
                <c:pt idx="681">
                  <c:v>2.7239999999999998</c:v>
                </c:pt>
                <c:pt idx="682">
                  <c:v>2.7279999999999993</c:v>
                </c:pt>
                <c:pt idx="683">
                  <c:v>2.7319999999999993</c:v>
                </c:pt>
                <c:pt idx="684">
                  <c:v>2.7359999999999998</c:v>
                </c:pt>
                <c:pt idx="685">
                  <c:v>2.7399999999999993</c:v>
                </c:pt>
                <c:pt idx="686">
                  <c:v>2.7439999999999998</c:v>
                </c:pt>
                <c:pt idx="687">
                  <c:v>2.7479999999999998</c:v>
                </c:pt>
                <c:pt idx="688">
                  <c:v>2.7519999999999993</c:v>
                </c:pt>
                <c:pt idx="689">
                  <c:v>2.7559999999999998</c:v>
                </c:pt>
                <c:pt idx="690">
                  <c:v>2.7599999999999993</c:v>
                </c:pt>
                <c:pt idx="691">
                  <c:v>2.7639999999999998</c:v>
                </c:pt>
                <c:pt idx="692">
                  <c:v>2.7679999999999998</c:v>
                </c:pt>
                <c:pt idx="693">
                  <c:v>2.7719999999999994</c:v>
                </c:pt>
                <c:pt idx="694">
                  <c:v>2.7759999999999998</c:v>
                </c:pt>
                <c:pt idx="695">
                  <c:v>2.7799999999999994</c:v>
                </c:pt>
                <c:pt idx="696">
                  <c:v>2.7839999999999998</c:v>
                </c:pt>
                <c:pt idx="697">
                  <c:v>2.7879999999999998</c:v>
                </c:pt>
                <c:pt idx="698">
                  <c:v>2.7919999999999994</c:v>
                </c:pt>
                <c:pt idx="699">
                  <c:v>2.7959999999999998</c:v>
                </c:pt>
                <c:pt idx="700">
                  <c:v>2.7999999999999994</c:v>
                </c:pt>
                <c:pt idx="701">
                  <c:v>2.8039999999999994</c:v>
                </c:pt>
                <c:pt idx="702">
                  <c:v>2.8079999999999998</c:v>
                </c:pt>
                <c:pt idx="703">
                  <c:v>2.8119999999999994</c:v>
                </c:pt>
                <c:pt idx="704">
                  <c:v>2.8159999999999998</c:v>
                </c:pt>
                <c:pt idx="705">
                  <c:v>2.8199999999999994</c:v>
                </c:pt>
                <c:pt idx="706">
                  <c:v>2.8239999999999994</c:v>
                </c:pt>
                <c:pt idx="707">
                  <c:v>2.8279999999999998</c:v>
                </c:pt>
                <c:pt idx="708">
                  <c:v>2.8319999999999994</c:v>
                </c:pt>
                <c:pt idx="709">
                  <c:v>2.8359999999999999</c:v>
                </c:pt>
                <c:pt idx="710">
                  <c:v>2.84</c:v>
                </c:pt>
                <c:pt idx="711">
                  <c:v>2.8439999999999994</c:v>
                </c:pt>
                <c:pt idx="712">
                  <c:v>2.8479999999999999</c:v>
                </c:pt>
                <c:pt idx="713">
                  <c:v>2.8519999999999994</c:v>
                </c:pt>
                <c:pt idx="714">
                  <c:v>2.855999999999999</c:v>
                </c:pt>
                <c:pt idx="715">
                  <c:v>2.86</c:v>
                </c:pt>
                <c:pt idx="716">
                  <c:v>2.8639999999999994</c:v>
                </c:pt>
                <c:pt idx="717">
                  <c:v>2.8679999999999999</c:v>
                </c:pt>
                <c:pt idx="718">
                  <c:v>2.8719999999999994</c:v>
                </c:pt>
                <c:pt idx="719">
                  <c:v>2.875999999999999</c:v>
                </c:pt>
                <c:pt idx="720">
                  <c:v>2.88</c:v>
                </c:pt>
                <c:pt idx="721">
                  <c:v>2.8839999999999995</c:v>
                </c:pt>
                <c:pt idx="722">
                  <c:v>2.8879999999999999</c:v>
                </c:pt>
                <c:pt idx="723">
                  <c:v>2.8919999999999995</c:v>
                </c:pt>
                <c:pt idx="724">
                  <c:v>2.8959999999999995</c:v>
                </c:pt>
                <c:pt idx="725">
                  <c:v>2.9</c:v>
                </c:pt>
                <c:pt idx="726">
                  <c:v>2.9039999999999995</c:v>
                </c:pt>
                <c:pt idx="727">
                  <c:v>2.9079999999999999</c:v>
                </c:pt>
                <c:pt idx="728">
                  <c:v>2.9119999999999995</c:v>
                </c:pt>
                <c:pt idx="729">
                  <c:v>2.9159999999999995</c:v>
                </c:pt>
                <c:pt idx="730">
                  <c:v>2.92</c:v>
                </c:pt>
                <c:pt idx="731">
                  <c:v>2.9239999999999995</c:v>
                </c:pt>
                <c:pt idx="732">
                  <c:v>2.927999999999999</c:v>
                </c:pt>
                <c:pt idx="733">
                  <c:v>2.9319999999999995</c:v>
                </c:pt>
                <c:pt idx="734">
                  <c:v>2.9359999999999995</c:v>
                </c:pt>
                <c:pt idx="735">
                  <c:v>2.94</c:v>
                </c:pt>
                <c:pt idx="736">
                  <c:v>2.9439999999999995</c:v>
                </c:pt>
                <c:pt idx="737">
                  <c:v>2.9479999999999991</c:v>
                </c:pt>
                <c:pt idx="738">
                  <c:v>2.952</c:v>
                </c:pt>
                <c:pt idx="739">
                  <c:v>2.9559999999999995</c:v>
                </c:pt>
                <c:pt idx="740">
                  <c:v>2.96</c:v>
                </c:pt>
                <c:pt idx="741">
                  <c:v>2.9639999999999995</c:v>
                </c:pt>
                <c:pt idx="742">
                  <c:v>2.9679999999999991</c:v>
                </c:pt>
                <c:pt idx="743">
                  <c:v>2.972</c:v>
                </c:pt>
                <c:pt idx="744">
                  <c:v>2.9759999999999995</c:v>
                </c:pt>
                <c:pt idx="745">
                  <c:v>2.98</c:v>
                </c:pt>
                <c:pt idx="746">
                  <c:v>2.9839999999999995</c:v>
                </c:pt>
                <c:pt idx="747">
                  <c:v>2.9879999999999995</c:v>
                </c:pt>
                <c:pt idx="748">
                  <c:v>2.992</c:v>
                </c:pt>
                <c:pt idx="749">
                  <c:v>2.9959999999999996</c:v>
                </c:pt>
                <c:pt idx="750">
                  <c:v>2.9999999999999991</c:v>
                </c:pt>
                <c:pt idx="751">
                  <c:v>3.0039999999999996</c:v>
                </c:pt>
                <c:pt idx="752">
                  <c:v>3.0079999999999996</c:v>
                </c:pt>
                <c:pt idx="753">
                  <c:v>3.012</c:v>
                </c:pt>
                <c:pt idx="754">
                  <c:v>3.0159999999999996</c:v>
                </c:pt>
                <c:pt idx="755">
                  <c:v>3.0199999999999991</c:v>
                </c:pt>
                <c:pt idx="756">
                  <c:v>3.0239999999999996</c:v>
                </c:pt>
                <c:pt idx="757">
                  <c:v>3.0279999999999996</c:v>
                </c:pt>
                <c:pt idx="758">
                  <c:v>3.032</c:v>
                </c:pt>
                <c:pt idx="759">
                  <c:v>3.0359999999999996</c:v>
                </c:pt>
                <c:pt idx="760">
                  <c:v>3.0399999999999991</c:v>
                </c:pt>
                <c:pt idx="761">
                  <c:v>3.044</c:v>
                </c:pt>
                <c:pt idx="762">
                  <c:v>3.0479999999999996</c:v>
                </c:pt>
                <c:pt idx="763">
                  <c:v>3.052</c:v>
                </c:pt>
                <c:pt idx="764">
                  <c:v>3.0559999999999996</c:v>
                </c:pt>
                <c:pt idx="765">
                  <c:v>3.0599999999999992</c:v>
                </c:pt>
                <c:pt idx="766">
                  <c:v>3.0640000000000001</c:v>
                </c:pt>
                <c:pt idx="767">
                  <c:v>3.0679999999999996</c:v>
                </c:pt>
                <c:pt idx="768">
                  <c:v>3.0719999999999992</c:v>
                </c:pt>
                <c:pt idx="769">
                  <c:v>3.0759999999999996</c:v>
                </c:pt>
                <c:pt idx="770">
                  <c:v>3.0799999999999992</c:v>
                </c:pt>
                <c:pt idx="771">
                  <c:v>3.0840000000000001</c:v>
                </c:pt>
                <c:pt idx="772">
                  <c:v>3.0879999999999996</c:v>
                </c:pt>
                <c:pt idx="773">
                  <c:v>3.0919999999999992</c:v>
                </c:pt>
                <c:pt idx="774">
                  <c:v>3.0959999999999996</c:v>
                </c:pt>
                <c:pt idx="775">
                  <c:v>3.0999999999999996</c:v>
                </c:pt>
                <c:pt idx="776">
                  <c:v>3.1040000000000001</c:v>
                </c:pt>
                <c:pt idx="777">
                  <c:v>3.1079999999999997</c:v>
                </c:pt>
                <c:pt idx="778">
                  <c:v>3.1119999999999992</c:v>
                </c:pt>
                <c:pt idx="779">
                  <c:v>3.1159999999999997</c:v>
                </c:pt>
                <c:pt idx="780">
                  <c:v>3.1199999999999997</c:v>
                </c:pt>
                <c:pt idx="781">
                  <c:v>3.1239999999999992</c:v>
                </c:pt>
                <c:pt idx="782">
                  <c:v>3.1279999999999997</c:v>
                </c:pt>
                <c:pt idx="783">
                  <c:v>3.1319999999999992</c:v>
                </c:pt>
                <c:pt idx="784">
                  <c:v>3.1360000000000001</c:v>
                </c:pt>
                <c:pt idx="785">
                  <c:v>3.1399999999999997</c:v>
                </c:pt>
                <c:pt idx="786">
                  <c:v>3.1439999999999992</c:v>
                </c:pt>
                <c:pt idx="787">
                  <c:v>3.1479999999999997</c:v>
                </c:pt>
                <c:pt idx="788">
                  <c:v>3.1519999999999992</c:v>
                </c:pt>
                <c:pt idx="789">
                  <c:v>3.1560000000000001</c:v>
                </c:pt>
                <c:pt idx="790">
                  <c:v>3.1599999999999997</c:v>
                </c:pt>
                <c:pt idx="791">
                  <c:v>3.1639999999999993</c:v>
                </c:pt>
                <c:pt idx="792">
                  <c:v>3.1679999999999997</c:v>
                </c:pt>
                <c:pt idx="793">
                  <c:v>3.1719999999999993</c:v>
                </c:pt>
                <c:pt idx="794">
                  <c:v>3.1760000000000002</c:v>
                </c:pt>
                <c:pt idx="795">
                  <c:v>3.1799999999999997</c:v>
                </c:pt>
                <c:pt idx="796">
                  <c:v>3.1839999999999993</c:v>
                </c:pt>
                <c:pt idx="797">
                  <c:v>3.1879999999999997</c:v>
                </c:pt>
                <c:pt idx="798">
                  <c:v>3.1919999999999997</c:v>
                </c:pt>
                <c:pt idx="799">
                  <c:v>3.1959999999999993</c:v>
                </c:pt>
                <c:pt idx="800">
                  <c:v>3.1999999999999997</c:v>
                </c:pt>
                <c:pt idx="801">
                  <c:v>3.2039999999999993</c:v>
                </c:pt>
                <c:pt idx="802">
                  <c:v>3.2079999999999997</c:v>
                </c:pt>
                <c:pt idx="803">
                  <c:v>3.2119999999999997</c:v>
                </c:pt>
                <c:pt idx="804">
                  <c:v>3.2159999999999997</c:v>
                </c:pt>
                <c:pt idx="805">
                  <c:v>3.2199999999999998</c:v>
                </c:pt>
                <c:pt idx="806">
                  <c:v>3.2239999999999993</c:v>
                </c:pt>
                <c:pt idx="807">
                  <c:v>3.2279999999999993</c:v>
                </c:pt>
                <c:pt idx="808">
                  <c:v>3.2319999999999998</c:v>
                </c:pt>
                <c:pt idx="809">
                  <c:v>3.2359999999999998</c:v>
                </c:pt>
                <c:pt idx="810">
                  <c:v>3.2399999999999993</c:v>
                </c:pt>
                <c:pt idx="811">
                  <c:v>3.2439999999999993</c:v>
                </c:pt>
                <c:pt idx="812">
                  <c:v>3.2479999999999998</c:v>
                </c:pt>
                <c:pt idx="813">
                  <c:v>3.2519999999999998</c:v>
                </c:pt>
                <c:pt idx="814">
                  <c:v>3.2559999999999998</c:v>
                </c:pt>
                <c:pt idx="815">
                  <c:v>3.2599999999999993</c:v>
                </c:pt>
                <c:pt idx="816">
                  <c:v>3.2639999999999993</c:v>
                </c:pt>
                <c:pt idx="817">
                  <c:v>3.2679999999999998</c:v>
                </c:pt>
                <c:pt idx="818">
                  <c:v>3.2719999999999998</c:v>
                </c:pt>
                <c:pt idx="819">
                  <c:v>3.2759999999999994</c:v>
                </c:pt>
                <c:pt idx="820">
                  <c:v>3.2799999999999994</c:v>
                </c:pt>
                <c:pt idx="821">
                  <c:v>3.2839999999999998</c:v>
                </c:pt>
                <c:pt idx="822">
                  <c:v>3.2879999999999998</c:v>
                </c:pt>
                <c:pt idx="823">
                  <c:v>3.2919999999999998</c:v>
                </c:pt>
                <c:pt idx="824">
                  <c:v>3.2959999999999994</c:v>
                </c:pt>
                <c:pt idx="825">
                  <c:v>3.2999999999999994</c:v>
                </c:pt>
                <c:pt idx="826">
                  <c:v>3.3039999999999998</c:v>
                </c:pt>
                <c:pt idx="827">
                  <c:v>3.3079999999999998</c:v>
                </c:pt>
                <c:pt idx="828">
                  <c:v>3.3119999999999994</c:v>
                </c:pt>
                <c:pt idx="829">
                  <c:v>3.3159999999999994</c:v>
                </c:pt>
                <c:pt idx="830">
                  <c:v>3.3199999999999994</c:v>
                </c:pt>
                <c:pt idx="831">
                  <c:v>3.3239999999999998</c:v>
                </c:pt>
                <c:pt idx="832">
                  <c:v>3.3279999999999998</c:v>
                </c:pt>
                <c:pt idx="833">
                  <c:v>3.3319999999999994</c:v>
                </c:pt>
                <c:pt idx="834">
                  <c:v>3.3359999999999994</c:v>
                </c:pt>
                <c:pt idx="835">
                  <c:v>3.34</c:v>
                </c:pt>
                <c:pt idx="836">
                  <c:v>3.3439999999999999</c:v>
                </c:pt>
                <c:pt idx="837">
                  <c:v>3.3479999999999994</c:v>
                </c:pt>
                <c:pt idx="838">
                  <c:v>3.3519999999999994</c:v>
                </c:pt>
                <c:pt idx="839">
                  <c:v>3.3559999999999994</c:v>
                </c:pt>
                <c:pt idx="840">
                  <c:v>3.36</c:v>
                </c:pt>
                <c:pt idx="841">
                  <c:v>3.3639999999999999</c:v>
                </c:pt>
                <c:pt idx="842">
                  <c:v>3.3679999999999994</c:v>
                </c:pt>
                <c:pt idx="843">
                  <c:v>3.3719999999999994</c:v>
                </c:pt>
                <c:pt idx="844">
                  <c:v>3.3759999999999994</c:v>
                </c:pt>
                <c:pt idx="845">
                  <c:v>3.38</c:v>
                </c:pt>
                <c:pt idx="846">
                  <c:v>3.3839999999999995</c:v>
                </c:pt>
                <c:pt idx="847">
                  <c:v>3.3879999999999995</c:v>
                </c:pt>
                <c:pt idx="848">
                  <c:v>3.3919999999999995</c:v>
                </c:pt>
                <c:pt idx="849">
                  <c:v>3.3959999999999999</c:v>
                </c:pt>
                <c:pt idx="850">
                  <c:v>3.3999999999999995</c:v>
                </c:pt>
                <c:pt idx="851">
                  <c:v>3.4039999999999995</c:v>
                </c:pt>
                <c:pt idx="852">
                  <c:v>3.4079999999999995</c:v>
                </c:pt>
                <c:pt idx="853">
                  <c:v>3.4119999999999995</c:v>
                </c:pt>
                <c:pt idx="854">
                  <c:v>3.4159999999999999</c:v>
                </c:pt>
                <c:pt idx="855">
                  <c:v>3.4199999999999995</c:v>
                </c:pt>
                <c:pt idx="856">
                  <c:v>3.4239999999999995</c:v>
                </c:pt>
                <c:pt idx="857">
                  <c:v>3.4279999999999995</c:v>
                </c:pt>
                <c:pt idx="858">
                  <c:v>3.4319999999999999</c:v>
                </c:pt>
                <c:pt idx="859">
                  <c:v>3.4359999999999995</c:v>
                </c:pt>
                <c:pt idx="860">
                  <c:v>3.4399999999999995</c:v>
                </c:pt>
                <c:pt idx="861">
                  <c:v>3.4439999999999995</c:v>
                </c:pt>
                <c:pt idx="862">
                  <c:v>3.4479999999999995</c:v>
                </c:pt>
                <c:pt idx="863">
                  <c:v>3.452</c:v>
                </c:pt>
                <c:pt idx="864">
                  <c:v>3.4559999999999995</c:v>
                </c:pt>
                <c:pt idx="865">
                  <c:v>3.4599999999999995</c:v>
                </c:pt>
                <c:pt idx="866">
                  <c:v>3.4639999999999995</c:v>
                </c:pt>
                <c:pt idx="867">
                  <c:v>3.4679999999999995</c:v>
                </c:pt>
                <c:pt idx="868">
                  <c:v>3.4719999999999995</c:v>
                </c:pt>
                <c:pt idx="869">
                  <c:v>3.4759999999999995</c:v>
                </c:pt>
                <c:pt idx="870">
                  <c:v>3.4799999999999995</c:v>
                </c:pt>
                <c:pt idx="871">
                  <c:v>3.4839999999999995</c:v>
                </c:pt>
                <c:pt idx="872">
                  <c:v>3.488</c:v>
                </c:pt>
                <c:pt idx="873">
                  <c:v>3.4919999999999995</c:v>
                </c:pt>
                <c:pt idx="874">
                  <c:v>3.4959999999999996</c:v>
                </c:pt>
                <c:pt idx="875">
                  <c:v>3.4999999999999996</c:v>
                </c:pt>
                <c:pt idx="876">
                  <c:v>3.5039999999999996</c:v>
                </c:pt>
                <c:pt idx="877">
                  <c:v>3.5079999999999996</c:v>
                </c:pt>
                <c:pt idx="878">
                  <c:v>3.5119999999999996</c:v>
                </c:pt>
                <c:pt idx="879">
                  <c:v>3.5159999999999996</c:v>
                </c:pt>
                <c:pt idx="880">
                  <c:v>3.5199999999999996</c:v>
                </c:pt>
                <c:pt idx="881">
                  <c:v>3.5239999999999996</c:v>
                </c:pt>
                <c:pt idx="882">
                  <c:v>3.5279999999999996</c:v>
                </c:pt>
                <c:pt idx="883">
                  <c:v>3.5319999999999996</c:v>
                </c:pt>
                <c:pt idx="884">
                  <c:v>3.5359999999999996</c:v>
                </c:pt>
                <c:pt idx="885">
                  <c:v>3.5399999999999996</c:v>
                </c:pt>
                <c:pt idx="886">
                  <c:v>3.5439999999999996</c:v>
                </c:pt>
                <c:pt idx="887">
                  <c:v>3.5479999999999996</c:v>
                </c:pt>
                <c:pt idx="888">
                  <c:v>3.5519999999999996</c:v>
                </c:pt>
                <c:pt idx="889">
                  <c:v>3.5559999999999996</c:v>
                </c:pt>
                <c:pt idx="890">
                  <c:v>3.5599999999999996</c:v>
                </c:pt>
                <c:pt idx="891">
                  <c:v>3.5639999999999996</c:v>
                </c:pt>
                <c:pt idx="892">
                  <c:v>3.5679999999999996</c:v>
                </c:pt>
                <c:pt idx="893">
                  <c:v>3.5719999999999996</c:v>
                </c:pt>
                <c:pt idx="894">
                  <c:v>3.5759999999999996</c:v>
                </c:pt>
                <c:pt idx="895">
                  <c:v>3.5799999999999996</c:v>
                </c:pt>
                <c:pt idx="896">
                  <c:v>3.5839999999999996</c:v>
                </c:pt>
                <c:pt idx="897">
                  <c:v>3.5879999999999996</c:v>
                </c:pt>
                <c:pt idx="898">
                  <c:v>3.5919999999999996</c:v>
                </c:pt>
                <c:pt idx="899">
                  <c:v>3.5959999999999996</c:v>
                </c:pt>
                <c:pt idx="900">
                  <c:v>3.5999999999999996</c:v>
                </c:pt>
                <c:pt idx="901">
                  <c:v>3.6039999999999996</c:v>
                </c:pt>
                <c:pt idx="902">
                  <c:v>3.6079999999999997</c:v>
                </c:pt>
                <c:pt idx="903">
                  <c:v>3.6119999999999997</c:v>
                </c:pt>
                <c:pt idx="904">
                  <c:v>3.6159999999999992</c:v>
                </c:pt>
                <c:pt idx="905">
                  <c:v>3.6199999999999997</c:v>
                </c:pt>
                <c:pt idx="906">
                  <c:v>3.6239999999999997</c:v>
                </c:pt>
                <c:pt idx="907">
                  <c:v>3.6279999999999997</c:v>
                </c:pt>
                <c:pt idx="908">
                  <c:v>3.6319999999999992</c:v>
                </c:pt>
                <c:pt idx="909">
                  <c:v>3.6359999999999997</c:v>
                </c:pt>
                <c:pt idx="910">
                  <c:v>3.6399999999999997</c:v>
                </c:pt>
                <c:pt idx="911">
                  <c:v>3.6439999999999997</c:v>
                </c:pt>
                <c:pt idx="912">
                  <c:v>3.6479999999999997</c:v>
                </c:pt>
                <c:pt idx="913">
                  <c:v>3.6519999999999992</c:v>
                </c:pt>
                <c:pt idx="914">
                  <c:v>3.6559999999999997</c:v>
                </c:pt>
                <c:pt idx="915">
                  <c:v>3.6599999999999997</c:v>
                </c:pt>
                <c:pt idx="916">
                  <c:v>3.6639999999999997</c:v>
                </c:pt>
                <c:pt idx="917">
                  <c:v>3.6679999999999993</c:v>
                </c:pt>
                <c:pt idx="918">
                  <c:v>3.6719999999999993</c:v>
                </c:pt>
                <c:pt idx="919">
                  <c:v>3.6759999999999997</c:v>
                </c:pt>
                <c:pt idx="920">
                  <c:v>3.6799999999999997</c:v>
                </c:pt>
                <c:pt idx="921">
                  <c:v>3.6839999999999997</c:v>
                </c:pt>
                <c:pt idx="922">
                  <c:v>3.6879999999999993</c:v>
                </c:pt>
                <c:pt idx="923">
                  <c:v>3.6919999999999997</c:v>
                </c:pt>
                <c:pt idx="924">
                  <c:v>3.6959999999999997</c:v>
                </c:pt>
                <c:pt idx="925">
                  <c:v>3.6999999999999997</c:v>
                </c:pt>
                <c:pt idx="926">
                  <c:v>3.7039999999999993</c:v>
                </c:pt>
                <c:pt idx="927">
                  <c:v>3.7079999999999993</c:v>
                </c:pt>
                <c:pt idx="928">
                  <c:v>3.7119999999999997</c:v>
                </c:pt>
                <c:pt idx="929">
                  <c:v>3.7159999999999997</c:v>
                </c:pt>
                <c:pt idx="930">
                  <c:v>3.7199999999999998</c:v>
                </c:pt>
                <c:pt idx="931">
                  <c:v>3.7239999999999993</c:v>
                </c:pt>
                <c:pt idx="932">
                  <c:v>3.7279999999999998</c:v>
                </c:pt>
                <c:pt idx="933">
                  <c:v>3.7319999999999998</c:v>
                </c:pt>
                <c:pt idx="934">
                  <c:v>3.7359999999999998</c:v>
                </c:pt>
                <c:pt idx="935">
                  <c:v>3.7399999999999993</c:v>
                </c:pt>
                <c:pt idx="936">
                  <c:v>3.7439999999999993</c:v>
                </c:pt>
                <c:pt idx="937">
                  <c:v>3.7479999999999998</c:v>
                </c:pt>
                <c:pt idx="938">
                  <c:v>3.7519999999999998</c:v>
                </c:pt>
                <c:pt idx="939">
                  <c:v>3.7559999999999998</c:v>
                </c:pt>
                <c:pt idx="940">
                  <c:v>3.7599999999999993</c:v>
                </c:pt>
                <c:pt idx="941">
                  <c:v>3.7639999999999993</c:v>
                </c:pt>
                <c:pt idx="942">
                  <c:v>3.7679999999999998</c:v>
                </c:pt>
                <c:pt idx="943">
                  <c:v>3.7719999999999998</c:v>
                </c:pt>
                <c:pt idx="944">
                  <c:v>3.7759999999999994</c:v>
                </c:pt>
                <c:pt idx="945">
                  <c:v>3.7799999999999994</c:v>
                </c:pt>
                <c:pt idx="946">
                  <c:v>3.7839999999999998</c:v>
                </c:pt>
                <c:pt idx="947">
                  <c:v>3.7879999999999998</c:v>
                </c:pt>
                <c:pt idx="948">
                  <c:v>3.7919999999999998</c:v>
                </c:pt>
                <c:pt idx="949">
                  <c:v>3.7959999999999994</c:v>
                </c:pt>
                <c:pt idx="950">
                  <c:v>3.7999999999999994</c:v>
                </c:pt>
                <c:pt idx="951">
                  <c:v>3.8039999999999998</c:v>
                </c:pt>
                <c:pt idx="952">
                  <c:v>3.8079999999999998</c:v>
                </c:pt>
                <c:pt idx="953">
                  <c:v>3.8119999999999994</c:v>
                </c:pt>
                <c:pt idx="954">
                  <c:v>3.8159999999999994</c:v>
                </c:pt>
                <c:pt idx="955">
                  <c:v>3.8199999999999994</c:v>
                </c:pt>
                <c:pt idx="956">
                  <c:v>3.8239999999999998</c:v>
                </c:pt>
                <c:pt idx="957">
                  <c:v>3.8279999999999998</c:v>
                </c:pt>
                <c:pt idx="958">
                  <c:v>3.8319999999999994</c:v>
                </c:pt>
                <c:pt idx="959">
                  <c:v>3.8359999999999994</c:v>
                </c:pt>
                <c:pt idx="960">
                  <c:v>3.84</c:v>
                </c:pt>
                <c:pt idx="961">
                  <c:v>3.8439999999999999</c:v>
                </c:pt>
                <c:pt idx="962">
                  <c:v>3.8479999999999994</c:v>
                </c:pt>
                <c:pt idx="963">
                  <c:v>3.8519999999999994</c:v>
                </c:pt>
                <c:pt idx="964">
                  <c:v>3.8559999999999994</c:v>
                </c:pt>
                <c:pt idx="965">
                  <c:v>3.86</c:v>
                </c:pt>
                <c:pt idx="966">
                  <c:v>3.8639999999999994</c:v>
                </c:pt>
                <c:pt idx="967">
                  <c:v>3.8679999999999994</c:v>
                </c:pt>
                <c:pt idx="968">
                  <c:v>3.8719999999999994</c:v>
                </c:pt>
                <c:pt idx="969">
                  <c:v>3.8759999999999999</c:v>
                </c:pt>
                <c:pt idx="970">
                  <c:v>3.88</c:v>
                </c:pt>
                <c:pt idx="971">
                  <c:v>3.8839999999999995</c:v>
                </c:pt>
                <c:pt idx="972">
                  <c:v>3.8879999999999995</c:v>
                </c:pt>
                <c:pt idx="973">
                  <c:v>3.8919999999999995</c:v>
                </c:pt>
                <c:pt idx="974">
                  <c:v>3.8959999999999999</c:v>
                </c:pt>
                <c:pt idx="975">
                  <c:v>3.8999999999999995</c:v>
                </c:pt>
                <c:pt idx="976">
                  <c:v>3.9039999999999995</c:v>
                </c:pt>
                <c:pt idx="977">
                  <c:v>3.9079999999999999</c:v>
                </c:pt>
                <c:pt idx="978">
                  <c:v>3.9119999999999995</c:v>
                </c:pt>
                <c:pt idx="979">
                  <c:v>3.9159999999999995</c:v>
                </c:pt>
                <c:pt idx="980">
                  <c:v>3.92</c:v>
                </c:pt>
                <c:pt idx="981">
                  <c:v>3.9239999999999995</c:v>
                </c:pt>
                <c:pt idx="982">
                  <c:v>3.927999999999999</c:v>
                </c:pt>
                <c:pt idx="983">
                  <c:v>3.9319999999999999</c:v>
                </c:pt>
                <c:pt idx="984">
                  <c:v>3.9359999999999995</c:v>
                </c:pt>
                <c:pt idx="985">
                  <c:v>3.9399999999999991</c:v>
                </c:pt>
                <c:pt idx="986">
                  <c:v>3.9439999999999995</c:v>
                </c:pt>
                <c:pt idx="987">
                  <c:v>3.948</c:v>
                </c:pt>
                <c:pt idx="988">
                  <c:v>3.952</c:v>
                </c:pt>
                <c:pt idx="989">
                  <c:v>3.9559999999999995</c:v>
                </c:pt>
                <c:pt idx="990">
                  <c:v>3.96</c:v>
                </c:pt>
                <c:pt idx="991">
                  <c:v>3.9639999999999995</c:v>
                </c:pt>
                <c:pt idx="992">
                  <c:v>3.9679999999999991</c:v>
                </c:pt>
                <c:pt idx="993">
                  <c:v>3.972</c:v>
                </c:pt>
                <c:pt idx="994">
                  <c:v>3.9759999999999995</c:v>
                </c:pt>
                <c:pt idx="995">
                  <c:v>3.9799999999999991</c:v>
                </c:pt>
                <c:pt idx="996">
                  <c:v>3.9839999999999995</c:v>
                </c:pt>
                <c:pt idx="997">
                  <c:v>3.9880000000000004</c:v>
                </c:pt>
                <c:pt idx="998">
                  <c:v>3.9919999999999991</c:v>
                </c:pt>
                <c:pt idx="999">
                  <c:v>3.9959999999999996</c:v>
                </c:pt>
                <c:pt idx="1000">
                  <c:v>4</c:v>
                </c:pt>
                <c:pt idx="1001">
                  <c:v>4.0039999999999996</c:v>
                </c:pt>
                <c:pt idx="1002">
                  <c:v>4.0079999999999991</c:v>
                </c:pt>
                <c:pt idx="1003">
                  <c:v>4.0119999999999996</c:v>
                </c:pt>
                <c:pt idx="1004">
                  <c:v>4.016</c:v>
                </c:pt>
                <c:pt idx="1005">
                  <c:v>4.0199999999999996</c:v>
                </c:pt>
                <c:pt idx="1006">
                  <c:v>4.024</c:v>
                </c:pt>
                <c:pt idx="1007">
                  <c:v>4.0279999999999996</c:v>
                </c:pt>
                <c:pt idx="1008">
                  <c:v>4.0319999999999991</c:v>
                </c:pt>
                <c:pt idx="1009">
                  <c:v>4.0359999999999996</c:v>
                </c:pt>
                <c:pt idx="1010">
                  <c:v>4.04</c:v>
                </c:pt>
                <c:pt idx="1011">
                  <c:v>4.0439999999999987</c:v>
                </c:pt>
                <c:pt idx="1012">
                  <c:v>4.0479999999999992</c:v>
                </c:pt>
                <c:pt idx="1013">
                  <c:v>4.0519999999999996</c:v>
                </c:pt>
                <c:pt idx="1014">
                  <c:v>4.056</c:v>
                </c:pt>
                <c:pt idx="1015">
                  <c:v>4.0599999999999996</c:v>
                </c:pt>
                <c:pt idx="1016">
                  <c:v>4.0640000000000001</c:v>
                </c:pt>
                <c:pt idx="1017">
                  <c:v>4.0679999999999996</c:v>
                </c:pt>
                <c:pt idx="1018">
                  <c:v>4.0719999999999992</c:v>
                </c:pt>
                <c:pt idx="1019">
                  <c:v>4.0759999999999996</c:v>
                </c:pt>
                <c:pt idx="1020">
                  <c:v>4.0799999999999992</c:v>
                </c:pt>
                <c:pt idx="1021">
                  <c:v>4.0839999999999987</c:v>
                </c:pt>
                <c:pt idx="1022">
                  <c:v>4.0879999999999992</c:v>
                </c:pt>
                <c:pt idx="1023">
                  <c:v>4.0920000000000005</c:v>
                </c:pt>
                <c:pt idx="1024">
                  <c:v>4.0959999999999992</c:v>
                </c:pt>
                <c:pt idx="1025">
                  <c:v>4.0999999999999996</c:v>
                </c:pt>
                <c:pt idx="1026">
                  <c:v>4.1040000000000001</c:v>
                </c:pt>
                <c:pt idx="1027">
                  <c:v>4.1079999999999997</c:v>
                </c:pt>
                <c:pt idx="1028">
                  <c:v>4.1119999999999992</c:v>
                </c:pt>
                <c:pt idx="1029">
                  <c:v>4.1159999999999997</c:v>
                </c:pt>
                <c:pt idx="1030">
                  <c:v>4.1199999999999992</c:v>
                </c:pt>
                <c:pt idx="1031">
                  <c:v>4.1239999999999988</c:v>
                </c:pt>
                <c:pt idx="1032">
                  <c:v>4.1280000000000001</c:v>
                </c:pt>
                <c:pt idx="1033">
                  <c:v>4.1319999999999997</c:v>
                </c:pt>
                <c:pt idx="1034">
                  <c:v>4.1359999999999992</c:v>
                </c:pt>
                <c:pt idx="1035">
                  <c:v>4.1399999999999997</c:v>
                </c:pt>
                <c:pt idx="1036">
                  <c:v>4.1440000000000001</c:v>
                </c:pt>
                <c:pt idx="1037">
                  <c:v>4.1479999999999997</c:v>
                </c:pt>
                <c:pt idx="1038">
                  <c:v>4.1519999999999992</c:v>
                </c:pt>
                <c:pt idx="1039">
                  <c:v>4.1559999999999997</c:v>
                </c:pt>
                <c:pt idx="1040">
                  <c:v>4.1599999999999993</c:v>
                </c:pt>
                <c:pt idx="1041">
                  <c:v>4.1639999999999997</c:v>
                </c:pt>
                <c:pt idx="1042">
                  <c:v>4.1680000000000001</c:v>
                </c:pt>
                <c:pt idx="1043">
                  <c:v>4.1719999999999997</c:v>
                </c:pt>
                <c:pt idx="1044">
                  <c:v>4.1759999999999993</c:v>
                </c:pt>
                <c:pt idx="1045">
                  <c:v>4.18</c:v>
                </c:pt>
                <c:pt idx="1046">
                  <c:v>4.1840000000000002</c:v>
                </c:pt>
                <c:pt idx="1047">
                  <c:v>4.1879999999999988</c:v>
                </c:pt>
                <c:pt idx="1048">
                  <c:v>4.1919999999999993</c:v>
                </c:pt>
                <c:pt idx="1049">
                  <c:v>4.1959999999999997</c:v>
                </c:pt>
                <c:pt idx="1050">
                  <c:v>4.2</c:v>
                </c:pt>
                <c:pt idx="1051">
                  <c:v>4.2039999999999997</c:v>
                </c:pt>
                <c:pt idx="1052">
                  <c:v>4.2080000000000002</c:v>
                </c:pt>
                <c:pt idx="1053">
                  <c:v>4.2119999999999997</c:v>
                </c:pt>
                <c:pt idx="1054">
                  <c:v>4.2159999999999993</c:v>
                </c:pt>
                <c:pt idx="1055">
                  <c:v>4.22</c:v>
                </c:pt>
                <c:pt idx="1056">
                  <c:v>4.2239999999999993</c:v>
                </c:pt>
                <c:pt idx="1057">
                  <c:v>4.2279999999999989</c:v>
                </c:pt>
                <c:pt idx="1058">
                  <c:v>4.2319999999999993</c:v>
                </c:pt>
                <c:pt idx="1059">
                  <c:v>4.2359999999999998</c:v>
                </c:pt>
                <c:pt idx="1060">
                  <c:v>4.2399999999999993</c:v>
                </c:pt>
                <c:pt idx="1061">
                  <c:v>4.2439999999999998</c:v>
                </c:pt>
                <c:pt idx="1062">
                  <c:v>4.2480000000000002</c:v>
                </c:pt>
                <c:pt idx="1063">
                  <c:v>4.2519999999999998</c:v>
                </c:pt>
                <c:pt idx="1064">
                  <c:v>4.2559999999999993</c:v>
                </c:pt>
                <c:pt idx="1065">
                  <c:v>4.26</c:v>
                </c:pt>
                <c:pt idx="1066">
                  <c:v>4.2639999999999993</c:v>
                </c:pt>
                <c:pt idx="1067">
                  <c:v>4.2679999999999989</c:v>
                </c:pt>
                <c:pt idx="1068">
                  <c:v>4.2719999999999994</c:v>
                </c:pt>
                <c:pt idx="1069">
                  <c:v>4.2759999999999998</c:v>
                </c:pt>
                <c:pt idx="1070">
                  <c:v>4.2799999999999994</c:v>
                </c:pt>
                <c:pt idx="1071">
                  <c:v>4.2839999999999998</c:v>
                </c:pt>
                <c:pt idx="1072">
                  <c:v>4.2880000000000003</c:v>
                </c:pt>
                <c:pt idx="1073">
                  <c:v>4.2919999999999998</c:v>
                </c:pt>
                <c:pt idx="1074">
                  <c:v>4.2959999999999994</c:v>
                </c:pt>
                <c:pt idx="1075">
                  <c:v>4.3</c:v>
                </c:pt>
                <c:pt idx="1076">
                  <c:v>4.3039999999999994</c:v>
                </c:pt>
                <c:pt idx="1077">
                  <c:v>4.3079999999999989</c:v>
                </c:pt>
                <c:pt idx="1078">
                  <c:v>4.3120000000000003</c:v>
                </c:pt>
                <c:pt idx="1079">
                  <c:v>4.3159999999999998</c:v>
                </c:pt>
                <c:pt idx="1080">
                  <c:v>4.3199999999999994</c:v>
                </c:pt>
                <c:pt idx="1081">
                  <c:v>4.3239999999999998</c:v>
                </c:pt>
                <c:pt idx="1082">
                  <c:v>4.3279999999999994</c:v>
                </c:pt>
                <c:pt idx="1083">
                  <c:v>4.331999999999999</c:v>
                </c:pt>
                <c:pt idx="1084">
                  <c:v>4.3359999999999994</c:v>
                </c:pt>
                <c:pt idx="1085">
                  <c:v>4.34</c:v>
                </c:pt>
                <c:pt idx="1086">
                  <c:v>4.3439999999999994</c:v>
                </c:pt>
                <c:pt idx="1087">
                  <c:v>4.3479999999999999</c:v>
                </c:pt>
                <c:pt idx="1088">
                  <c:v>4.3520000000000003</c:v>
                </c:pt>
                <c:pt idx="1089">
                  <c:v>4.3559999999999999</c:v>
                </c:pt>
                <c:pt idx="1090">
                  <c:v>4.3599999999999994</c:v>
                </c:pt>
                <c:pt idx="1091">
                  <c:v>4.3639999999999999</c:v>
                </c:pt>
                <c:pt idx="1092">
                  <c:v>4.3679999999999994</c:v>
                </c:pt>
                <c:pt idx="1093">
                  <c:v>4.371999999999999</c:v>
                </c:pt>
                <c:pt idx="1094">
                  <c:v>4.3759999999999994</c:v>
                </c:pt>
                <c:pt idx="1095">
                  <c:v>4.38</c:v>
                </c:pt>
                <c:pt idx="1096">
                  <c:v>4.3839999999999986</c:v>
                </c:pt>
                <c:pt idx="1097">
                  <c:v>4.3879999999999999</c:v>
                </c:pt>
                <c:pt idx="1098">
                  <c:v>4.3920000000000003</c:v>
                </c:pt>
                <c:pt idx="1099">
                  <c:v>4.3959999999999999</c:v>
                </c:pt>
                <c:pt idx="1100">
                  <c:v>4.3999999999999995</c:v>
                </c:pt>
                <c:pt idx="1101">
                  <c:v>4.4039999999999999</c:v>
                </c:pt>
                <c:pt idx="1102">
                  <c:v>4.4079999999999995</c:v>
                </c:pt>
                <c:pt idx="1103">
                  <c:v>4.411999999999999</c:v>
                </c:pt>
                <c:pt idx="1104">
                  <c:v>4.4159999999999995</c:v>
                </c:pt>
                <c:pt idx="1105">
                  <c:v>4.419999999999999</c:v>
                </c:pt>
                <c:pt idx="1106">
                  <c:v>4.4239999999999995</c:v>
                </c:pt>
                <c:pt idx="1107">
                  <c:v>4.4279999999999999</c:v>
                </c:pt>
                <c:pt idx="1108">
                  <c:v>4.4320000000000004</c:v>
                </c:pt>
                <c:pt idx="1109">
                  <c:v>4.4359999999999991</c:v>
                </c:pt>
                <c:pt idx="1110">
                  <c:v>4.4399999999999995</c:v>
                </c:pt>
                <c:pt idx="1111">
                  <c:v>4.444</c:v>
                </c:pt>
                <c:pt idx="1112">
                  <c:v>4.4479999999999995</c:v>
                </c:pt>
                <c:pt idx="1113">
                  <c:v>4.4519999999999991</c:v>
                </c:pt>
                <c:pt idx="1114">
                  <c:v>4.4559999999999995</c:v>
                </c:pt>
                <c:pt idx="1115">
                  <c:v>4.46</c:v>
                </c:pt>
                <c:pt idx="1116">
                  <c:v>4.4639999999999995</c:v>
                </c:pt>
                <c:pt idx="1117">
                  <c:v>4.468</c:v>
                </c:pt>
                <c:pt idx="1118">
                  <c:v>4.4719999999999995</c:v>
                </c:pt>
                <c:pt idx="1119">
                  <c:v>4.4759999999999991</c:v>
                </c:pt>
                <c:pt idx="1120">
                  <c:v>4.4799999999999995</c:v>
                </c:pt>
                <c:pt idx="1121">
                  <c:v>4.484</c:v>
                </c:pt>
                <c:pt idx="1122">
                  <c:v>4.4879999999999995</c:v>
                </c:pt>
                <c:pt idx="1123">
                  <c:v>4.4919999999999991</c:v>
                </c:pt>
                <c:pt idx="1124">
                  <c:v>4.4960000000000004</c:v>
                </c:pt>
                <c:pt idx="1125">
                  <c:v>4.5</c:v>
                </c:pt>
                <c:pt idx="1126">
                  <c:v>4.5039999999999996</c:v>
                </c:pt>
                <c:pt idx="1127">
                  <c:v>4.508</c:v>
                </c:pt>
                <c:pt idx="1128">
                  <c:v>4.5119999999999996</c:v>
                </c:pt>
                <c:pt idx="1129">
                  <c:v>4.5159999999999991</c:v>
                </c:pt>
                <c:pt idx="1130">
                  <c:v>4.5199999999999996</c:v>
                </c:pt>
                <c:pt idx="1131">
                  <c:v>4.524</c:v>
                </c:pt>
                <c:pt idx="1132">
                  <c:v>4.5279999999999987</c:v>
                </c:pt>
                <c:pt idx="1133">
                  <c:v>4.5319999999999991</c:v>
                </c:pt>
                <c:pt idx="1134">
                  <c:v>4.5360000000000005</c:v>
                </c:pt>
                <c:pt idx="1135">
                  <c:v>4.54</c:v>
                </c:pt>
                <c:pt idx="1136">
                  <c:v>4.5439999999999996</c:v>
                </c:pt>
                <c:pt idx="1137">
                  <c:v>4.548</c:v>
                </c:pt>
                <c:pt idx="1138">
                  <c:v>4.5519999999999996</c:v>
                </c:pt>
                <c:pt idx="1139">
                  <c:v>4.5559999999999992</c:v>
                </c:pt>
                <c:pt idx="1140">
                  <c:v>4.5599999999999996</c:v>
                </c:pt>
                <c:pt idx="1141">
                  <c:v>4.5639999999999992</c:v>
                </c:pt>
                <c:pt idx="1142">
                  <c:v>4.5679999999999987</c:v>
                </c:pt>
                <c:pt idx="1143">
                  <c:v>4.5720000000000001</c:v>
                </c:pt>
                <c:pt idx="1144">
                  <c:v>4.5760000000000005</c:v>
                </c:pt>
                <c:pt idx="1145">
                  <c:v>4.5799999999999992</c:v>
                </c:pt>
                <c:pt idx="1146">
                  <c:v>4.5839999999999996</c:v>
                </c:pt>
                <c:pt idx="1147">
                  <c:v>4.5880000000000001</c:v>
                </c:pt>
                <c:pt idx="1148">
                  <c:v>4.5919999999999996</c:v>
                </c:pt>
                <c:pt idx="1149">
                  <c:v>4.5959999999999992</c:v>
                </c:pt>
                <c:pt idx="1150">
                  <c:v>4.5999999999999996</c:v>
                </c:pt>
                <c:pt idx="1151">
                  <c:v>4.6039999999999992</c:v>
                </c:pt>
                <c:pt idx="1152">
                  <c:v>4.6079999999999997</c:v>
                </c:pt>
                <c:pt idx="1153">
                  <c:v>4.6120000000000001</c:v>
                </c:pt>
                <c:pt idx="1154">
                  <c:v>4.6159999999999997</c:v>
                </c:pt>
                <c:pt idx="1155">
                  <c:v>4.6199999999999992</c:v>
                </c:pt>
                <c:pt idx="1156">
                  <c:v>4.6239999999999997</c:v>
                </c:pt>
                <c:pt idx="1157">
                  <c:v>4.6280000000000001</c:v>
                </c:pt>
                <c:pt idx="1158">
                  <c:v>4.6319999999999988</c:v>
                </c:pt>
                <c:pt idx="1159">
                  <c:v>4.6359999999999992</c:v>
                </c:pt>
                <c:pt idx="1160">
                  <c:v>4.6399999999999997</c:v>
                </c:pt>
                <c:pt idx="1161">
                  <c:v>4.6440000000000001</c:v>
                </c:pt>
                <c:pt idx="1162">
                  <c:v>4.6479999999999997</c:v>
                </c:pt>
                <c:pt idx="1163">
                  <c:v>4.6520000000000001</c:v>
                </c:pt>
                <c:pt idx="1164">
                  <c:v>4.6559999999999997</c:v>
                </c:pt>
                <c:pt idx="1165">
                  <c:v>4.6599999999999993</c:v>
                </c:pt>
                <c:pt idx="1166">
                  <c:v>4.6639999999999997</c:v>
                </c:pt>
                <c:pt idx="1167">
                  <c:v>4.6679999999999993</c:v>
                </c:pt>
                <c:pt idx="1168">
                  <c:v>4.6719999999999988</c:v>
                </c:pt>
                <c:pt idx="1169">
                  <c:v>4.6759999999999993</c:v>
                </c:pt>
                <c:pt idx="1170">
                  <c:v>4.68</c:v>
                </c:pt>
                <c:pt idx="1171">
                  <c:v>4.6840000000000002</c:v>
                </c:pt>
                <c:pt idx="1172">
                  <c:v>4.6879999999999997</c:v>
                </c:pt>
                <c:pt idx="1173">
                  <c:v>4.6920000000000002</c:v>
                </c:pt>
                <c:pt idx="1174">
                  <c:v>4.6959999999999997</c:v>
                </c:pt>
                <c:pt idx="1175">
                  <c:v>4.6999999999999993</c:v>
                </c:pt>
                <c:pt idx="1176">
                  <c:v>4.7039999999999997</c:v>
                </c:pt>
                <c:pt idx="1177">
                  <c:v>4.7079999999999993</c:v>
                </c:pt>
                <c:pt idx="1178">
                  <c:v>4.7119999999999989</c:v>
                </c:pt>
                <c:pt idx="1179">
                  <c:v>4.7159999999999993</c:v>
                </c:pt>
                <c:pt idx="1180">
                  <c:v>4.7200000000000006</c:v>
                </c:pt>
                <c:pt idx="1181">
                  <c:v>4.7239999999999993</c:v>
                </c:pt>
                <c:pt idx="1182">
                  <c:v>4.7279999999999998</c:v>
                </c:pt>
                <c:pt idx="1183">
                  <c:v>4.7320000000000002</c:v>
                </c:pt>
                <c:pt idx="1184">
                  <c:v>4.7359999999999998</c:v>
                </c:pt>
                <c:pt idx="1185">
                  <c:v>4.7399999999999993</c:v>
                </c:pt>
                <c:pt idx="1186">
                  <c:v>4.7439999999999998</c:v>
                </c:pt>
                <c:pt idx="1187">
                  <c:v>4.7479999999999993</c:v>
                </c:pt>
                <c:pt idx="1188">
                  <c:v>4.7519999999999989</c:v>
                </c:pt>
                <c:pt idx="1189">
                  <c:v>4.7560000000000002</c:v>
                </c:pt>
                <c:pt idx="1190">
                  <c:v>4.76</c:v>
                </c:pt>
                <c:pt idx="1191">
                  <c:v>4.7639999999999993</c:v>
                </c:pt>
                <c:pt idx="1192">
                  <c:v>4.7679999999999998</c:v>
                </c:pt>
                <c:pt idx="1193">
                  <c:v>4.7720000000000002</c:v>
                </c:pt>
                <c:pt idx="1194">
                  <c:v>4.7759999999999989</c:v>
                </c:pt>
                <c:pt idx="1195">
                  <c:v>4.7799999999999994</c:v>
                </c:pt>
                <c:pt idx="1196">
                  <c:v>4.7839999999999998</c:v>
                </c:pt>
                <c:pt idx="1197">
                  <c:v>4.7879999999999994</c:v>
                </c:pt>
                <c:pt idx="1198">
                  <c:v>4.7919999999999998</c:v>
                </c:pt>
                <c:pt idx="1199">
                  <c:v>4.7960000000000003</c:v>
                </c:pt>
                <c:pt idx="1200">
                  <c:v>4.8</c:v>
                </c:pt>
                <c:pt idx="1201">
                  <c:v>4.8039999999999994</c:v>
                </c:pt>
                <c:pt idx="1202">
                  <c:v>4.8079999999999998</c:v>
                </c:pt>
                <c:pt idx="1203">
                  <c:v>4.8119999999999994</c:v>
                </c:pt>
                <c:pt idx="1204">
                  <c:v>4.8159999999999989</c:v>
                </c:pt>
                <c:pt idx="1205">
                  <c:v>4.8199999999999994</c:v>
                </c:pt>
                <c:pt idx="1206">
                  <c:v>4.8239999999999998</c:v>
                </c:pt>
                <c:pt idx="1207">
                  <c:v>4.8279999999999994</c:v>
                </c:pt>
                <c:pt idx="1208">
                  <c:v>4.8319999999999999</c:v>
                </c:pt>
                <c:pt idx="1209">
                  <c:v>4.8360000000000003</c:v>
                </c:pt>
                <c:pt idx="1210">
                  <c:v>4.84</c:v>
                </c:pt>
                <c:pt idx="1211">
                  <c:v>4.8439999999999994</c:v>
                </c:pt>
                <c:pt idx="1212">
                  <c:v>4.8479999999999999</c:v>
                </c:pt>
                <c:pt idx="1213">
                  <c:v>4.8519999999999994</c:v>
                </c:pt>
                <c:pt idx="1214">
                  <c:v>4.855999999999999</c:v>
                </c:pt>
                <c:pt idx="1215">
                  <c:v>4.8599999999999994</c:v>
                </c:pt>
                <c:pt idx="1216">
                  <c:v>4.863999999999999</c:v>
                </c:pt>
                <c:pt idx="1217">
                  <c:v>4.8679999999999994</c:v>
                </c:pt>
                <c:pt idx="1218">
                  <c:v>4.8719999999999999</c:v>
                </c:pt>
                <c:pt idx="1219">
                  <c:v>4.8760000000000003</c:v>
                </c:pt>
                <c:pt idx="1220">
                  <c:v>4.88</c:v>
                </c:pt>
                <c:pt idx="1221">
                  <c:v>4.8839999999999995</c:v>
                </c:pt>
                <c:pt idx="1222">
                  <c:v>4.8879999999999999</c:v>
                </c:pt>
                <c:pt idx="1223">
                  <c:v>4.8919999999999995</c:v>
                </c:pt>
                <c:pt idx="1224">
                  <c:v>4.895999999999999</c:v>
                </c:pt>
                <c:pt idx="1225">
                  <c:v>4.8999999999999995</c:v>
                </c:pt>
                <c:pt idx="1226">
                  <c:v>4.9039999999999999</c:v>
                </c:pt>
                <c:pt idx="1227">
                  <c:v>4.9079999999999995</c:v>
                </c:pt>
                <c:pt idx="1228">
                  <c:v>4.9119999999999999</c:v>
                </c:pt>
                <c:pt idx="1229">
                  <c:v>4.9160000000000004</c:v>
                </c:pt>
                <c:pt idx="1230">
                  <c:v>4.919999999999999</c:v>
                </c:pt>
                <c:pt idx="1231">
                  <c:v>4.9239999999999995</c:v>
                </c:pt>
                <c:pt idx="1232">
                  <c:v>4.9279999999999999</c:v>
                </c:pt>
                <c:pt idx="1233">
                  <c:v>4.9319999999999995</c:v>
                </c:pt>
                <c:pt idx="1234">
                  <c:v>4.9359999999999991</c:v>
                </c:pt>
                <c:pt idx="1235">
                  <c:v>4.9399999999999995</c:v>
                </c:pt>
                <c:pt idx="1236">
                  <c:v>4.944</c:v>
                </c:pt>
                <c:pt idx="1237">
                  <c:v>4.9479999999999995</c:v>
                </c:pt>
                <c:pt idx="1238">
                  <c:v>4.952</c:v>
                </c:pt>
                <c:pt idx="1239">
                  <c:v>4.9559999999999995</c:v>
                </c:pt>
                <c:pt idx="1240">
                  <c:v>4.9599999999999991</c:v>
                </c:pt>
                <c:pt idx="1241">
                  <c:v>4.9639999999999995</c:v>
                </c:pt>
                <c:pt idx="1242">
                  <c:v>4.968</c:v>
                </c:pt>
                <c:pt idx="1243">
                  <c:v>4.9719999999999986</c:v>
                </c:pt>
                <c:pt idx="1244">
                  <c:v>4.9759999999999991</c:v>
                </c:pt>
                <c:pt idx="1245">
                  <c:v>4.9800000000000004</c:v>
                </c:pt>
                <c:pt idx="1246">
                  <c:v>4.984</c:v>
                </c:pt>
                <c:pt idx="1247">
                  <c:v>4.9879999999999995</c:v>
                </c:pt>
                <c:pt idx="1248">
                  <c:v>4.992</c:v>
                </c:pt>
                <c:pt idx="1249">
                  <c:v>4.9959999999999996</c:v>
                </c:pt>
                <c:pt idx="1250">
                  <c:v>4.9999999999999991</c:v>
                </c:pt>
                <c:pt idx="1251">
                  <c:v>5.0039999999999996</c:v>
                </c:pt>
                <c:pt idx="1252">
                  <c:v>5.0079999999999991</c:v>
                </c:pt>
                <c:pt idx="1253">
                  <c:v>5.0119999999999987</c:v>
                </c:pt>
                <c:pt idx="1254">
                  <c:v>5.016</c:v>
                </c:pt>
                <c:pt idx="1255">
                  <c:v>5.0200000000000005</c:v>
                </c:pt>
                <c:pt idx="1256">
                  <c:v>5.0239999999999991</c:v>
                </c:pt>
                <c:pt idx="1257">
                  <c:v>5.0279999999999996</c:v>
                </c:pt>
                <c:pt idx="1258">
                  <c:v>5.032</c:v>
                </c:pt>
                <c:pt idx="1259">
                  <c:v>5.0359999999999996</c:v>
                </c:pt>
                <c:pt idx="1260">
                  <c:v>5.0399999999999991</c:v>
                </c:pt>
                <c:pt idx="1261">
                  <c:v>5.0439999999999996</c:v>
                </c:pt>
                <c:pt idx="1262">
                  <c:v>5.0479999999999992</c:v>
                </c:pt>
                <c:pt idx="1263">
                  <c:v>5.0519999999999996</c:v>
                </c:pt>
                <c:pt idx="1264">
                  <c:v>5.056</c:v>
                </c:pt>
                <c:pt idx="1265">
                  <c:v>5.0599999999999996</c:v>
                </c:pt>
                <c:pt idx="1266">
                  <c:v>5.0639999999999992</c:v>
                </c:pt>
                <c:pt idx="1267">
                  <c:v>5.0679999999999996</c:v>
                </c:pt>
                <c:pt idx="1268">
                  <c:v>5.0720000000000001</c:v>
                </c:pt>
                <c:pt idx="1269">
                  <c:v>5.0759999999999996</c:v>
                </c:pt>
                <c:pt idx="1270">
                  <c:v>5.0799999999999992</c:v>
                </c:pt>
                <c:pt idx="1271">
                  <c:v>5.0839999999999996</c:v>
                </c:pt>
                <c:pt idx="1272">
                  <c:v>5.0880000000000001</c:v>
                </c:pt>
                <c:pt idx="1273">
                  <c:v>5.0919999999999996</c:v>
                </c:pt>
                <c:pt idx="1274">
                  <c:v>5.0960000000000001</c:v>
                </c:pt>
                <c:pt idx="1275">
                  <c:v>5.0999999999999996</c:v>
                </c:pt>
                <c:pt idx="1276">
                  <c:v>5.1039999999999992</c:v>
                </c:pt>
                <c:pt idx="1277">
                  <c:v>5.1079999999999997</c:v>
                </c:pt>
                <c:pt idx="1278">
                  <c:v>5.1120000000000001</c:v>
                </c:pt>
                <c:pt idx="1279">
                  <c:v>5.1159999999999988</c:v>
                </c:pt>
                <c:pt idx="1280">
                  <c:v>5.1199999999999992</c:v>
                </c:pt>
                <c:pt idx="1281">
                  <c:v>5.1239999999999997</c:v>
                </c:pt>
                <c:pt idx="1282">
                  <c:v>5.1280000000000001</c:v>
                </c:pt>
                <c:pt idx="1283">
                  <c:v>5.1319999999999997</c:v>
                </c:pt>
                <c:pt idx="1284">
                  <c:v>5.1360000000000001</c:v>
                </c:pt>
                <c:pt idx="1285">
                  <c:v>5.14</c:v>
                </c:pt>
                <c:pt idx="1286">
                  <c:v>5.1439999999999992</c:v>
                </c:pt>
                <c:pt idx="1287">
                  <c:v>5.1479999999999997</c:v>
                </c:pt>
                <c:pt idx="1288">
                  <c:v>5.1519999999999992</c:v>
                </c:pt>
                <c:pt idx="1289">
                  <c:v>5.1559999999999988</c:v>
                </c:pt>
                <c:pt idx="1290">
                  <c:v>5.1599999999999993</c:v>
                </c:pt>
                <c:pt idx="1291">
                  <c:v>5.1640000000000006</c:v>
                </c:pt>
                <c:pt idx="1292">
                  <c:v>5.1680000000000001</c:v>
                </c:pt>
                <c:pt idx="1293">
                  <c:v>5.1719999999999997</c:v>
                </c:pt>
                <c:pt idx="1294">
                  <c:v>5.1760000000000002</c:v>
                </c:pt>
                <c:pt idx="1295">
                  <c:v>5.18</c:v>
                </c:pt>
                <c:pt idx="1296">
                  <c:v>5.1839999999999993</c:v>
                </c:pt>
                <c:pt idx="1297">
                  <c:v>5.1879999999999997</c:v>
                </c:pt>
                <c:pt idx="1298">
                  <c:v>5.1919999999999993</c:v>
                </c:pt>
                <c:pt idx="1299">
                  <c:v>5.1959999999999988</c:v>
                </c:pt>
                <c:pt idx="1300">
                  <c:v>5.2</c:v>
                </c:pt>
                <c:pt idx="1301">
                  <c:v>5.2039999999999997</c:v>
                </c:pt>
                <c:pt idx="1302">
                  <c:v>5.2079999999999993</c:v>
                </c:pt>
                <c:pt idx="1303">
                  <c:v>5.2119999999999997</c:v>
                </c:pt>
                <c:pt idx="1304">
                  <c:v>5.2159999999999993</c:v>
                </c:pt>
                <c:pt idx="1305">
                  <c:v>5.22</c:v>
                </c:pt>
                <c:pt idx="1306">
                  <c:v>5.2239999999999993</c:v>
                </c:pt>
                <c:pt idx="1307">
                  <c:v>5.2279999999999998</c:v>
                </c:pt>
                <c:pt idx="1308">
                  <c:v>5.2319999999999993</c:v>
                </c:pt>
                <c:pt idx="1309">
                  <c:v>5.2359999999999998</c:v>
                </c:pt>
                <c:pt idx="1310">
                  <c:v>5.24</c:v>
                </c:pt>
                <c:pt idx="1311">
                  <c:v>5.2439999999999998</c:v>
                </c:pt>
                <c:pt idx="1312">
                  <c:v>5.2479999999999993</c:v>
                </c:pt>
                <c:pt idx="1313">
                  <c:v>5.2519999999999998</c:v>
                </c:pt>
                <c:pt idx="1314">
                  <c:v>5.2559999999999993</c:v>
                </c:pt>
                <c:pt idx="1315">
                  <c:v>5.2599999999999989</c:v>
                </c:pt>
                <c:pt idx="1316">
                  <c:v>5.2639999999999993</c:v>
                </c:pt>
                <c:pt idx="1317">
                  <c:v>5.2679999999999998</c:v>
                </c:pt>
                <c:pt idx="1318">
                  <c:v>5.2719999999999994</c:v>
                </c:pt>
                <c:pt idx="1319">
                  <c:v>5.2759999999999998</c:v>
                </c:pt>
                <c:pt idx="1320">
                  <c:v>5.28</c:v>
                </c:pt>
                <c:pt idx="1321">
                  <c:v>5.2839999999999998</c:v>
                </c:pt>
                <c:pt idx="1322">
                  <c:v>5.2879999999999994</c:v>
                </c:pt>
                <c:pt idx="1323">
                  <c:v>5.2919999999999998</c:v>
                </c:pt>
                <c:pt idx="1324">
                  <c:v>5.2959999999999994</c:v>
                </c:pt>
                <c:pt idx="1325">
                  <c:v>5.2999999999999989</c:v>
                </c:pt>
                <c:pt idx="1326">
                  <c:v>5.3039999999999994</c:v>
                </c:pt>
                <c:pt idx="1327">
                  <c:v>5.3079999999999989</c:v>
                </c:pt>
                <c:pt idx="1328">
                  <c:v>5.3120000000000003</c:v>
                </c:pt>
                <c:pt idx="1329">
                  <c:v>5.3159999999999998</c:v>
                </c:pt>
                <c:pt idx="1330">
                  <c:v>5.32</c:v>
                </c:pt>
                <c:pt idx="1331">
                  <c:v>5.3239999999999998</c:v>
                </c:pt>
                <c:pt idx="1332">
                  <c:v>5.3279999999999994</c:v>
                </c:pt>
                <c:pt idx="1333">
                  <c:v>5.3319999999999999</c:v>
                </c:pt>
                <c:pt idx="1334">
                  <c:v>5.3359999999999994</c:v>
                </c:pt>
                <c:pt idx="1335">
                  <c:v>5.339999999999999</c:v>
                </c:pt>
                <c:pt idx="1336">
                  <c:v>5.3439999999999994</c:v>
                </c:pt>
                <c:pt idx="1337">
                  <c:v>5.3479999999999999</c:v>
                </c:pt>
                <c:pt idx="1338">
                  <c:v>5.3519999999999994</c:v>
                </c:pt>
                <c:pt idx="1339">
                  <c:v>5.3559999999999999</c:v>
                </c:pt>
                <c:pt idx="1340">
                  <c:v>5.3599999999999994</c:v>
                </c:pt>
                <c:pt idx="1341">
                  <c:v>5.3639999999999999</c:v>
                </c:pt>
                <c:pt idx="1342">
                  <c:v>5.3679999999999994</c:v>
                </c:pt>
                <c:pt idx="1343">
                  <c:v>5.3719999999999999</c:v>
                </c:pt>
                <c:pt idx="1344">
                  <c:v>5.3759999999999994</c:v>
                </c:pt>
                <c:pt idx="1345">
                  <c:v>5.379999999999999</c:v>
                </c:pt>
                <c:pt idx="1346">
                  <c:v>5.3840000000000003</c:v>
                </c:pt>
                <c:pt idx="1347">
                  <c:v>5.3879999999999999</c:v>
                </c:pt>
                <c:pt idx="1348">
                  <c:v>5.3919999999999995</c:v>
                </c:pt>
                <c:pt idx="1349">
                  <c:v>5.3959999999999999</c:v>
                </c:pt>
                <c:pt idx="1350">
                  <c:v>5.3999999999999995</c:v>
                </c:pt>
                <c:pt idx="1351">
                  <c:v>5.403999999999999</c:v>
                </c:pt>
                <c:pt idx="1352">
                  <c:v>5.4079999999999995</c:v>
                </c:pt>
                <c:pt idx="1353">
                  <c:v>5.411999999999999</c:v>
                </c:pt>
                <c:pt idx="1354">
                  <c:v>5.4159999999999995</c:v>
                </c:pt>
                <c:pt idx="1355">
                  <c:v>5.419999999999999</c:v>
                </c:pt>
                <c:pt idx="1356">
                  <c:v>5.4240000000000004</c:v>
                </c:pt>
                <c:pt idx="1357">
                  <c:v>5.4279999999999999</c:v>
                </c:pt>
                <c:pt idx="1358">
                  <c:v>5.4319999999999995</c:v>
                </c:pt>
                <c:pt idx="1359">
                  <c:v>5.4359999999999999</c:v>
                </c:pt>
                <c:pt idx="1360">
                  <c:v>5.4399999999999995</c:v>
                </c:pt>
                <c:pt idx="1361">
                  <c:v>5.4439999999999991</c:v>
                </c:pt>
                <c:pt idx="1362">
                  <c:v>5.4479999999999995</c:v>
                </c:pt>
                <c:pt idx="1363">
                  <c:v>5.4519999999999991</c:v>
                </c:pt>
                <c:pt idx="1364">
                  <c:v>5.4559999999999995</c:v>
                </c:pt>
                <c:pt idx="1365">
                  <c:v>5.46</c:v>
                </c:pt>
                <c:pt idx="1366">
                  <c:v>5.4640000000000004</c:v>
                </c:pt>
                <c:pt idx="1367">
                  <c:v>5.468</c:v>
                </c:pt>
                <c:pt idx="1368">
                  <c:v>5.4719999999999995</c:v>
                </c:pt>
                <c:pt idx="1369">
                  <c:v>5.476</c:v>
                </c:pt>
                <c:pt idx="1370">
                  <c:v>5.4799999999999995</c:v>
                </c:pt>
                <c:pt idx="1371">
                  <c:v>5.4839999999999991</c:v>
                </c:pt>
                <c:pt idx="1372">
                  <c:v>5.4879999999999995</c:v>
                </c:pt>
                <c:pt idx="1373">
                  <c:v>5.4919999999999991</c:v>
                </c:pt>
                <c:pt idx="1374">
                  <c:v>5.4959999999999996</c:v>
                </c:pt>
                <c:pt idx="1375">
                  <c:v>5.5</c:v>
                </c:pt>
                <c:pt idx="1376">
                  <c:v>5.5039999999999996</c:v>
                </c:pt>
                <c:pt idx="1377">
                  <c:v>5.508</c:v>
                </c:pt>
                <c:pt idx="1378">
                  <c:v>5.5119999999999996</c:v>
                </c:pt>
                <c:pt idx="1379">
                  <c:v>5.516</c:v>
                </c:pt>
                <c:pt idx="1380">
                  <c:v>5.52</c:v>
                </c:pt>
                <c:pt idx="1381">
                  <c:v>5.5239999999999991</c:v>
                </c:pt>
                <c:pt idx="1382">
                  <c:v>5.5279999999999996</c:v>
                </c:pt>
                <c:pt idx="1383">
                  <c:v>5.532</c:v>
                </c:pt>
                <c:pt idx="1384">
                  <c:v>5.5359999999999996</c:v>
                </c:pt>
                <c:pt idx="1385">
                  <c:v>5.54</c:v>
                </c:pt>
                <c:pt idx="1386">
                  <c:v>5.5439999999999996</c:v>
                </c:pt>
                <c:pt idx="1387">
                  <c:v>5.5479999999999992</c:v>
                </c:pt>
                <c:pt idx="1388">
                  <c:v>5.5519999999999996</c:v>
                </c:pt>
                <c:pt idx="1389">
                  <c:v>5.5559999999999992</c:v>
                </c:pt>
                <c:pt idx="1390">
                  <c:v>5.56</c:v>
                </c:pt>
                <c:pt idx="1391">
                  <c:v>5.5639999999999992</c:v>
                </c:pt>
                <c:pt idx="1392">
                  <c:v>5.5679999999999996</c:v>
                </c:pt>
                <c:pt idx="1393">
                  <c:v>5.5720000000000001</c:v>
                </c:pt>
                <c:pt idx="1394">
                  <c:v>5.5759999999999996</c:v>
                </c:pt>
                <c:pt idx="1395">
                  <c:v>5.58</c:v>
                </c:pt>
                <c:pt idx="1396">
                  <c:v>5.5839999999999996</c:v>
                </c:pt>
                <c:pt idx="1397">
                  <c:v>5.5879999999999992</c:v>
                </c:pt>
                <c:pt idx="1398">
                  <c:v>5.5919999999999996</c:v>
                </c:pt>
                <c:pt idx="1399">
                  <c:v>5.5959999999999992</c:v>
                </c:pt>
                <c:pt idx="1400">
                  <c:v>5.5999999999999988</c:v>
                </c:pt>
                <c:pt idx="1401">
                  <c:v>5.6039999999999992</c:v>
                </c:pt>
                <c:pt idx="1402">
                  <c:v>5.6079999999999997</c:v>
                </c:pt>
                <c:pt idx="1403">
                  <c:v>5.6120000000000001</c:v>
                </c:pt>
                <c:pt idx="1404">
                  <c:v>5.6159999999999997</c:v>
                </c:pt>
                <c:pt idx="1405">
                  <c:v>5.62</c:v>
                </c:pt>
                <c:pt idx="1406">
                  <c:v>5.6239999999999997</c:v>
                </c:pt>
                <c:pt idx="1407">
                  <c:v>5.6279999999999992</c:v>
                </c:pt>
                <c:pt idx="1408">
                  <c:v>5.6319999999999997</c:v>
                </c:pt>
                <c:pt idx="1409">
                  <c:v>5.6359999999999992</c:v>
                </c:pt>
                <c:pt idx="1410">
                  <c:v>5.6399999999999988</c:v>
                </c:pt>
                <c:pt idx="1411">
                  <c:v>5.6440000000000001</c:v>
                </c:pt>
                <c:pt idx="1412">
                  <c:v>5.6479999999999997</c:v>
                </c:pt>
                <c:pt idx="1413">
                  <c:v>5.6520000000000001</c:v>
                </c:pt>
                <c:pt idx="1414">
                  <c:v>5.6559999999999997</c:v>
                </c:pt>
                <c:pt idx="1415">
                  <c:v>5.66</c:v>
                </c:pt>
                <c:pt idx="1416">
                  <c:v>5.6639999999999997</c:v>
                </c:pt>
                <c:pt idx="1417">
                  <c:v>5.6679999999999993</c:v>
                </c:pt>
                <c:pt idx="1418">
                  <c:v>5.6719999999999997</c:v>
                </c:pt>
                <c:pt idx="1419">
                  <c:v>5.6759999999999993</c:v>
                </c:pt>
                <c:pt idx="1420">
                  <c:v>5.68</c:v>
                </c:pt>
                <c:pt idx="1421">
                  <c:v>5.6840000000000002</c:v>
                </c:pt>
                <c:pt idx="1422">
                  <c:v>5.6879999999999997</c:v>
                </c:pt>
                <c:pt idx="1423">
                  <c:v>5.6919999999999993</c:v>
                </c:pt>
                <c:pt idx="1424">
                  <c:v>5.6959999999999997</c:v>
                </c:pt>
                <c:pt idx="1425">
                  <c:v>5.6999999999999993</c:v>
                </c:pt>
                <c:pt idx="1426">
                  <c:v>5.7039999999999997</c:v>
                </c:pt>
                <c:pt idx="1427">
                  <c:v>5.7079999999999993</c:v>
                </c:pt>
                <c:pt idx="1428">
                  <c:v>5.7119999999999997</c:v>
                </c:pt>
                <c:pt idx="1429">
                  <c:v>5.7159999999999993</c:v>
                </c:pt>
                <c:pt idx="1430">
                  <c:v>5.72</c:v>
                </c:pt>
                <c:pt idx="1431">
                  <c:v>5.7240000000000002</c:v>
                </c:pt>
                <c:pt idx="1432">
                  <c:v>5.7279999999999998</c:v>
                </c:pt>
                <c:pt idx="1433">
                  <c:v>5.7319999999999993</c:v>
                </c:pt>
                <c:pt idx="1434">
                  <c:v>5.7359999999999998</c:v>
                </c:pt>
                <c:pt idx="1435">
                  <c:v>5.7399999999999993</c:v>
                </c:pt>
                <c:pt idx="1436">
                  <c:v>5.7439999999999989</c:v>
                </c:pt>
                <c:pt idx="1437">
                  <c:v>5.7479999999999993</c:v>
                </c:pt>
                <c:pt idx="1438">
                  <c:v>5.7519999999999989</c:v>
                </c:pt>
                <c:pt idx="1439">
                  <c:v>5.7560000000000002</c:v>
                </c:pt>
                <c:pt idx="1440">
                  <c:v>5.76</c:v>
                </c:pt>
                <c:pt idx="1441">
                  <c:v>5.7640000000000002</c:v>
                </c:pt>
                <c:pt idx="1442">
                  <c:v>5.7679999999999998</c:v>
                </c:pt>
                <c:pt idx="1443">
                  <c:v>5.7719999999999994</c:v>
                </c:pt>
                <c:pt idx="1444">
                  <c:v>5.7759999999999998</c:v>
                </c:pt>
                <c:pt idx="1445">
                  <c:v>5.7799999999999994</c:v>
                </c:pt>
                <c:pt idx="1446">
                  <c:v>5.7839999999999989</c:v>
                </c:pt>
                <c:pt idx="1447">
                  <c:v>5.7879999999999994</c:v>
                </c:pt>
                <c:pt idx="1448">
                  <c:v>5.7919999999999998</c:v>
                </c:pt>
                <c:pt idx="1449">
                  <c:v>5.7959999999999994</c:v>
                </c:pt>
                <c:pt idx="1450">
                  <c:v>5.8</c:v>
                </c:pt>
                <c:pt idx="1451">
                  <c:v>5.8040000000000003</c:v>
                </c:pt>
                <c:pt idx="1452">
                  <c:v>5.8079999999999998</c:v>
                </c:pt>
                <c:pt idx="1453">
                  <c:v>5.8119999999999994</c:v>
                </c:pt>
                <c:pt idx="1454">
                  <c:v>5.8159999999999998</c:v>
                </c:pt>
                <c:pt idx="1455">
                  <c:v>5.8199999999999994</c:v>
                </c:pt>
                <c:pt idx="1456">
                  <c:v>5.823999999999999</c:v>
                </c:pt>
                <c:pt idx="1457">
                  <c:v>5.8279999999999994</c:v>
                </c:pt>
                <c:pt idx="1458">
                  <c:v>5.8319999999999999</c:v>
                </c:pt>
                <c:pt idx="1459">
                  <c:v>5.8359999999999994</c:v>
                </c:pt>
                <c:pt idx="1460">
                  <c:v>5.84</c:v>
                </c:pt>
                <c:pt idx="1461">
                  <c:v>5.8439999999999994</c:v>
                </c:pt>
                <c:pt idx="1462">
                  <c:v>5.8479999999999999</c:v>
                </c:pt>
                <c:pt idx="1463">
                  <c:v>5.8519999999999994</c:v>
                </c:pt>
                <c:pt idx="1464">
                  <c:v>5.8559999999999999</c:v>
                </c:pt>
                <c:pt idx="1465">
                  <c:v>5.8599999999999994</c:v>
                </c:pt>
                <c:pt idx="1466">
                  <c:v>5.863999999999999</c:v>
                </c:pt>
                <c:pt idx="1467">
                  <c:v>5.8680000000000003</c:v>
                </c:pt>
                <c:pt idx="1468">
                  <c:v>5.8719999999999999</c:v>
                </c:pt>
                <c:pt idx="1469">
                  <c:v>5.8759999999999994</c:v>
                </c:pt>
                <c:pt idx="1470">
                  <c:v>5.88</c:v>
                </c:pt>
                <c:pt idx="1471">
                  <c:v>5.8839999999999995</c:v>
                </c:pt>
                <c:pt idx="1472">
                  <c:v>5.887999999999999</c:v>
                </c:pt>
                <c:pt idx="1473">
                  <c:v>5.8919999999999995</c:v>
                </c:pt>
                <c:pt idx="1474">
                  <c:v>5.895999999999999</c:v>
                </c:pt>
                <c:pt idx="1475">
                  <c:v>5.8999999999999995</c:v>
                </c:pt>
                <c:pt idx="1476">
                  <c:v>5.9039999999999999</c:v>
                </c:pt>
                <c:pt idx="1477">
                  <c:v>5.9080000000000004</c:v>
                </c:pt>
                <c:pt idx="1478">
                  <c:v>5.9119999999999999</c:v>
                </c:pt>
                <c:pt idx="1479">
                  <c:v>5.9159999999999995</c:v>
                </c:pt>
                <c:pt idx="1480">
                  <c:v>5.92</c:v>
                </c:pt>
                <c:pt idx="1481">
                  <c:v>5.9239999999999995</c:v>
                </c:pt>
                <c:pt idx="1482">
                  <c:v>5.927999999999999</c:v>
                </c:pt>
                <c:pt idx="1483">
                  <c:v>5.9319999999999995</c:v>
                </c:pt>
                <c:pt idx="1484">
                  <c:v>5.9359999999999991</c:v>
                </c:pt>
                <c:pt idx="1485">
                  <c:v>5.9399999999999995</c:v>
                </c:pt>
                <c:pt idx="1486">
                  <c:v>5.944</c:v>
                </c:pt>
                <c:pt idx="1487">
                  <c:v>5.9479999999999995</c:v>
                </c:pt>
                <c:pt idx="1488">
                  <c:v>5.952</c:v>
                </c:pt>
                <c:pt idx="1489">
                  <c:v>5.9559999999999995</c:v>
                </c:pt>
                <c:pt idx="1490">
                  <c:v>5.96</c:v>
                </c:pt>
                <c:pt idx="1491">
                  <c:v>5.9639999999999995</c:v>
                </c:pt>
                <c:pt idx="1492">
                  <c:v>5.9679999999999991</c:v>
                </c:pt>
                <c:pt idx="1493">
                  <c:v>5.9719999999999995</c:v>
                </c:pt>
                <c:pt idx="1494">
                  <c:v>5.976</c:v>
                </c:pt>
                <c:pt idx="1495">
                  <c:v>5.9799999999999995</c:v>
                </c:pt>
                <c:pt idx="1496">
                  <c:v>5.984</c:v>
                </c:pt>
                <c:pt idx="1497">
                  <c:v>5.9879999999999995</c:v>
                </c:pt>
                <c:pt idx="1498">
                  <c:v>5.9919999999999991</c:v>
                </c:pt>
                <c:pt idx="1499">
                  <c:v>5.9959999999999996</c:v>
                </c:pt>
                <c:pt idx="1500">
                  <c:v>6</c:v>
                </c:pt>
                <c:pt idx="1501">
                  <c:v>6.0039999999999996</c:v>
                </c:pt>
                <c:pt idx="1502">
                  <c:v>6.0079999999999991</c:v>
                </c:pt>
                <c:pt idx="1503">
                  <c:v>6.0119999999999996</c:v>
                </c:pt>
                <c:pt idx="1504">
                  <c:v>6.016</c:v>
                </c:pt>
                <c:pt idx="1505">
                  <c:v>6.02</c:v>
                </c:pt>
                <c:pt idx="1506">
                  <c:v>6.024</c:v>
                </c:pt>
                <c:pt idx="1507">
                  <c:v>6.0279999999999996</c:v>
                </c:pt>
                <c:pt idx="1508">
                  <c:v>6.0319999999999991</c:v>
                </c:pt>
                <c:pt idx="1509">
                  <c:v>6.0359999999999996</c:v>
                </c:pt>
                <c:pt idx="1510">
                  <c:v>6.0399999999999991</c:v>
                </c:pt>
                <c:pt idx="1511">
                  <c:v>6.0439999999999996</c:v>
                </c:pt>
                <c:pt idx="1512">
                  <c:v>6.0479999999999992</c:v>
                </c:pt>
                <c:pt idx="1513">
                  <c:v>6.0520000000000005</c:v>
                </c:pt>
                <c:pt idx="1514">
                  <c:v>6.056</c:v>
                </c:pt>
                <c:pt idx="1515">
                  <c:v>6.06</c:v>
                </c:pt>
                <c:pt idx="1516">
                  <c:v>6.0640000000000001</c:v>
                </c:pt>
                <c:pt idx="1517">
                  <c:v>6.0679999999999996</c:v>
                </c:pt>
                <c:pt idx="1518">
                  <c:v>6.0719999999999992</c:v>
                </c:pt>
                <c:pt idx="1519">
                  <c:v>6.0759999999999996</c:v>
                </c:pt>
                <c:pt idx="1520">
                  <c:v>6.0799999999999992</c:v>
                </c:pt>
                <c:pt idx="1521">
                  <c:v>6.0839999999999987</c:v>
                </c:pt>
                <c:pt idx="1522">
                  <c:v>6.0880000000000001</c:v>
                </c:pt>
                <c:pt idx="1523">
                  <c:v>6.0919999999999996</c:v>
                </c:pt>
                <c:pt idx="1524">
                  <c:v>6.0960000000000001</c:v>
                </c:pt>
                <c:pt idx="1525">
                  <c:v>6.1</c:v>
                </c:pt>
                <c:pt idx="1526">
                  <c:v>6.1040000000000001</c:v>
                </c:pt>
                <c:pt idx="1527">
                  <c:v>6.1079999999999997</c:v>
                </c:pt>
                <c:pt idx="1528">
                  <c:v>6.1119999999999992</c:v>
                </c:pt>
                <c:pt idx="1529">
                  <c:v>6.1159999999999997</c:v>
                </c:pt>
                <c:pt idx="1530">
                  <c:v>6.1199999999999992</c:v>
                </c:pt>
                <c:pt idx="1531">
                  <c:v>6.1239999999999997</c:v>
                </c:pt>
                <c:pt idx="1532">
                  <c:v>6.1280000000000001</c:v>
                </c:pt>
                <c:pt idx="1533">
                  <c:v>6.1319999999999997</c:v>
                </c:pt>
                <c:pt idx="1534">
                  <c:v>6.1359999999999992</c:v>
                </c:pt>
                <c:pt idx="1535">
                  <c:v>6.14</c:v>
                </c:pt>
                <c:pt idx="1536">
                  <c:v>6.1439999999999992</c:v>
                </c:pt>
                <c:pt idx="1537">
                  <c:v>6.1479999999999997</c:v>
                </c:pt>
                <c:pt idx="1538">
                  <c:v>6.1519999999999992</c:v>
                </c:pt>
                <c:pt idx="1539">
                  <c:v>6.1559999999999997</c:v>
                </c:pt>
                <c:pt idx="1540">
                  <c:v>6.1599999999999993</c:v>
                </c:pt>
                <c:pt idx="1541">
                  <c:v>6.1639999999999997</c:v>
                </c:pt>
                <c:pt idx="1542">
                  <c:v>6.1680000000000001</c:v>
                </c:pt>
                <c:pt idx="1543">
                  <c:v>6.1719999999999997</c:v>
                </c:pt>
                <c:pt idx="1544">
                  <c:v>6.1759999999999993</c:v>
                </c:pt>
                <c:pt idx="1545">
                  <c:v>6.18</c:v>
                </c:pt>
                <c:pt idx="1546">
                  <c:v>6.1839999999999993</c:v>
                </c:pt>
                <c:pt idx="1547">
                  <c:v>6.1879999999999997</c:v>
                </c:pt>
                <c:pt idx="1548">
                  <c:v>6.1919999999999993</c:v>
                </c:pt>
                <c:pt idx="1549">
                  <c:v>6.1959999999999988</c:v>
                </c:pt>
                <c:pt idx="1550">
                  <c:v>6.2</c:v>
                </c:pt>
                <c:pt idx="1551">
                  <c:v>6.2039999999999997</c:v>
                </c:pt>
                <c:pt idx="1552">
                  <c:v>6.2080000000000002</c:v>
                </c:pt>
                <c:pt idx="1553">
                  <c:v>6.2119999999999997</c:v>
                </c:pt>
                <c:pt idx="1554">
                  <c:v>6.2159999999999993</c:v>
                </c:pt>
                <c:pt idx="1555">
                  <c:v>6.22</c:v>
                </c:pt>
                <c:pt idx="1556">
                  <c:v>6.2239999999999993</c:v>
                </c:pt>
                <c:pt idx="1557">
                  <c:v>6.2279999999999989</c:v>
                </c:pt>
                <c:pt idx="1558">
                  <c:v>6.2319999999999993</c:v>
                </c:pt>
                <c:pt idx="1559">
                  <c:v>6.2359999999999998</c:v>
                </c:pt>
                <c:pt idx="1560">
                  <c:v>6.24</c:v>
                </c:pt>
                <c:pt idx="1561">
                  <c:v>6.2439999999999998</c:v>
                </c:pt>
                <c:pt idx="1562">
                  <c:v>6.2479999999999993</c:v>
                </c:pt>
                <c:pt idx="1563">
                  <c:v>6.2519999999999998</c:v>
                </c:pt>
                <c:pt idx="1564">
                  <c:v>6.2559999999999993</c:v>
                </c:pt>
                <c:pt idx="1565">
                  <c:v>6.26</c:v>
                </c:pt>
                <c:pt idx="1566">
                  <c:v>6.2639999999999993</c:v>
                </c:pt>
                <c:pt idx="1567">
                  <c:v>6.2679999999999989</c:v>
                </c:pt>
                <c:pt idx="1568">
                  <c:v>6.2720000000000002</c:v>
                </c:pt>
                <c:pt idx="1569">
                  <c:v>6.2759999999999998</c:v>
                </c:pt>
                <c:pt idx="1570">
                  <c:v>6.2799999999999994</c:v>
                </c:pt>
                <c:pt idx="1571">
                  <c:v>6.2839999999999998</c:v>
                </c:pt>
                <c:pt idx="1572">
                  <c:v>6.2879999999999994</c:v>
                </c:pt>
                <c:pt idx="1573">
                  <c:v>6.2919999999999998</c:v>
                </c:pt>
                <c:pt idx="1574">
                  <c:v>6.2959999999999994</c:v>
                </c:pt>
                <c:pt idx="1575">
                  <c:v>6.3</c:v>
                </c:pt>
                <c:pt idx="1576">
                  <c:v>6.3039999999999994</c:v>
                </c:pt>
                <c:pt idx="1577">
                  <c:v>6.3079999999999989</c:v>
                </c:pt>
                <c:pt idx="1578">
                  <c:v>6.3120000000000003</c:v>
                </c:pt>
                <c:pt idx="1579">
                  <c:v>6.3159999999999998</c:v>
                </c:pt>
                <c:pt idx="1580">
                  <c:v>6.3199999999999994</c:v>
                </c:pt>
                <c:pt idx="1581">
                  <c:v>6.3239999999999998</c:v>
                </c:pt>
                <c:pt idx="1582">
                  <c:v>6.3279999999999994</c:v>
                </c:pt>
                <c:pt idx="1583">
                  <c:v>6.3319999999999999</c:v>
                </c:pt>
                <c:pt idx="1584">
                  <c:v>6.3359999999999994</c:v>
                </c:pt>
                <c:pt idx="1585">
                  <c:v>6.339999999999999</c:v>
                </c:pt>
                <c:pt idx="1586">
                  <c:v>6.3439999999999994</c:v>
                </c:pt>
                <c:pt idx="1587">
                  <c:v>6.3479999999999999</c:v>
                </c:pt>
                <c:pt idx="1588">
                  <c:v>6.3520000000000003</c:v>
                </c:pt>
                <c:pt idx="1589">
                  <c:v>6.3559999999999999</c:v>
                </c:pt>
                <c:pt idx="1590">
                  <c:v>6.3599999999999994</c:v>
                </c:pt>
                <c:pt idx="1591">
                  <c:v>6.3639999999999999</c:v>
                </c:pt>
                <c:pt idx="1592">
                  <c:v>6.3679999999999994</c:v>
                </c:pt>
                <c:pt idx="1593">
                  <c:v>6.371999999999999</c:v>
                </c:pt>
                <c:pt idx="1594">
                  <c:v>6.3759999999999994</c:v>
                </c:pt>
                <c:pt idx="1595">
                  <c:v>6.379999999999999</c:v>
                </c:pt>
                <c:pt idx="1596">
                  <c:v>6.3840000000000003</c:v>
                </c:pt>
                <c:pt idx="1597">
                  <c:v>6.3879999999999999</c:v>
                </c:pt>
                <c:pt idx="1598">
                  <c:v>6.3919999999999995</c:v>
                </c:pt>
                <c:pt idx="1599">
                  <c:v>6.3959999999999999</c:v>
                </c:pt>
                <c:pt idx="1600">
                  <c:v>6.3999999999999995</c:v>
                </c:pt>
                <c:pt idx="1601">
                  <c:v>6.4039999999999999</c:v>
                </c:pt>
                <c:pt idx="1602">
                  <c:v>6.4079999999999995</c:v>
                </c:pt>
                <c:pt idx="1603">
                  <c:v>6.411999999999999</c:v>
                </c:pt>
                <c:pt idx="1604">
                  <c:v>6.4159999999999995</c:v>
                </c:pt>
                <c:pt idx="1605">
                  <c:v>6.42</c:v>
                </c:pt>
                <c:pt idx="1606">
                  <c:v>6.4239999999999995</c:v>
                </c:pt>
                <c:pt idx="1607">
                  <c:v>6.4279999999999999</c:v>
                </c:pt>
                <c:pt idx="1608">
                  <c:v>6.4319999999999995</c:v>
                </c:pt>
                <c:pt idx="1609">
                  <c:v>6.4359999999999999</c:v>
                </c:pt>
                <c:pt idx="1610">
                  <c:v>6.4399999999999995</c:v>
                </c:pt>
                <c:pt idx="1611">
                  <c:v>6.444</c:v>
                </c:pt>
                <c:pt idx="1612">
                  <c:v>6.4479999999999995</c:v>
                </c:pt>
                <c:pt idx="1613">
                  <c:v>6.4519999999999991</c:v>
                </c:pt>
                <c:pt idx="1614">
                  <c:v>6.4559999999999995</c:v>
                </c:pt>
                <c:pt idx="1615">
                  <c:v>6.46</c:v>
                </c:pt>
                <c:pt idx="1616">
                  <c:v>6.4639999999999995</c:v>
                </c:pt>
                <c:pt idx="1617">
                  <c:v>6.468</c:v>
                </c:pt>
                <c:pt idx="1618">
                  <c:v>6.4719999999999995</c:v>
                </c:pt>
                <c:pt idx="1619">
                  <c:v>6.4759999999999991</c:v>
                </c:pt>
                <c:pt idx="1620">
                  <c:v>6.4799999999999995</c:v>
                </c:pt>
                <c:pt idx="1621">
                  <c:v>6.4839999999999991</c:v>
                </c:pt>
                <c:pt idx="1622">
                  <c:v>6.4879999999999995</c:v>
                </c:pt>
                <c:pt idx="1623">
                  <c:v>6.4919999999999991</c:v>
                </c:pt>
                <c:pt idx="1624">
                  <c:v>6.4960000000000004</c:v>
                </c:pt>
                <c:pt idx="1625">
                  <c:v>6.5</c:v>
                </c:pt>
                <c:pt idx="1626">
                  <c:v>6.5039999999999996</c:v>
                </c:pt>
                <c:pt idx="1627">
                  <c:v>6.508</c:v>
                </c:pt>
                <c:pt idx="1628">
                  <c:v>6.5119999999999996</c:v>
                </c:pt>
                <c:pt idx="1629">
                  <c:v>6.5159999999999991</c:v>
                </c:pt>
                <c:pt idx="1630">
                  <c:v>6.52</c:v>
                </c:pt>
                <c:pt idx="1631">
                  <c:v>6.5239999999999991</c:v>
                </c:pt>
                <c:pt idx="1632">
                  <c:v>6.5279999999999996</c:v>
                </c:pt>
                <c:pt idx="1633">
                  <c:v>6.532</c:v>
                </c:pt>
                <c:pt idx="1634">
                  <c:v>6.5359999999999996</c:v>
                </c:pt>
                <c:pt idx="1635">
                  <c:v>6.54</c:v>
                </c:pt>
                <c:pt idx="1636">
                  <c:v>6.5439999999999996</c:v>
                </c:pt>
                <c:pt idx="1637">
                  <c:v>6.548</c:v>
                </c:pt>
                <c:pt idx="1638">
                  <c:v>6.5519999999999996</c:v>
                </c:pt>
                <c:pt idx="1639">
                  <c:v>6.5559999999999992</c:v>
                </c:pt>
                <c:pt idx="1640">
                  <c:v>6.56</c:v>
                </c:pt>
                <c:pt idx="1641">
                  <c:v>6.5639999999999992</c:v>
                </c:pt>
                <c:pt idx="1642">
                  <c:v>6.5679999999999996</c:v>
                </c:pt>
                <c:pt idx="1643">
                  <c:v>6.5720000000000001</c:v>
                </c:pt>
                <c:pt idx="1644">
                  <c:v>6.5759999999999996</c:v>
                </c:pt>
                <c:pt idx="1645">
                  <c:v>6.58</c:v>
                </c:pt>
                <c:pt idx="1646">
                  <c:v>6.5839999999999996</c:v>
                </c:pt>
                <c:pt idx="1647">
                  <c:v>6.5879999999999992</c:v>
                </c:pt>
                <c:pt idx="1648">
                  <c:v>6.5919999999999996</c:v>
                </c:pt>
                <c:pt idx="1649">
                  <c:v>6.5959999999999992</c:v>
                </c:pt>
                <c:pt idx="1650">
                  <c:v>6.6</c:v>
                </c:pt>
                <c:pt idx="1651">
                  <c:v>6.6039999999999992</c:v>
                </c:pt>
                <c:pt idx="1652">
                  <c:v>6.6079999999999997</c:v>
                </c:pt>
                <c:pt idx="1653">
                  <c:v>6.6120000000000001</c:v>
                </c:pt>
                <c:pt idx="1654">
                  <c:v>6.6159999999999997</c:v>
                </c:pt>
                <c:pt idx="1655">
                  <c:v>6.6199999999999992</c:v>
                </c:pt>
                <c:pt idx="1656">
                  <c:v>6.6239999999999997</c:v>
                </c:pt>
                <c:pt idx="1657">
                  <c:v>6.6279999999999992</c:v>
                </c:pt>
                <c:pt idx="1658">
                  <c:v>6.6319999999999997</c:v>
                </c:pt>
                <c:pt idx="1659">
                  <c:v>6.6359999999999992</c:v>
                </c:pt>
                <c:pt idx="1660">
                  <c:v>6.6399999999999988</c:v>
                </c:pt>
                <c:pt idx="1661">
                  <c:v>6.6440000000000001</c:v>
                </c:pt>
                <c:pt idx="1662">
                  <c:v>6.6479999999999997</c:v>
                </c:pt>
                <c:pt idx="1663">
                  <c:v>6.6520000000000001</c:v>
                </c:pt>
                <c:pt idx="1664">
                  <c:v>6.6559999999999997</c:v>
                </c:pt>
                <c:pt idx="1665">
                  <c:v>6.6599999999999993</c:v>
                </c:pt>
                <c:pt idx="1666">
                  <c:v>6.6639999999999997</c:v>
                </c:pt>
                <c:pt idx="1667">
                  <c:v>6.6679999999999993</c:v>
                </c:pt>
                <c:pt idx="1668">
                  <c:v>6.6719999999999997</c:v>
                </c:pt>
                <c:pt idx="1669">
                  <c:v>6.6759999999999993</c:v>
                </c:pt>
                <c:pt idx="1670">
                  <c:v>6.68</c:v>
                </c:pt>
                <c:pt idx="1671">
                  <c:v>6.6840000000000002</c:v>
                </c:pt>
                <c:pt idx="1672">
                  <c:v>6.6879999999999997</c:v>
                </c:pt>
                <c:pt idx="1673">
                  <c:v>6.6920000000000002</c:v>
                </c:pt>
                <c:pt idx="1674">
                  <c:v>6.6959999999999997</c:v>
                </c:pt>
                <c:pt idx="1675">
                  <c:v>6.6999999999999993</c:v>
                </c:pt>
                <c:pt idx="1676">
                  <c:v>6.7039999999999997</c:v>
                </c:pt>
                <c:pt idx="1677">
                  <c:v>6.7079999999999993</c:v>
                </c:pt>
                <c:pt idx="1678">
                  <c:v>6.7119999999999989</c:v>
                </c:pt>
                <c:pt idx="1679">
                  <c:v>6.7159999999999993</c:v>
                </c:pt>
                <c:pt idx="1680">
                  <c:v>6.72</c:v>
                </c:pt>
                <c:pt idx="1681">
                  <c:v>6.7240000000000002</c:v>
                </c:pt>
                <c:pt idx="1682">
                  <c:v>6.7279999999999998</c:v>
                </c:pt>
                <c:pt idx="1683">
                  <c:v>6.7319999999999993</c:v>
                </c:pt>
                <c:pt idx="1684">
                  <c:v>6.7359999999999998</c:v>
                </c:pt>
                <c:pt idx="1685">
                  <c:v>6.7399999999999993</c:v>
                </c:pt>
                <c:pt idx="1686">
                  <c:v>6.7439999999999998</c:v>
                </c:pt>
                <c:pt idx="1687">
                  <c:v>6.7479999999999993</c:v>
                </c:pt>
                <c:pt idx="1688">
                  <c:v>6.7519999999999989</c:v>
                </c:pt>
                <c:pt idx="1689">
                  <c:v>6.7560000000000002</c:v>
                </c:pt>
                <c:pt idx="1690">
                  <c:v>6.76</c:v>
                </c:pt>
                <c:pt idx="1691">
                  <c:v>6.7639999999999993</c:v>
                </c:pt>
                <c:pt idx="1692">
                  <c:v>6.7679999999999998</c:v>
                </c:pt>
                <c:pt idx="1693">
                  <c:v>6.7719999999999994</c:v>
                </c:pt>
                <c:pt idx="1694">
                  <c:v>6.7759999999999998</c:v>
                </c:pt>
                <c:pt idx="1695">
                  <c:v>6.7799999999999994</c:v>
                </c:pt>
                <c:pt idx="1696">
                  <c:v>6.7839999999999989</c:v>
                </c:pt>
                <c:pt idx="1697">
                  <c:v>6.7879999999999994</c:v>
                </c:pt>
                <c:pt idx="1698">
                  <c:v>6.7919999999999998</c:v>
                </c:pt>
                <c:pt idx="1699">
                  <c:v>6.7960000000000003</c:v>
                </c:pt>
                <c:pt idx="1700">
                  <c:v>6.8</c:v>
                </c:pt>
                <c:pt idx="1701">
                  <c:v>6.8039999999999994</c:v>
                </c:pt>
                <c:pt idx="1702">
                  <c:v>6.8079999999999998</c:v>
                </c:pt>
                <c:pt idx="1703">
                  <c:v>6.8119999999999994</c:v>
                </c:pt>
                <c:pt idx="1704">
                  <c:v>6.8159999999999989</c:v>
                </c:pt>
                <c:pt idx="1705">
                  <c:v>6.8199999999999994</c:v>
                </c:pt>
                <c:pt idx="1706">
                  <c:v>6.823999999999999</c:v>
                </c:pt>
                <c:pt idx="1707">
                  <c:v>6.8280000000000003</c:v>
                </c:pt>
                <c:pt idx="1708">
                  <c:v>6.8319999999999999</c:v>
                </c:pt>
                <c:pt idx="1709">
                  <c:v>6.8359999999999994</c:v>
                </c:pt>
                <c:pt idx="1710">
                  <c:v>6.84</c:v>
                </c:pt>
                <c:pt idx="1711">
                  <c:v>6.8439999999999994</c:v>
                </c:pt>
                <c:pt idx="1712">
                  <c:v>6.8479999999999999</c:v>
                </c:pt>
                <c:pt idx="1713">
                  <c:v>6.8519999999999994</c:v>
                </c:pt>
                <c:pt idx="1714">
                  <c:v>6.855999999999999</c:v>
                </c:pt>
                <c:pt idx="1715">
                  <c:v>6.8599999999999994</c:v>
                </c:pt>
                <c:pt idx="1716">
                  <c:v>6.8639999999999999</c:v>
                </c:pt>
                <c:pt idx="1717">
                  <c:v>6.8680000000000003</c:v>
                </c:pt>
                <c:pt idx="1718">
                  <c:v>6.8719999999999999</c:v>
                </c:pt>
                <c:pt idx="1719">
                  <c:v>6.8759999999999994</c:v>
                </c:pt>
                <c:pt idx="1720">
                  <c:v>6.88</c:v>
                </c:pt>
                <c:pt idx="1721">
                  <c:v>6.8839999999999995</c:v>
                </c:pt>
                <c:pt idx="1722">
                  <c:v>6.8879999999999999</c:v>
                </c:pt>
                <c:pt idx="1723">
                  <c:v>6.8919999999999995</c:v>
                </c:pt>
                <c:pt idx="1724">
                  <c:v>6.895999999999999</c:v>
                </c:pt>
                <c:pt idx="1725">
                  <c:v>6.8999999999999995</c:v>
                </c:pt>
                <c:pt idx="1726">
                  <c:v>6.9039999999999999</c:v>
                </c:pt>
                <c:pt idx="1727">
                  <c:v>6.9079999999999995</c:v>
                </c:pt>
                <c:pt idx="1728">
                  <c:v>6.9119999999999999</c:v>
                </c:pt>
                <c:pt idx="1729">
                  <c:v>6.9159999999999995</c:v>
                </c:pt>
                <c:pt idx="1730">
                  <c:v>6.92</c:v>
                </c:pt>
                <c:pt idx="1731">
                  <c:v>6.9239999999999995</c:v>
                </c:pt>
                <c:pt idx="1732">
                  <c:v>6.927999999999999</c:v>
                </c:pt>
                <c:pt idx="1733">
                  <c:v>6.9319999999999995</c:v>
                </c:pt>
                <c:pt idx="1734">
                  <c:v>6.9359999999999991</c:v>
                </c:pt>
                <c:pt idx="1735">
                  <c:v>6.94</c:v>
                </c:pt>
                <c:pt idx="1736">
                  <c:v>6.944</c:v>
                </c:pt>
                <c:pt idx="1737">
                  <c:v>6.9479999999999995</c:v>
                </c:pt>
                <c:pt idx="1738">
                  <c:v>6.952</c:v>
                </c:pt>
                <c:pt idx="1739">
                  <c:v>6.9559999999999995</c:v>
                </c:pt>
                <c:pt idx="1740">
                  <c:v>6.9599999999999991</c:v>
                </c:pt>
                <c:pt idx="1741">
                  <c:v>6.9639999999999995</c:v>
                </c:pt>
                <c:pt idx="1742">
                  <c:v>6.9679999999999991</c:v>
                </c:pt>
                <c:pt idx="1743">
                  <c:v>6.9719999999999995</c:v>
                </c:pt>
                <c:pt idx="1744">
                  <c:v>6.976</c:v>
                </c:pt>
                <c:pt idx="1745">
                  <c:v>6.9799999999999995</c:v>
                </c:pt>
                <c:pt idx="1746">
                  <c:v>6.984</c:v>
                </c:pt>
                <c:pt idx="1747">
                  <c:v>6.9879999999999995</c:v>
                </c:pt>
                <c:pt idx="1748">
                  <c:v>6.992</c:v>
                </c:pt>
                <c:pt idx="1749">
                  <c:v>6.9959999999999996</c:v>
                </c:pt>
                <c:pt idx="1750">
                  <c:v>6.9999999999999991</c:v>
                </c:pt>
                <c:pt idx="1751">
                  <c:v>7.0039999999999996</c:v>
                </c:pt>
                <c:pt idx="1752">
                  <c:v>7.0079999999999991</c:v>
                </c:pt>
                <c:pt idx="1753">
                  <c:v>7.0119999999999996</c:v>
                </c:pt>
                <c:pt idx="1754">
                  <c:v>7.016</c:v>
                </c:pt>
                <c:pt idx="1755">
                  <c:v>7.02</c:v>
                </c:pt>
                <c:pt idx="1756">
                  <c:v>7.024</c:v>
                </c:pt>
                <c:pt idx="1757">
                  <c:v>7.0279999999999996</c:v>
                </c:pt>
                <c:pt idx="1758">
                  <c:v>7.0319999999999991</c:v>
                </c:pt>
                <c:pt idx="1759">
                  <c:v>7.0359999999999996</c:v>
                </c:pt>
                <c:pt idx="1760">
                  <c:v>7.0399999999999991</c:v>
                </c:pt>
                <c:pt idx="1761">
                  <c:v>7.0439999999999996</c:v>
                </c:pt>
                <c:pt idx="1762">
                  <c:v>7.0479999999999992</c:v>
                </c:pt>
                <c:pt idx="1763">
                  <c:v>7.0519999999999996</c:v>
                </c:pt>
                <c:pt idx="1764">
                  <c:v>7.056</c:v>
                </c:pt>
                <c:pt idx="1765">
                  <c:v>7.06</c:v>
                </c:pt>
                <c:pt idx="1766">
                  <c:v>7.0640000000000001</c:v>
                </c:pt>
                <c:pt idx="1767">
                  <c:v>7.0679999999999996</c:v>
                </c:pt>
                <c:pt idx="1768">
                  <c:v>7.0719999999999992</c:v>
                </c:pt>
                <c:pt idx="1769">
                  <c:v>7.0759999999999996</c:v>
                </c:pt>
                <c:pt idx="1770">
                  <c:v>7.0799999999999992</c:v>
                </c:pt>
                <c:pt idx="1771">
                  <c:v>7.0839999999999996</c:v>
                </c:pt>
                <c:pt idx="1772">
                  <c:v>7.0880000000000001</c:v>
                </c:pt>
                <c:pt idx="1773">
                  <c:v>7.0919999999999996</c:v>
                </c:pt>
                <c:pt idx="1774">
                  <c:v>7.0960000000000001</c:v>
                </c:pt>
                <c:pt idx="1775">
                  <c:v>7.1</c:v>
                </c:pt>
                <c:pt idx="1776">
                  <c:v>7.1039999999999992</c:v>
                </c:pt>
                <c:pt idx="1777">
                  <c:v>7.1079999999999997</c:v>
                </c:pt>
                <c:pt idx="1778">
                  <c:v>7.1119999999999992</c:v>
                </c:pt>
                <c:pt idx="1779">
                  <c:v>7.1159999999999997</c:v>
                </c:pt>
                <c:pt idx="1780">
                  <c:v>7.1199999999999992</c:v>
                </c:pt>
                <c:pt idx="1781">
                  <c:v>7.1239999999999997</c:v>
                </c:pt>
                <c:pt idx="1782">
                  <c:v>7.1280000000000001</c:v>
                </c:pt>
                <c:pt idx="1783">
                  <c:v>7.1319999999999997</c:v>
                </c:pt>
                <c:pt idx="1784">
                  <c:v>7.1360000000000001</c:v>
                </c:pt>
                <c:pt idx="1785">
                  <c:v>7.14</c:v>
                </c:pt>
                <c:pt idx="1786">
                  <c:v>7.1439999999999992</c:v>
                </c:pt>
                <c:pt idx="1787">
                  <c:v>7.1479999999999997</c:v>
                </c:pt>
                <c:pt idx="1788">
                  <c:v>7.1519999999999992</c:v>
                </c:pt>
                <c:pt idx="1789">
                  <c:v>7.1559999999999988</c:v>
                </c:pt>
                <c:pt idx="1790">
                  <c:v>7.16</c:v>
                </c:pt>
                <c:pt idx="1791">
                  <c:v>7.1639999999999997</c:v>
                </c:pt>
                <c:pt idx="1792">
                  <c:v>7.1680000000000001</c:v>
                </c:pt>
                <c:pt idx="1793">
                  <c:v>7.1719999999999997</c:v>
                </c:pt>
                <c:pt idx="1794">
                  <c:v>7.1759999999999993</c:v>
                </c:pt>
                <c:pt idx="1795">
                  <c:v>7.18</c:v>
                </c:pt>
                <c:pt idx="1796">
                  <c:v>7.1839999999999993</c:v>
                </c:pt>
                <c:pt idx="1797">
                  <c:v>7.1879999999999997</c:v>
                </c:pt>
                <c:pt idx="1798">
                  <c:v>7.1919999999999993</c:v>
                </c:pt>
                <c:pt idx="1799">
                  <c:v>7.1959999999999988</c:v>
                </c:pt>
                <c:pt idx="1800">
                  <c:v>7.2</c:v>
                </c:pt>
                <c:pt idx="1801">
                  <c:v>7.2039999999999997</c:v>
                </c:pt>
                <c:pt idx="1802">
                  <c:v>7.2080000000000002</c:v>
                </c:pt>
                <c:pt idx="1803">
                  <c:v>7.2119999999999997</c:v>
                </c:pt>
                <c:pt idx="1804">
                  <c:v>7.2159999999999993</c:v>
                </c:pt>
                <c:pt idx="1805">
                  <c:v>7.22</c:v>
                </c:pt>
                <c:pt idx="1806">
                  <c:v>7.2239999999999993</c:v>
                </c:pt>
                <c:pt idx="1807">
                  <c:v>7.2279999999999989</c:v>
                </c:pt>
                <c:pt idx="1808">
                  <c:v>7.2319999999999993</c:v>
                </c:pt>
                <c:pt idx="1809">
                  <c:v>7.2359999999999998</c:v>
                </c:pt>
                <c:pt idx="1810">
                  <c:v>7.24</c:v>
                </c:pt>
                <c:pt idx="1811">
                  <c:v>7.2439999999999998</c:v>
                </c:pt>
                <c:pt idx="1812">
                  <c:v>7.2479999999999993</c:v>
                </c:pt>
                <c:pt idx="1813">
                  <c:v>7.2519999999999998</c:v>
                </c:pt>
                <c:pt idx="1814">
                  <c:v>7.2559999999999993</c:v>
                </c:pt>
                <c:pt idx="1815">
                  <c:v>7.26</c:v>
                </c:pt>
                <c:pt idx="1816">
                  <c:v>7.2639999999999993</c:v>
                </c:pt>
                <c:pt idx="1817">
                  <c:v>7.2679999999999989</c:v>
                </c:pt>
                <c:pt idx="1818">
                  <c:v>7.2720000000000002</c:v>
                </c:pt>
                <c:pt idx="1819">
                  <c:v>7.2759999999999998</c:v>
                </c:pt>
                <c:pt idx="1820">
                  <c:v>7.28</c:v>
                </c:pt>
                <c:pt idx="1821">
                  <c:v>7.2839999999999998</c:v>
                </c:pt>
                <c:pt idx="1822">
                  <c:v>7.2879999999999994</c:v>
                </c:pt>
                <c:pt idx="1823">
                  <c:v>7.2919999999999998</c:v>
                </c:pt>
                <c:pt idx="1824">
                  <c:v>7.2959999999999994</c:v>
                </c:pt>
                <c:pt idx="1825">
                  <c:v>7.2999999999999989</c:v>
                </c:pt>
                <c:pt idx="1826">
                  <c:v>7.3039999999999994</c:v>
                </c:pt>
                <c:pt idx="1827">
                  <c:v>7.3079999999999998</c:v>
                </c:pt>
                <c:pt idx="1828">
                  <c:v>7.3120000000000003</c:v>
                </c:pt>
                <c:pt idx="1829">
                  <c:v>7.3159999999999998</c:v>
                </c:pt>
                <c:pt idx="1830">
                  <c:v>7.3199999999999994</c:v>
                </c:pt>
                <c:pt idx="1831">
                  <c:v>7.3239999999999998</c:v>
                </c:pt>
                <c:pt idx="1832">
                  <c:v>7.3279999999999994</c:v>
                </c:pt>
                <c:pt idx="1833">
                  <c:v>7.3319999999999999</c:v>
                </c:pt>
                <c:pt idx="1834">
                  <c:v>7.3359999999999994</c:v>
                </c:pt>
                <c:pt idx="1835">
                  <c:v>7.339999999999999</c:v>
                </c:pt>
                <c:pt idx="1836">
                  <c:v>7.3439999999999994</c:v>
                </c:pt>
                <c:pt idx="1837">
                  <c:v>7.3479999999999999</c:v>
                </c:pt>
                <c:pt idx="1838">
                  <c:v>7.3519999999999994</c:v>
                </c:pt>
                <c:pt idx="1839">
                  <c:v>7.3559999999999999</c:v>
                </c:pt>
                <c:pt idx="1840">
                  <c:v>7.3599999999999994</c:v>
                </c:pt>
                <c:pt idx="1841">
                  <c:v>7.3639999999999999</c:v>
                </c:pt>
                <c:pt idx="1842">
                  <c:v>7.3679999999999994</c:v>
                </c:pt>
                <c:pt idx="1843">
                  <c:v>7.371999999999999</c:v>
                </c:pt>
                <c:pt idx="1844">
                  <c:v>7.3759999999999994</c:v>
                </c:pt>
                <c:pt idx="1845">
                  <c:v>7.379999999999999</c:v>
                </c:pt>
                <c:pt idx="1846">
                  <c:v>7.3840000000000003</c:v>
                </c:pt>
                <c:pt idx="1847">
                  <c:v>7.3879999999999999</c:v>
                </c:pt>
                <c:pt idx="1848">
                  <c:v>7.3919999999999995</c:v>
                </c:pt>
                <c:pt idx="1849">
                  <c:v>7.3959999999999999</c:v>
                </c:pt>
                <c:pt idx="1850">
                  <c:v>7.3999999999999995</c:v>
                </c:pt>
                <c:pt idx="1851">
                  <c:v>7.4039999999999999</c:v>
                </c:pt>
                <c:pt idx="1852">
                  <c:v>7.4079999999999995</c:v>
                </c:pt>
                <c:pt idx="1853">
                  <c:v>7.411999999999999</c:v>
                </c:pt>
                <c:pt idx="1854">
                  <c:v>7.4159999999999995</c:v>
                </c:pt>
                <c:pt idx="1855">
                  <c:v>7.42</c:v>
                </c:pt>
                <c:pt idx="1856">
                  <c:v>7.4240000000000004</c:v>
                </c:pt>
                <c:pt idx="1857">
                  <c:v>7.4279999999999999</c:v>
                </c:pt>
                <c:pt idx="1858">
                  <c:v>7.4319999999999995</c:v>
                </c:pt>
                <c:pt idx="1859">
                  <c:v>7.4359999999999999</c:v>
                </c:pt>
                <c:pt idx="1860">
                  <c:v>7.4399999999999995</c:v>
                </c:pt>
                <c:pt idx="1861">
                  <c:v>7.4439999999999991</c:v>
                </c:pt>
                <c:pt idx="1862">
                  <c:v>7.4479999999999995</c:v>
                </c:pt>
                <c:pt idx="1863">
                  <c:v>7.4519999999999991</c:v>
                </c:pt>
                <c:pt idx="1864">
                  <c:v>7.4559999999999995</c:v>
                </c:pt>
                <c:pt idx="1865">
                  <c:v>7.46</c:v>
                </c:pt>
                <c:pt idx="1866">
                  <c:v>7.4639999999999995</c:v>
                </c:pt>
                <c:pt idx="1867">
                  <c:v>7.468</c:v>
                </c:pt>
                <c:pt idx="1868">
                  <c:v>7.4719999999999995</c:v>
                </c:pt>
                <c:pt idx="1869">
                  <c:v>7.476</c:v>
                </c:pt>
                <c:pt idx="1870">
                  <c:v>7.4799999999999995</c:v>
                </c:pt>
                <c:pt idx="1871">
                  <c:v>7.4839999999999991</c:v>
                </c:pt>
                <c:pt idx="1872">
                  <c:v>7.4879999999999995</c:v>
                </c:pt>
                <c:pt idx="1873">
                  <c:v>7.4919999999999991</c:v>
                </c:pt>
                <c:pt idx="1874">
                  <c:v>7.4959999999999996</c:v>
                </c:pt>
                <c:pt idx="1875">
                  <c:v>7.5</c:v>
                </c:pt>
                <c:pt idx="1876">
                  <c:v>7.5039999999999996</c:v>
                </c:pt>
                <c:pt idx="1877">
                  <c:v>7.508</c:v>
                </c:pt>
                <c:pt idx="1878">
                  <c:v>7.5119999999999996</c:v>
                </c:pt>
                <c:pt idx="1879">
                  <c:v>7.5159999999999991</c:v>
                </c:pt>
                <c:pt idx="1880">
                  <c:v>7.52</c:v>
                </c:pt>
                <c:pt idx="1881">
                  <c:v>7.5239999999999991</c:v>
                </c:pt>
                <c:pt idx="1882">
                  <c:v>7.5279999999999996</c:v>
                </c:pt>
                <c:pt idx="1883">
                  <c:v>7.532</c:v>
                </c:pt>
                <c:pt idx="1884">
                  <c:v>7.5359999999999996</c:v>
                </c:pt>
                <c:pt idx="1885">
                  <c:v>7.54</c:v>
                </c:pt>
                <c:pt idx="1886">
                  <c:v>7.5439999999999996</c:v>
                </c:pt>
                <c:pt idx="1887">
                  <c:v>7.5479999999999992</c:v>
                </c:pt>
                <c:pt idx="1888">
                  <c:v>7.5519999999999996</c:v>
                </c:pt>
                <c:pt idx="1889">
                  <c:v>7.5559999999999992</c:v>
                </c:pt>
                <c:pt idx="1890">
                  <c:v>7.56</c:v>
                </c:pt>
                <c:pt idx="1891">
                  <c:v>7.5639999999999992</c:v>
                </c:pt>
                <c:pt idx="1892">
                  <c:v>7.5679999999999996</c:v>
                </c:pt>
                <c:pt idx="1893">
                  <c:v>7.5720000000000001</c:v>
                </c:pt>
                <c:pt idx="1894">
                  <c:v>7.5759999999999996</c:v>
                </c:pt>
                <c:pt idx="1895">
                  <c:v>7.58</c:v>
                </c:pt>
                <c:pt idx="1896">
                  <c:v>7.5839999999999996</c:v>
                </c:pt>
                <c:pt idx="1897">
                  <c:v>7.5879999999999992</c:v>
                </c:pt>
                <c:pt idx="1898">
                  <c:v>7.5919999999999996</c:v>
                </c:pt>
                <c:pt idx="1899">
                  <c:v>7.5959999999999992</c:v>
                </c:pt>
                <c:pt idx="1900">
                  <c:v>7.6</c:v>
                </c:pt>
                <c:pt idx="1901">
                  <c:v>7.6039999999999992</c:v>
                </c:pt>
                <c:pt idx="1902">
                  <c:v>7.6079999999999997</c:v>
                </c:pt>
                <c:pt idx="1903">
                  <c:v>7.6120000000000001</c:v>
                </c:pt>
                <c:pt idx="1904">
                  <c:v>7.6159999999999997</c:v>
                </c:pt>
                <c:pt idx="1905">
                  <c:v>7.62</c:v>
                </c:pt>
                <c:pt idx="1906">
                  <c:v>7.6239999999999997</c:v>
                </c:pt>
                <c:pt idx="1907">
                  <c:v>7.6279999999999992</c:v>
                </c:pt>
                <c:pt idx="1908">
                  <c:v>7.6319999999999997</c:v>
                </c:pt>
                <c:pt idx="1909">
                  <c:v>7.6359999999999992</c:v>
                </c:pt>
                <c:pt idx="1910">
                  <c:v>7.6399999999999988</c:v>
                </c:pt>
                <c:pt idx="1911">
                  <c:v>7.6440000000000001</c:v>
                </c:pt>
                <c:pt idx="1912">
                  <c:v>7.6479999999999997</c:v>
                </c:pt>
                <c:pt idx="1913">
                  <c:v>7.6520000000000001</c:v>
                </c:pt>
                <c:pt idx="1914">
                  <c:v>7.6559999999999997</c:v>
                </c:pt>
                <c:pt idx="1915">
                  <c:v>7.6599999999999993</c:v>
                </c:pt>
                <c:pt idx="1916">
                  <c:v>7.6639999999999997</c:v>
                </c:pt>
                <c:pt idx="1917">
                  <c:v>7.6679999999999993</c:v>
                </c:pt>
                <c:pt idx="1918">
                  <c:v>7.6719999999999997</c:v>
                </c:pt>
                <c:pt idx="1919">
                  <c:v>7.6759999999999993</c:v>
                </c:pt>
                <c:pt idx="1920">
                  <c:v>7.68</c:v>
                </c:pt>
                <c:pt idx="1921">
                  <c:v>7.6840000000000002</c:v>
                </c:pt>
                <c:pt idx="1922">
                  <c:v>7.6879999999999997</c:v>
                </c:pt>
                <c:pt idx="1923">
                  <c:v>7.6919999999999993</c:v>
                </c:pt>
                <c:pt idx="1924">
                  <c:v>7.6959999999999997</c:v>
                </c:pt>
                <c:pt idx="1925">
                  <c:v>7.6999999999999993</c:v>
                </c:pt>
                <c:pt idx="1926">
                  <c:v>7.7039999999999997</c:v>
                </c:pt>
                <c:pt idx="1927">
                  <c:v>7.7079999999999993</c:v>
                </c:pt>
                <c:pt idx="1928">
                  <c:v>7.7119999999999989</c:v>
                </c:pt>
                <c:pt idx="1929">
                  <c:v>7.7160000000000002</c:v>
                </c:pt>
                <c:pt idx="1930">
                  <c:v>7.72</c:v>
                </c:pt>
                <c:pt idx="1931">
                  <c:v>7.7240000000000002</c:v>
                </c:pt>
                <c:pt idx="1932">
                  <c:v>7.7279999999999998</c:v>
                </c:pt>
                <c:pt idx="1933">
                  <c:v>7.7319999999999993</c:v>
                </c:pt>
                <c:pt idx="1934">
                  <c:v>7.7359999999999998</c:v>
                </c:pt>
                <c:pt idx="1935">
                  <c:v>7.7399999999999993</c:v>
                </c:pt>
                <c:pt idx="1936">
                  <c:v>7.7439999999999989</c:v>
                </c:pt>
                <c:pt idx="1937">
                  <c:v>7.7479999999999993</c:v>
                </c:pt>
                <c:pt idx="1938">
                  <c:v>7.7519999999999998</c:v>
                </c:pt>
                <c:pt idx="1939">
                  <c:v>7.7560000000000002</c:v>
                </c:pt>
                <c:pt idx="1940">
                  <c:v>7.76</c:v>
                </c:pt>
                <c:pt idx="1941">
                  <c:v>7.7640000000000002</c:v>
                </c:pt>
                <c:pt idx="1942">
                  <c:v>7.7679999999999998</c:v>
                </c:pt>
                <c:pt idx="1943">
                  <c:v>7.7719999999999994</c:v>
                </c:pt>
                <c:pt idx="1944">
                  <c:v>7.7759999999999998</c:v>
                </c:pt>
                <c:pt idx="1945">
                  <c:v>7.7799999999999994</c:v>
                </c:pt>
                <c:pt idx="1946">
                  <c:v>7.7839999999999989</c:v>
                </c:pt>
                <c:pt idx="1947">
                  <c:v>7.7879999999999994</c:v>
                </c:pt>
                <c:pt idx="1948">
                  <c:v>7.7919999999999998</c:v>
                </c:pt>
                <c:pt idx="1949">
                  <c:v>7.7959999999999994</c:v>
                </c:pt>
                <c:pt idx="1950">
                  <c:v>7.8</c:v>
                </c:pt>
                <c:pt idx="1951">
                  <c:v>7.8039999999999994</c:v>
                </c:pt>
                <c:pt idx="1952">
                  <c:v>7.8079999999999998</c:v>
                </c:pt>
                <c:pt idx="1953">
                  <c:v>7.8119999999999994</c:v>
                </c:pt>
                <c:pt idx="1954">
                  <c:v>7.8159999999999998</c:v>
                </c:pt>
                <c:pt idx="1955">
                  <c:v>7.8199999999999985</c:v>
                </c:pt>
                <c:pt idx="1956">
                  <c:v>7.823999999999999</c:v>
                </c:pt>
                <c:pt idx="1957">
                  <c:v>7.8280000000000003</c:v>
                </c:pt>
                <c:pt idx="1958">
                  <c:v>7.831999999999999</c:v>
                </c:pt>
                <c:pt idx="1959">
                  <c:v>7.8359999999999994</c:v>
                </c:pt>
                <c:pt idx="1960">
                  <c:v>7.84</c:v>
                </c:pt>
                <c:pt idx="1961">
                  <c:v>7.8440000000000003</c:v>
                </c:pt>
                <c:pt idx="1962">
                  <c:v>7.847999999999999</c:v>
                </c:pt>
                <c:pt idx="1963">
                  <c:v>7.8519999999999994</c:v>
                </c:pt>
                <c:pt idx="1964">
                  <c:v>7.8559999999999999</c:v>
                </c:pt>
                <c:pt idx="1965">
                  <c:v>7.8599999999999985</c:v>
                </c:pt>
                <c:pt idx="1966">
                  <c:v>7.8639999999999999</c:v>
                </c:pt>
                <c:pt idx="1967">
                  <c:v>7.8680000000000003</c:v>
                </c:pt>
                <c:pt idx="1968">
                  <c:v>7.871999999999999</c:v>
                </c:pt>
                <c:pt idx="1969">
                  <c:v>7.8759999999999994</c:v>
                </c:pt>
                <c:pt idx="1970">
                  <c:v>7.88</c:v>
                </c:pt>
                <c:pt idx="1971">
                  <c:v>7.8840000000000003</c:v>
                </c:pt>
                <c:pt idx="1972">
                  <c:v>7.887999999999999</c:v>
                </c:pt>
                <c:pt idx="1973">
                  <c:v>7.8919999999999995</c:v>
                </c:pt>
                <c:pt idx="1974">
                  <c:v>7.8959999999999999</c:v>
                </c:pt>
                <c:pt idx="1975">
                  <c:v>7.8999999999999995</c:v>
                </c:pt>
                <c:pt idx="1976">
                  <c:v>7.9039999999999999</c:v>
                </c:pt>
                <c:pt idx="1977">
                  <c:v>7.9080000000000004</c:v>
                </c:pt>
                <c:pt idx="1978">
                  <c:v>7.911999999999999</c:v>
                </c:pt>
                <c:pt idx="1979">
                  <c:v>7.9159999999999995</c:v>
                </c:pt>
                <c:pt idx="1980">
                  <c:v>7.92</c:v>
                </c:pt>
                <c:pt idx="1981">
                  <c:v>7.9240000000000004</c:v>
                </c:pt>
                <c:pt idx="1982">
                  <c:v>7.927999999999999</c:v>
                </c:pt>
                <c:pt idx="1983">
                  <c:v>7.9319999999999995</c:v>
                </c:pt>
                <c:pt idx="1984">
                  <c:v>7.9359999999999999</c:v>
                </c:pt>
                <c:pt idx="1985">
                  <c:v>7.9399999999999995</c:v>
                </c:pt>
                <c:pt idx="1986">
                  <c:v>7.944</c:v>
                </c:pt>
                <c:pt idx="1987">
                  <c:v>7.9480000000000004</c:v>
                </c:pt>
                <c:pt idx="1988">
                  <c:v>7.9519999999999991</c:v>
                </c:pt>
                <c:pt idx="1989">
                  <c:v>7.9559999999999995</c:v>
                </c:pt>
                <c:pt idx="1990">
                  <c:v>7.96</c:v>
                </c:pt>
                <c:pt idx="1991">
                  <c:v>7.9639999999999986</c:v>
                </c:pt>
                <c:pt idx="1992">
                  <c:v>7.9679999999999991</c:v>
                </c:pt>
                <c:pt idx="1993">
                  <c:v>7.9719999999999995</c:v>
                </c:pt>
                <c:pt idx="1994">
                  <c:v>7.9760000000000009</c:v>
                </c:pt>
                <c:pt idx="1995">
                  <c:v>7.9799999999999995</c:v>
                </c:pt>
                <c:pt idx="1996">
                  <c:v>7.984</c:v>
                </c:pt>
                <c:pt idx="1997">
                  <c:v>7.9880000000000004</c:v>
                </c:pt>
                <c:pt idx="1998">
                  <c:v>7.9919999999999991</c:v>
                </c:pt>
                <c:pt idx="1999">
                  <c:v>7.9959999999999996</c:v>
                </c:pt>
                <c:pt idx="2000">
                  <c:v>8</c:v>
                </c:pt>
                <c:pt idx="2001">
                  <c:v>8.0039999999999996</c:v>
                </c:pt>
                <c:pt idx="2002">
                  <c:v>8.0079999999999991</c:v>
                </c:pt>
                <c:pt idx="2003">
                  <c:v>8.0120000000000005</c:v>
                </c:pt>
                <c:pt idx="2004">
                  <c:v>8.0159999999999982</c:v>
                </c:pt>
                <c:pt idx="2005">
                  <c:v>8.02</c:v>
                </c:pt>
                <c:pt idx="2006">
                  <c:v>8.0239999999999991</c:v>
                </c:pt>
                <c:pt idx="2007">
                  <c:v>8.0280000000000005</c:v>
                </c:pt>
                <c:pt idx="2008">
                  <c:v>8.032</c:v>
                </c:pt>
                <c:pt idx="2009">
                  <c:v>8.0359999999999996</c:v>
                </c:pt>
                <c:pt idx="2010">
                  <c:v>8.0400000000000009</c:v>
                </c:pt>
                <c:pt idx="2011">
                  <c:v>8.0439999999999987</c:v>
                </c:pt>
                <c:pt idx="2012">
                  <c:v>8.048</c:v>
                </c:pt>
                <c:pt idx="2013">
                  <c:v>8.0519999999999996</c:v>
                </c:pt>
                <c:pt idx="2014">
                  <c:v>8.0559999999999992</c:v>
                </c:pt>
                <c:pt idx="2015">
                  <c:v>8.0599999999999987</c:v>
                </c:pt>
                <c:pt idx="2016">
                  <c:v>8.0640000000000001</c:v>
                </c:pt>
                <c:pt idx="2017">
                  <c:v>8.0679999999999996</c:v>
                </c:pt>
                <c:pt idx="2018">
                  <c:v>8.0719999999999992</c:v>
                </c:pt>
                <c:pt idx="2019">
                  <c:v>8.0760000000000005</c:v>
                </c:pt>
                <c:pt idx="2020">
                  <c:v>8.08</c:v>
                </c:pt>
                <c:pt idx="2021">
                  <c:v>8.0839999999999996</c:v>
                </c:pt>
                <c:pt idx="2022">
                  <c:v>8.0879999999999992</c:v>
                </c:pt>
                <c:pt idx="2023">
                  <c:v>8.0920000000000005</c:v>
                </c:pt>
                <c:pt idx="2024">
                  <c:v>8.0959999999999983</c:v>
                </c:pt>
                <c:pt idx="2025">
                  <c:v>8.1</c:v>
                </c:pt>
                <c:pt idx="2026">
                  <c:v>8.1039999999999992</c:v>
                </c:pt>
                <c:pt idx="2027">
                  <c:v>8.1079999999999988</c:v>
                </c:pt>
                <c:pt idx="2028">
                  <c:v>8.1120000000000001</c:v>
                </c:pt>
                <c:pt idx="2029">
                  <c:v>8.1159999999999997</c:v>
                </c:pt>
                <c:pt idx="2030">
                  <c:v>8.1199999999999992</c:v>
                </c:pt>
                <c:pt idx="2031">
                  <c:v>8.1239999999999988</c:v>
                </c:pt>
                <c:pt idx="2032">
                  <c:v>8.1280000000000001</c:v>
                </c:pt>
                <c:pt idx="2033">
                  <c:v>8.1319999999999997</c:v>
                </c:pt>
                <c:pt idx="2034">
                  <c:v>8.1359999999999992</c:v>
                </c:pt>
                <c:pt idx="2035">
                  <c:v>8.1399999999999988</c:v>
                </c:pt>
                <c:pt idx="2036">
                  <c:v>8.1440000000000001</c:v>
                </c:pt>
                <c:pt idx="2037">
                  <c:v>8.1479999999999997</c:v>
                </c:pt>
                <c:pt idx="2038">
                  <c:v>8.1519999999999992</c:v>
                </c:pt>
                <c:pt idx="2039">
                  <c:v>8.1560000000000006</c:v>
                </c:pt>
                <c:pt idx="2040">
                  <c:v>8.1599999999999984</c:v>
                </c:pt>
                <c:pt idx="2041">
                  <c:v>8.1639999999999997</c:v>
                </c:pt>
                <c:pt idx="2042">
                  <c:v>8.1679999999999993</c:v>
                </c:pt>
                <c:pt idx="2043">
                  <c:v>8.1719999999999988</c:v>
                </c:pt>
                <c:pt idx="2044">
                  <c:v>8.1759999999999984</c:v>
                </c:pt>
                <c:pt idx="2045">
                  <c:v>8.18</c:v>
                </c:pt>
                <c:pt idx="2046">
                  <c:v>8.1840000000000011</c:v>
                </c:pt>
                <c:pt idx="2047">
                  <c:v>8.1879999999999988</c:v>
                </c:pt>
                <c:pt idx="2048">
                  <c:v>8.1920000000000002</c:v>
                </c:pt>
                <c:pt idx="2049">
                  <c:v>8.1959999999999997</c:v>
                </c:pt>
                <c:pt idx="2050">
                  <c:v>8.1999999999999993</c:v>
                </c:pt>
                <c:pt idx="2051">
                  <c:v>8.2039999999999988</c:v>
                </c:pt>
                <c:pt idx="2052">
                  <c:v>8.2080000000000002</c:v>
                </c:pt>
                <c:pt idx="2053">
                  <c:v>8.2119999999999997</c:v>
                </c:pt>
                <c:pt idx="2054">
                  <c:v>8.2159999999999993</c:v>
                </c:pt>
                <c:pt idx="2055">
                  <c:v>8.2200000000000006</c:v>
                </c:pt>
                <c:pt idx="2056">
                  <c:v>8.2239999999999984</c:v>
                </c:pt>
                <c:pt idx="2057">
                  <c:v>8.2279999999999998</c:v>
                </c:pt>
                <c:pt idx="2058">
                  <c:v>8.2319999999999993</c:v>
                </c:pt>
                <c:pt idx="2059">
                  <c:v>8.2360000000000007</c:v>
                </c:pt>
                <c:pt idx="2060">
                  <c:v>8.2399999999999984</c:v>
                </c:pt>
                <c:pt idx="2061">
                  <c:v>8.2439999999999998</c:v>
                </c:pt>
                <c:pt idx="2062">
                  <c:v>8.2479999999999993</c:v>
                </c:pt>
                <c:pt idx="2063">
                  <c:v>8.2519999999999989</c:v>
                </c:pt>
                <c:pt idx="2064">
                  <c:v>8.2560000000000002</c:v>
                </c:pt>
                <c:pt idx="2065">
                  <c:v>8.26</c:v>
                </c:pt>
                <c:pt idx="2066">
                  <c:v>8.2640000000000011</c:v>
                </c:pt>
                <c:pt idx="2067">
                  <c:v>8.2679999999999989</c:v>
                </c:pt>
                <c:pt idx="2068">
                  <c:v>8.2720000000000002</c:v>
                </c:pt>
                <c:pt idx="2069">
                  <c:v>8.275999999999998</c:v>
                </c:pt>
                <c:pt idx="2070">
                  <c:v>8.2799999999999994</c:v>
                </c:pt>
                <c:pt idx="2071">
                  <c:v>8.2839999999999989</c:v>
                </c:pt>
                <c:pt idx="2072">
                  <c:v>8.2880000000000003</c:v>
                </c:pt>
                <c:pt idx="2073">
                  <c:v>8.2919999999999998</c:v>
                </c:pt>
                <c:pt idx="2074">
                  <c:v>8.2959999999999994</c:v>
                </c:pt>
                <c:pt idx="2075">
                  <c:v>8.3000000000000007</c:v>
                </c:pt>
                <c:pt idx="2076">
                  <c:v>8.3039999999999985</c:v>
                </c:pt>
                <c:pt idx="2077">
                  <c:v>8.3079999999999998</c:v>
                </c:pt>
                <c:pt idx="2078">
                  <c:v>8.3119999999999994</c:v>
                </c:pt>
                <c:pt idx="2079">
                  <c:v>8.3160000000000007</c:v>
                </c:pt>
                <c:pt idx="2080">
                  <c:v>8.3199999999999985</c:v>
                </c:pt>
                <c:pt idx="2081">
                  <c:v>8.3239999999999998</c:v>
                </c:pt>
                <c:pt idx="2082">
                  <c:v>8.3280000000000012</c:v>
                </c:pt>
                <c:pt idx="2083">
                  <c:v>8.331999999999999</c:v>
                </c:pt>
                <c:pt idx="2084">
                  <c:v>8.3360000000000003</c:v>
                </c:pt>
                <c:pt idx="2085">
                  <c:v>8.34</c:v>
                </c:pt>
                <c:pt idx="2086">
                  <c:v>8.3439999999999994</c:v>
                </c:pt>
                <c:pt idx="2087">
                  <c:v>8.347999999999999</c:v>
                </c:pt>
                <c:pt idx="2088">
                  <c:v>8.3520000000000003</c:v>
                </c:pt>
                <c:pt idx="2089">
                  <c:v>8.3559999999999981</c:v>
                </c:pt>
                <c:pt idx="2090">
                  <c:v>8.36</c:v>
                </c:pt>
                <c:pt idx="2091">
                  <c:v>8.3640000000000008</c:v>
                </c:pt>
                <c:pt idx="2092">
                  <c:v>8.3680000000000003</c:v>
                </c:pt>
                <c:pt idx="2093">
                  <c:v>8.3719999999999999</c:v>
                </c:pt>
                <c:pt idx="2094">
                  <c:v>8.3759999999999994</c:v>
                </c:pt>
                <c:pt idx="2095">
                  <c:v>8.3800000000000008</c:v>
                </c:pt>
                <c:pt idx="2096">
                  <c:v>8.3839999999999986</c:v>
                </c:pt>
                <c:pt idx="2097">
                  <c:v>8.3879999999999999</c:v>
                </c:pt>
                <c:pt idx="2098">
                  <c:v>8.3919999999999995</c:v>
                </c:pt>
                <c:pt idx="2099">
                  <c:v>8.395999999999999</c:v>
                </c:pt>
                <c:pt idx="2100">
                  <c:v>8.4</c:v>
                </c:pt>
                <c:pt idx="2101">
                  <c:v>8.4039999999999999</c:v>
                </c:pt>
                <c:pt idx="2102">
                  <c:v>8.4079999999999995</c:v>
                </c:pt>
                <c:pt idx="2103">
                  <c:v>8.411999999999999</c:v>
                </c:pt>
                <c:pt idx="2104">
                  <c:v>8.4160000000000004</c:v>
                </c:pt>
                <c:pt idx="2105">
                  <c:v>8.42</c:v>
                </c:pt>
                <c:pt idx="2106">
                  <c:v>8.4239999999999995</c:v>
                </c:pt>
                <c:pt idx="2107">
                  <c:v>8.427999999999999</c:v>
                </c:pt>
                <c:pt idx="2108">
                  <c:v>8.4320000000000004</c:v>
                </c:pt>
                <c:pt idx="2109">
                  <c:v>8.4359999999999999</c:v>
                </c:pt>
                <c:pt idx="2110">
                  <c:v>8.44</c:v>
                </c:pt>
                <c:pt idx="2111">
                  <c:v>8.4440000000000008</c:v>
                </c:pt>
                <c:pt idx="2112">
                  <c:v>8.4479999999999986</c:v>
                </c:pt>
                <c:pt idx="2113">
                  <c:v>8.452</c:v>
                </c:pt>
                <c:pt idx="2114">
                  <c:v>8.4559999999999995</c:v>
                </c:pt>
                <c:pt idx="2115">
                  <c:v>8.4599999999999991</c:v>
                </c:pt>
                <c:pt idx="2116">
                  <c:v>8.4639999999999986</c:v>
                </c:pt>
                <c:pt idx="2117">
                  <c:v>8.468</c:v>
                </c:pt>
                <c:pt idx="2118">
                  <c:v>8.4719999999999995</c:v>
                </c:pt>
                <c:pt idx="2119">
                  <c:v>8.4759999999999991</c:v>
                </c:pt>
                <c:pt idx="2120">
                  <c:v>8.48</c:v>
                </c:pt>
                <c:pt idx="2121">
                  <c:v>8.484</c:v>
                </c:pt>
                <c:pt idx="2122">
                  <c:v>8.4879999999999995</c:v>
                </c:pt>
                <c:pt idx="2123">
                  <c:v>8.4919999999999991</c:v>
                </c:pt>
                <c:pt idx="2124">
                  <c:v>8.4960000000000004</c:v>
                </c:pt>
                <c:pt idx="2125">
                  <c:v>8.4999999999999982</c:v>
                </c:pt>
                <c:pt idx="2126">
                  <c:v>8.5039999999999996</c:v>
                </c:pt>
                <c:pt idx="2127">
                  <c:v>8.5079999999999991</c:v>
                </c:pt>
                <c:pt idx="2128">
                  <c:v>8.5119999999999987</c:v>
                </c:pt>
                <c:pt idx="2129">
                  <c:v>8.516</c:v>
                </c:pt>
                <c:pt idx="2130">
                  <c:v>8.52</c:v>
                </c:pt>
                <c:pt idx="2131">
                  <c:v>8.5240000000000009</c:v>
                </c:pt>
                <c:pt idx="2132">
                  <c:v>8.5279999999999987</c:v>
                </c:pt>
                <c:pt idx="2133">
                  <c:v>8.532</c:v>
                </c:pt>
                <c:pt idx="2134">
                  <c:v>8.5359999999999996</c:v>
                </c:pt>
                <c:pt idx="2135">
                  <c:v>8.5399999999999991</c:v>
                </c:pt>
                <c:pt idx="2136">
                  <c:v>8.5439999999999987</c:v>
                </c:pt>
                <c:pt idx="2137">
                  <c:v>8.548</c:v>
                </c:pt>
                <c:pt idx="2138">
                  <c:v>8.5519999999999996</c:v>
                </c:pt>
                <c:pt idx="2139">
                  <c:v>8.5559999999999992</c:v>
                </c:pt>
                <c:pt idx="2140">
                  <c:v>8.56</c:v>
                </c:pt>
                <c:pt idx="2141">
                  <c:v>8.5639999999999983</c:v>
                </c:pt>
                <c:pt idx="2142">
                  <c:v>8.5679999999999996</c:v>
                </c:pt>
                <c:pt idx="2143">
                  <c:v>8.5719999999999992</c:v>
                </c:pt>
                <c:pt idx="2144">
                  <c:v>8.5760000000000005</c:v>
                </c:pt>
                <c:pt idx="2145">
                  <c:v>8.5799999999999983</c:v>
                </c:pt>
                <c:pt idx="2146">
                  <c:v>8.5839999999999996</c:v>
                </c:pt>
                <c:pt idx="2147">
                  <c:v>8.588000000000001</c:v>
                </c:pt>
                <c:pt idx="2148">
                  <c:v>8.5919999999999987</c:v>
                </c:pt>
                <c:pt idx="2149">
                  <c:v>8.5960000000000001</c:v>
                </c:pt>
                <c:pt idx="2150">
                  <c:v>8.6</c:v>
                </c:pt>
                <c:pt idx="2151">
                  <c:v>8.604000000000001</c:v>
                </c:pt>
                <c:pt idx="2152">
                  <c:v>8.6079999999999988</c:v>
                </c:pt>
                <c:pt idx="2153">
                  <c:v>8.6120000000000001</c:v>
                </c:pt>
                <c:pt idx="2154">
                  <c:v>8.6159999999999979</c:v>
                </c:pt>
                <c:pt idx="2155">
                  <c:v>8.6199999999999992</c:v>
                </c:pt>
                <c:pt idx="2156">
                  <c:v>8.6240000000000006</c:v>
                </c:pt>
                <c:pt idx="2157">
                  <c:v>8.6280000000000001</c:v>
                </c:pt>
                <c:pt idx="2158">
                  <c:v>8.6319999999999997</c:v>
                </c:pt>
                <c:pt idx="2159">
                  <c:v>8.6359999999999992</c:v>
                </c:pt>
                <c:pt idx="2160">
                  <c:v>8.64</c:v>
                </c:pt>
                <c:pt idx="2161">
                  <c:v>8.6439999999999984</c:v>
                </c:pt>
                <c:pt idx="2162">
                  <c:v>8.6479999999999997</c:v>
                </c:pt>
                <c:pt idx="2163">
                  <c:v>8.6519999999999992</c:v>
                </c:pt>
                <c:pt idx="2164">
                  <c:v>8.6560000000000006</c:v>
                </c:pt>
                <c:pt idx="2165">
                  <c:v>8.66</c:v>
                </c:pt>
                <c:pt idx="2166">
                  <c:v>8.6639999999999997</c:v>
                </c:pt>
                <c:pt idx="2167">
                  <c:v>8.6679999999999993</c:v>
                </c:pt>
                <c:pt idx="2168">
                  <c:v>8.6719999999999988</c:v>
                </c:pt>
                <c:pt idx="2169">
                  <c:v>8.6760000000000002</c:v>
                </c:pt>
                <c:pt idx="2170">
                  <c:v>8.68</c:v>
                </c:pt>
                <c:pt idx="2171">
                  <c:v>8.6839999999999993</c:v>
                </c:pt>
                <c:pt idx="2172">
                  <c:v>8.6879999999999988</c:v>
                </c:pt>
                <c:pt idx="2173">
                  <c:v>8.6920000000000002</c:v>
                </c:pt>
                <c:pt idx="2174">
                  <c:v>8.6959999999999997</c:v>
                </c:pt>
                <c:pt idx="2175">
                  <c:v>8.6999999999999993</c:v>
                </c:pt>
                <c:pt idx="2176">
                  <c:v>8.7040000000000006</c:v>
                </c:pt>
                <c:pt idx="2177">
                  <c:v>8.7080000000000002</c:v>
                </c:pt>
                <c:pt idx="2178">
                  <c:v>8.7119999999999997</c:v>
                </c:pt>
                <c:pt idx="2179">
                  <c:v>8.7159999999999993</c:v>
                </c:pt>
                <c:pt idx="2180">
                  <c:v>8.7200000000000006</c:v>
                </c:pt>
                <c:pt idx="2181">
                  <c:v>8.7239999999999984</c:v>
                </c:pt>
                <c:pt idx="2182">
                  <c:v>8.7279999999999998</c:v>
                </c:pt>
                <c:pt idx="2183">
                  <c:v>8.7319999999999993</c:v>
                </c:pt>
                <c:pt idx="2184">
                  <c:v>8.7359999999999989</c:v>
                </c:pt>
                <c:pt idx="2185">
                  <c:v>8.74</c:v>
                </c:pt>
                <c:pt idx="2186">
                  <c:v>8.7439999999999998</c:v>
                </c:pt>
                <c:pt idx="2187">
                  <c:v>8.7479999999999993</c:v>
                </c:pt>
                <c:pt idx="2188">
                  <c:v>8.7519999999999989</c:v>
                </c:pt>
                <c:pt idx="2189">
                  <c:v>8.7560000000000002</c:v>
                </c:pt>
                <c:pt idx="2190">
                  <c:v>8.76</c:v>
                </c:pt>
                <c:pt idx="2191">
                  <c:v>8.7639999999999993</c:v>
                </c:pt>
                <c:pt idx="2192">
                  <c:v>8.7679999999999989</c:v>
                </c:pt>
                <c:pt idx="2193">
                  <c:v>8.7720000000000002</c:v>
                </c:pt>
                <c:pt idx="2194">
                  <c:v>8.7759999999999998</c:v>
                </c:pt>
                <c:pt idx="2195">
                  <c:v>8.7799999999999994</c:v>
                </c:pt>
                <c:pt idx="2196">
                  <c:v>8.7840000000000007</c:v>
                </c:pt>
                <c:pt idx="2197">
                  <c:v>8.7879999999999985</c:v>
                </c:pt>
                <c:pt idx="2198">
                  <c:v>8.7919999999999998</c:v>
                </c:pt>
                <c:pt idx="2199">
                  <c:v>8.7959999999999994</c:v>
                </c:pt>
                <c:pt idx="2200">
                  <c:v>8.7999999999999989</c:v>
                </c:pt>
                <c:pt idx="2201">
                  <c:v>8.8039999999999985</c:v>
                </c:pt>
                <c:pt idx="2202">
                  <c:v>8.8079999999999998</c:v>
                </c:pt>
                <c:pt idx="2203">
                  <c:v>8.8120000000000012</c:v>
                </c:pt>
                <c:pt idx="2204">
                  <c:v>8.8159999999999989</c:v>
                </c:pt>
                <c:pt idx="2205">
                  <c:v>8.82</c:v>
                </c:pt>
                <c:pt idx="2206">
                  <c:v>8.8239999999999998</c:v>
                </c:pt>
                <c:pt idx="2207">
                  <c:v>8.8279999999999994</c:v>
                </c:pt>
                <c:pt idx="2208">
                  <c:v>8.831999999999999</c:v>
                </c:pt>
                <c:pt idx="2209">
                  <c:v>8.8360000000000003</c:v>
                </c:pt>
                <c:pt idx="2210">
                  <c:v>8.8399999999999981</c:v>
                </c:pt>
                <c:pt idx="2211">
                  <c:v>8.8439999999999994</c:v>
                </c:pt>
                <c:pt idx="2212">
                  <c:v>8.8480000000000008</c:v>
                </c:pt>
                <c:pt idx="2213">
                  <c:v>8.8519999999999985</c:v>
                </c:pt>
                <c:pt idx="2214">
                  <c:v>8.8559999999999999</c:v>
                </c:pt>
                <c:pt idx="2215">
                  <c:v>8.86</c:v>
                </c:pt>
                <c:pt idx="2216">
                  <c:v>8.8640000000000008</c:v>
                </c:pt>
                <c:pt idx="2217">
                  <c:v>8.8679999999999986</c:v>
                </c:pt>
                <c:pt idx="2218">
                  <c:v>8.8719999999999999</c:v>
                </c:pt>
                <c:pt idx="2219">
                  <c:v>8.8759999999999994</c:v>
                </c:pt>
                <c:pt idx="2220">
                  <c:v>8.879999999999999</c:v>
                </c:pt>
                <c:pt idx="2221">
                  <c:v>8.8840000000000003</c:v>
                </c:pt>
                <c:pt idx="2222">
                  <c:v>8.8879999999999999</c:v>
                </c:pt>
                <c:pt idx="2223">
                  <c:v>8.8919999999999995</c:v>
                </c:pt>
                <c:pt idx="2224">
                  <c:v>8.895999999999999</c:v>
                </c:pt>
                <c:pt idx="2225">
                  <c:v>8.9</c:v>
                </c:pt>
                <c:pt idx="2226">
                  <c:v>8.9039999999999981</c:v>
                </c:pt>
                <c:pt idx="2227">
                  <c:v>8.9079999999999995</c:v>
                </c:pt>
                <c:pt idx="2228">
                  <c:v>8.911999999999999</c:v>
                </c:pt>
                <c:pt idx="2229">
                  <c:v>8.9160000000000004</c:v>
                </c:pt>
                <c:pt idx="2230">
                  <c:v>8.92</c:v>
                </c:pt>
                <c:pt idx="2231">
                  <c:v>8.9239999999999995</c:v>
                </c:pt>
                <c:pt idx="2232">
                  <c:v>8.9280000000000008</c:v>
                </c:pt>
                <c:pt idx="2233">
                  <c:v>8.9319999999999986</c:v>
                </c:pt>
                <c:pt idx="2234">
                  <c:v>8.9359999999999999</c:v>
                </c:pt>
                <c:pt idx="2235">
                  <c:v>8.94</c:v>
                </c:pt>
                <c:pt idx="2236">
                  <c:v>8.9440000000000008</c:v>
                </c:pt>
                <c:pt idx="2237">
                  <c:v>8.9479999999999986</c:v>
                </c:pt>
                <c:pt idx="2238">
                  <c:v>8.952</c:v>
                </c:pt>
                <c:pt idx="2239">
                  <c:v>8.9559999999999995</c:v>
                </c:pt>
                <c:pt idx="2240">
                  <c:v>8.9599999999999991</c:v>
                </c:pt>
                <c:pt idx="2241">
                  <c:v>8.9640000000000004</c:v>
                </c:pt>
                <c:pt idx="2242">
                  <c:v>8.968</c:v>
                </c:pt>
                <c:pt idx="2243">
                  <c:v>8.9719999999999995</c:v>
                </c:pt>
                <c:pt idx="2244">
                  <c:v>8.9759999999999991</c:v>
                </c:pt>
                <c:pt idx="2245">
                  <c:v>8.98</c:v>
                </c:pt>
                <c:pt idx="2246">
                  <c:v>8.9839999999999982</c:v>
                </c:pt>
                <c:pt idx="2247">
                  <c:v>8.9879999999999995</c:v>
                </c:pt>
                <c:pt idx="2248">
                  <c:v>8.9920000000000009</c:v>
                </c:pt>
                <c:pt idx="2249">
                  <c:v>8.9960000000000004</c:v>
                </c:pt>
                <c:pt idx="2250">
                  <c:v>9</c:v>
                </c:pt>
                <c:pt idx="2251">
                  <c:v>9.0039999999999996</c:v>
                </c:pt>
                <c:pt idx="2252">
                  <c:v>9.0079999999999991</c:v>
                </c:pt>
                <c:pt idx="2253">
                  <c:v>9.0119999999999987</c:v>
                </c:pt>
                <c:pt idx="2254">
                  <c:v>9.016</c:v>
                </c:pt>
                <c:pt idx="2255">
                  <c:v>9.02</c:v>
                </c:pt>
                <c:pt idx="2256">
                  <c:v>9.0239999999999991</c:v>
                </c:pt>
                <c:pt idx="2257">
                  <c:v>9.0279999999999987</c:v>
                </c:pt>
                <c:pt idx="2258">
                  <c:v>9.032</c:v>
                </c:pt>
                <c:pt idx="2259">
                  <c:v>9.0359999999999996</c:v>
                </c:pt>
                <c:pt idx="2260">
                  <c:v>9.0399999999999991</c:v>
                </c:pt>
                <c:pt idx="2261">
                  <c:v>9.0440000000000005</c:v>
                </c:pt>
                <c:pt idx="2262">
                  <c:v>9.048</c:v>
                </c:pt>
                <c:pt idx="2263">
                  <c:v>9.0519999999999996</c:v>
                </c:pt>
                <c:pt idx="2264">
                  <c:v>9.0559999999999992</c:v>
                </c:pt>
                <c:pt idx="2265">
                  <c:v>9.06</c:v>
                </c:pt>
                <c:pt idx="2266">
                  <c:v>9.0639999999999983</c:v>
                </c:pt>
                <c:pt idx="2267">
                  <c:v>9.0679999999999996</c:v>
                </c:pt>
                <c:pt idx="2268">
                  <c:v>9.072000000000001</c:v>
                </c:pt>
                <c:pt idx="2269">
                  <c:v>9.0759999999999987</c:v>
                </c:pt>
                <c:pt idx="2270">
                  <c:v>9.08</c:v>
                </c:pt>
                <c:pt idx="2271">
                  <c:v>9.0839999999999996</c:v>
                </c:pt>
                <c:pt idx="2272">
                  <c:v>9.0879999999999992</c:v>
                </c:pt>
                <c:pt idx="2273">
                  <c:v>9.0919999999999987</c:v>
                </c:pt>
                <c:pt idx="2274">
                  <c:v>9.0960000000000001</c:v>
                </c:pt>
                <c:pt idx="2275">
                  <c:v>9.1</c:v>
                </c:pt>
                <c:pt idx="2276">
                  <c:v>9.1039999999999992</c:v>
                </c:pt>
                <c:pt idx="2277">
                  <c:v>9.1080000000000005</c:v>
                </c:pt>
                <c:pt idx="2278">
                  <c:v>9.1119999999999983</c:v>
                </c:pt>
                <c:pt idx="2279">
                  <c:v>9.1159999999999997</c:v>
                </c:pt>
                <c:pt idx="2280">
                  <c:v>9.1199999999999992</c:v>
                </c:pt>
                <c:pt idx="2281">
                  <c:v>9.1240000000000006</c:v>
                </c:pt>
                <c:pt idx="2282">
                  <c:v>9.1279999999999983</c:v>
                </c:pt>
                <c:pt idx="2283">
                  <c:v>9.1319999999999997</c:v>
                </c:pt>
                <c:pt idx="2284">
                  <c:v>9.1359999999999992</c:v>
                </c:pt>
                <c:pt idx="2285">
                  <c:v>9.1399999999999988</c:v>
                </c:pt>
                <c:pt idx="2286">
                  <c:v>9.1440000000000001</c:v>
                </c:pt>
                <c:pt idx="2287">
                  <c:v>9.1479999999999997</c:v>
                </c:pt>
                <c:pt idx="2288">
                  <c:v>9.152000000000001</c:v>
                </c:pt>
                <c:pt idx="2289">
                  <c:v>9.1559999999999988</c:v>
                </c:pt>
                <c:pt idx="2290">
                  <c:v>9.16</c:v>
                </c:pt>
                <c:pt idx="2291">
                  <c:v>9.1639999999999979</c:v>
                </c:pt>
                <c:pt idx="2292">
                  <c:v>9.1679999999999993</c:v>
                </c:pt>
                <c:pt idx="2293">
                  <c:v>9.1719999999999988</c:v>
                </c:pt>
                <c:pt idx="2294">
                  <c:v>9.1760000000000002</c:v>
                </c:pt>
                <c:pt idx="2295">
                  <c:v>9.1800000000000015</c:v>
                </c:pt>
                <c:pt idx="2296">
                  <c:v>9.1839999999999993</c:v>
                </c:pt>
                <c:pt idx="2297">
                  <c:v>9.1880000000000006</c:v>
                </c:pt>
                <c:pt idx="2298">
                  <c:v>9.1919999999999984</c:v>
                </c:pt>
                <c:pt idx="2299">
                  <c:v>9.1959999999999997</c:v>
                </c:pt>
                <c:pt idx="2300">
                  <c:v>9.1999999999999993</c:v>
                </c:pt>
                <c:pt idx="2301">
                  <c:v>9.2040000000000006</c:v>
                </c:pt>
                <c:pt idx="2302">
                  <c:v>9.2079999999999984</c:v>
                </c:pt>
                <c:pt idx="2303">
                  <c:v>9.2119999999999997</c:v>
                </c:pt>
                <c:pt idx="2304">
                  <c:v>9.2160000000000011</c:v>
                </c:pt>
                <c:pt idx="2305">
                  <c:v>9.2199999999999989</c:v>
                </c:pt>
                <c:pt idx="2306">
                  <c:v>9.2240000000000002</c:v>
                </c:pt>
                <c:pt idx="2307">
                  <c:v>9.2279999999999998</c:v>
                </c:pt>
                <c:pt idx="2308">
                  <c:v>9.2320000000000011</c:v>
                </c:pt>
                <c:pt idx="2309">
                  <c:v>9.2359999999999989</c:v>
                </c:pt>
                <c:pt idx="2310">
                  <c:v>9.24</c:v>
                </c:pt>
                <c:pt idx="2311">
                  <c:v>9.243999999999998</c:v>
                </c:pt>
                <c:pt idx="2312">
                  <c:v>9.2479999999999993</c:v>
                </c:pt>
                <c:pt idx="2313">
                  <c:v>9.2520000000000007</c:v>
                </c:pt>
                <c:pt idx="2314">
                  <c:v>9.2560000000000002</c:v>
                </c:pt>
                <c:pt idx="2315">
                  <c:v>9.26</c:v>
                </c:pt>
                <c:pt idx="2316">
                  <c:v>9.2639999999999993</c:v>
                </c:pt>
                <c:pt idx="2317">
                  <c:v>9.2680000000000007</c:v>
                </c:pt>
                <c:pt idx="2318">
                  <c:v>9.2719999999999985</c:v>
                </c:pt>
                <c:pt idx="2319">
                  <c:v>9.2759999999999998</c:v>
                </c:pt>
                <c:pt idx="2320">
                  <c:v>9.2799999999999994</c:v>
                </c:pt>
                <c:pt idx="2321">
                  <c:v>9.2840000000000007</c:v>
                </c:pt>
                <c:pt idx="2322">
                  <c:v>9.2880000000000003</c:v>
                </c:pt>
                <c:pt idx="2323">
                  <c:v>9.2919999999999998</c:v>
                </c:pt>
                <c:pt idx="2324">
                  <c:v>9.2959999999999994</c:v>
                </c:pt>
                <c:pt idx="2325">
                  <c:v>9.2999999999999989</c:v>
                </c:pt>
                <c:pt idx="2326">
                  <c:v>9.3040000000000003</c:v>
                </c:pt>
                <c:pt idx="2327">
                  <c:v>9.3079999999999998</c:v>
                </c:pt>
                <c:pt idx="2328">
                  <c:v>9.3119999999999994</c:v>
                </c:pt>
                <c:pt idx="2329">
                  <c:v>9.3159999999999989</c:v>
                </c:pt>
                <c:pt idx="2330">
                  <c:v>9.32</c:v>
                </c:pt>
                <c:pt idx="2331">
                  <c:v>9.3239999999999981</c:v>
                </c:pt>
                <c:pt idx="2332">
                  <c:v>9.3279999999999994</c:v>
                </c:pt>
                <c:pt idx="2333">
                  <c:v>9.3320000000000007</c:v>
                </c:pt>
                <c:pt idx="2334">
                  <c:v>9.3360000000000003</c:v>
                </c:pt>
                <c:pt idx="2335">
                  <c:v>9.34</c:v>
                </c:pt>
                <c:pt idx="2336">
                  <c:v>9.3439999999999994</c:v>
                </c:pt>
                <c:pt idx="2337">
                  <c:v>9.347999999999999</c:v>
                </c:pt>
                <c:pt idx="2338">
                  <c:v>9.3519999999999985</c:v>
                </c:pt>
                <c:pt idx="2339">
                  <c:v>9.3559999999999999</c:v>
                </c:pt>
                <c:pt idx="2340">
                  <c:v>9.36</c:v>
                </c:pt>
                <c:pt idx="2341">
                  <c:v>9.363999999999999</c:v>
                </c:pt>
                <c:pt idx="2342">
                  <c:v>9.3680000000000003</c:v>
                </c:pt>
                <c:pt idx="2343">
                  <c:v>9.3719999999999999</c:v>
                </c:pt>
                <c:pt idx="2344">
                  <c:v>9.3759999999999994</c:v>
                </c:pt>
                <c:pt idx="2345">
                  <c:v>9.379999999999999</c:v>
                </c:pt>
                <c:pt idx="2346">
                  <c:v>9.3840000000000003</c:v>
                </c:pt>
                <c:pt idx="2347">
                  <c:v>9.3879999999999999</c:v>
                </c:pt>
                <c:pt idx="2348">
                  <c:v>9.3919999999999995</c:v>
                </c:pt>
                <c:pt idx="2349">
                  <c:v>9.395999999999999</c:v>
                </c:pt>
                <c:pt idx="2350">
                  <c:v>9.3999999999999986</c:v>
                </c:pt>
                <c:pt idx="2351">
                  <c:v>9.4039999999999999</c:v>
                </c:pt>
                <c:pt idx="2352">
                  <c:v>9.4079999999999995</c:v>
                </c:pt>
                <c:pt idx="2353">
                  <c:v>9.4120000000000008</c:v>
                </c:pt>
                <c:pt idx="2354">
                  <c:v>9.4159999999999986</c:v>
                </c:pt>
                <c:pt idx="2355">
                  <c:v>9.42</c:v>
                </c:pt>
                <c:pt idx="2356">
                  <c:v>9.4239999999999995</c:v>
                </c:pt>
                <c:pt idx="2357">
                  <c:v>9.427999999999999</c:v>
                </c:pt>
                <c:pt idx="2358">
                  <c:v>9.4319999999999986</c:v>
                </c:pt>
                <c:pt idx="2359">
                  <c:v>9.4359999999999999</c:v>
                </c:pt>
                <c:pt idx="2360">
                  <c:v>9.4400000000000013</c:v>
                </c:pt>
                <c:pt idx="2361">
                  <c:v>9.4439999999999991</c:v>
                </c:pt>
                <c:pt idx="2362">
                  <c:v>9.4480000000000004</c:v>
                </c:pt>
                <c:pt idx="2363">
                  <c:v>9.4519999999999982</c:v>
                </c:pt>
                <c:pt idx="2364">
                  <c:v>9.4559999999999995</c:v>
                </c:pt>
                <c:pt idx="2365">
                  <c:v>9.4599999999999991</c:v>
                </c:pt>
                <c:pt idx="2366">
                  <c:v>9.4640000000000004</c:v>
                </c:pt>
                <c:pt idx="2367">
                  <c:v>9.4679999999999982</c:v>
                </c:pt>
                <c:pt idx="2368">
                  <c:v>9.4719999999999995</c:v>
                </c:pt>
                <c:pt idx="2369">
                  <c:v>9.4760000000000009</c:v>
                </c:pt>
                <c:pt idx="2370">
                  <c:v>9.4799999999999986</c:v>
                </c:pt>
                <c:pt idx="2371">
                  <c:v>9.484</c:v>
                </c:pt>
                <c:pt idx="2372">
                  <c:v>9.4879999999999995</c:v>
                </c:pt>
                <c:pt idx="2373">
                  <c:v>9.4920000000000009</c:v>
                </c:pt>
                <c:pt idx="2374">
                  <c:v>9.4959999999999987</c:v>
                </c:pt>
                <c:pt idx="2375">
                  <c:v>9.5</c:v>
                </c:pt>
                <c:pt idx="2376">
                  <c:v>9.5039999999999978</c:v>
                </c:pt>
                <c:pt idx="2377">
                  <c:v>9.5079999999999991</c:v>
                </c:pt>
                <c:pt idx="2378">
                  <c:v>9.5120000000000005</c:v>
                </c:pt>
                <c:pt idx="2379">
                  <c:v>9.516</c:v>
                </c:pt>
                <c:pt idx="2380">
                  <c:v>9.52</c:v>
                </c:pt>
                <c:pt idx="2381">
                  <c:v>9.5239999999999991</c:v>
                </c:pt>
                <c:pt idx="2382">
                  <c:v>9.5280000000000005</c:v>
                </c:pt>
                <c:pt idx="2383">
                  <c:v>9.5319999999999983</c:v>
                </c:pt>
                <c:pt idx="2384">
                  <c:v>9.5359999999999996</c:v>
                </c:pt>
                <c:pt idx="2385">
                  <c:v>9.5399999999999991</c:v>
                </c:pt>
                <c:pt idx="2386">
                  <c:v>9.5440000000000005</c:v>
                </c:pt>
                <c:pt idx="2387">
                  <c:v>9.548</c:v>
                </c:pt>
                <c:pt idx="2388">
                  <c:v>9.5519999999999996</c:v>
                </c:pt>
                <c:pt idx="2389">
                  <c:v>9.5559999999999992</c:v>
                </c:pt>
                <c:pt idx="2390">
                  <c:v>9.5599999999999987</c:v>
                </c:pt>
                <c:pt idx="2391">
                  <c:v>9.5640000000000001</c:v>
                </c:pt>
                <c:pt idx="2392">
                  <c:v>9.5679999999999996</c:v>
                </c:pt>
                <c:pt idx="2393">
                  <c:v>9.572000000000001</c:v>
                </c:pt>
                <c:pt idx="2394">
                  <c:v>9.5759999999999987</c:v>
                </c:pt>
                <c:pt idx="2395">
                  <c:v>9.58</c:v>
                </c:pt>
                <c:pt idx="2396">
                  <c:v>9.5839999999999996</c:v>
                </c:pt>
                <c:pt idx="2397">
                  <c:v>9.5879999999999992</c:v>
                </c:pt>
                <c:pt idx="2398">
                  <c:v>9.5920000000000005</c:v>
                </c:pt>
                <c:pt idx="2399">
                  <c:v>9.5960000000000001</c:v>
                </c:pt>
                <c:pt idx="2400">
                  <c:v>9.6</c:v>
                </c:pt>
                <c:pt idx="2401">
                  <c:v>9.6039999999999992</c:v>
                </c:pt>
                <c:pt idx="2402">
                  <c:v>9.6080000000000005</c:v>
                </c:pt>
                <c:pt idx="2403">
                  <c:v>9.6119999999999983</c:v>
                </c:pt>
                <c:pt idx="2404">
                  <c:v>9.6159999999999997</c:v>
                </c:pt>
                <c:pt idx="2405">
                  <c:v>9.6199999999999992</c:v>
                </c:pt>
                <c:pt idx="2406">
                  <c:v>9.6240000000000006</c:v>
                </c:pt>
                <c:pt idx="2407">
                  <c:v>9.6280000000000001</c:v>
                </c:pt>
                <c:pt idx="2408">
                  <c:v>9.6319999999999997</c:v>
                </c:pt>
                <c:pt idx="2409">
                  <c:v>9.6359999999999992</c:v>
                </c:pt>
                <c:pt idx="2410">
                  <c:v>9.6399999999999988</c:v>
                </c:pt>
                <c:pt idx="2411">
                  <c:v>9.6440000000000001</c:v>
                </c:pt>
                <c:pt idx="2412">
                  <c:v>9.6479999999999997</c:v>
                </c:pt>
                <c:pt idx="2413">
                  <c:v>9.6519999999999992</c:v>
                </c:pt>
                <c:pt idx="2414">
                  <c:v>9.6559999999999988</c:v>
                </c:pt>
                <c:pt idx="2415">
                  <c:v>9.66</c:v>
                </c:pt>
                <c:pt idx="2416">
                  <c:v>9.6639999999999997</c:v>
                </c:pt>
                <c:pt idx="2417">
                  <c:v>9.6679999999999993</c:v>
                </c:pt>
                <c:pt idx="2418">
                  <c:v>9.6720000000000006</c:v>
                </c:pt>
                <c:pt idx="2419">
                  <c:v>9.6760000000000002</c:v>
                </c:pt>
                <c:pt idx="2420">
                  <c:v>9.68</c:v>
                </c:pt>
                <c:pt idx="2421">
                  <c:v>9.6839999999999993</c:v>
                </c:pt>
                <c:pt idx="2422">
                  <c:v>9.6879999999999988</c:v>
                </c:pt>
                <c:pt idx="2423">
                  <c:v>9.6919999999999984</c:v>
                </c:pt>
                <c:pt idx="2424">
                  <c:v>9.6959999999999997</c:v>
                </c:pt>
                <c:pt idx="2425">
                  <c:v>9.7000000000000011</c:v>
                </c:pt>
                <c:pt idx="2426">
                  <c:v>9.7039999999999988</c:v>
                </c:pt>
                <c:pt idx="2427">
                  <c:v>9.7080000000000002</c:v>
                </c:pt>
                <c:pt idx="2428">
                  <c:v>9.7119999999999997</c:v>
                </c:pt>
                <c:pt idx="2429">
                  <c:v>9.7159999999999993</c:v>
                </c:pt>
                <c:pt idx="2430">
                  <c:v>9.7199999999999989</c:v>
                </c:pt>
                <c:pt idx="2431">
                  <c:v>9.7240000000000002</c:v>
                </c:pt>
                <c:pt idx="2432">
                  <c:v>9.7279999999999998</c:v>
                </c:pt>
                <c:pt idx="2433">
                  <c:v>9.7319999999999993</c:v>
                </c:pt>
                <c:pt idx="2434">
                  <c:v>9.7360000000000007</c:v>
                </c:pt>
                <c:pt idx="2435">
                  <c:v>9.7399999999999984</c:v>
                </c:pt>
                <c:pt idx="2436">
                  <c:v>9.7439999999999998</c:v>
                </c:pt>
                <c:pt idx="2437">
                  <c:v>9.7479999999999993</c:v>
                </c:pt>
                <c:pt idx="2438">
                  <c:v>9.7520000000000007</c:v>
                </c:pt>
                <c:pt idx="2439">
                  <c:v>9.7559999999999985</c:v>
                </c:pt>
                <c:pt idx="2440">
                  <c:v>9.76</c:v>
                </c:pt>
                <c:pt idx="2441">
                  <c:v>9.7639999999999993</c:v>
                </c:pt>
                <c:pt idx="2442">
                  <c:v>9.7679999999999989</c:v>
                </c:pt>
                <c:pt idx="2443">
                  <c:v>9.7720000000000002</c:v>
                </c:pt>
                <c:pt idx="2444">
                  <c:v>9.7759999999999998</c:v>
                </c:pt>
                <c:pt idx="2445">
                  <c:v>9.7800000000000011</c:v>
                </c:pt>
                <c:pt idx="2446">
                  <c:v>9.7839999999999989</c:v>
                </c:pt>
                <c:pt idx="2447">
                  <c:v>9.7880000000000003</c:v>
                </c:pt>
                <c:pt idx="2448">
                  <c:v>9.791999999999998</c:v>
                </c:pt>
                <c:pt idx="2449">
                  <c:v>9.7959999999999994</c:v>
                </c:pt>
                <c:pt idx="2450">
                  <c:v>9.7999999999999989</c:v>
                </c:pt>
                <c:pt idx="2451">
                  <c:v>9.8040000000000003</c:v>
                </c:pt>
                <c:pt idx="2452">
                  <c:v>9.8079999999999998</c:v>
                </c:pt>
                <c:pt idx="2453">
                  <c:v>9.8119999999999994</c:v>
                </c:pt>
                <c:pt idx="2454">
                  <c:v>9.8160000000000007</c:v>
                </c:pt>
                <c:pt idx="2455">
                  <c:v>9.8199999999999985</c:v>
                </c:pt>
                <c:pt idx="2456">
                  <c:v>9.8239999999999998</c:v>
                </c:pt>
                <c:pt idx="2457">
                  <c:v>9.8279999999999994</c:v>
                </c:pt>
                <c:pt idx="2458">
                  <c:v>9.8320000000000007</c:v>
                </c:pt>
                <c:pt idx="2459">
                  <c:v>9.8359999999999985</c:v>
                </c:pt>
                <c:pt idx="2460">
                  <c:v>9.84</c:v>
                </c:pt>
                <c:pt idx="2461">
                  <c:v>9.8439999999999994</c:v>
                </c:pt>
                <c:pt idx="2462">
                  <c:v>9.847999999999999</c:v>
                </c:pt>
                <c:pt idx="2463">
                  <c:v>9.8520000000000003</c:v>
                </c:pt>
                <c:pt idx="2464">
                  <c:v>9.8559999999999999</c:v>
                </c:pt>
                <c:pt idx="2465">
                  <c:v>9.86</c:v>
                </c:pt>
                <c:pt idx="2466">
                  <c:v>9.863999999999999</c:v>
                </c:pt>
                <c:pt idx="2467">
                  <c:v>9.8680000000000003</c:v>
                </c:pt>
                <c:pt idx="2468">
                  <c:v>9.8719999999999981</c:v>
                </c:pt>
                <c:pt idx="2469">
                  <c:v>9.8759999999999994</c:v>
                </c:pt>
                <c:pt idx="2470">
                  <c:v>9.879999999999999</c:v>
                </c:pt>
                <c:pt idx="2471">
                  <c:v>9.8840000000000003</c:v>
                </c:pt>
                <c:pt idx="2472">
                  <c:v>9.8879999999999999</c:v>
                </c:pt>
                <c:pt idx="2473">
                  <c:v>9.8919999999999995</c:v>
                </c:pt>
                <c:pt idx="2474">
                  <c:v>9.895999999999999</c:v>
                </c:pt>
                <c:pt idx="2475">
                  <c:v>9.8999999999999986</c:v>
                </c:pt>
                <c:pt idx="2476">
                  <c:v>9.9039999999999999</c:v>
                </c:pt>
                <c:pt idx="2477">
                  <c:v>9.9079999999999995</c:v>
                </c:pt>
                <c:pt idx="2478">
                  <c:v>9.9120000000000008</c:v>
                </c:pt>
                <c:pt idx="2479">
                  <c:v>9.9159999999999986</c:v>
                </c:pt>
                <c:pt idx="2480">
                  <c:v>9.92</c:v>
                </c:pt>
                <c:pt idx="2481">
                  <c:v>9.9239999999999995</c:v>
                </c:pt>
                <c:pt idx="2482">
                  <c:v>9.927999999999999</c:v>
                </c:pt>
                <c:pt idx="2483">
                  <c:v>9.9320000000000004</c:v>
                </c:pt>
                <c:pt idx="2484">
                  <c:v>9.9359999999999999</c:v>
                </c:pt>
                <c:pt idx="2485">
                  <c:v>9.94</c:v>
                </c:pt>
                <c:pt idx="2486">
                  <c:v>9.9439999999999991</c:v>
                </c:pt>
                <c:pt idx="2487">
                  <c:v>9.9479999999999986</c:v>
                </c:pt>
                <c:pt idx="2488">
                  <c:v>9.9519999999999982</c:v>
                </c:pt>
                <c:pt idx="2489">
                  <c:v>9.9559999999999995</c:v>
                </c:pt>
                <c:pt idx="2490">
                  <c:v>9.9600000000000009</c:v>
                </c:pt>
                <c:pt idx="2491">
                  <c:v>9.9640000000000004</c:v>
                </c:pt>
                <c:pt idx="2492">
                  <c:v>9.968</c:v>
                </c:pt>
                <c:pt idx="2493">
                  <c:v>9.9719999999999995</c:v>
                </c:pt>
                <c:pt idx="2494">
                  <c:v>9.9759999999999991</c:v>
                </c:pt>
                <c:pt idx="2495">
                  <c:v>9.9799999999999986</c:v>
                </c:pt>
                <c:pt idx="2496">
                  <c:v>9.984</c:v>
                </c:pt>
                <c:pt idx="2497">
                  <c:v>9.9879999999999995</c:v>
                </c:pt>
                <c:pt idx="2498">
                  <c:v>9.9919999999999991</c:v>
                </c:pt>
                <c:pt idx="2499">
                  <c:v>9.9960000000000004</c:v>
                </c:pt>
              </c:numCache>
            </c:numRef>
          </c:cat>
          <c:val>
            <c:numRef>
              <c:f>F0007CH1!$E$1:$E$2500</c:f>
              <c:numCache>
                <c:formatCode>General</c:formatCode>
                <c:ptCount val="2500"/>
                <c:pt idx="0">
                  <c:v>-0.16</c:v>
                </c:pt>
                <c:pt idx="1">
                  <c:v>-0.14000000000000001</c:v>
                </c:pt>
                <c:pt idx="2">
                  <c:v>-0.22</c:v>
                </c:pt>
                <c:pt idx="3">
                  <c:v>-0.24</c:v>
                </c:pt>
                <c:pt idx="4">
                  <c:v>-0.24</c:v>
                </c:pt>
                <c:pt idx="5">
                  <c:v>-0.3</c:v>
                </c:pt>
                <c:pt idx="6">
                  <c:v>-0.32</c:v>
                </c:pt>
                <c:pt idx="7">
                  <c:v>-0.32</c:v>
                </c:pt>
                <c:pt idx="8">
                  <c:v>-0.36</c:v>
                </c:pt>
                <c:pt idx="9">
                  <c:v>-0.36</c:v>
                </c:pt>
                <c:pt idx="10">
                  <c:v>-0.36</c:v>
                </c:pt>
                <c:pt idx="11">
                  <c:v>-0.38</c:v>
                </c:pt>
                <c:pt idx="12">
                  <c:v>-0.38</c:v>
                </c:pt>
                <c:pt idx="13">
                  <c:v>-0.38</c:v>
                </c:pt>
                <c:pt idx="14">
                  <c:v>-0.42</c:v>
                </c:pt>
                <c:pt idx="15">
                  <c:v>-0.36</c:v>
                </c:pt>
                <c:pt idx="16">
                  <c:v>-0.36</c:v>
                </c:pt>
                <c:pt idx="17">
                  <c:v>-0.36</c:v>
                </c:pt>
                <c:pt idx="18">
                  <c:v>-0.32</c:v>
                </c:pt>
                <c:pt idx="19">
                  <c:v>-0.34</c:v>
                </c:pt>
                <c:pt idx="20">
                  <c:v>-0.34</c:v>
                </c:pt>
                <c:pt idx="21">
                  <c:v>-0.26</c:v>
                </c:pt>
                <c:pt idx="22">
                  <c:v>-0.26</c:v>
                </c:pt>
                <c:pt idx="23">
                  <c:v>-0.26</c:v>
                </c:pt>
                <c:pt idx="24">
                  <c:v>-0.18</c:v>
                </c:pt>
                <c:pt idx="25">
                  <c:v>-0.2</c:v>
                </c:pt>
                <c:pt idx="26">
                  <c:v>-0.2</c:v>
                </c:pt>
                <c:pt idx="27">
                  <c:v>-0.1</c:v>
                </c:pt>
                <c:pt idx="28">
                  <c:v>-0.1</c:v>
                </c:pt>
                <c:pt idx="29">
                  <c:v>-0.1</c:v>
                </c:pt>
                <c:pt idx="30">
                  <c:v>-0.02</c:v>
                </c:pt>
                <c:pt idx="31">
                  <c:v>0</c:v>
                </c:pt>
                <c:pt idx="32">
                  <c:v>0.02</c:v>
                </c:pt>
                <c:pt idx="33">
                  <c:v>0.06</c:v>
                </c:pt>
                <c:pt idx="34">
                  <c:v>0.08</c:v>
                </c:pt>
                <c:pt idx="35">
                  <c:v>0.1</c:v>
                </c:pt>
                <c:pt idx="36">
                  <c:v>0.16</c:v>
                </c:pt>
                <c:pt idx="37">
                  <c:v>0.2</c:v>
                </c:pt>
                <c:pt idx="38">
                  <c:v>0.2</c:v>
                </c:pt>
                <c:pt idx="39">
                  <c:v>0.2</c:v>
                </c:pt>
                <c:pt idx="40">
                  <c:v>0.26</c:v>
                </c:pt>
                <c:pt idx="41">
                  <c:v>0.3</c:v>
                </c:pt>
                <c:pt idx="42">
                  <c:v>0.26</c:v>
                </c:pt>
                <c:pt idx="43">
                  <c:v>0.34</c:v>
                </c:pt>
                <c:pt idx="44">
                  <c:v>0.32</c:v>
                </c:pt>
                <c:pt idx="45">
                  <c:v>0.32</c:v>
                </c:pt>
                <c:pt idx="46">
                  <c:v>0.32</c:v>
                </c:pt>
                <c:pt idx="47">
                  <c:v>0.32</c:v>
                </c:pt>
                <c:pt idx="48">
                  <c:v>0.34</c:v>
                </c:pt>
                <c:pt idx="49">
                  <c:v>0.36</c:v>
                </c:pt>
                <c:pt idx="50">
                  <c:v>0.36</c:v>
                </c:pt>
                <c:pt idx="51">
                  <c:v>0.34</c:v>
                </c:pt>
                <c:pt idx="52">
                  <c:v>0.32</c:v>
                </c:pt>
                <c:pt idx="53">
                  <c:v>0.3</c:v>
                </c:pt>
                <c:pt idx="54">
                  <c:v>0.32</c:v>
                </c:pt>
                <c:pt idx="55">
                  <c:v>0.26</c:v>
                </c:pt>
                <c:pt idx="56">
                  <c:v>0.26</c:v>
                </c:pt>
                <c:pt idx="57">
                  <c:v>0.26</c:v>
                </c:pt>
                <c:pt idx="58">
                  <c:v>0.2</c:v>
                </c:pt>
                <c:pt idx="59">
                  <c:v>0.16</c:v>
                </c:pt>
                <c:pt idx="60">
                  <c:v>0.18</c:v>
                </c:pt>
                <c:pt idx="61">
                  <c:v>0.14000000000000001</c:v>
                </c:pt>
                <c:pt idx="62">
                  <c:v>0.08</c:v>
                </c:pt>
                <c:pt idx="63">
                  <c:v>0.08</c:v>
                </c:pt>
                <c:pt idx="64">
                  <c:v>0.08</c:v>
                </c:pt>
                <c:pt idx="65">
                  <c:v>-0.02</c:v>
                </c:pt>
                <c:pt idx="66">
                  <c:v>-0.02</c:v>
                </c:pt>
                <c:pt idx="67">
                  <c:v>0</c:v>
                </c:pt>
                <c:pt idx="68">
                  <c:v>-0.1</c:v>
                </c:pt>
                <c:pt idx="69">
                  <c:v>-0.1</c:v>
                </c:pt>
                <c:pt idx="70">
                  <c:v>-0.1</c:v>
                </c:pt>
                <c:pt idx="71">
                  <c:v>-0.2</c:v>
                </c:pt>
                <c:pt idx="72">
                  <c:v>-0.18</c:v>
                </c:pt>
                <c:pt idx="73">
                  <c:v>-0.2</c:v>
                </c:pt>
                <c:pt idx="74">
                  <c:v>-0.26</c:v>
                </c:pt>
                <c:pt idx="75">
                  <c:v>-0.26</c:v>
                </c:pt>
                <c:pt idx="76">
                  <c:v>-0.28000000000000003</c:v>
                </c:pt>
                <c:pt idx="77">
                  <c:v>-0.3</c:v>
                </c:pt>
                <c:pt idx="78">
                  <c:v>-0.3</c:v>
                </c:pt>
                <c:pt idx="79">
                  <c:v>-0.32</c:v>
                </c:pt>
                <c:pt idx="80">
                  <c:v>-0.36</c:v>
                </c:pt>
                <c:pt idx="81">
                  <c:v>-0.34</c:v>
                </c:pt>
                <c:pt idx="82">
                  <c:v>-0.36</c:v>
                </c:pt>
                <c:pt idx="83">
                  <c:v>-0.34</c:v>
                </c:pt>
                <c:pt idx="84">
                  <c:v>-0.34</c:v>
                </c:pt>
                <c:pt idx="85">
                  <c:v>-0.32</c:v>
                </c:pt>
                <c:pt idx="86">
                  <c:v>-0.32</c:v>
                </c:pt>
                <c:pt idx="87">
                  <c:v>-0.3</c:v>
                </c:pt>
                <c:pt idx="88">
                  <c:v>-0.32</c:v>
                </c:pt>
                <c:pt idx="89">
                  <c:v>-0.3</c:v>
                </c:pt>
                <c:pt idx="90">
                  <c:v>-0.26</c:v>
                </c:pt>
                <c:pt idx="91">
                  <c:v>-0.24</c:v>
                </c:pt>
                <c:pt idx="92">
                  <c:v>-0.24</c:v>
                </c:pt>
                <c:pt idx="93">
                  <c:v>-0.14000000000000001</c:v>
                </c:pt>
                <c:pt idx="94">
                  <c:v>-0.16</c:v>
                </c:pt>
                <c:pt idx="95">
                  <c:v>-0.18</c:v>
                </c:pt>
                <c:pt idx="96">
                  <c:v>-0.06</c:v>
                </c:pt>
                <c:pt idx="97">
                  <c:v>-0.06</c:v>
                </c:pt>
                <c:pt idx="98">
                  <c:v>-0.06</c:v>
                </c:pt>
                <c:pt idx="99">
                  <c:v>0.06</c:v>
                </c:pt>
                <c:pt idx="100">
                  <c:v>0.06</c:v>
                </c:pt>
                <c:pt idx="101">
                  <c:v>0.06</c:v>
                </c:pt>
                <c:pt idx="102">
                  <c:v>0.16</c:v>
                </c:pt>
                <c:pt idx="103">
                  <c:v>0.18</c:v>
                </c:pt>
                <c:pt idx="104">
                  <c:v>0.16</c:v>
                </c:pt>
                <c:pt idx="105">
                  <c:v>0.26</c:v>
                </c:pt>
                <c:pt idx="106">
                  <c:v>0.28000000000000003</c:v>
                </c:pt>
                <c:pt idx="107">
                  <c:v>0.28000000000000003</c:v>
                </c:pt>
                <c:pt idx="108">
                  <c:v>0.34</c:v>
                </c:pt>
                <c:pt idx="109">
                  <c:v>0.34</c:v>
                </c:pt>
                <c:pt idx="110">
                  <c:v>0.34</c:v>
                </c:pt>
                <c:pt idx="111">
                  <c:v>0.4</c:v>
                </c:pt>
                <c:pt idx="112">
                  <c:v>0.42</c:v>
                </c:pt>
                <c:pt idx="113">
                  <c:v>0.42</c:v>
                </c:pt>
                <c:pt idx="114">
                  <c:v>0.42</c:v>
                </c:pt>
                <c:pt idx="115">
                  <c:v>0.42</c:v>
                </c:pt>
                <c:pt idx="116">
                  <c:v>0.42</c:v>
                </c:pt>
                <c:pt idx="117">
                  <c:v>0.42</c:v>
                </c:pt>
                <c:pt idx="118">
                  <c:v>0.42</c:v>
                </c:pt>
                <c:pt idx="119">
                  <c:v>0.44</c:v>
                </c:pt>
                <c:pt idx="120">
                  <c:v>0.42</c:v>
                </c:pt>
                <c:pt idx="121">
                  <c:v>0.36</c:v>
                </c:pt>
                <c:pt idx="122">
                  <c:v>0.38</c:v>
                </c:pt>
                <c:pt idx="123">
                  <c:v>0.38</c:v>
                </c:pt>
                <c:pt idx="124">
                  <c:v>0.3</c:v>
                </c:pt>
                <c:pt idx="125">
                  <c:v>0.32</c:v>
                </c:pt>
                <c:pt idx="126">
                  <c:v>0.3</c:v>
                </c:pt>
                <c:pt idx="127">
                  <c:v>0.16</c:v>
                </c:pt>
                <c:pt idx="128">
                  <c:v>0.18</c:v>
                </c:pt>
                <c:pt idx="129">
                  <c:v>0.16</c:v>
                </c:pt>
                <c:pt idx="130">
                  <c:v>0.06</c:v>
                </c:pt>
                <c:pt idx="131">
                  <c:v>0.04</c:v>
                </c:pt>
                <c:pt idx="132">
                  <c:v>0.06</c:v>
                </c:pt>
                <c:pt idx="133">
                  <c:v>-0.04</c:v>
                </c:pt>
                <c:pt idx="134">
                  <c:v>-0.08</c:v>
                </c:pt>
                <c:pt idx="135">
                  <c:v>-0.08</c:v>
                </c:pt>
                <c:pt idx="136">
                  <c:v>-0.14000000000000001</c:v>
                </c:pt>
                <c:pt idx="137">
                  <c:v>-0.22</c:v>
                </c:pt>
                <c:pt idx="138">
                  <c:v>-0.22</c:v>
                </c:pt>
                <c:pt idx="139">
                  <c:v>-0.24</c:v>
                </c:pt>
                <c:pt idx="140">
                  <c:v>-0.32</c:v>
                </c:pt>
                <c:pt idx="141">
                  <c:v>-0.3</c:v>
                </c:pt>
                <c:pt idx="142">
                  <c:v>-0.3</c:v>
                </c:pt>
                <c:pt idx="143">
                  <c:v>-0.42</c:v>
                </c:pt>
                <c:pt idx="144">
                  <c:v>-0.42</c:v>
                </c:pt>
                <c:pt idx="145">
                  <c:v>-0.42</c:v>
                </c:pt>
                <c:pt idx="146">
                  <c:v>-0.46</c:v>
                </c:pt>
                <c:pt idx="147">
                  <c:v>-0.44</c:v>
                </c:pt>
                <c:pt idx="148">
                  <c:v>-0.46</c:v>
                </c:pt>
                <c:pt idx="149">
                  <c:v>-0.48</c:v>
                </c:pt>
                <c:pt idx="150">
                  <c:v>-0.48</c:v>
                </c:pt>
                <c:pt idx="151">
                  <c:v>-0.48</c:v>
                </c:pt>
                <c:pt idx="152">
                  <c:v>-0.42</c:v>
                </c:pt>
                <c:pt idx="153">
                  <c:v>-0.44</c:v>
                </c:pt>
                <c:pt idx="154">
                  <c:v>-0.42</c:v>
                </c:pt>
                <c:pt idx="155">
                  <c:v>-0.36</c:v>
                </c:pt>
                <c:pt idx="156">
                  <c:v>-0.38</c:v>
                </c:pt>
                <c:pt idx="157">
                  <c:v>-0.36</c:v>
                </c:pt>
                <c:pt idx="158">
                  <c:v>-0.28000000000000003</c:v>
                </c:pt>
                <c:pt idx="159">
                  <c:v>-0.24</c:v>
                </c:pt>
                <c:pt idx="160">
                  <c:v>-0.22</c:v>
                </c:pt>
                <c:pt idx="161">
                  <c:v>-0.18</c:v>
                </c:pt>
                <c:pt idx="162">
                  <c:v>-0.12</c:v>
                </c:pt>
                <c:pt idx="163">
                  <c:v>-0.1</c:v>
                </c:pt>
                <c:pt idx="164">
                  <c:v>-0.08</c:v>
                </c:pt>
                <c:pt idx="165">
                  <c:v>0.06</c:v>
                </c:pt>
                <c:pt idx="166">
                  <c:v>0.06</c:v>
                </c:pt>
                <c:pt idx="167">
                  <c:v>0.04</c:v>
                </c:pt>
                <c:pt idx="168">
                  <c:v>0.22</c:v>
                </c:pt>
                <c:pt idx="169">
                  <c:v>0.22</c:v>
                </c:pt>
                <c:pt idx="170">
                  <c:v>0.22</c:v>
                </c:pt>
                <c:pt idx="171">
                  <c:v>0.36</c:v>
                </c:pt>
                <c:pt idx="172">
                  <c:v>0.36</c:v>
                </c:pt>
                <c:pt idx="173">
                  <c:v>0.36</c:v>
                </c:pt>
                <c:pt idx="174">
                  <c:v>0.5</c:v>
                </c:pt>
                <c:pt idx="175">
                  <c:v>0.5</c:v>
                </c:pt>
                <c:pt idx="176">
                  <c:v>0.5</c:v>
                </c:pt>
                <c:pt idx="177">
                  <c:v>0.54</c:v>
                </c:pt>
                <c:pt idx="178">
                  <c:v>0.56000000000000005</c:v>
                </c:pt>
                <c:pt idx="179">
                  <c:v>0.54</c:v>
                </c:pt>
                <c:pt idx="180">
                  <c:v>0.6</c:v>
                </c:pt>
                <c:pt idx="181">
                  <c:v>0.6</c:v>
                </c:pt>
                <c:pt idx="182">
                  <c:v>0.64</c:v>
                </c:pt>
                <c:pt idx="183">
                  <c:v>0.6</c:v>
                </c:pt>
                <c:pt idx="184">
                  <c:v>0.57999999999999996</c:v>
                </c:pt>
                <c:pt idx="185">
                  <c:v>0.57999999999999996</c:v>
                </c:pt>
                <c:pt idx="186">
                  <c:v>0.56000000000000005</c:v>
                </c:pt>
                <c:pt idx="187">
                  <c:v>0.54</c:v>
                </c:pt>
                <c:pt idx="188">
                  <c:v>0.54</c:v>
                </c:pt>
                <c:pt idx="189">
                  <c:v>0.5</c:v>
                </c:pt>
                <c:pt idx="190">
                  <c:v>0.38</c:v>
                </c:pt>
                <c:pt idx="191">
                  <c:v>0.38</c:v>
                </c:pt>
                <c:pt idx="192">
                  <c:v>0.38</c:v>
                </c:pt>
                <c:pt idx="193">
                  <c:v>0.24</c:v>
                </c:pt>
                <c:pt idx="194">
                  <c:v>0.24</c:v>
                </c:pt>
                <c:pt idx="195">
                  <c:v>0.24</c:v>
                </c:pt>
                <c:pt idx="196">
                  <c:v>0.04</c:v>
                </c:pt>
                <c:pt idx="197">
                  <c:v>0.06</c:v>
                </c:pt>
                <c:pt idx="198">
                  <c:v>0.08</c:v>
                </c:pt>
                <c:pt idx="199">
                  <c:v>-0.12</c:v>
                </c:pt>
                <c:pt idx="200">
                  <c:v>-0.14000000000000001</c:v>
                </c:pt>
                <c:pt idx="201">
                  <c:v>-0.14000000000000001</c:v>
                </c:pt>
                <c:pt idx="202">
                  <c:v>-0.3</c:v>
                </c:pt>
                <c:pt idx="203">
                  <c:v>-0.3</c:v>
                </c:pt>
                <c:pt idx="204">
                  <c:v>-0.3</c:v>
                </c:pt>
                <c:pt idx="205">
                  <c:v>-0.44</c:v>
                </c:pt>
                <c:pt idx="206">
                  <c:v>-0.48</c:v>
                </c:pt>
                <c:pt idx="207">
                  <c:v>-0.48</c:v>
                </c:pt>
                <c:pt idx="208">
                  <c:v>-0.56000000000000005</c:v>
                </c:pt>
                <c:pt idx="209">
                  <c:v>-0.57999999999999996</c:v>
                </c:pt>
                <c:pt idx="210">
                  <c:v>-0.56000000000000005</c:v>
                </c:pt>
                <c:pt idx="211">
                  <c:v>-0.57999999999999996</c:v>
                </c:pt>
                <c:pt idx="212">
                  <c:v>-0.66</c:v>
                </c:pt>
                <c:pt idx="213">
                  <c:v>-0.64</c:v>
                </c:pt>
                <c:pt idx="214">
                  <c:v>-0.64</c:v>
                </c:pt>
                <c:pt idx="215">
                  <c:v>-0.62</c:v>
                </c:pt>
                <c:pt idx="216">
                  <c:v>-0.62</c:v>
                </c:pt>
                <c:pt idx="217">
                  <c:v>-0.64</c:v>
                </c:pt>
                <c:pt idx="218">
                  <c:v>-0.57999999999999996</c:v>
                </c:pt>
                <c:pt idx="219">
                  <c:v>-0.62</c:v>
                </c:pt>
                <c:pt idx="220">
                  <c:v>-0.57999999999999996</c:v>
                </c:pt>
                <c:pt idx="221">
                  <c:v>-0.48</c:v>
                </c:pt>
                <c:pt idx="222">
                  <c:v>-0.46</c:v>
                </c:pt>
                <c:pt idx="223">
                  <c:v>-0.44</c:v>
                </c:pt>
                <c:pt idx="224">
                  <c:v>-0.3</c:v>
                </c:pt>
                <c:pt idx="225">
                  <c:v>-0.28000000000000003</c:v>
                </c:pt>
                <c:pt idx="226">
                  <c:v>-0.3</c:v>
                </c:pt>
                <c:pt idx="227">
                  <c:v>-0.12</c:v>
                </c:pt>
                <c:pt idx="228">
                  <c:v>-0.08</c:v>
                </c:pt>
                <c:pt idx="229">
                  <c:v>-0.1</c:v>
                </c:pt>
                <c:pt idx="230">
                  <c:v>0.08</c:v>
                </c:pt>
                <c:pt idx="231">
                  <c:v>0.1</c:v>
                </c:pt>
                <c:pt idx="232">
                  <c:v>0.12</c:v>
                </c:pt>
                <c:pt idx="233">
                  <c:v>0.28000000000000003</c:v>
                </c:pt>
                <c:pt idx="234">
                  <c:v>0.32</c:v>
                </c:pt>
                <c:pt idx="235">
                  <c:v>0.32</c:v>
                </c:pt>
                <c:pt idx="236">
                  <c:v>0.4</c:v>
                </c:pt>
                <c:pt idx="237">
                  <c:v>0.52</c:v>
                </c:pt>
                <c:pt idx="238">
                  <c:v>0.54</c:v>
                </c:pt>
                <c:pt idx="239">
                  <c:v>0.54</c:v>
                </c:pt>
                <c:pt idx="240">
                  <c:v>0.62</c:v>
                </c:pt>
                <c:pt idx="241">
                  <c:v>0.64</c:v>
                </c:pt>
                <c:pt idx="242">
                  <c:v>0.62</c:v>
                </c:pt>
                <c:pt idx="243">
                  <c:v>0.74</c:v>
                </c:pt>
                <c:pt idx="244">
                  <c:v>0.74</c:v>
                </c:pt>
                <c:pt idx="245">
                  <c:v>0.76</c:v>
                </c:pt>
                <c:pt idx="246">
                  <c:v>0.72</c:v>
                </c:pt>
                <c:pt idx="247">
                  <c:v>0.72</c:v>
                </c:pt>
                <c:pt idx="248">
                  <c:v>0.72</c:v>
                </c:pt>
                <c:pt idx="249">
                  <c:v>0.72</c:v>
                </c:pt>
                <c:pt idx="250">
                  <c:v>0.7</c:v>
                </c:pt>
                <c:pt idx="251">
                  <c:v>0.72</c:v>
                </c:pt>
                <c:pt idx="252">
                  <c:v>0.57999999999999996</c:v>
                </c:pt>
                <c:pt idx="253">
                  <c:v>0.56000000000000005</c:v>
                </c:pt>
                <c:pt idx="254">
                  <c:v>0.56000000000000005</c:v>
                </c:pt>
                <c:pt idx="255">
                  <c:v>0.44</c:v>
                </c:pt>
                <c:pt idx="256">
                  <c:v>0.42</c:v>
                </c:pt>
                <c:pt idx="257">
                  <c:v>0.42</c:v>
                </c:pt>
                <c:pt idx="258">
                  <c:v>0.24</c:v>
                </c:pt>
                <c:pt idx="259">
                  <c:v>0.2</c:v>
                </c:pt>
                <c:pt idx="260">
                  <c:v>0.18</c:v>
                </c:pt>
                <c:pt idx="261">
                  <c:v>0.06</c:v>
                </c:pt>
                <c:pt idx="262">
                  <c:v>-0.04</c:v>
                </c:pt>
                <c:pt idx="263">
                  <c:v>-0.04</c:v>
                </c:pt>
                <c:pt idx="264">
                  <c:v>-0.08</c:v>
                </c:pt>
                <c:pt idx="265">
                  <c:v>-0.28000000000000003</c:v>
                </c:pt>
                <c:pt idx="266">
                  <c:v>-0.28000000000000003</c:v>
                </c:pt>
                <c:pt idx="267">
                  <c:v>-0.26</c:v>
                </c:pt>
                <c:pt idx="268">
                  <c:v>-0.48</c:v>
                </c:pt>
                <c:pt idx="269">
                  <c:v>-0.48</c:v>
                </c:pt>
                <c:pt idx="270">
                  <c:v>-0.48</c:v>
                </c:pt>
                <c:pt idx="271">
                  <c:v>-0.64</c:v>
                </c:pt>
                <c:pt idx="272">
                  <c:v>-0.64</c:v>
                </c:pt>
                <c:pt idx="273">
                  <c:v>-0.64</c:v>
                </c:pt>
                <c:pt idx="274">
                  <c:v>-0.78</c:v>
                </c:pt>
                <c:pt idx="275">
                  <c:v>-0.78</c:v>
                </c:pt>
                <c:pt idx="276">
                  <c:v>-0.8</c:v>
                </c:pt>
                <c:pt idx="277">
                  <c:v>-0.8</c:v>
                </c:pt>
                <c:pt idx="278">
                  <c:v>-0.78</c:v>
                </c:pt>
                <c:pt idx="279">
                  <c:v>-0.78</c:v>
                </c:pt>
                <c:pt idx="280">
                  <c:v>-0.78</c:v>
                </c:pt>
                <c:pt idx="281">
                  <c:v>-0.76</c:v>
                </c:pt>
                <c:pt idx="282">
                  <c:v>-0.78</c:v>
                </c:pt>
                <c:pt idx="283">
                  <c:v>-0.66</c:v>
                </c:pt>
                <c:pt idx="284">
                  <c:v>-0.62</c:v>
                </c:pt>
                <c:pt idx="285">
                  <c:v>-0.62</c:v>
                </c:pt>
                <c:pt idx="286">
                  <c:v>-0.56000000000000005</c:v>
                </c:pt>
                <c:pt idx="287">
                  <c:v>-0.46</c:v>
                </c:pt>
                <c:pt idx="288">
                  <c:v>-0.48</c:v>
                </c:pt>
                <c:pt idx="289">
                  <c:v>-0.42</c:v>
                </c:pt>
                <c:pt idx="290">
                  <c:v>-0.2</c:v>
                </c:pt>
                <c:pt idx="291">
                  <c:v>-0.22</c:v>
                </c:pt>
                <c:pt idx="292">
                  <c:v>-0.22</c:v>
                </c:pt>
                <c:pt idx="293">
                  <c:v>0.04</c:v>
                </c:pt>
                <c:pt idx="294">
                  <c:v>0.04</c:v>
                </c:pt>
                <c:pt idx="295">
                  <c:v>0.04</c:v>
                </c:pt>
                <c:pt idx="296">
                  <c:v>0.28000000000000003</c:v>
                </c:pt>
                <c:pt idx="297">
                  <c:v>0.28000000000000003</c:v>
                </c:pt>
                <c:pt idx="298">
                  <c:v>0.3</c:v>
                </c:pt>
                <c:pt idx="299">
                  <c:v>0.54</c:v>
                </c:pt>
                <c:pt idx="300">
                  <c:v>0.56000000000000005</c:v>
                </c:pt>
                <c:pt idx="301">
                  <c:v>0.54</c:v>
                </c:pt>
                <c:pt idx="302">
                  <c:v>0.7</c:v>
                </c:pt>
                <c:pt idx="303">
                  <c:v>0.72</c:v>
                </c:pt>
                <c:pt idx="304">
                  <c:v>0.7</c:v>
                </c:pt>
                <c:pt idx="305">
                  <c:v>0.84</c:v>
                </c:pt>
                <c:pt idx="306">
                  <c:v>0.9</c:v>
                </c:pt>
                <c:pt idx="307">
                  <c:v>0.86</c:v>
                </c:pt>
                <c:pt idx="308">
                  <c:v>0.88</c:v>
                </c:pt>
                <c:pt idx="309">
                  <c:v>0.86</c:v>
                </c:pt>
                <c:pt idx="310">
                  <c:v>0.86</c:v>
                </c:pt>
                <c:pt idx="311">
                  <c:v>0.9</c:v>
                </c:pt>
                <c:pt idx="312">
                  <c:v>0.88</c:v>
                </c:pt>
                <c:pt idx="313">
                  <c:v>0.88</c:v>
                </c:pt>
                <c:pt idx="314">
                  <c:v>0.86</c:v>
                </c:pt>
                <c:pt idx="315">
                  <c:v>0.72</c:v>
                </c:pt>
                <c:pt idx="316">
                  <c:v>0.72</c:v>
                </c:pt>
                <c:pt idx="317">
                  <c:v>0.7</c:v>
                </c:pt>
                <c:pt idx="318">
                  <c:v>0.56000000000000005</c:v>
                </c:pt>
                <c:pt idx="319">
                  <c:v>0.56000000000000005</c:v>
                </c:pt>
                <c:pt idx="320">
                  <c:v>0.56000000000000005</c:v>
                </c:pt>
                <c:pt idx="321">
                  <c:v>0.32</c:v>
                </c:pt>
                <c:pt idx="322">
                  <c:v>0.3</c:v>
                </c:pt>
                <c:pt idx="323">
                  <c:v>0.3</c:v>
                </c:pt>
                <c:pt idx="324">
                  <c:v>0.02</c:v>
                </c:pt>
                <c:pt idx="325">
                  <c:v>0.02</c:v>
                </c:pt>
                <c:pt idx="326">
                  <c:v>0.04</c:v>
                </c:pt>
                <c:pt idx="327">
                  <c:v>-0.24</c:v>
                </c:pt>
                <c:pt idx="328">
                  <c:v>-0.28000000000000003</c:v>
                </c:pt>
                <c:pt idx="329">
                  <c:v>-0.26</c:v>
                </c:pt>
                <c:pt idx="330">
                  <c:v>-0.5</c:v>
                </c:pt>
                <c:pt idx="331">
                  <c:v>-0.54</c:v>
                </c:pt>
                <c:pt idx="332">
                  <c:v>-0.56000000000000005</c:v>
                </c:pt>
                <c:pt idx="333">
                  <c:v>-0.68</c:v>
                </c:pt>
                <c:pt idx="334">
                  <c:v>-0.74</c:v>
                </c:pt>
                <c:pt idx="335">
                  <c:v>-0.74</c:v>
                </c:pt>
                <c:pt idx="336">
                  <c:v>-0.82</c:v>
                </c:pt>
                <c:pt idx="337">
                  <c:v>-0.92</c:v>
                </c:pt>
                <c:pt idx="338">
                  <c:v>-0.94</c:v>
                </c:pt>
                <c:pt idx="339">
                  <c:v>-0.94</c:v>
                </c:pt>
                <c:pt idx="340">
                  <c:v>-0.94</c:v>
                </c:pt>
                <c:pt idx="341">
                  <c:v>-0.96</c:v>
                </c:pt>
                <c:pt idx="342">
                  <c:v>-0.94</c:v>
                </c:pt>
                <c:pt idx="343">
                  <c:v>-0.98</c:v>
                </c:pt>
                <c:pt idx="344">
                  <c:v>-0.98</c:v>
                </c:pt>
                <c:pt idx="345">
                  <c:v>-0.98</c:v>
                </c:pt>
                <c:pt idx="346">
                  <c:v>-0.8</c:v>
                </c:pt>
                <c:pt idx="347">
                  <c:v>-0.8</c:v>
                </c:pt>
                <c:pt idx="348">
                  <c:v>-0.8</c:v>
                </c:pt>
                <c:pt idx="349">
                  <c:v>-0.64</c:v>
                </c:pt>
                <c:pt idx="350">
                  <c:v>-0.64</c:v>
                </c:pt>
                <c:pt idx="351">
                  <c:v>-0.64</c:v>
                </c:pt>
                <c:pt idx="352">
                  <c:v>-0.36</c:v>
                </c:pt>
                <c:pt idx="353">
                  <c:v>-0.34</c:v>
                </c:pt>
                <c:pt idx="354">
                  <c:v>-0.34</c:v>
                </c:pt>
                <c:pt idx="355">
                  <c:v>-0.1</c:v>
                </c:pt>
                <c:pt idx="356">
                  <c:v>-0.06</c:v>
                </c:pt>
                <c:pt idx="357">
                  <c:v>-0.06</c:v>
                </c:pt>
                <c:pt idx="358">
                  <c:v>0.18</c:v>
                </c:pt>
                <c:pt idx="359">
                  <c:v>0.26</c:v>
                </c:pt>
                <c:pt idx="360">
                  <c:v>0.26</c:v>
                </c:pt>
                <c:pt idx="361">
                  <c:v>0.4</c:v>
                </c:pt>
                <c:pt idx="362">
                  <c:v>0.56000000000000005</c:v>
                </c:pt>
                <c:pt idx="363">
                  <c:v>0.56000000000000005</c:v>
                </c:pt>
                <c:pt idx="364">
                  <c:v>0.6</c:v>
                </c:pt>
                <c:pt idx="365">
                  <c:v>0.76</c:v>
                </c:pt>
                <c:pt idx="366">
                  <c:v>0.76</c:v>
                </c:pt>
                <c:pt idx="367">
                  <c:v>0.76</c:v>
                </c:pt>
                <c:pt idx="368">
                  <c:v>0.98</c:v>
                </c:pt>
                <c:pt idx="369">
                  <c:v>1</c:v>
                </c:pt>
                <c:pt idx="370">
                  <c:v>1</c:v>
                </c:pt>
                <c:pt idx="371">
                  <c:v>1.02</c:v>
                </c:pt>
                <c:pt idx="372">
                  <c:v>1.04</c:v>
                </c:pt>
                <c:pt idx="373">
                  <c:v>1.02</c:v>
                </c:pt>
                <c:pt idx="374">
                  <c:v>1.06</c:v>
                </c:pt>
                <c:pt idx="375">
                  <c:v>1.04</c:v>
                </c:pt>
                <c:pt idx="376">
                  <c:v>1.06</c:v>
                </c:pt>
                <c:pt idx="377">
                  <c:v>0.92</c:v>
                </c:pt>
                <c:pt idx="378">
                  <c:v>0.9</c:v>
                </c:pt>
                <c:pt idx="379">
                  <c:v>0.9</c:v>
                </c:pt>
                <c:pt idx="380">
                  <c:v>0.74</c:v>
                </c:pt>
                <c:pt idx="381">
                  <c:v>0.72</c:v>
                </c:pt>
                <c:pt idx="382">
                  <c:v>0.7</c:v>
                </c:pt>
                <c:pt idx="383">
                  <c:v>0.52</c:v>
                </c:pt>
                <c:pt idx="384">
                  <c:v>0.42</c:v>
                </c:pt>
                <c:pt idx="385">
                  <c:v>0.42</c:v>
                </c:pt>
                <c:pt idx="386">
                  <c:v>0.28000000000000003</c:v>
                </c:pt>
                <c:pt idx="387">
                  <c:v>0.12</c:v>
                </c:pt>
                <c:pt idx="388">
                  <c:v>0.12</c:v>
                </c:pt>
                <c:pt idx="389">
                  <c:v>0.06</c:v>
                </c:pt>
                <c:pt idx="390">
                  <c:v>-0.2</c:v>
                </c:pt>
                <c:pt idx="391">
                  <c:v>-0.2</c:v>
                </c:pt>
                <c:pt idx="392">
                  <c:v>-0.22</c:v>
                </c:pt>
                <c:pt idx="393">
                  <c:v>-0.54</c:v>
                </c:pt>
                <c:pt idx="394">
                  <c:v>-0.52</c:v>
                </c:pt>
                <c:pt idx="395">
                  <c:v>-0.54</c:v>
                </c:pt>
                <c:pt idx="396">
                  <c:v>-0.76</c:v>
                </c:pt>
                <c:pt idx="397">
                  <c:v>-0.78</c:v>
                </c:pt>
                <c:pt idx="398">
                  <c:v>-0.8</c:v>
                </c:pt>
                <c:pt idx="399">
                  <c:v>-1</c:v>
                </c:pt>
                <c:pt idx="400">
                  <c:v>-1.02</c:v>
                </c:pt>
                <c:pt idx="401">
                  <c:v>-1.02</c:v>
                </c:pt>
                <c:pt idx="402">
                  <c:v>-1.08</c:v>
                </c:pt>
                <c:pt idx="403">
                  <c:v>-1.06</c:v>
                </c:pt>
                <c:pt idx="404">
                  <c:v>-1.06</c:v>
                </c:pt>
                <c:pt idx="405">
                  <c:v>-1.1000000000000001</c:v>
                </c:pt>
                <c:pt idx="406">
                  <c:v>-1.1200000000000001</c:v>
                </c:pt>
                <c:pt idx="407">
                  <c:v>-1.1000000000000001</c:v>
                </c:pt>
                <c:pt idx="408">
                  <c:v>-0.98</c:v>
                </c:pt>
                <c:pt idx="409">
                  <c:v>-0.92</c:v>
                </c:pt>
                <c:pt idx="410">
                  <c:v>-0.94</c:v>
                </c:pt>
                <c:pt idx="411">
                  <c:v>-0.86</c:v>
                </c:pt>
                <c:pt idx="412">
                  <c:v>-0.76</c:v>
                </c:pt>
                <c:pt idx="413">
                  <c:v>-0.76</c:v>
                </c:pt>
                <c:pt idx="414">
                  <c:v>-0.7</c:v>
                </c:pt>
                <c:pt idx="415">
                  <c:v>-0.46</c:v>
                </c:pt>
                <c:pt idx="416">
                  <c:v>-0.44</c:v>
                </c:pt>
                <c:pt idx="417">
                  <c:v>-0.46</c:v>
                </c:pt>
                <c:pt idx="418">
                  <c:v>-0.14000000000000001</c:v>
                </c:pt>
                <c:pt idx="419">
                  <c:v>-0.14000000000000001</c:v>
                </c:pt>
                <c:pt idx="420">
                  <c:v>-0.14000000000000001</c:v>
                </c:pt>
                <c:pt idx="421">
                  <c:v>0.18</c:v>
                </c:pt>
                <c:pt idx="422">
                  <c:v>0.22</c:v>
                </c:pt>
                <c:pt idx="423">
                  <c:v>0.2</c:v>
                </c:pt>
                <c:pt idx="424">
                  <c:v>0.54</c:v>
                </c:pt>
                <c:pt idx="425">
                  <c:v>0.56000000000000005</c:v>
                </c:pt>
                <c:pt idx="426">
                  <c:v>0.54</c:v>
                </c:pt>
                <c:pt idx="427">
                  <c:v>0.8</c:v>
                </c:pt>
                <c:pt idx="428">
                  <c:v>0.8</c:v>
                </c:pt>
                <c:pt idx="429">
                  <c:v>0.82</c:v>
                </c:pt>
                <c:pt idx="430">
                  <c:v>1.04</c:v>
                </c:pt>
                <c:pt idx="431">
                  <c:v>1.06</c:v>
                </c:pt>
                <c:pt idx="432">
                  <c:v>1.06</c:v>
                </c:pt>
                <c:pt idx="433">
                  <c:v>1.1200000000000001</c:v>
                </c:pt>
                <c:pt idx="434">
                  <c:v>1.1399999999999999</c:v>
                </c:pt>
                <c:pt idx="435">
                  <c:v>1.1599999999999999</c:v>
                </c:pt>
                <c:pt idx="436">
                  <c:v>1.18</c:v>
                </c:pt>
                <c:pt idx="437">
                  <c:v>1.18</c:v>
                </c:pt>
                <c:pt idx="438">
                  <c:v>1.2</c:v>
                </c:pt>
                <c:pt idx="439">
                  <c:v>1.1599999999999999</c:v>
                </c:pt>
                <c:pt idx="440">
                  <c:v>1.02</c:v>
                </c:pt>
                <c:pt idx="441">
                  <c:v>1.02</c:v>
                </c:pt>
                <c:pt idx="442">
                  <c:v>1.02</c:v>
                </c:pt>
                <c:pt idx="443">
                  <c:v>0.86</c:v>
                </c:pt>
                <c:pt idx="444">
                  <c:v>0.86</c:v>
                </c:pt>
                <c:pt idx="445">
                  <c:v>0.86</c:v>
                </c:pt>
                <c:pt idx="446">
                  <c:v>0.54</c:v>
                </c:pt>
                <c:pt idx="447">
                  <c:v>0.52</c:v>
                </c:pt>
                <c:pt idx="448">
                  <c:v>0.52</c:v>
                </c:pt>
                <c:pt idx="449">
                  <c:v>0.22</c:v>
                </c:pt>
                <c:pt idx="450">
                  <c:v>0.2</c:v>
                </c:pt>
                <c:pt idx="451">
                  <c:v>0.2</c:v>
                </c:pt>
                <c:pt idx="452">
                  <c:v>-0.14000000000000001</c:v>
                </c:pt>
                <c:pt idx="453">
                  <c:v>-0.14000000000000001</c:v>
                </c:pt>
                <c:pt idx="454">
                  <c:v>-0.18</c:v>
                </c:pt>
                <c:pt idx="455">
                  <c:v>-0.48</c:v>
                </c:pt>
                <c:pt idx="456">
                  <c:v>-0.54</c:v>
                </c:pt>
                <c:pt idx="457">
                  <c:v>-0.54</c:v>
                </c:pt>
                <c:pt idx="458">
                  <c:v>-0.72</c:v>
                </c:pt>
                <c:pt idx="459">
                  <c:v>-0.8</c:v>
                </c:pt>
                <c:pt idx="460">
                  <c:v>-0.82</c:v>
                </c:pt>
                <c:pt idx="461">
                  <c:v>-0.94</c:v>
                </c:pt>
                <c:pt idx="462">
                  <c:v>-1.1000000000000001</c:v>
                </c:pt>
                <c:pt idx="463">
                  <c:v>-1.08</c:v>
                </c:pt>
                <c:pt idx="464">
                  <c:v>-1.08</c:v>
                </c:pt>
                <c:pt idx="465">
                  <c:v>-1.1399999999999999</c:v>
                </c:pt>
                <c:pt idx="466">
                  <c:v>-1.1399999999999999</c:v>
                </c:pt>
                <c:pt idx="467">
                  <c:v>-1.1599999999999999</c:v>
                </c:pt>
                <c:pt idx="468">
                  <c:v>-1.22</c:v>
                </c:pt>
                <c:pt idx="469">
                  <c:v>-1.2</c:v>
                </c:pt>
                <c:pt idx="470">
                  <c:v>-1.22</c:v>
                </c:pt>
                <c:pt idx="471">
                  <c:v>-1.06</c:v>
                </c:pt>
                <c:pt idx="472">
                  <c:v>-1.08</c:v>
                </c:pt>
                <c:pt idx="473">
                  <c:v>-1.06</c:v>
                </c:pt>
                <c:pt idx="474">
                  <c:v>-0.9</c:v>
                </c:pt>
                <c:pt idx="475">
                  <c:v>-0.9</c:v>
                </c:pt>
                <c:pt idx="476">
                  <c:v>-0.88</c:v>
                </c:pt>
                <c:pt idx="477">
                  <c:v>-0.57999999999999996</c:v>
                </c:pt>
                <c:pt idx="478">
                  <c:v>-0.56000000000000005</c:v>
                </c:pt>
                <c:pt idx="479">
                  <c:v>-0.54</c:v>
                </c:pt>
                <c:pt idx="480">
                  <c:v>-0.28000000000000003</c:v>
                </c:pt>
                <c:pt idx="481">
                  <c:v>-0.2</c:v>
                </c:pt>
                <c:pt idx="482">
                  <c:v>-0.2</c:v>
                </c:pt>
                <c:pt idx="483">
                  <c:v>0.06</c:v>
                </c:pt>
                <c:pt idx="484">
                  <c:v>0.16</c:v>
                </c:pt>
                <c:pt idx="485">
                  <c:v>0.18</c:v>
                </c:pt>
                <c:pt idx="486">
                  <c:v>0.34</c:v>
                </c:pt>
                <c:pt idx="487">
                  <c:v>0.56000000000000005</c:v>
                </c:pt>
                <c:pt idx="488">
                  <c:v>0.56000000000000005</c:v>
                </c:pt>
                <c:pt idx="489">
                  <c:v>0.6</c:v>
                </c:pt>
                <c:pt idx="490">
                  <c:v>0.84</c:v>
                </c:pt>
                <c:pt idx="491">
                  <c:v>0.84</c:v>
                </c:pt>
                <c:pt idx="492">
                  <c:v>0.84</c:v>
                </c:pt>
                <c:pt idx="493">
                  <c:v>1.1200000000000001</c:v>
                </c:pt>
                <c:pt idx="494">
                  <c:v>1.1399999999999999</c:v>
                </c:pt>
                <c:pt idx="495">
                  <c:v>1.1399999999999999</c:v>
                </c:pt>
                <c:pt idx="496">
                  <c:v>1.22</c:v>
                </c:pt>
                <c:pt idx="497">
                  <c:v>1.22</c:v>
                </c:pt>
                <c:pt idx="498">
                  <c:v>1.22</c:v>
                </c:pt>
                <c:pt idx="499">
                  <c:v>1.28</c:v>
                </c:pt>
                <c:pt idx="500">
                  <c:v>1.3</c:v>
                </c:pt>
                <c:pt idx="501">
                  <c:v>1.28</c:v>
                </c:pt>
                <c:pt idx="502">
                  <c:v>1.1399999999999999</c:v>
                </c:pt>
                <c:pt idx="503">
                  <c:v>1.1399999999999999</c:v>
                </c:pt>
                <c:pt idx="504">
                  <c:v>1.1200000000000001</c:v>
                </c:pt>
                <c:pt idx="505">
                  <c:v>1</c:v>
                </c:pt>
                <c:pt idx="506">
                  <c:v>0.96</c:v>
                </c:pt>
                <c:pt idx="507">
                  <c:v>0.96</c:v>
                </c:pt>
                <c:pt idx="508">
                  <c:v>0.72</c:v>
                </c:pt>
                <c:pt idx="509">
                  <c:v>0.62</c:v>
                </c:pt>
                <c:pt idx="510">
                  <c:v>0.62</c:v>
                </c:pt>
                <c:pt idx="511">
                  <c:v>0.48</c:v>
                </c:pt>
                <c:pt idx="512">
                  <c:v>0.28000000000000003</c:v>
                </c:pt>
                <c:pt idx="513">
                  <c:v>0.26</c:v>
                </c:pt>
                <c:pt idx="514">
                  <c:v>0.2</c:v>
                </c:pt>
                <c:pt idx="515">
                  <c:v>-0.12</c:v>
                </c:pt>
                <c:pt idx="516">
                  <c:v>-0.14000000000000001</c:v>
                </c:pt>
                <c:pt idx="517">
                  <c:v>-0.12</c:v>
                </c:pt>
                <c:pt idx="518">
                  <c:v>-0.52</c:v>
                </c:pt>
                <c:pt idx="519">
                  <c:v>-0.52</c:v>
                </c:pt>
                <c:pt idx="520">
                  <c:v>-0.5</c:v>
                </c:pt>
                <c:pt idx="521">
                  <c:v>-0.82</c:v>
                </c:pt>
                <c:pt idx="522">
                  <c:v>-0.82</c:v>
                </c:pt>
                <c:pt idx="523">
                  <c:v>-0.82</c:v>
                </c:pt>
                <c:pt idx="524">
                  <c:v>-1.1200000000000001</c:v>
                </c:pt>
                <c:pt idx="525">
                  <c:v>-1.1399999999999999</c:v>
                </c:pt>
                <c:pt idx="526">
                  <c:v>-1.1399999999999999</c:v>
                </c:pt>
                <c:pt idx="527">
                  <c:v>-1.22</c:v>
                </c:pt>
                <c:pt idx="528">
                  <c:v>-1.22</c:v>
                </c:pt>
                <c:pt idx="529">
                  <c:v>-1.22</c:v>
                </c:pt>
                <c:pt idx="530">
                  <c:v>-1.3</c:v>
                </c:pt>
                <c:pt idx="531">
                  <c:v>-1.32</c:v>
                </c:pt>
                <c:pt idx="532">
                  <c:v>-1.32</c:v>
                </c:pt>
                <c:pt idx="533">
                  <c:v>-1.2</c:v>
                </c:pt>
                <c:pt idx="534">
                  <c:v>-1.1599999999999999</c:v>
                </c:pt>
                <c:pt idx="535">
                  <c:v>-1.1599999999999999</c:v>
                </c:pt>
                <c:pt idx="536">
                  <c:v>-1.1000000000000001</c:v>
                </c:pt>
                <c:pt idx="537">
                  <c:v>-1</c:v>
                </c:pt>
                <c:pt idx="538">
                  <c:v>-0.98</c:v>
                </c:pt>
                <c:pt idx="539">
                  <c:v>-0.96</c:v>
                </c:pt>
                <c:pt idx="540">
                  <c:v>-0.66</c:v>
                </c:pt>
                <c:pt idx="541">
                  <c:v>-0.64</c:v>
                </c:pt>
                <c:pt idx="542">
                  <c:v>-0.64</c:v>
                </c:pt>
                <c:pt idx="543">
                  <c:v>-0.3</c:v>
                </c:pt>
                <c:pt idx="544">
                  <c:v>-0.3</c:v>
                </c:pt>
                <c:pt idx="545">
                  <c:v>-0.3</c:v>
                </c:pt>
                <c:pt idx="546">
                  <c:v>0.1</c:v>
                </c:pt>
                <c:pt idx="547">
                  <c:v>0.1</c:v>
                </c:pt>
                <c:pt idx="548">
                  <c:v>0.1</c:v>
                </c:pt>
                <c:pt idx="549">
                  <c:v>0.5</c:v>
                </c:pt>
                <c:pt idx="550">
                  <c:v>0.52</c:v>
                </c:pt>
                <c:pt idx="551">
                  <c:v>0.5</c:v>
                </c:pt>
                <c:pt idx="552">
                  <c:v>0.8</c:v>
                </c:pt>
                <c:pt idx="553">
                  <c:v>0.84</c:v>
                </c:pt>
                <c:pt idx="554">
                  <c:v>0.84</c:v>
                </c:pt>
                <c:pt idx="555">
                  <c:v>1.1200000000000001</c:v>
                </c:pt>
                <c:pt idx="556">
                  <c:v>1.1599999999999999</c:v>
                </c:pt>
                <c:pt idx="557">
                  <c:v>1.1599999999999999</c:v>
                </c:pt>
                <c:pt idx="558">
                  <c:v>1.24</c:v>
                </c:pt>
                <c:pt idx="559">
                  <c:v>1.24</c:v>
                </c:pt>
                <c:pt idx="560">
                  <c:v>1.26</c:v>
                </c:pt>
                <c:pt idx="561">
                  <c:v>1.3</c:v>
                </c:pt>
                <c:pt idx="562">
                  <c:v>1.36</c:v>
                </c:pt>
                <c:pt idx="563">
                  <c:v>1.36</c:v>
                </c:pt>
                <c:pt idx="564">
                  <c:v>1.34</c:v>
                </c:pt>
                <c:pt idx="565">
                  <c:v>1.22</c:v>
                </c:pt>
                <c:pt idx="566">
                  <c:v>1.22</c:v>
                </c:pt>
                <c:pt idx="567">
                  <c:v>1.22</c:v>
                </c:pt>
                <c:pt idx="568">
                  <c:v>1.06</c:v>
                </c:pt>
                <c:pt idx="569">
                  <c:v>1.04</c:v>
                </c:pt>
                <c:pt idx="570">
                  <c:v>1.04</c:v>
                </c:pt>
                <c:pt idx="571">
                  <c:v>0.72</c:v>
                </c:pt>
                <c:pt idx="572">
                  <c:v>0.7</c:v>
                </c:pt>
                <c:pt idx="573">
                  <c:v>0.7</c:v>
                </c:pt>
                <c:pt idx="574">
                  <c:v>0.38</c:v>
                </c:pt>
                <c:pt idx="575">
                  <c:v>0.36</c:v>
                </c:pt>
                <c:pt idx="576">
                  <c:v>0.36</c:v>
                </c:pt>
                <c:pt idx="577">
                  <c:v>-0.04</c:v>
                </c:pt>
                <c:pt idx="578">
                  <c:v>-0.08</c:v>
                </c:pt>
                <c:pt idx="579">
                  <c:v>-0.06</c:v>
                </c:pt>
                <c:pt idx="580">
                  <c:v>-0.44</c:v>
                </c:pt>
                <c:pt idx="581">
                  <c:v>-0.48</c:v>
                </c:pt>
                <c:pt idx="582">
                  <c:v>-0.5</c:v>
                </c:pt>
                <c:pt idx="583">
                  <c:v>-0.72</c:v>
                </c:pt>
                <c:pt idx="584">
                  <c:v>-0.82</c:v>
                </c:pt>
                <c:pt idx="585">
                  <c:v>-0.82</c:v>
                </c:pt>
                <c:pt idx="586">
                  <c:v>-0.96</c:v>
                </c:pt>
                <c:pt idx="587">
                  <c:v>-1.1399999999999999</c:v>
                </c:pt>
                <c:pt idx="588">
                  <c:v>-1.1399999999999999</c:v>
                </c:pt>
                <c:pt idx="589">
                  <c:v>-1.18</c:v>
                </c:pt>
                <c:pt idx="590">
                  <c:v>-1.26</c:v>
                </c:pt>
                <c:pt idx="591">
                  <c:v>-1.26</c:v>
                </c:pt>
                <c:pt idx="592">
                  <c:v>-1.24</c:v>
                </c:pt>
                <c:pt idx="593">
                  <c:v>-1.38</c:v>
                </c:pt>
                <c:pt idx="594">
                  <c:v>-1.36</c:v>
                </c:pt>
                <c:pt idx="595">
                  <c:v>-1.36</c:v>
                </c:pt>
                <c:pt idx="596">
                  <c:v>-1.22</c:v>
                </c:pt>
                <c:pt idx="597">
                  <c:v>-1.22</c:v>
                </c:pt>
                <c:pt idx="598">
                  <c:v>-1.22</c:v>
                </c:pt>
                <c:pt idx="599">
                  <c:v>-1.08</c:v>
                </c:pt>
                <c:pt idx="600">
                  <c:v>-1.08</c:v>
                </c:pt>
                <c:pt idx="601">
                  <c:v>-1.1000000000000001</c:v>
                </c:pt>
                <c:pt idx="602">
                  <c:v>-0.76</c:v>
                </c:pt>
                <c:pt idx="603">
                  <c:v>-0.72</c:v>
                </c:pt>
                <c:pt idx="604">
                  <c:v>-0.72</c:v>
                </c:pt>
                <c:pt idx="605">
                  <c:v>-0.44</c:v>
                </c:pt>
                <c:pt idx="606">
                  <c:v>-0.36</c:v>
                </c:pt>
                <c:pt idx="607">
                  <c:v>-0.36</c:v>
                </c:pt>
                <c:pt idx="608">
                  <c:v>-0.08</c:v>
                </c:pt>
                <c:pt idx="609">
                  <c:v>0.06</c:v>
                </c:pt>
                <c:pt idx="610">
                  <c:v>0.06</c:v>
                </c:pt>
                <c:pt idx="611">
                  <c:v>0.26</c:v>
                </c:pt>
                <c:pt idx="612">
                  <c:v>0.46</c:v>
                </c:pt>
                <c:pt idx="613">
                  <c:v>0.48</c:v>
                </c:pt>
                <c:pt idx="614">
                  <c:v>0.52</c:v>
                </c:pt>
                <c:pt idx="615">
                  <c:v>0.82</c:v>
                </c:pt>
                <c:pt idx="616">
                  <c:v>0.82</c:v>
                </c:pt>
                <c:pt idx="617">
                  <c:v>0.82</c:v>
                </c:pt>
                <c:pt idx="618">
                  <c:v>1.1599999999999999</c:v>
                </c:pt>
                <c:pt idx="619">
                  <c:v>1.1599999999999999</c:v>
                </c:pt>
                <c:pt idx="620">
                  <c:v>1.1599999999999999</c:v>
                </c:pt>
                <c:pt idx="621">
                  <c:v>1.26</c:v>
                </c:pt>
                <c:pt idx="622">
                  <c:v>1.28</c:v>
                </c:pt>
                <c:pt idx="623">
                  <c:v>1.26</c:v>
                </c:pt>
                <c:pt idx="624">
                  <c:v>1.4</c:v>
                </c:pt>
                <c:pt idx="625">
                  <c:v>1.4</c:v>
                </c:pt>
                <c:pt idx="626">
                  <c:v>1.38</c:v>
                </c:pt>
                <c:pt idx="627">
                  <c:v>1.26</c:v>
                </c:pt>
                <c:pt idx="628">
                  <c:v>1.24</c:v>
                </c:pt>
                <c:pt idx="629">
                  <c:v>1.24</c:v>
                </c:pt>
                <c:pt idx="630">
                  <c:v>1.1399999999999999</c:v>
                </c:pt>
                <c:pt idx="631">
                  <c:v>1.1200000000000001</c:v>
                </c:pt>
                <c:pt idx="632">
                  <c:v>1.1000000000000001</c:v>
                </c:pt>
                <c:pt idx="633">
                  <c:v>0.88</c:v>
                </c:pt>
                <c:pt idx="634">
                  <c:v>0.76</c:v>
                </c:pt>
                <c:pt idx="635">
                  <c:v>0.76</c:v>
                </c:pt>
                <c:pt idx="636">
                  <c:v>0.57999999999999996</c:v>
                </c:pt>
                <c:pt idx="637">
                  <c:v>0.42</c:v>
                </c:pt>
                <c:pt idx="638">
                  <c:v>0.42</c:v>
                </c:pt>
                <c:pt idx="639">
                  <c:v>0.34</c:v>
                </c:pt>
                <c:pt idx="640">
                  <c:v>-0.02</c:v>
                </c:pt>
                <c:pt idx="641">
                  <c:v>-0.02</c:v>
                </c:pt>
                <c:pt idx="642">
                  <c:v>-0.02</c:v>
                </c:pt>
                <c:pt idx="643">
                  <c:v>-0.44</c:v>
                </c:pt>
                <c:pt idx="644">
                  <c:v>-0.46</c:v>
                </c:pt>
                <c:pt idx="645">
                  <c:v>-0.44</c:v>
                </c:pt>
                <c:pt idx="646">
                  <c:v>-0.78</c:v>
                </c:pt>
                <c:pt idx="647">
                  <c:v>-0.8</c:v>
                </c:pt>
                <c:pt idx="648">
                  <c:v>-0.78</c:v>
                </c:pt>
                <c:pt idx="649">
                  <c:v>-1.1200000000000001</c:v>
                </c:pt>
                <c:pt idx="650">
                  <c:v>-1.1399999999999999</c:v>
                </c:pt>
                <c:pt idx="651">
                  <c:v>-1.1599999999999999</c:v>
                </c:pt>
                <c:pt idx="652">
                  <c:v>-1.26</c:v>
                </c:pt>
                <c:pt idx="653">
                  <c:v>-1.26</c:v>
                </c:pt>
                <c:pt idx="654">
                  <c:v>-1.26</c:v>
                </c:pt>
                <c:pt idx="655">
                  <c:v>-1.38</c:v>
                </c:pt>
                <c:pt idx="656">
                  <c:v>-1.42</c:v>
                </c:pt>
                <c:pt idx="657">
                  <c:v>-1.38</c:v>
                </c:pt>
                <c:pt idx="658">
                  <c:v>-1.28</c:v>
                </c:pt>
                <c:pt idx="659">
                  <c:v>-1.28</c:v>
                </c:pt>
                <c:pt idx="660">
                  <c:v>-1.26</c:v>
                </c:pt>
                <c:pt idx="661">
                  <c:v>-1.2</c:v>
                </c:pt>
                <c:pt idx="662">
                  <c:v>-1.1200000000000001</c:v>
                </c:pt>
                <c:pt idx="663">
                  <c:v>-1.1399999999999999</c:v>
                </c:pt>
                <c:pt idx="664">
                  <c:v>-1.08</c:v>
                </c:pt>
                <c:pt idx="665">
                  <c:v>-0.78</c:v>
                </c:pt>
                <c:pt idx="666">
                  <c:v>-0.76</c:v>
                </c:pt>
                <c:pt idx="667">
                  <c:v>-0.78</c:v>
                </c:pt>
                <c:pt idx="668">
                  <c:v>-0.44</c:v>
                </c:pt>
                <c:pt idx="669">
                  <c:v>-0.42</c:v>
                </c:pt>
                <c:pt idx="670">
                  <c:v>-0.42</c:v>
                </c:pt>
                <c:pt idx="671">
                  <c:v>0</c:v>
                </c:pt>
                <c:pt idx="672">
                  <c:v>0</c:v>
                </c:pt>
                <c:pt idx="673">
                  <c:v>0</c:v>
                </c:pt>
                <c:pt idx="674">
                  <c:v>0.4</c:v>
                </c:pt>
                <c:pt idx="675">
                  <c:v>0.42</c:v>
                </c:pt>
                <c:pt idx="676">
                  <c:v>0.42</c:v>
                </c:pt>
                <c:pt idx="677">
                  <c:v>0.78</c:v>
                </c:pt>
                <c:pt idx="678">
                  <c:v>0.78</c:v>
                </c:pt>
                <c:pt idx="679">
                  <c:v>0.78</c:v>
                </c:pt>
                <c:pt idx="680">
                  <c:v>1.08</c:v>
                </c:pt>
                <c:pt idx="681">
                  <c:v>1.1399999999999999</c:v>
                </c:pt>
                <c:pt idx="682">
                  <c:v>1.1399999999999999</c:v>
                </c:pt>
                <c:pt idx="683">
                  <c:v>1.22</c:v>
                </c:pt>
                <c:pt idx="684">
                  <c:v>1.26</c:v>
                </c:pt>
                <c:pt idx="685">
                  <c:v>1.26</c:v>
                </c:pt>
                <c:pt idx="686">
                  <c:v>1.32</c:v>
                </c:pt>
                <c:pt idx="687">
                  <c:v>1.4</c:v>
                </c:pt>
                <c:pt idx="688">
                  <c:v>1.4</c:v>
                </c:pt>
                <c:pt idx="689">
                  <c:v>1.38</c:v>
                </c:pt>
                <c:pt idx="690">
                  <c:v>1.26</c:v>
                </c:pt>
                <c:pt idx="691">
                  <c:v>1.28</c:v>
                </c:pt>
                <c:pt idx="692">
                  <c:v>1.28</c:v>
                </c:pt>
                <c:pt idx="693">
                  <c:v>1.1599999999999999</c:v>
                </c:pt>
                <c:pt idx="694">
                  <c:v>1.1599999999999999</c:v>
                </c:pt>
                <c:pt idx="695">
                  <c:v>1.1599999999999999</c:v>
                </c:pt>
                <c:pt idx="696">
                  <c:v>0.82</c:v>
                </c:pt>
                <c:pt idx="697">
                  <c:v>0.8</c:v>
                </c:pt>
                <c:pt idx="698">
                  <c:v>0.8</c:v>
                </c:pt>
                <c:pt idx="699">
                  <c:v>0.48</c:v>
                </c:pt>
                <c:pt idx="700">
                  <c:v>0.48</c:v>
                </c:pt>
                <c:pt idx="701">
                  <c:v>0.46</c:v>
                </c:pt>
                <c:pt idx="702">
                  <c:v>0.06</c:v>
                </c:pt>
                <c:pt idx="703">
                  <c:v>0.04</c:v>
                </c:pt>
                <c:pt idx="704">
                  <c:v>0.02</c:v>
                </c:pt>
                <c:pt idx="705">
                  <c:v>-0.32</c:v>
                </c:pt>
                <c:pt idx="706">
                  <c:v>-0.4</c:v>
                </c:pt>
                <c:pt idx="707">
                  <c:v>-0.42</c:v>
                </c:pt>
                <c:pt idx="708">
                  <c:v>-0.64</c:v>
                </c:pt>
                <c:pt idx="709">
                  <c:v>-0.74</c:v>
                </c:pt>
                <c:pt idx="710">
                  <c:v>-0.74</c:v>
                </c:pt>
                <c:pt idx="711">
                  <c:v>-0.9</c:v>
                </c:pt>
                <c:pt idx="712">
                  <c:v>-1.1000000000000001</c:v>
                </c:pt>
                <c:pt idx="713">
                  <c:v>-1.08</c:v>
                </c:pt>
                <c:pt idx="714">
                  <c:v>-1.1200000000000001</c:v>
                </c:pt>
                <c:pt idx="715">
                  <c:v>-1.26</c:v>
                </c:pt>
                <c:pt idx="716">
                  <c:v>-1.24</c:v>
                </c:pt>
                <c:pt idx="717">
                  <c:v>-1.24</c:v>
                </c:pt>
                <c:pt idx="718">
                  <c:v>-1.38</c:v>
                </c:pt>
                <c:pt idx="719">
                  <c:v>-1.38</c:v>
                </c:pt>
                <c:pt idx="720">
                  <c:v>-1.36</c:v>
                </c:pt>
                <c:pt idx="721">
                  <c:v>-1.26</c:v>
                </c:pt>
                <c:pt idx="722">
                  <c:v>-1.26</c:v>
                </c:pt>
                <c:pt idx="723">
                  <c:v>-1.26</c:v>
                </c:pt>
                <c:pt idx="724">
                  <c:v>-1.1399999999999999</c:v>
                </c:pt>
                <c:pt idx="725">
                  <c:v>-1.1399999999999999</c:v>
                </c:pt>
                <c:pt idx="726">
                  <c:v>-1.1599999999999999</c:v>
                </c:pt>
                <c:pt idx="727">
                  <c:v>-0.84</c:v>
                </c:pt>
                <c:pt idx="728">
                  <c:v>-0.82</c:v>
                </c:pt>
                <c:pt idx="729">
                  <c:v>-0.82</c:v>
                </c:pt>
                <c:pt idx="730">
                  <c:v>-0.52</c:v>
                </c:pt>
                <c:pt idx="731">
                  <c:v>-0.48</c:v>
                </c:pt>
                <c:pt idx="732">
                  <c:v>-0.48</c:v>
                </c:pt>
                <c:pt idx="733">
                  <c:v>-0.18</c:v>
                </c:pt>
                <c:pt idx="734">
                  <c:v>-0.04</c:v>
                </c:pt>
                <c:pt idx="735">
                  <c:v>-0.06</c:v>
                </c:pt>
                <c:pt idx="736">
                  <c:v>0.16</c:v>
                </c:pt>
                <c:pt idx="737">
                  <c:v>0.38</c:v>
                </c:pt>
                <c:pt idx="738">
                  <c:v>0.38</c:v>
                </c:pt>
                <c:pt idx="739">
                  <c:v>0.42</c:v>
                </c:pt>
                <c:pt idx="740">
                  <c:v>0.72</c:v>
                </c:pt>
                <c:pt idx="741">
                  <c:v>0.74</c:v>
                </c:pt>
                <c:pt idx="742">
                  <c:v>0.72</c:v>
                </c:pt>
                <c:pt idx="743">
                  <c:v>1.08</c:v>
                </c:pt>
                <c:pt idx="744">
                  <c:v>1.06</c:v>
                </c:pt>
                <c:pt idx="745">
                  <c:v>1.08</c:v>
                </c:pt>
                <c:pt idx="746">
                  <c:v>1.22</c:v>
                </c:pt>
                <c:pt idx="747">
                  <c:v>1.22</c:v>
                </c:pt>
                <c:pt idx="748">
                  <c:v>1.22</c:v>
                </c:pt>
                <c:pt idx="749">
                  <c:v>1.38</c:v>
                </c:pt>
                <c:pt idx="750">
                  <c:v>1.38</c:v>
                </c:pt>
                <c:pt idx="751">
                  <c:v>1.38</c:v>
                </c:pt>
                <c:pt idx="752">
                  <c:v>1.28</c:v>
                </c:pt>
                <c:pt idx="753">
                  <c:v>1.26</c:v>
                </c:pt>
                <c:pt idx="754">
                  <c:v>1.26</c:v>
                </c:pt>
                <c:pt idx="755">
                  <c:v>1.18</c:v>
                </c:pt>
                <c:pt idx="756">
                  <c:v>1.1599999999999999</c:v>
                </c:pt>
                <c:pt idx="757">
                  <c:v>1.1599999999999999</c:v>
                </c:pt>
                <c:pt idx="758">
                  <c:v>0.92</c:v>
                </c:pt>
                <c:pt idx="759">
                  <c:v>0.82</c:v>
                </c:pt>
                <c:pt idx="760">
                  <c:v>0.82</c:v>
                </c:pt>
                <c:pt idx="761">
                  <c:v>0.68</c:v>
                </c:pt>
                <c:pt idx="762">
                  <c:v>0.5</c:v>
                </c:pt>
                <c:pt idx="763">
                  <c:v>0.52</c:v>
                </c:pt>
                <c:pt idx="764">
                  <c:v>0.44</c:v>
                </c:pt>
                <c:pt idx="765">
                  <c:v>0.1</c:v>
                </c:pt>
                <c:pt idx="766">
                  <c:v>0.08</c:v>
                </c:pt>
                <c:pt idx="767">
                  <c:v>0.08</c:v>
                </c:pt>
                <c:pt idx="768">
                  <c:v>-0.32</c:v>
                </c:pt>
                <c:pt idx="769">
                  <c:v>-0.32</c:v>
                </c:pt>
                <c:pt idx="770">
                  <c:v>-0.32</c:v>
                </c:pt>
                <c:pt idx="771">
                  <c:v>-0.66</c:v>
                </c:pt>
                <c:pt idx="772">
                  <c:v>-0.68</c:v>
                </c:pt>
                <c:pt idx="773">
                  <c:v>-0.7</c:v>
                </c:pt>
                <c:pt idx="774">
                  <c:v>-1</c:v>
                </c:pt>
                <c:pt idx="775">
                  <c:v>-1.04</c:v>
                </c:pt>
                <c:pt idx="776">
                  <c:v>-1.04</c:v>
                </c:pt>
                <c:pt idx="777">
                  <c:v>-1.18</c:v>
                </c:pt>
                <c:pt idx="778">
                  <c:v>-1.18</c:v>
                </c:pt>
                <c:pt idx="779">
                  <c:v>-1.2</c:v>
                </c:pt>
                <c:pt idx="780">
                  <c:v>-1.32</c:v>
                </c:pt>
                <c:pt idx="781">
                  <c:v>-1.34</c:v>
                </c:pt>
                <c:pt idx="782">
                  <c:v>-1.36</c:v>
                </c:pt>
                <c:pt idx="783">
                  <c:v>-1.3</c:v>
                </c:pt>
                <c:pt idx="784">
                  <c:v>-1.24</c:v>
                </c:pt>
                <c:pt idx="785">
                  <c:v>-1.24</c:v>
                </c:pt>
                <c:pt idx="786">
                  <c:v>-1.2</c:v>
                </c:pt>
                <c:pt idx="787">
                  <c:v>-1.1599999999999999</c:v>
                </c:pt>
                <c:pt idx="788">
                  <c:v>-1.1599999999999999</c:v>
                </c:pt>
                <c:pt idx="789">
                  <c:v>-1.1000000000000001</c:v>
                </c:pt>
                <c:pt idx="790">
                  <c:v>-0.82</c:v>
                </c:pt>
                <c:pt idx="791">
                  <c:v>-0.82</c:v>
                </c:pt>
                <c:pt idx="792">
                  <c:v>-0.82</c:v>
                </c:pt>
                <c:pt idx="793">
                  <c:v>-0.52</c:v>
                </c:pt>
                <c:pt idx="794">
                  <c:v>-0.5</c:v>
                </c:pt>
                <c:pt idx="795">
                  <c:v>-0.52</c:v>
                </c:pt>
                <c:pt idx="796">
                  <c:v>-0.12</c:v>
                </c:pt>
                <c:pt idx="797">
                  <c:v>-0.12</c:v>
                </c:pt>
                <c:pt idx="798">
                  <c:v>-0.12</c:v>
                </c:pt>
                <c:pt idx="799">
                  <c:v>0.28000000000000003</c:v>
                </c:pt>
                <c:pt idx="800">
                  <c:v>0.3</c:v>
                </c:pt>
                <c:pt idx="801">
                  <c:v>0.28000000000000003</c:v>
                </c:pt>
                <c:pt idx="802">
                  <c:v>0.6</c:v>
                </c:pt>
                <c:pt idx="803">
                  <c:v>0.66</c:v>
                </c:pt>
                <c:pt idx="804">
                  <c:v>0.64</c:v>
                </c:pt>
                <c:pt idx="805">
                  <c:v>0.94</c:v>
                </c:pt>
                <c:pt idx="806">
                  <c:v>1</c:v>
                </c:pt>
                <c:pt idx="807">
                  <c:v>0.98</c:v>
                </c:pt>
                <c:pt idx="808">
                  <c:v>1.1000000000000001</c:v>
                </c:pt>
                <c:pt idx="809">
                  <c:v>1.1399999999999999</c:v>
                </c:pt>
                <c:pt idx="810">
                  <c:v>1.1599999999999999</c:v>
                </c:pt>
                <c:pt idx="811">
                  <c:v>1.22</c:v>
                </c:pt>
                <c:pt idx="812">
                  <c:v>1.3</c:v>
                </c:pt>
                <c:pt idx="813">
                  <c:v>1.3</c:v>
                </c:pt>
                <c:pt idx="814">
                  <c:v>1.28</c:v>
                </c:pt>
                <c:pt idx="815">
                  <c:v>1.22</c:v>
                </c:pt>
                <c:pt idx="816">
                  <c:v>1.22</c:v>
                </c:pt>
                <c:pt idx="817">
                  <c:v>1.22</c:v>
                </c:pt>
                <c:pt idx="818">
                  <c:v>1.1200000000000001</c:v>
                </c:pt>
                <c:pt idx="819">
                  <c:v>1.1200000000000001</c:v>
                </c:pt>
                <c:pt idx="820">
                  <c:v>1.1200000000000001</c:v>
                </c:pt>
                <c:pt idx="821">
                  <c:v>0.82</c:v>
                </c:pt>
                <c:pt idx="822">
                  <c:v>0.82</c:v>
                </c:pt>
                <c:pt idx="823">
                  <c:v>0.84</c:v>
                </c:pt>
                <c:pt idx="824">
                  <c:v>0.54</c:v>
                </c:pt>
                <c:pt idx="825">
                  <c:v>0.52</c:v>
                </c:pt>
                <c:pt idx="826">
                  <c:v>0.52</c:v>
                </c:pt>
                <c:pt idx="827">
                  <c:v>0.18</c:v>
                </c:pt>
                <c:pt idx="828">
                  <c:v>0.16</c:v>
                </c:pt>
                <c:pt idx="829">
                  <c:v>0.14000000000000001</c:v>
                </c:pt>
                <c:pt idx="830">
                  <c:v>-0.2</c:v>
                </c:pt>
                <c:pt idx="831">
                  <c:v>-0.24</c:v>
                </c:pt>
                <c:pt idx="832">
                  <c:v>-0.24</c:v>
                </c:pt>
                <c:pt idx="833">
                  <c:v>-0.5</c:v>
                </c:pt>
                <c:pt idx="834">
                  <c:v>-0.6</c:v>
                </c:pt>
                <c:pt idx="835">
                  <c:v>-0.57999999999999996</c:v>
                </c:pt>
                <c:pt idx="836">
                  <c:v>-0.74</c:v>
                </c:pt>
                <c:pt idx="837">
                  <c:v>-0.92</c:v>
                </c:pt>
                <c:pt idx="838">
                  <c:v>-0.92</c:v>
                </c:pt>
                <c:pt idx="839">
                  <c:v>-0.98</c:v>
                </c:pt>
                <c:pt idx="840">
                  <c:v>-1.1200000000000001</c:v>
                </c:pt>
                <c:pt idx="841">
                  <c:v>-1.1000000000000001</c:v>
                </c:pt>
                <c:pt idx="842">
                  <c:v>-1.1200000000000001</c:v>
                </c:pt>
                <c:pt idx="843">
                  <c:v>-1.26</c:v>
                </c:pt>
                <c:pt idx="844">
                  <c:v>-1.26</c:v>
                </c:pt>
                <c:pt idx="845">
                  <c:v>-1.26</c:v>
                </c:pt>
                <c:pt idx="846">
                  <c:v>-1.18</c:v>
                </c:pt>
                <c:pt idx="847">
                  <c:v>-1.18</c:v>
                </c:pt>
                <c:pt idx="848">
                  <c:v>-1.18</c:v>
                </c:pt>
                <c:pt idx="849">
                  <c:v>-1.1000000000000001</c:v>
                </c:pt>
                <c:pt idx="850">
                  <c:v>-1.1000000000000001</c:v>
                </c:pt>
                <c:pt idx="851">
                  <c:v>-1.1200000000000001</c:v>
                </c:pt>
                <c:pt idx="852">
                  <c:v>-0.84</c:v>
                </c:pt>
                <c:pt idx="853">
                  <c:v>-0.82</c:v>
                </c:pt>
                <c:pt idx="854">
                  <c:v>-0.82</c:v>
                </c:pt>
                <c:pt idx="855">
                  <c:v>-0.56000000000000005</c:v>
                </c:pt>
                <c:pt idx="856">
                  <c:v>-0.54</c:v>
                </c:pt>
                <c:pt idx="857">
                  <c:v>-0.54</c:v>
                </c:pt>
                <c:pt idx="858">
                  <c:v>-0.24</c:v>
                </c:pt>
                <c:pt idx="859">
                  <c:v>-0.16</c:v>
                </c:pt>
                <c:pt idx="860">
                  <c:v>-0.14000000000000001</c:v>
                </c:pt>
                <c:pt idx="861">
                  <c:v>0.02</c:v>
                </c:pt>
                <c:pt idx="862">
                  <c:v>0.2</c:v>
                </c:pt>
                <c:pt idx="863">
                  <c:v>0.22</c:v>
                </c:pt>
                <c:pt idx="864">
                  <c:v>0.26</c:v>
                </c:pt>
                <c:pt idx="865">
                  <c:v>0.56000000000000005</c:v>
                </c:pt>
                <c:pt idx="866">
                  <c:v>0.56000000000000005</c:v>
                </c:pt>
                <c:pt idx="867">
                  <c:v>0.56000000000000005</c:v>
                </c:pt>
                <c:pt idx="868">
                  <c:v>0.88</c:v>
                </c:pt>
                <c:pt idx="869">
                  <c:v>0.9</c:v>
                </c:pt>
                <c:pt idx="870">
                  <c:v>0.9</c:v>
                </c:pt>
                <c:pt idx="871">
                  <c:v>1.04</c:v>
                </c:pt>
                <c:pt idx="872">
                  <c:v>1.04</c:v>
                </c:pt>
                <c:pt idx="873">
                  <c:v>1.04</c:v>
                </c:pt>
                <c:pt idx="874">
                  <c:v>1.22</c:v>
                </c:pt>
                <c:pt idx="875">
                  <c:v>1.22</c:v>
                </c:pt>
                <c:pt idx="876">
                  <c:v>1.22</c:v>
                </c:pt>
                <c:pt idx="877">
                  <c:v>1.1599999999999999</c:v>
                </c:pt>
                <c:pt idx="878">
                  <c:v>1.1399999999999999</c:v>
                </c:pt>
                <c:pt idx="879">
                  <c:v>1.1399999999999999</c:v>
                </c:pt>
                <c:pt idx="880">
                  <c:v>1.1000000000000001</c:v>
                </c:pt>
                <c:pt idx="881">
                  <c:v>1.06</c:v>
                </c:pt>
                <c:pt idx="882">
                  <c:v>1.08</c:v>
                </c:pt>
                <c:pt idx="883">
                  <c:v>0.88</c:v>
                </c:pt>
                <c:pt idx="884">
                  <c:v>0.82</c:v>
                </c:pt>
                <c:pt idx="885">
                  <c:v>0.8</c:v>
                </c:pt>
                <c:pt idx="886">
                  <c:v>0.68</c:v>
                </c:pt>
                <c:pt idx="887">
                  <c:v>0.54</c:v>
                </c:pt>
                <c:pt idx="888">
                  <c:v>0.56000000000000005</c:v>
                </c:pt>
                <c:pt idx="889">
                  <c:v>0.48</c:v>
                </c:pt>
                <c:pt idx="890">
                  <c:v>0.2</c:v>
                </c:pt>
                <c:pt idx="891">
                  <c:v>0.2</c:v>
                </c:pt>
                <c:pt idx="892">
                  <c:v>0.18</c:v>
                </c:pt>
                <c:pt idx="893">
                  <c:v>-0.18</c:v>
                </c:pt>
                <c:pt idx="894">
                  <c:v>-0.18</c:v>
                </c:pt>
                <c:pt idx="895">
                  <c:v>-0.18</c:v>
                </c:pt>
                <c:pt idx="896">
                  <c:v>-0.48</c:v>
                </c:pt>
                <c:pt idx="897">
                  <c:v>-0.48</c:v>
                </c:pt>
                <c:pt idx="898">
                  <c:v>-0.48</c:v>
                </c:pt>
                <c:pt idx="899">
                  <c:v>-0.82</c:v>
                </c:pt>
                <c:pt idx="900">
                  <c:v>-0.82</c:v>
                </c:pt>
                <c:pt idx="901">
                  <c:v>-0.82</c:v>
                </c:pt>
                <c:pt idx="902">
                  <c:v>-1</c:v>
                </c:pt>
                <c:pt idx="903">
                  <c:v>-1</c:v>
                </c:pt>
                <c:pt idx="904">
                  <c:v>-1.02</c:v>
                </c:pt>
                <c:pt idx="905">
                  <c:v>-1.1399999999999999</c:v>
                </c:pt>
                <c:pt idx="906">
                  <c:v>-1.1599999999999999</c:v>
                </c:pt>
                <c:pt idx="907">
                  <c:v>-1.1599999999999999</c:v>
                </c:pt>
                <c:pt idx="908">
                  <c:v>-1.1399999999999999</c:v>
                </c:pt>
                <c:pt idx="909">
                  <c:v>-1.1200000000000001</c:v>
                </c:pt>
                <c:pt idx="910">
                  <c:v>-1.1000000000000001</c:v>
                </c:pt>
                <c:pt idx="911">
                  <c:v>-1.08</c:v>
                </c:pt>
                <c:pt idx="912">
                  <c:v>-1.04</c:v>
                </c:pt>
                <c:pt idx="913">
                  <c:v>-1.06</c:v>
                </c:pt>
                <c:pt idx="914">
                  <c:v>-1</c:v>
                </c:pt>
                <c:pt idx="915">
                  <c:v>-0.78</c:v>
                </c:pt>
                <c:pt idx="916">
                  <c:v>-0.82</c:v>
                </c:pt>
                <c:pt idx="917">
                  <c:v>-0.8</c:v>
                </c:pt>
                <c:pt idx="918">
                  <c:v>-0.54</c:v>
                </c:pt>
                <c:pt idx="919">
                  <c:v>-0.56000000000000005</c:v>
                </c:pt>
                <c:pt idx="920">
                  <c:v>-0.56000000000000005</c:v>
                </c:pt>
                <c:pt idx="921">
                  <c:v>-0.22</c:v>
                </c:pt>
                <c:pt idx="922">
                  <c:v>-0.2</c:v>
                </c:pt>
                <c:pt idx="923">
                  <c:v>-0.2</c:v>
                </c:pt>
                <c:pt idx="924">
                  <c:v>0.12</c:v>
                </c:pt>
                <c:pt idx="925">
                  <c:v>0.12</c:v>
                </c:pt>
                <c:pt idx="926">
                  <c:v>0.14000000000000001</c:v>
                </c:pt>
                <c:pt idx="927">
                  <c:v>0.42</c:v>
                </c:pt>
                <c:pt idx="928">
                  <c:v>0.46</c:v>
                </c:pt>
                <c:pt idx="929">
                  <c:v>0.44</c:v>
                </c:pt>
                <c:pt idx="930">
                  <c:v>0.72</c:v>
                </c:pt>
                <c:pt idx="931">
                  <c:v>0.76</c:v>
                </c:pt>
                <c:pt idx="932">
                  <c:v>0.78</c:v>
                </c:pt>
                <c:pt idx="933">
                  <c:v>0.88</c:v>
                </c:pt>
                <c:pt idx="934">
                  <c:v>0.92</c:v>
                </c:pt>
                <c:pt idx="935">
                  <c:v>0.94</c:v>
                </c:pt>
                <c:pt idx="936">
                  <c:v>1.02</c:v>
                </c:pt>
                <c:pt idx="937">
                  <c:v>1.1000000000000001</c:v>
                </c:pt>
                <c:pt idx="938">
                  <c:v>1.1000000000000001</c:v>
                </c:pt>
                <c:pt idx="939">
                  <c:v>1.1000000000000001</c:v>
                </c:pt>
                <c:pt idx="940">
                  <c:v>1.08</c:v>
                </c:pt>
                <c:pt idx="941">
                  <c:v>1.06</c:v>
                </c:pt>
                <c:pt idx="942">
                  <c:v>1.04</c:v>
                </c:pt>
                <c:pt idx="943">
                  <c:v>1.02</c:v>
                </c:pt>
                <c:pt idx="944">
                  <c:v>1.02</c:v>
                </c:pt>
                <c:pt idx="945">
                  <c:v>1.02</c:v>
                </c:pt>
                <c:pt idx="946">
                  <c:v>0.82</c:v>
                </c:pt>
                <c:pt idx="947">
                  <c:v>0.76</c:v>
                </c:pt>
                <c:pt idx="948">
                  <c:v>0.8</c:v>
                </c:pt>
                <c:pt idx="949">
                  <c:v>0.56000000000000005</c:v>
                </c:pt>
                <c:pt idx="950">
                  <c:v>0.57999999999999996</c:v>
                </c:pt>
                <c:pt idx="951">
                  <c:v>0.56000000000000005</c:v>
                </c:pt>
                <c:pt idx="952">
                  <c:v>0.26</c:v>
                </c:pt>
                <c:pt idx="953">
                  <c:v>0.24</c:v>
                </c:pt>
                <c:pt idx="954">
                  <c:v>0.26</c:v>
                </c:pt>
                <c:pt idx="955">
                  <c:v>-0.04</c:v>
                </c:pt>
                <c:pt idx="956">
                  <c:v>-0.08</c:v>
                </c:pt>
                <c:pt idx="957">
                  <c:v>-0.08</c:v>
                </c:pt>
                <c:pt idx="958">
                  <c:v>-0.3</c:v>
                </c:pt>
                <c:pt idx="959">
                  <c:v>-0.38</c:v>
                </c:pt>
                <c:pt idx="960">
                  <c:v>-0.38</c:v>
                </c:pt>
                <c:pt idx="961">
                  <c:v>-0.52</c:v>
                </c:pt>
                <c:pt idx="962">
                  <c:v>-0.66</c:v>
                </c:pt>
                <c:pt idx="963">
                  <c:v>-0.68</c:v>
                </c:pt>
                <c:pt idx="964">
                  <c:v>-0.7</c:v>
                </c:pt>
                <c:pt idx="965">
                  <c:v>-0.86</c:v>
                </c:pt>
                <c:pt idx="966">
                  <c:v>-0.84</c:v>
                </c:pt>
                <c:pt idx="967">
                  <c:v>-0.84</c:v>
                </c:pt>
                <c:pt idx="968">
                  <c:v>-1.02</c:v>
                </c:pt>
                <c:pt idx="969">
                  <c:v>-1</c:v>
                </c:pt>
                <c:pt idx="970">
                  <c:v>-1</c:v>
                </c:pt>
                <c:pt idx="971">
                  <c:v>-0.98</c:v>
                </c:pt>
                <c:pt idx="972">
                  <c:v>-0.98</c:v>
                </c:pt>
                <c:pt idx="973">
                  <c:v>-0.98</c:v>
                </c:pt>
                <c:pt idx="974">
                  <c:v>-0.94</c:v>
                </c:pt>
                <c:pt idx="975">
                  <c:v>-0.96</c:v>
                </c:pt>
                <c:pt idx="976">
                  <c:v>-0.96</c:v>
                </c:pt>
                <c:pt idx="977">
                  <c:v>-0.76</c:v>
                </c:pt>
                <c:pt idx="978">
                  <c:v>-0.74</c:v>
                </c:pt>
                <c:pt idx="979">
                  <c:v>-0.76</c:v>
                </c:pt>
                <c:pt idx="980">
                  <c:v>-0.57999999999999996</c:v>
                </c:pt>
                <c:pt idx="981">
                  <c:v>-0.54</c:v>
                </c:pt>
                <c:pt idx="982">
                  <c:v>-0.52</c:v>
                </c:pt>
                <c:pt idx="983">
                  <c:v>-0.32</c:v>
                </c:pt>
                <c:pt idx="984">
                  <c:v>-0.24</c:v>
                </c:pt>
                <c:pt idx="985">
                  <c:v>-0.24</c:v>
                </c:pt>
                <c:pt idx="986">
                  <c:v>-0.1</c:v>
                </c:pt>
                <c:pt idx="987">
                  <c:v>0.04</c:v>
                </c:pt>
                <c:pt idx="988">
                  <c:v>0.08</c:v>
                </c:pt>
                <c:pt idx="989">
                  <c:v>0.12</c:v>
                </c:pt>
                <c:pt idx="990">
                  <c:v>0.34</c:v>
                </c:pt>
                <c:pt idx="991">
                  <c:v>0.32</c:v>
                </c:pt>
                <c:pt idx="992">
                  <c:v>0.34</c:v>
                </c:pt>
                <c:pt idx="993">
                  <c:v>0.6</c:v>
                </c:pt>
                <c:pt idx="994">
                  <c:v>0.6</c:v>
                </c:pt>
                <c:pt idx="995">
                  <c:v>0.6</c:v>
                </c:pt>
                <c:pt idx="996">
                  <c:v>0.76</c:v>
                </c:pt>
                <c:pt idx="997">
                  <c:v>0.78</c:v>
                </c:pt>
                <c:pt idx="998">
                  <c:v>0.76</c:v>
                </c:pt>
                <c:pt idx="999">
                  <c:v>0.92</c:v>
                </c:pt>
                <c:pt idx="1000">
                  <c:v>0.94</c:v>
                </c:pt>
                <c:pt idx="1001">
                  <c:v>0.94</c:v>
                </c:pt>
                <c:pt idx="1002">
                  <c:v>0.92</c:v>
                </c:pt>
                <c:pt idx="1003">
                  <c:v>0.92</c:v>
                </c:pt>
                <c:pt idx="1004">
                  <c:v>0.9</c:v>
                </c:pt>
                <c:pt idx="1005">
                  <c:v>0.9</c:v>
                </c:pt>
                <c:pt idx="1006">
                  <c:v>0.9</c:v>
                </c:pt>
                <c:pt idx="1007">
                  <c:v>0.88</c:v>
                </c:pt>
                <c:pt idx="1008">
                  <c:v>0.78</c:v>
                </c:pt>
                <c:pt idx="1009">
                  <c:v>0.72</c:v>
                </c:pt>
                <c:pt idx="1010">
                  <c:v>0.72</c:v>
                </c:pt>
                <c:pt idx="1011">
                  <c:v>0.62</c:v>
                </c:pt>
                <c:pt idx="1012">
                  <c:v>0.56000000000000005</c:v>
                </c:pt>
                <c:pt idx="1013">
                  <c:v>0.54</c:v>
                </c:pt>
                <c:pt idx="1014">
                  <c:v>0.5</c:v>
                </c:pt>
                <c:pt idx="1015">
                  <c:v>0.28000000000000003</c:v>
                </c:pt>
                <c:pt idx="1016">
                  <c:v>0.26</c:v>
                </c:pt>
                <c:pt idx="1017">
                  <c:v>0.26</c:v>
                </c:pt>
                <c:pt idx="1018">
                  <c:v>0</c:v>
                </c:pt>
                <c:pt idx="1019">
                  <c:v>0</c:v>
                </c:pt>
                <c:pt idx="1020">
                  <c:v>0</c:v>
                </c:pt>
                <c:pt idx="1021">
                  <c:v>-0.28000000000000003</c:v>
                </c:pt>
                <c:pt idx="1022">
                  <c:v>-0.26</c:v>
                </c:pt>
                <c:pt idx="1023">
                  <c:v>-0.28000000000000003</c:v>
                </c:pt>
                <c:pt idx="1024">
                  <c:v>-0.52</c:v>
                </c:pt>
                <c:pt idx="1025">
                  <c:v>-0.54</c:v>
                </c:pt>
                <c:pt idx="1026">
                  <c:v>-0.54</c:v>
                </c:pt>
                <c:pt idx="1027">
                  <c:v>-0.68</c:v>
                </c:pt>
                <c:pt idx="1028">
                  <c:v>-0.7</c:v>
                </c:pt>
                <c:pt idx="1029">
                  <c:v>-0.7</c:v>
                </c:pt>
                <c:pt idx="1030">
                  <c:v>-0.82</c:v>
                </c:pt>
                <c:pt idx="1031">
                  <c:v>-0.86</c:v>
                </c:pt>
                <c:pt idx="1032">
                  <c:v>-0.86</c:v>
                </c:pt>
                <c:pt idx="1033">
                  <c:v>-0.84</c:v>
                </c:pt>
                <c:pt idx="1034">
                  <c:v>-0.86</c:v>
                </c:pt>
                <c:pt idx="1035">
                  <c:v>-0.84</c:v>
                </c:pt>
                <c:pt idx="1036">
                  <c:v>-0.86</c:v>
                </c:pt>
                <c:pt idx="1037">
                  <c:v>-0.84</c:v>
                </c:pt>
                <c:pt idx="1038">
                  <c:v>-0.84</c:v>
                </c:pt>
                <c:pt idx="1039">
                  <c:v>-0.82</c:v>
                </c:pt>
                <c:pt idx="1040">
                  <c:v>-0.68</c:v>
                </c:pt>
                <c:pt idx="1041">
                  <c:v>-0.66</c:v>
                </c:pt>
                <c:pt idx="1042">
                  <c:v>-0.68</c:v>
                </c:pt>
                <c:pt idx="1043">
                  <c:v>-0.54</c:v>
                </c:pt>
                <c:pt idx="1044">
                  <c:v>-0.52</c:v>
                </c:pt>
                <c:pt idx="1045">
                  <c:v>-0.5</c:v>
                </c:pt>
                <c:pt idx="1046">
                  <c:v>-0.28000000000000003</c:v>
                </c:pt>
                <c:pt idx="1047">
                  <c:v>-0.28000000000000003</c:v>
                </c:pt>
                <c:pt idx="1048">
                  <c:v>-0.26</c:v>
                </c:pt>
                <c:pt idx="1049">
                  <c:v>-0.04</c:v>
                </c:pt>
                <c:pt idx="1050">
                  <c:v>-0.04</c:v>
                </c:pt>
                <c:pt idx="1051">
                  <c:v>-0.04</c:v>
                </c:pt>
                <c:pt idx="1052">
                  <c:v>0.2</c:v>
                </c:pt>
                <c:pt idx="1053">
                  <c:v>0.22</c:v>
                </c:pt>
                <c:pt idx="1054">
                  <c:v>0.2</c:v>
                </c:pt>
                <c:pt idx="1055">
                  <c:v>0.42</c:v>
                </c:pt>
                <c:pt idx="1056">
                  <c:v>0.46</c:v>
                </c:pt>
                <c:pt idx="1057">
                  <c:v>0.46</c:v>
                </c:pt>
                <c:pt idx="1058">
                  <c:v>0.56000000000000005</c:v>
                </c:pt>
                <c:pt idx="1059">
                  <c:v>0.6</c:v>
                </c:pt>
                <c:pt idx="1060">
                  <c:v>0.6</c:v>
                </c:pt>
                <c:pt idx="1061">
                  <c:v>0.7</c:v>
                </c:pt>
                <c:pt idx="1062">
                  <c:v>0.76</c:v>
                </c:pt>
                <c:pt idx="1063">
                  <c:v>0.76</c:v>
                </c:pt>
                <c:pt idx="1064">
                  <c:v>0.76</c:v>
                </c:pt>
                <c:pt idx="1065">
                  <c:v>0.78</c:v>
                </c:pt>
                <c:pt idx="1066">
                  <c:v>0.78</c:v>
                </c:pt>
                <c:pt idx="1067">
                  <c:v>0.76</c:v>
                </c:pt>
                <c:pt idx="1068">
                  <c:v>0.76</c:v>
                </c:pt>
                <c:pt idx="1069">
                  <c:v>0.78</c:v>
                </c:pt>
                <c:pt idx="1070">
                  <c:v>0.76</c:v>
                </c:pt>
                <c:pt idx="1071">
                  <c:v>0.64</c:v>
                </c:pt>
                <c:pt idx="1072">
                  <c:v>0.64</c:v>
                </c:pt>
                <c:pt idx="1073">
                  <c:v>0.64</c:v>
                </c:pt>
                <c:pt idx="1074">
                  <c:v>0.54</c:v>
                </c:pt>
                <c:pt idx="1075">
                  <c:v>0.52</c:v>
                </c:pt>
                <c:pt idx="1076">
                  <c:v>0.52</c:v>
                </c:pt>
                <c:pt idx="1077">
                  <c:v>0.32</c:v>
                </c:pt>
                <c:pt idx="1078">
                  <c:v>0.28000000000000003</c:v>
                </c:pt>
                <c:pt idx="1079">
                  <c:v>0.3</c:v>
                </c:pt>
                <c:pt idx="1080">
                  <c:v>0.12</c:v>
                </c:pt>
                <c:pt idx="1081">
                  <c:v>0.08</c:v>
                </c:pt>
                <c:pt idx="1082">
                  <c:v>0.06</c:v>
                </c:pt>
                <c:pt idx="1083">
                  <c:v>-0.08</c:v>
                </c:pt>
                <c:pt idx="1084">
                  <c:v>-0.16</c:v>
                </c:pt>
                <c:pt idx="1085">
                  <c:v>-0.14000000000000001</c:v>
                </c:pt>
                <c:pt idx="1086">
                  <c:v>-0.24</c:v>
                </c:pt>
                <c:pt idx="1087">
                  <c:v>-0.36</c:v>
                </c:pt>
                <c:pt idx="1088">
                  <c:v>-0.38</c:v>
                </c:pt>
                <c:pt idx="1089">
                  <c:v>-0.4</c:v>
                </c:pt>
                <c:pt idx="1090">
                  <c:v>-0.52</c:v>
                </c:pt>
                <c:pt idx="1091">
                  <c:v>-0.54</c:v>
                </c:pt>
                <c:pt idx="1092">
                  <c:v>-0.52</c:v>
                </c:pt>
                <c:pt idx="1093">
                  <c:v>-0.68</c:v>
                </c:pt>
                <c:pt idx="1094">
                  <c:v>-0.68</c:v>
                </c:pt>
                <c:pt idx="1095">
                  <c:v>-0.66</c:v>
                </c:pt>
                <c:pt idx="1096">
                  <c:v>-0.7</c:v>
                </c:pt>
                <c:pt idx="1097">
                  <c:v>-0.7</c:v>
                </c:pt>
                <c:pt idx="1098">
                  <c:v>-0.72</c:v>
                </c:pt>
                <c:pt idx="1099">
                  <c:v>-0.72</c:v>
                </c:pt>
                <c:pt idx="1100">
                  <c:v>-0.7</c:v>
                </c:pt>
                <c:pt idx="1101">
                  <c:v>-0.74</c:v>
                </c:pt>
                <c:pt idx="1102">
                  <c:v>-0.64</c:v>
                </c:pt>
                <c:pt idx="1103">
                  <c:v>-0.64</c:v>
                </c:pt>
                <c:pt idx="1104">
                  <c:v>-0.6</c:v>
                </c:pt>
                <c:pt idx="1105">
                  <c:v>-0.54</c:v>
                </c:pt>
                <c:pt idx="1106">
                  <c:v>-0.52</c:v>
                </c:pt>
                <c:pt idx="1107">
                  <c:v>-0.5</c:v>
                </c:pt>
                <c:pt idx="1108">
                  <c:v>-0.38</c:v>
                </c:pt>
                <c:pt idx="1109">
                  <c:v>-0.32</c:v>
                </c:pt>
                <c:pt idx="1110">
                  <c:v>-0.36</c:v>
                </c:pt>
                <c:pt idx="1111">
                  <c:v>-0.24</c:v>
                </c:pt>
                <c:pt idx="1112">
                  <c:v>-0.14000000000000001</c:v>
                </c:pt>
                <c:pt idx="1113">
                  <c:v>-0.14000000000000001</c:v>
                </c:pt>
                <c:pt idx="1114">
                  <c:v>-0.12</c:v>
                </c:pt>
                <c:pt idx="1115">
                  <c:v>0.06</c:v>
                </c:pt>
                <c:pt idx="1116">
                  <c:v>0.06</c:v>
                </c:pt>
                <c:pt idx="1117">
                  <c:v>0.06</c:v>
                </c:pt>
                <c:pt idx="1118">
                  <c:v>0.26</c:v>
                </c:pt>
                <c:pt idx="1119">
                  <c:v>0.26</c:v>
                </c:pt>
                <c:pt idx="1120">
                  <c:v>0.26</c:v>
                </c:pt>
                <c:pt idx="1121">
                  <c:v>0.4</c:v>
                </c:pt>
                <c:pt idx="1122">
                  <c:v>0.42</c:v>
                </c:pt>
                <c:pt idx="1123">
                  <c:v>0.4</c:v>
                </c:pt>
                <c:pt idx="1124">
                  <c:v>0.54</c:v>
                </c:pt>
                <c:pt idx="1125">
                  <c:v>0.54</c:v>
                </c:pt>
                <c:pt idx="1126">
                  <c:v>0.56000000000000005</c:v>
                </c:pt>
                <c:pt idx="1127">
                  <c:v>0.57999999999999996</c:v>
                </c:pt>
                <c:pt idx="1128">
                  <c:v>0.57999999999999996</c:v>
                </c:pt>
                <c:pt idx="1129">
                  <c:v>0.6</c:v>
                </c:pt>
                <c:pt idx="1130">
                  <c:v>0.62</c:v>
                </c:pt>
                <c:pt idx="1131">
                  <c:v>0.6</c:v>
                </c:pt>
                <c:pt idx="1132">
                  <c:v>0.62</c:v>
                </c:pt>
                <c:pt idx="1133">
                  <c:v>0.57999999999999996</c:v>
                </c:pt>
                <c:pt idx="1134">
                  <c:v>0.54</c:v>
                </c:pt>
                <c:pt idx="1135">
                  <c:v>0.54</c:v>
                </c:pt>
                <c:pt idx="1136">
                  <c:v>0.52</c:v>
                </c:pt>
                <c:pt idx="1137">
                  <c:v>0.48</c:v>
                </c:pt>
                <c:pt idx="1138">
                  <c:v>0.46</c:v>
                </c:pt>
                <c:pt idx="1139">
                  <c:v>0.44</c:v>
                </c:pt>
                <c:pt idx="1140">
                  <c:v>0.32</c:v>
                </c:pt>
                <c:pt idx="1141">
                  <c:v>0.3</c:v>
                </c:pt>
                <c:pt idx="1142">
                  <c:v>0.32</c:v>
                </c:pt>
                <c:pt idx="1143">
                  <c:v>0.18</c:v>
                </c:pt>
                <c:pt idx="1144">
                  <c:v>0.16</c:v>
                </c:pt>
                <c:pt idx="1145">
                  <c:v>0.16</c:v>
                </c:pt>
                <c:pt idx="1146">
                  <c:v>-0.02</c:v>
                </c:pt>
                <c:pt idx="1147">
                  <c:v>-0.02</c:v>
                </c:pt>
                <c:pt idx="1148">
                  <c:v>0</c:v>
                </c:pt>
                <c:pt idx="1149">
                  <c:v>-0.2</c:v>
                </c:pt>
                <c:pt idx="1150">
                  <c:v>-0.18</c:v>
                </c:pt>
                <c:pt idx="1151">
                  <c:v>-0.18</c:v>
                </c:pt>
                <c:pt idx="1152">
                  <c:v>-0.3</c:v>
                </c:pt>
                <c:pt idx="1153">
                  <c:v>-0.32</c:v>
                </c:pt>
                <c:pt idx="1154">
                  <c:v>-0.32</c:v>
                </c:pt>
                <c:pt idx="1155">
                  <c:v>-0.44</c:v>
                </c:pt>
                <c:pt idx="1156">
                  <c:v>-0.46</c:v>
                </c:pt>
                <c:pt idx="1157">
                  <c:v>-0.46</c:v>
                </c:pt>
                <c:pt idx="1158">
                  <c:v>-0.48</c:v>
                </c:pt>
                <c:pt idx="1159">
                  <c:v>-0.5</c:v>
                </c:pt>
                <c:pt idx="1160">
                  <c:v>-0.48</c:v>
                </c:pt>
                <c:pt idx="1161">
                  <c:v>-0.52</c:v>
                </c:pt>
                <c:pt idx="1162">
                  <c:v>-0.54</c:v>
                </c:pt>
                <c:pt idx="1163">
                  <c:v>-0.54</c:v>
                </c:pt>
                <c:pt idx="1164">
                  <c:v>-0.54</c:v>
                </c:pt>
                <c:pt idx="1165">
                  <c:v>-0.48</c:v>
                </c:pt>
                <c:pt idx="1166">
                  <c:v>-0.48</c:v>
                </c:pt>
                <c:pt idx="1167">
                  <c:v>-0.5</c:v>
                </c:pt>
                <c:pt idx="1168">
                  <c:v>-0.44</c:v>
                </c:pt>
                <c:pt idx="1169">
                  <c:v>-0.48</c:v>
                </c:pt>
                <c:pt idx="1170">
                  <c:v>-0.46</c:v>
                </c:pt>
                <c:pt idx="1171">
                  <c:v>-0.32</c:v>
                </c:pt>
                <c:pt idx="1172">
                  <c:v>-0.32</c:v>
                </c:pt>
                <c:pt idx="1173">
                  <c:v>-0.34</c:v>
                </c:pt>
                <c:pt idx="1174">
                  <c:v>-0.2</c:v>
                </c:pt>
                <c:pt idx="1175">
                  <c:v>-0.2</c:v>
                </c:pt>
                <c:pt idx="1176">
                  <c:v>-0.2</c:v>
                </c:pt>
                <c:pt idx="1177">
                  <c:v>-0.06</c:v>
                </c:pt>
                <c:pt idx="1178">
                  <c:v>-0.06</c:v>
                </c:pt>
                <c:pt idx="1179">
                  <c:v>-0.06</c:v>
                </c:pt>
                <c:pt idx="1180">
                  <c:v>0.06</c:v>
                </c:pt>
                <c:pt idx="1181">
                  <c:v>0.08</c:v>
                </c:pt>
                <c:pt idx="1182">
                  <c:v>0.08</c:v>
                </c:pt>
                <c:pt idx="1183">
                  <c:v>0.2</c:v>
                </c:pt>
                <c:pt idx="1184">
                  <c:v>0.22</c:v>
                </c:pt>
                <c:pt idx="1185">
                  <c:v>0.24</c:v>
                </c:pt>
                <c:pt idx="1186">
                  <c:v>0.28000000000000003</c:v>
                </c:pt>
                <c:pt idx="1187">
                  <c:v>0.36</c:v>
                </c:pt>
                <c:pt idx="1188">
                  <c:v>0.34</c:v>
                </c:pt>
                <c:pt idx="1189">
                  <c:v>0.36</c:v>
                </c:pt>
                <c:pt idx="1190">
                  <c:v>0.4</c:v>
                </c:pt>
                <c:pt idx="1191">
                  <c:v>0.4</c:v>
                </c:pt>
                <c:pt idx="1192">
                  <c:v>0.4</c:v>
                </c:pt>
                <c:pt idx="1193">
                  <c:v>0.48</c:v>
                </c:pt>
                <c:pt idx="1194">
                  <c:v>0.48</c:v>
                </c:pt>
                <c:pt idx="1195">
                  <c:v>0.44</c:v>
                </c:pt>
                <c:pt idx="1196">
                  <c:v>0.42</c:v>
                </c:pt>
                <c:pt idx="1197">
                  <c:v>0.44</c:v>
                </c:pt>
                <c:pt idx="1198">
                  <c:v>0.42</c:v>
                </c:pt>
                <c:pt idx="1199">
                  <c:v>0.4</c:v>
                </c:pt>
                <c:pt idx="1200">
                  <c:v>0.42</c:v>
                </c:pt>
                <c:pt idx="1201">
                  <c:v>0.42</c:v>
                </c:pt>
                <c:pt idx="1202">
                  <c:v>0.34</c:v>
                </c:pt>
                <c:pt idx="1203">
                  <c:v>0.32</c:v>
                </c:pt>
                <c:pt idx="1204">
                  <c:v>0.32</c:v>
                </c:pt>
                <c:pt idx="1205">
                  <c:v>0.24</c:v>
                </c:pt>
                <c:pt idx="1206">
                  <c:v>0.24</c:v>
                </c:pt>
                <c:pt idx="1207">
                  <c:v>0.22</c:v>
                </c:pt>
                <c:pt idx="1208">
                  <c:v>0.14000000000000001</c:v>
                </c:pt>
                <c:pt idx="1209">
                  <c:v>0.1</c:v>
                </c:pt>
                <c:pt idx="1210">
                  <c:v>0.12</c:v>
                </c:pt>
                <c:pt idx="1211">
                  <c:v>0.04</c:v>
                </c:pt>
                <c:pt idx="1212">
                  <c:v>-0.02</c:v>
                </c:pt>
                <c:pt idx="1213">
                  <c:v>-0.02</c:v>
                </c:pt>
                <c:pt idx="1214">
                  <c:v>-0.04</c:v>
                </c:pt>
                <c:pt idx="1215">
                  <c:v>-0.14000000000000001</c:v>
                </c:pt>
                <c:pt idx="1216">
                  <c:v>-0.14000000000000001</c:v>
                </c:pt>
                <c:pt idx="1217">
                  <c:v>-0.14000000000000001</c:v>
                </c:pt>
                <c:pt idx="1218">
                  <c:v>-0.24</c:v>
                </c:pt>
                <c:pt idx="1219">
                  <c:v>-0.24</c:v>
                </c:pt>
                <c:pt idx="1220">
                  <c:v>-0.26</c:v>
                </c:pt>
                <c:pt idx="1221">
                  <c:v>-0.32</c:v>
                </c:pt>
                <c:pt idx="1222">
                  <c:v>-0.32</c:v>
                </c:pt>
                <c:pt idx="1223">
                  <c:v>-0.32</c:v>
                </c:pt>
                <c:pt idx="1224">
                  <c:v>-0.38</c:v>
                </c:pt>
                <c:pt idx="1225">
                  <c:v>-0.38</c:v>
                </c:pt>
                <c:pt idx="1226">
                  <c:v>-0.4</c:v>
                </c:pt>
                <c:pt idx="1227">
                  <c:v>-0.38</c:v>
                </c:pt>
                <c:pt idx="1228">
                  <c:v>-0.4</c:v>
                </c:pt>
                <c:pt idx="1229">
                  <c:v>-0.38</c:v>
                </c:pt>
                <c:pt idx="1230">
                  <c:v>-0.4</c:v>
                </c:pt>
                <c:pt idx="1231">
                  <c:v>-0.38</c:v>
                </c:pt>
                <c:pt idx="1232">
                  <c:v>-0.4</c:v>
                </c:pt>
                <c:pt idx="1233">
                  <c:v>-0.36</c:v>
                </c:pt>
                <c:pt idx="1234">
                  <c:v>-0.32</c:v>
                </c:pt>
                <c:pt idx="1235">
                  <c:v>-0.32</c:v>
                </c:pt>
                <c:pt idx="1236">
                  <c:v>-0.3</c:v>
                </c:pt>
                <c:pt idx="1237">
                  <c:v>-0.28000000000000003</c:v>
                </c:pt>
                <c:pt idx="1238">
                  <c:v>-0.26</c:v>
                </c:pt>
                <c:pt idx="1239">
                  <c:v>-0.26</c:v>
                </c:pt>
                <c:pt idx="1240">
                  <c:v>-0.18</c:v>
                </c:pt>
                <c:pt idx="1241">
                  <c:v>-0.18</c:v>
                </c:pt>
                <c:pt idx="1242">
                  <c:v>-0.18</c:v>
                </c:pt>
                <c:pt idx="1243">
                  <c:v>-0.06</c:v>
                </c:pt>
                <c:pt idx="1244">
                  <c:v>-0.06</c:v>
                </c:pt>
                <c:pt idx="1245">
                  <c:v>-0.08</c:v>
                </c:pt>
                <c:pt idx="1246">
                  <c:v>0.02</c:v>
                </c:pt>
                <c:pt idx="1247">
                  <c:v>0.04</c:v>
                </c:pt>
                <c:pt idx="1248">
                  <c:v>0.04</c:v>
                </c:pt>
                <c:pt idx="1249">
                  <c:v>0.14000000000000001</c:v>
                </c:pt>
                <c:pt idx="1250">
                  <c:v>0.14000000000000001</c:v>
                </c:pt>
                <c:pt idx="1251">
                  <c:v>0.14000000000000001</c:v>
                </c:pt>
                <c:pt idx="1252">
                  <c:v>0.2</c:v>
                </c:pt>
                <c:pt idx="1253">
                  <c:v>0.24</c:v>
                </c:pt>
                <c:pt idx="1254">
                  <c:v>0.24</c:v>
                </c:pt>
                <c:pt idx="1255">
                  <c:v>0.3</c:v>
                </c:pt>
                <c:pt idx="1256">
                  <c:v>0.32</c:v>
                </c:pt>
                <c:pt idx="1257">
                  <c:v>0.32</c:v>
                </c:pt>
                <c:pt idx="1258">
                  <c:v>0.34</c:v>
                </c:pt>
                <c:pt idx="1259">
                  <c:v>0.34</c:v>
                </c:pt>
                <c:pt idx="1260">
                  <c:v>0.36</c:v>
                </c:pt>
                <c:pt idx="1261">
                  <c:v>0.38</c:v>
                </c:pt>
                <c:pt idx="1262">
                  <c:v>0.36</c:v>
                </c:pt>
                <c:pt idx="1263">
                  <c:v>0.4</c:v>
                </c:pt>
                <c:pt idx="1264">
                  <c:v>0.38</c:v>
                </c:pt>
                <c:pt idx="1265">
                  <c:v>0.34</c:v>
                </c:pt>
                <c:pt idx="1266">
                  <c:v>0.36</c:v>
                </c:pt>
                <c:pt idx="1267">
                  <c:v>0.36</c:v>
                </c:pt>
                <c:pt idx="1268">
                  <c:v>0.32</c:v>
                </c:pt>
                <c:pt idx="1269">
                  <c:v>0.32</c:v>
                </c:pt>
                <c:pt idx="1270">
                  <c:v>0.32</c:v>
                </c:pt>
                <c:pt idx="1271">
                  <c:v>0.24</c:v>
                </c:pt>
                <c:pt idx="1272">
                  <c:v>0.26</c:v>
                </c:pt>
                <c:pt idx="1273">
                  <c:v>0.24</c:v>
                </c:pt>
                <c:pt idx="1274">
                  <c:v>0.2</c:v>
                </c:pt>
                <c:pt idx="1275">
                  <c:v>0.18</c:v>
                </c:pt>
                <c:pt idx="1276">
                  <c:v>0.18</c:v>
                </c:pt>
                <c:pt idx="1277">
                  <c:v>0.08</c:v>
                </c:pt>
                <c:pt idx="1278">
                  <c:v>0.08</c:v>
                </c:pt>
                <c:pt idx="1279">
                  <c:v>0.08</c:v>
                </c:pt>
                <c:pt idx="1280">
                  <c:v>-0.02</c:v>
                </c:pt>
                <c:pt idx="1281">
                  <c:v>-0.02</c:v>
                </c:pt>
                <c:pt idx="1282">
                  <c:v>0</c:v>
                </c:pt>
                <c:pt idx="1283">
                  <c:v>-0.08</c:v>
                </c:pt>
                <c:pt idx="1284">
                  <c:v>-0.1</c:v>
                </c:pt>
                <c:pt idx="1285">
                  <c:v>-0.1</c:v>
                </c:pt>
                <c:pt idx="1286">
                  <c:v>-0.14000000000000001</c:v>
                </c:pt>
                <c:pt idx="1287">
                  <c:v>-0.2</c:v>
                </c:pt>
                <c:pt idx="1288">
                  <c:v>-0.2</c:v>
                </c:pt>
                <c:pt idx="1289">
                  <c:v>-0.24</c:v>
                </c:pt>
                <c:pt idx="1290">
                  <c:v>-0.24</c:v>
                </c:pt>
                <c:pt idx="1291">
                  <c:v>-0.28000000000000003</c:v>
                </c:pt>
                <c:pt idx="1292">
                  <c:v>-0.24</c:v>
                </c:pt>
                <c:pt idx="1293">
                  <c:v>-0.32</c:v>
                </c:pt>
                <c:pt idx="1294">
                  <c:v>-0.32</c:v>
                </c:pt>
                <c:pt idx="1295">
                  <c:v>-0.3</c:v>
                </c:pt>
                <c:pt idx="1296">
                  <c:v>-0.32</c:v>
                </c:pt>
                <c:pt idx="1297">
                  <c:v>-0.32</c:v>
                </c:pt>
                <c:pt idx="1298">
                  <c:v>-0.32</c:v>
                </c:pt>
                <c:pt idx="1299">
                  <c:v>-0.32</c:v>
                </c:pt>
                <c:pt idx="1300">
                  <c:v>-0.32</c:v>
                </c:pt>
                <c:pt idx="1301">
                  <c:v>-0.32</c:v>
                </c:pt>
                <c:pt idx="1302">
                  <c:v>-0.3</c:v>
                </c:pt>
                <c:pt idx="1303">
                  <c:v>-0.28000000000000003</c:v>
                </c:pt>
                <c:pt idx="1304">
                  <c:v>-0.26</c:v>
                </c:pt>
                <c:pt idx="1305">
                  <c:v>-0.26</c:v>
                </c:pt>
                <c:pt idx="1306">
                  <c:v>-0.24</c:v>
                </c:pt>
                <c:pt idx="1307">
                  <c:v>-0.24</c:v>
                </c:pt>
                <c:pt idx="1308">
                  <c:v>-0.16</c:v>
                </c:pt>
                <c:pt idx="1309">
                  <c:v>-0.14000000000000001</c:v>
                </c:pt>
                <c:pt idx="1310">
                  <c:v>-0.14000000000000001</c:v>
                </c:pt>
                <c:pt idx="1311">
                  <c:v>-0.12</c:v>
                </c:pt>
                <c:pt idx="1312">
                  <c:v>-0.04</c:v>
                </c:pt>
                <c:pt idx="1313">
                  <c:v>-0.06</c:v>
                </c:pt>
                <c:pt idx="1314">
                  <c:v>-0.04</c:v>
                </c:pt>
                <c:pt idx="1315">
                  <c:v>0.04</c:v>
                </c:pt>
                <c:pt idx="1316">
                  <c:v>0.04</c:v>
                </c:pt>
                <c:pt idx="1317">
                  <c:v>0.02</c:v>
                </c:pt>
                <c:pt idx="1318">
                  <c:v>0.14000000000000001</c:v>
                </c:pt>
                <c:pt idx="1319">
                  <c:v>0.14000000000000001</c:v>
                </c:pt>
                <c:pt idx="1320">
                  <c:v>0.14000000000000001</c:v>
                </c:pt>
                <c:pt idx="1321">
                  <c:v>0.24</c:v>
                </c:pt>
                <c:pt idx="1322">
                  <c:v>0.2</c:v>
                </c:pt>
                <c:pt idx="1323">
                  <c:v>0.22</c:v>
                </c:pt>
                <c:pt idx="1324">
                  <c:v>0.3</c:v>
                </c:pt>
                <c:pt idx="1325">
                  <c:v>0.32</c:v>
                </c:pt>
                <c:pt idx="1326">
                  <c:v>0.32</c:v>
                </c:pt>
                <c:pt idx="1327">
                  <c:v>0.34</c:v>
                </c:pt>
                <c:pt idx="1328">
                  <c:v>0.36</c:v>
                </c:pt>
                <c:pt idx="1329">
                  <c:v>0.36</c:v>
                </c:pt>
                <c:pt idx="1330">
                  <c:v>0.38</c:v>
                </c:pt>
                <c:pt idx="1331">
                  <c:v>0.38</c:v>
                </c:pt>
                <c:pt idx="1332">
                  <c:v>0.38</c:v>
                </c:pt>
                <c:pt idx="1333">
                  <c:v>0.38</c:v>
                </c:pt>
                <c:pt idx="1334">
                  <c:v>0.38</c:v>
                </c:pt>
                <c:pt idx="1335">
                  <c:v>0.36</c:v>
                </c:pt>
                <c:pt idx="1336">
                  <c:v>0.36</c:v>
                </c:pt>
                <c:pt idx="1337">
                  <c:v>0.36</c:v>
                </c:pt>
                <c:pt idx="1338">
                  <c:v>0.36</c:v>
                </c:pt>
                <c:pt idx="1339">
                  <c:v>0.34</c:v>
                </c:pt>
                <c:pt idx="1340">
                  <c:v>0.26</c:v>
                </c:pt>
                <c:pt idx="1341">
                  <c:v>0.26</c:v>
                </c:pt>
                <c:pt idx="1342">
                  <c:v>0.28000000000000003</c:v>
                </c:pt>
                <c:pt idx="1343">
                  <c:v>0.2</c:v>
                </c:pt>
                <c:pt idx="1344">
                  <c:v>0.2</c:v>
                </c:pt>
                <c:pt idx="1345">
                  <c:v>0.2</c:v>
                </c:pt>
                <c:pt idx="1346">
                  <c:v>0.08</c:v>
                </c:pt>
                <c:pt idx="1347">
                  <c:v>0.08</c:v>
                </c:pt>
                <c:pt idx="1348">
                  <c:v>0.08</c:v>
                </c:pt>
                <c:pt idx="1349">
                  <c:v>-0.02</c:v>
                </c:pt>
                <c:pt idx="1350">
                  <c:v>-0.04</c:v>
                </c:pt>
                <c:pt idx="1351">
                  <c:v>-0.04</c:v>
                </c:pt>
                <c:pt idx="1352">
                  <c:v>-0.12</c:v>
                </c:pt>
                <c:pt idx="1353">
                  <c:v>-0.14000000000000001</c:v>
                </c:pt>
                <c:pt idx="1354">
                  <c:v>-0.14000000000000001</c:v>
                </c:pt>
                <c:pt idx="1355">
                  <c:v>-0.24</c:v>
                </c:pt>
                <c:pt idx="1356">
                  <c:v>-0.24</c:v>
                </c:pt>
                <c:pt idx="1357">
                  <c:v>-0.24</c:v>
                </c:pt>
                <c:pt idx="1358">
                  <c:v>-0.3</c:v>
                </c:pt>
                <c:pt idx="1359">
                  <c:v>-0.32</c:v>
                </c:pt>
                <c:pt idx="1360">
                  <c:v>-0.3</c:v>
                </c:pt>
                <c:pt idx="1361">
                  <c:v>-0.36</c:v>
                </c:pt>
                <c:pt idx="1362">
                  <c:v>-0.38</c:v>
                </c:pt>
                <c:pt idx="1363">
                  <c:v>-0.38</c:v>
                </c:pt>
                <c:pt idx="1364">
                  <c:v>-0.4</c:v>
                </c:pt>
                <c:pt idx="1365">
                  <c:v>-0.38</c:v>
                </c:pt>
                <c:pt idx="1366">
                  <c:v>-0.4</c:v>
                </c:pt>
                <c:pt idx="1367">
                  <c:v>-0.42</c:v>
                </c:pt>
                <c:pt idx="1368">
                  <c:v>-0.4</c:v>
                </c:pt>
                <c:pt idx="1369">
                  <c:v>-0.4</c:v>
                </c:pt>
                <c:pt idx="1370">
                  <c:v>-0.42</c:v>
                </c:pt>
                <c:pt idx="1371">
                  <c:v>-0.34</c:v>
                </c:pt>
                <c:pt idx="1372">
                  <c:v>-0.34</c:v>
                </c:pt>
                <c:pt idx="1373">
                  <c:v>-0.34</c:v>
                </c:pt>
                <c:pt idx="1374">
                  <c:v>-0.26</c:v>
                </c:pt>
                <c:pt idx="1375">
                  <c:v>-0.26</c:v>
                </c:pt>
                <c:pt idx="1376">
                  <c:v>-0.26</c:v>
                </c:pt>
                <c:pt idx="1377">
                  <c:v>-0.18</c:v>
                </c:pt>
                <c:pt idx="1378">
                  <c:v>-0.14000000000000001</c:v>
                </c:pt>
                <c:pt idx="1379">
                  <c:v>-0.14000000000000001</c:v>
                </c:pt>
                <c:pt idx="1380">
                  <c:v>-0.06</c:v>
                </c:pt>
                <c:pt idx="1381">
                  <c:v>-0.02</c:v>
                </c:pt>
                <c:pt idx="1382">
                  <c:v>-0.02</c:v>
                </c:pt>
                <c:pt idx="1383">
                  <c:v>0.06</c:v>
                </c:pt>
                <c:pt idx="1384">
                  <c:v>0.1</c:v>
                </c:pt>
                <c:pt idx="1385">
                  <c:v>0.1</c:v>
                </c:pt>
                <c:pt idx="1386">
                  <c:v>0.18</c:v>
                </c:pt>
                <c:pt idx="1387">
                  <c:v>0.24</c:v>
                </c:pt>
                <c:pt idx="1388">
                  <c:v>0.24</c:v>
                </c:pt>
                <c:pt idx="1389">
                  <c:v>0.26</c:v>
                </c:pt>
                <c:pt idx="1390">
                  <c:v>0.34</c:v>
                </c:pt>
                <c:pt idx="1391">
                  <c:v>0.34</c:v>
                </c:pt>
                <c:pt idx="1392">
                  <c:v>0.34</c:v>
                </c:pt>
                <c:pt idx="1393">
                  <c:v>0.46</c:v>
                </c:pt>
                <c:pt idx="1394">
                  <c:v>0.46</c:v>
                </c:pt>
                <c:pt idx="1395">
                  <c:v>0.44</c:v>
                </c:pt>
                <c:pt idx="1396">
                  <c:v>0.48</c:v>
                </c:pt>
                <c:pt idx="1397">
                  <c:v>0.48</c:v>
                </c:pt>
                <c:pt idx="1398">
                  <c:v>0.48</c:v>
                </c:pt>
                <c:pt idx="1399">
                  <c:v>0.5</c:v>
                </c:pt>
                <c:pt idx="1400">
                  <c:v>0.52</c:v>
                </c:pt>
                <c:pt idx="1401">
                  <c:v>0.52</c:v>
                </c:pt>
                <c:pt idx="1402">
                  <c:v>0.46</c:v>
                </c:pt>
                <c:pt idx="1403">
                  <c:v>0.46</c:v>
                </c:pt>
                <c:pt idx="1404">
                  <c:v>0.44</c:v>
                </c:pt>
                <c:pt idx="1405">
                  <c:v>0.42</c:v>
                </c:pt>
                <c:pt idx="1406">
                  <c:v>0.4</c:v>
                </c:pt>
                <c:pt idx="1407">
                  <c:v>0.38</c:v>
                </c:pt>
                <c:pt idx="1408">
                  <c:v>0.3</c:v>
                </c:pt>
                <c:pt idx="1409">
                  <c:v>0.26</c:v>
                </c:pt>
                <c:pt idx="1410">
                  <c:v>0.26</c:v>
                </c:pt>
                <c:pt idx="1411">
                  <c:v>0.2</c:v>
                </c:pt>
                <c:pt idx="1412">
                  <c:v>0.14000000000000001</c:v>
                </c:pt>
                <c:pt idx="1413">
                  <c:v>0.14000000000000001</c:v>
                </c:pt>
                <c:pt idx="1414">
                  <c:v>0.1</c:v>
                </c:pt>
                <c:pt idx="1415">
                  <c:v>-0.02</c:v>
                </c:pt>
                <c:pt idx="1416">
                  <c:v>-0.02</c:v>
                </c:pt>
                <c:pt idx="1417">
                  <c:v>-0.04</c:v>
                </c:pt>
                <c:pt idx="1418">
                  <c:v>-0.2</c:v>
                </c:pt>
                <c:pt idx="1419">
                  <c:v>-0.2</c:v>
                </c:pt>
                <c:pt idx="1420">
                  <c:v>-0.2</c:v>
                </c:pt>
                <c:pt idx="1421">
                  <c:v>-0.32</c:v>
                </c:pt>
                <c:pt idx="1422">
                  <c:v>-0.32</c:v>
                </c:pt>
                <c:pt idx="1423">
                  <c:v>-0.32</c:v>
                </c:pt>
                <c:pt idx="1424">
                  <c:v>-0.48</c:v>
                </c:pt>
                <c:pt idx="1425">
                  <c:v>-0.48</c:v>
                </c:pt>
                <c:pt idx="1426">
                  <c:v>-0.48</c:v>
                </c:pt>
                <c:pt idx="1427">
                  <c:v>-0.52</c:v>
                </c:pt>
                <c:pt idx="1428">
                  <c:v>-0.52</c:v>
                </c:pt>
                <c:pt idx="1429">
                  <c:v>-0.52</c:v>
                </c:pt>
                <c:pt idx="1430">
                  <c:v>-0.57999999999999996</c:v>
                </c:pt>
                <c:pt idx="1431">
                  <c:v>-0.57999999999999996</c:v>
                </c:pt>
                <c:pt idx="1432">
                  <c:v>-0.6</c:v>
                </c:pt>
                <c:pt idx="1433">
                  <c:v>-0.56000000000000005</c:v>
                </c:pt>
                <c:pt idx="1434">
                  <c:v>-0.54</c:v>
                </c:pt>
                <c:pt idx="1435">
                  <c:v>-0.52</c:v>
                </c:pt>
                <c:pt idx="1436">
                  <c:v>-0.52</c:v>
                </c:pt>
                <c:pt idx="1437">
                  <c:v>-0.48</c:v>
                </c:pt>
                <c:pt idx="1438">
                  <c:v>-0.5</c:v>
                </c:pt>
                <c:pt idx="1439">
                  <c:v>-0.48</c:v>
                </c:pt>
                <c:pt idx="1440">
                  <c:v>-0.36</c:v>
                </c:pt>
                <c:pt idx="1441">
                  <c:v>-0.34</c:v>
                </c:pt>
                <c:pt idx="1442">
                  <c:v>-0.36</c:v>
                </c:pt>
                <c:pt idx="1443">
                  <c:v>-0.22</c:v>
                </c:pt>
                <c:pt idx="1444">
                  <c:v>-0.22</c:v>
                </c:pt>
                <c:pt idx="1445">
                  <c:v>-0.22</c:v>
                </c:pt>
                <c:pt idx="1446">
                  <c:v>-0.04</c:v>
                </c:pt>
                <c:pt idx="1447">
                  <c:v>-0.02</c:v>
                </c:pt>
                <c:pt idx="1448">
                  <c:v>-0.04</c:v>
                </c:pt>
                <c:pt idx="1449">
                  <c:v>0.16</c:v>
                </c:pt>
                <c:pt idx="1450">
                  <c:v>0.16</c:v>
                </c:pt>
                <c:pt idx="1451">
                  <c:v>0.16</c:v>
                </c:pt>
                <c:pt idx="1452">
                  <c:v>0.32</c:v>
                </c:pt>
                <c:pt idx="1453">
                  <c:v>0.32</c:v>
                </c:pt>
                <c:pt idx="1454">
                  <c:v>0.32</c:v>
                </c:pt>
                <c:pt idx="1455">
                  <c:v>0.48</c:v>
                </c:pt>
                <c:pt idx="1456">
                  <c:v>0.5</c:v>
                </c:pt>
                <c:pt idx="1457">
                  <c:v>0.5</c:v>
                </c:pt>
                <c:pt idx="1458">
                  <c:v>0.56000000000000005</c:v>
                </c:pt>
                <c:pt idx="1459">
                  <c:v>0.6</c:v>
                </c:pt>
                <c:pt idx="1460">
                  <c:v>0.6</c:v>
                </c:pt>
                <c:pt idx="1461">
                  <c:v>0.62</c:v>
                </c:pt>
                <c:pt idx="1462">
                  <c:v>0.7</c:v>
                </c:pt>
                <c:pt idx="1463">
                  <c:v>0.66</c:v>
                </c:pt>
                <c:pt idx="1464">
                  <c:v>0.68</c:v>
                </c:pt>
                <c:pt idx="1465">
                  <c:v>0.66</c:v>
                </c:pt>
                <c:pt idx="1466">
                  <c:v>0.66</c:v>
                </c:pt>
                <c:pt idx="1467">
                  <c:v>0.64</c:v>
                </c:pt>
                <c:pt idx="1468">
                  <c:v>0.62</c:v>
                </c:pt>
                <c:pt idx="1469">
                  <c:v>0.62</c:v>
                </c:pt>
                <c:pt idx="1470">
                  <c:v>0.62</c:v>
                </c:pt>
                <c:pt idx="1471">
                  <c:v>0.48</c:v>
                </c:pt>
                <c:pt idx="1472">
                  <c:v>0.48</c:v>
                </c:pt>
                <c:pt idx="1473">
                  <c:v>0.48</c:v>
                </c:pt>
                <c:pt idx="1474">
                  <c:v>0.34</c:v>
                </c:pt>
                <c:pt idx="1475">
                  <c:v>0.34</c:v>
                </c:pt>
                <c:pt idx="1476">
                  <c:v>0.32</c:v>
                </c:pt>
                <c:pt idx="1477">
                  <c:v>0.14000000000000001</c:v>
                </c:pt>
                <c:pt idx="1478">
                  <c:v>0.12</c:v>
                </c:pt>
                <c:pt idx="1479">
                  <c:v>0.12</c:v>
                </c:pt>
                <c:pt idx="1480">
                  <c:v>-0.06</c:v>
                </c:pt>
                <c:pt idx="1481">
                  <c:v>-0.08</c:v>
                </c:pt>
                <c:pt idx="1482">
                  <c:v>-0.1</c:v>
                </c:pt>
                <c:pt idx="1483">
                  <c:v>-0.22</c:v>
                </c:pt>
                <c:pt idx="1484">
                  <c:v>-0.28000000000000003</c:v>
                </c:pt>
                <c:pt idx="1485">
                  <c:v>-0.28000000000000003</c:v>
                </c:pt>
                <c:pt idx="1486">
                  <c:v>-0.38</c:v>
                </c:pt>
                <c:pt idx="1487">
                  <c:v>-0.48</c:v>
                </c:pt>
                <c:pt idx="1488">
                  <c:v>-0.5</c:v>
                </c:pt>
                <c:pt idx="1489">
                  <c:v>-0.5</c:v>
                </c:pt>
                <c:pt idx="1490">
                  <c:v>-0.6</c:v>
                </c:pt>
                <c:pt idx="1491">
                  <c:v>-0.6</c:v>
                </c:pt>
                <c:pt idx="1492">
                  <c:v>-0.6</c:v>
                </c:pt>
                <c:pt idx="1493">
                  <c:v>-0.72</c:v>
                </c:pt>
                <c:pt idx="1494">
                  <c:v>-0.72</c:v>
                </c:pt>
                <c:pt idx="1495">
                  <c:v>-0.7</c:v>
                </c:pt>
                <c:pt idx="1496">
                  <c:v>-0.7</c:v>
                </c:pt>
                <c:pt idx="1497">
                  <c:v>-0.7</c:v>
                </c:pt>
                <c:pt idx="1498">
                  <c:v>-0.7</c:v>
                </c:pt>
                <c:pt idx="1499">
                  <c:v>-0.68</c:v>
                </c:pt>
                <c:pt idx="1500">
                  <c:v>-0.66</c:v>
                </c:pt>
                <c:pt idx="1501">
                  <c:v>-0.7</c:v>
                </c:pt>
                <c:pt idx="1502">
                  <c:v>-0.54</c:v>
                </c:pt>
                <c:pt idx="1503">
                  <c:v>-0.54</c:v>
                </c:pt>
                <c:pt idx="1504">
                  <c:v>-0.54</c:v>
                </c:pt>
                <c:pt idx="1505">
                  <c:v>-0.4</c:v>
                </c:pt>
                <c:pt idx="1506">
                  <c:v>-0.36</c:v>
                </c:pt>
                <c:pt idx="1507">
                  <c:v>-0.4</c:v>
                </c:pt>
                <c:pt idx="1508">
                  <c:v>-0.22</c:v>
                </c:pt>
                <c:pt idx="1509">
                  <c:v>-0.14000000000000001</c:v>
                </c:pt>
                <c:pt idx="1510">
                  <c:v>-0.14000000000000001</c:v>
                </c:pt>
                <c:pt idx="1511">
                  <c:v>-0.04</c:v>
                </c:pt>
                <c:pt idx="1512">
                  <c:v>0.06</c:v>
                </c:pt>
                <c:pt idx="1513">
                  <c:v>0.08</c:v>
                </c:pt>
                <c:pt idx="1514">
                  <c:v>0.12</c:v>
                </c:pt>
                <c:pt idx="1515">
                  <c:v>0.28000000000000003</c:v>
                </c:pt>
                <c:pt idx="1516">
                  <c:v>0.3</c:v>
                </c:pt>
                <c:pt idx="1517">
                  <c:v>0.32</c:v>
                </c:pt>
                <c:pt idx="1518">
                  <c:v>0.54</c:v>
                </c:pt>
                <c:pt idx="1519">
                  <c:v>0.54</c:v>
                </c:pt>
                <c:pt idx="1520">
                  <c:v>0.52</c:v>
                </c:pt>
                <c:pt idx="1521">
                  <c:v>0.66</c:v>
                </c:pt>
                <c:pt idx="1522">
                  <c:v>0.66</c:v>
                </c:pt>
                <c:pt idx="1523">
                  <c:v>0.66</c:v>
                </c:pt>
                <c:pt idx="1524">
                  <c:v>0.8</c:v>
                </c:pt>
                <c:pt idx="1525">
                  <c:v>0.82</c:v>
                </c:pt>
                <c:pt idx="1526">
                  <c:v>0.82</c:v>
                </c:pt>
                <c:pt idx="1527">
                  <c:v>0.82</c:v>
                </c:pt>
                <c:pt idx="1528">
                  <c:v>0.8</c:v>
                </c:pt>
                <c:pt idx="1529">
                  <c:v>0.8</c:v>
                </c:pt>
                <c:pt idx="1530">
                  <c:v>0.8</c:v>
                </c:pt>
                <c:pt idx="1531">
                  <c:v>0.8</c:v>
                </c:pt>
                <c:pt idx="1532">
                  <c:v>0.8</c:v>
                </c:pt>
                <c:pt idx="1533">
                  <c:v>0.7</c:v>
                </c:pt>
                <c:pt idx="1534">
                  <c:v>0.66</c:v>
                </c:pt>
                <c:pt idx="1535">
                  <c:v>0.66</c:v>
                </c:pt>
                <c:pt idx="1536">
                  <c:v>0.56000000000000005</c:v>
                </c:pt>
                <c:pt idx="1537">
                  <c:v>0.48</c:v>
                </c:pt>
                <c:pt idx="1538">
                  <c:v>0.5</c:v>
                </c:pt>
                <c:pt idx="1539">
                  <c:v>0.46</c:v>
                </c:pt>
                <c:pt idx="1540">
                  <c:v>0.26</c:v>
                </c:pt>
                <c:pt idx="1541">
                  <c:v>0.24</c:v>
                </c:pt>
                <c:pt idx="1542">
                  <c:v>0.22</c:v>
                </c:pt>
                <c:pt idx="1543">
                  <c:v>0</c:v>
                </c:pt>
                <c:pt idx="1544">
                  <c:v>-0.02</c:v>
                </c:pt>
                <c:pt idx="1545">
                  <c:v>0</c:v>
                </c:pt>
                <c:pt idx="1546">
                  <c:v>-0.26</c:v>
                </c:pt>
                <c:pt idx="1547">
                  <c:v>-0.26</c:v>
                </c:pt>
                <c:pt idx="1548">
                  <c:v>-0.28000000000000003</c:v>
                </c:pt>
                <c:pt idx="1549">
                  <c:v>-0.5</c:v>
                </c:pt>
                <c:pt idx="1550">
                  <c:v>-0.52</c:v>
                </c:pt>
                <c:pt idx="1551">
                  <c:v>-0.52</c:v>
                </c:pt>
                <c:pt idx="1552">
                  <c:v>-0.66</c:v>
                </c:pt>
                <c:pt idx="1553">
                  <c:v>-0.66</c:v>
                </c:pt>
                <c:pt idx="1554">
                  <c:v>-0.68</c:v>
                </c:pt>
                <c:pt idx="1555">
                  <c:v>-0.82</c:v>
                </c:pt>
                <c:pt idx="1556">
                  <c:v>-0.84</c:v>
                </c:pt>
                <c:pt idx="1557">
                  <c:v>-0.86</c:v>
                </c:pt>
                <c:pt idx="1558">
                  <c:v>-0.86</c:v>
                </c:pt>
                <c:pt idx="1559">
                  <c:v>-0.86</c:v>
                </c:pt>
                <c:pt idx="1560">
                  <c:v>-0.86</c:v>
                </c:pt>
                <c:pt idx="1561">
                  <c:v>-0.86</c:v>
                </c:pt>
                <c:pt idx="1562">
                  <c:v>-0.86</c:v>
                </c:pt>
                <c:pt idx="1563">
                  <c:v>-0.88</c:v>
                </c:pt>
                <c:pt idx="1564">
                  <c:v>-0.84</c:v>
                </c:pt>
                <c:pt idx="1565">
                  <c:v>-0.7</c:v>
                </c:pt>
                <c:pt idx="1566">
                  <c:v>-0.7</c:v>
                </c:pt>
                <c:pt idx="1567">
                  <c:v>-0.7</c:v>
                </c:pt>
                <c:pt idx="1568">
                  <c:v>-0.56000000000000005</c:v>
                </c:pt>
                <c:pt idx="1569">
                  <c:v>-0.54</c:v>
                </c:pt>
                <c:pt idx="1570">
                  <c:v>-0.54</c:v>
                </c:pt>
                <c:pt idx="1571">
                  <c:v>-0.26</c:v>
                </c:pt>
                <c:pt idx="1572">
                  <c:v>-0.28000000000000003</c:v>
                </c:pt>
                <c:pt idx="1573">
                  <c:v>-0.26</c:v>
                </c:pt>
                <c:pt idx="1574">
                  <c:v>0</c:v>
                </c:pt>
                <c:pt idx="1575">
                  <c:v>0</c:v>
                </c:pt>
                <c:pt idx="1576">
                  <c:v>0</c:v>
                </c:pt>
                <c:pt idx="1577">
                  <c:v>0.26</c:v>
                </c:pt>
                <c:pt idx="1578">
                  <c:v>0.26</c:v>
                </c:pt>
                <c:pt idx="1579">
                  <c:v>0.28000000000000003</c:v>
                </c:pt>
                <c:pt idx="1580">
                  <c:v>0.52</c:v>
                </c:pt>
                <c:pt idx="1581">
                  <c:v>0.56000000000000005</c:v>
                </c:pt>
                <c:pt idx="1582">
                  <c:v>0.56000000000000005</c:v>
                </c:pt>
                <c:pt idx="1583">
                  <c:v>0.7</c:v>
                </c:pt>
                <c:pt idx="1584">
                  <c:v>0.76</c:v>
                </c:pt>
                <c:pt idx="1585">
                  <c:v>0.76</c:v>
                </c:pt>
                <c:pt idx="1586">
                  <c:v>0.84</c:v>
                </c:pt>
                <c:pt idx="1587">
                  <c:v>0.96</c:v>
                </c:pt>
                <c:pt idx="1588">
                  <c:v>0.94</c:v>
                </c:pt>
                <c:pt idx="1589">
                  <c:v>0.96</c:v>
                </c:pt>
                <c:pt idx="1590">
                  <c:v>0.96</c:v>
                </c:pt>
                <c:pt idx="1591">
                  <c:v>0.98</c:v>
                </c:pt>
                <c:pt idx="1592">
                  <c:v>0.96</c:v>
                </c:pt>
                <c:pt idx="1593">
                  <c:v>1</c:v>
                </c:pt>
                <c:pt idx="1594">
                  <c:v>0.98</c:v>
                </c:pt>
                <c:pt idx="1595">
                  <c:v>0.98</c:v>
                </c:pt>
                <c:pt idx="1596">
                  <c:v>0.82</c:v>
                </c:pt>
                <c:pt idx="1597">
                  <c:v>0.82</c:v>
                </c:pt>
                <c:pt idx="1598">
                  <c:v>0.82</c:v>
                </c:pt>
                <c:pt idx="1599">
                  <c:v>0.68</c:v>
                </c:pt>
                <c:pt idx="1600">
                  <c:v>0.66</c:v>
                </c:pt>
                <c:pt idx="1601">
                  <c:v>0.66</c:v>
                </c:pt>
                <c:pt idx="1602">
                  <c:v>0.38</c:v>
                </c:pt>
                <c:pt idx="1603">
                  <c:v>0.36</c:v>
                </c:pt>
                <c:pt idx="1604">
                  <c:v>0.36</c:v>
                </c:pt>
                <c:pt idx="1605">
                  <c:v>0.12</c:v>
                </c:pt>
                <c:pt idx="1606">
                  <c:v>0.08</c:v>
                </c:pt>
                <c:pt idx="1607">
                  <c:v>0.08</c:v>
                </c:pt>
                <c:pt idx="1608">
                  <c:v>-0.14000000000000001</c:v>
                </c:pt>
                <c:pt idx="1609">
                  <c:v>-0.24</c:v>
                </c:pt>
                <c:pt idx="1610">
                  <c:v>-0.22</c:v>
                </c:pt>
                <c:pt idx="1611">
                  <c:v>-0.38</c:v>
                </c:pt>
                <c:pt idx="1612">
                  <c:v>-0.52</c:v>
                </c:pt>
                <c:pt idx="1613">
                  <c:v>-0.56000000000000005</c:v>
                </c:pt>
                <c:pt idx="1614">
                  <c:v>-0.56000000000000005</c:v>
                </c:pt>
                <c:pt idx="1615">
                  <c:v>-0.74</c:v>
                </c:pt>
                <c:pt idx="1616">
                  <c:v>-0.76</c:v>
                </c:pt>
                <c:pt idx="1617">
                  <c:v>-0.74</c:v>
                </c:pt>
                <c:pt idx="1618">
                  <c:v>-0.96</c:v>
                </c:pt>
                <c:pt idx="1619">
                  <c:v>-0.98</c:v>
                </c:pt>
                <c:pt idx="1620">
                  <c:v>-0.96</c:v>
                </c:pt>
                <c:pt idx="1621">
                  <c:v>-1.02</c:v>
                </c:pt>
                <c:pt idx="1622">
                  <c:v>-1</c:v>
                </c:pt>
                <c:pt idx="1623">
                  <c:v>-1</c:v>
                </c:pt>
                <c:pt idx="1624">
                  <c:v>-1.04</c:v>
                </c:pt>
                <c:pt idx="1625">
                  <c:v>-1.04</c:v>
                </c:pt>
                <c:pt idx="1626">
                  <c:v>-1.04</c:v>
                </c:pt>
                <c:pt idx="1627">
                  <c:v>-0.9</c:v>
                </c:pt>
                <c:pt idx="1628">
                  <c:v>-0.88</c:v>
                </c:pt>
                <c:pt idx="1629">
                  <c:v>-0.86</c:v>
                </c:pt>
                <c:pt idx="1630">
                  <c:v>-0.74</c:v>
                </c:pt>
                <c:pt idx="1631">
                  <c:v>-0.7</c:v>
                </c:pt>
                <c:pt idx="1632">
                  <c:v>-0.72</c:v>
                </c:pt>
                <c:pt idx="1633">
                  <c:v>-0.5</c:v>
                </c:pt>
                <c:pt idx="1634">
                  <c:v>-0.4</c:v>
                </c:pt>
                <c:pt idx="1635">
                  <c:v>-0.42</c:v>
                </c:pt>
                <c:pt idx="1636">
                  <c:v>-0.26</c:v>
                </c:pt>
                <c:pt idx="1637">
                  <c:v>-0.1</c:v>
                </c:pt>
                <c:pt idx="1638">
                  <c:v>-0.1</c:v>
                </c:pt>
                <c:pt idx="1639">
                  <c:v>-0.04</c:v>
                </c:pt>
                <c:pt idx="1640">
                  <c:v>0.22</c:v>
                </c:pt>
                <c:pt idx="1641">
                  <c:v>0.22</c:v>
                </c:pt>
                <c:pt idx="1642">
                  <c:v>0.24</c:v>
                </c:pt>
                <c:pt idx="1643">
                  <c:v>0.56000000000000005</c:v>
                </c:pt>
                <c:pt idx="1644">
                  <c:v>0.56000000000000005</c:v>
                </c:pt>
                <c:pt idx="1645">
                  <c:v>0.56000000000000005</c:v>
                </c:pt>
                <c:pt idx="1646">
                  <c:v>0.78</c:v>
                </c:pt>
                <c:pt idx="1647">
                  <c:v>0.78</c:v>
                </c:pt>
                <c:pt idx="1648">
                  <c:v>0.78</c:v>
                </c:pt>
                <c:pt idx="1649">
                  <c:v>1.02</c:v>
                </c:pt>
                <c:pt idx="1650">
                  <c:v>1.04</c:v>
                </c:pt>
                <c:pt idx="1651">
                  <c:v>1.04</c:v>
                </c:pt>
                <c:pt idx="1652">
                  <c:v>1.08</c:v>
                </c:pt>
                <c:pt idx="1653">
                  <c:v>1.1000000000000001</c:v>
                </c:pt>
                <c:pt idx="1654">
                  <c:v>1.08</c:v>
                </c:pt>
                <c:pt idx="1655">
                  <c:v>1.1200000000000001</c:v>
                </c:pt>
                <c:pt idx="1656">
                  <c:v>1.1200000000000001</c:v>
                </c:pt>
                <c:pt idx="1657">
                  <c:v>1.1200000000000001</c:v>
                </c:pt>
                <c:pt idx="1658">
                  <c:v>1.02</c:v>
                </c:pt>
                <c:pt idx="1659">
                  <c:v>0.96</c:v>
                </c:pt>
                <c:pt idx="1660">
                  <c:v>0.98</c:v>
                </c:pt>
                <c:pt idx="1661">
                  <c:v>0.88</c:v>
                </c:pt>
                <c:pt idx="1662">
                  <c:v>0.8</c:v>
                </c:pt>
                <c:pt idx="1663">
                  <c:v>0.8</c:v>
                </c:pt>
                <c:pt idx="1664">
                  <c:v>0.74</c:v>
                </c:pt>
                <c:pt idx="1665">
                  <c:v>0.5</c:v>
                </c:pt>
                <c:pt idx="1666">
                  <c:v>0.48</c:v>
                </c:pt>
                <c:pt idx="1667">
                  <c:v>0.48</c:v>
                </c:pt>
                <c:pt idx="1668">
                  <c:v>0.18</c:v>
                </c:pt>
                <c:pt idx="1669">
                  <c:v>0.14000000000000001</c:v>
                </c:pt>
                <c:pt idx="1670">
                  <c:v>0.16</c:v>
                </c:pt>
                <c:pt idx="1671">
                  <c:v>-0.18</c:v>
                </c:pt>
                <c:pt idx="1672">
                  <c:v>-0.18</c:v>
                </c:pt>
                <c:pt idx="1673">
                  <c:v>-0.18</c:v>
                </c:pt>
                <c:pt idx="1674">
                  <c:v>-0.52</c:v>
                </c:pt>
                <c:pt idx="1675">
                  <c:v>-0.54</c:v>
                </c:pt>
                <c:pt idx="1676">
                  <c:v>-0.54</c:v>
                </c:pt>
                <c:pt idx="1677">
                  <c:v>-0.76</c:v>
                </c:pt>
                <c:pt idx="1678">
                  <c:v>-0.8</c:v>
                </c:pt>
                <c:pt idx="1679">
                  <c:v>-0.8</c:v>
                </c:pt>
                <c:pt idx="1680">
                  <c:v>-1.02</c:v>
                </c:pt>
                <c:pt idx="1681">
                  <c:v>-1.06</c:v>
                </c:pt>
                <c:pt idx="1682">
                  <c:v>-1.04</c:v>
                </c:pt>
                <c:pt idx="1683">
                  <c:v>-1.1000000000000001</c:v>
                </c:pt>
                <c:pt idx="1684">
                  <c:v>-1.1000000000000001</c:v>
                </c:pt>
                <c:pt idx="1685">
                  <c:v>-1.1000000000000001</c:v>
                </c:pt>
                <c:pt idx="1686">
                  <c:v>-1.1399999999999999</c:v>
                </c:pt>
                <c:pt idx="1687">
                  <c:v>-1.18</c:v>
                </c:pt>
                <c:pt idx="1688">
                  <c:v>-1.18</c:v>
                </c:pt>
                <c:pt idx="1689">
                  <c:v>-1.1200000000000001</c:v>
                </c:pt>
                <c:pt idx="1690">
                  <c:v>-1</c:v>
                </c:pt>
                <c:pt idx="1691">
                  <c:v>-1</c:v>
                </c:pt>
                <c:pt idx="1692">
                  <c:v>-1</c:v>
                </c:pt>
                <c:pt idx="1693">
                  <c:v>-0.84</c:v>
                </c:pt>
                <c:pt idx="1694">
                  <c:v>-0.84</c:v>
                </c:pt>
                <c:pt idx="1695">
                  <c:v>-0.84</c:v>
                </c:pt>
                <c:pt idx="1696">
                  <c:v>-0.5</c:v>
                </c:pt>
                <c:pt idx="1697">
                  <c:v>-0.52</c:v>
                </c:pt>
                <c:pt idx="1698">
                  <c:v>-0.5</c:v>
                </c:pt>
                <c:pt idx="1699">
                  <c:v>-0.2</c:v>
                </c:pt>
                <c:pt idx="1700">
                  <c:v>-0.18</c:v>
                </c:pt>
                <c:pt idx="1701">
                  <c:v>-0.16</c:v>
                </c:pt>
                <c:pt idx="1702">
                  <c:v>0.16</c:v>
                </c:pt>
                <c:pt idx="1703">
                  <c:v>0.2</c:v>
                </c:pt>
                <c:pt idx="1704">
                  <c:v>0.18</c:v>
                </c:pt>
                <c:pt idx="1705">
                  <c:v>0.52</c:v>
                </c:pt>
                <c:pt idx="1706">
                  <c:v>0.56000000000000005</c:v>
                </c:pt>
                <c:pt idx="1707">
                  <c:v>0.54</c:v>
                </c:pt>
                <c:pt idx="1708">
                  <c:v>0.74</c:v>
                </c:pt>
                <c:pt idx="1709">
                  <c:v>0.82</c:v>
                </c:pt>
                <c:pt idx="1710">
                  <c:v>0.82</c:v>
                </c:pt>
                <c:pt idx="1711">
                  <c:v>0.96</c:v>
                </c:pt>
                <c:pt idx="1712">
                  <c:v>1.1000000000000001</c:v>
                </c:pt>
                <c:pt idx="1713">
                  <c:v>1.1000000000000001</c:v>
                </c:pt>
                <c:pt idx="1714">
                  <c:v>1.1200000000000001</c:v>
                </c:pt>
                <c:pt idx="1715">
                  <c:v>1.18</c:v>
                </c:pt>
                <c:pt idx="1716">
                  <c:v>1.18</c:v>
                </c:pt>
                <c:pt idx="1717">
                  <c:v>1.1599999999999999</c:v>
                </c:pt>
                <c:pt idx="1718">
                  <c:v>1.22</c:v>
                </c:pt>
                <c:pt idx="1719">
                  <c:v>1.22</c:v>
                </c:pt>
                <c:pt idx="1720">
                  <c:v>1.24</c:v>
                </c:pt>
                <c:pt idx="1721">
                  <c:v>1.08</c:v>
                </c:pt>
                <c:pt idx="1722">
                  <c:v>1.06</c:v>
                </c:pt>
                <c:pt idx="1723">
                  <c:v>1.06</c:v>
                </c:pt>
                <c:pt idx="1724">
                  <c:v>0.92</c:v>
                </c:pt>
                <c:pt idx="1725">
                  <c:v>0.9</c:v>
                </c:pt>
                <c:pt idx="1726">
                  <c:v>0.92</c:v>
                </c:pt>
                <c:pt idx="1727">
                  <c:v>0.6</c:v>
                </c:pt>
                <c:pt idx="1728">
                  <c:v>0.57999999999999996</c:v>
                </c:pt>
                <c:pt idx="1729">
                  <c:v>0.56000000000000005</c:v>
                </c:pt>
                <c:pt idx="1730">
                  <c:v>0.28000000000000003</c:v>
                </c:pt>
                <c:pt idx="1731">
                  <c:v>0.22</c:v>
                </c:pt>
                <c:pt idx="1732">
                  <c:v>0.24</c:v>
                </c:pt>
                <c:pt idx="1733">
                  <c:v>-0.04</c:v>
                </c:pt>
                <c:pt idx="1734">
                  <c:v>-0.14000000000000001</c:v>
                </c:pt>
                <c:pt idx="1735">
                  <c:v>-0.16</c:v>
                </c:pt>
                <c:pt idx="1736">
                  <c:v>-0.34</c:v>
                </c:pt>
                <c:pt idx="1737">
                  <c:v>-0.54</c:v>
                </c:pt>
                <c:pt idx="1738">
                  <c:v>-0.5</c:v>
                </c:pt>
                <c:pt idx="1739">
                  <c:v>-0.57999999999999996</c:v>
                </c:pt>
                <c:pt idx="1740">
                  <c:v>-0.82</c:v>
                </c:pt>
                <c:pt idx="1741">
                  <c:v>-0.82</c:v>
                </c:pt>
                <c:pt idx="1742">
                  <c:v>-0.84</c:v>
                </c:pt>
                <c:pt idx="1743">
                  <c:v>-1.1200000000000001</c:v>
                </c:pt>
                <c:pt idx="1744">
                  <c:v>-1.1399999999999999</c:v>
                </c:pt>
                <c:pt idx="1745">
                  <c:v>-1.1200000000000001</c:v>
                </c:pt>
                <c:pt idx="1746">
                  <c:v>-1.2</c:v>
                </c:pt>
                <c:pt idx="1747">
                  <c:v>-1.2</c:v>
                </c:pt>
                <c:pt idx="1748">
                  <c:v>-1.2</c:v>
                </c:pt>
                <c:pt idx="1749">
                  <c:v>-1.28</c:v>
                </c:pt>
                <c:pt idx="1750">
                  <c:v>-1.28</c:v>
                </c:pt>
                <c:pt idx="1751">
                  <c:v>-1.26</c:v>
                </c:pt>
                <c:pt idx="1752">
                  <c:v>-1.1200000000000001</c:v>
                </c:pt>
                <c:pt idx="1753">
                  <c:v>-1.1200000000000001</c:v>
                </c:pt>
                <c:pt idx="1754">
                  <c:v>-1.1200000000000001</c:v>
                </c:pt>
                <c:pt idx="1755">
                  <c:v>-0.98</c:v>
                </c:pt>
                <c:pt idx="1756">
                  <c:v>-0.98</c:v>
                </c:pt>
                <c:pt idx="1757">
                  <c:v>-0.96</c:v>
                </c:pt>
                <c:pt idx="1758">
                  <c:v>-0.7</c:v>
                </c:pt>
                <c:pt idx="1759">
                  <c:v>-0.6</c:v>
                </c:pt>
                <c:pt idx="1760">
                  <c:v>-0.6</c:v>
                </c:pt>
                <c:pt idx="1761">
                  <c:v>-0.44</c:v>
                </c:pt>
                <c:pt idx="1762">
                  <c:v>-0.28000000000000003</c:v>
                </c:pt>
                <c:pt idx="1763">
                  <c:v>-0.26</c:v>
                </c:pt>
                <c:pt idx="1764">
                  <c:v>-0.2</c:v>
                </c:pt>
                <c:pt idx="1765">
                  <c:v>0.14000000000000001</c:v>
                </c:pt>
                <c:pt idx="1766">
                  <c:v>0.14000000000000001</c:v>
                </c:pt>
                <c:pt idx="1767">
                  <c:v>0.14000000000000001</c:v>
                </c:pt>
                <c:pt idx="1768">
                  <c:v>0.54</c:v>
                </c:pt>
                <c:pt idx="1769">
                  <c:v>0.52</c:v>
                </c:pt>
                <c:pt idx="1770">
                  <c:v>0.54</c:v>
                </c:pt>
                <c:pt idx="1771">
                  <c:v>0.84</c:v>
                </c:pt>
                <c:pt idx="1772">
                  <c:v>0.84</c:v>
                </c:pt>
                <c:pt idx="1773">
                  <c:v>0.84</c:v>
                </c:pt>
                <c:pt idx="1774">
                  <c:v>1.1399999999999999</c:v>
                </c:pt>
                <c:pt idx="1775">
                  <c:v>1.1399999999999999</c:v>
                </c:pt>
                <c:pt idx="1776">
                  <c:v>1.1599999999999999</c:v>
                </c:pt>
                <c:pt idx="1777">
                  <c:v>1.24</c:v>
                </c:pt>
                <c:pt idx="1778">
                  <c:v>1.22</c:v>
                </c:pt>
                <c:pt idx="1779">
                  <c:v>1.22</c:v>
                </c:pt>
                <c:pt idx="1780">
                  <c:v>1.32</c:v>
                </c:pt>
                <c:pt idx="1781">
                  <c:v>1.32</c:v>
                </c:pt>
                <c:pt idx="1782">
                  <c:v>1.34</c:v>
                </c:pt>
                <c:pt idx="1783">
                  <c:v>1.22</c:v>
                </c:pt>
                <c:pt idx="1784">
                  <c:v>1.18</c:v>
                </c:pt>
                <c:pt idx="1785">
                  <c:v>1.1599999999999999</c:v>
                </c:pt>
                <c:pt idx="1786">
                  <c:v>1.1000000000000001</c:v>
                </c:pt>
                <c:pt idx="1787">
                  <c:v>1</c:v>
                </c:pt>
                <c:pt idx="1788">
                  <c:v>1.02</c:v>
                </c:pt>
                <c:pt idx="1789">
                  <c:v>0.94</c:v>
                </c:pt>
                <c:pt idx="1790">
                  <c:v>0.68</c:v>
                </c:pt>
                <c:pt idx="1791">
                  <c:v>0.66</c:v>
                </c:pt>
                <c:pt idx="1792">
                  <c:v>0.66</c:v>
                </c:pt>
                <c:pt idx="1793">
                  <c:v>0.32</c:v>
                </c:pt>
                <c:pt idx="1794">
                  <c:v>0.32</c:v>
                </c:pt>
                <c:pt idx="1795">
                  <c:v>0.32</c:v>
                </c:pt>
                <c:pt idx="1796">
                  <c:v>-0.1</c:v>
                </c:pt>
                <c:pt idx="1797">
                  <c:v>-0.1</c:v>
                </c:pt>
                <c:pt idx="1798">
                  <c:v>-0.12</c:v>
                </c:pt>
                <c:pt idx="1799">
                  <c:v>-0.48</c:v>
                </c:pt>
                <c:pt idx="1800">
                  <c:v>-0.5</c:v>
                </c:pt>
                <c:pt idx="1801">
                  <c:v>-0.5</c:v>
                </c:pt>
                <c:pt idx="1802">
                  <c:v>-0.8</c:v>
                </c:pt>
                <c:pt idx="1803">
                  <c:v>-0.82</c:v>
                </c:pt>
                <c:pt idx="1804">
                  <c:v>-0.82</c:v>
                </c:pt>
                <c:pt idx="1805">
                  <c:v>-1.08</c:v>
                </c:pt>
                <c:pt idx="1806">
                  <c:v>-1.1399999999999999</c:v>
                </c:pt>
                <c:pt idx="1807">
                  <c:v>-1.1399999999999999</c:v>
                </c:pt>
                <c:pt idx="1808">
                  <c:v>-1.22</c:v>
                </c:pt>
                <c:pt idx="1809">
                  <c:v>-1.26</c:v>
                </c:pt>
                <c:pt idx="1810">
                  <c:v>-1.26</c:v>
                </c:pt>
                <c:pt idx="1811">
                  <c:v>-1.3</c:v>
                </c:pt>
                <c:pt idx="1812">
                  <c:v>-1.36</c:v>
                </c:pt>
                <c:pt idx="1813">
                  <c:v>-1.36</c:v>
                </c:pt>
                <c:pt idx="1814">
                  <c:v>-1.34</c:v>
                </c:pt>
                <c:pt idx="1815">
                  <c:v>-1.18</c:v>
                </c:pt>
                <c:pt idx="1816">
                  <c:v>-1.18</c:v>
                </c:pt>
                <c:pt idx="1817">
                  <c:v>-1.18</c:v>
                </c:pt>
                <c:pt idx="1818">
                  <c:v>-1.06</c:v>
                </c:pt>
                <c:pt idx="1819">
                  <c:v>-1.04</c:v>
                </c:pt>
                <c:pt idx="1820">
                  <c:v>-1.02</c:v>
                </c:pt>
                <c:pt idx="1821">
                  <c:v>-0.7</c:v>
                </c:pt>
                <c:pt idx="1822">
                  <c:v>-0.7</c:v>
                </c:pt>
                <c:pt idx="1823">
                  <c:v>-0.7</c:v>
                </c:pt>
                <c:pt idx="1824">
                  <c:v>-0.36</c:v>
                </c:pt>
                <c:pt idx="1825">
                  <c:v>-0.34</c:v>
                </c:pt>
                <c:pt idx="1826">
                  <c:v>-0.32</c:v>
                </c:pt>
                <c:pt idx="1827">
                  <c:v>0.04</c:v>
                </c:pt>
                <c:pt idx="1828">
                  <c:v>0.08</c:v>
                </c:pt>
                <c:pt idx="1829">
                  <c:v>0.08</c:v>
                </c:pt>
                <c:pt idx="1830">
                  <c:v>0.42</c:v>
                </c:pt>
                <c:pt idx="1831">
                  <c:v>0.5</c:v>
                </c:pt>
                <c:pt idx="1832">
                  <c:v>0.5</c:v>
                </c:pt>
                <c:pt idx="1833">
                  <c:v>0.74</c:v>
                </c:pt>
                <c:pt idx="1834">
                  <c:v>0.84</c:v>
                </c:pt>
                <c:pt idx="1835">
                  <c:v>0.82</c:v>
                </c:pt>
                <c:pt idx="1836">
                  <c:v>1</c:v>
                </c:pt>
                <c:pt idx="1837">
                  <c:v>1.1599999999999999</c:v>
                </c:pt>
                <c:pt idx="1838">
                  <c:v>1.1599999999999999</c:v>
                </c:pt>
                <c:pt idx="1839">
                  <c:v>1.18</c:v>
                </c:pt>
                <c:pt idx="1840">
                  <c:v>1.26</c:v>
                </c:pt>
                <c:pt idx="1841">
                  <c:v>1.26</c:v>
                </c:pt>
                <c:pt idx="1842">
                  <c:v>1.26</c:v>
                </c:pt>
                <c:pt idx="1843">
                  <c:v>1.38</c:v>
                </c:pt>
                <c:pt idx="1844">
                  <c:v>1.38</c:v>
                </c:pt>
                <c:pt idx="1845">
                  <c:v>1.4</c:v>
                </c:pt>
                <c:pt idx="1846">
                  <c:v>1.24</c:v>
                </c:pt>
                <c:pt idx="1847">
                  <c:v>1.24</c:v>
                </c:pt>
                <c:pt idx="1848">
                  <c:v>1.24</c:v>
                </c:pt>
                <c:pt idx="1849">
                  <c:v>1.1000000000000001</c:v>
                </c:pt>
                <c:pt idx="1850">
                  <c:v>1.08</c:v>
                </c:pt>
                <c:pt idx="1851">
                  <c:v>1.08</c:v>
                </c:pt>
                <c:pt idx="1852">
                  <c:v>0.76</c:v>
                </c:pt>
                <c:pt idx="1853">
                  <c:v>0.72</c:v>
                </c:pt>
                <c:pt idx="1854">
                  <c:v>0.72</c:v>
                </c:pt>
                <c:pt idx="1855">
                  <c:v>0.44</c:v>
                </c:pt>
                <c:pt idx="1856">
                  <c:v>0.38</c:v>
                </c:pt>
                <c:pt idx="1857">
                  <c:v>0.38</c:v>
                </c:pt>
                <c:pt idx="1858">
                  <c:v>0.08</c:v>
                </c:pt>
                <c:pt idx="1859">
                  <c:v>-0.04</c:v>
                </c:pt>
                <c:pt idx="1860">
                  <c:v>-0.04</c:v>
                </c:pt>
                <c:pt idx="1861">
                  <c:v>-0.26</c:v>
                </c:pt>
                <c:pt idx="1862">
                  <c:v>-0.48</c:v>
                </c:pt>
                <c:pt idx="1863">
                  <c:v>-0.46</c:v>
                </c:pt>
                <c:pt idx="1864">
                  <c:v>-0.5</c:v>
                </c:pt>
                <c:pt idx="1865">
                  <c:v>-0.8</c:v>
                </c:pt>
                <c:pt idx="1866">
                  <c:v>-0.82</c:v>
                </c:pt>
                <c:pt idx="1867">
                  <c:v>-0.82</c:v>
                </c:pt>
                <c:pt idx="1868">
                  <c:v>-1.1399999999999999</c:v>
                </c:pt>
                <c:pt idx="1869">
                  <c:v>-1.1399999999999999</c:v>
                </c:pt>
                <c:pt idx="1870">
                  <c:v>-1.1399999999999999</c:v>
                </c:pt>
                <c:pt idx="1871">
                  <c:v>-1.26</c:v>
                </c:pt>
                <c:pt idx="1872">
                  <c:v>-1.26</c:v>
                </c:pt>
                <c:pt idx="1873">
                  <c:v>-1.26</c:v>
                </c:pt>
                <c:pt idx="1874">
                  <c:v>-1.38</c:v>
                </c:pt>
                <c:pt idx="1875">
                  <c:v>-1.4</c:v>
                </c:pt>
                <c:pt idx="1876">
                  <c:v>-1.38</c:v>
                </c:pt>
                <c:pt idx="1877">
                  <c:v>-1.24</c:v>
                </c:pt>
                <c:pt idx="1878">
                  <c:v>-1.26</c:v>
                </c:pt>
                <c:pt idx="1879">
                  <c:v>-1.24</c:v>
                </c:pt>
                <c:pt idx="1880">
                  <c:v>-1.1399999999999999</c:v>
                </c:pt>
                <c:pt idx="1881">
                  <c:v>-1.1200000000000001</c:v>
                </c:pt>
                <c:pt idx="1882">
                  <c:v>-1.1200000000000001</c:v>
                </c:pt>
                <c:pt idx="1883">
                  <c:v>-0.86</c:v>
                </c:pt>
                <c:pt idx="1884">
                  <c:v>-0.76</c:v>
                </c:pt>
                <c:pt idx="1885">
                  <c:v>-0.74</c:v>
                </c:pt>
                <c:pt idx="1886">
                  <c:v>-0.57999999999999996</c:v>
                </c:pt>
                <c:pt idx="1887">
                  <c:v>-0.4</c:v>
                </c:pt>
                <c:pt idx="1888">
                  <c:v>-0.4</c:v>
                </c:pt>
                <c:pt idx="1889">
                  <c:v>-0.32</c:v>
                </c:pt>
                <c:pt idx="1890">
                  <c:v>0.04</c:v>
                </c:pt>
                <c:pt idx="1891">
                  <c:v>0.04</c:v>
                </c:pt>
                <c:pt idx="1892">
                  <c:v>0.02</c:v>
                </c:pt>
                <c:pt idx="1893">
                  <c:v>0.46</c:v>
                </c:pt>
                <c:pt idx="1894">
                  <c:v>0.48</c:v>
                </c:pt>
                <c:pt idx="1895">
                  <c:v>0.46</c:v>
                </c:pt>
                <c:pt idx="1896">
                  <c:v>0.8</c:v>
                </c:pt>
                <c:pt idx="1897">
                  <c:v>0.78</c:v>
                </c:pt>
                <c:pt idx="1898">
                  <c:v>0.8</c:v>
                </c:pt>
                <c:pt idx="1899">
                  <c:v>1.1200000000000001</c:v>
                </c:pt>
                <c:pt idx="1900">
                  <c:v>1.1399999999999999</c:v>
                </c:pt>
                <c:pt idx="1901">
                  <c:v>1.1599999999999999</c:v>
                </c:pt>
                <c:pt idx="1902">
                  <c:v>1.28</c:v>
                </c:pt>
                <c:pt idx="1903">
                  <c:v>1.28</c:v>
                </c:pt>
                <c:pt idx="1904">
                  <c:v>1.28</c:v>
                </c:pt>
                <c:pt idx="1905">
                  <c:v>1.4</c:v>
                </c:pt>
                <c:pt idx="1906">
                  <c:v>1.42</c:v>
                </c:pt>
                <c:pt idx="1907">
                  <c:v>1.4</c:v>
                </c:pt>
                <c:pt idx="1908">
                  <c:v>1.3</c:v>
                </c:pt>
                <c:pt idx="1909">
                  <c:v>1.26</c:v>
                </c:pt>
                <c:pt idx="1910">
                  <c:v>1.26</c:v>
                </c:pt>
                <c:pt idx="1911">
                  <c:v>1.2</c:v>
                </c:pt>
                <c:pt idx="1912">
                  <c:v>1.1399999999999999</c:v>
                </c:pt>
                <c:pt idx="1913">
                  <c:v>1.1399999999999999</c:v>
                </c:pt>
                <c:pt idx="1914">
                  <c:v>1.08</c:v>
                </c:pt>
                <c:pt idx="1915">
                  <c:v>0.8</c:v>
                </c:pt>
                <c:pt idx="1916">
                  <c:v>0.8</c:v>
                </c:pt>
                <c:pt idx="1917">
                  <c:v>0.76</c:v>
                </c:pt>
                <c:pt idx="1918">
                  <c:v>0.46</c:v>
                </c:pt>
                <c:pt idx="1919">
                  <c:v>0.44</c:v>
                </c:pt>
                <c:pt idx="1920">
                  <c:v>0.44</c:v>
                </c:pt>
                <c:pt idx="1921">
                  <c:v>0.02</c:v>
                </c:pt>
                <c:pt idx="1922">
                  <c:v>0.02</c:v>
                </c:pt>
                <c:pt idx="1923">
                  <c:v>0.02</c:v>
                </c:pt>
                <c:pt idx="1924">
                  <c:v>-0.38</c:v>
                </c:pt>
                <c:pt idx="1925">
                  <c:v>-0.44</c:v>
                </c:pt>
                <c:pt idx="1926">
                  <c:v>-0.42</c:v>
                </c:pt>
                <c:pt idx="1927">
                  <c:v>-0.74</c:v>
                </c:pt>
                <c:pt idx="1928">
                  <c:v>-0.76</c:v>
                </c:pt>
                <c:pt idx="1929">
                  <c:v>-0.76</c:v>
                </c:pt>
                <c:pt idx="1930">
                  <c:v>-1.08</c:v>
                </c:pt>
                <c:pt idx="1931">
                  <c:v>-1.1200000000000001</c:v>
                </c:pt>
                <c:pt idx="1932">
                  <c:v>-1.1399999999999999</c:v>
                </c:pt>
                <c:pt idx="1933">
                  <c:v>-1.22</c:v>
                </c:pt>
                <c:pt idx="1934">
                  <c:v>-1.26</c:v>
                </c:pt>
                <c:pt idx="1935">
                  <c:v>-1.24</c:v>
                </c:pt>
                <c:pt idx="1936">
                  <c:v>-1.34</c:v>
                </c:pt>
                <c:pt idx="1937">
                  <c:v>-1.4</c:v>
                </c:pt>
                <c:pt idx="1938">
                  <c:v>-1.4</c:v>
                </c:pt>
                <c:pt idx="1939">
                  <c:v>-1.38</c:v>
                </c:pt>
                <c:pt idx="1940">
                  <c:v>-1.26</c:v>
                </c:pt>
                <c:pt idx="1941">
                  <c:v>-1.28</c:v>
                </c:pt>
                <c:pt idx="1942">
                  <c:v>-1.26</c:v>
                </c:pt>
                <c:pt idx="1943">
                  <c:v>-1.1599999999999999</c:v>
                </c:pt>
                <c:pt idx="1944">
                  <c:v>-1.1399999999999999</c:v>
                </c:pt>
                <c:pt idx="1945">
                  <c:v>-1.1399999999999999</c:v>
                </c:pt>
                <c:pt idx="1946">
                  <c:v>-0.8</c:v>
                </c:pt>
                <c:pt idx="1947">
                  <c:v>-0.8</c:v>
                </c:pt>
                <c:pt idx="1948">
                  <c:v>-0.8</c:v>
                </c:pt>
                <c:pt idx="1949">
                  <c:v>-0.48</c:v>
                </c:pt>
                <c:pt idx="1950">
                  <c:v>-0.44</c:v>
                </c:pt>
                <c:pt idx="1951">
                  <c:v>-0.44</c:v>
                </c:pt>
                <c:pt idx="1952">
                  <c:v>-0.08</c:v>
                </c:pt>
                <c:pt idx="1953">
                  <c:v>-0.02</c:v>
                </c:pt>
                <c:pt idx="1954">
                  <c:v>-0.02</c:v>
                </c:pt>
                <c:pt idx="1955">
                  <c:v>0.34</c:v>
                </c:pt>
                <c:pt idx="1956">
                  <c:v>0.4</c:v>
                </c:pt>
                <c:pt idx="1957">
                  <c:v>0.4</c:v>
                </c:pt>
                <c:pt idx="1958">
                  <c:v>0.66</c:v>
                </c:pt>
                <c:pt idx="1959">
                  <c:v>0.76</c:v>
                </c:pt>
                <c:pt idx="1960">
                  <c:v>0.74</c:v>
                </c:pt>
                <c:pt idx="1961">
                  <c:v>0.92</c:v>
                </c:pt>
                <c:pt idx="1962">
                  <c:v>1.1000000000000001</c:v>
                </c:pt>
                <c:pt idx="1963">
                  <c:v>1.1200000000000001</c:v>
                </c:pt>
                <c:pt idx="1964">
                  <c:v>1.1200000000000001</c:v>
                </c:pt>
                <c:pt idx="1965">
                  <c:v>1.24</c:v>
                </c:pt>
                <c:pt idx="1966">
                  <c:v>1.26</c:v>
                </c:pt>
                <c:pt idx="1967">
                  <c:v>1.26</c:v>
                </c:pt>
                <c:pt idx="1968">
                  <c:v>1.4</c:v>
                </c:pt>
                <c:pt idx="1969">
                  <c:v>1.38</c:v>
                </c:pt>
                <c:pt idx="1970">
                  <c:v>1.4</c:v>
                </c:pt>
                <c:pt idx="1971">
                  <c:v>1.26</c:v>
                </c:pt>
                <c:pt idx="1972">
                  <c:v>1.26</c:v>
                </c:pt>
                <c:pt idx="1973">
                  <c:v>1.26</c:v>
                </c:pt>
                <c:pt idx="1974">
                  <c:v>1.18</c:v>
                </c:pt>
                <c:pt idx="1975">
                  <c:v>1.1599999999999999</c:v>
                </c:pt>
                <c:pt idx="1976">
                  <c:v>1.18</c:v>
                </c:pt>
                <c:pt idx="1977">
                  <c:v>0.84</c:v>
                </c:pt>
                <c:pt idx="1978">
                  <c:v>0.8</c:v>
                </c:pt>
                <c:pt idx="1979">
                  <c:v>0.82</c:v>
                </c:pt>
                <c:pt idx="1980">
                  <c:v>0.52</c:v>
                </c:pt>
                <c:pt idx="1981">
                  <c:v>0.5</c:v>
                </c:pt>
                <c:pt idx="1982">
                  <c:v>0.5</c:v>
                </c:pt>
                <c:pt idx="1983">
                  <c:v>0.18</c:v>
                </c:pt>
                <c:pt idx="1984">
                  <c:v>0.06</c:v>
                </c:pt>
                <c:pt idx="1985">
                  <c:v>0.06</c:v>
                </c:pt>
                <c:pt idx="1986">
                  <c:v>-0.14000000000000001</c:v>
                </c:pt>
                <c:pt idx="1987">
                  <c:v>-0.36</c:v>
                </c:pt>
                <c:pt idx="1988">
                  <c:v>-0.36</c:v>
                </c:pt>
                <c:pt idx="1989">
                  <c:v>-0.42</c:v>
                </c:pt>
                <c:pt idx="1990">
                  <c:v>-0.7</c:v>
                </c:pt>
                <c:pt idx="1991">
                  <c:v>-0.7</c:v>
                </c:pt>
                <c:pt idx="1992">
                  <c:v>-0.72</c:v>
                </c:pt>
                <c:pt idx="1993">
                  <c:v>-1.08</c:v>
                </c:pt>
                <c:pt idx="1994">
                  <c:v>-1.08</c:v>
                </c:pt>
                <c:pt idx="1995">
                  <c:v>-1.08</c:v>
                </c:pt>
                <c:pt idx="1996">
                  <c:v>-1.22</c:v>
                </c:pt>
                <c:pt idx="1997">
                  <c:v>-1.2</c:v>
                </c:pt>
                <c:pt idx="1998">
                  <c:v>-1.22</c:v>
                </c:pt>
                <c:pt idx="1999">
                  <c:v>-1.38</c:v>
                </c:pt>
                <c:pt idx="2000">
                  <c:v>-1.38</c:v>
                </c:pt>
                <c:pt idx="2001">
                  <c:v>-1.36</c:v>
                </c:pt>
                <c:pt idx="2002">
                  <c:v>-1.26</c:v>
                </c:pt>
                <c:pt idx="2003">
                  <c:v>-1.26</c:v>
                </c:pt>
                <c:pt idx="2004">
                  <c:v>-1.26</c:v>
                </c:pt>
                <c:pt idx="2005">
                  <c:v>-1.1599999999999999</c:v>
                </c:pt>
                <c:pt idx="2006">
                  <c:v>-1.1599999999999999</c:v>
                </c:pt>
                <c:pt idx="2007">
                  <c:v>-1.1599999999999999</c:v>
                </c:pt>
                <c:pt idx="2008">
                  <c:v>-0.92</c:v>
                </c:pt>
                <c:pt idx="2009">
                  <c:v>-0.82</c:v>
                </c:pt>
                <c:pt idx="2010">
                  <c:v>-0.82</c:v>
                </c:pt>
                <c:pt idx="2011">
                  <c:v>-0.64</c:v>
                </c:pt>
                <c:pt idx="2012">
                  <c:v>-0.5</c:v>
                </c:pt>
                <c:pt idx="2013">
                  <c:v>-0.5</c:v>
                </c:pt>
                <c:pt idx="2014">
                  <c:v>-0.42</c:v>
                </c:pt>
                <c:pt idx="2015">
                  <c:v>-0.08</c:v>
                </c:pt>
                <c:pt idx="2016">
                  <c:v>-0.08</c:v>
                </c:pt>
                <c:pt idx="2017">
                  <c:v>-0.08</c:v>
                </c:pt>
                <c:pt idx="2018">
                  <c:v>0.32</c:v>
                </c:pt>
                <c:pt idx="2019">
                  <c:v>0.36</c:v>
                </c:pt>
                <c:pt idx="2020">
                  <c:v>0.32</c:v>
                </c:pt>
                <c:pt idx="2021">
                  <c:v>0.68</c:v>
                </c:pt>
                <c:pt idx="2022">
                  <c:v>0.68</c:v>
                </c:pt>
                <c:pt idx="2023">
                  <c:v>0.7</c:v>
                </c:pt>
                <c:pt idx="2024">
                  <c:v>1.04</c:v>
                </c:pt>
                <c:pt idx="2025">
                  <c:v>1.02</c:v>
                </c:pt>
                <c:pt idx="2026">
                  <c:v>1.04</c:v>
                </c:pt>
                <c:pt idx="2027">
                  <c:v>1.18</c:v>
                </c:pt>
                <c:pt idx="2028">
                  <c:v>1.2</c:v>
                </c:pt>
                <c:pt idx="2029">
                  <c:v>1.2</c:v>
                </c:pt>
                <c:pt idx="2030">
                  <c:v>1.32</c:v>
                </c:pt>
                <c:pt idx="2031">
                  <c:v>1.36</c:v>
                </c:pt>
                <c:pt idx="2032">
                  <c:v>1.38</c:v>
                </c:pt>
                <c:pt idx="2033">
                  <c:v>1.28</c:v>
                </c:pt>
                <c:pt idx="2034">
                  <c:v>1.24</c:v>
                </c:pt>
                <c:pt idx="2035">
                  <c:v>1.26</c:v>
                </c:pt>
                <c:pt idx="2036">
                  <c:v>1.22</c:v>
                </c:pt>
                <c:pt idx="2037">
                  <c:v>1.1599999999999999</c:v>
                </c:pt>
                <c:pt idx="2038">
                  <c:v>1.1599999999999999</c:v>
                </c:pt>
                <c:pt idx="2039">
                  <c:v>1.1000000000000001</c:v>
                </c:pt>
                <c:pt idx="2040">
                  <c:v>0.84</c:v>
                </c:pt>
                <c:pt idx="2041">
                  <c:v>0.84</c:v>
                </c:pt>
                <c:pt idx="2042">
                  <c:v>0.82</c:v>
                </c:pt>
                <c:pt idx="2043">
                  <c:v>0.54</c:v>
                </c:pt>
                <c:pt idx="2044">
                  <c:v>0.52</c:v>
                </c:pt>
                <c:pt idx="2045">
                  <c:v>0.5</c:v>
                </c:pt>
                <c:pt idx="2046">
                  <c:v>0.14000000000000001</c:v>
                </c:pt>
                <c:pt idx="2047">
                  <c:v>0.14000000000000001</c:v>
                </c:pt>
                <c:pt idx="2048">
                  <c:v>0.12</c:v>
                </c:pt>
                <c:pt idx="2049">
                  <c:v>-0.26</c:v>
                </c:pt>
                <c:pt idx="2050">
                  <c:v>-0.28000000000000003</c:v>
                </c:pt>
                <c:pt idx="2051">
                  <c:v>-0.3</c:v>
                </c:pt>
                <c:pt idx="2052">
                  <c:v>-0.6</c:v>
                </c:pt>
                <c:pt idx="2053">
                  <c:v>-0.64</c:v>
                </c:pt>
                <c:pt idx="2054">
                  <c:v>-0.64</c:v>
                </c:pt>
                <c:pt idx="2055">
                  <c:v>-0.94</c:v>
                </c:pt>
                <c:pt idx="2056">
                  <c:v>-1</c:v>
                </c:pt>
                <c:pt idx="2057">
                  <c:v>-1</c:v>
                </c:pt>
                <c:pt idx="2058">
                  <c:v>-1.1000000000000001</c:v>
                </c:pt>
                <c:pt idx="2059">
                  <c:v>-1.1399999999999999</c:v>
                </c:pt>
                <c:pt idx="2060">
                  <c:v>-1.1599999999999999</c:v>
                </c:pt>
                <c:pt idx="2061">
                  <c:v>-1.22</c:v>
                </c:pt>
                <c:pt idx="2062">
                  <c:v>-1.3</c:v>
                </c:pt>
                <c:pt idx="2063">
                  <c:v>-1.3</c:v>
                </c:pt>
                <c:pt idx="2064">
                  <c:v>-1.28</c:v>
                </c:pt>
                <c:pt idx="2065">
                  <c:v>-1.22</c:v>
                </c:pt>
                <c:pt idx="2066">
                  <c:v>-1.2</c:v>
                </c:pt>
                <c:pt idx="2067">
                  <c:v>-1.2</c:v>
                </c:pt>
                <c:pt idx="2068">
                  <c:v>-1.1200000000000001</c:v>
                </c:pt>
                <c:pt idx="2069">
                  <c:v>-1.1200000000000001</c:v>
                </c:pt>
                <c:pt idx="2070">
                  <c:v>-1.1200000000000001</c:v>
                </c:pt>
                <c:pt idx="2071">
                  <c:v>-0.84</c:v>
                </c:pt>
                <c:pt idx="2072">
                  <c:v>-0.84</c:v>
                </c:pt>
                <c:pt idx="2073">
                  <c:v>-0.84</c:v>
                </c:pt>
                <c:pt idx="2074">
                  <c:v>-0.54</c:v>
                </c:pt>
                <c:pt idx="2075">
                  <c:v>-0.52</c:v>
                </c:pt>
                <c:pt idx="2076">
                  <c:v>-0.52</c:v>
                </c:pt>
                <c:pt idx="2077">
                  <c:v>-0.16</c:v>
                </c:pt>
                <c:pt idx="2078">
                  <c:v>-0.14000000000000001</c:v>
                </c:pt>
                <c:pt idx="2079">
                  <c:v>-0.14000000000000001</c:v>
                </c:pt>
                <c:pt idx="2080">
                  <c:v>0.2</c:v>
                </c:pt>
                <c:pt idx="2081">
                  <c:v>0.26</c:v>
                </c:pt>
                <c:pt idx="2082">
                  <c:v>0.28000000000000003</c:v>
                </c:pt>
                <c:pt idx="2083">
                  <c:v>0.52</c:v>
                </c:pt>
                <c:pt idx="2084">
                  <c:v>0.6</c:v>
                </c:pt>
                <c:pt idx="2085">
                  <c:v>0.6</c:v>
                </c:pt>
                <c:pt idx="2086">
                  <c:v>0.76</c:v>
                </c:pt>
                <c:pt idx="2087">
                  <c:v>0.92</c:v>
                </c:pt>
                <c:pt idx="2088">
                  <c:v>0.92</c:v>
                </c:pt>
                <c:pt idx="2089">
                  <c:v>0.98</c:v>
                </c:pt>
                <c:pt idx="2090">
                  <c:v>1.1000000000000001</c:v>
                </c:pt>
                <c:pt idx="2091">
                  <c:v>1.1000000000000001</c:v>
                </c:pt>
                <c:pt idx="2092">
                  <c:v>1.1200000000000001</c:v>
                </c:pt>
                <c:pt idx="2093">
                  <c:v>1.26</c:v>
                </c:pt>
                <c:pt idx="2094">
                  <c:v>1.26</c:v>
                </c:pt>
                <c:pt idx="2095">
                  <c:v>1.26</c:v>
                </c:pt>
                <c:pt idx="2096">
                  <c:v>1.2</c:v>
                </c:pt>
                <c:pt idx="2097">
                  <c:v>1.2</c:v>
                </c:pt>
                <c:pt idx="2098">
                  <c:v>1.2</c:v>
                </c:pt>
                <c:pt idx="2099">
                  <c:v>1.1000000000000001</c:v>
                </c:pt>
                <c:pt idx="2100">
                  <c:v>1.1000000000000001</c:v>
                </c:pt>
                <c:pt idx="2101">
                  <c:v>1.1000000000000001</c:v>
                </c:pt>
                <c:pt idx="2102">
                  <c:v>0.84</c:v>
                </c:pt>
                <c:pt idx="2103">
                  <c:v>0.84</c:v>
                </c:pt>
                <c:pt idx="2104">
                  <c:v>0.84</c:v>
                </c:pt>
                <c:pt idx="2105">
                  <c:v>0.57999999999999996</c:v>
                </c:pt>
                <c:pt idx="2106">
                  <c:v>0.54</c:v>
                </c:pt>
                <c:pt idx="2107">
                  <c:v>0.54</c:v>
                </c:pt>
                <c:pt idx="2108">
                  <c:v>0.26</c:v>
                </c:pt>
                <c:pt idx="2109">
                  <c:v>0.16</c:v>
                </c:pt>
                <c:pt idx="2110">
                  <c:v>0.16</c:v>
                </c:pt>
                <c:pt idx="2111">
                  <c:v>-0.02</c:v>
                </c:pt>
                <c:pt idx="2112">
                  <c:v>-0.2</c:v>
                </c:pt>
                <c:pt idx="2113">
                  <c:v>-0.22</c:v>
                </c:pt>
                <c:pt idx="2114">
                  <c:v>-0.28000000000000003</c:v>
                </c:pt>
                <c:pt idx="2115">
                  <c:v>-0.56000000000000005</c:v>
                </c:pt>
                <c:pt idx="2116">
                  <c:v>-0.54</c:v>
                </c:pt>
                <c:pt idx="2117">
                  <c:v>-0.54</c:v>
                </c:pt>
                <c:pt idx="2118">
                  <c:v>-0.88</c:v>
                </c:pt>
                <c:pt idx="2119">
                  <c:v>-0.86</c:v>
                </c:pt>
                <c:pt idx="2120">
                  <c:v>-0.88</c:v>
                </c:pt>
                <c:pt idx="2121">
                  <c:v>-1.04</c:v>
                </c:pt>
                <c:pt idx="2122">
                  <c:v>-1.04</c:v>
                </c:pt>
                <c:pt idx="2123">
                  <c:v>-1.06</c:v>
                </c:pt>
                <c:pt idx="2124">
                  <c:v>-1.2</c:v>
                </c:pt>
                <c:pt idx="2125">
                  <c:v>-1.2</c:v>
                </c:pt>
                <c:pt idx="2126">
                  <c:v>-1.2</c:v>
                </c:pt>
                <c:pt idx="2127">
                  <c:v>-1.1399999999999999</c:v>
                </c:pt>
                <c:pt idx="2128">
                  <c:v>-1.1399999999999999</c:v>
                </c:pt>
                <c:pt idx="2129">
                  <c:v>-1.1599999999999999</c:v>
                </c:pt>
                <c:pt idx="2130">
                  <c:v>-1.08</c:v>
                </c:pt>
                <c:pt idx="2131">
                  <c:v>-1.06</c:v>
                </c:pt>
                <c:pt idx="2132">
                  <c:v>-1.08</c:v>
                </c:pt>
                <c:pt idx="2133">
                  <c:v>-0.88</c:v>
                </c:pt>
                <c:pt idx="2134">
                  <c:v>-0.82</c:v>
                </c:pt>
                <c:pt idx="2135">
                  <c:v>-0.82</c:v>
                </c:pt>
                <c:pt idx="2136">
                  <c:v>-0.68</c:v>
                </c:pt>
                <c:pt idx="2137">
                  <c:v>-0.56000000000000005</c:v>
                </c:pt>
                <c:pt idx="2138">
                  <c:v>-0.52</c:v>
                </c:pt>
                <c:pt idx="2139">
                  <c:v>-0.48</c:v>
                </c:pt>
                <c:pt idx="2140">
                  <c:v>-0.18</c:v>
                </c:pt>
                <c:pt idx="2141">
                  <c:v>-0.2</c:v>
                </c:pt>
                <c:pt idx="2142">
                  <c:v>-0.18</c:v>
                </c:pt>
                <c:pt idx="2143">
                  <c:v>0.16</c:v>
                </c:pt>
                <c:pt idx="2144">
                  <c:v>0.18</c:v>
                </c:pt>
                <c:pt idx="2145">
                  <c:v>0.2</c:v>
                </c:pt>
                <c:pt idx="2146">
                  <c:v>0.48</c:v>
                </c:pt>
                <c:pt idx="2147">
                  <c:v>0.52</c:v>
                </c:pt>
                <c:pt idx="2148">
                  <c:v>0.52</c:v>
                </c:pt>
                <c:pt idx="2149">
                  <c:v>0.82</c:v>
                </c:pt>
                <c:pt idx="2150">
                  <c:v>0.82</c:v>
                </c:pt>
                <c:pt idx="2151">
                  <c:v>0.84</c:v>
                </c:pt>
                <c:pt idx="2152">
                  <c:v>0.98</c:v>
                </c:pt>
                <c:pt idx="2153">
                  <c:v>1</c:v>
                </c:pt>
                <c:pt idx="2154">
                  <c:v>1</c:v>
                </c:pt>
                <c:pt idx="2155">
                  <c:v>1.1399999999999999</c:v>
                </c:pt>
                <c:pt idx="2156">
                  <c:v>1.1599999999999999</c:v>
                </c:pt>
                <c:pt idx="2157">
                  <c:v>1.1399999999999999</c:v>
                </c:pt>
                <c:pt idx="2158">
                  <c:v>1.1200000000000001</c:v>
                </c:pt>
                <c:pt idx="2159">
                  <c:v>1.1200000000000001</c:v>
                </c:pt>
                <c:pt idx="2160">
                  <c:v>1.1000000000000001</c:v>
                </c:pt>
                <c:pt idx="2161">
                  <c:v>1.08</c:v>
                </c:pt>
                <c:pt idx="2162">
                  <c:v>1.04</c:v>
                </c:pt>
                <c:pt idx="2163">
                  <c:v>1.04</c:v>
                </c:pt>
                <c:pt idx="2164">
                  <c:v>1</c:v>
                </c:pt>
                <c:pt idx="2165">
                  <c:v>0.8</c:v>
                </c:pt>
                <c:pt idx="2166">
                  <c:v>0.8</c:v>
                </c:pt>
                <c:pt idx="2167">
                  <c:v>0.78</c:v>
                </c:pt>
                <c:pt idx="2168">
                  <c:v>0.56000000000000005</c:v>
                </c:pt>
                <c:pt idx="2169">
                  <c:v>0.56000000000000005</c:v>
                </c:pt>
                <c:pt idx="2170">
                  <c:v>0.56000000000000005</c:v>
                </c:pt>
                <c:pt idx="2171">
                  <c:v>0.22</c:v>
                </c:pt>
                <c:pt idx="2172">
                  <c:v>0.2</c:v>
                </c:pt>
                <c:pt idx="2173">
                  <c:v>0.2</c:v>
                </c:pt>
                <c:pt idx="2174">
                  <c:v>-0.12</c:v>
                </c:pt>
                <c:pt idx="2175">
                  <c:v>-0.14000000000000001</c:v>
                </c:pt>
                <c:pt idx="2176">
                  <c:v>-0.14000000000000001</c:v>
                </c:pt>
                <c:pt idx="2177">
                  <c:v>-0.44</c:v>
                </c:pt>
                <c:pt idx="2178">
                  <c:v>-0.44</c:v>
                </c:pt>
                <c:pt idx="2179">
                  <c:v>-0.44</c:v>
                </c:pt>
                <c:pt idx="2180">
                  <c:v>-0.72</c:v>
                </c:pt>
                <c:pt idx="2181">
                  <c:v>-0.76</c:v>
                </c:pt>
                <c:pt idx="2182">
                  <c:v>-0.76</c:v>
                </c:pt>
                <c:pt idx="2183">
                  <c:v>-0.88</c:v>
                </c:pt>
                <c:pt idx="2184">
                  <c:v>-0.92</c:v>
                </c:pt>
                <c:pt idx="2185">
                  <c:v>-0.92</c:v>
                </c:pt>
                <c:pt idx="2186">
                  <c:v>-1</c:v>
                </c:pt>
                <c:pt idx="2187">
                  <c:v>-1.1000000000000001</c:v>
                </c:pt>
                <c:pt idx="2188">
                  <c:v>-1.1000000000000001</c:v>
                </c:pt>
                <c:pt idx="2189">
                  <c:v>-1.1000000000000001</c:v>
                </c:pt>
                <c:pt idx="2190">
                  <c:v>-1.04</c:v>
                </c:pt>
                <c:pt idx="2191">
                  <c:v>-1.06</c:v>
                </c:pt>
                <c:pt idx="2192">
                  <c:v>-1.06</c:v>
                </c:pt>
                <c:pt idx="2193">
                  <c:v>-1.02</c:v>
                </c:pt>
                <c:pt idx="2194">
                  <c:v>-1.02</c:v>
                </c:pt>
                <c:pt idx="2195">
                  <c:v>-1.02</c:v>
                </c:pt>
                <c:pt idx="2196">
                  <c:v>-0.8</c:v>
                </c:pt>
                <c:pt idx="2197">
                  <c:v>-0.8</c:v>
                </c:pt>
                <c:pt idx="2198">
                  <c:v>-0.76</c:v>
                </c:pt>
                <c:pt idx="2199">
                  <c:v>-0.56000000000000005</c:v>
                </c:pt>
                <c:pt idx="2200">
                  <c:v>-0.56000000000000005</c:v>
                </c:pt>
                <c:pt idx="2201">
                  <c:v>-0.54</c:v>
                </c:pt>
                <c:pt idx="2202">
                  <c:v>-0.26</c:v>
                </c:pt>
                <c:pt idx="2203">
                  <c:v>-0.24</c:v>
                </c:pt>
                <c:pt idx="2204">
                  <c:v>-0.24</c:v>
                </c:pt>
                <c:pt idx="2205">
                  <c:v>0.04</c:v>
                </c:pt>
                <c:pt idx="2206">
                  <c:v>0.08</c:v>
                </c:pt>
                <c:pt idx="2207">
                  <c:v>0.08</c:v>
                </c:pt>
                <c:pt idx="2208">
                  <c:v>0.3</c:v>
                </c:pt>
                <c:pt idx="2209">
                  <c:v>0.38</c:v>
                </c:pt>
                <c:pt idx="2210">
                  <c:v>0.36</c:v>
                </c:pt>
                <c:pt idx="2211">
                  <c:v>0.54</c:v>
                </c:pt>
                <c:pt idx="2212">
                  <c:v>0.68</c:v>
                </c:pt>
                <c:pt idx="2213">
                  <c:v>0.68</c:v>
                </c:pt>
                <c:pt idx="2214">
                  <c:v>0.7</c:v>
                </c:pt>
                <c:pt idx="2215">
                  <c:v>0.86</c:v>
                </c:pt>
                <c:pt idx="2216">
                  <c:v>0.84</c:v>
                </c:pt>
                <c:pt idx="2217">
                  <c:v>0.84</c:v>
                </c:pt>
                <c:pt idx="2218">
                  <c:v>1</c:v>
                </c:pt>
                <c:pt idx="2219">
                  <c:v>1.02</c:v>
                </c:pt>
                <c:pt idx="2220">
                  <c:v>1.02</c:v>
                </c:pt>
                <c:pt idx="2221">
                  <c:v>0.98</c:v>
                </c:pt>
                <c:pt idx="2222">
                  <c:v>0.98</c:v>
                </c:pt>
                <c:pt idx="2223">
                  <c:v>0.98</c:v>
                </c:pt>
                <c:pt idx="2224">
                  <c:v>0.96</c:v>
                </c:pt>
                <c:pt idx="2225">
                  <c:v>0.96</c:v>
                </c:pt>
                <c:pt idx="2226">
                  <c:v>0.94</c:v>
                </c:pt>
                <c:pt idx="2227">
                  <c:v>0.76</c:v>
                </c:pt>
                <c:pt idx="2228">
                  <c:v>0.72</c:v>
                </c:pt>
                <c:pt idx="2229">
                  <c:v>0.74</c:v>
                </c:pt>
                <c:pt idx="2230">
                  <c:v>0.56000000000000005</c:v>
                </c:pt>
                <c:pt idx="2231">
                  <c:v>0.56000000000000005</c:v>
                </c:pt>
                <c:pt idx="2232">
                  <c:v>0.52</c:v>
                </c:pt>
                <c:pt idx="2233">
                  <c:v>0.34</c:v>
                </c:pt>
                <c:pt idx="2234">
                  <c:v>0.24</c:v>
                </c:pt>
                <c:pt idx="2235">
                  <c:v>0.24</c:v>
                </c:pt>
                <c:pt idx="2236">
                  <c:v>0.1</c:v>
                </c:pt>
                <c:pt idx="2237">
                  <c:v>-0.06</c:v>
                </c:pt>
                <c:pt idx="2238">
                  <c:v>-0.04</c:v>
                </c:pt>
                <c:pt idx="2239">
                  <c:v>-0.1</c:v>
                </c:pt>
                <c:pt idx="2240">
                  <c:v>-0.32</c:v>
                </c:pt>
                <c:pt idx="2241">
                  <c:v>-0.32</c:v>
                </c:pt>
                <c:pt idx="2242">
                  <c:v>-0.32</c:v>
                </c:pt>
                <c:pt idx="2243">
                  <c:v>-0.6</c:v>
                </c:pt>
                <c:pt idx="2244">
                  <c:v>-0.6</c:v>
                </c:pt>
                <c:pt idx="2245">
                  <c:v>-0.62</c:v>
                </c:pt>
                <c:pt idx="2246">
                  <c:v>-0.78</c:v>
                </c:pt>
                <c:pt idx="2247">
                  <c:v>-0.78</c:v>
                </c:pt>
                <c:pt idx="2248">
                  <c:v>-0.78</c:v>
                </c:pt>
                <c:pt idx="2249">
                  <c:v>-0.92</c:v>
                </c:pt>
                <c:pt idx="2250">
                  <c:v>-0.96</c:v>
                </c:pt>
                <c:pt idx="2251">
                  <c:v>-0.92</c:v>
                </c:pt>
                <c:pt idx="2252">
                  <c:v>-0.92</c:v>
                </c:pt>
                <c:pt idx="2253">
                  <c:v>-0.92</c:v>
                </c:pt>
                <c:pt idx="2254">
                  <c:v>-0.92</c:v>
                </c:pt>
                <c:pt idx="2255">
                  <c:v>-0.9</c:v>
                </c:pt>
                <c:pt idx="2256">
                  <c:v>-0.9</c:v>
                </c:pt>
                <c:pt idx="2257">
                  <c:v>-0.9</c:v>
                </c:pt>
                <c:pt idx="2258">
                  <c:v>-0.76</c:v>
                </c:pt>
                <c:pt idx="2259">
                  <c:v>-0.7</c:v>
                </c:pt>
                <c:pt idx="2260">
                  <c:v>-0.7</c:v>
                </c:pt>
                <c:pt idx="2261">
                  <c:v>-0.62</c:v>
                </c:pt>
                <c:pt idx="2262">
                  <c:v>-0.54</c:v>
                </c:pt>
                <c:pt idx="2263">
                  <c:v>-0.52</c:v>
                </c:pt>
                <c:pt idx="2264">
                  <c:v>-0.48</c:v>
                </c:pt>
                <c:pt idx="2265">
                  <c:v>-0.26</c:v>
                </c:pt>
                <c:pt idx="2266">
                  <c:v>-0.26</c:v>
                </c:pt>
                <c:pt idx="2267">
                  <c:v>-0.26</c:v>
                </c:pt>
                <c:pt idx="2268">
                  <c:v>0</c:v>
                </c:pt>
                <c:pt idx="2269">
                  <c:v>0</c:v>
                </c:pt>
                <c:pt idx="2270">
                  <c:v>0</c:v>
                </c:pt>
                <c:pt idx="2271">
                  <c:v>0.26</c:v>
                </c:pt>
                <c:pt idx="2272">
                  <c:v>0.26</c:v>
                </c:pt>
                <c:pt idx="2273">
                  <c:v>0.26</c:v>
                </c:pt>
                <c:pt idx="2274">
                  <c:v>0.52</c:v>
                </c:pt>
                <c:pt idx="2275">
                  <c:v>0.54</c:v>
                </c:pt>
                <c:pt idx="2276">
                  <c:v>0.52</c:v>
                </c:pt>
                <c:pt idx="2277">
                  <c:v>0.68</c:v>
                </c:pt>
                <c:pt idx="2278">
                  <c:v>0.7</c:v>
                </c:pt>
                <c:pt idx="2279">
                  <c:v>0.68</c:v>
                </c:pt>
                <c:pt idx="2280">
                  <c:v>0.82</c:v>
                </c:pt>
                <c:pt idx="2281">
                  <c:v>0.86</c:v>
                </c:pt>
                <c:pt idx="2282">
                  <c:v>0.84</c:v>
                </c:pt>
                <c:pt idx="2283">
                  <c:v>0.84</c:v>
                </c:pt>
                <c:pt idx="2284">
                  <c:v>0.86</c:v>
                </c:pt>
                <c:pt idx="2285">
                  <c:v>0.84</c:v>
                </c:pt>
                <c:pt idx="2286">
                  <c:v>0.82</c:v>
                </c:pt>
                <c:pt idx="2287">
                  <c:v>0.84</c:v>
                </c:pt>
                <c:pt idx="2288">
                  <c:v>0.84</c:v>
                </c:pt>
                <c:pt idx="2289">
                  <c:v>0.82</c:v>
                </c:pt>
                <c:pt idx="2290">
                  <c:v>0.68</c:v>
                </c:pt>
                <c:pt idx="2291">
                  <c:v>0.68</c:v>
                </c:pt>
                <c:pt idx="2292">
                  <c:v>0.68</c:v>
                </c:pt>
                <c:pt idx="2293">
                  <c:v>0.54</c:v>
                </c:pt>
                <c:pt idx="2294">
                  <c:v>0.52</c:v>
                </c:pt>
                <c:pt idx="2295">
                  <c:v>0.52</c:v>
                </c:pt>
                <c:pt idx="2296">
                  <c:v>0.28000000000000003</c:v>
                </c:pt>
                <c:pt idx="2297">
                  <c:v>0.28000000000000003</c:v>
                </c:pt>
                <c:pt idx="2298">
                  <c:v>0.28000000000000003</c:v>
                </c:pt>
                <c:pt idx="2299">
                  <c:v>0.04</c:v>
                </c:pt>
                <c:pt idx="2300">
                  <c:v>0.04</c:v>
                </c:pt>
                <c:pt idx="2301">
                  <c:v>0.04</c:v>
                </c:pt>
                <c:pt idx="2302">
                  <c:v>-0.2</c:v>
                </c:pt>
                <c:pt idx="2303">
                  <c:v>-0.22</c:v>
                </c:pt>
                <c:pt idx="2304">
                  <c:v>-0.2</c:v>
                </c:pt>
                <c:pt idx="2305">
                  <c:v>-0.42</c:v>
                </c:pt>
                <c:pt idx="2306">
                  <c:v>-0.48</c:v>
                </c:pt>
                <c:pt idx="2307">
                  <c:v>-0.48</c:v>
                </c:pt>
                <c:pt idx="2308">
                  <c:v>-0.56000000000000005</c:v>
                </c:pt>
                <c:pt idx="2309">
                  <c:v>-0.6</c:v>
                </c:pt>
                <c:pt idx="2310">
                  <c:v>-0.6</c:v>
                </c:pt>
                <c:pt idx="2311">
                  <c:v>-0.68</c:v>
                </c:pt>
                <c:pt idx="2312">
                  <c:v>-0.76</c:v>
                </c:pt>
                <c:pt idx="2313">
                  <c:v>-0.78</c:v>
                </c:pt>
                <c:pt idx="2314">
                  <c:v>-0.76</c:v>
                </c:pt>
                <c:pt idx="2315">
                  <c:v>-0.76</c:v>
                </c:pt>
                <c:pt idx="2316">
                  <c:v>-0.78</c:v>
                </c:pt>
                <c:pt idx="2317">
                  <c:v>-0.76</c:v>
                </c:pt>
                <c:pt idx="2318">
                  <c:v>-0.78</c:v>
                </c:pt>
                <c:pt idx="2319">
                  <c:v>-0.78</c:v>
                </c:pt>
                <c:pt idx="2320">
                  <c:v>-0.78</c:v>
                </c:pt>
                <c:pt idx="2321">
                  <c:v>-0.64</c:v>
                </c:pt>
                <c:pt idx="2322">
                  <c:v>-0.64</c:v>
                </c:pt>
                <c:pt idx="2323">
                  <c:v>-0.66</c:v>
                </c:pt>
                <c:pt idx="2324">
                  <c:v>-0.52</c:v>
                </c:pt>
                <c:pt idx="2325">
                  <c:v>-0.52</c:v>
                </c:pt>
                <c:pt idx="2326">
                  <c:v>-0.52</c:v>
                </c:pt>
                <c:pt idx="2327">
                  <c:v>-0.32</c:v>
                </c:pt>
                <c:pt idx="2328">
                  <c:v>-0.3</c:v>
                </c:pt>
                <c:pt idx="2329">
                  <c:v>-0.3</c:v>
                </c:pt>
                <c:pt idx="2330">
                  <c:v>-0.1</c:v>
                </c:pt>
                <c:pt idx="2331">
                  <c:v>-0.08</c:v>
                </c:pt>
                <c:pt idx="2332">
                  <c:v>-0.08</c:v>
                </c:pt>
                <c:pt idx="2333">
                  <c:v>0.08</c:v>
                </c:pt>
                <c:pt idx="2334">
                  <c:v>0.14000000000000001</c:v>
                </c:pt>
                <c:pt idx="2335">
                  <c:v>0.14000000000000001</c:v>
                </c:pt>
                <c:pt idx="2336">
                  <c:v>0.26</c:v>
                </c:pt>
                <c:pt idx="2337">
                  <c:v>0.38</c:v>
                </c:pt>
                <c:pt idx="2338">
                  <c:v>0.34</c:v>
                </c:pt>
                <c:pt idx="2339">
                  <c:v>0.4</c:v>
                </c:pt>
                <c:pt idx="2340">
                  <c:v>0.54</c:v>
                </c:pt>
                <c:pt idx="2341">
                  <c:v>0.52</c:v>
                </c:pt>
                <c:pt idx="2342">
                  <c:v>0.52</c:v>
                </c:pt>
                <c:pt idx="2343">
                  <c:v>0.68</c:v>
                </c:pt>
                <c:pt idx="2344">
                  <c:v>0.68</c:v>
                </c:pt>
                <c:pt idx="2345">
                  <c:v>0.68</c:v>
                </c:pt>
                <c:pt idx="2346">
                  <c:v>0.7</c:v>
                </c:pt>
                <c:pt idx="2347">
                  <c:v>0.7</c:v>
                </c:pt>
                <c:pt idx="2348">
                  <c:v>0.68</c:v>
                </c:pt>
                <c:pt idx="2349">
                  <c:v>0.72</c:v>
                </c:pt>
                <c:pt idx="2350">
                  <c:v>0.72</c:v>
                </c:pt>
                <c:pt idx="2351">
                  <c:v>0.74</c:v>
                </c:pt>
                <c:pt idx="2352">
                  <c:v>0.62</c:v>
                </c:pt>
                <c:pt idx="2353">
                  <c:v>0.6</c:v>
                </c:pt>
                <c:pt idx="2354">
                  <c:v>0.62</c:v>
                </c:pt>
                <c:pt idx="2355">
                  <c:v>0.52</c:v>
                </c:pt>
                <c:pt idx="2356">
                  <c:v>0.52</c:v>
                </c:pt>
                <c:pt idx="2357">
                  <c:v>0.52</c:v>
                </c:pt>
                <c:pt idx="2358">
                  <c:v>0.36</c:v>
                </c:pt>
                <c:pt idx="2359">
                  <c:v>0.34</c:v>
                </c:pt>
                <c:pt idx="2360">
                  <c:v>0.32</c:v>
                </c:pt>
                <c:pt idx="2361">
                  <c:v>0.24</c:v>
                </c:pt>
                <c:pt idx="2362">
                  <c:v>0.1</c:v>
                </c:pt>
                <c:pt idx="2363">
                  <c:v>0.14000000000000001</c:v>
                </c:pt>
                <c:pt idx="2364">
                  <c:v>0.08</c:v>
                </c:pt>
                <c:pt idx="2365">
                  <c:v>-0.06</c:v>
                </c:pt>
                <c:pt idx="2366">
                  <c:v>-0.06</c:v>
                </c:pt>
                <c:pt idx="2367">
                  <c:v>-0.08</c:v>
                </c:pt>
                <c:pt idx="2368">
                  <c:v>-0.26</c:v>
                </c:pt>
                <c:pt idx="2369">
                  <c:v>-0.28000000000000003</c:v>
                </c:pt>
                <c:pt idx="2370">
                  <c:v>-0.28000000000000003</c:v>
                </c:pt>
                <c:pt idx="2371">
                  <c:v>-0.4</c:v>
                </c:pt>
                <c:pt idx="2372">
                  <c:v>-0.42</c:v>
                </c:pt>
                <c:pt idx="2373">
                  <c:v>-0.4</c:v>
                </c:pt>
                <c:pt idx="2374">
                  <c:v>-0.52</c:v>
                </c:pt>
                <c:pt idx="2375">
                  <c:v>-0.54</c:v>
                </c:pt>
                <c:pt idx="2376">
                  <c:v>-0.54</c:v>
                </c:pt>
                <c:pt idx="2377">
                  <c:v>-0.57999999999999996</c:v>
                </c:pt>
                <c:pt idx="2378">
                  <c:v>-0.57999999999999996</c:v>
                </c:pt>
                <c:pt idx="2379">
                  <c:v>-0.6</c:v>
                </c:pt>
                <c:pt idx="2380">
                  <c:v>-0.62</c:v>
                </c:pt>
                <c:pt idx="2381">
                  <c:v>-0.62</c:v>
                </c:pt>
                <c:pt idx="2382">
                  <c:v>-0.64</c:v>
                </c:pt>
                <c:pt idx="2383">
                  <c:v>-0.56000000000000005</c:v>
                </c:pt>
                <c:pt idx="2384">
                  <c:v>-0.56000000000000005</c:v>
                </c:pt>
                <c:pt idx="2385">
                  <c:v>-0.56000000000000005</c:v>
                </c:pt>
                <c:pt idx="2386">
                  <c:v>-0.52</c:v>
                </c:pt>
                <c:pt idx="2387">
                  <c:v>-0.48</c:v>
                </c:pt>
                <c:pt idx="2388">
                  <c:v>-0.48</c:v>
                </c:pt>
                <c:pt idx="2389">
                  <c:v>-0.44</c:v>
                </c:pt>
                <c:pt idx="2390">
                  <c:v>-0.32</c:v>
                </c:pt>
                <c:pt idx="2391">
                  <c:v>-0.34</c:v>
                </c:pt>
                <c:pt idx="2392">
                  <c:v>-0.32</c:v>
                </c:pt>
                <c:pt idx="2393">
                  <c:v>-0.18</c:v>
                </c:pt>
                <c:pt idx="2394">
                  <c:v>-0.18</c:v>
                </c:pt>
                <c:pt idx="2395">
                  <c:v>-0.16</c:v>
                </c:pt>
                <c:pt idx="2396">
                  <c:v>0</c:v>
                </c:pt>
                <c:pt idx="2397">
                  <c:v>0.02</c:v>
                </c:pt>
                <c:pt idx="2398">
                  <c:v>0</c:v>
                </c:pt>
                <c:pt idx="2399">
                  <c:v>0.18</c:v>
                </c:pt>
                <c:pt idx="2400">
                  <c:v>0.18</c:v>
                </c:pt>
                <c:pt idx="2401">
                  <c:v>0.18</c:v>
                </c:pt>
                <c:pt idx="2402">
                  <c:v>0.3</c:v>
                </c:pt>
                <c:pt idx="2403">
                  <c:v>0.32</c:v>
                </c:pt>
                <c:pt idx="2404">
                  <c:v>0.32</c:v>
                </c:pt>
                <c:pt idx="2405">
                  <c:v>0.44</c:v>
                </c:pt>
                <c:pt idx="2406">
                  <c:v>0.46</c:v>
                </c:pt>
                <c:pt idx="2407">
                  <c:v>0.46</c:v>
                </c:pt>
                <c:pt idx="2408">
                  <c:v>0.5</c:v>
                </c:pt>
                <c:pt idx="2409">
                  <c:v>0.52</c:v>
                </c:pt>
                <c:pt idx="2410">
                  <c:v>0.5</c:v>
                </c:pt>
                <c:pt idx="2411">
                  <c:v>0.54</c:v>
                </c:pt>
                <c:pt idx="2412">
                  <c:v>0.54</c:v>
                </c:pt>
                <c:pt idx="2413">
                  <c:v>0.54</c:v>
                </c:pt>
                <c:pt idx="2414">
                  <c:v>0.54</c:v>
                </c:pt>
                <c:pt idx="2415">
                  <c:v>0.5</c:v>
                </c:pt>
                <c:pt idx="2416">
                  <c:v>0.5</c:v>
                </c:pt>
                <c:pt idx="2417">
                  <c:v>0.5</c:v>
                </c:pt>
                <c:pt idx="2418">
                  <c:v>0.46</c:v>
                </c:pt>
                <c:pt idx="2419">
                  <c:v>0.44</c:v>
                </c:pt>
                <c:pt idx="2420">
                  <c:v>0.46</c:v>
                </c:pt>
                <c:pt idx="2421">
                  <c:v>0.32</c:v>
                </c:pt>
                <c:pt idx="2422">
                  <c:v>0.32</c:v>
                </c:pt>
                <c:pt idx="2423">
                  <c:v>0.32</c:v>
                </c:pt>
                <c:pt idx="2424">
                  <c:v>0.22</c:v>
                </c:pt>
                <c:pt idx="2425">
                  <c:v>0.2</c:v>
                </c:pt>
                <c:pt idx="2426">
                  <c:v>0.2</c:v>
                </c:pt>
                <c:pt idx="2427">
                  <c:v>0.06</c:v>
                </c:pt>
                <c:pt idx="2428">
                  <c:v>0.04</c:v>
                </c:pt>
                <c:pt idx="2429">
                  <c:v>0.04</c:v>
                </c:pt>
                <c:pt idx="2430">
                  <c:v>-0.08</c:v>
                </c:pt>
                <c:pt idx="2431">
                  <c:v>-0.12</c:v>
                </c:pt>
                <c:pt idx="2432">
                  <c:v>-0.1</c:v>
                </c:pt>
                <c:pt idx="2433">
                  <c:v>-0.2</c:v>
                </c:pt>
                <c:pt idx="2434">
                  <c:v>-0.24</c:v>
                </c:pt>
                <c:pt idx="2435">
                  <c:v>-0.24</c:v>
                </c:pt>
                <c:pt idx="2436">
                  <c:v>-0.3</c:v>
                </c:pt>
                <c:pt idx="2437">
                  <c:v>-0.36</c:v>
                </c:pt>
                <c:pt idx="2438">
                  <c:v>-0.36</c:v>
                </c:pt>
                <c:pt idx="2439">
                  <c:v>-0.36</c:v>
                </c:pt>
                <c:pt idx="2440">
                  <c:v>-0.42</c:v>
                </c:pt>
                <c:pt idx="2441">
                  <c:v>-0.4</c:v>
                </c:pt>
                <c:pt idx="2442">
                  <c:v>-0.42</c:v>
                </c:pt>
                <c:pt idx="2443">
                  <c:v>-0.46</c:v>
                </c:pt>
                <c:pt idx="2444">
                  <c:v>-0.48</c:v>
                </c:pt>
                <c:pt idx="2445">
                  <c:v>-0.48</c:v>
                </c:pt>
                <c:pt idx="2446">
                  <c:v>-0.46</c:v>
                </c:pt>
                <c:pt idx="2447">
                  <c:v>-0.46</c:v>
                </c:pt>
                <c:pt idx="2448">
                  <c:v>-0.46</c:v>
                </c:pt>
                <c:pt idx="2449">
                  <c:v>-0.44</c:v>
                </c:pt>
                <c:pt idx="2450">
                  <c:v>-0.42</c:v>
                </c:pt>
                <c:pt idx="2451">
                  <c:v>-0.42</c:v>
                </c:pt>
                <c:pt idx="2452">
                  <c:v>-0.34</c:v>
                </c:pt>
                <c:pt idx="2453">
                  <c:v>-0.34</c:v>
                </c:pt>
                <c:pt idx="2454">
                  <c:v>-0.34</c:v>
                </c:pt>
                <c:pt idx="2455">
                  <c:v>-0.26</c:v>
                </c:pt>
                <c:pt idx="2456">
                  <c:v>-0.24</c:v>
                </c:pt>
                <c:pt idx="2457">
                  <c:v>-0.24</c:v>
                </c:pt>
                <c:pt idx="2458">
                  <c:v>-0.14000000000000001</c:v>
                </c:pt>
                <c:pt idx="2459">
                  <c:v>-0.12</c:v>
                </c:pt>
                <c:pt idx="2460">
                  <c:v>-0.12</c:v>
                </c:pt>
                <c:pt idx="2461">
                  <c:v>-0.06</c:v>
                </c:pt>
                <c:pt idx="2462">
                  <c:v>0.02</c:v>
                </c:pt>
                <c:pt idx="2463">
                  <c:v>0.02</c:v>
                </c:pt>
                <c:pt idx="2464">
                  <c:v>0.04</c:v>
                </c:pt>
                <c:pt idx="2465">
                  <c:v>0.14000000000000001</c:v>
                </c:pt>
                <c:pt idx="2466">
                  <c:v>0.12</c:v>
                </c:pt>
                <c:pt idx="2467">
                  <c:v>0.12</c:v>
                </c:pt>
                <c:pt idx="2468">
                  <c:v>0.26</c:v>
                </c:pt>
                <c:pt idx="2469">
                  <c:v>0.26</c:v>
                </c:pt>
                <c:pt idx="2470">
                  <c:v>0.26</c:v>
                </c:pt>
                <c:pt idx="2471">
                  <c:v>0.32</c:v>
                </c:pt>
                <c:pt idx="2472">
                  <c:v>0.32</c:v>
                </c:pt>
                <c:pt idx="2473">
                  <c:v>0.32</c:v>
                </c:pt>
                <c:pt idx="2474">
                  <c:v>0.38</c:v>
                </c:pt>
                <c:pt idx="2475">
                  <c:v>0.4</c:v>
                </c:pt>
                <c:pt idx="2476">
                  <c:v>0.38</c:v>
                </c:pt>
                <c:pt idx="2477">
                  <c:v>0.4</c:v>
                </c:pt>
                <c:pt idx="2478">
                  <c:v>0.38</c:v>
                </c:pt>
                <c:pt idx="2479">
                  <c:v>0.4</c:v>
                </c:pt>
                <c:pt idx="2480">
                  <c:v>0.4</c:v>
                </c:pt>
                <c:pt idx="2481">
                  <c:v>0.4</c:v>
                </c:pt>
                <c:pt idx="2482">
                  <c:v>0.4</c:v>
                </c:pt>
                <c:pt idx="2483">
                  <c:v>0.36</c:v>
                </c:pt>
                <c:pt idx="2484">
                  <c:v>0.34</c:v>
                </c:pt>
                <c:pt idx="2485">
                  <c:v>0.34</c:v>
                </c:pt>
                <c:pt idx="2486">
                  <c:v>0.32</c:v>
                </c:pt>
                <c:pt idx="2487">
                  <c:v>0.26</c:v>
                </c:pt>
                <c:pt idx="2488">
                  <c:v>0.28000000000000003</c:v>
                </c:pt>
                <c:pt idx="2489">
                  <c:v>0.26</c:v>
                </c:pt>
                <c:pt idx="2490">
                  <c:v>0.2</c:v>
                </c:pt>
                <c:pt idx="2491">
                  <c:v>0.18</c:v>
                </c:pt>
                <c:pt idx="2492">
                  <c:v>0.18</c:v>
                </c:pt>
                <c:pt idx="2493">
                  <c:v>0.08</c:v>
                </c:pt>
                <c:pt idx="2494">
                  <c:v>0.08</c:v>
                </c:pt>
                <c:pt idx="2495">
                  <c:v>0.08</c:v>
                </c:pt>
                <c:pt idx="2496">
                  <c:v>-0.04</c:v>
                </c:pt>
                <c:pt idx="2497">
                  <c:v>-0.06</c:v>
                </c:pt>
                <c:pt idx="2498">
                  <c:v>-0.04</c:v>
                </c:pt>
                <c:pt idx="2499">
                  <c:v>-0.14000000000000001</c:v>
                </c:pt>
              </c:numCache>
            </c:numRef>
          </c:val>
          <c:smooth val="0"/>
        </c:ser>
        <c:dLbls>
          <c:showLegendKey val="0"/>
          <c:showVal val="0"/>
          <c:showCatName val="0"/>
          <c:showSerName val="0"/>
          <c:showPercent val="0"/>
          <c:showBubbleSize val="0"/>
        </c:dLbls>
        <c:marker val="1"/>
        <c:smooth val="0"/>
        <c:axId val="103495168"/>
        <c:axId val="103497088"/>
      </c:lineChart>
      <c:catAx>
        <c:axId val="103495168"/>
        <c:scaling>
          <c:orientation val="minMax"/>
        </c:scaling>
        <c:delete val="0"/>
        <c:axPos val="b"/>
        <c:title>
          <c:tx>
            <c:rich>
              <a:bodyPr/>
              <a:lstStyle/>
              <a:p>
                <a:pPr>
                  <a:defRPr sz="900" b="0">
                    <a:latin typeface="CMU Serif" pitchFamily="50" charset="0"/>
                    <a:ea typeface="CMU Serif" pitchFamily="50" charset="0"/>
                    <a:cs typeface="CMU Serif" pitchFamily="50" charset="0"/>
                  </a:defRPr>
                </a:pPr>
                <a:r>
                  <a:rPr lang="en-GB" sz="900" b="0">
                    <a:latin typeface="CMU Serif" pitchFamily="50" charset="0"/>
                    <a:ea typeface="CMU Serif" pitchFamily="50" charset="0"/>
                    <a:cs typeface="CMU Serif" pitchFamily="50" charset="0"/>
                  </a:rPr>
                  <a:t>Time (ms)</a:t>
                </a:r>
              </a:p>
            </c:rich>
          </c:tx>
          <c:layout/>
          <c:overlay val="0"/>
        </c:title>
        <c:numFmt formatCode="General" sourceLinked="1"/>
        <c:majorTickMark val="out"/>
        <c:minorTickMark val="none"/>
        <c:tickLblPos val="nextTo"/>
        <c:spPr>
          <a:ln w="9525"/>
        </c:spPr>
        <c:txPr>
          <a:bodyPr/>
          <a:lstStyle/>
          <a:p>
            <a:pPr>
              <a:defRPr>
                <a:latin typeface="CMU Serif" pitchFamily="50" charset="0"/>
                <a:ea typeface="CMU Serif" pitchFamily="50" charset="0"/>
                <a:cs typeface="CMU Serif" pitchFamily="50" charset="0"/>
              </a:defRPr>
            </a:pPr>
            <a:endParaRPr lang="en-US"/>
          </a:p>
        </c:txPr>
        <c:crossAx val="103497088"/>
        <c:crosses val="autoZero"/>
        <c:auto val="1"/>
        <c:lblAlgn val="ctr"/>
        <c:lblOffset val="100"/>
        <c:tickLblSkip val="250"/>
        <c:noMultiLvlLbl val="0"/>
      </c:catAx>
      <c:valAx>
        <c:axId val="103497088"/>
        <c:scaling>
          <c:orientation val="minMax"/>
        </c:scaling>
        <c:delete val="0"/>
        <c:axPos val="l"/>
        <c:majorGridlines/>
        <c:numFmt formatCode="General" sourceLinked="1"/>
        <c:majorTickMark val="out"/>
        <c:minorTickMark val="none"/>
        <c:tickLblPos val="nextTo"/>
        <c:txPr>
          <a:bodyPr/>
          <a:lstStyle/>
          <a:p>
            <a:pPr>
              <a:defRPr>
                <a:latin typeface="CMU Serif" pitchFamily="50" charset="0"/>
                <a:ea typeface="CMU Serif" pitchFamily="50" charset="0"/>
                <a:cs typeface="CMU Serif" pitchFamily="50" charset="0"/>
              </a:defRPr>
            </a:pPr>
            <a:endParaRPr lang="en-US"/>
          </a:p>
        </c:txPr>
        <c:crossAx val="10349516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a:latin typeface="CMU Serif" pitchFamily="50" charset="0"/>
                <a:ea typeface="CMU Serif" pitchFamily="50" charset="0"/>
                <a:cs typeface="CMU Serif" pitchFamily="50" charset="0"/>
              </a:defRPr>
            </a:pPr>
            <a:r>
              <a:rPr lang="en-GB" sz="1100" b="0">
                <a:latin typeface="CMU Serif" pitchFamily="50" charset="0"/>
                <a:ea typeface="CMU Serif" pitchFamily="50" charset="0"/>
                <a:cs typeface="CMU Serif" pitchFamily="50" charset="0"/>
              </a:rPr>
              <a:t>Frequency: 4000</a:t>
            </a:r>
          </a:p>
        </c:rich>
      </c:tx>
      <c:layout>
        <c:manualLayout>
          <c:xMode val="edge"/>
          <c:yMode val="edge"/>
          <c:x val="0.35144829168092878"/>
          <c:y val="4.5592705167173252E-2"/>
        </c:manualLayout>
      </c:layout>
      <c:overlay val="1"/>
    </c:title>
    <c:autoTitleDeleted val="0"/>
    <c:plotArea>
      <c:layout/>
      <c:lineChart>
        <c:grouping val="standard"/>
        <c:varyColors val="0"/>
        <c:ser>
          <c:idx val="0"/>
          <c:order val="0"/>
          <c:spPr>
            <a:ln w="12700"/>
          </c:spPr>
          <c:marker>
            <c:symbol val="none"/>
          </c:marker>
          <c:cat>
            <c:numRef>
              <c:f>F0003CH1!$F$1:$F$2500</c:f>
              <c:numCache>
                <c:formatCode>General</c:formatCode>
                <c:ptCount val="2500"/>
                <c:pt idx="0">
                  <c:v>0</c:v>
                </c:pt>
                <c:pt idx="1">
                  <c:v>4.0000000000000001E-3</c:v>
                </c:pt>
                <c:pt idx="2">
                  <c:v>8.0000000000000002E-3</c:v>
                </c:pt>
                <c:pt idx="3">
                  <c:v>1.2E-2</c:v>
                </c:pt>
                <c:pt idx="4">
                  <c:v>1.6E-2</c:v>
                </c:pt>
                <c:pt idx="5">
                  <c:v>0.02</c:v>
                </c:pt>
                <c:pt idx="6">
                  <c:v>2.4E-2</c:v>
                </c:pt>
                <c:pt idx="7">
                  <c:v>2.8000000000000001E-2</c:v>
                </c:pt>
                <c:pt idx="8">
                  <c:v>3.2000000000000001E-2</c:v>
                </c:pt>
                <c:pt idx="9">
                  <c:v>3.6000000000000004E-2</c:v>
                </c:pt>
                <c:pt idx="10">
                  <c:v>4.0000000000000008E-2</c:v>
                </c:pt>
                <c:pt idx="11">
                  <c:v>4.4000000000000011E-2</c:v>
                </c:pt>
                <c:pt idx="12">
                  <c:v>4.8000000000000015E-2</c:v>
                </c:pt>
                <c:pt idx="13">
                  <c:v>5.2000000000000018E-2</c:v>
                </c:pt>
                <c:pt idx="14">
                  <c:v>5.6000000000000022E-2</c:v>
                </c:pt>
                <c:pt idx="15">
                  <c:v>6.0000000000000026E-2</c:v>
                </c:pt>
                <c:pt idx="16">
                  <c:v>6.4000000000000029E-2</c:v>
                </c:pt>
                <c:pt idx="17">
                  <c:v>6.8000000000000033E-2</c:v>
                </c:pt>
                <c:pt idx="18">
                  <c:v>7.2000000000000036E-2</c:v>
                </c:pt>
                <c:pt idx="19">
                  <c:v>7.600000000000004E-2</c:v>
                </c:pt>
                <c:pt idx="20">
                  <c:v>8.0000000000000043E-2</c:v>
                </c:pt>
                <c:pt idx="21">
                  <c:v>8.4000000000000047E-2</c:v>
                </c:pt>
                <c:pt idx="22">
                  <c:v>8.800000000000005E-2</c:v>
                </c:pt>
                <c:pt idx="23">
                  <c:v>9.2000000000000054E-2</c:v>
                </c:pt>
                <c:pt idx="24">
                  <c:v>9.6000000000000058E-2</c:v>
                </c:pt>
                <c:pt idx="25">
                  <c:v>0.10000000000000006</c:v>
                </c:pt>
                <c:pt idx="26">
                  <c:v>0.10400000000000006</c:v>
                </c:pt>
                <c:pt idx="27">
                  <c:v>0.10800000000000007</c:v>
                </c:pt>
                <c:pt idx="28">
                  <c:v>0.11200000000000007</c:v>
                </c:pt>
                <c:pt idx="29">
                  <c:v>0.11600000000000008</c:v>
                </c:pt>
                <c:pt idx="30">
                  <c:v>0.12000000000000008</c:v>
                </c:pt>
                <c:pt idx="31">
                  <c:v>0.12400000000000008</c:v>
                </c:pt>
                <c:pt idx="32">
                  <c:v>0.12800000000000009</c:v>
                </c:pt>
                <c:pt idx="33">
                  <c:v>0.13200000000000009</c:v>
                </c:pt>
                <c:pt idx="34">
                  <c:v>0.13600000000000009</c:v>
                </c:pt>
                <c:pt idx="35">
                  <c:v>0.1400000000000001</c:v>
                </c:pt>
                <c:pt idx="36">
                  <c:v>0.1440000000000001</c:v>
                </c:pt>
                <c:pt idx="37">
                  <c:v>0.1480000000000001</c:v>
                </c:pt>
                <c:pt idx="38">
                  <c:v>0.15200000000000011</c:v>
                </c:pt>
                <c:pt idx="39">
                  <c:v>0.15600000000000011</c:v>
                </c:pt>
                <c:pt idx="40">
                  <c:v>0.16000000000000011</c:v>
                </c:pt>
                <c:pt idx="41">
                  <c:v>0.16400000000000012</c:v>
                </c:pt>
                <c:pt idx="42">
                  <c:v>0.16800000000000012</c:v>
                </c:pt>
                <c:pt idx="43">
                  <c:v>0.17200000000000013</c:v>
                </c:pt>
                <c:pt idx="44">
                  <c:v>0.17600000000000013</c:v>
                </c:pt>
                <c:pt idx="45">
                  <c:v>0.18000000000000013</c:v>
                </c:pt>
                <c:pt idx="46">
                  <c:v>0.18400000000000014</c:v>
                </c:pt>
                <c:pt idx="47">
                  <c:v>0.18800000000000014</c:v>
                </c:pt>
                <c:pt idx="48">
                  <c:v>0.19200000000000014</c:v>
                </c:pt>
                <c:pt idx="49">
                  <c:v>0.19600000000000015</c:v>
                </c:pt>
                <c:pt idx="50">
                  <c:v>0.20000000000000015</c:v>
                </c:pt>
                <c:pt idx="51">
                  <c:v>0.20400000000000015</c:v>
                </c:pt>
                <c:pt idx="52">
                  <c:v>0.20800000000000016</c:v>
                </c:pt>
                <c:pt idx="53">
                  <c:v>0.21200000000000016</c:v>
                </c:pt>
                <c:pt idx="54">
                  <c:v>0.21600000000000016</c:v>
                </c:pt>
                <c:pt idx="55">
                  <c:v>0.22000000000000017</c:v>
                </c:pt>
                <c:pt idx="56">
                  <c:v>0.22400000000000017</c:v>
                </c:pt>
                <c:pt idx="57">
                  <c:v>0.22800000000000017</c:v>
                </c:pt>
                <c:pt idx="58">
                  <c:v>0.23200000000000018</c:v>
                </c:pt>
                <c:pt idx="59">
                  <c:v>0.23600000000000018</c:v>
                </c:pt>
                <c:pt idx="60">
                  <c:v>0.24000000000000019</c:v>
                </c:pt>
                <c:pt idx="61">
                  <c:v>0.24400000000000019</c:v>
                </c:pt>
                <c:pt idx="62">
                  <c:v>0.24800000000000019</c:v>
                </c:pt>
                <c:pt idx="63">
                  <c:v>0.25200000000000017</c:v>
                </c:pt>
                <c:pt idx="64">
                  <c:v>0.25600000000000017</c:v>
                </c:pt>
                <c:pt idx="65">
                  <c:v>0.26000000000000018</c:v>
                </c:pt>
                <c:pt idx="66">
                  <c:v>0.26400000000000018</c:v>
                </c:pt>
                <c:pt idx="67">
                  <c:v>0.26800000000000018</c:v>
                </c:pt>
                <c:pt idx="68">
                  <c:v>0.27200000000000019</c:v>
                </c:pt>
                <c:pt idx="69">
                  <c:v>0.27600000000000019</c:v>
                </c:pt>
                <c:pt idx="70">
                  <c:v>0.28000000000000019</c:v>
                </c:pt>
                <c:pt idx="71">
                  <c:v>0.2840000000000002</c:v>
                </c:pt>
                <c:pt idx="72">
                  <c:v>0.2880000000000002</c:v>
                </c:pt>
                <c:pt idx="73">
                  <c:v>0.2920000000000002</c:v>
                </c:pt>
                <c:pt idx="74">
                  <c:v>0.29600000000000021</c:v>
                </c:pt>
                <c:pt idx="75">
                  <c:v>0.30000000000000021</c:v>
                </c:pt>
                <c:pt idx="76">
                  <c:v>0.30400000000000021</c:v>
                </c:pt>
                <c:pt idx="77">
                  <c:v>0.30800000000000022</c:v>
                </c:pt>
                <c:pt idx="78">
                  <c:v>0.31200000000000022</c:v>
                </c:pt>
                <c:pt idx="79">
                  <c:v>0.31600000000000023</c:v>
                </c:pt>
                <c:pt idx="80">
                  <c:v>0.32000000000000023</c:v>
                </c:pt>
                <c:pt idx="81">
                  <c:v>0.32400000000000023</c:v>
                </c:pt>
                <c:pt idx="82">
                  <c:v>0.32800000000000024</c:v>
                </c:pt>
                <c:pt idx="83">
                  <c:v>0.33200000000000024</c:v>
                </c:pt>
                <c:pt idx="84">
                  <c:v>0.33600000000000024</c:v>
                </c:pt>
                <c:pt idx="85">
                  <c:v>0.34000000000000025</c:v>
                </c:pt>
                <c:pt idx="86">
                  <c:v>0.34400000000000025</c:v>
                </c:pt>
                <c:pt idx="87">
                  <c:v>0.34800000000000025</c:v>
                </c:pt>
                <c:pt idx="88">
                  <c:v>0.35200000000000026</c:v>
                </c:pt>
                <c:pt idx="89">
                  <c:v>0.35600000000000026</c:v>
                </c:pt>
                <c:pt idx="90">
                  <c:v>0.36000000000000026</c:v>
                </c:pt>
                <c:pt idx="91">
                  <c:v>0.36400000000000027</c:v>
                </c:pt>
                <c:pt idx="92">
                  <c:v>0.36800000000000027</c:v>
                </c:pt>
                <c:pt idx="93">
                  <c:v>0.37200000000000027</c:v>
                </c:pt>
                <c:pt idx="94">
                  <c:v>0.37600000000000028</c:v>
                </c:pt>
                <c:pt idx="95">
                  <c:v>0.38000000000000028</c:v>
                </c:pt>
                <c:pt idx="96">
                  <c:v>0.38400000000000029</c:v>
                </c:pt>
                <c:pt idx="97">
                  <c:v>0.38800000000000029</c:v>
                </c:pt>
                <c:pt idx="98">
                  <c:v>0.39200000000000029</c:v>
                </c:pt>
                <c:pt idx="99">
                  <c:v>0.3960000000000003</c:v>
                </c:pt>
                <c:pt idx="100">
                  <c:v>0.4000000000000003</c:v>
                </c:pt>
                <c:pt idx="101">
                  <c:v>0.4040000000000003</c:v>
                </c:pt>
                <c:pt idx="102">
                  <c:v>0.40800000000000031</c:v>
                </c:pt>
                <c:pt idx="103">
                  <c:v>0.41200000000000031</c:v>
                </c:pt>
                <c:pt idx="104">
                  <c:v>0.41600000000000031</c:v>
                </c:pt>
                <c:pt idx="105">
                  <c:v>0.42000000000000032</c:v>
                </c:pt>
                <c:pt idx="106">
                  <c:v>0.42400000000000032</c:v>
                </c:pt>
                <c:pt idx="107">
                  <c:v>0.42800000000000032</c:v>
                </c:pt>
                <c:pt idx="108">
                  <c:v>0.43200000000000033</c:v>
                </c:pt>
                <c:pt idx="109">
                  <c:v>0.43600000000000033</c:v>
                </c:pt>
                <c:pt idx="110">
                  <c:v>0.44000000000000034</c:v>
                </c:pt>
                <c:pt idx="111">
                  <c:v>0.44400000000000034</c:v>
                </c:pt>
                <c:pt idx="112">
                  <c:v>0.44800000000000034</c:v>
                </c:pt>
                <c:pt idx="113">
                  <c:v>0.45200000000000035</c:v>
                </c:pt>
                <c:pt idx="114">
                  <c:v>0.45600000000000035</c:v>
                </c:pt>
                <c:pt idx="115">
                  <c:v>0.46000000000000035</c:v>
                </c:pt>
                <c:pt idx="116">
                  <c:v>0.46400000000000036</c:v>
                </c:pt>
                <c:pt idx="117">
                  <c:v>0.46800000000000036</c:v>
                </c:pt>
                <c:pt idx="118">
                  <c:v>0.47200000000000036</c:v>
                </c:pt>
                <c:pt idx="119">
                  <c:v>0.47600000000000037</c:v>
                </c:pt>
                <c:pt idx="120">
                  <c:v>0.48000000000000037</c:v>
                </c:pt>
                <c:pt idx="121">
                  <c:v>0.48400000000000037</c:v>
                </c:pt>
                <c:pt idx="122">
                  <c:v>0.48800000000000038</c:v>
                </c:pt>
                <c:pt idx="123">
                  <c:v>0.49200000000000038</c:v>
                </c:pt>
                <c:pt idx="124">
                  <c:v>0.49600000000000039</c:v>
                </c:pt>
                <c:pt idx="125">
                  <c:v>0.50000000000000033</c:v>
                </c:pt>
                <c:pt idx="126">
                  <c:v>0.50400000000000034</c:v>
                </c:pt>
                <c:pt idx="127">
                  <c:v>0.50800000000000034</c:v>
                </c:pt>
                <c:pt idx="128">
                  <c:v>0.51200000000000034</c:v>
                </c:pt>
                <c:pt idx="129">
                  <c:v>0.51600000000000035</c:v>
                </c:pt>
                <c:pt idx="130">
                  <c:v>0.52000000000000035</c:v>
                </c:pt>
                <c:pt idx="131">
                  <c:v>0.52400000000000035</c:v>
                </c:pt>
                <c:pt idx="132">
                  <c:v>0.52800000000000036</c:v>
                </c:pt>
                <c:pt idx="133">
                  <c:v>0.53200000000000036</c:v>
                </c:pt>
                <c:pt idx="134">
                  <c:v>0.53600000000000037</c:v>
                </c:pt>
                <c:pt idx="135">
                  <c:v>0.54000000000000037</c:v>
                </c:pt>
                <c:pt idx="136">
                  <c:v>0.54400000000000037</c:v>
                </c:pt>
                <c:pt idx="137">
                  <c:v>0.54800000000000038</c:v>
                </c:pt>
                <c:pt idx="138">
                  <c:v>0.55200000000000038</c:v>
                </c:pt>
                <c:pt idx="139">
                  <c:v>0.55600000000000038</c:v>
                </c:pt>
                <c:pt idx="140">
                  <c:v>0.56000000000000039</c:v>
                </c:pt>
                <c:pt idx="141">
                  <c:v>0.56400000000000039</c:v>
                </c:pt>
                <c:pt idx="142">
                  <c:v>0.56800000000000039</c:v>
                </c:pt>
                <c:pt idx="143">
                  <c:v>0.5720000000000004</c:v>
                </c:pt>
                <c:pt idx="144">
                  <c:v>0.5760000000000004</c:v>
                </c:pt>
                <c:pt idx="145">
                  <c:v>0.5800000000000004</c:v>
                </c:pt>
                <c:pt idx="146">
                  <c:v>0.58400000000000041</c:v>
                </c:pt>
                <c:pt idx="147">
                  <c:v>0.58800000000000041</c:v>
                </c:pt>
                <c:pt idx="148">
                  <c:v>0.59200000000000041</c:v>
                </c:pt>
                <c:pt idx="149">
                  <c:v>0.59600000000000042</c:v>
                </c:pt>
                <c:pt idx="150">
                  <c:v>0.60000000000000042</c:v>
                </c:pt>
                <c:pt idx="151">
                  <c:v>0.60400000000000043</c:v>
                </c:pt>
                <c:pt idx="152">
                  <c:v>0.60800000000000043</c:v>
                </c:pt>
                <c:pt idx="153">
                  <c:v>0.61200000000000043</c:v>
                </c:pt>
                <c:pt idx="154">
                  <c:v>0.61600000000000044</c:v>
                </c:pt>
                <c:pt idx="155">
                  <c:v>0.62000000000000044</c:v>
                </c:pt>
                <c:pt idx="156">
                  <c:v>0.62400000000000044</c:v>
                </c:pt>
                <c:pt idx="157">
                  <c:v>0.62800000000000045</c:v>
                </c:pt>
                <c:pt idx="158">
                  <c:v>0.63200000000000045</c:v>
                </c:pt>
                <c:pt idx="159">
                  <c:v>0.63600000000000045</c:v>
                </c:pt>
                <c:pt idx="160">
                  <c:v>0.64000000000000046</c:v>
                </c:pt>
                <c:pt idx="161">
                  <c:v>0.64400000000000046</c:v>
                </c:pt>
                <c:pt idx="162">
                  <c:v>0.64800000000000046</c:v>
                </c:pt>
                <c:pt idx="163">
                  <c:v>0.65200000000000047</c:v>
                </c:pt>
                <c:pt idx="164">
                  <c:v>0.65600000000000047</c:v>
                </c:pt>
                <c:pt idx="165">
                  <c:v>0.66000000000000048</c:v>
                </c:pt>
                <c:pt idx="166">
                  <c:v>0.66400000000000048</c:v>
                </c:pt>
                <c:pt idx="167">
                  <c:v>0.66800000000000048</c:v>
                </c:pt>
                <c:pt idx="168">
                  <c:v>0.67200000000000049</c:v>
                </c:pt>
                <c:pt idx="169">
                  <c:v>0.67600000000000049</c:v>
                </c:pt>
                <c:pt idx="170">
                  <c:v>0.68000000000000049</c:v>
                </c:pt>
                <c:pt idx="171">
                  <c:v>0.6840000000000005</c:v>
                </c:pt>
                <c:pt idx="172">
                  <c:v>0.6880000000000005</c:v>
                </c:pt>
                <c:pt idx="173">
                  <c:v>0.6920000000000005</c:v>
                </c:pt>
                <c:pt idx="174">
                  <c:v>0.69600000000000051</c:v>
                </c:pt>
                <c:pt idx="175">
                  <c:v>0.70000000000000051</c:v>
                </c:pt>
                <c:pt idx="176">
                  <c:v>0.70400000000000051</c:v>
                </c:pt>
                <c:pt idx="177">
                  <c:v>0.70800000000000052</c:v>
                </c:pt>
                <c:pt idx="178">
                  <c:v>0.71200000000000052</c:v>
                </c:pt>
                <c:pt idx="179">
                  <c:v>0.71600000000000052</c:v>
                </c:pt>
                <c:pt idx="180">
                  <c:v>0.72000000000000053</c:v>
                </c:pt>
                <c:pt idx="181">
                  <c:v>0.72400000000000053</c:v>
                </c:pt>
                <c:pt idx="182">
                  <c:v>0.72800000000000054</c:v>
                </c:pt>
                <c:pt idx="183">
                  <c:v>0.73200000000000054</c:v>
                </c:pt>
                <c:pt idx="184">
                  <c:v>0.73600000000000054</c:v>
                </c:pt>
                <c:pt idx="185">
                  <c:v>0.74000000000000055</c:v>
                </c:pt>
                <c:pt idx="186">
                  <c:v>0.74400000000000055</c:v>
                </c:pt>
                <c:pt idx="187">
                  <c:v>0.74800000000000055</c:v>
                </c:pt>
                <c:pt idx="188">
                  <c:v>0.75200000000000056</c:v>
                </c:pt>
                <c:pt idx="189">
                  <c:v>0.75600000000000056</c:v>
                </c:pt>
                <c:pt idx="190">
                  <c:v>0.76000000000000056</c:v>
                </c:pt>
                <c:pt idx="191">
                  <c:v>0.76400000000000057</c:v>
                </c:pt>
                <c:pt idx="192">
                  <c:v>0.76800000000000057</c:v>
                </c:pt>
                <c:pt idx="193">
                  <c:v>0.77200000000000057</c:v>
                </c:pt>
                <c:pt idx="194">
                  <c:v>0.77600000000000058</c:v>
                </c:pt>
                <c:pt idx="195">
                  <c:v>0.78000000000000058</c:v>
                </c:pt>
                <c:pt idx="196">
                  <c:v>0.78400000000000059</c:v>
                </c:pt>
                <c:pt idx="197">
                  <c:v>0.78800000000000059</c:v>
                </c:pt>
                <c:pt idx="198">
                  <c:v>0.79200000000000059</c:v>
                </c:pt>
                <c:pt idx="199">
                  <c:v>0.7960000000000006</c:v>
                </c:pt>
                <c:pt idx="200">
                  <c:v>0.8000000000000006</c:v>
                </c:pt>
                <c:pt idx="201">
                  <c:v>0.8040000000000006</c:v>
                </c:pt>
                <c:pt idx="202">
                  <c:v>0.80800000000000061</c:v>
                </c:pt>
                <c:pt idx="203">
                  <c:v>0.81200000000000061</c:v>
                </c:pt>
                <c:pt idx="204">
                  <c:v>0.81600000000000061</c:v>
                </c:pt>
                <c:pt idx="205">
                  <c:v>0.82000000000000062</c:v>
                </c:pt>
                <c:pt idx="206">
                  <c:v>0.82400000000000062</c:v>
                </c:pt>
                <c:pt idx="207">
                  <c:v>0.82800000000000062</c:v>
                </c:pt>
                <c:pt idx="208">
                  <c:v>0.83200000000000063</c:v>
                </c:pt>
                <c:pt idx="209">
                  <c:v>0.83600000000000063</c:v>
                </c:pt>
                <c:pt idx="210">
                  <c:v>0.84000000000000064</c:v>
                </c:pt>
                <c:pt idx="211">
                  <c:v>0.84400000000000064</c:v>
                </c:pt>
                <c:pt idx="212">
                  <c:v>0.84800000000000064</c:v>
                </c:pt>
                <c:pt idx="213">
                  <c:v>0.85200000000000065</c:v>
                </c:pt>
                <c:pt idx="214">
                  <c:v>0.85600000000000065</c:v>
                </c:pt>
                <c:pt idx="215">
                  <c:v>0.86000000000000065</c:v>
                </c:pt>
                <c:pt idx="216">
                  <c:v>0.86400000000000066</c:v>
                </c:pt>
                <c:pt idx="217">
                  <c:v>0.86800000000000066</c:v>
                </c:pt>
                <c:pt idx="218">
                  <c:v>0.87200000000000066</c:v>
                </c:pt>
                <c:pt idx="219">
                  <c:v>0.87600000000000067</c:v>
                </c:pt>
                <c:pt idx="220">
                  <c:v>0.88000000000000067</c:v>
                </c:pt>
                <c:pt idx="221">
                  <c:v>0.88400000000000067</c:v>
                </c:pt>
                <c:pt idx="222">
                  <c:v>0.88800000000000068</c:v>
                </c:pt>
                <c:pt idx="223">
                  <c:v>0.89200000000000068</c:v>
                </c:pt>
                <c:pt idx="224">
                  <c:v>0.89600000000000068</c:v>
                </c:pt>
                <c:pt idx="225">
                  <c:v>0.90000000000000069</c:v>
                </c:pt>
                <c:pt idx="226">
                  <c:v>0.90400000000000069</c:v>
                </c:pt>
                <c:pt idx="227">
                  <c:v>0.9080000000000007</c:v>
                </c:pt>
                <c:pt idx="228">
                  <c:v>0.9120000000000007</c:v>
                </c:pt>
                <c:pt idx="229">
                  <c:v>0.9160000000000007</c:v>
                </c:pt>
                <c:pt idx="230">
                  <c:v>0.92000000000000071</c:v>
                </c:pt>
                <c:pt idx="231">
                  <c:v>0.92400000000000071</c:v>
                </c:pt>
                <c:pt idx="232">
                  <c:v>0.92800000000000071</c:v>
                </c:pt>
                <c:pt idx="233">
                  <c:v>0.93200000000000072</c:v>
                </c:pt>
                <c:pt idx="234">
                  <c:v>0.93600000000000072</c:v>
                </c:pt>
                <c:pt idx="235">
                  <c:v>0.94000000000000072</c:v>
                </c:pt>
                <c:pt idx="236">
                  <c:v>0.94400000000000073</c:v>
                </c:pt>
                <c:pt idx="237">
                  <c:v>0.94800000000000073</c:v>
                </c:pt>
                <c:pt idx="238">
                  <c:v>0.95200000000000073</c:v>
                </c:pt>
                <c:pt idx="239">
                  <c:v>0.95600000000000074</c:v>
                </c:pt>
                <c:pt idx="240">
                  <c:v>0.96000000000000074</c:v>
                </c:pt>
                <c:pt idx="241">
                  <c:v>0.96400000000000075</c:v>
                </c:pt>
                <c:pt idx="242">
                  <c:v>0.96800000000000075</c:v>
                </c:pt>
                <c:pt idx="243">
                  <c:v>0.97200000000000075</c:v>
                </c:pt>
                <c:pt idx="244">
                  <c:v>0.97600000000000076</c:v>
                </c:pt>
                <c:pt idx="245">
                  <c:v>0.98000000000000076</c:v>
                </c:pt>
                <c:pt idx="246">
                  <c:v>0.98400000000000076</c:v>
                </c:pt>
                <c:pt idx="247">
                  <c:v>0.98800000000000077</c:v>
                </c:pt>
                <c:pt idx="248">
                  <c:v>0.99200000000000077</c:v>
                </c:pt>
                <c:pt idx="249">
                  <c:v>0.99600000000000077</c:v>
                </c:pt>
                <c:pt idx="250">
                  <c:v>1.0000000000000007</c:v>
                </c:pt>
                <c:pt idx="251">
                  <c:v>1.0040000000000007</c:v>
                </c:pt>
                <c:pt idx="252">
                  <c:v>1.0080000000000007</c:v>
                </c:pt>
                <c:pt idx="253">
                  <c:v>1.0120000000000007</c:v>
                </c:pt>
                <c:pt idx="254">
                  <c:v>1.0160000000000007</c:v>
                </c:pt>
                <c:pt idx="255">
                  <c:v>1.0200000000000007</c:v>
                </c:pt>
                <c:pt idx="256">
                  <c:v>1.0240000000000007</c:v>
                </c:pt>
                <c:pt idx="257">
                  <c:v>1.0280000000000007</c:v>
                </c:pt>
                <c:pt idx="258">
                  <c:v>1.0320000000000007</c:v>
                </c:pt>
                <c:pt idx="259">
                  <c:v>1.0360000000000007</c:v>
                </c:pt>
                <c:pt idx="260">
                  <c:v>1.0400000000000007</c:v>
                </c:pt>
                <c:pt idx="261">
                  <c:v>1.0440000000000007</c:v>
                </c:pt>
                <c:pt idx="262">
                  <c:v>1.0480000000000007</c:v>
                </c:pt>
                <c:pt idx="263">
                  <c:v>1.0520000000000007</c:v>
                </c:pt>
                <c:pt idx="264">
                  <c:v>1.0560000000000007</c:v>
                </c:pt>
                <c:pt idx="265">
                  <c:v>1.0600000000000007</c:v>
                </c:pt>
                <c:pt idx="266">
                  <c:v>1.0640000000000007</c:v>
                </c:pt>
                <c:pt idx="267">
                  <c:v>1.0680000000000007</c:v>
                </c:pt>
                <c:pt idx="268">
                  <c:v>1.0720000000000007</c:v>
                </c:pt>
                <c:pt idx="269">
                  <c:v>1.0760000000000007</c:v>
                </c:pt>
                <c:pt idx="270">
                  <c:v>1.0800000000000007</c:v>
                </c:pt>
                <c:pt idx="271">
                  <c:v>1.0840000000000007</c:v>
                </c:pt>
                <c:pt idx="272">
                  <c:v>1.0880000000000007</c:v>
                </c:pt>
                <c:pt idx="273">
                  <c:v>1.0920000000000007</c:v>
                </c:pt>
                <c:pt idx="274">
                  <c:v>1.0960000000000008</c:v>
                </c:pt>
                <c:pt idx="275">
                  <c:v>1.1000000000000008</c:v>
                </c:pt>
                <c:pt idx="276">
                  <c:v>1.1040000000000008</c:v>
                </c:pt>
                <c:pt idx="277">
                  <c:v>1.1080000000000008</c:v>
                </c:pt>
                <c:pt idx="278">
                  <c:v>1.1120000000000008</c:v>
                </c:pt>
                <c:pt idx="279">
                  <c:v>1.1160000000000008</c:v>
                </c:pt>
                <c:pt idx="280">
                  <c:v>1.1200000000000008</c:v>
                </c:pt>
                <c:pt idx="281">
                  <c:v>1.1240000000000008</c:v>
                </c:pt>
                <c:pt idx="282">
                  <c:v>1.1280000000000008</c:v>
                </c:pt>
                <c:pt idx="283">
                  <c:v>1.1320000000000008</c:v>
                </c:pt>
                <c:pt idx="284">
                  <c:v>1.1360000000000008</c:v>
                </c:pt>
                <c:pt idx="285">
                  <c:v>1.1400000000000008</c:v>
                </c:pt>
                <c:pt idx="286">
                  <c:v>1.1440000000000008</c:v>
                </c:pt>
                <c:pt idx="287">
                  <c:v>1.1480000000000008</c:v>
                </c:pt>
                <c:pt idx="288">
                  <c:v>1.1520000000000008</c:v>
                </c:pt>
                <c:pt idx="289">
                  <c:v>1.1560000000000008</c:v>
                </c:pt>
                <c:pt idx="290">
                  <c:v>1.1600000000000008</c:v>
                </c:pt>
                <c:pt idx="291">
                  <c:v>1.1640000000000008</c:v>
                </c:pt>
                <c:pt idx="292">
                  <c:v>1.1680000000000008</c:v>
                </c:pt>
                <c:pt idx="293">
                  <c:v>1.1720000000000008</c:v>
                </c:pt>
                <c:pt idx="294">
                  <c:v>1.1760000000000008</c:v>
                </c:pt>
                <c:pt idx="295">
                  <c:v>1.1800000000000008</c:v>
                </c:pt>
                <c:pt idx="296">
                  <c:v>1.1840000000000008</c:v>
                </c:pt>
                <c:pt idx="297">
                  <c:v>1.1880000000000008</c:v>
                </c:pt>
                <c:pt idx="298">
                  <c:v>1.1920000000000008</c:v>
                </c:pt>
                <c:pt idx="299">
                  <c:v>1.1960000000000008</c:v>
                </c:pt>
                <c:pt idx="300">
                  <c:v>1.2000000000000008</c:v>
                </c:pt>
                <c:pt idx="301">
                  <c:v>1.2040000000000008</c:v>
                </c:pt>
                <c:pt idx="302">
                  <c:v>1.2080000000000009</c:v>
                </c:pt>
                <c:pt idx="303">
                  <c:v>1.2120000000000009</c:v>
                </c:pt>
                <c:pt idx="304">
                  <c:v>1.2160000000000009</c:v>
                </c:pt>
                <c:pt idx="305">
                  <c:v>1.2200000000000009</c:v>
                </c:pt>
                <c:pt idx="306">
                  <c:v>1.2240000000000009</c:v>
                </c:pt>
                <c:pt idx="307">
                  <c:v>1.2280000000000009</c:v>
                </c:pt>
                <c:pt idx="308">
                  <c:v>1.2320000000000009</c:v>
                </c:pt>
                <c:pt idx="309">
                  <c:v>1.2360000000000009</c:v>
                </c:pt>
                <c:pt idx="310">
                  <c:v>1.2400000000000009</c:v>
                </c:pt>
                <c:pt idx="311">
                  <c:v>1.2440000000000009</c:v>
                </c:pt>
                <c:pt idx="312">
                  <c:v>1.2480000000000009</c:v>
                </c:pt>
                <c:pt idx="313">
                  <c:v>1.2520000000000009</c:v>
                </c:pt>
                <c:pt idx="314">
                  <c:v>1.2560000000000009</c:v>
                </c:pt>
                <c:pt idx="315">
                  <c:v>1.2600000000000009</c:v>
                </c:pt>
                <c:pt idx="316">
                  <c:v>1.2640000000000009</c:v>
                </c:pt>
                <c:pt idx="317">
                  <c:v>1.2680000000000009</c:v>
                </c:pt>
                <c:pt idx="318">
                  <c:v>1.2720000000000009</c:v>
                </c:pt>
                <c:pt idx="319">
                  <c:v>1.2760000000000009</c:v>
                </c:pt>
                <c:pt idx="320">
                  <c:v>1.2800000000000009</c:v>
                </c:pt>
                <c:pt idx="321">
                  <c:v>1.2840000000000009</c:v>
                </c:pt>
                <c:pt idx="322">
                  <c:v>1.2880000000000009</c:v>
                </c:pt>
                <c:pt idx="323">
                  <c:v>1.2920000000000009</c:v>
                </c:pt>
                <c:pt idx="324">
                  <c:v>1.2960000000000009</c:v>
                </c:pt>
                <c:pt idx="325">
                  <c:v>1.3000000000000009</c:v>
                </c:pt>
                <c:pt idx="326">
                  <c:v>1.3040000000000009</c:v>
                </c:pt>
                <c:pt idx="327">
                  <c:v>1.3080000000000009</c:v>
                </c:pt>
                <c:pt idx="328">
                  <c:v>1.3120000000000009</c:v>
                </c:pt>
                <c:pt idx="329">
                  <c:v>1.3160000000000009</c:v>
                </c:pt>
                <c:pt idx="330">
                  <c:v>1.320000000000001</c:v>
                </c:pt>
                <c:pt idx="331">
                  <c:v>1.324000000000001</c:v>
                </c:pt>
                <c:pt idx="332">
                  <c:v>1.328000000000001</c:v>
                </c:pt>
                <c:pt idx="333">
                  <c:v>1.332000000000001</c:v>
                </c:pt>
                <c:pt idx="334">
                  <c:v>1.336000000000001</c:v>
                </c:pt>
                <c:pt idx="335">
                  <c:v>1.340000000000001</c:v>
                </c:pt>
                <c:pt idx="336">
                  <c:v>1.344000000000001</c:v>
                </c:pt>
                <c:pt idx="337">
                  <c:v>1.348000000000001</c:v>
                </c:pt>
                <c:pt idx="338">
                  <c:v>1.352000000000001</c:v>
                </c:pt>
                <c:pt idx="339">
                  <c:v>1.356000000000001</c:v>
                </c:pt>
                <c:pt idx="340">
                  <c:v>1.360000000000001</c:v>
                </c:pt>
                <c:pt idx="341">
                  <c:v>1.364000000000001</c:v>
                </c:pt>
                <c:pt idx="342">
                  <c:v>1.368000000000001</c:v>
                </c:pt>
                <c:pt idx="343">
                  <c:v>1.372000000000001</c:v>
                </c:pt>
                <c:pt idx="344">
                  <c:v>1.376000000000001</c:v>
                </c:pt>
                <c:pt idx="345">
                  <c:v>1.380000000000001</c:v>
                </c:pt>
                <c:pt idx="346">
                  <c:v>1.384000000000001</c:v>
                </c:pt>
                <c:pt idx="347">
                  <c:v>1.388000000000001</c:v>
                </c:pt>
                <c:pt idx="348">
                  <c:v>1.392000000000001</c:v>
                </c:pt>
                <c:pt idx="349">
                  <c:v>1.396000000000001</c:v>
                </c:pt>
                <c:pt idx="350">
                  <c:v>1.400000000000001</c:v>
                </c:pt>
                <c:pt idx="351">
                  <c:v>1.404000000000001</c:v>
                </c:pt>
                <c:pt idx="352">
                  <c:v>1.408000000000001</c:v>
                </c:pt>
                <c:pt idx="353">
                  <c:v>1.412000000000001</c:v>
                </c:pt>
                <c:pt idx="354">
                  <c:v>1.416000000000001</c:v>
                </c:pt>
                <c:pt idx="355">
                  <c:v>1.420000000000001</c:v>
                </c:pt>
                <c:pt idx="356">
                  <c:v>1.424000000000001</c:v>
                </c:pt>
                <c:pt idx="357">
                  <c:v>1.428000000000001</c:v>
                </c:pt>
                <c:pt idx="358">
                  <c:v>1.432000000000001</c:v>
                </c:pt>
                <c:pt idx="359">
                  <c:v>1.4360000000000011</c:v>
                </c:pt>
                <c:pt idx="360">
                  <c:v>1.4400000000000011</c:v>
                </c:pt>
                <c:pt idx="361">
                  <c:v>1.4440000000000011</c:v>
                </c:pt>
                <c:pt idx="362">
                  <c:v>1.4480000000000011</c:v>
                </c:pt>
                <c:pt idx="363">
                  <c:v>1.4520000000000011</c:v>
                </c:pt>
                <c:pt idx="364">
                  <c:v>1.4560000000000011</c:v>
                </c:pt>
                <c:pt idx="365">
                  <c:v>1.4600000000000011</c:v>
                </c:pt>
                <c:pt idx="366">
                  <c:v>1.4640000000000011</c:v>
                </c:pt>
                <c:pt idx="367">
                  <c:v>1.4680000000000011</c:v>
                </c:pt>
                <c:pt idx="368">
                  <c:v>1.4720000000000011</c:v>
                </c:pt>
                <c:pt idx="369">
                  <c:v>1.4760000000000011</c:v>
                </c:pt>
                <c:pt idx="370">
                  <c:v>1.4800000000000011</c:v>
                </c:pt>
                <c:pt idx="371">
                  <c:v>1.4840000000000011</c:v>
                </c:pt>
                <c:pt idx="372">
                  <c:v>1.4880000000000011</c:v>
                </c:pt>
                <c:pt idx="373">
                  <c:v>1.4920000000000011</c:v>
                </c:pt>
                <c:pt idx="374">
                  <c:v>1.4960000000000011</c:v>
                </c:pt>
                <c:pt idx="375">
                  <c:v>1.5000000000000011</c:v>
                </c:pt>
                <c:pt idx="376">
                  <c:v>1.5040000000000011</c:v>
                </c:pt>
                <c:pt idx="377">
                  <c:v>1.5080000000000011</c:v>
                </c:pt>
                <c:pt idx="378">
                  <c:v>1.5120000000000011</c:v>
                </c:pt>
                <c:pt idx="379">
                  <c:v>1.5160000000000011</c:v>
                </c:pt>
                <c:pt idx="380">
                  <c:v>1.5200000000000011</c:v>
                </c:pt>
                <c:pt idx="381">
                  <c:v>1.5240000000000011</c:v>
                </c:pt>
                <c:pt idx="382">
                  <c:v>1.5280000000000011</c:v>
                </c:pt>
                <c:pt idx="383">
                  <c:v>1.5320000000000011</c:v>
                </c:pt>
                <c:pt idx="384">
                  <c:v>1.5360000000000011</c:v>
                </c:pt>
                <c:pt idx="385">
                  <c:v>1.5400000000000011</c:v>
                </c:pt>
                <c:pt idx="386">
                  <c:v>1.5440000000000011</c:v>
                </c:pt>
                <c:pt idx="387">
                  <c:v>1.5480000000000012</c:v>
                </c:pt>
                <c:pt idx="388">
                  <c:v>1.5520000000000012</c:v>
                </c:pt>
                <c:pt idx="389">
                  <c:v>1.5560000000000012</c:v>
                </c:pt>
                <c:pt idx="390">
                  <c:v>1.5600000000000012</c:v>
                </c:pt>
                <c:pt idx="391">
                  <c:v>1.5640000000000012</c:v>
                </c:pt>
                <c:pt idx="392">
                  <c:v>1.5680000000000012</c:v>
                </c:pt>
                <c:pt idx="393">
                  <c:v>1.5720000000000012</c:v>
                </c:pt>
                <c:pt idx="394">
                  <c:v>1.5760000000000012</c:v>
                </c:pt>
                <c:pt idx="395">
                  <c:v>1.5800000000000012</c:v>
                </c:pt>
                <c:pt idx="396">
                  <c:v>1.5840000000000012</c:v>
                </c:pt>
                <c:pt idx="397">
                  <c:v>1.5880000000000012</c:v>
                </c:pt>
                <c:pt idx="398">
                  <c:v>1.5920000000000012</c:v>
                </c:pt>
                <c:pt idx="399">
                  <c:v>1.5960000000000012</c:v>
                </c:pt>
                <c:pt idx="400">
                  <c:v>1.6000000000000012</c:v>
                </c:pt>
                <c:pt idx="401">
                  <c:v>1.6040000000000012</c:v>
                </c:pt>
                <c:pt idx="402">
                  <c:v>1.6080000000000012</c:v>
                </c:pt>
                <c:pt idx="403">
                  <c:v>1.6120000000000012</c:v>
                </c:pt>
                <c:pt idx="404">
                  <c:v>1.6160000000000012</c:v>
                </c:pt>
                <c:pt idx="405">
                  <c:v>1.6200000000000012</c:v>
                </c:pt>
                <c:pt idx="406">
                  <c:v>1.6240000000000012</c:v>
                </c:pt>
                <c:pt idx="407">
                  <c:v>1.6280000000000012</c:v>
                </c:pt>
                <c:pt idx="408">
                  <c:v>1.6320000000000012</c:v>
                </c:pt>
                <c:pt idx="409">
                  <c:v>1.6360000000000012</c:v>
                </c:pt>
                <c:pt idx="410">
                  <c:v>1.6400000000000012</c:v>
                </c:pt>
                <c:pt idx="411">
                  <c:v>1.6440000000000012</c:v>
                </c:pt>
                <c:pt idx="412">
                  <c:v>1.6480000000000012</c:v>
                </c:pt>
                <c:pt idx="413">
                  <c:v>1.6520000000000012</c:v>
                </c:pt>
                <c:pt idx="414">
                  <c:v>1.6560000000000012</c:v>
                </c:pt>
                <c:pt idx="415">
                  <c:v>1.6600000000000013</c:v>
                </c:pt>
                <c:pt idx="416">
                  <c:v>1.6640000000000013</c:v>
                </c:pt>
                <c:pt idx="417">
                  <c:v>1.6680000000000013</c:v>
                </c:pt>
                <c:pt idx="418">
                  <c:v>1.6720000000000013</c:v>
                </c:pt>
                <c:pt idx="419">
                  <c:v>1.6760000000000013</c:v>
                </c:pt>
                <c:pt idx="420">
                  <c:v>1.6800000000000013</c:v>
                </c:pt>
                <c:pt idx="421">
                  <c:v>1.6840000000000013</c:v>
                </c:pt>
                <c:pt idx="422">
                  <c:v>1.6880000000000013</c:v>
                </c:pt>
                <c:pt idx="423">
                  <c:v>1.6920000000000013</c:v>
                </c:pt>
                <c:pt idx="424">
                  <c:v>1.6960000000000013</c:v>
                </c:pt>
                <c:pt idx="425">
                  <c:v>1.7000000000000013</c:v>
                </c:pt>
                <c:pt idx="426">
                  <c:v>1.7040000000000013</c:v>
                </c:pt>
                <c:pt idx="427">
                  <c:v>1.7080000000000013</c:v>
                </c:pt>
                <c:pt idx="428">
                  <c:v>1.7120000000000013</c:v>
                </c:pt>
                <c:pt idx="429">
                  <c:v>1.7160000000000013</c:v>
                </c:pt>
                <c:pt idx="430">
                  <c:v>1.7200000000000013</c:v>
                </c:pt>
                <c:pt idx="431">
                  <c:v>1.7240000000000013</c:v>
                </c:pt>
                <c:pt idx="432">
                  <c:v>1.7280000000000013</c:v>
                </c:pt>
                <c:pt idx="433">
                  <c:v>1.7320000000000013</c:v>
                </c:pt>
                <c:pt idx="434">
                  <c:v>1.7360000000000013</c:v>
                </c:pt>
                <c:pt idx="435">
                  <c:v>1.7400000000000013</c:v>
                </c:pt>
                <c:pt idx="436">
                  <c:v>1.7440000000000013</c:v>
                </c:pt>
                <c:pt idx="437">
                  <c:v>1.7480000000000013</c:v>
                </c:pt>
                <c:pt idx="438">
                  <c:v>1.7520000000000013</c:v>
                </c:pt>
                <c:pt idx="439">
                  <c:v>1.7560000000000013</c:v>
                </c:pt>
                <c:pt idx="440">
                  <c:v>1.7600000000000013</c:v>
                </c:pt>
                <c:pt idx="441">
                  <c:v>1.7640000000000013</c:v>
                </c:pt>
                <c:pt idx="442">
                  <c:v>1.7680000000000013</c:v>
                </c:pt>
                <c:pt idx="443">
                  <c:v>1.7720000000000014</c:v>
                </c:pt>
                <c:pt idx="444">
                  <c:v>1.7760000000000014</c:v>
                </c:pt>
                <c:pt idx="445">
                  <c:v>1.7800000000000014</c:v>
                </c:pt>
                <c:pt idx="446">
                  <c:v>1.7840000000000014</c:v>
                </c:pt>
                <c:pt idx="447">
                  <c:v>1.7880000000000014</c:v>
                </c:pt>
                <c:pt idx="448">
                  <c:v>1.7920000000000014</c:v>
                </c:pt>
                <c:pt idx="449">
                  <c:v>1.7960000000000014</c:v>
                </c:pt>
                <c:pt idx="450">
                  <c:v>1.8000000000000014</c:v>
                </c:pt>
                <c:pt idx="451">
                  <c:v>1.8040000000000014</c:v>
                </c:pt>
                <c:pt idx="452">
                  <c:v>1.8080000000000014</c:v>
                </c:pt>
                <c:pt idx="453">
                  <c:v>1.8120000000000014</c:v>
                </c:pt>
                <c:pt idx="454">
                  <c:v>1.8160000000000014</c:v>
                </c:pt>
                <c:pt idx="455">
                  <c:v>1.8200000000000014</c:v>
                </c:pt>
                <c:pt idx="456">
                  <c:v>1.8240000000000014</c:v>
                </c:pt>
                <c:pt idx="457">
                  <c:v>1.8280000000000014</c:v>
                </c:pt>
                <c:pt idx="458">
                  <c:v>1.8320000000000014</c:v>
                </c:pt>
                <c:pt idx="459">
                  <c:v>1.8360000000000014</c:v>
                </c:pt>
                <c:pt idx="460">
                  <c:v>1.8400000000000014</c:v>
                </c:pt>
                <c:pt idx="461">
                  <c:v>1.8440000000000014</c:v>
                </c:pt>
                <c:pt idx="462">
                  <c:v>1.8480000000000014</c:v>
                </c:pt>
                <c:pt idx="463">
                  <c:v>1.8520000000000014</c:v>
                </c:pt>
                <c:pt idx="464">
                  <c:v>1.8560000000000014</c:v>
                </c:pt>
                <c:pt idx="465">
                  <c:v>1.8600000000000014</c:v>
                </c:pt>
                <c:pt idx="466">
                  <c:v>1.8640000000000014</c:v>
                </c:pt>
                <c:pt idx="467">
                  <c:v>1.8680000000000014</c:v>
                </c:pt>
                <c:pt idx="468">
                  <c:v>1.8720000000000014</c:v>
                </c:pt>
                <c:pt idx="469">
                  <c:v>1.8760000000000014</c:v>
                </c:pt>
                <c:pt idx="470">
                  <c:v>1.8800000000000014</c:v>
                </c:pt>
                <c:pt idx="471">
                  <c:v>1.8840000000000015</c:v>
                </c:pt>
                <c:pt idx="472">
                  <c:v>1.8880000000000015</c:v>
                </c:pt>
                <c:pt idx="473">
                  <c:v>1.8920000000000015</c:v>
                </c:pt>
                <c:pt idx="474">
                  <c:v>1.8960000000000015</c:v>
                </c:pt>
                <c:pt idx="475">
                  <c:v>1.9000000000000015</c:v>
                </c:pt>
                <c:pt idx="476">
                  <c:v>1.9040000000000015</c:v>
                </c:pt>
                <c:pt idx="477">
                  <c:v>1.9080000000000015</c:v>
                </c:pt>
                <c:pt idx="478">
                  <c:v>1.9120000000000015</c:v>
                </c:pt>
                <c:pt idx="479">
                  <c:v>1.9160000000000015</c:v>
                </c:pt>
                <c:pt idx="480">
                  <c:v>1.9200000000000015</c:v>
                </c:pt>
                <c:pt idx="481">
                  <c:v>1.9240000000000015</c:v>
                </c:pt>
                <c:pt idx="482">
                  <c:v>1.9280000000000015</c:v>
                </c:pt>
                <c:pt idx="483">
                  <c:v>1.9320000000000015</c:v>
                </c:pt>
                <c:pt idx="484">
                  <c:v>1.9360000000000015</c:v>
                </c:pt>
                <c:pt idx="485">
                  <c:v>1.9400000000000015</c:v>
                </c:pt>
                <c:pt idx="486">
                  <c:v>1.9440000000000015</c:v>
                </c:pt>
                <c:pt idx="487">
                  <c:v>1.9480000000000015</c:v>
                </c:pt>
                <c:pt idx="488">
                  <c:v>1.9520000000000015</c:v>
                </c:pt>
                <c:pt idx="489">
                  <c:v>1.9560000000000015</c:v>
                </c:pt>
                <c:pt idx="490">
                  <c:v>1.9600000000000015</c:v>
                </c:pt>
                <c:pt idx="491">
                  <c:v>1.9640000000000015</c:v>
                </c:pt>
                <c:pt idx="492">
                  <c:v>1.9680000000000015</c:v>
                </c:pt>
                <c:pt idx="493">
                  <c:v>1.9720000000000015</c:v>
                </c:pt>
                <c:pt idx="494">
                  <c:v>1.9760000000000015</c:v>
                </c:pt>
                <c:pt idx="495">
                  <c:v>1.9800000000000015</c:v>
                </c:pt>
                <c:pt idx="496">
                  <c:v>1.9840000000000015</c:v>
                </c:pt>
                <c:pt idx="497">
                  <c:v>1.9880000000000015</c:v>
                </c:pt>
                <c:pt idx="498">
                  <c:v>1.9920000000000015</c:v>
                </c:pt>
                <c:pt idx="499">
                  <c:v>1.9960000000000016</c:v>
                </c:pt>
                <c:pt idx="500">
                  <c:v>2.0000000000000013</c:v>
                </c:pt>
                <c:pt idx="501">
                  <c:v>2.0040000000000013</c:v>
                </c:pt>
                <c:pt idx="502">
                  <c:v>2.0080000000000013</c:v>
                </c:pt>
                <c:pt idx="503">
                  <c:v>2.0120000000000013</c:v>
                </c:pt>
                <c:pt idx="504">
                  <c:v>2.0160000000000013</c:v>
                </c:pt>
                <c:pt idx="505">
                  <c:v>2.0200000000000014</c:v>
                </c:pt>
                <c:pt idx="506">
                  <c:v>2.0240000000000014</c:v>
                </c:pt>
                <c:pt idx="507">
                  <c:v>2.0280000000000014</c:v>
                </c:pt>
                <c:pt idx="508">
                  <c:v>2.0320000000000014</c:v>
                </c:pt>
                <c:pt idx="509">
                  <c:v>2.0360000000000014</c:v>
                </c:pt>
                <c:pt idx="510">
                  <c:v>2.0400000000000014</c:v>
                </c:pt>
                <c:pt idx="511">
                  <c:v>2.0440000000000014</c:v>
                </c:pt>
                <c:pt idx="512">
                  <c:v>2.0480000000000014</c:v>
                </c:pt>
                <c:pt idx="513">
                  <c:v>2.0520000000000014</c:v>
                </c:pt>
                <c:pt idx="514">
                  <c:v>2.0560000000000014</c:v>
                </c:pt>
                <c:pt idx="515">
                  <c:v>2.0600000000000014</c:v>
                </c:pt>
                <c:pt idx="516">
                  <c:v>2.0640000000000014</c:v>
                </c:pt>
                <c:pt idx="517">
                  <c:v>2.0680000000000014</c:v>
                </c:pt>
                <c:pt idx="518">
                  <c:v>2.0720000000000014</c:v>
                </c:pt>
                <c:pt idx="519">
                  <c:v>2.0760000000000014</c:v>
                </c:pt>
                <c:pt idx="520">
                  <c:v>2.0800000000000014</c:v>
                </c:pt>
                <c:pt idx="521">
                  <c:v>2.0840000000000014</c:v>
                </c:pt>
                <c:pt idx="522">
                  <c:v>2.0880000000000014</c:v>
                </c:pt>
                <c:pt idx="523">
                  <c:v>2.0920000000000014</c:v>
                </c:pt>
                <c:pt idx="524">
                  <c:v>2.0960000000000014</c:v>
                </c:pt>
                <c:pt idx="525">
                  <c:v>2.1000000000000014</c:v>
                </c:pt>
                <c:pt idx="526">
                  <c:v>2.1040000000000014</c:v>
                </c:pt>
                <c:pt idx="527">
                  <c:v>2.1080000000000014</c:v>
                </c:pt>
                <c:pt idx="528">
                  <c:v>2.1120000000000014</c:v>
                </c:pt>
                <c:pt idx="529">
                  <c:v>2.1160000000000014</c:v>
                </c:pt>
                <c:pt idx="530">
                  <c:v>2.1200000000000014</c:v>
                </c:pt>
                <c:pt idx="531">
                  <c:v>2.1240000000000014</c:v>
                </c:pt>
                <c:pt idx="532">
                  <c:v>2.1280000000000014</c:v>
                </c:pt>
                <c:pt idx="533">
                  <c:v>2.1320000000000014</c:v>
                </c:pt>
                <c:pt idx="534">
                  <c:v>2.1360000000000015</c:v>
                </c:pt>
                <c:pt idx="535">
                  <c:v>2.1400000000000015</c:v>
                </c:pt>
                <c:pt idx="536">
                  <c:v>2.1440000000000015</c:v>
                </c:pt>
                <c:pt idx="537">
                  <c:v>2.1480000000000015</c:v>
                </c:pt>
                <c:pt idx="538">
                  <c:v>2.1520000000000015</c:v>
                </c:pt>
                <c:pt idx="539">
                  <c:v>2.1560000000000015</c:v>
                </c:pt>
                <c:pt idx="540">
                  <c:v>2.1600000000000015</c:v>
                </c:pt>
                <c:pt idx="541">
                  <c:v>2.1640000000000015</c:v>
                </c:pt>
                <c:pt idx="542">
                  <c:v>2.1680000000000015</c:v>
                </c:pt>
                <c:pt idx="543">
                  <c:v>2.1720000000000015</c:v>
                </c:pt>
                <c:pt idx="544">
                  <c:v>2.1760000000000015</c:v>
                </c:pt>
                <c:pt idx="545">
                  <c:v>2.1800000000000015</c:v>
                </c:pt>
                <c:pt idx="546">
                  <c:v>2.1840000000000015</c:v>
                </c:pt>
                <c:pt idx="547">
                  <c:v>2.1880000000000015</c:v>
                </c:pt>
                <c:pt idx="548">
                  <c:v>2.1920000000000015</c:v>
                </c:pt>
                <c:pt idx="549">
                  <c:v>2.1960000000000015</c:v>
                </c:pt>
                <c:pt idx="550">
                  <c:v>2.2000000000000015</c:v>
                </c:pt>
                <c:pt idx="551">
                  <c:v>2.2040000000000015</c:v>
                </c:pt>
                <c:pt idx="552">
                  <c:v>2.2080000000000015</c:v>
                </c:pt>
                <c:pt idx="553">
                  <c:v>2.2120000000000015</c:v>
                </c:pt>
                <c:pt idx="554">
                  <c:v>2.2160000000000015</c:v>
                </c:pt>
                <c:pt idx="555">
                  <c:v>2.2200000000000015</c:v>
                </c:pt>
                <c:pt idx="556">
                  <c:v>2.2240000000000015</c:v>
                </c:pt>
                <c:pt idx="557">
                  <c:v>2.2280000000000015</c:v>
                </c:pt>
                <c:pt idx="558">
                  <c:v>2.2320000000000015</c:v>
                </c:pt>
                <c:pt idx="559">
                  <c:v>2.2360000000000015</c:v>
                </c:pt>
                <c:pt idx="560">
                  <c:v>2.2400000000000015</c:v>
                </c:pt>
                <c:pt idx="561">
                  <c:v>2.2440000000000015</c:v>
                </c:pt>
                <c:pt idx="562">
                  <c:v>2.2480000000000016</c:v>
                </c:pt>
                <c:pt idx="563">
                  <c:v>2.2520000000000016</c:v>
                </c:pt>
                <c:pt idx="564">
                  <c:v>2.2560000000000016</c:v>
                </c:pt>
                <c:pt idx="565">
                  <c:v>2.2600000000000016</c:v>
                </c:pt>
                <c:pt idx="566">
                  <c:v>2.2640000000000016</c:v>
                </c:pt>
                <c:pt idx="567">
                  <c:v>2.2680000000000016</c:v>
                </c:pt>
                <c:pt idx="568">
                  <c:v>2.2720000000000016</c:v>
                </c:pt>
                <c:pt idx="569">
                  <c:v>2.2760000000000016</c:v>
                </c:pt>
                <c:pt idx="570">
                  <c:v>2.2800000000000016</c:v>
                </c:pt>
                <c:pt idx="571">
                  <c:v>2.2840000000000016</c:v>
                </c:pt>
                <c:pt idx="572">
                  <c:v>2.2880000000000016</c:v>
                </c:pt>
                <c:pt idx="573">
                  <c:v>2.2920000000000016</c:v>
                </c:pt>
                <c:pt idx="574">
                  <c:v>2.2960000000000016</c:v>
                </c:pt>
                <c:pt idx="575">
                  <c:v>2.3000000000000016</c:v>
                </c:pt>
                <c:pt idx="576">
                  <c:v>2.3040000000000016</c:v>
                </c:pt>
                <c:pt idx="577">
                  <c:v>2.3080000000000016</c:v>
                </c:pt>
                <c:pt idx="578">
                  <c:v>2.3120000000000016</c:v>
                </c:pt>
                <c:pt idx="579">
                  <c:v>2.3160000000000016</c:v>
                </c:pt>
                <c:pt idx="580">
                  <c:v>2.3200000000000016</c:v>
                </c:pt>
                <c:pt idx="581">
                  <c:v>2.3240000000000016</c:v>
                </c:pt>
                <c:pt idx="582">
                  <c:v>2.3280000000000016</c:v>
                </c:pt>
                <c:pt idx="583">
                  <c:v>2.3320000000000016</c:v>
                </c:pt>
                <c:pt idx="584">
                  <c:v>2.3360000000000016</c:v>
                </c:pt>
                <c:pt idx="585">
                  <c:v>2.3400000000000016</c:v>
                </c:pt>
                <c:pt idx="586">
                  <c:v>2.3440000000000016</c:v>
                </c:pt>
                <c:pt idx="587">
                  <c:v>2.3480000000000016</c:v>
                </c:pt>
                <c:pt idx="588">
                  <c:v>2.3520000000000016</c:v>
                </c:pt>
                <c:pt idx="589">
                  <c:v>2.3560000000000016</c:v>
                </c:pt>
                <c:pt idx="590">
                  <c:v>2.3600000000000017</c:v>
                </c:pt>
                <c:pt idx="591">
                  <c:v>2.3640000000000017</c:v>
                </c:pt>
                <c:pt idx="592">
                  <c:v>2.3680000000000017</c:v>
                </c:pt>
                <c:pt idx="593">
                  <c:v>2.3720000000000017</c:v>
                </c:pt>
                <c:pt idx="594">
                  <c:v>2.3760000000000017</c:v>
                </c:pt>
                <c:pt idx="595">
                  <c:v>2.3800000000000017</c:v>
                </c:pt>
                <c:pt idx="596">
                  <c:v>2.3840000000000017</c:v>
                </c:pt>
                <c:pt idx="597">
                  <c:v>2.3880000000000017</c:v>
                </c:pt>
                <c:pt idx="598">
                  <c:v>2.3920000000000017</c:v>
                </c:pt>
                <c:pt idx="599">
                  <c:v>2.3960000000000017</c:v>
                </c:pt>
                <c:pt idx="600">
                  <c:v>2.4000000000000017</c:v>
                </c:pt>
                <c:pt idx="601">
                  <c:v>2.4040000000000017</c:v>
                </c:pt>
                <c:pt idx="602">
                  <c:v>2.4080000000000017</c:v>
                </c:pt>
                <c:pt idx="603">
                  <c:v>2.4120000000000017</c:v>
                </c:pt>
                <c:pt idx="604">
                  <c:v>2.4160000000000017</c:v>
                </c:pt>
                <c:pt idx="605">
                  <c:v>2.4200000000000017</c:v>
                </c:pt>
                <c:pt idx="606">
                  <c:v>2.4240000000000017</c:v>
                </c:pt>
                <c:pt idx="607">
                  <c:v>2.4280000000000017</c:v>
                </c:pt>
                <c:pt idx="608">
                  <c:v>2.4320000000000017</c:v>
                </c:pt>
                <c:pt idx="609">
                  <c:v>2.4360000000000017</c:v>
                </c:pt>
                <c:pt idx="610">
                  <c:v>2.4400000000000017</c:v>
                </c:pt>
                <c:pt idx="611">
                  <c:v>2.4440000000000017</c:v>
                </c:pt>
                <c:pt idx="612">
                  <c:v>2.4480000000000017</c:v>
                </c:pt>
                <c:pt idx="613">
                  <c:v>2.4520000000000017</c:v>
                </c:pt>
                <c:pt idx="614">
                  <c:v>2.4560000000000017</c:v>
                </c:pt>
                <c:pt idx="615">
                  <c:v>2.4600000000000017</c:v>
                </c:pt>
                <c:pt idx="616">
                  <c:v>2.4640000000000017</c:v>
                </c:pt>
                <c:pt idx="617">
                  <c:v>2.4680000000000017</c:v>
                </c:pt>
                <c:pt idx="618">
                  <c:v>2.4720000000000018</c:v>
                </c:pt>
                <c:pt idx="619">
                  <c:v>2.4760000000000018</c:v>
                </c:pt>
                <c:pt idx="620">
                  <c:v>2.4800000000000018</c:v>
                </c:pt>
                <c:pt idx="621">
                  <c:v>2.4840000000000018</c:v>
                </c:pt>
                <c:pt idx="622">
                  <c:v>2.4880000000000018</c:v>
                </c:pt>
                <c:pt idx="623">
                  <c:v>2.4920000000000018</c:v>
                </c:pt>
                <c:pt idx="624">
                  <c:v>2.4960000000000018</c:v>
                </c:pt>
                <c:pt idx="625">
                  <c:v>2.5000000000000018</c:v>
                </c:pt>
                <c:pt idx="626">
                  <c:v>2.5040000000000018</c:v>
                </c:pt>
                <c:pt idx="627">
                  <c:v>2.5080000000000018</c:v>
                </c:pt>
                <c:pt idx="628">
                  <c:v>2.5120000000000018</c:v>
                </c:pt>
                <c:pt idx="629">
                  <c:v>2.5160000000000018</c:v>
                </c:pt>
                <c:pt idx="630">
                  <c:v>2.5200000000000018</c:v>
                </c:pt>
                <c:pt idx="631">
                  <c:v>2.5240000000000018</c:v>
                </c:pt>
                <c:pt idx="632">
                  <c:v>2.5280000000000018</c:v>
                </c:pt>
                <c:pt idx="633">
                  <c:v>2.5320000000000018</c:v>
                </c:pt>
                <c:pt idx="634">
                  <c:v>2.5360000000000018</c:v>
                </c:pt>
                <c:pt idx="635">
                  <c:v>2.5400000000000018</c:v>
                </c:pt>
                <c:pt idx="636">
                  <c:v>2.5440000000000018</c:v>
                </c:pt>
                <c:pt idx="637">
                  <c:v>2.5480000000000018</c:v>
                </c:pt>
                <c:pt idx="638">
                  <c:v>2.5520000000000018</c:v>
                </c:pt>
                <c:pt idx="639">
                  <c:v>2.5560000000000018</c:v>
                </c:pt>
                <c:pt idx="640">
                  <c:v>2.5600000000000018</c:v>
                </c:pt>
                <c:pt idx="641">
                  <c:v>2.5640000000000018</c:v>
                </c:pt>
                <c:pt idx="642">
                  <c:v>2.5680000000000018</c:v>
                </c:pt>
                <c:pt idx="643">
                  <c:v>2.5720000000000018</c:v>
                </c:pt>
                <c:pt idx="644">
                  <c:v>2.5760000000000018</c:v>
                </c:pt>
                <c:pt idx="645">
                  <c:v>2.5800000000000018</c:v>
                </c:pt>
                <c:pt idx="646">
                  <c:v>2.5840000000000019</c:v>
                </c:pt>
                <c:pt idx="647">
                  <c:v>2.5880000000000019</c:v>
                </c:pt>
                <c:pt idx="648">
                  <c:v>2.5920000000000019</c:v>
                </c:pt>
                <c:pt idx="649">
                  <c:v>2.5960000000000019</c:v>
                </c:pt>
                <c:pt idx="650">
                  <c:v>2.6000000000000019</c:v>
                </c:pt>
                <c:pt idx="651">
                  <c:v>2.6040000000000019</c:v>
                </c:pt>
                <c:pt idx="652">
                  <c:v>2.6080000000000019</c:v>
                </c:pt>
                <c:pt idx="653">
                  <c:v>2.6120000000000019</c:v>
                </c:pt>
                <c:pt idx="654">
                  <c:v>2.6160000000000019</c:v>
                </c:pt>
                <c:pt idx="655">
                  <c:v>2.6200000000000019</c:v>
                </c:pt>
                <c:pt idx="656">
                  <c:v>2.6240000000000019</c:v>
                </c:pt>
                <c:pt idx="657">
                  <c:v>2.6280000000000019</c:v>
                </c:pt>
                <c:pt idx="658">
                  <c:v>2.6320000000000019</c:v>
                </c:pt>
                <c:pt idx="659">
                  <c:v>2.6360000000000019</c:v>
                </c:pt>
                <c:pt idx="660">
                  <c:v>2.6400000000000019</c:v>
                </c:pt>
                <c:pt idx="661">
                  <c:v>2.6440000000000019</c:v>
                </c:pt>
                <c:pt idx="662">
                  <c:v>2.6480000000000019</c:v>
                </c:pt>
                <c:pt idx="663">
                  <c:v>2.6520000000000019</c:v>
                </c:pt>
                <c:pt idx="664">
                  <c:v>2.6560000000000019</c:v>
                </c:pt>
                <c:pt idx="665">
                  <c:v>2.6600000000000019</c:v>
                </c:pt>
                <c:pt idx="666">
                  <c:v>2.6640000000000019</c:v>
                </c:pt>
                <c:pt idx="667">
                  <c:v>2.6680000000000019</c:v>
                </c:pt>
                <c:pt idx="668">
                  <c:v>2.6720000000000019</c:v>
                </c:pt>
                <c:pt idx="669">
                  <c:v>2.6760000000000019</c:v>
                </c:pt>
                <c:pt idx="670">
                  <c:v>2.6800000000000019</c:v>
                </c:pt>
                <c:pt idx="671">
                  <c:v>2.6840000000000019</c:v>
                </c:pt>
                <c:pt idx="672">
                  <c:v>2.6880000000000019</c:v>
                </c:pt>
                <c:pt idx="673">
                  <c:v>2.6920000000000019</c:v>
                </c:pt>
                <c:pt idx="674">
                  <c:v>2.696000000000002</c:v>
                </c:pt>
                <c:pt idx="675">
                  <c:v>2.700000000000002</c:v>
                </c:pt>
                <c:pt idx="676">
                  <c:v>2.704000000000002</c:v>
                </c:pt>
                <c:pt idx="677">
                  <c:v>2.708000000000002</c:v>
                </c:pt>
                <c:pt idx="678">
                  <c:v>2.712000000000002</c:v>
                </c:pt>
                <c:pt idx="679">
                  <c:v>2.716000000000002</c:v>
                </c:pt>
                <c:pt idx="680">
                  <c:v>2.720000000000002</c:v>
                </c:pt>
                <c:pt idx="681">
                  <c:v>2.724000000000002</c:v>
                </c:pt>
                <c:pt idx="682">
                  <c:v>2.728000000000002</c:v>
                </c:pt>
                <c:pt idx="683">
                  <c:v>2.732000000000002</c:v>
                </c:pt>
                <c:pt idx="684">
                  <c:v>2.736000000000002</c:v>
                </c:pt>
                <c:pt idx="685">
                  <c:v>2.740000000000002</c:v>
                </c:pt>
                <c:pt idx="686">
                  <c:v>2.744000000000002</c:v>
                </c:pt>
                <c:pt idx="687">
                  <c:v>2.748000000000002</c:v>
                </c:pt>
                <c:pt idx="688">
                  <c:v>2.752000000000002</c:v>
                </c:pt>
                <c:pt idx="689">
                  <c:v>2.756000000000002</c:v>
                </c:pt>
                <c:pt idx="690">
                  <c:v>2.760000000000002</c:v>
                </c:pt>
                <c:pt idx="691">
                  <c:v>2.764000000000002</c:v>
                </c:pt>
                <c:pt idx="692">
                  <c:v>2.768000000000002</c:v>
                </c:pt>
                <c:pt idx="693">
                  <c:v>2.772000000000002</c:v>
                </c:pt>
                <c:pt idx="694">
                  <c:v>2.776000000000002</c:v>
                </c:pt>
                <c:pt idx="695">
                  <c:v>2.780000000000002</c:v>
                </c:pt>
                <c:pt idx="696">
                  <c:v>2.784000000000002</c:v>
                </c:pt>
                <c:pt idx="697">
                  <c:v>2.788000000000002</c:v>
                </c:pt>
                <c:pt idx="698">
                  <c:v>2.792000000000002</c:v>
                </c:pt>
                <c:pt idx="699">
                  <c:v>2.796000000000002</c:v>
                </c:pt>
                <c:pt idx="700">
                  <c:v>2.800000000000002</c:v>
                </c:pt>
                <c:pt idx="701">
                  <c:v>2.804000000000002</c:v>
                </c:pt>
                <c:pt idx="702">
                  <c:v>2.808000000000002</c:v>
                </c:pt>
                <c:pt idx="703">
                  <c:v>2.8120000000000021</c:v>
                </c:pt>
                <c:pt idx="704">
                  <c:v>2.8160000000000021</c:v>
                </c:pt>
                <c:pt idx="705">
                  <c:v>2.8200000000000021</c:v>
                </c:pt>
                <c:pt idx="706">
                  <c:v>2.8240000000000021</c:v>
                </c:pt>
                <c:pt idx="707">
                  <c:v>2.8280000000000021</c:v>
                </c:pt>
                <c:pt idx="708">
                  <c:v>2.8320000000000021</c:v>
                </c:pt>
                <c:pt idx="709">
                  <c:v>2.8360000000000021</c:v>
                </c:pt>
                <c:pt idx="710">
                  <c:v>2.8400000000000021</c:v>
                </c:pt>
                <c:pt idx="711">
                  <c:v>2.8440000000000021</c:v>
                </c:pt>
                <c:pt idx="712">
                  <c:v>2.8480000000000021</c:v>
                </c:pt>
                <c:pt idx="713">
                  <c:v>2.8520000000000021</c:v>
                </c:pt>
                <c:pt idx="714">
                  <c:v>2.8560000000000021</c:v>
                </c:pt>
                <c:pt idx="715">
                  <c:v>2.8600000000000021</c:v>
                </c:pt>
                <c:pt idx="716">
                  <c:v>2.8640000000000021</c:v>
                </c:pt>
                <c:pt idx="717">
                  <c:v>2.8680000000000021</c:v>
                </c:pt>
                <c:pt idx="718">
                  <c:v>2.8720000000000021</c:v>
                </c:pt>
                <c:pt idx="719">
                  <c:v>2.8760000000000021</c:v>
                </c:pt>
                <c:pt idx="720">
                  <c:v>2.8800000000000021</c:v>
                </c:pt>
                <c:pt idx="721">
                  <c:v>2.8840000000000021</c:v>
                </c:pt>
                <c:pt idx="722">
                  <c:v>2.8880000000000021</c:v>
                </c:pt>
                <c:pt idx="723">
                  <c:v>2.8920000000000021</c:v>
                </c:pt>
                <c:pt idx="724">
                  <c:v>2.8960000000000021</c:v>
                </c:pt>
                <c:pt idx="725">
                  <c:v>2.9000000000000021</c:v>
                </c:pt>
                <c:pt idx="726">
                  <c:v>2.9040000000000021</c:v>
                </c:pt>
                <c:pt idx="727">
                  <c:v>2.9080000000000021</c:v>
                </c:pt>
                <c:pt idx="728">
                  <c:v>2.9120000000000021</c:v>
                </c:pt>
                <c:pt idx="729">
                  <c:v>2.9160000000000021</c:v>
                </c:pt>
                <c:pt idx="730">
                  <c:v>2.9200000000000021</c:v>
                </c:pt>
                <c:pt idx="731">
                  <c:v>2.9240000000000022</c:v>
                </c:pt>
                <c:pt idx="732">
                  <c:v>2.9280000000000022</c:v>
                </c:pt>
                <c:pt idx="733">
                  <c:v>2.9320000000000022</c:v>
                </c:pt>
                <c:pt idx="734">
                  <c:v>2.9360000000000022</c:v>
                </c:pt>
                <c:pt idx="735">
                  <c:v>2.9400000000000022</c:v>
                </c:pt>
                <c:pt idx="736">
                  <c:v>2.9440000000000022</c:v>
                </c:pt>
                <c:pt idx="737">
                  <c:v>2.9480000000000022</c:v>
                </c:pt>
                <c:pt idx="738">
                  <c:v>2.9520000000000022</c:v>
                </c:pt>
                <c:pt idx="739">
                  <c:v>2.9560000000000022</c:v>
                </c:pt>
                <c:pt idx="740">
                  <c:v>2.9600000000000022</c:v>
                </c:pt>
                <c:pt idx="741">
                  <c:v>2.9640000000000022</c:v>
                </c:pt>
                <c:pt idx="742">
                  <c:v>2.9680000000000022</c:v>
                </c:pt>
                <c:pt idx="743">
                  <c:v>2.9720000000000022</c:v>
                </c:pt>
                <c:pt idx="744">
                  <c:v>2.9760000000000022</c:v>
                </c:pt>
                <c:pt idx="745">
                  <c:v>2.9800000000000022</c:v>
                </c:pt>
                <c:pt idx="746">
                  <c:v>2.9840000000000022</c:v>
                </c:pt>
                <c:pt idx="747">
                  <c:v>2.9880000000000022</c:v>
                </c:pt>
                <c:pt idx="748">
                  <c:v>2.9920000000000022</c:v>
                </c:pt>
                <c:pt idx="749">
                  <c:v>2.9960000000000022</c:v>
                </c:pt>
                <c:pt idx="750">
                  <c:v>3.0000000000000022</c:v>
                </c:pt>
                <c:pt idx="751">
                  <c:v>3.0040000000000022</c:v>
                </c:pt>
                <c:pt idx="752">
                  <c:v>3.0080000000000022</c:v>
                </c:pt>
                <c:pt idx="753">
                  <c:v>3.0120000000000022</c:v>
                </c:pt>
                <c:pt idx="754">
                  <c:v>3.0160000000000022</c:v>
                </c:pt>
                <c:pt idx="755">
                  <c:v>3.0200000000000022</c:v>
                </c:pt>
                <c:pt idx="756">
                  <c:v>3.0240000000000022</c:v>
                </c:pt>
                <c:pt idx="757">
                  <c:v>3.0280000000000022</c:v>
                </c:pt>
                <c:pt idx="758">
                  <c:v>3.0320000000000022</c:v>
                </c:pt>
                <c:pt idx="759">
                  <c:v>3.0360000000000023</c:v>
                </c:pt>
                <c:pt idx="760">
                  <c:v>3.0400000000000023</c:v>
                </c:pt>
                <c:pt idx="761">
                  <c:v>3.0440000000000023</c:v>
                </c:pt>
                <c:pt idx="762">
                  <c:v>3.0480000000000023</c:v>
                </c:pt>
                <c:pt idx="763">
                  <c:v>3.0520000000000023</c:v>
                </c:pt>
                <c:pt idx="764">
                  <c:v>3.0560000000000023</c:v>
                </c:pt>
                <c:pt idx="765">
                  <c:v>3.0600000000000023</c:v>
                </c:pt>
                <c:pt idx="766">
                  <c:v>3.0640000000000023</c:v>
                </c:pt>
                <c:pt idx="767">
                  <c:v>3.0680000000000023</c:v>
                </c:pt>
                <c:pt idx="768">
                  <c:v>3.0720000000000023</c:v>
                </c:pt>
                <c:pt idx="769">
                  <c:v>3.0760000000000023</c:v>
                </c:pt>
                <c:pt idx="770">
                  <c:v>3.0800000000000023</c:v>
                </c:pt>
                <c:pt idx="771">
                  <c:v>3.0840000000000023</c:v>
                </c:pt>
                <c:pt idx="772">
                  <c:v>3.0880000000000023</c:v>
                </c:pt>
                <c:pt idx="773">
                  <c:v>3.0920000000000023</c:v>
                </c:pt>
                <c:pt idx="774">
                  <c:v>3.0960000000000023</c:v>
                </c:pt>
                <c:pt idx="775">
                  <c:v>3.1000000000000023</c:v>
                </c:pt>
                <c:pt idx="776">
                  <c:v>3.1040000000000023</c:v>
                </c:pt>
                <c:pt idx="777">
                  <c:v>3.1080000000000023</c:v>
                </c:pt>
                <c:pt idx="778">
                  <c:v>3.1120000000000023</c:v>
                </c:pt>
                <c:pt idx="779">
                  <c:v>3.1160000000000023</c:v>
                </c:pt>
                <c:pt idx="780">
                  <c:v>3.1200000000000023</c:v>
                </c:pt>
                <c:pt idx="781">
                  <c:v>3.1240000000000023</c:v>
                </c:pt>
                <c:pt idx="782">
                  <c:v>3.1280000000000023</c:v>
                </c:pt>
                <c:pt idx="783">
                  <c:v>3.1320000000000023</c:v>
                </c:pt>
                <c:pt idx="784">
                  <c:v>3.1360000000000023</c:v>
                </c:pt>
                <c:pt idx="785">
                  <c:v>3.1400000000000023</c:v>
                </c:pt>
                <c:pt idx="786">
                  <c:v>3.1440000000000023</c:v>
                </c:pt>
                <c:pt idx="787">
                  <c:v>3.1480000000000024</c:v>
                </c:pt>
                <c:pt idx="788">
                  <c:v>3.1520000000000024</c:v>
                </c:pt>
                <c:pt idx="789">
                  <c:v>3.1560000000000024</c:v>
                </c:pt>
                <c:pt idx="790">
                  <c:v>3.1600000000000024</c:v>
                </c:pt>
                <c:pt idx="791">
                  <c:v>3.1640000000000024</c:v>
                </c:pt>
                <c:pt idx="792">
                  <c:v>3.1680000000000024</c:v>
                </c:pt>
                <c:pt idx="793">
                  <c:v>3.1720000000000024</c:v>
                </c:pt>
                <c:pt idx="794">
                  <c:v>3.1760000000000024</c:v>
                </c:pt>
                <c:pt idx="795">
                  <c:v>3.1800000000000024</c:v>
                </c:pt>
                <c:pt idx="796">
                  <c:v>3.1840000000000024</c:v>
                </c:pt>
                <c:pt idx="797">
                  <c:v>3.1880000000000024</c:v>
                </c:pt>
                <c:pt idx="798">
                  <c:v>3.1920000000000024</c:v>
                </c:pt>
                <c:pt idx="799">
                  <c:v>3.1960000000000024</c:v>
                </c:pt>
                <c:pt idx="800">
                  <c:v>3.2000000000000024</c:v>
                </c:pt>
                <c:pt idx="801">
                  <c:v>3.2040000000000024</c:v>
                </c:pt>
                <c:pt idx="802">
                  <c:v>3.2080000000000024</c:v>
                </c:pt>
                <c:pt idx="803">
                  <c:v>3.2120000000000024</c:v>
                </c:pt>
                <c:pt idx="804">
                  <c:v>3.2160000000000024</c:v>
                </c:pt>
                <c:pt idx="805">
                  <c:v>3.2200000000000024</c:v>
                </c:pt>
                <c:pt idx="806">
                  <c:v>3.2240000000000024</c:v>
                </c:pt>
                <c:pt idx="807">
                  <c:v>3.2280000000000024</c:v>
                </c:pt>
                <c:pt idx="808">
                  <c:v>3.2320000000000024</c:v>
                </c:pt>
                <c:pt idx="809">
                  <c:v>3.2360000000000024</c:v>
                </c:pt>
                <c:pt idx="810">
                  <c:v>3.2400000000000024</c:v>
                </c:pt>
                <c:pt idx="811">
                  <c:v>3.2440000000000024</c:v>
                </c:pt>
                <c:pt idx="812">
                  <c:v>3.2480000000000024</c:v>
                </c:pt>
                <c:pt idx="813">
                  <c:v>3.2520000000000024</c:v>
                </c:pt>
                <c:pt idx="814">
                  <c:v>3.2560000000000024</c:v>
                </c:pt>
                <c:pt idx="815">
                  <c:v>3.2600000000000025</c:v>
                </c:pt>
                <c:pt idx="816">
                  <c:v>3.2640000000000025</c:v>
                </c:pt>
                <c:pt idx="817">
                  <c:v>3.2680000000000025</c:v>
                </c:pt>
                <c:pt idx="818">
                  <c:v>3.2720000000000025</c:v>
                </c:pt>
                <c:pt idx="819">
                  <c:v>3.2760000000000025</c:v>
                </c:pt>
                <c:pt idx="820">
                  <c:v>3.2800000000000025</c:v>
                </c:pt>
                <c:pt idx="821">
                  <c:v>3.2840000000000025</c:v>
                </c:pt>
                <c:pt idx="822">
                  <c:v>3.2880000000000025</c:v>
                </c:pt>
                <c:pt idx="823">
                  <c:v>3.2920000000000025</c:v>
                </c:pt>
                <c:pt idx="824">
                  <c:v>3.2960000000000025</c:v>
                </c:pt>
                <c:pt idx="825">
                  <c:v>3.3000000000000025</c:v>
                </c:pt>
                <c:pt idx="826">
                  <c:v>3.3040000000000025</c:v>
                </c:pt>
                <c:pt idx="827">
                  <c:v>3.3080000000000025</c:v>
                </c:pt>
                <c:pt idx="828">
                  <c:v>3.3120000000000025</c:v>
                </c:pt>
                <c:pt idx="829">
                  <c:v>3.3160000000000025</c:v>
                </c:pt>
                <c:pt idx="830">
                  <c:v>3.3200000000000025</c:v>
                </c:pt>
                <c:pt idx="831">
                  <c:v>3.3240000000000025</c:v>
                </c:pt>
                <c:pt idx="832">
                  <c:v>3.3280000000000025</c:v>
                </c:pt>
                <c:pt idx="833">
                  <c:v>3.3320000000000025</c:v>
                </c:pt>
                <c:pt idx="834">
                  <c:v>3.3360000000000025</c:v>
                </c:pt>
                <c:pt idx="835">
                  <c:v>3.3400000000000025</c:v>
                </c:pt>
                <c:pt idx="836">
                  <c:v>3.3440000000000025</c:v>
                </c:pt>
                <c:pt idx="837">
                  <c:v>3.3480000000000025</c:v>
                </c:pt>
                <c:pt idx="838">
                  <c:v>3.3520000000000025</c:v>
                </c:pt>
                <c:pt idx="839">
                  <c:v>3.3560000000000025</c:v>
                </c:pt>
                <c:pt idx="840">
                  <c:v>3.3600000000000025</c:v>
                </c:pt>
                <c:pt idx="841">
                  <c:v>3.3640000000000025</c:v>
                </c:pt>
                <c:pt idx="842">
                  <c:v>3.3680000000000025</c:v>
                </c:pt>
                <c:pt idx="843">
                  <c:v>3.3720000000000026</c:v>
                </c:pt>
                <c:pt idx="844">
                  <c:v>3.3760000000000026</c:v>
                </c:pt>
                <c:pt idx="845">
                  <c:v>3.3800000000000026</c:v>
                </c:pt>
                <c:pt idx="846">
                  <c:v>3.3840000000000026</c:v>
                </c:pt>
                <c:pt idx="847">
                  <c:v>3.3880000000000026</c:v>
                </c:pt>
                <c:pt idx="848">
                  <c:v>3.3920000000000026</c:v>
                </c:pt>
                <c:pt idx="849">
                  <c:v>3.3960000000000026</c:v>
                </c:pt>
                <c:pt idx="850">
                  <c:v>3.4000000000000026</c:v>
                </c:pt>
                <c:pt idx="851">
                  <c:v>3.4040000000000026</c:v>
                </c:pt>
                <c:pt idx="852">
                  <c:v>3.4080000000000026</c:v>
                </c:pt>
                <c:pt idx="853">
                  <c:v>3.4120000000000026</c:v>
                </c:pt>
                <c:pt idx="854">
                  <c:v>3.4160000000000026</c:v>
                </c:pt>
                <c:pt idx="855">
                  <c:v>3.4200000000000026</c:v>
                </c:pt>
                <c:pt idx="856">
                  <c:v>3.4240000000000026</c:v>
                </c:pt>
                <c:pt idx="857">
                  <c:v>3.4280000000000026</c:v>
                </c:pt>
                <c:pt idx="858">
                  <c:v>3.4320000000000026</c:v>
                </c:pt>
                <c:pt idx="859">
                  <c:v>3.4360000000000026</c:v>
                </c:pt>
                <c:pt idx="860">
                  <c:v>3.4400000000000026</c:v>
                </c:pt>
                <c:pt idx="861">
                  <c:v>3.4440000000000026</c:v>
                </c:pt>
                <c:pt idx="862">
                  <c:v>3.4480000000000026</c:v>
                </c:pt>
                <c:pt idx="863">
                  <c:v>3.4520000000000026</c:v>
                </c:pt>
                <c:pt idx="864">
                  <c:v>3.4560000000000026</c:v>
                </c:pt>
                <c:pt idx="865">
                  <c:v>3.4600000000000026</c:v>
                </c:pt>
                <c:pt idx="866">
                  <c:v>3.4640000000000026</c:v>
                </c:pt>
                <c:pt idx="867">
                  <c:v>3.4680000000000026</c:v>
                </c:pt>
                <c:pt idx="868">
                  <c:v>3.4720000000000026</c:v>
                </c:pt>
                <c:pt idx="869">
                  <c:v>3.4760000000000026</c:v>
                </c:pt>
                <c:pt idx="870">
                  <c:v>3.4800000000000026</c:v>
                </c:pt>
                <c:pt idx="871">
                  <c:v>3.4840000000000027</c:v>
                </c:pt>
                <c:pt idx="872">
                  <c:v>3.4880000000000027</c:v>
                </c:pt>
                <c:pt idx="873">
                  <c:v>3.4920000000000027</c:v>
                </c:pt>
                <c:pt idx="874">
                  <c:v>3.4960000000000027</c:v>
                </c:pt>
                <c:pt idx="875">
                  <c:v>3.5000000000000027</c:v>
                </c:pt>
                <c:pt idx="876">
                  <c:v>3.5040000000000027</c:v>
                </c:pt>
                <c:pt idx="877">
                  <c:v>3.5080000000000027</c:v>
                </c:pt>
                <c:pt idx="878">
                  <c:v>3.5120000000000027</c:v>
                </c:pt>
                <c:pt idx="879">
                  <c:v>3.5160000000000027</c:v>
                </c:pt>
                <c:pt idx="880">
                  <c:v>3.5200000000000027</c:v>
                </c:pt>
                <c:pt idx="881">
                  <c:v>3.5240000000000027</c:v>
                </c:pt>
                <c:pt idx="882">
                  <c:v>3.5280000000000027</c:v>
                </c:pt>
                <c:pt idx="883">
                  <c:v>3.5320000000000027</c:v>
                </c:pt>
                <c:pt idx="884">
                  <c:v>3.5360000000000027</c:v>
                </c:pt>
                <c:pt idx="885">
                  <c:v>3.5400000000000027</c:v>
                </c:pt>
                <c:pt idx="886">
                  <c:v>3.5440000000000027</c:v>
                </c:pt>
                <c:pt idx="887">
                  <c:v>3.5480000000000027</c:v>
                </c:pt>
                <c:pt idx="888">
                  <c:v>3.5520000000000027</c:v>
                </c:pt>
                <c:pt idx="889">
                  <c:v>3.5560000000000027</c:v>
                </c:pt>
                <c:pt idx="890">
                  <c:v>3.5600000000000027</c:v>
                </c:pt>
                <c:pt idx="891">
                  <c:v>3.5640000000000027</c:v>
                </c:pt>
                <c:pt idx="892">
                  <c:v>3.5680000000000027</c:v>
                </c:pt>
                <c:pt idx="893">
                  <c:v>3.5720000000000027</c:v>
                </c:pt>
                <c:pt idx="894">
                  <c:v>3.5760000000000027</c:v>
                </c:pt>
                <c:pt idx="895">
                  <c:v>3.5800000000000027</c:v>
                </c:pt>
                <c:pt idx="896">
                  <c:v>3.5840000000000027</c:v>
                </c:pt>
                <c:pt idx="897">
                  <c:v>3.5880000000000027</c:v>
                </c:pt>
                <c:pt idx="898">
                  <c:v>3.5920000000000027</c:v>
                </c:pt>
                <c:pt idx="899">
                  <c:v>3.5960000000000027</c:v>
                </c:pt>
                <c:pt idx="900">
                  <c:v>3.6000000000000028</c:v>
                </c:pt>
                <c:pt idx="901">
                  <c:v>3.6040000000000028</c:v>
                </c:pt>
                <c:pt idx="902">
                  <c:v>3.6080000000000028</c:v>
                </c:pt>
                <c:pt idx="903">
                  <c:v>3.6120000000000028</c:v>
                </c:pt>
                <c:pt idx="904">
                  <c:v>3.6160000000000028</c:v>
                </c:pt>
                <c:pt idx="905">
                  <c:v>3.6200000000000028</c:v>
                </c:pt>
                <c:pt idx="906">
                  <c:v>3.6240000000000028</c:v>
                </c:pt>
                <c:pt idx="907">
                  <c:v>3.6280000000000028</c:v>
                </c:pt>
                <c:pt idx="908">
                  <c:v>3.6320000000000028</c:v>
                </c:pt>
                <c:pt idx="909">
                  <c:v>3.6360000000000028</c:v>
                </c:pt>
                <c:pt idx="910">
                  <c:v>3.6400000000000028</c:v>
                </c:pt>
                <c:pt idx="911">
                  <c:v>3.6440000000000028</c:v>
                </c:pt>
                <c:pt idx="912">
                  <c:v>3.6480000000000028</c:v>
                </c:pt>
                <c:pt idx="913">
                  <c:v>3.6520000000000028</c:v>
                </c:pt>
                <c:pt idx="914">
                  <c:v>3.6560000000000028</c:v>
                </c:pt>
                <c:pt idx="915">
                  <c:v>3.6600000000000028</c:v>
                </c:pt>
                <c:pt idx="916">
                  <c:v>3.6640000000000028</c:v>
                </c:pt>
                <c:pt idx="917">
                  <c:v>3.6680000000000028</c:v>
                </c:pt>
                <c:pt idx="918">
                  <c:v>3.6720000000000028</c:v>
                </c:pt>
                <c:pt idx="919">
                  <c:v>3.6760000000000028</c:v>
                </c:pt>
                <c:pt idx="920">
                  <c:v>3.6800000000000028</c:v>
                </c:pt>
                <c:pt idx="921">
                  <c:v>3.6840000000000028</c:v>
                </c:pt>
                <c:pt idx="922">
                  <c:v>3.6880000000000028</c:v>
                </c:pt>
                <c:pt idx="923">
                  <c:v>3.6920000000000028</c:v>
                </c:pt>
                <c:pt idx="924">
                  <c:v>3.6960000000000028</c:v>
                </c:pt>
                <c:pt idx="925">
                  <c:v>3.7000000000000028</c:v>
                </c:pt>
                <c:pt idx="926">
                  <c:v>3.7040000000000028</c:v>
                </c:pt>
                <c:pt idx="927">
                  <c:v>3.7080000000000028</c:v>
                </c:pt>
                <c:pt idx="928">
                  <c:v>3.7120000000000029</c:v>
                </c:pt>
                <c:pt idx="929">
                  <c:v>3.7160000000000029</c:v>
                </c:pt>
                <c:pt idx="930">
                  <c:v>3.7200000000000029</c:v>
                </c:pt>
                <c:pt idx="931">
                  <c:v>3.7240000000000029</c:v>
                </c:pt>
                <c:pt idx="932">
                  <c:v>3.7280000000000029</c:v>
                </c:pt>
                <c:pt idx="933">
                  <c:v>3.7320000000000029</c:v>
                </c:pt>
                <c:pt idx="934">
                  <c:v>3.7360000000000029</c:v>
                </c:pt>
                <c:pt idx="935">
                  <c:v>3.7400000000000029</c:v>
                </c:pt>
                <c:pt idx="936">
                  <c:v>3.7440000000000029</c:v>
                </c:pt>
                <c:pt idx="937">
                  <c:v>3.7480000000000029</c:v>
                </c:pt>
                <c:pt idx="938">
                  <c:v>3.7520000000000029</c:v>
                </c:pt>
                <c:pt idx="939">
                  <c:v>3.7560000000000029</c:v>
                </c:pt>
                <c:pt idx="940">
                  <c:v>3.7600000000000029</c:v>
                </c:pt>
                <c:pt idx="941">
                  <c:v>3.7640000000000029</c:v>
                </c:pt>
                <c:pt idx="942">
                  <c:v>3.7680000000000029</c:v>
                </c:pt>
                <c:pt idx="943">
                  <c:v>3.7720000000000029</c:v>
                </c:pt>
                <c:pt idx="944">
                  <c:v>3.7760000000000029</c:v>
                </c:pt>
                <c:pt idx="945">
                  <c:v>3.7800000000000029</c:v>
                </c:pt>
                <c:pt idx="946">
                  <c:v>3.7840000000000029</c:v>
                </c:pt>
                <c:pt idx="947">
                  <c:v>3.7880000000000029</c:v>
                </c:pt>
                <c:pt idx="948">
                  <c:v>3.7920000000000029</c:v>
                </c:pt>
                <c:pt idx="949">
                  <c:v>3.7960000000000029</c:v>
                </c:pt>
                <c:pt idx="950">
                  <c:v>3.8000000000000029</c:v>
                </c:pt>
                <c:pt idx="951">
                  <c:v>3.8040000000000029</c:v>
                </c:pt>
                <c:pt idx="952">
                  <c:v>3.8080000000000029</c:v>
                </c:pt>
                <c:pt idx="953">
                  <c:v>3.8120000000000029</c:v>
                </c:pt>
                <c:pt idx="954">
                  <c:v>3.8160000000000029</c:v>
                </c:pt>
                <c:pt idx="955">
                  <c:v>3.8200000000000029</c:v>
                </c:pt>
                <c:pt idx="956">
                  <c:v>3.824000000000003</c:v>
                </c:pt>
                <c:pt idx="957">
                  <c:v>3.828000000000003</c:v>
                </c:pt>
                <c:pt idx="958">
                  <c:v>3.832000000000003</c:v>
                </c:pt>
                <c:pt idx="959">
                  <c:v>3.836000000000003</c:v>
                </c:pt>
                <c:pt idx="960">
                  <c:v>3.840000000000003</c:v>
                </c:pt>
                <c:pt idx="961">
                  <c:v>3.844000000000003</c:v>
                </c:pt>
                <c:pt idx="962">
                  <c:v>3.848000000000003</c:v>
                </c:pt>
                <c:pt idx="963">
                  <c:v>3.852000000000003</c:v>
                </c:pt>
                <c:pt idx="964">
                  <c:v>3.856000000000003</c:v>
                </c:pt>
                <c:pt idx="965">
                  <c:v>3.860000000000003</c:v>
                </c:pt>
                <c:pt idx="966">
                  <c:v>3.864000000000003</c:v>
                </c:pt>
                <c:pt idx="967">
                  <c:v>3.868000000000003</c:v>
                </c:pt>
                <c:pt idx="968">
                  <c:v>3.872000000000003</c:v>
                </c:pt>
                <c:pt idx="969">
                  <c:v>3.876000000000003</c:v>
                </c:pt>
                <c:pt idx="970">
                  <c:v>3.880000000000003</c:v>
                </c:pt>
                <c:pt idx="971">
                  <c:v>3.884000000000003</c:v>
                </c:pt>
                <c:pt idx="972">
                  <c:v>3.888000000000003</c:v>
                </c:pt>
                <c:pt idx="973">
                  <c:v>3.892000000000003</c:v>
                </c:pt>
                <c:pt idx="974">
                  <c:v>3.896000000000003</c:v>
                </c:pt>
                <c:pt idx="975">
                  <c:v>3.900000000000003</c:v>
                </c:pt>
                <c:pt idx="976">
                  <c:v>3.904000000000003</c:v>
                </c:pt>
                <c:pt idx="977">
                  <c:v>3.908000000000003</c:v>
                </c:pt>
                <c:pt idx="978">
                  <c:v>3.912000000000003</c:v>
                </c:pt>
                <c:pt idx="979">
                  <c:v>3.916000000000003</c:v>
                </c:pt>
                <c:pt idx="980">
                  <c:v>3.920000000000003</c:v>
                </c:pt>
                <c:pt idx="981">
                  <c:v>3.924000000000003</c:v>
                </c:pt>
                <c:pt idx="982">
                  <c:v>3.928000000000003</c:v>
                </c:pt>
                <c:pt idx="983">
                  <c:v>3.932000000000003</c:v>
                </c:pt>
                <c:pt idx="984">
                  <c:v>3.9360000000000031</c:v>
                </c:pt>
                <c:pt idx="985">
                  <c:v>3.9400000000000031</c:v>
                </c:pt>
                <c:pt idx="986">
                  <c:v>3.9440000000000031</c:v>
                </c:pt>
                <c:pt idx="987">
                  <c:v>3.9480000000000031</c:v>
                </c:pt>
                <c:pt idx="988">
                  <c:v>3.9520000000000031</c:v>
                </c:pt>
                <c:pt idx="989">
                  <c:v>3.9560000000000031</c:v>
                </c:pt>
                <c:pt idx="990">
                  <c:v>3.9600000000000031</c:v>
                </c:pt>
                <c:pt idx="991">
                  <c:v>3.9640000000000031</c:v>
                </c:pt>
                <c:pt idx="992">
                  <c:v>3.9680000000000031</c:v>
                </c:pt>
                <c:pt idx="993">
                  <c:v>3.9720000000000031</c:v>
                </c:pt>
                <c:pt idx="994">
                  <c:v>3.9760000000000031</c:v>
                </c:pt>
                <c:pt idx="995">
                  <c:v>3.9800000000000031</c:v>
                </c:pt>
                <c:pt idx="996">
                  <c:v>3.9840000000000031</c:v>
                </c:pt>
                <c:pt idx="997">
                  <c:v>3.9880000000000031</c:v>
                </c:pt>
                <c:pt idx="998">
                  <c:v>3.9920000000000031</c:v>
                </c:pt>
                <c:pt idx="999">
                  <c:v>3.9960000000000031</c:v>
                </c:pt>
                <c:pt idx="1000">
                  <c:v>4.0000000000000027</c:v>
                </c:pt>
                <c:pt idx="1001">
                  <c:v>4.0040000000000022</c:v>
                </c:pt>
                <c:pt idx="1002">
                  <c:v>4.0080000000000018</c:v>
                </c:pt>
                <c:pt idx="1003">
                  <c:v>4.0120000000000013</c:v>
                </c:pt>
                <c:pt idx="1004">
                  <c:v>4.0160000000000009</c:v>
                </c:pt>
                <c:pt idx="1005">
                  <c:v>4.0200000000000005</c:v>
                </c:pt>
                <c:pt idx="1006">
                  <c:v>4.024</c:v>
                </c:pt>
                <c:pt idx="1007">
                  <c:v>4.0279999999999996</c:v>
                </c:pt>
                <c:pt idx="1008">
                  <c:v>4.0319999999999991</c:v>
                </c:pt>
                <c:pt idx="1009">
                  <c:v>4.0359999999999987</c:v>
                </c:pt>
                <c:pt idx="1010">
                  <c:v>4.0399999999999983</c:v>
                </c:pt>
                <c:pt idx="1011">
                  <c:v>4.0439999999999978</c:v>
                </c:pt>
                <c:pt idx="1012">
                  <c:v>4.0479999999999974</c:v>
                </c:pt>
                <c:pt idx="1013">
                  <c:v>4.0519999999999969</c:v>
                </c:pt>
                <c:pt idx="1014">
                  <c:v>4.0559999999999965</c:v>
                </c:pt>
                <c:pt idx="1015">
                  <c:v>4.0599999999999961</c:v>
                </c:pt>
                <c:pt idx="1016">
                  <c:v>4.0639999999999956</c:v>
                </c:pt>
                <c:pt idx="1017">
                  <c:v>4.0679999999999952</c:v>
                </c:pt>
                <c:pt idx="1018">
                  <c:v>4.0719999999999947</c:v>
                </c:pt>
                <c:pt idx="1019">
                  <c:v>4.0759999999999943</c:v>
                </c:pt>
                <c:pt idx="1020">
                  <c:v>4.0799999999999939</c:v>
                </c:pt>
                <c:pt idx="1021">
                  <c:v>4.0839999999999934</c:v>
                </c:pt>
                <c:pt idx="1022">
                  <c:v>4.087999999999993</c:v>
                </c:pt>
                <c:pt idx="1023">
                  <c:v>4.0919999999999925</c:v>
                </c:pt>
                <c:pt idx="1024">
                  <c:v>4.0959999999999921</c:v>
                </c:pt>
                <c:pt idx="1025">
                  <c:v>4.0999999999999917</c:v>
                </c:pt>
                <c:pt idx="1026">
                  <c:v>4.1039999999999912</c:v>
                </c:pt>
                <c:pt idx="1027">
                  <c:v>4.1079999999999908</c:v>
                </c:pt>
                <c:pt idx="1028">
                  <c:v>4.1119999999999903</c:v>
                </c:pt>
                <c:pt idx="1029">
                  <c:v>4.1159999999999899</c:v>
                </c:pt>
                <c:pt idx="1030">
                  <c:v>4.1199999999999894</c:v>
                </c:pt>
                <c:pt idx="1031">
                  <c:v>4.123999999999989</c:v>
                </c:pt>
                <c:pt idx="1032">
                  <c:v>4.1279999999999886</c:v>
                </c:pt>
                <c:pt idx="1033">
                  <c:v>4.1319999999999881</c:v>
                </c:pt>
                <c:pt idx="1034">
                  <c:v>4.1359999999999877</c:v>
                </c:pt>
                <c:pt idx="1035">
                  <c:v>4.1399999999999872</c:v>
                </c:pt>
                <c:pt idx="1036">
                  <c:v>4.1439999999999868</c:v>
                </c:pt>
                <c:pt idx="1037">
                  <c:v>4.1479999999999864</c:v>
                </c:pt>
                <c:pt idx="1038">
                  <c:v>4.1519999999999859</c:v>
                </c:pt>
                <c:pt idx="1039">
                  <c:v>4.1559999999999855</c:v>
                </c:pt>
                <c:pt idx="1040">
                  <c:v>4.159999999999985</c:v>
                </c:pt>
                <c:pt idx="1041">
                  <c:v>4.1639999999999846</c:v>
                </c:pt>
                <c:pt idx="1042">
                  <c:v>4.1679999999999842</c:v>
                </c:pt>
                <c:pt idx="1043">
                  <c:v>4.1719999999999837</c:v>
                </c:pt>
                <c:pt idx="1044">
                  <c:v>4.1759999999999833</c:v>
                </c:pt>
                <c:pt idx="1045">
                  <c:v>4.1799999999999828</c:v>
                </c:pt>
                <c:pt idx="1046">
                  <c:v>4.1839999999999824</c:v>
                </c:pt>
                <c:pt idx="1047">
                  <c:v>4.187999999999982</c:v>
                </c:pt>
                <c:pt idx="1048">
                  <c:v>4.1919999999999815</c:v>
                </c:pt>
                <c:pt idx="1049">
                  <c:v>4.1959999999999811</c:v>
                </c:pt>
                <c:pt idx="1050">
                  <c:v>4.1999999999999806</c:v>
                </c:pt>
                <c:pt idx="1051">
                  <c:v>4.2039999999999802</c:v>
                </c:pt>
                <c:pt idx="1052">
                  <c:v>4.2079999999999798</c:v>
                </c:pt>
                <c:pt idx="1053">
                  <c:v>4.2119999999999793</c:v>
                </c:pt>
                <c:pt idx="1054">
                  <c:v>4.2159999999999789</c:v>
                </c:pt>
                <c:pt idx="1055">
                  <c:v>4.2199999999999784</c:v>
                </c:pt>
                <c:pt idx="1056">
                  <c:v>4.223999999999978</c:v>
                </c:pt>
                <c:pt idx="1057">
                  <c:v>4.2279999999999776</c:v>
                </c:pt>
                <c:pt idx="1058">
                  <c:v>4.2319999999999771</c:v>
                </c:pt>
                <c:pt idx="1059">
                  <c:v>4.2359999999999767</c:v>
                </c:pt>
                <c:pt idx="1060">
                  <c:v>4.2399999999999762</c:v>
                </c:pt>
                <c:pt idx="1061">
                  <c:v>4.2439999999999758</c:v>
                </c:pt>
                <c:pt idx="1062">
                  <c:v>4.2479999999999754</c:v>
                </c:pt>
                <c:pt idx="1063">
                  <c:v>4.2519999999999749</c:v>
                </c:pt>
                <c:pt idx="1064">
                  <c:v>4.2559999999999745</c:v>
                </c:pt>
                <c:pt idx="1065">
                  <c:v>4.259999999999974</c:v>
                </c:pt>
                <c:pt idx="1066">
                  <c:v>4.2639999999999736</c:v>
                </c:pt>
                <c:pt idx="1067">
                  <c:v>4.2679999999999731</c:v>
                </c:pt>
                <c:pt idx="1068">
                  <c:v>4.2719999999999727</c:v>
                </c:pt>
                <c:pt idx="1069">
                  <c:v>4.2759999999999723</c:v>
                </c:pt>
                <c:pt idx="1070">
                  <c:v>4.2799999999999718</c:v>
                </c:pt>
                <c:pt idx="1071">
                  <c:v>4.2839999999999714</c:v>
                </c:pt>
                <c:pt idx="1072">
                  <c:v>4.2879999999999709</c:v>
                </c:pt>
                <c:pt idx="1073">
                  <c:v>4.2919999999999705</c:v>
                </c:pt>
                <c:pt idx="1074">
                  <c:v>4.2959999999999701</c:v>
                </c:pt>
                <c:pt idx="1075">
                  <c:v>4.2999999999999696</c:v>
                </c:pt>
                <c:pt idx="1076">
                  <c:v>4.3039999999999692</c:v>
                </c:pt>
                <c:pt idx="1077">
                  <c:v>4.3079999999999687</c:v>
                </c:pt>
                <c:pt idx="1078">
                  <c:v>4.3119999999999683</c:v>
                </c:pt>
                <c:pt idx="1079">
                  <c:v>4.3159999999999679</c:v>
                </c:pt>
                <c:pt idx="1080">
                  <c:v>4.3199999999999674</c:v>
                </c:pt>
                <c:pt idx="1081">
                  <c:v>4.323999999999967</c:v>
                </c:pt>
                <c:pt idx="1082">
                  <c:v>4.3279999999999665</c:v>
                </c:pt>
                <c:pt idx="1083">
                  <c:v>4.3319999999999661</c:v>
                </c:pt>
                <c:pt idx="1084">
                  <c:v>4.3359999999999657</c:v>
                </c:pt>
                <c:pt idx="1085">
                  <c:v>4.3399999999999652</c:v>
                </c:pt>
                <c:pt idx="1086">
                  <c:v>4.3439999999999648</c:v>
                </c:pt>
                <c:pt idx="1087">
                  <c:v>4.3479999999999643</c:v>
                </c:pt>
                <c:pt idx="1088">
                  <c:v>4.3519999999999639</c:v>
                </c:pt>
                <c:pt idx="1089">
                  <c:v>4.3559999999999635</c:v>
                </c:pt>
                <c:pt idx="1090">
                  <c:v>4.359999999999963</c:v>
                </c:pt>
                <c:pt idx="1091">
                  <c:v>4.3639999999999626</c:v>
                </c:pt>
                <c:pt idx="1092">
                  <c:v>4.3679999999999621</c:v>
                </c:pt>
                <c:pt idx="1093">
                  <c:v>4.3719999999999617</c:v>
                </c:pt>
                <c:pt idx="1094">
                  <c:v>4.3759999999999613</c:v>
                </c:pt>
                <c:pt idx="1095">
                  <c:v>4.3799999999999608</c:v>
                </c:pt>
                <c:pt idx="1096">
                  <c:v>4.3839999999999604</c:v>
                </c:pt>
                <c:pt idx="1097">
                  <c:v>4.3879999999999599</c:v>
                </c:pt>
                <c:pt idx="1098">
                  <c:v>4.3919999999999595</c:v>
                </c:pt>
                <c:pt idx="1099">
                  <c:v>4.3959999999999591</c:v>
                </c:pt>
                <c:pt idx="1100">
                  <c:v>4.3999999999999586</c:v>
                </c:pt>
                <c:pt idx="1101">
                  <c:v>4.4039999999999582</c:v>
                </c:pt>
                <c:pt idx="1102">
                  <c:v>4.4079999999999577</c:v>
                </c:pt>
                <c:pt idx="1103">
                  <c:v>4.4119999999999573</c:v>
                </c:pt>
                <c:pt idx="1104">
                  <c:v>4.4159999999999568</c:v>
                </c:pt>
                <c:pt idx="1105">
                  <c:v>4.4199999999999564</c:v>
                </c:pt>
                <c:pt idx="1106">
                  <c:v>4.423999999999956</c:v>
                </c:pt>
                <c:pt idx="1107">
                  <c:v>4.4279999999999555</c:v>
                </c:pt>
                <c:pt idx="1108">
                  <c:v>4.4319999999999551</c:v>
                </c:pt>
                <c:pt idx="1109">
                  <c:v>4.4359999999999546</c:v>
                </c:pt>
                <c:pt idx="1110">
                  <c:v>4.4399999999999542</c:v>
                </c:pt>
                <c:pt idx="1111">
                  <c:v>4.4439999999999538</c:v>
                </c:pt>
                <c:pt idx="1112">
                  <c:v>4.4479999999999533</c:v>
                </c:pt>
                <c:pt idx="1113">
                  <c:v>4.4519999999999529</c:v>
                </c:pt>
                <c:pt idx="1114">
                  <c:v>4.4559999999999524</c:v>
                </c:pt>
                <c:pt idx="1115">
                  <c:v>4.459999999999952</c:v>
                </c:pt>
                <c:pt idx="1116">
                  <c:v>4.4639999999999516</c:v>
                </c:pt>
                <c:pt idx="1117">
                  <c:v>4.4679999999999511</c:v>
                </c:pt>
                <c:pt idx="1118">
                  <c:v>4.4719999999999507</c:v>
                </c:pt>
                <c:pt idx="1119">
                  <c:v>4.4759999999999502</c:v>
                </c:pt>
                <c:pt idx="1120">
                  <c:v>4.4799999999999498</c:v>
                </c:pt>
                <c:pt idx="1121">
                  <c:v>4.4839999999999494</c:v>
                </c:pt>
                <c:pt idx="1122">
                  <c:v>4.4879999999999489</c:v>
                </c:pt>
                <c:pt idx="1123">
                  <c:v>4.4919999999999485</c:v>
                </c:pt>
                <c:pt idx="1124">
                  <c:v>4.495999999999948</c:v>
                </c:pt>
                <c:pt idx="1125">
                  <c:v>4.4999999999999476</c:v>
                </c:pt>
                <c:pt idx="1126">
                  <c:v>4.5039999999999472</c:v>
                </c:pt>
                <c:pt idx="1127">
                  <c:v>4.5079999999999467</c:v>
                </c:pt>
                <c:pt idx="1128">
                  <c:v>4.5119999999999463</c:v>
                </c:pt>
                <c:pt idx="1129">
                  <c:v>4.5159999999999458</c:v>
                </c:pt>
                <c:pt idx="1130">
                  <c:v>4.5199999999999454</c:v>
                </c:pt>
                <c:pt idx="1131">
                  <c:v>4.523999999999945</c:v>
                </c:pt>
                <c:pt idx="1132">
                  <c:v>4.5279999999999445</c:v>
                </c:pt>
                <c:pt idx="1133">
                  <c:v>4.5319999999999441</c:v>
                </c:pt>
                <c:pt idx="1134">
                  <c:v>4.5359999999999436</c:v>
                </c:pt>
                <c:pt idx="1135">
                  <c:v>4.5399999999999432</c:v>
                </c:pt>
                <c:pt idx="1136">
                  <c:v>4.5439999999999428</c:v>
                </c:pt>
                <c:pt idx="1137">
                  <c:v>4.5479999999999423</c:v>
                </c:pt>
                <c:pt idx="1138">
                  <c:v>4.5519999999999419</c:v>
                </c:pt>
                <c:pt idx="1139">
                  <c:v>4.5559999999999414</c:v>
                </c:pt>
                <c:pt idx="1140">
                  <c:v>4.559999999999941</c:v>
                </c:pt>
                <c:pt idx="1141">
                  <c:v>4.5639999999999405</c:v>
                </c:pt>
                <c:pt idx="1142">
                  <c:v>4.5679999999999401</c:v>
                </c:pt>
                <c:pt idx="1143">
                  <c:v>4.5719999999999397</c:v>
                </c:pt>
                <c:pt idx="1144">
                  <c:v>4.5759999999999392</c:v>
                </c:pt>
                <c:pt idx="1145">
                  <c:v>4.5799999999999388</c:v>
                </c:pt>
                <c:pt idx="1146">
                  <c:v>4.5839999999999383</c:v>
                </c:pt>
                <c:pt idx="1147">
                  <c:v>4.5879999999999379</c:v>
                </c:pt>
                <c:pt idx="1148">
                  <c:v>4.5919999999999375</c:v>
                </c:pt>
                <c:pt idx="1149">
                  <c:v>4.595999999999937</c:v>
                </c:pt>
                <c:pt idx="1150">
                  <c:v>4.5999999999999366</c:v>
                </c:pt>
                <c:pt idx="1151">
                  <c:v>4.6039999999999361</c:v>
                </c:pt>
                <c:pt idx="1152">
                  <c:v>4.6079999999999357</c:v>
                </c:pt>
                <c:pt idx="1153">
                  <c:v>4.6119999999999353</c:v>
                </c:pt>
                <c:pt idx="1154">
                  <c:v>4.6159999999999348</c:v>
                </c:pt>
                <c:pt idx="1155">
                  <c:v>4.6199999999999344</c:v>
                </c:pt>
                <c:pt idx="1156">
                  <c:v>4.6239999999999339</c:v>
                </c:pt>
                <c:pt idx="1157">
                  <c:v>4.6279999999999335</c:v>
                </c:pt>
                <c:pt idx="1158">
                  <c:v>4.6319999999999331</c:v>
                </c:pt>
                <c:pt idx="1159">
                  <c:v>4.6359999999999326</c:v>
                </c:pt>
                <c:pt idx="1160">
                  <c:v>4.6399999999999322</c:v>
                </c:pt>
                <c:pt idx="1161">
                  <c:v>4.6439999999999317</c:v>
                </c:pt>
                <c:pt idx="1162">
                  <c:v>4.6479999999999313</c:v>
                </c:pt>
                <c:pt idx="1163">
                  <c:v>4.6519999999999309</c:v>
                </c:pt>
                <c:pt idx="1164">
                  <c:v>4.6559999999999304</c:v>
                </c:pt>
                <c:pt idx="1165">
                  <c:v>4.65999999999993</c:v>
                </c:pt>
                <c:pt idx="1166">
                  <c:v>4.6639999999999295</c:v>
                </c:pt>
                <c:pt idx="1167">
                  <c:v>4.6679999999999291</c:v>
                </c:pt>
                <c:pt idx="1168">
                  <c:v>4.6719999999999287</c:v>
                </c:pt>
                <c:pt idx="1169">
                  <c:v>4.6759999999999282</c:v>
                </c:pt>
                <c:pt idx="1170">
                  <c:v>4.6799999999999278</c:v>
                </c:pt>
                <c:pt idx="1171">
                  <c:v>4.6839999999999273</c:v>
                </c:pt>
                <c:pt idx="1172">
                  <c:v>4.6879999999999269</c:v>
                </c:pt>
                <c:pt idx="1173">
                  <c:v>4.6919999999999265</c:v>
                </c:pt>
                <c:pt idx="1174">
                  <c:v>4.695999999999926</c:v>
                </c:pt>
                <c:pt idx="1175">
                  <c:v>4.6999999999999256</c:v>
                </c:pt>
                <c:pt idx="1176">
                  <c:v>4.7039999999999251</c:v>
                </c:pt>
                <c:pt idx="1177">
                  <c:v>4.7079999999999247</c:v>
                </c:pt>
                <c:pt idx="1178">
                  <c:v>4.7119999999999242</c:v>
                </c:pt>
                <c:pt idx="1179">
                  <c:v>4.7159999999999238</c:v>
                </c:pt>
                <c:pt idx="1180">
                  <c:v>4.7199999999999234</c:v>
                </c:pt>
                <c:pt idx="1181">
                  <c:v>4.7239999999999229</c:v>
                </c:pt>
                <c:pt idx="1182">
                  <c:v>4.7279999999999225</c:v>
                </c:pt>
                <c:pt idx="1183">
                  <c:v>4.731999999999922</c:v>
                </c:pt>
                <c:pt idx="1184">
                  <c:v>4.7359999999999216</c:v>
                </c:pt>
                <c:pt idx="1185">
                  <c:v>4.7399999999999212</c:v>
                </c:pt>
                <c:pt idx="1186">
                  <c:v>4.7439999999999207</c:v>
                </c:pt>
                <c:pt idx="1187">
                  <c:v>4.7479999999999203</c:v>
                </c:pt>
                <c:pt idx="1188">
                  <c:v>4.7519999999999198</c:v>
                </c:pt>
                <c:pt idx="1189">
                  <c:v>4.7559999999999194</c:v>
                </c:pt>
                <c:pt idx="1190">
                  <c:v>4.759999999999919</c:v>
                </c:pt>
                <c:pt idx="1191">
                  <c:v>4.7639999999999185</c:v>
                </c:pt>
                <c:pt idx="1192">
                  <c:v>4.7679999999999181</c:v>
                </c:pt>
                <c:pt idx="1193">
                  <c:v>4.7719999999999176</c:v>
                </c:pt>
                <c:pt idx="1194">
                  <c:v>4.7759999999999172</c:v>
                </c:pt>
                <c:pt idx="1195">
                  <c:v>4.7799999999999168</c:v>
                </c:pt>
                <c:pt idx="1196">
                  <c:v>4.7839999999999163</c:v>
                </c:pt>
                <c:pt idx="1197">
                  <c:v>4.7879999999999159</c:v>
                </c:pt>
                <c:pt idx="1198">
                  <c:v>4.7919999999999154</c:v>
                </c:pt>
                <c:pt idx="1199">
                  <c:v>4.795999999999915</c:v>
                </c:pt>
                <c:pt idx="1200">
                  <c:v>4.7999999999999146</c:v>
                </c:pt>
                <c:pt idx="1201">
                  <c:v>4.8039999999999141</c:v>
                </c:pt>
                <c:pt idx="1202">
                  <c:v>4.8079999999999137</c:v>
                </c:pt>
                <c:pt idx="1203">
                  <c:v>4.8119999999999132</c:v>
                </c:pt>
                <c:pt idx="1204">
                  <c:v>4.8159999999999128</c:v>
                </c:pt>
                <c:pt idx="1205">
                  <c:v>4.8199999999999124</c:v>
                </c:pt>
                <c:pt idx="1206">
                  <c:v>4.8239999999999119</c:v>
                </c:pt>
                <c:pt idx="1207">
                  <c:v>4.8279999999999115</c:v>
                </c:pt>
                <c:pt idx="1208">
                  <c:v>4.831999999999911</c:v>
                </c:pt>
                <c:pt idx="1209">
                  <c:v>4.8359999999999106</c:v>
                </c:pt>
                <c:pt idx="1210">
                  <c:v>4.8399999999999102</c:v>
                </c:pt>
                <c:pt idx="1211">
                  <c:v>4.8439999999999097</c:v>
                </c:pt>
                <c:pt idx="1212">
                  <c:v>4.8479999999999093</c:v>
                </c:pt>
                <c:pt idx="1213">
                  <c:v>4.8519999999999088</c:v>
                </c:pt>
                <c:pt idx="1214">
                  <c:v>4.8559999999999084</c:v>
                </c:pt>
                <c:pt idx="1215">
                  <c:v>4.8599999999999079</c:v>
                </c:pt>
                <c:pt idx="1216">
                  <c:v>4.8639999999999075</c:v>
                </c:pt>
                <c:pt idx="1217">
                  <c:v>4.8679999999999071</c:v>
                </c:pt>
                <c:pt idx="1218">
                  <c:v>4.8719999999999066</c:v>
                </c:pt>
                <c:pt idx="1219">
                  <c:v>4.8759999999999062</c:v>
                </c:pt>
                <c:pt idx="1220">
                  <c:v>4.8799999999999057</c:v>
                </c:pt>
                <c:pt idx="1221">
                  <c:v>4.8839999999999053</c:v>
                </c:pt>
                <c:pt idx="1222">
                  <c:v>4.8879999999999049</c:v>
                </c:pt>
                <c:pt idx="1223">
                  <c:v>4.8919999999999044</c:v>
                </c:pt>
                <c:pt idx="1224">
                  <c:v>4.895999999999904</c:v>
                </c:pt>
                <c:pt idx="1225">
                  <c:v>4.8999999999999035</c:v>
                </c:pt>
                <c:pt idx="1226">
                  <c:v>4.9039999999999031</c:v>
                </c:pt>
                <c:pt idx="1227">
                  <c:v>4.9079999999999027</c:v>
                </c:pt>
                <c:pt idx="1228">
                  <c:v>4.9119999999999022</c:v>
                </c:pt>
                <c:pt idx="1229">
                  <c:v>4.9159999999999018</c:v>
                </c:pt>
                <c:pt idx="1230">
                  <c:v>4.9199999999999013</c:v>
                </c:pt>
                <c:pt idx="1231">
                  <c:v>4.9239999999999009</c:v>
                </c:pt>
                <c:pt idx="1232">
                  <c:v>4.9279999999999005</c:v>
                </c:pt>
                <c:pt idx="1233">
                  <c:v>4.9319999999999</c:v>
                </c:pt>
                <c:pt idx="1234">
                  <c:v>4.9359999999998996</c:v>
                </c:pt>
                <c:pt idx="1235">
                  <c:v>4.9399999999998991</c:v>
                </c:pt>
                <c:pt idx="1236">
                  <c:v>4.9439999999998987</c:v>
                </c:pt>
                <c:pt idx="1237">
                  <c:v>4.9479999999998983</c:v>
                </c:pt>
                <c:pt idx="1238">
                  <c:v>4.9519999999998978</c:v>
                </c:pt>
                <c:pt idx="1239">
                  <c:v>4.9559999999998974</c:v>
                </c:pt>
                <c:pt idx="1240">
                  <c:v>4.9599999999998969</c:v>
                </c:pt>
                <c:pt idx="1241">
                  <c:v>4.9639999999998965</c:v>
                </c:pt>
                <c:pt idx="1242">
                  <c:v>4.9679999999998961</c:v>
                </c:pt>
                <c:pt idx="1243">
                  <c:v>4.9719999999998956</c:v>
                </c:pt>
                <c:pt idx="1244">
                  <c:v>4.9759999999998952</c:v>
                </c:pt>
                <c:pt idx="1245">
                  <c:v>4.9799999999998947</c:v>
                </c:pt>
                <c:pt idx="1246">
                  <c:v>4.9839999999998943</c:v>
                </c:pt>
                <c:pt idx="1247">
                  <c:v>4.9879999999998939</c:v>
                </c:pt>
                <c:pt idx="1248">
                  <c:v>4.9919999999998934</c:v>
                </c:pt>
                <c:pt idx="1249">
                  <c:v>4.995999999999893</c:v>
                </c:pt>
                <c:pt idx="1250">
                  <c:v>4.9999999999998925</c:v>
                </c:pt>
                <c:pt idx="1251">
                  <c:v>5.0039999999998921</c:v>
                </c:pt>
                <c:pt idx="1252">
                  <c:v>5.0079999999998916</c:v>
                </c:pt>
                <c:pt idx="1253">
                  <c:v>5.0119999999998912</c:v>
                </c:pt>
                <c:pt idx="1254">
                  <c:v>5.0159999999998908</c:v>
                </c:pt>
                <c:pt idx="1255">
                  <c:v>5.0199999999998903</c:v>
                </c:pt>
                <c:pt idx="1256">
                  <c:v>5.0239999999998899</c:v>
                </c:pt>
                <c:pt idx="1257">
                  <c:v>5.0279999999998894</c:v>
                </c:pt>
                <c:pt idx="1258">
                  <c:v>5.031999999999889</c:v>
                </c:pt>
                <c:pt idx="1259">
                  <c:v>5.0359999999998886</c:v>
                </c:pt>
                <c:pt idx="1260">
                  <c:v>5.0399999999998881</c:v>
                </c:pt>
                <c:pt idx="1261">
                  <c:v>5.0439999999998877</c:v>
                </c:pt>
                <c:pt idx="1262">
                  <c:v>5.0479999999998872</c:v>
                </c:pt>
                <c:pt idx="1263">
                  <c:v>5.0519999999998868</c:v>
                </c:pt>
                <c:pt idx="1264">
                  <c:v>5.0559999999998864</c:v>
                </c:pt>
                <c:pt idx="1265">
                  <c:v>5.0599999999998859</c:v>
                </c:pt>
                <c:pt idx="1266">
                  <c:v>5.0639999999998855</c:v>
                </c:pt>
                <c:pt idx="1267">
                  <c:v>5.067999999999885</c:v>
                </c:pt>
                <c:pt idx="1268">
                  <c:v>5.0719999999998846</c:v>
                </c:pt>
                <c:pt idx="1269">
                  <c:v>5.0759999999998842</c:v>
                </c:pt>
                <c:pt idx="1270">
                  <c:v>5.0799999999998837</c:v>
                </c:pt>
                <c:pt idx="1271">
                  <c:v>5.0839999999998833</c:v>
                </c:pt>
                <c:pt idx="1272">
                  <c:v>5.0879999999998828</c:v>
                </c:pt>
                <c:pt idx="1273">
                  <c:v>5.0919999999998824</c:v>
                </c:pt>
                <c:pt idx="1274">
                  <c:v>5.095999999999882</c:v>
                </c:pt>
                <c:pt idx="1275">
                  <c:v>5.0999999999998815</c:v>
                </c:pt>
                <c:pt idx="1276">
                  <c:v>5.1039999999998811</c:v>
                </c:pt>
                <c:pt idx="1277">
                  <c:v>5.1079999999998806</c:v>
                </c:pt>
                <c:pt idx="1278">
                  <c:v>5.1119999999998802</c:v>
                </c:pt>
                <c:pt idx="1279">
                  <c:v>5.1159999999998798</c:v>
                </c:pt>
                <c:pt idx="1280">
                  <c:v>5.1199999999998793</c:v>
                </c:pt>
                <c:pt idx="1281">
                  <c:v>5.1239999999998789</c:v>
                </c:pt>
                <c:pt idx="1282">
                  <c:v>5.1279999999998784</c:v>
                </c:pt>
                <c:pt idx="1283">
                  <c:v>5.131999999999878</c:v>
                </c:pt>
                <c:pt idx="1284">
                  <c:v>5.1359999999998776</c:v>
                </c:pt>
                <c:pt idx="1285">
                  <c:v>5.1399999999998771</c:v>
                </c:pt>
                <c:pt idx="1286">
                  <c:v>5.1439999999998767</c:v>
                </c:pt>
                <c:pt idx="1287">
                  <c:v>5.1479999999998762</c:v>
                </c:pt>
                <c:pt idx="1288">
                  <c:v>5.1519999999998758</c:v>
                </c:pt>
                <c:pt idx="1289">
                  <c:v>5.1559999999998753</c:v>
                </c:pt>
                <c:pt idx="1290">
                  <c:v>5.1599999999998749</c:v>
                </c:pt>
                <c:pt idx="1291">
                  <c:v>5.1639999999998745</c:v>
                </c:pt>
                <c:pt idx="1292">
                  <c:v>5.167999999999874</c:v>
                </c:pt>
                <c:pt idx="1293">
                  <c:v>5.1719999999998736</c:v>
                </c:pt>
                <c:pt idx="1294">
                  <c:v>5.1759999999998731</c:v>
                </c:pt>
                <c:pt idx="1295">
                  <c:v>5.1799999999998727</c:v>
                </c:pt>
                <c:pt idx="1296">
                  <c:v>5.1839999999998723</c:v>
                </c:pt>
                <c:pt idx="1297">
                  <c:v>5.1879999999998718</c:v>
                </c:pt>
                <c:pt idx="1298">
                  <c:v>5.1919999999998714</c:v>
                </c:pt>
                <c:pt idx="1299">
                  <c:v>5.1959999999998709</c:v>
                </c:pt>
                <c:pt idx="1300">
                  <c:v>5.1999999999998705</c:v>
                </c:pt>
                <c:pt idx="1301">
                  <c:v>5.2039999999998701</c:v>
                </c:pt>
                <c:pt idx="1302">
                  <c:v>5.2079999999998696</c:v>
                </c:pt>
                <c:pt idx="1303">
                  <c:v>5.2119999999998692</c:v>
                </c:pt>
                <c:pt idx="1304">
                  <c:v>5.2159999999998687</c:v>
                </c:pt>
                <c:pt idx="1305">
                  <c:v>5.2199999999998683</c:v>
                </c:pt>
                <c:pt idx="1306">
                  <c:v>5.2239999999998679</c:v>
                </c:pt>
                <c:pt idx="1307">
                  <c:v>5.2279999999998674</c:v>
                </c:pt>
                <c:pt idx="1308">
                  <c:v>5.231999999999867</c:v>
                </c:pt>
                <c:pt idx="1309">
                  <c:v>5.2359999999998665</c:v>
                </c:pt>
                <c:pt idx="1310">
                  <c:v>5.2399999999998661</c:v>
                </c:pt>
                <c:pt idx="1311">
                  <c:v>5.2439999999998657</c:v>
                </c:pt>
                <c:pt idx="1312">
                  <c:v>5.2479999999998652</c:v>
                </c:pt>
                <c:pt idx="1313">
                  <c:v>5.2519999999998648</c:v>
                </c:pt>
                <c:pt idx="1314">
                  <c:v>5.2559999999998643</c:v>
                </c:pt>
                <c:pt idx="1315">
                  <c:v>5.2599999999998639</c:v>
                </c:pt>
                <c:pt idx="1316">
                  <c:v>5.2639999999998635</c:v>
                </c:pt>
                <c:pt idx="1317">
                  <c:v>5.267999999999863</c:v>
                </c:pt>
                <c:pt idx="1318">
                  <c:v>5.2719999999998626</c:v>
                </c:pt>
                <c:pt idx="1319">
                  <c:v>5.2759999999998621</c:v>
                </c:pt>
                <c:pt idx="1320">
                  <c:v>5.2799999999998617</c:v>
                </c:pt>
                <c:pt idx="1321">
                  <c:v>5.2839999999998613</c:v>
                </c:pt>
                <c:pt idx="1322">
                  <c:v>5.2879999999998608</c:v>
                </c:pt>
                <c:pt idx="1323">
                  <c:v>5.2919999999998604</c:v>
                </c:pt>
                <c:pt idx="1324">
                  <c:v>5.2959999999998599</c:v>
                </c:pt>
                <c:pt idx="1325">
                  <c:v>5.2999999999998595</c:v>
                </c:pt>
                <c:pt idx="1326">
                  <c:v>5.303999999999859</c:v>
                </c:pt>
                <c:pt idx="1327">
                  <c:v>5.3079999999998586</c:v>
                </c:pt>
                <c:pt idx="1328">
                  <c:v>5.3119999999998582</c:v>
                </c:pt>
                <c:pt idx="1329">
                  <c:v>5.3159999999998577</c:v>
                </c:pt>
                <c:pt idx="1330">
                  <c:v>5.3199999999998573</c:v>
                </c:pt>
                <c:pt idx="1331">
                  <c:v>5.3239999999998568</c:v>
                </c:pt>
                <c:pt idx="1332">
                  <c:v>5.3279999999998564</c:v>
                </c:pt>
                <c:pt idx="1333">
                  <c:v>5.331999999999856</c:v>
                </c:pt>
                <c:pt idx="1334">
                  <c:v>5.3359999999998555</c:v>
                </c:pt>
                <c:pt idx="1335">
                  <c:v>5.3399999999998551</c:v>
                </c:pt>
                <c:pt idx="1336">
                  <c:v>5.3439999999998546</c:v>
                </c:pt>
                <c:pt idx="1337">
                  <c:v>5.3479999999998542</c:v>
                </c:pt>
                <c:pt idx="1338">
                  <c:v>5.3519999999998538</c:v>
                </c:pt>
                <c:pt idx="1339">
                  <c:v>5.3559999999998533</c:v>
                </c:pt>
                <c:pt idx="1340">
                  <c:v>5.3599999999998529</c:v>
                </c:pt>
                <c:pt idx="1341">
                  <c:v>5.3639999999998524</c:v>
                </c:pt>
                <c:pt idx="1342">
                  <c:v>5.367999999999852</c:v>
                </c:pt>
                <c:pt idx="1343">
                  <c:v>5.3719999999998516</c:v>
                </c:pt>
                <c:pt idx="1344">
                  <c:v>5.3759999999998511</c:v>
                </c:pt>
                <c:pt idx="1345">
                  <c:v>5.3799999999998507</c:v>
                </c:pt>
                <c:pt idx="1346">
                  <c:v>5.3839999999998502</c:v>
                </c:pt>
                <c:pt idx="1347">
                  <c:v>5.3879999999998498</c:v>
                </c:pt>
                <c:pt idx="1348">
                  <c:v>5.3919999999998494</c:v>
                </c:pt>
                <c:pt idx="1349">
                  <c:v>5.3959999999998489</c:v>
                </c:pt>
                <c:pt idx="1350">
                  <c:v>5.3999999999998485</c:v>
                </c:pt>
                <c:pt idx="1351">
                  <c:v>5.403999999999848</c:v>
                </c:pt>
                <c:pt idx="1352">
                  <c:v>5.4079999999998476</c:v>
                </c:pt>
                <c:pt idx="1353">
                  <c:v>5.4119999999998472</c:v>
                </c:pt>
                <c:pt idx="1354">
                  <c:v>5.4159999999998467</c:v>
                </c:pt>
                <c:pt idx="1355">
                  <c:v>5.4199999999998463</c:v>
                </c:pt>
                <c:pt idx="1356">
                  <c:v>5.4239999999998458</c:v>
                </c:pt>
                <c:pt idx="1357">
                  <c:v>5.4279999999998454</c:v>
                </c:pt>
                <c:pt idx="1358">
                  <c:v>5.431999999999845</c:v>
                </c:pt>
                <c:pt idx="1359">
                  <c:v>5.4359999999998445</c:v>
                </c:pt>
                <c:pt idx="1360">
                  <c:v>5.4399999999998441</c:v>
                </c:pt>
                <c:pt idx="1361">
                  <c:v>5.4439999999998436</c:v>
                </c:pt>
                <c:pt idx="1362">
                  <c:v>5.4479999999998432</c:v>
                </c:pt>
                <c:pt idx="1363">
                  <c:v>5.4519999999998427</c:v>
                </c:pt>
                <c:pt idx="1364">
                  <c:v>5.4559999999998423</c:v>
                </c:pt>
                <c:pt idx="1365">
                  <c:v>5.4599999999998419</c:v>
                </c:pt>
                <c:pt idx="1366">
                  <c:v>5.4639999999998414</c:v>
                </c:pt>
                <c:pt idx="1367">
                  <c:v>5.467999999999841</c:v>
                </c:pt>
                <c:pt idx="1368">
                  <c:v>5.4719999999998405</c:v>
                </c:pt>
                <c:pt idx="1369">
                  <c:v>5.4759999999998401</c:v>
                </c:pt>
                <c:pt idx="1370">
                  <c:v>5.4799999999998397</c:v>
                </c:pt>
                <c:pt idx="1371">
                  <c:v>5.4839999999998392</c:v>
                </c:pt>
                <c:pt idx="1372">
                  <c:v>5.4879999999998388</c:v>
                </c:pt>
                <c:pt idx="1373">
                  <c:v>5.4919999999998383</c:v>
                </c:pt>
                <c:pt idx="1374">
                  <c:v>5.4959999999998379</c:v>
                </c:pt>
                <c:pt idx="1375">
                  <c:v>5.4999999999998375</c:v>
                </c:pt>
                <c:pt idx="1376">
                  <c:v>5.503999999999837</c:v>
                </c:pt>
                <c:pt idx="1377">
                  <c:v>5.5079999999998366</c:v>
                </c:pt>
                <c:pt idx="1378">
                  <c:v>5.5119999999998361</c:v>
                </c:pt>
                <c:pt idx="1379">
                  <c:v>5.5159999999998357</c:v>
                </c:pt>
                <c:pt idx="1380">
                  <c:v>5.5199999999998353</c:v>
                </c:pt>
                <c:pt idx="1381">
                  <c:v>5.5239999999998348</c:v>
                </c:pt>
                <c:pt idx="1382">
                  <c:v>5.5279999999998344</c:v>
                </c:pt>
                <c:pt idx="1383">
                  <c:v>5.5319999999998339</c:v>
                </c:pt>
                <c:pt idx="1384">
                  <c:v>5.5359999999998335</c:v>
                </c:pt>
                <c:pt idx="1385">
                  <c:v>5.5399999999998331</c:v>
                </c:pt>
                <c:pt idx="1386">
                  <c:v>5.5439999999998326</c:v>
                </c:pt>
                <c:pt idx="1387">
                  <c:v>5.5479999999998322</c:v>
                </c:pt>
                <c:pt idx="1388">
                  <c:v>5.5519999999998317</c:v>
                </c:pt>
                <c:pt idx="1389">
                  <c:v>5.5559999999998313</c:v>
                </c:pt>
                <c:pt idx="1390">
                  <c:v>5.5599999999998309</c:v>
                </c:pt>
                <c:pt idx="1391">
                  <c:v>5.5639999999998304</c:v>
                </c:pt>
                <c:pt idx="1392">
                  <c:v>5.56799999999983</c:v>
                </c:pt>
                <c:pt idx="1393">
                  <c:v>5.5719999999998295</c:v>
                </c:pt>
                <c:pt idx="1394">
                  <c:v>5.5759999999998291</c:v>
                </c:pt>
                <c:pt idx="1395">
                  <c:v>5.5799999999998287</c:v>
                </c:pt>
                <c:pt idx="1396">
                  <c:v>5.5839999999998282</c:v>
                </c:pt>
                <c:pt idx="1397">
                  <c:v>5.5879999999998278</c:v>
                </c:pt>
                <c:pt idx="1398">
                  <c:v>5.5919999999998273</c:v>
                </c:pt>
                <c:pt idx="1399">
                  <c:v>5.5959999999998269</c:v>
                </c:pt>
                <c:pt idx="1400">
                  <c:v>5.5999999999998264</c:v>
                </c:pt>
                <c:pt idx="1401">
                  <c:v>5.603999999999826</c:v>
                </c:pt>
                <c:pt idx="1402">
                  <c:v>5.6079999999998256</c:v>
                </c:pt>
                <c:pt idx="1403">
                  <c:v>5.6119999999998251</c:v>
                </c:pt>
                <c:pt idx="1404">
                  <c:v>5.6159999999998247</c:v>
                </c:pt>
                <c:pt idx="1405">
                  <c:v>5.6199999999998242</c:v>
                </c:pt>
                <c:pt idx="1406">
                  <c:v>5.6239999999998238</c:v>
                </c:pt>
                <c:pt idx="1407">
                  <c:v>5.6279999999998234</c:v>
                </c:pt>
                <c:pt idx="1408">
                  <c:v>5.6319999999998229</c:v>
                </c:pt>
                <c:pt idx="1409">
                  <c:v>5.6359999999998225</c:v>
                </c:pt>
                <c:pt idx="1410">
                  <c:v>5.639999999999822</c:v>
                </c:pt>
                <c:pt idx="1411">
                  <c:v>5.6439999999998216</c:v>
                </c:pt>
                <c:pt idx="1412">
                  <c:v>5.6479999999998212</c:v>
                </c:pt>
                <c:pt idx="1413">
                  <c:v>5.6519999999998207</c:v>
                </c:pt>
                <c:pt idx="1414">
                  <c:v>5.6559999999998203</c:v>
                </c:pt>
                <c:pt idx="1415">
                  <c:v>5.6599999999998198</c:v>
                </c:pt>
                <c:pt idx="1416">
                  <c:v>5.6639999999998194</c:v>
                </c:pt>
                <c:pt idx="1417">
                  <c:v>5.667999999999819</c:v>
                </c:pt>
                <c:pt idx="1418">
                  <c:v>5.6719999999998185</c:v>
                </c:pt>
                <c:pt idx="1419">
                  <c:v>5.6759999999998181</c:v>
                </c:pt>
                <c:pt idx="1420">
                  <c:v>5.6799999999998176</c:v>
                </c:pt>
                <c:pt idx="1421">
                  <c:v>5.6839999999998172</c:v>
                </c:pt>
                <c:pt idx="1422">
                  <c:v>5.6879999999998168</c:v>
                </c:pt>
                <c:pt idx="1423">
                  <c:v>5.6919999999998163</c:v>
                </c:pt>
                <c:pt idx="1424">
                  <c:v>5.6959999999998159</c:v>
                </c:pt>
                <c:pt idx="1425">
                  <c:v>5.6999999999998154</c:v>
                </c:pt>
                <c:pt idx="1426">
                  <c:v>5.703999999999815</c:v>
                </c:pt>
                <c:pt idx="1427">
                  <c:v>5.7079999999998146</c:v>
                </c:pt>
                <c:pt idx="1428">
                  <c:v>5.7119999999998141</c:v>
                </c:pt>
                <c:pt idx="1429">
                  <c:v>5.7159999999998137</c:v>
                </c:pt>
                <c:pt idx="1430">
                  <c:v>5.7199999999998132</c:v>
                </c:pt>
                <c:pt idx="1431">
                  <c:v>5.7239999999998128</c:v>
                </c:pt>
                <c:pt idx="1432">
                  <c:v>5.7279999999998124</c:v>
                </c:pt>
                <c:pt idx="1433">
                  <c:v>5.7319999999998119</c:v>
                </c:pt>
                <c:pt idx="1434">
                  <c:v>5.7359999999998115</c:v>
                </c:pt>
                <c:pt idx="1435">
                  <c:v>5.739999999999811</c:v>
                </c:pt>
                <c:pt idx="1436">
                  <c:v>5.7439999999998106</c:v>
                </c:pt>
                <c:pt idx="1437">
                  <c:v>5.7479999999998102</c:v>
                </c:pt>
                <c:pt idx="1438">
                  <c:v>5.7519999999998097</c:v>
                </c:pt>
                <c:pt idx="1439">
                  <c:v>5.7559999999998093</c:v>
                </c:pt>
                <c:pt idx="1440">
                  <c:v>5.7599999999998088</c:v>
                </c:pt>
                <c:pt idx="1441">
                  <c:v>5.7639999999998084</c:v>
                </c:pt>
                <c:pt idx="1442">
                  <c:v>5.7679999999998079</c:v>
                </c:pt>
                <c:pt idx="1443">
                  <c:v>5.7719999999998075</c:v>
                </c:pt>
                <c:pt idx="1444">
                  <c:v>5.7759999999998071</c:v>
                </c:pt>
                <c:pt idx="1445">
                  <c:v>5.7799999999998066</c:v>
                </c:pt>
                <c:pt idx="1446">
                  <c:v>5.7839999999998062</c:v>
                </c:pt>
                <c:pt idx="1447">
                  <c:v>5.7879999999998057</c:v>
                </c:pt>
                <c:pt idx="1448">
                  <c:v>5.7919999999998053</c:v>
                </c:pt>
                <c:pt idx="1449">
                  <c:v>5.7959999999998049</c:v>
                </c:pt>
                <c:pt idx="1450">
                  <c:v>5.7999999999998044</c:v>
                </c:pt>
                <c:pt idx="1451">
                  <c:v>5.803999999999804</c:v>
                </c:pt>
                <c:pt idx="1452">
                  <c:v>5.8079999999998035</c:v>
                </c:pt>
                <c:pt idx="1453">
                  <c:v>5.8119999999998031</c:v>
                </c:pt>
                <c:pt idx="1454">
                  <c:v>5.8159999999998027</c:v>
                </c:pt>
                <c:pt idx="1455">
                  <c:v>5.8199999999998022</c:v>
                </c:pt>
                <c:pt idx="1456">
                  <c:v>5.8239999999998018</c:v>
                </c:pt>
                <c:pt idx="1457">
                  <c:v>5.8279999999998013</c:v>
                </c:pt>
                <c:pt idx="1458">
                  <c:v>5.8319999999998009</c:v>
                </c:pt>
                <c:pt idx="1459">
                  <c:v>5.8359999999998005</c:v>
                </c:pt>
                <c:pt idx="1460">
                  <c:v>5.8399999999998</c:v>
                </c:pt>
                <c:pt idx="1461">
                  <c:v>5.8439999999997996</c:v>
                </c:pt>
                <c:pt idx="1462">
                  <c:v>5.8479999999997991</c:v>
                </c:pt>
                <c:pt idx="1463">
                  <c:v>5.8519999999997987</c:v>
                </c:pt>
                <c:pt idx="1464">
                  <c:v>5.8559999999997983</c:v>
                </c:pt>
                <c:pt idx="1465">
                  <c:v>5.8599999999997978</c:v>
                </c:pt>
                <c:pt idx="1466">
                  <c:v>5.8639999999997974</c:v>
                </c:pt>
                <c:pt idx="1467">
                  <c:v>5.8679999999997969</c:v>
                </c:pt>
                <c:pt idx="1468">
                  <c:v>5.8719999999997965</c:v>
                </c:pt>
                <c:pt idx="1469">
                  <c:v>5.8759999999997961</c:v>
                </c:pt>
                <c:pt idx="1470">
                  <c:v>5.8799999999997956</c:v>
                </c:pt>
                <c:pt idx="1471">
                  <c:v>5.8839999999997952</c:v>
                </c:pt>
                <c:pt idx="1472">
                  <c:v>5.8879999999997947</c:v>
                </c:pt>
                <c:pt idx="1473">
                  <c:v>5.8919999999997943</c:v>
                </c:pt>
                <c:pt idx="1474">
                  <c:v>5.8959999999997939</c:v>
                </c:pt>
                <c:pt idx="1475">
                  <c:v>5.8999999999997934</c:v>
                </c:pt>
                <c:pt idx="1476">
                  <c:v>5.903999999999793</c:v>
                </c:pt>
                <c:pt idx="1477">
                  <c:v>5.9079999999997925</c:v>
                </c:pt>
                <c:pt idx="1478">
                  <c:v>5.9119999999997921</c:v>
                </c:pt>
                <c:pt idx="1479">
                  <c:v>5.9159999999997916</c:v>
                </c:pt>
                <c:pt idx="1480">
                  <c:v>5.9199999999997912</c:v>
                </c:pt>
                <c:pt idx="1481">
                  <c:v>5.9239999999997908</c:v>
                </c:pt>
                <c:pt idx="1482">
                  <c:v>5.9279999999997903</c:v>
                </c:pt>
                <c:pt idx="1483">
                  <c:v>5.9319999999997899</c:v>
                </c:pt>
                <c:pt idx="1484">
                  <c:v>5.9359999999997894</c:v>
                </c:pt>
                <c:pt idx="1485">
                  <c:v>5.939999999999789</c:v>
                </c:pt>
                <c:pt idx="1486">
                  <c:v>5.9439999999997886</c:v>
                </c:pt>
                <c:pt idx="1487">
                  <c:v>5.9479999999997881</c:v>
                </c:pt>
                <c:pt idx="1488">
                  <c:v>5.9519999999997877</c:v>
                </c:pt>
                <c:pt idx="1489">
                  <c:v>5.9559999999997872</c:v>
                </c:pt>
                <c:pt idx="1490">
                  <c:v>5.9599999999997868</c:v>
                </c:pt>
                <c:pt idx="1491">
                  <c:v>5.9639999999997864</c:v>
                </c:pt>
                <c:pt idx="1492">
                  <c:v>5.9679999999997859</c:v>
                </c:pt>
                <c:pt idx="1493">
                  <c:v>5.9719999999997855</c:v>
                </c:pt>
                <c:pt idx="1494">
                  <c:v>5.975999999999785</c:v>
                </c:pt>
                <c:pt idx="1495">
                  <c:v>5.9799999999997846</c:v>
                </c:pt>
                <c:pt idx="1496">
                  <c:v>5.9839999999997842</c:v>
                </c:pt>
                <c:pt idx="1497">
                  <c:v>5.9879999999997837</c:v>
                </c:pt>
                <c:pt idx="1498">
                  <c:v>5.9919999999997833</c:v>
                </c:pt>
                <c:pt idx="1499">
                  <c:v>5.9959999999997828</c:v>
                </c:pt>
                <c:pt idx="1500">
                  <c:v>5.9999999999997824</c:v>
                </c:pt>
                <c:pt idx="1501">
                  <c:v>6.003999999999782</c:v>
                </c:pt>
                <c:pt idx="1502">
                  <c:v>6.0079999999997815</c:v>
                </c:pt>
                <c:pt idx="1503">
                  <c:v>6.0119999999997811</c:v>
                </c:pt>
                <c:pt idx="1504">
                  <c:v>6.0159999999997806</c:v>
                </c:pt>
                <c:pt idx="1505">
                  <c:v>6.0199999999997802</c:v>
                </c:pt>
                <c:pt idx="1506">
                  <c:v>6.0239999999997798</c:v>
                </c:pt>
                <c:pt idx="1507">
                  <c:v>6.0279999999997793</c:v>
                </c:pt>
                <c:pt idx="1508">
                  <c:v>6.0319999999997789</c:v>
                </c:pt>
                <c:pt idx="1509">
                  <c:v>6.0359999999997784</c:v>
                </c:pt>
                <c:pt idx="1510">
                  <c:v>6.039999999999778</c:v>
                </c:pt>
                <c:pt idx="1511">
                  <c:v>6.0439999999997776</c:v>
                </c:pt>
                <c:pt idx="1512">
                  <c:v>6.0479999999997771</c:v>
                </c:pt>
                <c:pt idx="1513">
                  <c:v>6.0519999999997767</c:v>
                </c:pt>
                <c:pt idx="1514">
                  <c:v>6.0559999999997762</c:v>
                </c:pt>
                <c:pt idx="1515">
                  <c:v>6.0599999999997758</c:v>
                </c:pt>
                <c:pt idx="1516">
                  <c:v>6.0639999999997753</c:v>
                </c:pt>
                <c:pt idx="1517">
                  <c:v>6.0679999999997749</c:v>
                </c:pt>
                <c:pt idx="1518">
                  <c:v>6.0719999999997745</c:v>
                </c:pt>
                <c:pt idx="1519">
                  <c:v>6.075999999999774</c:v>
                </c:pt>
                <c:pt idx="1520">
                  <c:v>6.0799999999997736</c:v>
                </c:pt>
                <c:pt idx="1521">
                  <c:v>6.0839999999997731</c:v>
                </c:pt>
                <c:pt idx="1522">
                  <c:v>6.0879999999997727</c:v>
                </c:pt>
                <c:pt idx="1523">
                  <c:v>6.0919999999997723</c:v>
                </c:pt>
                <c:pt idx="1524">
                  <c:v>6.0959999999997718</c:v>
                </c:pt>
                <c:pt idx="1525">
                  <c:v>6.0999999999997714</c:v>
                </c:pt>
                <c:pt idx="1526">
                  <c:v>6.1039999999997709</c:v>
                </c:pt>
                <c:pt idx="1527">
                  <c:v>6.1079999999997705</c:v>
                </c:pt>
                <c:pt idx="1528">
                  <c:v>6.1119999999997701</c:v>
                </c:pt>
                <c:pt idx="1529">
                  <c:v>6.1159999999997696</c:v>
                </c:pt>
                <c:pt idx="1530">
                  <c:v>6.1199999999997692</c:v>
                </c:pt>
                <c:pt idx="1531">
                  <c:v>6.1239999999997687</c:v>
                </c:pt>
                <c:pt idx="1532">
                  <c:v>6.1279999999997683</c:v>
                </c:pt>
                <c:pt idx="1533">
                  <c:v>6.1319999999997679</c:v>
                </c:pt>
                <c:pt idx="1534">
                  <c:v>6.1359999999997674</c:v>
                </c:pt>
                <c:pt idx="1535">
                  <c:v>6.139999999999767</c:v>
                </c:pt>
                <c:pt idx="1536">
                  <c:v>6.1439999999997665</c:v>
                </c:pt>
                <c:pt idx="1537">
                  <c:v>6.1479999999997661</c:v>
                </c:pt>
                <c:pt idx="1538">
                  <c:v>6.1519999999997657</c:v>
                </c:pt>
                <c:pt idx="1539">
                  <c:v>6.1559999999997652</c:v>
                </c:pt>
                <c:pt idx="1540">
                  <c:v>6.1599999999997648</c:v>
                </c:pt>
                <c:pt idx="1541">
                  <c:v>6.1639999999997643</c:v>
                </c:pt>
                <c:pt idx="1542">
                  <c:v>6.1679999999997639</c:v>
                </c:pt>
                <c:pt idx="1543">
                  <c:v>6.1719999999997635</c:v>
                </c:pt>
                <c:pt idx="1544">
                  <c:v>6.175999999999763</c:v>
                </c:pt>
                <c:pt idx="1545">
                  <c:v>6.1799999999997626</c:v>
                </c:pt>
                <c:pt idx="1546">
                  <c:v>6.1839999999997621</c:v>
                </c:pt>
                <c:pt idx="1547">
                  <c:v>6.1879999999997617</c:v>
                </c:pt>
                <c:pt idx="1548">
                  <c:v>6.1919999999997613</c:v>
                </c:pt>
                <c:pt idx="1549">
                  <c:v>6.1959999999997608</c:v>
                </c:pt>
                <c:pt idx="1550">
                  <c:v>6.1999999999997604</c:v>
                </c:pt>
                <c:pt idx="1551">
                  <c:v>6.2039999999997599</c:v>
                </c:pt>
                <c:pt idx="1552">
                  <c:v>6.2079999999997595</c:v>
                </c:pt>
                <c:pt idx="1553">
                  <c:v>6.211999999999759</c:v>
                </c:pt>
                <c:pt idx="1554">
                  <c:v>6.2159999999997586</c:v>
                </c:pt>
                <c:pt idx="1555">
                  <c:v>6.2199999999997582</c:v>
                </c:pt>
                <c:pt idx="1556">
                  <c:v>6.2239999999997577</c:v>
                </c:pt>
                <c:pt idx="1557">
                  <c:v>6.2279999999997573</c:v>
                </c:pt>
                <c:pt idx="1558">
                  <c:v>6.2319999999997568</c:v>
                </c:pt>
                <c:pt idx="1559">
                  <c:v>6.2359999999997564</c:v>
                </c:pt>
                <c:pt idx="1560">
                  <c:v>6.239999999999756</c:v>
                </c:pt>
                <c:pt idx="1561">
                  <c:v>6.2439999999997555</c:v>
                </c:pt>
                <c:pt idx="1562">
                  <c:v>6.2479999999997551</c:v>
                </c:pt>
                <c:pt idx="1563">
                  <c:v>6.2519999999997546</c:v>
                </c:pt>
                <c:pt idx="1564">
                  <c:v>6.2559999999997542</c:v>
                </c:pt>
                <c:pt idx="1565">
                  <c:v>6.2599999999997538</c:v>
                </c:pt>
                <c:pt idx="1566">
                  <c:v>6.2639999999997533</c:v>
                </c:pt>
                <c:pt idx="1567">
                  <c:v>6.2679999999997529</c:v>
                </c:pt>
                <c:pt idx="1568">
                  <c:v>6.2719999999997524</c:v>
                </c:pt>
                <c:pt idx="1569">
                  <c:v>6.275999999999752</c:v>
                </c:pt>
                <c:pt idx="1570">
                  <c:v>6.2799999999997516</c:v>
                </c:pt>
                <c:pt idx="1571">
                  <c:v>6.2839999999997511</c:v>
                </c:pt>
                <c:pt idx="1572">
                  <c:v>6.2879999999997507</c:v>
                </c:pt>
                <c:pt idx="1573">
                  <c:v>6.2919999999997502</c:v>
                </c:pt>
                <c:pt idx="1574">
                  <c:v>6.2959999999997498</c:v>
                </c:pt>
                <c:pt idx="1575">
                  <c:v>6.2999999999997494</c:v>
                </c:pt>
                <c:pt idx="1576">
                  <c:v>6.3039999999997489</c:v>
                </c:pt>
                <c:pt idx="1577">
                  <c:v>6.3079999999997485</c:v>
                </c:pt>
                <c:pt idx="1578">
                  <c:v>6.311999999999748</c:v>
                </c:pt>
                <c:pt idx="1579">
                  <c:v>6.3159999999997476</c:v>
                </c:pt>
                <c:pt idx="1580">
                  <c:v>6.3199999999997472</c:v>
                </c:pt>
                <c:pt idx="1581">
                  <c:v>6.3239999999997467</c:v>
                </c:pt>
                <c:pt idx="1582">
                  <c:v>6.3279999999997463</c:v>
                </c:pt>
                <c:pt idx="1583">
                  <c:v>6.3319999999997458</c:v>
                </c:pt>
                <c:pt idx="1584">
                  <c:v>6.3359999999997454</c:v>
                </c:pt>
                <c:pt idx="1585">
                  <c:v>6.339999999999745</c:v>
                </c:pt>
                <c:pt idx="1586">
                  <c:v>6.3439999999997445</c:v>
                </c:pt>
                <c:pt idx="1587">
                  <c:v>6.3479999999997441</c:v>
                </c:pt>
                <c:pt idx="1588">
                  <c:v>6.3519999999997436</c:v>
                </c:pt>
                <c:pt idx="1589">
                  <c:v>6.3559999999997432</c:v>
                </c:pt>
                <c:pt idx="1590">
                  <c:v>6.3599999999997427</c:v>
                </c:pt>
                <c:pt idx="1591">
                  <c:v>6.3639999999997423</c:v>
                </c:pt>
                <c:pt idx="1592">
                  <c:v>6.3679999999997419</c:v>
                </c:pt>
                <c:pt idx="1593">
                  <c:v>6.3719999999997414</c:v>
                </c:pt>
                <c:pt idx="1594">
                  <c:v>6.375999999999741</c:v>
                </c:pt>
                <c:pt idx="1595">
                  <c:v>6.3799999999997405</c:v>
                </c:pt>
                <c:pt idx="1596">
                  <c:v>6.3839999999997401</c:v>
                </c:pt>
                <c:pt idx="1597">
                  <c:v>6.3879999999997397</c:v>
                </c:pt>
                <c:pt idx="1598">
                  <c:v>6.3919999999997392</c:v>
                </c:pt>
                <c:pt idx="1599">
                  <c:v>6.3959999999997388</c:v>
                </c:pt>
                <c:pt idx="1600">
                  <c:v>6.3999999999997383</c:v>
                </c:pt>
                <c:pt idx="1601">
                  <c:v>6.4039999999997379</c:v>
                </c:pt>
                <c:pt idx="1602">
                  <c:v>6.4079999999997375</c:v>
                </c:pt>
                <c:pt idx="1603">
                  <c:v>6.411999999999737</c:v>
                </c:pt>
                <c:pt idx="1604">
                  <c:v>6.4159999999997366</c:v>
                </c:pt>
                <c:pt idx="1605">
                  <c:v>6.4199999999997361</c:v>
                </c:pt>
                <c:pt idx="1606">
                  <c:v>6.4239999999997357</c:v>
                </c:pt>
                <c:pt idx="1607">
                  <c:v>6.4279999999997353</c:v>
                </c:pt>
                <c:pt idx="1608">
                  <c:v>6.4319999999997348</c:v>
                </c:pt>
                <c:pt idx="1609">
                  <c:v>6.4359999999997344</c:v>
                </c:pt>
                <c:pt idx="1610">
                  <c:v>6.4399999999997339</c:v>
                </c:pt>
                <c:pt idx="1611">
                  <c:v>6.4439999999997335</c:v>
                </c:pt>
                <c:pt idx="1612">
                  <c:v>6.4479999999997331</c:v>
                </c:pt>
                <c:pt idx="1613">
                  <c:v>6.4519999999997326</c:v>
                </c:pt>
                <c:pt idx="1614">
                  <c:v>6.4559999999997322</c:v>
                </c:pt>
                <c:pt idx="1615">
                  <c:v>6.4599999999997317</c:v>
                </c:pt>
                <c:pt idx="1616">
                  <c:v>6.4639999999997313</c:v>
                </c:pt>
                <c:pt idx="1617">
                  <c:v>6.4679999999997309</c:v>
                </c:pt>
                <c:pt idx="1618">
                  <c:v>6.4719999999997304</c:v>
                </c:pt>
                <c:pt idx="1619">
                  <c:v>6.47599999999973</c:v>
                </c:pt>
                <c:pt idx="1620">
                  <c:v>6.4799999999997295</c:v>
                </c:pt>
                <c:pt idx="1621">
                  <c:v>6.4839999999997291</c:v>
                </c:pt>
                <c:pt idx="1622">
                  <c:v>6.4879999999997287</c:v>
                </c:pt>
                <c:pt idx="1623">
                  <c:v>6.4919999999997282</c:v>
                </c:pt>
                <c:pt idx="1624">
                  <c:v>6.4959999999997278</c:v>
                </c:pt>
                <c:pt idx="1625">
                  <c:v>6.4999999999997273</c:v>
                </c:pt>
                <c:pt idx="1626">
                  <c:v>6.5039999999997269</c:v>
                </c:pt>
                <c:pt idx="1627">
                  <c:v>6.5079999999997264</c:v>
                </c:pt>
                <c:pt idx="1628">
                  <c:v>6.511999999999726</c:v>
                </c:pt>
                <c:pt idx="1629">
                  <c:v>6.5159999999997256</c:v>
                </c:pt>
                <c:pt idx="1630">
                  <c:v>6.5199999999997251</c:v>
                </c:pt>
                <c:pt idx="1631">
                  <c:v>6.5239999999997247</c:v>
                </c:pt>
                <c:pt idx="1632">
                  <c:v>6.5279999999997242</c:v>
                </c:pt>
                <c:pt idx="1633">
                  <c:v>6.5319999999997238</c:v>
                </c:pt>
                <c:pt idx="1634">
                  <c:v>6.5359999999997234</c:v>
                </c:pt>
                <c:pt idx="1635">
                  <c:v>6.5399999999997229</c:v>
                </c:pt>
                <c:pt idx="1636">
                  <c:v>6.5439999999997225</c:v>
                </c:pt>
                <c:pt idx="1637">
                  <c:v>6.547999999999722</c:v>
                </c:pt>
                <c:pt idx="1638">
                  <c:v>6.5519999999997216</c:v>
                </c:pt>
                <c:pt idx="1639">
                  <c:v>6.5559999999997212</c:v>
                </c:pt>
                <c:pt idx="1640">
                  <c:v>6.5599999999997207</c:v>
                </c:pt>
                <c:pt idx="1641">
                  <c:v>6.5639999999997203</c:v>
                </c:pt>
                <c:pt idx="1642">
                  <c:v>6.5679999999997198</c:v>
                </c:pt>
                <c:pt idx="1643">
                  <c:v>6.5719999999997194</c:v>
                </c:pt>
                <c:pt idx="1644">
                  <c:v>6.575999999999719</c:v>
                </c:pt>
                <c:pt idx="1645">
                  <c:v>6.5799999999997185</c:v>
                </c:pt>
                <c:pt idx="1646">
                  <c:v>6.5839999999997181</c:v>
                </c:pt>
                <c:pt idx="1647">
                  <c:v>6.5879999999997176</c:v>
                </c:pt>
                <c:pt idx="1648">
                  <c:v>6.5919999999997172</c:v>
                </c:pt>
                <c:pt idx="1649">
                  <c:v>6.5959999999997168</c:v>
                </c:pt>
                <c:pt idx="1650">
                  <c:v>6.5999999999997163</c:v>
                </c:pt>
                <c:pt idx="1651">
                  <c:v>6.6039999999997159</c:v>
                </c:pt>
                <c:pt idx="1652">
                  <c:v>6.6079999999997154</c:v>
                </c:pt>
                <c:pt idx="1653">
                  <c:v>6.611999999999715</c:v>
                </c:pt>
                <c:pt idx="1654">
                  <c:v>6.6159999999997146</c:v>
                </c:pt>
                <c:pt idx="1655">
                  <c:v>6.6199999999997141</c:v>
                </c:pt>
                <c:pt idx="1656">
                  <c:v>6.6239999999997137</c:v>
                </c:pt>
                <c:pt idx="1657">
                  <c:v>6.6279999999997132</c:v>
                </c:pt>
                <c:pt idx="1658">
                  <c:v>6.6319999999997128</c:v>
                </c:pt>
                <c:pt idx="1659">
                  <c:v>6.6359999999997124</c:v>
                </c:pt>
                <c:pt idx="1660">
                  <c:v>6.6399999999997119</c:v>
                </c:pt>
                <c:pt idx="1661">
                  <c:v>6.6439999999997115</c:v>
                </c:pt>
                <c:pt idx="1662">
                  <c:v>6.647999999999711</c:v>
                </c:pt>
                <c:pt idx="1663">
                  <c:v>6.6519999999997106</c:v>
                </c:pt>
                <c:pt idx="1664">
                  <c:v>6.6559999999997101</c:v>
                </c:pt>
                <c:pt idx="1665">
                  <c:v>6.6599999999997097</c:v>
                </c:pt>
                <c:pt idx="1666">
                  <c:v>6.6639999999997093</c:v>
                </c:pt>
                <c:pt idx="1667">
                  <c:v>6.6679999999997088</c:v>
                </c:pt>
                <c:pt idx="1668">
                  <c:v>6.6719999999997084</c:v>
                </c:pt>
                <c:pt idx="1669">
                  <c:v>6.6759999999997079</c:v>
                </c:pt>
                <c:pt idx="1670">
                  <c:v>6.6799999999997075</c:v>
                </c:pt>
                <c:pt idx="1671">
                  <c:v>6.6839999999997071</c:v>
                </c:pt>
                <c:pt idx="1672">
                  <c:v>6.6879999999997066</c:v>
                </c:pt>
                <c:pt idx="1673">
                  <c:v>6.6919999999997062</c:v>
                </c:pt>
                <c:pt idx="1674">
                  <c:v>6.6959999999997057</c:v>
                </c:pt>
                <c:pt idx="1675">
                  <c:v>6.6999999999997053</c:v>
                </c:pt>
                <c:pt idx="1676">
                  <c:v>6.7039999999997049</c:v>
                </c:pt>
                <c:pt idx="1677">
                  <c:v>6.7079999999997044</c:v>
                </c:pt>
                <c:pt idx="1678">
                  <c:v>6.711999999999704</c:v>
                </c:pt>
                <c:pt idx="1679">
                  <c:v>6.7159999999997035</c:v>
                </c:pt>
                <c:pt idx="1680">
                  <c:v>6.7199999999997031</c:v>
                </c:pt>
                <c:pt idx="1681">
                  <c:v>6.7239999999997027</c:v>
                </c:pt>
                <c:pt idx="1682">
                  <c:v>6.7279999999997022</c:v>
                </c:pt>
                <c:pt idx="1683">
                  <c:v>6.7319999999997018</c:v>
                </c:pt>
                <c:pt idx="1684">
                  <c:v>6.7359999999997013</c:v>
                </c:pt>
                <c:pt idx="1685">
                  <c:v>6.7399999999997009</c:v>
                </c:pt>
                <c:pt idx="1686">
                  <c:v>6.7439999999997005</c:v>
                </c:pt>
                <c:pt idx="1687">
                  <c:v>6.7479999999997</c:v>
                </c:pt>
                <c:pt idx="1688">
                  <c:v>6.7519999999996996</c:v>
                </c:pt>
                <c:pt idx="1689">
                  <c:v>6.7559999999996991</c:v>
                </c:pt>
                <c:pt idx="1690">
                  <c:v>6.7599999999996987</c:v>
                </c:pt>
                <c:pt idx="1691">
                  <c:v>6.7639999999996983</c:v>
                </c:pt>
                <c:pt idx="1692">
                  <c:v>6.7679999999996978</c:v>
                </c:pt>
                <c:pt idx="1693">
                  <c:v>6.7719999999996974</c:v>
                </c:pt>
                <c:pt idx="1694">
                  <c:v>6.7759999999996969</c:v>
                </c:pt>
                <c:pt idx="1695">
                  <c:v>6.7799999999996965</c:v>
                </c:pt>
                <c:pt idx="1696">
                  <c:v>6.7839999999996961</c:v>
                </c:pt>
                <c:pt idx="1697">
                  <c:v>6.7879999999996956</c:v>
                </c:pt>
                <c:pt idx="1698">
                  <c:v>6.7919999999996952</c:v>
                </c:pt>
                <c:pt idx="1699">
                  <c:v>6.7959999999996947</c:v>
                </c:pt>
                <c:pt idx="1700">
                  <c:v>6.7999999999996943</c:v>
                </c:pt>
                <c:pt idx="1701">
                  <c:v>6.8039999999996938</c:v>
                </c:pt>
                <c:pt idx="1702">
                  <c:v>6.8079999999996934</c:v>
                </c:pt>
                <c:pt idx="1703">
                  <c:v>6.811999999999693</c:v>
                </c:pt>
                <c:pt idx="1704">
                  <c:v>6.8159999999996925</c:v>
                </c:pt>
                <c:pt idx="1705">
                  <c:v>6.8199999999996921</c:v>
                </c:pt>
                <c:pt idx="1706">
                  <c:v>6.8239999999996916</c:v>
                </c:pt>
                <c:pt idx="1707">
                  <c:v>6.8279999999996912</c:v>
                </c:pt>
                <c:pt idx="1708">
                  <c:v>6.8319999999996908</c:v>
                </c:pt>
                <c:pt idx="1709">
                  <c:v>6.8359999999996903</c:v>
                </c:pt>
                <c:pt idx="1710">
                  <c:v>6.8399999999996899</c:v>
                </c:pt>
                <c:pt idx="1711">
                  <c:v>6.8439999999996894</c:v>
                </c:pt>
                <c:pt idx="1712">
                  <c:v>6.847999999999689</c:v>
                </c:pt>
                <c:pt idx="1713">
                  <c:v>6.8519999999996886</c:v>
                </c:pt>
                <c:pt idx="1714">
                  <c:v>6.8559999999996881</c:v>
                </c:pt>
                <c:pt idx="1715">
                  <c:v>6.8599999999996877</c:v>
                </c:pt>
                <c:pt idx="1716">
                  <c:v>6.8639999999996872</c:v>
                </c:pt>
                <c:pt idx="1717">
                  <c:v>6.8679999999996868</c:v>
                </c:pt>
                <c:pt idx="1718">
                  <c:v>6.8719999999996864</c:v>
                </c:pt>
                <c:pt idx="1719">
                  <c:v>6.8759999999996859</c:v>
                </c:pt>
                <c:pt idx="1720">
                  <c:v>6.8799999999996855</c:v>
                </c:pt>
                <c:pt idx="1721">
                  <c:v>6.883999999999685</c:v>
                </c:pt>
                <c:pt idx="1722">
                  <c:v>6.8879999999996846</c:v>
                </c:pt>
                <c:pt idx="1723">
                  <c:v>6.8919999999996842</c:v>
                </c:pt>
                <c:pt idx="1724">
                  <c:v>6.8959999999996837</c:v>
                </c:pt>
                <c:pt idx="1725">
                  <c:v>6.8999999999996833</c:v>
                </c:pt>
                <c:pt idx="1726">
                  <c:v>6.9039999999996828</c:v>
                </c:pt>
                <c:pt idx="1727">
                  <c:v>6.9079999999996824</c:v>
                </c:pt>
                <c:pt idx="1728">
                  <c:v>6.911999999999682</c:v>
                </c:pt>
                <c:pt idx="1729">
                  <c:v>6.9159999999996815</c:v>
                </c:pt>
                <c:pt idx="1730">
                  <c:v>6.9199999999996811</c:v>
                </c:pt>
                <c:pt idx="1731">
                  <c:v>6.9239999999996806</c:v>
                </c:pt>
                <c:pt idx="1732">
                  <c:v>6.9279999999996802</c:v>
                </c:pt>
                <c:pt idx="1733">
                  <c:v>6.9319999999996798</c:v>
                </c:pt>
                <c:pt idx="1734">
                  <c:v>6.9359999999996793</c:v>
                </c:pt>
                <c:pt idx="1735">
                  <c:v>6.9399999999996789</c:v>
                </c:pt>
                <c:pt idx="1736">
                  <c:v>6.9439999999996784</c:v>
                </c:pt>
                <c:pt idx="1737">
                  <c:v>6.947999999999678</c:v>
                </c:pt>
                <c:pt idx="1738">
                  <c:v>6.9519999999996775</c:v>
                </c:pt>
                <c:pt idx="1739">
                  <c:v>6.9559999999996771</c:v>
                </c:pt>
                <c:pt idx="1740">
                  <c:v>6.9599999999996767</c:v>
                </c:pt>
                <c:pt idx="1741">
                  <c:v>6.9639999999996762</c:v>
                </c:pt>
                <c:pt idx="1742">
                  <c:v>6.9679999999996758</c:v>
                </c:pt>
                <c:pt idx="1743">
                  <c:v>6.9719999999996753</c:v>
                </c:pt>
                <c:pt idx="1744">
                  <c:v>6.9759999999996749</c:v>
                </c:pt>
                <c:pt idx="1745">
                  <c:v>6.9799999999996745</c:v>
                </c:pt>
                <c:pt idx="1746">
                  <c:v>6.983999999999674</c:v>
                </c:pt>
                <c:pt idx="1747">
                  <c:v>6.9879999999996736</c:v>
                </c:pt>
                <c:pt idx="1748">
                  <c:v>6.9919999999996731</c:v>
                </c:pt>
                <c:pt idx="1749">
                  <c:v>6.9959999999996727</c:v>
                </c:pt>
                <c:pt idx="1750">
                  <c:v>6.9999999999996723</c:v>
                </c:pt>
                <c:pt idx="1751">
                  <c:v>7.0039999999996718</c:v>
                </c:pt>
                <c:pt idx="1752">
                  <c:v>7.0079999999996714</c:v>
                </c:pt>
                <c:pt idx="1753">
                  <c:v>7.0119999999996709</c:v>
                </c:pt>
                <c:pt idx="1754">
                  <c:v>7.0159999999996705</c:v>
                </c:pt>
                <c:pt idx="1755">
                  <c:v>7.0199999999996701</c:v>
                </c:pt>
                <c:pt idx="1756">
                  <c:v>7.0239999999996696</c:v>
                </c:pt>
                <c:pt idx="1757">
                  <c:v>7.0279999999996692</c:v>
                </c:pt>
                <c:pt idx="1758">
                  <c:v>7.0319999999996687</c:v>
                </c:pt>
                <c:pt idx="1759">
                  <c:v>7.0359999999996683</c:v>
                </c:pt>
                <c:pt idx="1760">
                  <c:v>7.0399999999996679</c:v>
                </c:pt>
                <c:pt idx="1761">
                  <c:v>7.0439999999996674</c:v>
                </c:pt>
                <c:pt idx="1762">
                  <c:v>7.047999999999667</c:v>
                </c:pt>
                <c:pt idx="1763">
                  <c:v>7.0519999999996665</c:v>
                </c:pt>
                <c:pt idx="1764">
                  <c:v>7.0559999999996661</c:v>
                </c:pt>
                <c:pt idx="1765">
                  <c:v>7.0599999999996657</c:v>
                </c:pt>
                <c:pt idx="1766">
                  <c:v>7.0639999999996652</c:v>
                </c:pt>
                <c:pt idx="1767">
                  <c:v>7.0679999999996648</c:v>
                </c:pt>
                <c:pt idx="1768">
                  <c:v>7.0719999999996643</c:v>
                </c:pt>
                <c:pt idx="1769">
                  <c:v>7.0759999999996639</c:v>
                </c:pt>
                <c:pt idx="1770">
                  <c:v>7.0799999999996635</c:v>
                </c:pt>
                <c:pt idx="1771">
                  <c:v>7.083999999999663</c:v>
                </c:pt>
                <c:pt idx="1772">
                  <c:v>7.0879999999996626</c:v>
                </c:pt>
                <c:pt idx="1773">
                  <c:v>7.0919999999996621</c:v>
                </c:pt>
                <c:pt idx="1774">
                  <c:v>7.0959999999996617</c:v>
                </c:pt>
                <c:pt idx="1775">
                  <c:v>7.0999999999996612</c:v>
                </c:pt>
                <c:pt idx="1776">
                  <c:v>7.1039999999996608</c:v>
                </c:pt>
                <c:pt idx="1777">
                  <c:v>7.1079999999996604</c:v>
                </c:pt>
                <c:pt idx="1778">
                  <c:v>7.1119999999996599</c:v>
                </c:pt>
                <c:pt idx="1779">
                  <c:v>7.1159999999996595</c:v>
                </c:pt>
                <c:pt idx="1780">
                  <c:v>7.119999999999659</c:v>
                </c:pt>
                <c:pt idx="1781">
                  <c:v>7.1239999999996586</c:v>
                </c:pt>
                <c:pt idx="1782">
                  <c:v>7.1279999999996582</c:v>
                </c:pt>
                <c:pt idx="1783">
                  <c:v>7.1319999999996577</c:v>
                </c:pt>
                <c:pt idx="1784">
                  <c:v>7.1359999999996573</c:v>
                </c:pt>
                <c:pt idx="1785">
                  <c:v>7.1399999999996568</c:v>
                </c:pt>
                <c:pt idx="1786">
                  <c:v>7.1439999999996564</c:v>
                </c:pt>
                <c:pt idx="1787">
                  <c:v>7.147999999999656</c:v>
                </c:pt>
                <c:pt idx="1788">
                  <c:v>7.1519999999996555</c:v>
                </c:pt>
                <c:pt idx="1789">
                  <c:v>7.1559999999996551</c:v>
                </c:pt>
                <c:pt idx="1790">
                  <c:v>7.1599999999996546</c:v>
                </c:pt>
                <c:pt idx="1791">
                  <c:v>7.1639999999996542</c:v>
                </c:pt>
                <c:pt idx="1792">
                  <c:v>7.1679999999996538</c:v>
                </c:pt>
                <c:pt idx="1793">
                  <c:v>7.1719999999996533</c:v>
                </c:pt>
                <c:pt idx="1794">
                  <c:v>7.1759999999996529</c:v>
                </c:pt>
                <c:pt idx="1795">
                  <c:v>7.1799999999996524</c:v>
                </c:pt>
                <c:pt idx="1796">
                  <c:v>7.183999999999652</c:v>
                </c:pt>
                <c:pt idx="1797">
                  <c:v>7.1879999999996516</c:v>
                </c:pt>
                <c:pt idx="1798">
                  <c:v>7.1919999999996511</c:v>
                </c:pt>
                <c:pt idx="1799">
                  <c:v>7.1959999999996507</c:v>
                </c:pt>
                <c:pt idx="1800">
                  <c:v>7.1999999999996502</c:v>
                </c:pt>
                <c:pt idx="1801">
                  <c:v>7.2039999999996498</c:v>
                </c:pt>
                <c:pt idx="1802">
                  <c:v>7.2079999999996494</c:v>
                </c:pt>
                <c:pt idx="1803">
                  <c:v>7.2119999999996489</c:v>
                </c:pt>
                <c:pt idx="1804">
                  <c:v>7.2159999999996485</c:v>
                </c:pt>
                <c:pt idx="1805">
                  <c:v>7.219999999999648</c:v>
                </c:pt>
                <c:pt idx="1806">
                  <c:v>7.2239999999996476</c:v>
                </c:pt>
                <c:pt idx="1807">
                  <c:v>7.2279999999996472</c:v>
                </c:pt>
                <c:pt idx="1808">
                  <c:v>7.2319999999996467</c:v>
                </c:pt>
                <c:pt idx="1809">
                  <c:v>7.2359999999996463</c:v>
                </c:pt>
                <c:pt idx="1810">
                  <c:v>7.2399999999996458</c:v>
                </c:pt>
                <c:pt idx="1811">
                  <c:v>7.2439999999996454</c:v>
                </c:pt>
                <c:pt idx="1812">
                  <c:v>7.2479999999996449</c:v>
                </c:pt>
                <c:pt idx="1813">
                  <c:v>7.2519999999996445</c:v>
                </c:pt>
                <c:pt idx="1814">
                  <c:v>7.2559999999996441</c:v>
                </c:pt>
                <c:pt idx="1815">
                  <c:v>7.2599999999996436</c:v>
                </c:pt>
                <c:pt idx="1816">
                  <c:v>7.2639999999996432</c:v>
                </c:pt>
                <c:pt idx="1817">
                  <c:v>7.2679999999996427</c:v>
                </c:pt>
                <c:pt idx="1818">
                  <c:v>7.2719999999996423</c:v>
                </c:pt>
                <c:pt idx="1819">
                  <c:v>7.2759999999996419</c:v>
                </c:pt>
                <c:pt idx="1820">
                  <c:v>7.2799999999996414</c:v>
                </c:pt>
                <c:pt idx="1821">
                  <c:v>7.283999999999641</c:v>
                </c:pt>
                <c:pt idx="1822">
                  <c:v>7.2879999999996405</c:v>
                </c:pt>
                <c:pt idx="1823">
                  <c:v>7.2919999999996401</c:v>
                </c:pt>
                <c:pt idx="1824">
                  <c:v>7.2959999999996397</c:v>
                </c:pt>
                <c:pt idx="1825">
                  <c:v>7.2999999999996392</c:v>
                </c:pt>
                <c:pt idx="1826">
                  <c:v>7.3039999999996388</c:v>
                </c:pt>
                <c:pt idx="1827">
                  <c:v>7.3079999999996383</c:v>
                </c:pt>
                <c:pt idx="1828">
                  <c:v>7.3119999999996379</c:v>
                </c:pt>
                <c:pt idx="1829">
                  <c:v>7.3159999999996375</c:v>
                </c:pt>
                <c:pt idx="1830">
                  <c:v>7.319999999999637</c:v>
                </c:pt>
                <c:pt idx="1831">
                  <c:v>7.3239999999996366</c:v>
                </c:pt>
                <c:pt idx="1832">
                  <c:v>7.3279999999996361</c:v>
                </c:pt>
                <c:pt idx="1833">
                  <c:v>7.3319999999996357</c:v>
                </c:pt>
                <c:pt idx="1834">
                  <c:v>7.3359999999996353</c:v>
                </c:pt>
                <c:pt idx="1835">
                  <c:v>7.3399999999996348</c:v>
                </c:pt>
                <c:pt idx="1836">
                  <c:v>7.3439999999996344</c:v>
                </c:pt>
                <c:pt idx="1837">
                  <c:v>7.3479999999996339</c:v>
                </c:pt>
                <c:pt idx="1838">
                  <c:v>7.3519999999996335</c:v>
                </c:pt>
                <c:pt idx="1839">
                  <c:v>7.3559999999996331</c:v>
                </c:pt>
                <c:pt idx="1840">
                  <c:v>7.3599999999996326</c:v>
                </c:pt>
                <c:pt idx="1841">
                  <c:v>7.3639999999996322</c:v>
                </c:pt>
                <c:pt idx="1842">
                  <c:v>7.3679999999996317</c:v>
                </c:pt>
                <c:pt idx="1843">
                  <c:v>7.3719999999996313</c:v>
                </c:pt>
                <c:pt idx="1844">
                  <c:v>7.3759999999996309</c:v>
                </c:pt>
                <c:pt idx="1845">
                  <c:v>7.3799999999996304</c:v>
                </c:pt>
                <c:pt idx="1846">
                  <c:v>7.38399999999963</c:v>
                </c:pt>
                <c:pt idx="1847">
                  <c:v>7.3879999999996295</c:v>
                </c:pt>
                <c:pt idx="1848">
                  <c:v>7.3919999999996291</c:v>
                </c:pt>
                <c:pt idx="1849">
                  <c:v>7.3959999999996286</c:v>
                </c:pt>
                <c:pt idx="1850">
                  <c:v>7.3999999999996282</c:v>
                </c:pt>
                <c:pt idx="1851">
                  <c:v>7.4039999999996278</c:v>
                </c:pt>
                <c:pt idx="1852">
                  <c:v>7.4079999999996273</c:v>
                </c:pt>
                <c:pt idx="1853">
                  <c:v>7.4119999999996269</c:v>
                </c:pt>
                <c:pt idx="1854">
                  <c:v>7.4159999999996264</c:v>
                </c:pt>
                <c:pt idx="1855">
                  <c:v>7.419999999999626</c:v>
                </c:pt>
                <c:pt idx="1856">
                  <c:v>7.4239999999996256</c:v>
                </c:pt>
                <c:pt idx="1857">
                  <c:v>7.4279999999996251</c:v>
                </c:pt>
                <c:pt idx="1858">
                  <c:v>7.4319999999996247</c:v>
                </c:pt>
                <c:pt idx="1859">
                  <c:v>7.4359999999996242</c:v>
                </c:pt>
                <c:pt idx="1860">
                  <c:v>7.4399999999996238</c:v>
                </c:pt>
                <c:pt idx="1861">
                  <c:v>7.4439999999996234</c:v>
                </c:pt>
                <c:pt idx="1862">
                  <c:v>7.4479999999996229</c:v>
                </c:pt>
                <c:pt idx="1863">
                  <c:v>7.4519999999996225</c:v>
                </c:pt>
                <c:pt idx="1864">
                  <c:v>7.455999999999622</c:v>
                </c:pt>
                <c:pt idx="1865">
                  <c:v>7.4599999999996216</c:v>
                </c:pt>
                <c:pt idx="1866">
                  <c:v>7.4639999999996212</c:v>
                </c:pt>
                <c:pt idx="1867">
                  <c:v>7.4679999999996207</c:v>
                </c:pt>
                <c:pt idx="1868">
                  <c:v>7.4719999999996203</c:v>
                </c:pt>
                <c:pt idx="1869">
                  <c:v>7.4759999999996198</c:v>
                </c:pt>
                <c:pt idx="1870">
                  <c:v>7.4799999999996194</c:v>
                </c:pt>
                <c:pt idx="1871">
                  <c:v>7.483999999999619</c:v>
                </c:pt>
                <c:pt idx="1872">
                  <c:v>7.4879999999996185</c:v>
                </c:pt>
                <c:pt idx="1873">
                  <c:v>7.4919999999996181</c:v>
                </c:pt>
                <c:pt idx="1874">
                  <c:v>7.4959999999996176</c:v>
                </c:pt>
                <c:pt idx="1875">
                  <c:v>7.4999999999996172</c:v>
                </c:pt>
                <c:pt idx="1876">
                  <c:v>7.5039999999996168</c:v>
                </c:pt>
                <c:pt idx="1877">
                  <c:v>7.5079999999996163</c:v>
                </c:pt>
                <c:pt idx="1878">
                  <c:v>7.5119999999996159</c:v>
                </c:pt>
                <c:pt idx="1879">
                  <c:v>7.5159999999996154</c:v>
                </c:pt>
                <c:pt idx="1880">
                  <c:v>7.519999999999615</c:v>
                </c:pt>
                <c:pt idx="1881">
                  <c:v>7.5239999999996146</c:v>
                </c:pt>
                <c:pt idx="1882">
                  <c:v>7.5279999999996141</c:v>
                </c:pt>
                <c:pt idx="1883">
                  <c:v>7.5319999999996137</c:v>
                </c:pt>
                <c:pt idx="1884">
                  <c:v>7.5359999999996132</c:v>
                </c:pt>
                <c:pt idx="1885">
                  <c:v>7.5399999999996128</c:v>
                </c:pt>
                <c:pt idx="1886">
                  <c:v>7.5439999999996123</c:v>
                </c:pt>
                <c:pt idx="1887">
                  <c:v>7.5479999999996119</c:v>
                </c:pt>
                <c:pt idx="1888">
                  <c:v>7.5519999999996115</c:v>
                </c:pt>
                <c:pt idx="1889">
                  <c:v>7.555999999999611</c:v>
                </c:pt>
                <c:pt idx="1890">
                  <c:v>7.5599999999996106</c:v>
                </c:pt>
                <c:pt idx="1891">
                  <c:v>7.5639999999996101</c:v>
                </c:pt>
                <c:pt idx="1892">
                  <c:v>7.5679999999996097</c:v>
                </c:pt>
                <c:pt idx="1893">
                  <c:v>7.5719999999996093</c:v>
                </c:pt>
                <c:pt idx="1894">
                  <c:v>7.5759999999996088</c:v>
                </c:pt>
                <c:pt idx="1895">
                  <c:v>7.5799999999996084</c:v>
                </c:pt>
                <c:pt idx="1896">
                  <c:v>7.5839999999996079</c:v>
                </c:pt>
                <c:pt idx="1897">
                  <c:v>7.5879999999996075</c:v>
                </c:pt>
                <c:pt idx="1898">
                  <c:v>7.5919999999996071</c:v>
                </c:pt>
                <c:pt idx="1899">
                  <c:v>7.5959999999996066</c:v>
                </c:pt>
                <c:pt idx="1900">
                  <c:v>7.5999999999996062</c:v>
                </c:pt>
                <c:pt idx="1901">
                  <c:v>7.6039999999996057</c:v>
                </c:pt>
                <c:pt idx="1902">
                  <c:v>7.6079999999996053</c:v>
                </c:pt>
                <c:pt idx="1903">
                  <c:v>7.6119999999996049</c:v>
                </c:pt>
                <c:pt idx="1904">
                  <c:v>7.6159999999996044</c:v>
                </c:pt>
                <c:pt idx="1905">
                  <c:v>7.619999999999604</c:v>
                </c:pt>
                <c:pt idx="1906">
                  <c:v>7.6239999999996035</c:v>
                </c:pt>
                <c:pt idx="1907">
                  <c:v>7.6279999999996031</c:v>
                </c:pt>
                <c:pt idx="1908">
                  <c:v>7.6319999999996027</c:v>
                </c:pt>
                <c:pt idx="1909">
                  <c:v>7.6359999999996022</c:v>
                </c:pt>
                <c:pt idx="1910">
                  <c:v>7.6399999999996018</c:v>
                </c:pt>
                <c:pt idx="1911">
                  <c:v>7.6439999999996013</c:v>
                </c:pt>
                <c:pt idx="1912">
                  <c:v>7.6479999999996009</c:v>
                </c:pt>
                <c:pt idx="1913">
                  <c:v>7.6519999999996005</c:v>
                </c:pt>
                <c:pt idx="1914">
                  <c:v>7.6559999999996</c:v>
                </c:pt>
                <c:pt idx="1915">
                  <c:v>7.6599999999995996</c:v>
                </c:pt>
                <c:pt idx="1916">
                  <c:v>7.6639999999995991</c:v>
                </c:pt>
                <c:pt idx="1917">
                  <c:v>7.6679999999995987</c:v>
                </c:pt>
                <c:pt idx="1918">
                  <c:v>7.6719999999995983</c:v>
                </c:pt>
                <c:pt idx="1919">
                  <c:v>7.6759999999995978</c:v>
                </c:pt>
                <c:pt idx="1920">
                  <c:v>7.6799999999995974</c:v>
                </c:pt>
                <c:pt idx="1921">
                  <c:v>7.6839999999995969</c:v>
                </c:pt>
                <c:pt idx="1922">
                  <c:v>7.6879999999995965</c:v>
                </c:pt>
                <c:pt idx="1923">
                  <c:v>7.691999999999596</c:v>
                </c:pt>
                <c:pt idx="1924">
                  <c:v>7.6959999999995956</c:v>
                </c:pt>
                <c:pt idx="1925">
                  <c:v>7.6999999999995952</c:v>
                </c:pt>
                <c:pt idx="1926">
                  <c:v>7.7039999999995947</c:v>
                </c:pt>
                <c:pt idx="1927">
                  <c:v>7.7079999999995943</c:v>
                </c:pt>
                <c:pt idx="1928">
                  <c:v>7.7119999999995938</c:v>
                </c:pt>
                <c:pt idx="1929">
                  <c:v>7.7159999999995934</c:v>
                </c:pt>
                <c:pt idx="1930">
                  <c:v>7.719999999999593</c:v>
                </c:pt>
                <c:pt idx="1931">
                  <c:v>7.7239999999995925</c:v>
                </c:pt>
                <c:pt idx="1932">
                  <c:v>7.7279999999995921</c:v>
                </c:pt>
                <c:pt idx="1933">
                  <c:v>7.7319999999995916</c:v>
                </c:pt>
                <c:pt idx="1934">
                  <c:v>7.7359999999995912</c:v>
                </c:pt>
                <c:pt idx="1935">
                  <c:v>7.7399999999995908</c:v>
                </c:pt>
                <c:pt idx="1936">
                  <c:v>7.7439999999995903</c:v>
                </c:pt>
                <c:pt idx="1937">
                  <c:v>7.7479999999995899</c:v>
                </c:pt>
                <c:pt idx="1938">
                  <c:v>7.7519999999995894</c:v>
                </c:pt>
                <c:pt idx="1939">
                  <c:v>7.755999999999589</c:v>
                </c:pt>
                <c:pt idx="1940">
                  <c:v>7.7599999999995886</c:v>
                </c:pt>
                <c:pt idx="1941">
                  <c:v>7.7639999999995881</c:v>
                </c:pt>
                <c:pt idx="1942">
                  <c:v>7.7679999999995877</c:v>
                </c:pt>
                <c:pt idx="1943">
                  <c:v>7.7719999999995872</c:v>
                </c:pt>
                <c:pt idx="1944">
                  <c:v>7.7759999999995868</c:v>
                </c:pt>
                <c:pt idx="1945">
                  <c:v>7.7799999999995864</c:v>
                </c:pt>
                <c:pt idx="1946">
                  <c:v>7.7839999999995859</c:v>
                </c:pt>
                <c:pt idx="1947">
                  <c:v>7.7879999999995855</c:v>
                </c:pt>
                <c:pt idx="1948">
                  <c:v>7.791999999999585</c:v>
                </c:pt>
                <c:pt idx="1949">
                  <c:v>7.7959999999995846</c:v>
                </c:pt>
                <c:pt idx="1950">
                  <c:v>7.7999999999995842</c:v>
                </c:pt>
                <c:pt idx="1951">
                  <c:v>7.8039999999995837</c:v>
                </c:pt>
                <c:pt idx="1952">
                  <c:v>7.8079999999995833</c:v>
                </c:pt>
                <c:pt idx="1953">
                  <c:v>7.8119999999995828</c:v>
                </c:pt>
                <c:pt idx="1954">
                  <c:v>7.8159999999995824</c:v>
                </c:pt>
                <c:pt idx="1955">
                  <c:v>7.819999999999582</c:v>
                </c:pt>
                <c:pt idx="1956">
                  <c:v>7.8239999999995815</c:v>
                </c:pt>
                <c:pt idx="1957">
                  <c:v>7.8279999999995811</c:v>
                </c:pt>
                <c:pt idx="1958">
                  <c:v>7.8319999999995806</c:v>
                </c:pt>
                <c:pt idx="1959">
                  <c:v>7.8359999999995802</c:v>
                </c:pt>
                <c:pt idx="1960">
                  <c:v>7.8399999999995797</c:v>
                </c:pt>
                <c:pt idx="1961">
                  <c:v>7.8439999999995793</c:v>
                </c:pt>
                <c:pt idx="1962">
                  <c:v>7.8479999999995789</c:v>
                </c:pt>
                <c:pt idx="1963">
                  <c:v>7.8519999999995784</c:v>
                </c:pt>
                <c:pt idx="1964">
                  <c:v>7.855999999999578</c:v>
                </c:pt>
                <c:pt idx="1965">
                  <c:v>7.8599999999995775</c:v>
                </c:pt>
                <c:pt idx="1966">
                  <c:v>7.8639999999995771</c:v>
                </c:pt>
                <c:pt idx="1967">
                  <c:v>7.8679999999995767</c:v>
                </c:pt>
                <c:pt idx="1968">
                  <c:v>7.8719999999995762</c:v>
                </c:pt>
                <c:pt idx="1969">
                  <c:v>7.8759999999995758</c:v>
                </c:pt>
                <c:pt idx="1970">
                  <c:v>7.8799999999995753</c:v>
                </c:pt>
                <c:pt idx="1971">
                  <c:v>7.8839999999995749</c:v>
                </c:pt>
                <c:pt idx="1972">
                  <c:v>7.8879999999995745</c:v>
                </c:pt>
                <c:pt idx="1973">
                  <c:v>7.891999999999574</c:v>
                </c:pt>
                <c:pt idx="1974">
                  <c:v>7.8959999999995736</c:v>
                </c:pt>
                <c:pt idx="1975">
                  <c:v>7.8999999999995731</c:v>
                </c:pt>
                <c:pt idx="1976">
                  <c:v>7.9039999999995727</c:v>
                </c:pt>
                <c:pt idx="1977">
                  <c:v>7.9079999999995723</c:v>
                </c:pt>
                <c:pt idx="1978">
                  <c:v>7.9119999999995718</c:v>
                </c:pt>
                <c:pt idx="1979">
                  <c:v>7.9159999999995714</c:v>
                </c:pt>
                <c:pt idx="1980">
                  <c:v>7.9199999999995709</c:v>
                </c:pt>
                <c:pt idx="1981">
                  <c:v>7.9239999999995705</c:v>
                </c:pt>
                <c:pt idx="1982">
                  <c:v>7.9279999999995701</c:v>
                </c:pt>
                <c:pt idx="1983">
                  <c:v>7.9319999999995696</c:v>
                </c:pt>
                <c:pt idx="1984">
                  <c:v>7.9359999999995692</c:v>
                </c:pt>
                <c:pt idx="1985">
                  <c:v>7.9399999999995687</c:v>
                </c:pt>
                <c:pt idx="1986">
                  <c:v>7.9439999999995683</c:v>
                </c:pt>
                <c:pt idx="1987">
                  <c:v>7.9479999999995679</c:v>
                </c:pt>
                <c:pt idx="1988">
                  <c:v>7.9519999999995674</c:v>
                </c:pt>
                <c:pt idx="1989">
                  <c:v>7.955999999999567</c:v>
                </c:pt>
                <c:pt idx="1990">
                  <c:v>7.9599999999995665</c:v>
                </c:pt>
                <c:pt idx="1991">
                  <c:v>7.9639999999995661</c:v>
                </c:pt>
                <c:pt idx="1992">
                  <c:v>7.9679999999995657</c:v>
                </c:pt>
                <c:pt idx="1993">
                  <c:v>7.9719999999995652</c:v>
                </c:pt>
                <c:pt idx="1994">
                  <c:v>7.9759999999995648</c:v>
                </c:pt>
                <c:pt idx="1995">
                  <c:v>7.9799999999995643</c:v>
                </c:pt>
                <c:pt idx="1996">
                  <c:v>7.9839999999995639</c:v>
                </c:pt>
                <c:pt idx="1997">
                  <c:v>7.9879999999995634</c:v>
                </c:pt>
                <c:pt idx="1998">
                  <c:v>7.991999999999563</c:v>
                </c:pt>
                <c:pt idx="1999">
                  <c:v>7.9959999999995626</c:v>
                </c:pt>
                <c:pt idx="2000">
                  <c:v>7.9999999999995621</c:v>
                </c:pt>
                <c:pt idx="2001">
                  <c:v>8.0039999999995626</c:v>
                </c:pt>
                <c:pt idx="2002">
                  <c:v>8.0079999999995621</c:v>
                </c:pt>
                <c:pt idx="2003">
                  <c:v>8.0119999999995617</c:v>
                </c:pt>
                <c:pt idx="2004">
                  <c:v>8.0159999999995613</c:v>
                </c:pt>
                <c:pt idx="2005">
                  <c:v>8.0199999999995608</c:v>
                </c:pt>
                <c:pt idx="2006">
                  <c:v>8.0239999999995604</c:v>
                </c:pt>
                <c:pt idx="2007">
                  <c:v>8.0279999999995599</c:v>
                </c:pt>
                <c:pt idx="2008">
                  <c:v>8.0319999999995595</c:v>
                </c:pt>
                <c:pt idx="2009">
                  <c:v>8.0359999999995591</c:v>
                </c:pt>
                <c:pt idx="2010">
                  <c:v>8.0399999999995586</c:v>
                </c:pt>
                <c:pt idx="2011">
                  <c:v>8.0439999999995582</c:v>
                </c:pt>
                <c:pt idx="2012">
                  <c:v>8.0479999999995577</c:v>
                </c:pt>
                <c:pt idx="2013">
                  <c:v>8.0519999999995573</c:v>
                </c:pt>
                <c:pt idx="2014">
                  <c:v>8.0559999999995568</c:v>
                </c:pt>
                <c:pt idx="2015">
                  <c:v>8.0599999999995564</c:v>
                </c:pt>
                <c:pt idx="2016">
                  <c:v>8.063999999999556</c:v>
                </c:pt>
                <c:pt idx="2017">
                  <c:v>8.0679999999995555</c:v>
                </c:pt>
                <c:pt idx="2018">
                  <c:v>8.0719999999995551</c:v>
                </c:pt>
                <c:pt idx="2019">
                  <c:v>8.0759999999995546</c:v>
                </c:pt>
                <c:pt idx="2020">
                  <c:v>8.0799999999995542</c:v>
                </c:pt>
                <c:pt idx="2021">
                  <c:v>8.0839999999995538</c:v>
                </c:pt>
                <c:pt idx="2022">
                  <c:v>8.0879999999995533</c:v>
                </c:pt>
                <c:pt idx="2023">
                  <c:v>8.0919999999995529</c:v>
                </c:pt>
                <c:pt idx="2024">
                  <c:v>8.0959999999995524</c:v>
                </c:pt>
                <c:pt idx="2025">
                  <c:v>8.099999999999552</c:v>
                </c:pt>
                <c:pt idx="2026">
                  <c:v>8.1039999999995516</c:v>
                </c:pt>
                <c:pt idx="2027">
                  <c:v>8.1079999999995511</c:v>
                </c:pt>
                <c:pt idx="2028">
                  <c:v>8.1119999999995507</c:v>
                </c:pt>
                <c:pt idx="2029">
                  <c:v>8.1159999999995502</c:v>
                </c:pt>
                <c:pt idx="2030">
                  <c:v>8.1199999999995498</c:v>
                </c:pt>
                <c:pt idx="2031">
                  <c:v>8.1239999999995494</c:v>
                </c:pt>
                <c:pt idx="2032">
                  <c:v>8.1279999999995489</c:v>
                </c:pt>
                <c:pt idx="2033">
                  <c:v>8.1319999999995485</c:v>
                </c:pt>
                <c:pt idx="2034">
                  <c:v>8.135999999999548</c:v>
                </c:pt>
                <c:pt idx="2035">
                  <c:v>8.1399999999995476</c:v>
                </c:pt>
                <c:pt idx="2036">
                  <c:v>8.1439999999995472</c:v>
                </c:pt>
                <c:pt idx="2037">
                  <c:v>8.1479999999995467</c:v>
                </c:pt>
                <c:pt idx="2038">
                  <c:v>8.1519999999995463</c:v>
                </c:pt>
                <c:pt idx="2039">
                  <c:v>8.1559999999995458</c:v>
                </c:pt>
                <c:pt idx="2040">
                  <c:v>8.1599999999995454</c:v>
                </c:pt>
                <c:pt idx="2041">
                  <c:v>8.163999999999545</c:v>
                </c:pt>
                <c:pt idx="2042">
                  <c:v>8.1679999999995445</c:v>
                </c:pt>
                <c:pt idx="2043">
                  <c:v>8.1719999999995441</c:v>
                </c:pt>
                <c:pt idx="2044">
                  <c:v>8.1759999999995436</c:v>
                </c:pt>
                <c:pt idx="2045">
                  <c:v>8.1799999999995432</c:v>
                </c:pt>
                <c:pt idx="2046">
                  <c:v>8.1839999999995428</c:v>
                </c:pt>
                <c:pt idx="2047">
                  <c:v>8.1879999999995423</c:v>
                </c:pt>
                <c:pt idx="2048">
                  <c:v>8.1919999999995419</c:v>
                </c:pt>
                <c:pt idx="2049">
                  <c:v>8.1959999999995414</c:v>
                </c:pt>
                <c:pt idx="2050">
                  <c:v>8.199999999999541</c:v>
                </c:pt>
                <c:pt idx="2051">
                  <c:v>8.2039999999995405</c:v>
                </c:pt>
                <c:pt idx="2052">
                  <c:v>8.2079999999995401</c:v>
                </c:pt>
                <c:pt idx="2053">
                  <c:v>8.2119999999995397</c:v>
                </c:pt>
                <c:pt idx="2054">
                  <c:v>8.2159999999995392</c:v>
                </c:pt>
                <c:pt idx="2055">
                  <c:v>8.2199999999995388</c:v>
                </c:pt>
                <c:pt idx="2056">
                  <c:v>8.2239999999995383</c:v>
                </c:pt>
                <c:pt idx="2057">
                  <c:v>8.2279999999995379</c:v>
                </c:pt>
                <c:pt idx="2058">
                  <c:v>8.2319999999995375</c:v>
                </c:pt>
                <c:pt idx="2059">
                  <c:v>8.235999999999537</c:v>
                </c:pt>
                <c:pt idx="2060">
                  <c:v>8.2399999999995366</c:v>
                </c:pt>
                <c:pt idx="2061">
                  <c:v>8.2439999999995361</c:v>
                </c:pt>
                <c:pt idx="2062">
                  <c:v>8.2479999999995357</c:v>
                </c:pt>
                <c:pt idx="2063">
                  <c:v>8.2519999999995353</c:v>
                </c:pt>
                <c:pt idx="2064">
                  <c:v>8.2559999999995348</c:v>
                </c:pt>
                <c:pt idx="2065">
                  <c:v>8.2599999999995344</c:v>
                </c:pt>
                <c:pt idx="2066">
                  <c:v>8.2639999999995339</c:v>
                </c:pt>
                <c:pt idx="2067">
                  <c:v>8.2679999999995335</c:v>
                </c:pt>
                <c:pt idx="2068">
                  <c:v>8.2719999999995331</c:v>
                </c:pt>
                <c:pt idx="2069">
                  <c:v>8.2759999999995326</c:v>
                </c:pt>
                <c:pt idx="2070">
                  <c:v>8.2799999999995322</c:v>
                </c:pt>
                <c:pt idx="2071">
                  <c:v>8.2839999999995317</c:v>
                </c:pt>
                <c:pt idx="2072">
                  <c:v>8.2879999999995313</c:v>
                </c:pt>
                <c:pt idx="2073">
                  <c:v>8.2919999999995309</c:v>
                </c:pt>
                <c:pt idx="2074">
                  <c:v>8.2959999999995304</c:v>
                </c:pt>
                <c:pt idx="2075">
                  <c:v>8.29999999999953</c:v>
                </c:pt>
                <c:pt idx="2076">
                  <c:v>8.3039999999995295</c:v>
                </c:pt>
                <c:pt idx="2077">
                  <c:v>8.3079999999995291</c:v>
                </c:pt>
                <c:pt idx="2078">
                  <c:v>8.3119999999995287</c:v>
                </c:pt>
                <c:pt idx="2079">
                  <c:v>8.3159999999995282</c:v>
                </c:pt>
                <c:pt idx="2080">
                  <c:v>8.3199999999995278</c:v>
                </c:pt>
                <c:pt idx="2081">
                  <c:v>8.3239999999995273</c:v>
                </c:pt>
                <c:pt idx="2082">
                  <c:v>8.3279999999995269</c:v>
                </c:pt>
                <c:pt idx="2083">
                  <c:v>8.3319999999995265</c:v>
                </c:pt>
                <c:pt idx="2084">
                  <c:v>8.335999999999526</c:v>
                </c:pt>
                <c:pt idx="2085">
                  <c:v>8.3399999999995256</c:v>
                </c:pt>
                <c:pt idx="2086">
                  <c:v>8.3439999999995251</c:v>
                </c:pt>
                <c:pt idx="2087">
                  <c:v>8.3479999999995247</c:v>
                </c:pt>
                <c:pt idx="2088">
                  <c:v>8.3519999999995242</c:v>
                </c:pt>
                <c:pt idx="2089">
                  <c:v>8.3559999999995238</c:v>
                </c:pt>
                <c:pt idx="2090">
                  <c:v>8.3599999999995234</c:v>
                </c:pt>
                <c:pt idx="2091">
                  <c:v>8.3639999999995229</c:v>
                </c:pt>
                <c:pt idx="2092">
                  <c:v>8.3679999999995225</c:v>
                </c:pt>
                <c:pt idx="2093">
                  <c:v>8.371999999999522</c:v>
                </c:pt>
                <c:pt idx="2094">
                  <c:v>8.3759999999995216</c:v>
                </c:pt>
                <c:pt idx="2095">
                  <c:v>8.3799999999995212</c:v>
                </c:pt>
                <c:pt idx="2096">
                  <c:v>8.3839999999995207</c:v>
                </c:pt>
                <c:pt idx="2097">
                  <c:v>8.3879999999995203</c:v>
                </c:pt>
                <c:pt idx="2098">
                  <c:v>8.3919999999995198</c:v>
                </c:pt>
                <c:pt idx="2099">
                  <c:v>8.3959999999995194</c:v>
                </c:pt>
                <c:pt idx="2100">
                  <c:v>8.399999999999519</c:v>
                </c:pt>
                <c:pt idx="2101">
                  <c:v>8.4039999999995185</c:v>
                </c:pt>
                <c:pt idx="2102">
                  <c:v>8.4079999999995181</c:v>
                </c:pt>
                <c:pt idx="2103">
                  <c:v>8.4119999999995176</c:v>
                </c:pt>
                <c:pt idx="2104">
                  <c:v>8.4159999999995172</c:v>
                </c:pt>
                <c:pt idx="2105">
                  <c:v>8.4199999999995168</c:v>
                </c:pt>
                <c:pt idx="2106">
                  <c:v>8.4239999999995163</c:v>
                </c:pt>
                <c:pt idx="2107">
                  <c:v>8.4279999999995159</c:v>
                </c:pt>
                <c:pt idx="2108">
                  <c:v>8.4319999999995154</c:v>
                </c:pt>
                <c:pt idx="2109">
                  <c:v>8.435999999999515</c:v>
                </c:pt>
                <c:pt idx="2110">
                  <c:v>8.4399999999995146</c:v>
                </c:pt>
                <c:pt idx="2111">
                  <c:v>8.4439999999995141</c:v>
                </c:pt>
                <c:pt idx="2112">
                  <c:v>8.4479999999995137</c:v>
                </c:pt>
                <c:pt idx="2113">
                  <c:v>8.4519999999995132</c:v>
                </c:pt>
                <c:pt idx="2114">
                  <c:v>8.4559999999995128</c:v>
                </c:pt>
                <c:pt idx="2115">
                  <c:v>8.4599999999995124</c:v>
                </c:pt>
                <c:pt idx="2116">
                  <c:v>8.4639999999995119</c:v>
                </c:pt>
                <c:pt idx="2117">
                  <c:v>8.4679999999995115</c:v>
                </c:pt>
                <c:pt idx="2118">
                  <c:v>8.471999999999511</c:v>
                </c:pt>
                <c:pt idx="2119">
                  <c:v>8.4759999999995106</c:v>
                </c:pt>
                <c:pt idx="2120">
                  <c:v>8.4799999999995102</c:v>
                </c:pt>
                <c:pt idx="2121">
                  <c:v>8.4839999999995097</c:v>
                </c:pt>
                <c:pt idx="2122">
                  <c:v>8.4879999999995093</c:v>
                </c:pt>
                <c:pt idx="2123">
                  <c:v>8.4919999999995088</c:v>
                </c:pt>
                <c:pt idx="2124">
                  <c:v>8.4959999999995084</c:v>
                </c:pt>
                <c:pt idx="2125">
                  <c:v>8.4999999999995079</c:v>
                </c:pt>
                <c:pt idx="2126">
                  <c:v>8.5039999999995075</c:v>
                </c:pt>
                <c:pt idx="2127">
                  <c:v>8.5079999999995071</c:v>
                </c:pt>
                <c:pt idx="2128">
                  <c:v>8.5119999999995066</c:v>
                </c:pt>
                <c:pt idx="2129">
                  <c:v>8.5159999999995062</c:v>
                </c:pt>
                <c:pt idx="2130">
                  <c:v>8.5199999999995057</c:v>
                </c:pt>
                <c:pt idx="2131">
                  <c:v>8.5239999999995053</c:v>
                </c:pt>
                <c:pt idx="2132">
                  <c:v>8.5279999999995049</c:v>
                </c:pt>
                <c:pt idx="2133">
                  <c:v>8.5319999999995044</c:v>
                </c:pt>
                <c:pt idx="2134">
                  <c:v>8.535999999999504</c:v>
                </c:pt>
                <c:pt idx="2135">
                  <c:v>8.5399999999995035</c:v>
                </c:pt>
                <c:pt idx="2136">
                  <c:v>8.5439999999995031</c:v>
                </c:pt>
                <c:pt idx="2137">
                  <c:v>8.5479999999995027</c:v>
                </c:pt>
                <c:pt idx="2138">
                  <c:v>8.5519999999995022</c:v>
                </c:pt>
                <c:pt idx="2139">
                  <c:v>8.5559999999995018</c:v>
                </c:pt>
                <c:pt idx="2140">
                  <c:v>8.5599999999995013</c:v>
                </c:pt>
                <c:pt idx="2141">
                  <c:v>8.5639999999995009</c:v>
                </c:pt>
                <c:pt idx="2142">
                  <c:v>8.5679999999995005</c:v>
                </c:pt>
                <c:pt idx="2143">
                  <c:v>8.5719999999995</c:v>
                </c:pt>
                <c:pt idx="2144">
                  <c:v>8.5759999999994996</c:v>
                </c:pt>
                <c:pt idx="2145">
                  <c:v>8.5799999999994991</c:v>
                </c:pt>
                <c:pt idx="2146">
                  <c:v>8.5839999999994987</c:v>
                </c:pt>
                <c:pt idx="2147">
                  <c:v>8.5879999999994983</c:v>
                </c:pt>
                <c:pt idx="2148">
                  <c:v>8.5919999999994978</c:v>
                </c:pt>
                <c:pt idx="2149">
                  <c:v>8.5959999999994974</c:v>
                </c:pt>
                <c:pt idx="2150">
                  <c:v>8.5999999999994969</c:v>
                </c:pt>
                <c:pt idx="2151">
                  <c:v>8.6039999999994965</c:v>
                </c:pt>
                <c:pt idx="2152">
                  <c:v>8.6079999999994961</c:v>
                </c:pt>
                <c:pt idx="2153">
                  <c:v>8.6119999999994956</c:v>
                </c:pt>
                <c:pt idx="2154">
                  <c:v>8.6159999999994952</c:v>
                </c:pt>
                <c:pt idx="2155">
                  <c:v>8.6199999999994947</c:v>
                </c:pt>
                <c:pt idx="2156">
                  <c:v>8.6239999999994943</c:v>
                </c:pt>
                <c:pt idx="2157">
                  <c:v>8.6279999999994939</c:v>
                </c:pt>
                <c:pt idx="2158">
                  <c:v>8.6319999999994934</c:v>
                </c:pt>
                <c:pt idx="2159">
                  <c:v>8.635999999999493</c:v>
                </c:pt>
                <c:pt idx="2160">
                  <c:v>8.6399999999994925</c:v>
                </c:pt>
                <c:pt idx="2161">
                  <c:v>8.6439999999994921</c:v>
                </c:pt>
                <c:pt idx="2162">
                  <c:v>8.6479999999994916</c:v>
                </c:pt>
                <c:pt idx="2163">
                  <c:v>8.6519999999994912</c:v>
                </c:pt>
                <c:pt idx="2164">
                  <c:v>8.6559999999994908</c:v>
                </c:pt>
                <c:pt idx="2165">
                  <c:v>8.6599999999994903</c:v>
                </c:pt>
                <c:pt idx="2166">
                  <c:v>8.6639999999994899</c:v>
                </c:pt>
                <c:pt idx="2167">
                  <c:v>8.6679999999994894</c:v>
                </c:pt>
                <c:pt idx="2168">
                  <c:v>8.671999999999489</c:v>
                </c:pt>
                <c:pt idx="2169">
                  <c:v>8.6759999999994886</c:v>
                </c:pt>
                <c:pt idx="2170">
                  <c:v>8.6799999999994881</c:v>
                </c:pt>
                <c:pt idx="2171">
                  <c:v>8.6839999999994877</c:v>
                </c:pt>
                <c:pt idx="2172">
                  <c:v>8.6879999999994872</c:v>
                </c:pt>
                <c:pt idx="2173">
                  <c:v>8.6919999999994868</c:v>
                </c:pt>
                <c:pt idx="2174">
                  <c:v>8.6959999999994864</c:v>
                </c:pt>
                <c:pt idx="2175">
                  <c:v>8.6999999999994859</c:v>
                </c:pt>
                <c:pt idx="2176">
                  <c:v>8.7039999999994855</c:v>
                </c:pt>
                <c:pt idx="2177">
                  <c:v>8.707999999999485</c:v>
                </c:pt>
                <c:pt idx="2178">
                  <c:v>8.7119999999994846</c:v>
                </c:pt>
                <c:pt idx="2179">
                  <c:v>8.7159999999994842</c:v>
                </c:pt>
                <c:pt idx="2180">
                  <c:v>8.7199999999994837</c:v>
                </c:pt>
                <c:pt idx="2181">
                  <c:v>8.7239999999994833</c:v>
                </c:pt>
                <c:pt idx="2182">
                  <c:v>8.7279999999994828</c:v>
                </c:pt>
                <c:pt idx="2183">
                  <c:v>8.7319999999994824</c:v>
                </c:pt>
                <c:pt idx="2184">
                  <c:v>8.735999999999482</c:v>
                </c:pt>
                <c:pt idx="2185">
                  <c:v>8.7399999999994815</c:v>
                </c:pt>
                <c:pt idx="2186">
                  <c:v>8.7439999999994811</c:v>
                </c:pt>
                <c:pt idx="2187">
                  <c:v>8.7479999999994806</c:v>
                </c:pt>
                <c:pt idx="2188">
                  <c:v>8.7519999999994802</c:v>
                </c:pt>
                <c:pt idx="2189">
                  <c:v>8.7559999999994798</c:v>
                </c:pt>
                <c:pt idx="2190">
                  <c:v>8.7599999999994793</c:v>
                </c:pt>
                <c:pt idx="2191">
                  <c:v>8.7639999999994789</c:v>
                </c:pt>
                <c:pt idx="2192">
                  <c:v>8.7679999999994784</c:v>
                </c:pt>
                <c:pt idx="2193">
                  <c:v>8.771999999999478</c:v>
                </c:pt>
                <c:pt idx="2194">
                  <c:v>8.7759999999994776</c:v>
                </c:pt>
                <c:pt idx="2195">
                  <c:v>8.7799999999994771</c:v>
                </c:pt>
                <c:pt idx="2196">
                  <c:v>8.7839999999994767</c:v>
                </c:pt>
                <c:pt idx="2197">
                  <c:v>8.7879999999994762</c:v>
                </c:pt>
                <c:pt idx="2198">
                  <c:v>8.7919999999994758</c:v>
                </c:pt>
                <c:pt idx="2199">
                  <c:v>8.7959999999994753</c:v>
                </c:pt>
                <c:pt idx="2200">
                  <c:v>8.7999999999994749</c:v>
                </c:pt>
                <c:pt idx="2201">
                  <c:v>8.8039999999994745</c:v>
                </c:pt>
                <c:pt idx="2202">
                  <c:v>8.807999999999474</c:v>
                </c:pt>
                <c:pt idx="2203">
                  <c:v>8.8119999999994736</c:v>
                </c:pt>
                <c:pt idx="2204">
                  <c:v>8.8159999999994731</c:v>
                </c:pt>
                <c:pt idx="2205">
                  <c:v>8.8199999999994727</c:v>
                </c:pt>
                <c:pt idx="2206">
                  <c:v>8.8239999999994723</c:v>
                </c:pt>
                <c:pt idx="2207">
                  <c:v>8.8279999999994718</c:v>
                </c:pt>
                <c:pt idx="2208">
                  <c:v>8.8319999999994714</c:v>
                </c:pt>
                <c:pt idx="2209">
                  <c:v>8.8359999999994709</c:v>
                </c:pt>
                <c:pt idx="2210">
                  <c:v>8.8399999999994705</c:v>
                </c:pt>
                <c:pt idx="2211">
                  <c:v>8.8439999999994701</c:v>
                </c:pt>
                <c:pt idx="2212">
                  <c:v>8.8479999999994696</c:v>
                </c:pt>
                <c:pt idx="2213">
                  <c:v>8.8519999999994692</c:v>
                </c:pt>
                <c:pt idx="2214">
                  <c:v>8.8559999999994687</c:v>
                </c:pt>
                <c:pt idx="2215">
                  <c:v>8.8599999999994683</c:v>
                </c:pt>
                <c:pt idx="2216">
                  <c:v>8.8639999999994679</c:v>
                </c:pt>
                <c:pt idx="2217">
                  <c:v>8.8679999999994674</c:v>
                </c:pt>
                <c:pt idx="2218">
                  <c:v>8.871999999999467</c:v>
                </c:pt>
                <c:pt idx="2219">
                  <c:v>8.8759999999994665</c:v>
                </c:pt>
                <c:pt idx="2220">
                  <c:v>8.8799999999994661</c:v>
                </c:pt>
                <c:pt idx="2221">
                  <c:v>8.8839999999994657</c:v>
                </c:pt>
                <c:pt idx="2222">
                  <c:v>8.8879999999994652</c:v>
                </c:pt>
                <c:pt idx="2223">
                  <c:v>8.8919999999994648</c:v>
                </c:pt>
                <c:pt idx="2224">
                  <c:v>8.8959999999994643</c:v>
                </c:pt>
                <c:pt idx="2225">
                  <c:v>8.8999999999994639</c:v>
                </c:pt>
                <c:pt idx="2226">
                  <c:v>8.9039999999994635</c:v>
                </c:pt>
                <c:pt idx="2227">
                  <c:v>8.907999999999463</c:v>
                </c:pt>
                <c:pt idx="2228">
                  <c:v>8.9119999999994626</c:v>
                </c:pt>
                <c:pt idx="2229">
                  <c:v>8.9159999999994621</c:v>
                </c:pt>
                <c:pt idx="2230">
                  <c:v>8.9199999999994617</c:v>
                </c:pt>
                <c:pt idx="2231">
                  <c:v>8.9239999999994613</c:v>
                </c:pt>
                <c:pt idx="2232">
                  <c:v>8.9279999999994608</c:v>
                </c:pt>
                <c:pt idx="2233">
                  <c:v>8.9319999999994604</c:v>
                </c:pt>
                <c:pt idx="2234">
                  <c:v>8.9359999999994599</c:v>
                </c:pt>
                <c:pt idx="2235">
                  <c:v>8.9399999999994595</c:v>
                </c:pt>
                <c:pt idx="2236">
                  <c:v>8.943999999999459</c:v>
                </c:pt>
                <c:pt idx="2237">
                  <c:v>8.9479999999994586</c:v>
                </c:pt>
                <c:pt idx="2238">
                  <c:v>8.9519999999994582</c:v>
                </c:pt>
                <c:pt idx="2239">
                  <c:v>8.9559999999994577</c:v>
                </c:pt>
                <c:pt idx="2240">
                  <c:v>8.9599999999994573</c:v>
                </c:pt>
                <c:pt idx="2241">
                  <c:v>8.9639999999994568</c:v>
                </c:pt>
                <c:pt idx="2242">
                  <c:v>8.9679999999994564</c:v>
                </c:pt>
                <c:pt idx="2243">
                  <c:v>8.971999999999456</c:v>
                </c:pt>
                <c:pt idx="2244">
                  <c:v>8.9759999999994555</c:v>
                </c:pt>
                <c:pt idx="2245">
                  <c:v>8.9799999999994551</c:v>
                </c:pt>
                <c:pt idx="2246">
                  <c:v>8.9839999999994546</c:v>
                </c:pt>
                <c:pt idx="2247">
                  <c:v>8.9879999999994542</c:v>
                </c:pt>
                <c:pt idx="2248">
                  <c:v>8.9919999999994538</c:v>
                </c:pt>
                <c:pt idx="2249">
                  <c:v>8.9959999999994533</c:v>
                </c:pt>
                <c:pt idx="2250">
                  <c:v>8.9999999999994529</c:v>
                </c:pt>
                <c:pt idx="2251">
                  <c:v>9.0039999999994524</c:v>
                </c:pt>
                <c:pt idx="2252">
                  <c:v>9.007999999999452</c:v>
                </c:pt>
                <c:pt idx="2253">
                  <c:v>9.0119999999994516</c:v>
                </c:pt>
                <c:pt idx="2254">
                  <c:v>9.0159999999994511</c:v>
                </c:pt>
                <c:pt idx="2255">
                  <c:v>9.0199999999994507</c:v>
                </c:pt>
                <c:pt idx="2256">
                  <c:v>9.0239999999994502</c:v>
                </c:pt>
                <c:pt idx="2257">
                  <c:v>9.0279999999994498</c:v>
                </c:pt>
                <c:pt idx="2258">
                  <c:v>9.0319999999994494</c:v>
                </c:pt>
                <c:pt idx="2259">
                  <c:v>9.0359999999994489</c:v>
                </c:pt>
                <c:pt idx="2260">
                  <c:v>9.0399999999994485</c:v>
                </c:pt>
                <c:pt idx="2261">
                  <c:v>9.043999999999448</c:v>
                </c:pt>
                <c:pt idx="2262">
                  <c:v>9.0479999999994476</c:v>
                </c:pt>
                <c:pt idx="2263">
                  <c:v>9.0519999999994472</c:v>
                </c:pt>
                <c:pt idx="2264">
                  <c:v>9.0559999999994467</c:v>
                </c:pt>
                <c:pt idx="2265">
                  <c:v>9.0599999999994463</c:v>
                </c:pt>
                <c:pt idx="2266">
                  <c:v>9.0639999999994458</c:v>
                </c:pt>
                <c:pt idx="2267">
                  <c:v>9.0679999999994454</c:v>
                </c:pt>
                <c:pt idx="2268">
                  <c:v>9.071999999999445</c:v>
                </c:pt>
                <c:pt idx="2269">
                  <c:v>9.0759999999994445</c:v>
                </c:pt>
                <c:pt idx="2270">
                  <c:v>9.0799999999994441</c:v>
                </c:pt>
                <c:pt idx="2271">
                  <c:v>9.0839999999994436</c:v>
                </c:pt>
                <c:pt idx="2272">
                  <c:v>9.0879999999994432</c:v>
                </c:pt>
                <c:pt idx="2273">
                  <c:v>9.0919999999994427</c:v>
                </c:pt>
                <c:pt idx="2274">
                  <c:v>9.0959999999994423</c:v>
                </c:pt>
                <c:pt idx="2275">
                  <c:v>9.0999999999994419</c:v>
                </c:pt>
                <c:pt idx="2276">
                  <c:v>9.1039999999994414</c:v>
                </c:pt>
                <c:pt idx="2277">
                  <c:v>9.107999999999441</c:v>
                </c:pt>
                <c:pt idx="2278">
                  <c:v>9.1119999999994405</c:v>
                </c:pt>
                <c:pt idx="2279">
                  <c:v>9.1159999999994401</c:v>
                </c:pt>
                <c:pt idx="2280">
                  <c:v>9.1199999999994397</c:v>
                </c:pt>
                <c:pt idx="2281">
                  <c:v>9.1239999999994392</c:v>
                </c:pt>
                <c:pt idx="2282">
                  <c:v>9.1279999999994388</c:v>
                </c:pt>
                <c:pt idx="2283">
                  <c:v>9.1319999999994383</c:v>
                </c:pt>
                <c:pt idx="2284">
                  <c:v>9.1359999999994379</c:v>
                </c:pt>
                <c:pt idx="2285">
                  <c:v>9.1399999999994375</c:v>
                </c:pt>
                <c:pt idx="2286">
                  <c:v>9.143999999999437</c:v>
                </c:pt>
                <c:pt idx="2287">
                  <c:v>9.1479999999994366</c:v>
                </c:pt>
                <c:pt idx="2288">
                  <c:v>9.1519999999994361</c:v>
                </c:pt>
                <c:pt idx="2289">
                  <c:v>9.1559999999994357</c:v>
                </c:pt>
                <c:pt idx="2290">
                  <c:v>9.1599999999994353</c:v>
                </c:pt>
                <c:pt idx="2291">
                  <c:v>9.1639999999994348</c:v>
                </c:pt>
                <c:pt idx="2292">
                  <c:v>9.1679999999994344</c:v>
                </c:pt>
                <c:pt idx="2293">
                  <c:v>9.1719999999994339</c:v>
                </c:pt>
                <c:pt idx="2294">
                  <c:v>9.1759999999994335</c:v>
                </c:pt>
                <c:pt idx="2295">
                  <c:v>9.1799999999994331</c:v>
                </c:pt>
                <c:pt idx="2296">
                  <c:v>9.1839999999994326</c:v>
                </c:pt>
                <c:pt idx="2297">
                  <c:v>9.1879999999994322</c:v>
                </c:pt>
                <c:pt idx="2298">
                  <c:v>9.1919999999994317</c:v>
                </c:pt>
                <c:pt idx="2299">
                  <c:v>9.1959999999994313</c:v>
                </c:pt>
                <c:pt idx="2300">
                  <c:v>9.1999999999994309</c:v>
                </c:pt>
                <c:pt idx="2301">
                  <c:v>9.2039999999994304</c:v>
                </c:pt>
                <c:pt idx="2302">
                  <c:v>9.20799999999943</c:v>
                </c:pt>
                <c:pt idx="2303">
                  <c:v>9.2119999999994295</c:v>
                </c:pt>
                <c:pt idx="2304">
                  <c:v>9.2159999999994291</c:v>
                </c:pt>
                <c:pt idx="2305">
                  <c:v>9.2199999999994287</c:v>
                </c:pt>
                <c:pt idx="2306">
                  <c:v>9.2239999999994282</c:v>
                </c:pt>
                <c:pt idx="2307">
                  <c:v>9.2279999999994278</c:v>
                </c:pt>
                <c:pt idx="2308">
                  <c:v>9.2319999999994273</c:v>
                </c:pt>
                <c:pt idx="2309">
                  <c:v>9.2359999999994269</c:v>
                </c:pt>
                <c:pt idx="2310">
                  <c:v>9.2399999999994264</c:v>
                </c:pt>
                <c:pt idx="2311">
                  <c:v>9.243999999999426</c:v>
                </c:pt>
                <c:pt idx="2312">
                  <c:v>9.2479999999994256</c:v>
                </c:pt>
                <c:pt idx="2313">
                  <c:v>9.2519999999994251</c:v>
                </c:pt>
                <c:pt idx="2314">
                  <c:v>9.2559999999994247</c:v>
                </c:pt>
                <c:pt idx="2315">
                  <c:v>9.2599999999994242</c:v>
                </c:pt>
                <c:pt idx="2316">
                  <c:v>9.2639999999994238</c:v>
                </c:pt>
                <c:pt idx="2317">
                  <c:v>9.2679999999994234</c:v>
                </c:pt>
                <c:pt idx="2318">
                  <c:v>9.2719999999994229</c:v>
                </c:pt>
                <c:pt idx="2319">
                  <c:v>9.2759999999994225</c:v>
                </c:pt>
                <c:pt idx="2320">
                  <c:v>9.279999999999422</c:v>
                </c:pt>
                <c:pt idx="2321">
                  <c:v>9.2839999999994216</c:v>
                </c:pt>
                <c:pt idx="2322">
                  <c:v>9.2879999999994212</c:v>
                </c:pt>
                <c:pt idx="2323">
                  <c:v>9.2919999999994207</c:v>
                </c:pt>
                <c:pt idx="2324">
                  <c:v>9.2959999999994203</c:v>
                </c:pt>
                <c:pt idx="2325">
                  <c:v>9.2999999999994198</c:v>
                </c:pt>
                <c:pt idx="2326">
                  <c:v>9.3039999999994194</c:v>
                </c:pt>
                <c:pt idx="2327">
                  <c:v>9.307999999999419</c:v>
                </c:pt>
                <c:pt idx="2328">
                  <c:v>9.3119999999994185</c:v>
                </c:pt>
                <c:pt idx="2329">
                  <c:v>9.3159999999994181</c:v>
                </c:pt>
                <c:pt idx="2330">
                  <c:v>9.3199999999994176</c:v>
                </c:pt>
                <c:pt idx="2331">
                  <c:v>9.3239999999994172</c:v>
                </c:pt>
                <c:pt idx="2332">
                  <c:v>9.3279999999994168</c:v>
                </c:pt>
                <c:pt idx="2333">
                  <c:v>9.3319999999994163</c:v>
                </c:pt>
                <c:pt idx="2334">
                  <c:v>9.3359999999994159</c:v>
                </c:pt>
                <c:pt idx="2335">
                  <c:v>9.3399999999994154</c:v>
                </c:pt>
                <c:pt idx="2336">
                  <c:v>9.343999999999415</c:v>
                </c:pt>
                <c:pt idx="2337">
                  <c:v>9.3479999999994146</c:v>
                </c:pt>
                <c:pt idx="2338">
                  <c:v>9.3519999999994141</c:v>
                </c:pt>
                <c:pt idx="2339">
                  <c:v>9.3559999999994137</c:v>
                </c:pt>
                <c:pt idx="2340">
                  <c:v>9.3599999999994132</c:v>
                </c:pt>
                <c:pt idx="2341">
                  <c:v>9.3639999999994128</c:v>
                </c:pt>
                <c:pt idx="2342">
                  <c:v>9.3679999999994124</c:v>
                </c:pt>
                <c:pt idx="2343">
                  <c:v>9.3719999999994119</c:v>
                </c:pt>
                <c:pt idx="2344">
                  <c:v>9.3759999999994115</c:v>
                </c:pt>
                <c:pt idx="2345">
                  <c:v>9.379999999999411</c:v>
                </c:pt>
                <c:pt idx="2346">
                  <c:v>9.3839999999994106</c:v>
                </c:pt>
                <c:pt idx="2347">
                  <c:v>9.3879999999994102</c:v>
                </c:pt>
                <c:pt idx="2348">
                  <c:v>9.3919999999994097</c:v>
                </c:pt>
                <c:pt idx="2349">
                  <c:v>9.3959999999994093</c:v>
                </c:pt>
                <c:pt idx="2350">
                  <c:v>9.3999999999994088</c:v>
                </c:pt>
                <c:pt idx="2351">
                  <c:v>9.4039999999994084</c:v>
                </c:pt>
                <c:pt idx="2352">
                  <c:v>9.4079999999994079</c:v>
                </c:pt>
                <c:pt idx="2353">
                  <c:v>9.4119999999994075</c:v>
                </c:pt>
                <c:pt idx="2354">
                  <c:v>9.4159999999994071</c:v>
                </c:pt>
                <c:pt idx="2355">
                  <c:v>9.4199999999994066</c:v>
                </c:pt>
                <c:pt idx="2356">
                  <c:v>9.4239999999994062</c:v>
                </c:pt>
                <c:pt idx="2357">
                  <c:v>9.4279999999994057</c:v>
                </c:pt>
                <c:pt idx="2358">
                  <c:v>9.4319999999994053</c:v>
                </c:pt>
                <c:pt idx="2359">
                  <c:v>9.4359999999994049</c:v>
                </c:pt>
                <c:pt idx="2360">
                  <c:v>9.4399999999994044</c:v>
                </c:pt>
                <c:pt idx="2361">
                  <c:v>9.443999999999404</c:v>
                </c:pt>
                <c:pt idx="2362">
                  <c:v>9.4479999999994035</c:v>
                </c:pt>
                <c:pt idx="2363">
                  <c:v>9.4519999999994031</c:v>
                </c:pt>
                <c:pt idx="2364">
                  <c:v>9.4559999999994027</c:v>
                </c:pt>
                <c:pt idx="2365">
                  <c:v>9.4599999999994022</c:v>
                </c:pt>
                <c:pt idx="2366">
                  <c:v>9.4639999999994018</c:v>
                </c:pt>
                <c:pt idx="2367">
                  <c:v>9.4679999999994013</c:v>
                </c:pt>
                <c:pt idx="2368">
                  <c:v>9.4719999999994009</c:v>
                </c:pt>
                <c:pt idx="2369">
                  <c:v>9.4759999999994005</c:v>
                </c:pt>
                <c:pt idx="2370">
                  <c:v>9.4799999999994</c:v>
                </c:pt>
                <c:pt idx="2371">
                  <c:v>9.4839999999993996</c:v>
                </c:pt>
                <c:pt idx="2372">
                  <c:v>9.4879999999993991</c:v>
                </c:pt>
                <c:pt idx="2373">
                  <c:v>9.4919999999993987</c:v>
                </c:pt>
                <c:pt idx="2374">
                  <c:v>9.4959999999993983</c:v>
                </c:pt>
                <c:pt idx="2375">
                  <c:v>9.4999999999993978</c:v>
                </c:pt>
                <c:pt idx="2376">
                  <c:v>9.5039999999993974</c:v>
                </c:pt>
                <c:pt idx="2377">
                  <c:v>9.5079999999993969</c:v>
                </c:pt>
                <c:pt idx="2378">
                  <c:v>9.5119999999993965</c:v>
                </c:pt>
                <c:pt idx="2379">
                  <c:v>9.5159999999993961</c:v>
                </c:pt>
                <c:pt idx="2380">
                  <c:v>9.5199999999993956</c:v>
                </c:pt>
                <c:pt idx="2381">
                  <c:v>9.5239999999993952</c:v>
                </c:pt>
                <c:pt idx="2382">
                  <c:v>9.5279999999993947</c:v>
                </c:pt>
                <c:pt idx="2383">
                  <c:v>9.5319999999993943</c:v>
                </c:pt>
                <c:pt idx="2384">
                  <c:v>9.5359999999993939</c:v>
                </c:pt>
                <c:pt idx="2385">
                  <c:v>9.5399999999993934</c:v>
                </c:pt>
                <c:pt idx="2386">
                  <c:v>9.543999999999393</c:v>
                </c:pt>
                <c:pt idx="2387">
                  <c:v>9.5479999999993925</c:v>
                </c:pt>
                <c:pt idx="2388">
                  <c:v>9.5519999999993921</c:v>
                </c:pt>
                <c:pt idx="2389">
                  <c:v>9.5559999999993916</c:v>
                </c:pt>
                <c:pt idx="2390">
                  <c:v>9.5599999999993912</c:v>
                </c:pt>
                <c:pt idx="2391">
                  <c:v>9.5639999999993908</c:v>
                </c:pt>
                <c:pt idx="2392">
                  <c:v>9.5679999999993903</c:v>
                </c:pt>
                <c:pt idx="2393">
                  <c:v>9.5719999999993899</c:v>
                </c:pt>
                <c:pt idx="2394">
                  <c:v>9.5759999999993894</c:v>
                </c:pt>
                <c:pt idx="2395">
                  <c:v>9.579999999999389</c:v>
                </c:pt>
                <c:pt idx="2396">
                  <c:v>9.5839999999993886</c:v>
                </c:pt>
                <c:pt idx="2397">
                  <c:v>9.5879999999993881</c:v>
                </c:pt>
                <c:pt idx="2398">
                  <c:v>9.5919999999993877</c:v>
                </c:pt>
                <c:pt idx="2399">
                  <c:v>9.5959999999993872</c:v>
                </c:pt>
                <c:pt idx="2400">
                  <c:v>9.5999999999993868</c:v>
                </c:pt>
                <c:pt idx="2401">
                  <c:v>9.6039999999993864</c:v>
                </c:pt>
                <c:pt idx="2402">
                  <c:v>9.6079999999993859</c:v>
                </c:pt>
                <c:pt idx="2403">
                  <c:v>9.6119999999993855</c:v>
                </c:pt>
                <c:pt idx="2404">
                  <c:v>9.615999999999385</c:v>
                </c:pt>
                <c:pt idx="2405">
                  <c:v>9.6199999999993846</c:v>
                </c:pt>
                <c:pt idx="2406">
                  <c:v>9.6239999999993842</c:v>
                </c:pt>
                <c:pt idx="2407">
                  <c:v>9.6279999999993837</c:v>
                </c:pt>
                <c:pt idx="2408">
                  <c:v>9.6319999999993833</c:v>
                </c:pt>
                <c:pt idx="2409">
                  <c:v>9.6359999999993828</c:v>
                </c:pt>
                <c:pt idx="2410">
                  <c:v>9.6399999999993824</c:v>
                </c:pt>
                <c:pt idx="2411">
                  <c:v>9.643999999999382</c:v>
                </c:pt>
                <c:pt idx="2412">
                  <c:v>9.6479999999993815</c:v>
                </c:pt>
                <c:pt idx="2413">
                  <c:v>9.6519999999993811</c:v>
                </c:pt>
                <c:pt idx="2414">
                  <c:v>9.6559999999993806</c:v>
                </c:pt>
                <c:pt idx="2415">
                  <c:v>9.6599999999993802</c:v>
                </c:pt>
                <c:pt idx="2416">
                  <c:v>9.6639999999993798</c:v>
                </c:pt>
                <c:pt idx="2417">
                  <c:v>9.6679999999993793</c:v>
                </c:pt>
                <c:pt idx="2418">
                  <c:v>9.6719999999993789</c:v>
                </c:pt>
                <c:pt idx="2419">
                  <c:v>9.6759999999993784</c:v>
                </c:pt>
                <c:pt idx="2420">
                  <c:v>9.679999999999378</c:v>
                </c:pt>
                <c:pt idx="2421">
                  <c:v>9.6839999999993776</c:v>
                </c:pt>
                <c:pt idx="2422">
                  <c:v>9.6879999999993771</c:v>
                </c:pt>
                <c:pt idx="2423">
                  <c:v>9.6919999999993767</c:v>
                </c:pt>
                <c:pt idx="2424">
                  <c:v>9.6959999999993762</c:v>
                </c:pt>
                <c:pt idx="2425">
                  <c:v>9.6999999999993758</c:v>
                </c:pt>
                <c:pt idx="2426">
                  <c:v>9.7039999999993753</c:v>
                </c:pt>
                <c:pt idx="2427">
                  <c:v>9.7079999999993749</c:v>
                </c:pt>
                <c:pt idx="2428">
                  <c:v>9.7119999999993745</c:v>
                </c:pt>
                <c:pt idx="2429">
                  <c:v>9.715999999999374</c:v>
                </c:pt>
                <c:pt idx="2430">
                  <c:v>9.7199999999993736</c:v>
                </c:pt>
                <c:pt idx="2431">
                  <c:v>9.7239999999993731</c:v>
                </c:pt>
                <c:pt idx="2432">
                  <c:v>9.7279999999993727</c:v>
                </c:pt>
                <c:pt idx="2433">
                  <c:v>9.7319999999993723</c:v>
                </c:pt>
                <c:pt idx="2434">
                  <c:v>9.7359999999993718</c:v>
                </c:pt>
                <c:pt idx="2435">
                  <c:v>9.7399999999993714</c:v>
                </c:pt>
                <c:pt idx="2436">
                  <c:v>9.7439999999993709</c:v>
                </c:pt>
                <c:pt idx="2437">
                  <c:v>9.7479999999993705</c:v>
                </c:pt>
                <c:pt idx="2438">
                  <c:v>9.7519999999993701</c:v>
                </c:pt>
                <c:pt idx="2439">
                  <c:v>9.7559999999993696</c:v>
                </c:pt>
                <c:pt idx="2440">
                  <c:v>9.7599999999993692</c:v>
                </c:pt>
                <c:pt idx="2441">
                  <c:v>9.7639999999993687</c:v>
                </c:pt>
                <c:pt idx="2442">
                  <c:v>9.7679999999993683</c:v>
                </c:pt>
                <c:pt idx="2443">
                  <c:v>9.7719999999993679</c:v>
                </c:pt>
                <c:pt idx="2444">
                  <c:v>9.7759999999993674</c:v>
                </c:pt>
                <c:pt idx="2445">
                  <c:v>9.779999999999367</c:v>
                </c:pt>
                <c:pt idx="2446">
                  <c:v>9.7839999999993665</c:v>
                </c:pt>
                <c:pt idx="2447">
                  <c:v>9.7879999999993661</c:v>
                </c:pt>
                <c:pt idx="2448">
                  <c:v>9.7919999999993657</c:v>
                </c:pt>
                <c:pt idx="2449">
                  <c:v>9.7959999999993652</c:v>
                </c:pt>
                <c:pt idx="2450">
                  <c:v>9.7999999999993648</c:v>
                </c:pt>
                <c:pt idx="2451">
                  <c:v>9.8039999999993643</c:v>
                </c:pt>
                <c:pt idx="2452">
                  <c:v>9.8079999999993639</c:v>
                </c:pt>
                <c:pt idx="2453">
                  <c:v>9.8119999999993635</c:v>
                </c:pt>
                <c:pt idx="2454">
                  <c:v>9.815999999999363</c:v>
                </c:pt>
                <c:pt idx="2455">
                  <c:v>9.8199999999993626</c:v>
                </c:pt>
                <c:pt idx="2456">
                  <c:v>9.8239999999993621</c:v>
                </c:pt>
                <c:pt idx="2457">
                  <c:v>9.8279999999993617</c:v>
                </c:pt>
                <c:pt idx="2458">
                  <c:v>9.8319999999993613</c:v>
                </c:pt>
                <c:pt idx="2459">
                  <c:v>9.8359999999993608</c:v>
                </c:pt>
                <c:pt idx="2460">
                  <c:v>9.8399999999993604</c:v>
                </c:pt>
                <c:pt idx="2461">
                  <c:v>9.8439999999993599</c:v>
                </c:pt>
                <c:pt idx="2462">
                  <c:v>9.8479999999993595</c:v>
                </c:pt>
                <c:pt idx="2463">
                  <c:v>9.851999999999359</c:v>
                </c:pt>
                <c:pt idx="2464">
                  <c:v>9.8559999999993586</c:v>
                </c:pt>
                <c:pt idx="2465">
                  <c:v>9.8599999999993582</c:v>
                </c:pt>
                <c:pt idx="2466">
                  <c:v>9.8639999999993577</c:v>
                </c:pt>
                <c:pt idx="2467">
                  <c:v>9.8679999999993573</c:v>
                </c:pt>
                <c:pt idx="2468">
                  <c:v>9.8719999999993568</c:v>
                </c:pt>
                <c:pt idx="2469">
                  <c:v>9.8759999999993564</c:v>
                </c:pt>
                <c:pt idx="2470">
                  <c:v>9.879999999999356</c:v>
                </c:pt>
                <c:pt idx="2471">
                  <c:v>9.8839999999993555</c:v>
                </c:pt>
                <c:pt idx="2472">
                  <c:v>9.8879999999993551</c:v>
                </c:pt>
                <c:pt idx="2473">
                  <c:v>9.8919999999993546</c:v>
                </c:pt>
                <c:pt idx="2474">
                  <c:v>9.8959999999993542</c:v>
                </c:pt>
                <c:pt idx="2475">
                  <c:v>9.8999999999993538</c:v>
                </c:pt>
                <c:pt idx="2476">
                  <c:v>9.9039999999993533</c:v>
                </c:pt>
                <c:pt idx="2477">
                  <c:v>9.9079999999993529</c:v>
                </c:pt>
                <c:pt idx="2478">
                  <c:v>9.9119999999993524</c:v>
                </c:pt>
                <c:pt idx="2479">
                  <c:v>9.915999999999352</c:v>
                </c:pt>
                <c:pt idx="2480">
                  <c:v>9.9199999999993516</c:v>
                </c:pt>
                <c:pt idx="2481">
                  <c:v>9.9239999999993511</c:v>
                </c:pt>
                <c:pt idx="2482">
                  <c:v>9.9279999999993507</c:v>
                </c:pt>
                <c:pt idx="2483">
                  <c:v>9.9319999999993502</c:v>
                </c:pt>
                <c:pt idx="2484">
                  <c:v>9.9359999999993498</c:v>
                </c:pt>
                <c:pt idx="2485">
                  <c:v>9.9399999999993494</c:v>
                </c:pt>
                <c:pt idx="2486">
                  <c:v>9.9439999999993489</c:v>
                </c:pt>
                <c:pt idx="2487">
                  <c:v>9.9479999999993485</c:v>
                </c:pt>
                <c:pt idx="2488">
                  <c:v>9.951999999999348</c:v>
                </c:pt>
                <c:pt idx="2489">
                  <c:v>9.9559999999993476</c:v>
                </c:pt>
                <c:pt idx="2490">
                  <c:v>9.9599999999993472</c:v>
                </c:pt>
                <c:pt idx="2491">
                  <c:v>9.9639999999993467</c:v>
                </c:pt>
                <c:pt idx="2492">
                  <c:v>9.9679999999993463</c:v>
                </c:pt>
                <c:pt idx="2493">
                  <c:v>9.9719999999993458</c:v>
                </c:pt>
                <c:pt idx="2494">
                  <c:v>9.9759999999993454</c:v>
                </c:pt>
                <c:pt idx="2495">
                  <c:v>9.979999999999345</c:v>
                </c:pt>
                <c:pt idx="2496">
                  <c:v>9.9839999999993445</c:v>
                </c:pt>
                <c:pt idx="2497">
                  <c:v>9.9879999999993441</c:v>
                </c:pt>
                <c:pt idx="2498">
                  <c:v>9.9919999999993436</c:v>
                </c:pt>
                <c:pt idx="2499">
                  <c:v>9.9959999999993432</c:v>
                </c:pt>
              </c:numCache>
            </c:numRef>
          </c:cat>
          <c:val>
            <c:numRef>
              <c:f>F0003CH1!$E$1:$E$2500</c:f>
              <c:numCache>
                <c:formatCode>General</c:formatCode>
                <c:ptCount val="2500"/>
                <c:pt idx="0">
                  <c:v>-0.42</c:v>
                </c:pt>
                <c:pt idx="1">
                  <c:v>-0.46</c:v>
                </c:pt>
                <c:pt idx="2">
                  <c:v>-0.42</c:v>
                </c:pt>
                <c:pt idx="3">
                  <c:v>-0.46</c:v>
                </c:pt>
                <c:pt idx="4">
                  <c:v>-0.5</c:v>
                </c:pt>
                <c:pt idx="5">
                  <c:v>-0.56000000000000005</c:v>
                </c:pt>
                <c:pt idx="6">
                  <c:v>-0.66</c:v>
                </c:pt>
                <c:pt idx="7">
                  <c:v>-0.72</c:v>
                </c:pt>
                <c:pt idx="8">
                  <c:v>-0.74</c:v>
                </c:pt>
                <c:pt idx="9">
                  <c:v>-0.76</c:v>
                </c:pt>
                <c:pt idx="10">
                  <c:v>-0.78</c:v>
                </c:pt>
                <c:pt idx="11">
                  <c:v>-0.8</c:v>
                </c:pt>
                <c:pt idx="12">
                  <c:v>-0.78</c:v>
                </c:pt>
                <c:pt idx="13">
                  <c:v>-0.8</c:v>
                </c:pt>
                <c:pt idx="14">
                  <c:v>-0.78</c:v>
                </c:pt>
                <c:pt idx="15">
                  <c:v>-0.78</c:v>
                </c:pt>
                <c:pt idx="16">
                  <c:v>-0.82</c:v>
                </c:pt>
                <c:pt idx="17">
                  <c:v>-0.8</c:v>
                </c:pt>
                <c:pt idx="18">
                  <c:v>-0.76</c:v>
                </c:pt>
                <c:pt idx="19">
                  <c:v>-0.8</c:v>
                </c:pt>
                <c:pt idx="20">
                  <c:v>-0.76</c:v>
                </c:pt>
                <c:pt idx="21">
                  <c:v>-0.78</c:v>
                </c:pt>
                <c:pt idx="22">
                  <c:v>-0.78</c:v>
                </c:pt>
                <c:pt idx="23">
                  <c:v>-0.8</c:v>
                </c:pt>
                <c:pt idx="24">
                  <c:v>-0.8</c:v>
                </c:pt>
                <c:pt idx="25">
                  <c:v>-0.78</c:v>
                </c:pt>
                <c:pt idx="26">
                  <c:v>-0.78</c:v>
                </c:pt>
                <c:pt idx="27">
                  <c:v>-0.8</c:v>
                </c:pt>
                <c:pt idx="28">
                  <c:v>-0.8</c:v>
                </c:pt>
                <c:pt idx="29">
                  <c:v>-0.8</c:v>
                </c:pt>
                <c:pt idx="30">
                  <c:v>-0.8</c:v>
                </c:pt>
                <c:pt idx="31">
                  <c:v>-0.8</c:v>
                </c:pt>
                <c:pt idx="32">
                  <c:v>-0.8</c:v>
                </c:pt>
                <c:pt idx="33">
                  <c:v>-0.8</c:v>
                </c:pt>
                <c:pt idx="34">
                  <c:v>-0.82</c:v>
                </c:pt>
                <c:pt idx="35">
                  <c:v>-0.8</c:v>
                </c:pt>
                <c:pt idx="36">
                  <c:v>-0.9</c:v>
                </c:pt>
                <c:pt idx="37">
                  <c:v>-0.98</c:v>
                </c:pt>
                <c:pt idx="38">
                  <c:v>-1.04</c:v>
                </c:pt>
                <c:pt idx="39">
                  <c:v>-1.08</c:v>
                </c:pt>
                <c:pt idx="40">
                  <c:v>-1.1000000000000001</c:v>
                </c:pt>
                <c:pt idx="41">
                  <c:v>-1.1000000000000001</c:v>
                </c:pt>
                <c:pt idx="42">
                  <c:v>-1.1200000000000001</c:v>
                </c:pt>
                <c:pt idx="43">
                  <c:v>-1.1000000000000001</c:v>
                </c:pt>
                <c:pt idx="44">
                  <c:v>-1.1599999999999999</c:v>
                </c:pt>
                <c:pt idx="45">
                  <c:v>-1.1399999999999999</c:v>
                </c:pt>
                <c:pt idx="46">
                  <c:v>-1.1599999999999999</c:v>
                </c:pt>
                <c:pt idx="47">
                  <c:v>-1.1399999999999999</c:v>
                </c:pt>
                <c:pt idx="48">
                  <c:v>-1.1599999999999999</c:v>
                </c:pt>
                <c:pt idx="49">
                  <c:v>-1.18</c:v>
                </c:pt>
                <c:pt idx="50">
                  <c:v>-1.1399999999999999</c:v>
                </c:pt>
                <c:pt idx="51">
                  <c:v>-1.1599999999999999</c:v>
                </c:pt>
                <c:pt idx="52">
                  <c:v>-1.1399999999999999</c:v>
                </c:pt>
                <c:pt idx="53">
                  <c:v>-1.1599999999999999</c:v>
                </c:pt>
                <c:pt idx="54">
                  <c:v>-1.1200000000000001</c:v>
                </c:pt>
                <c:pt idx="55">
                  <c:v>-1.1599999999999999</c:v>
                </c:pt>
                <c:pt idx="56">
                  <c:v>-1.1399999999999999</c:v>
                </c:pt>
                <c:pt idx="57">
                  <c:v>-1.18</c:v>
                </c:pt>
                <c:pt idx="58">
                  <c:v>-1.1399999999999999</c:v>
                </c:pt>
                <c:pt idx="59">
                  <c:v>-1.1200000000000001</c:v>
                </c:pt>
                <c:pt idx="60">
                  <c:v>-1.1200000000000001</c:v>
                </c:pt>
                <c:pt idx="61">
                  <c:v>-1.1599999999999999</c:v>
                </c:pt>
                <c:pt idx="62">
                  <c:v>-1.1200000000000001</c:v>
                </c:pt>
                <c:pt idx="63">
                  <c:v>-1.1599999999999999</c:v>
                </c:pt>
                <c:pt idx="64">
                  <c:v>-1.1599999999999999</c:v>
                </c:pt>
                <c:pt idx="65">
                  <c:v>-1.1399999999999999</c:v>
                </c:pt>
                <c:pt idx="66">
                  <c:v>-1.1399999999999999</c:v>
                </c:pt>
                <c:pt idx="67">
                  <c:v>-1.2</c:v>
                </c:pt>
                <c:pt idx="68">
                  <c:v>-1.22</c:v>
                </c:pt>
                <c:pt idx="69">
                  <c:v>-1.24</c:v>
                </c:pt>
                <c:pt idx="70">
                  <c:v>-1.24</c:v>
                </c:pt>
                <c:pt idx="71">
                  <c:v>-1.26</c:v>
                </c:pt>
                <c:pt idx="72">
                  <c:v>-1.24</c:v>
                </c:pt>
                <c:pt idx="73">
                  <c:v>-1.26</c:v>
                </c:pt>
                <c:pt idx="74">
                  <c:v>-1.26</c:v>
                </c:pt>
                <c:pt idx="75">
                  <c:v>-1.26</c:v>
                </c:pt>
                <c:pt idx="76">
                  <c:v>-1.24</c:v>
                </c:pt>
                <c:pt idx="77">
                  <c:v>-1.26</c:v>
                </c:pt>
                <c:pt idx="78">
                  <c:v>-1.26</c:v>
                </c:pt>
                <c:pt idx="79">
                  <c:v>-1.28</c:v>
                </c:pt>
                <c:pt idx="80">
                  <c:v>-1.24</c:v>
                </c:pt>
                <c:pt idx="81">
                  <c:v>-1.28</c:v>
                </c:pt>
                <c:pt idx="82">
                  <c:v>-1.26</c:v>
                </c:pt>
                <c:pt idx="83">
                  <c:v>-1.3</c:v>
                </c:pt>
                <c:pt idx="84">
                  <c:v>-1.28</c:v>
                </c:pt>
                <c:pt idx="85">
                  <c:v>-1.28</c:v>
                </c:pt>
                <c:pt idx="86">
                  <c:v>-1.26</c:v>
                </c:pt>
                <c:pt idx="87">
                  <c:v>-1.26</c:v>
                </c:pt>
                <c:pt idx="88">
                  <c:v>-1.28</c:v>
                </c:pt>
                <c:pt idx="89">
                  <c:v>-1.26</c:v>
                </c:pt>
                <c:pt idx="90">
                  <c:v>-1.3</c:v>
                </c:pt>
                <c:pt idx="91">
                  <c:v>-1.28</c:v>
                </c:pt>
                <c:pt idx="92">
                  <c:v>-1.28</c:v>
                </c:pt>
                <c:pt idx="93">
                  <c:v>-1.28</c:v>
                </c:pt>
                <c:pt idx="94">
                  <c:v>-1.26</c:v>
                </c:pt>
                <c:pt idx="95">
                  <c:v>-1.28</c:v>
                </c:pt>
                <c:pt idx="96">
                  <c:v>-1.28</c:v>
                </c:pt>
                <c:pt idx="97">
                  <c:v>-1.3</c:v>
                </c:pt>
                <c:pt idx="98">
                  <c:v>-1.3</c:v>
                </c:pt>
                <c:pt idx="99">
                  <c:v>-1.3</c:v>
                </c:pt>
                <c:pt idx="100">
                  <c:v>-1.36</c:v>
                </c:pt>
                <c:pt idx="101">
                  <c:v>-1.36</c:v>
                </c:pt>
                <c:pt idx="102">
                  <c:v>-1.44</c:v>
                </c:pt>
                <c:pt idx="103">
                  <c:v>-1.42</c:v>
                </c:pt>
                <c:pt idx="104">
                  <c:v>-1.42</c:v>
                </c:pt>
                <c:pt idx="105">
                  <c:v>-1.42</c:v>
                </c:pt>
                <c:pt idx="106">
                  <c:v>-1.4</c:v>
                </c:pt>
                <c:pt idx="107">
                  <c:v>-1.4</c:v>
                </c:pt>
                <c:pt idx="108">
                  <c:v>-1.44</c:v>
                </c:pt>
                <c:pt idx="109">
                  <c:v>-1.4</c:v>
                </c:pt>
                <c:pt idx="110">
                  <c:v>-1.44</c:v>
                </c:pt>
                <c:pt idx="111">
                  <c:v>-1.42</c:v>
                </c:pt>
                <c:pt idx="112">
                  <c:v>-1.4</c:v>
                </c:pt>
                <c:pt idx="113">
                  <c:v>-1.42</c:v>
                </c:pt>
                <c:pt idx="114">
                  <c:v>-1.4</c:v>
                </c:pt>
                <c:pt idx="115">
                  <c:v>-1.4</c:v>
                </c:pt>
                <c:pt idx="116">
                  <c:v>-1.44</c:v>
                </c:pt>
                <c:pt idx="117">
                  <c:v>-1.42</c:v>
                </c:pt>
                <c:pt idx="118">
                  <c:v>-1.44</c:v>
                </c:pt>
                <c:pt idx="119">
                  <c:v>-1.4</c:v>
                </c:pt>
                <c:pt idx="120">
                  <c:v>-1.4</c:v>
                </c:pt>
                <c:pt idx="121">
                  <c:v>-1.38</c:v>
                </c:pt>
                <c:pt idx="122">
                  <c:v>-1.42</c:v>
                </c:pt>
                <c:pt idx="123">
                  <c:v>-1.42</c:v>
                </c:pt>
                <c:pt idx="124">
                  <c:v>-1.4</c:v>
                </c:pt>
                <c:pt idx="125">
                  <c:v>-1.44</c:v>
                </c:pt>
                <c:pt idx="126">
                  <c:v>-1.42</c:v>
                </c:pt>
                <c:pt idx="127">
                  <c:v>-1.44</c:v>
                </c:pt>
                <c:pt idx="128">
                  <c:v>-1.42</c:v>
                </c:pt>
                <c:pt idx="129">
                  <c:v>-1.42</c:v>
                </c:pt>
                <c:pt idx="130">
                  <c:v>-1.36</c:v>
                </c:pt>
                <c:pt idx="131">
                  <c:v>-1.34</c:v>
                </c:pt>
                <c:pt idx="132">
                  <c:v>-1.3</c:v>
                </c:pt>
                <c:pt idx="133">
                  <c:v>-1.3</c:v>
                </c:pt>
                <c:pt idx="134">
                  <c:v>-1.28</c:v>
                </c:pt>
                <c:pt idx="135">
                  <c:v>-1.28</c:v>
                </c:pt>
                <c:pt idx="136">
                  <c:v>-1.28</c:v>
                </c:pt>
                <c:pt idx="137">
                  <c:v>-1.26</c:v>
                </c:pt>
                <c:pt idx="138">
                  <c:v>-1.24</c:v>
                </c:pt>
                <c:pt idx="139">
                  <c:v>-1.3</c:v>
                </c:pt>
                <c:pt idx="140">
                  <c:v>-1.26</c:v>
                </c:pt>
                <c:pt idx="141">
                  <c:v>-1.26</c:v>
                </c:pt>
                <c:pt idx="142">
                  <c:v>-1.28</c:v>
                </c:pt>
                <c:pt idx="143">
                  <c:v>-1.28</c:v>
                </c:pt>
                <c:pt idx="144">
                  <c:v>-1.28</c:v>
                </c:pt>
                <c:pt idx="145">
                  <c:v>-1.26</c:v>
                </c:pt>
                <c:pt idx="146">
                  <c:v>-1.26</c:v>
                </c:pt>
                <c:pt idx="147">
                  <c:v>-1.28</c:v>
                </c:pt>
                <c:pt idx="148">
                  <c:v>-1.3</c:v>
                </c:pt>
                <c:pt idx="149">
                  <c:v>-1.3</c:v>
                </c:pt>
                <c:pt idx="150">
                  <c:v>-1.28</c:v>
                </c:pt>
                <c:pt idx="151">
                  <c:v>-1.26</c:v>
                </c:pt>
                <c:pt idx="152">
                  <c:v>-1.28</c:v>
                </c:pt>
                <c:pt idx="153">
                  <c:v>-1.26</c:v>
                </c:pt>
                <c:pt idx="154">
                  <c:v>-1.28</c:v>
                </c:pt>
                <c:pt idx="155">
                  <c:v>-1.3</c:v>
                </c:pt>
                <c:pt idx="156">
                  <c:v>-1.32</c:v>
                </c:pt>
                <c:pt idx="157">
                  <c:v>-1.28</c:v>
                </c:pt>
                <c:pt idx="158">
                  <c:v>-1.28</c:v>
                </c:pt>
                <c:pt idx="159">
                  <c:v>-1.28</c:v>
                </c:pt>
                <c:pt idx="160">
                  <c:v>-1.28</c:v>
                </c:pt>
                <c:pt idx="161">
                  <c:v>-1.22</c:v>
                </c:pt>
                <c:pt idx="162">
                  <c:v>-1.2</c:v>
                </c:pt>
                <c:pt idx="163">
                  <c:v>-1.2</c:v>
                </c:pt>
                <c:pt idx="164">
                  <c:v>-1.18</c:v>
                </c:pt>
                <c:pt idx="165">
                  <c:v>-1.18</c:v>
                </c:pt>
                <c:pt idx="166">
                  <c:v>-1.1599999999999999</c:v>
                </c:pt>
                <c:pt idx="167">
                  <c:v>-1.1399999999999999</c:v>
                </c:pt>
                <c:pt idx="168">
                  <c:v>-1.1399999999999999</c:v>
                </c:pt>
                <c:pt idx="169">
                  <c:v>-1.1200000000000001</c:v>
                </c:pt>
                <c:pt idx="170">
                  <c:v>-1.1599999999999999</c:v>
                </c:pt>
                <c:pt idx="171">
                  <c:v>-1.1399999999999999</c:v>
                </c:pt>
                <c:pt idx="172">
                  <c:v>-1.1399999999999999</c:v>
                </c:pt>
                <c:pt idx="173">
                  <c:v>-1.1200000000000001</c:v>
                </c:pt>
                <c:pt idx="174">
                  <c:v>-1.1200000000000001</c:v>
                </c:pt>
                <c:pt idx="175">
                  <c:v>-1.1399999999999999</c:v>
                </c:pt>
                <c:pt idx="176">
                  <c:v>-1.1599999999999999</c:v>
                </c:pt>
                <c:pt idx="177">
                  <c:v>-1.1200000000000001</c:v>
                </c:pt>
                <c:pt idx="178">
                  <c:v>-1.1399999999999999</c:v>
                </c:pt>
                <c:pt idx="179">
                  <c:v>-1.1200000000000001</c:v>
                </c:pt>
                <c:pt idx="180">
                  <c:v>-1.1399999999999999</c:v>
                </c:pt>
                <c:pt idx="181">
                  <c:v>-1.1200000000000001</c:v>
                </c:pt>
                <c:pt idx="182">
                  <c:v>-1.1599999999999999</c:v>
                </c:pt>
                <c:pt idx="183">
                  <c:v>-1.1599999999999999</c:v>
                </c:pt>
                <c:pt idx="184">
                  <c:v>-1.1399999999999999</c:v>
                </c:pt>
                <c:pt idx="185">
                  <c:v>-1.1399999999999999</c:v>
                </c:pt>
                <c:pt idx="186">
                  <c:v>-1.1399999999999999</c:v>
                </c:pt>
                <c:pt idx="187">
                  <c:v>-1.1399999999999999</c:v>
                </c:pt>
                <c:pt idx="188">
                  <c:v>-1.1399999999999999</c:v>
                </c:pt>
                <c:pt idx="189">
                  <c:v>-1.1399999999999999</c:v>
                </c:pt>
                <c:pt idx="190">
                  <c:v>-1.1599999999999999</c:v>
                </c:pt>
                <c:pt idx="191">
                  <c:v>-1.1599999999999999</c:v>
                </c:pt>
                <c:pt idx="192">
                  <c:v>-1.04</c:v>
                </c:pt>
                <c:pt idx="193">
                  <c:v>-0.98</c:v>
                </c:pt>
                <c:pt idx="194">
                  <c:v>-0.9</c:v>
                </c:pt>
                <c:pt idx="195">
                  <c:v>-0.84</c:v>
                </c:pt>
                <c:pt idx="196">
                  <c:v>-0.82</c:v>
                </c:pt>
                <c:pt idx="197">
                  <c:v>-0.8</c:v>
                </c:pt>
                <c:pt idx="198">
                  <c:v>-0.8</c:v>
                </c:pt>
                <c:pt idx="199">
                  <c:v>-0.8</c:v>
                </c:pt>
                <c:pt idx="200">
                  <c:v>-0.8</c:v>
                </c:pt>
                <c:pt idx="201">
                  <c:v>-0.8</c:v>
                </c:pt>
                <c:pt idx="202">
                  <c:v>-0.8</c:v>
                </c:pt>
                <c:pt idx="203">
                  <c:v>-0.82</c:v>
                </c:pt>
                <c:pt idx="204">
                  <c:v>-0.8</c:v>
                </c:pt>
                <c:pt idx="205">
                  <c:v>-0.82</c:v>
                </c:pt>
                <c:pt idx="206">
                  <c:v>-0.78</c:v>
                </c:pt>
                <c:pt idx="207">
                  <c:v>-0.8</c:v>
                </c:pt>
                <c:pt idx="208">
                  <c:v>-0.8</c:v>
                </c:pt>
                <c:pt idx="209">
                  <c:v>-0.78</c:v>
                </c:pt>
                <c:pt idx="210">
                  <c:v>-0.8</c:v>
                </c:pt>
                <c:pt idx="211">
                  <c:v>-0.8</c:v>
                </c:pt>
                <c:pt idx="212">
                  <c:v>-0.8</c:v>
                </c:pt>
                <c:pt idx="213">
                  <c:v>-0.82</c:v>
                </c:pt>
                <c:pt idx="214">
                  <c:v>-0.8</c:v>
                </c:pt>
                <c:pt idx="215">
                  <c:v>-0.8</c:v>
                </c:pt>
                <c:pt idx="216">
                  <c:v>-0.8</c:v>
                </c:pt>
                <c:pt idx="217">
                  <c:v>-0.82</c:v>
                </c:pt>
                <c:pt idx="218">
                  <c:v>-0.8</c:v>
                </c:pt>
                <c:pt idx="219">
                  <c:v>-0.78</c:v>
                </c:pt>
                <c:pt idx="220">
                  <c:v>-0.78</c:v>
                </c:pt>
                <c:pt idx="221">
                  <c:v>-0.82</c:v>
                </c:pt>
                <c:pt idx="222">
                  <c:v>-0.78</c:v>
                </c:pt>
                <c:pt idx="223">
                  <c:v>-0.7</c:v>
                </c:pt>
                <c:pt idx="224">
                  <c:v>-0.64</c:v>
                </c:pt>
                <c:pt idx="225">
                  <c:v>-0.56000000000000005</c:v>
                </c:pt>
                <c:pt idx="226">
                  <c:v>-0.52</c:v>
                </c:pt>
                <c:pt idx="227">
                  <c:v>-0.5</c:v>
                </c:pt>
                <c:pt idx="228">
                  <c:v>-0.46</c:v>
                </c:pt>
                <c:pt idx="229">
                  <c:v>-0.48</c:v>
                </c:pt>
                <c:pt idx="230">
                  <c:v>-0.44</c:v>
                </c:pt>
                <c:pt idx="231">
                  <c:v>-0.44</c:v>
                </c:pt>
                <c:pt idx="232">
                  <c:v>-0.42</c:v>
                </c:pt>
                <c:pt idx="233">
                  <c:v>-0.46</c:v>
                </c:pt>
                <c:pt idx="234">
                  <c:v>-0.44</c:v>
                </c:pt>
                <c:pt idx="235">
                  <c:v>-0.44</c:v>
                </c:pt>
                <c:pt idx="236">
                  <c:v>-0.42</c:v>
                </c:pt>
                <c:pt idx="237">
                  <c:v>-0.42</c:v>
                </c:pt>
                <c:pt idx="238">
                  <c:v>-0.46</c:v>
                </c:pt>
                <c:pt idx="239">
                  <c:v>-0.42</c:v>
                </c:pt>
                <c:pt idx="240">
                  <c:v>-0.44</c:v>
                </c:pt>
                <c:pt idx="241">
                  <c:v>-0.46</c:v>
                </c:pt>
                <c:pt idx="242">
                  <c:v>-0.46</c:v>
                </c:pt>
                <c:pt idx="243">
                  <c:v>-0.44</c:v>
                </c:pt>
                <c:pt idx="244">
                  <c:v>-0.44</c:v>
                </c:pt>
                <c:pt idx="245">
                  <c:v>-0.44</c:v>
                </c:pt>
                <c:pt idx="246">
                  <c:v>-0.44</c:v>
                </c:pt>
                <c:pt idx="247">
                  <c:v>-0.46</c:v>
                </c:pt>
                <c:pt idx="248">
                  <c:v>-0.44</c:v>
                </c:pt>
                <c:pt idx="249">
                  <c:v>-0.44</c:v>
                </c:pt>
                <c:pt idx="250">
                  <c:v>-0.44</c:v>
                </c:pt>
                <c:pt idx="251">
                  <c:v>-0.48</c:v>
                </c:pt>
                <c:pt idx="252">
                  <c:v>-0.44</c:v>
                </c:pt>
                <c:pt idx="253">
                  <c:v>-0.44</c:v>
                </c:pt>
                <c:pt idx="254">
                  <c:v>-0.4</c:v>
                </c:pt>
                <c:pt idx="255">
                  <c:v>-0.28000000000000003</c:v>
                </c:pt>
                <c:pt idx="256">
                  <c:v>-0.16</c:v>
                </c:pt>
                <c:pt idx="257">
                  <c:v>-0.12</c:v>
                </c:pt>
                <c:pt idx="258">
                  <c:v>-0.06</c:v>
                </c:pt>
                <c:pt idx="259">
                  <c:v>-0.08</c:v>
                </c:pt>
                <c:pt idx="260">
                  <c:v>-0.04</c:v>
                </c:pt>
                <c:pt idx="261">
                  <c:v>-0.04</c:v>
                </c:pt>
                <c:pt idx="262">
                  <c:v>-0.02</c:v>
                </c:pt>
                <c:pt idx="263">
                  <c:v>-0.02</c:v>
                </c:pt>
                <c:pt idx="264">
                  <c:v>-0.02</c:v>
                </c:pt>
                <c:pt idx="265">
                  <c:v>-0.04</c:v>
                </c:pt>
                <c:pt idx="266">
                  <c:v>-0.02</c:v>
                </c:pt>
                <c:pt idx="267">
                  <c:v>-0.04</c:v>
                </c:pt>
                <c:pt idx="268">
                  <c:v>-0.04</c:v>
                </c:pt>
                <c:pt idx="269">
                  <c:v>-0.02</c:v>
                </c:pt>
                <c:pt idx="270">
                  <c:v>-0.02</c:v>
                </c:pt>
                <c:pt idx="271">
                  <c:v>-0.02</c:v>
                </c:pt>
                <c:pt idx="272">
                  <c:v>0</c:v>
                </c:pt>
                <c:pt idx="273">
                  <c:v>0</c:v>
                </c:pt>
                <c:pt idx="274">
                  <c:v>0</c:v>
                </c:pt>
                <c:pt idx="275">
                  <c:v>0</c:v>
                </c:pt>
                <c:pt idx="276">
                  <c:v>0</c:v>
                </c:pt>
                <c:pt idx="277">
                  <c:v>-0.02</c:v>
                </c:pt>
                <c:pt idx="278">
                  <c:v>0</c:v>
                </c:pt>
                <c:pt idx="279">
                  <c:v>-0.02</c:v>
                </c:pt>
                <c:pt idx="280">
                  <c:v>0.02</c:v>
                </c:pt>
                <c:pt idx="281">
                  <c:v>-0.02</c:v>
                </c:pt>
                <c:pt idx="282">
                  <c:v>0</c:v>
                </c:pt>
                <c:pt idx="283">
                  <c:v>0.02</c:v>
                </c:pt>
                <c:pt idx="284">
                  <c:v>0</c:v>
                </c:pt>
                <c:pt idx="285">
                  <c:v>0.02</c:v>
                </c:pt>
                <c:pt idx="286">
                  <c:v>0.16</c:v>
                </c:pt>
                <c:pt idx="287">
                  <c:v>0.22</c:v>
                </c:pt>
                <c:pt idx="288">
                  <c:v>0.3</c:v>
                </c:pt>
                <c:pt idx="289">
                  <c:v>0.34</c:v>
                </c:pt>
                <c:pt idx="290">
                  <c:v>0.36</c:v>
                </c:pt>
                <c:pt idx="291">
                  <c:v>0.38</c:v>
                </c:pt>
                <c:pt idx="292">
                  <c:v>0.4</c:v>
                </c:pt>
                <c:pt idx="293">
                  <c:v>0.42</c:v>
                </c:pt>
                <c:pt idx="294">
                  <c:v>0.44</c:v>
                </c:pt>
                <c:pt idx="295">
                  <c:v>0.44</c:v>
                </c:pt>
                <c:pt idx="296">
                  <c:v>0.44</c:v>
                </c:pt>
                <c:pt idx="297">
                  <c:v>0.42</c:v>
                </c:pt>
                <c:pt idx="298">
                  <c:v>0.4</c:v>
                </c:pt>
                <c:pt idx="299">
                  <c:v>0.42</c:v>
                </c:pt>
                <c:pt idx="300">
                  <c:v>0.42</c:v>
                </c:pt>
                <c:pt idx="301">
                  <c:v>0.4</c:v>
                </c:pt>
                <c:pt idx="302">
                  <c:v>0.4</c:v>
                </c:pt>
                <c:pt idx="303">
                  <c:v>0.42</c:v>
                </c:pt>
                <c:pt idx="304">
                  <c:v>0.44</c:v>
                </c:pt>
                <c:pt idx="305">
                  <c:v>0.44</c:v>
                </c:pt>
                <c:pt idx="306">
                  <c:v>0.4</c:v>
                </c:pt>
                <c:pt idx="307">
                  <c:v>0.42</c:v>
                </c:pt>
                <c:pt idx="308">
                  <c:v>0.44</c:v>
                </c:pt>
                <c:pt idx="309">
                  <c:v>0.42</c:v>
                </c:pt>
                <c:pt idx="310">
                  <c:v>0.42</c:v>
                </c:pt>
                <c:pt idx="311">
                  <c:v>0.4</c:v>
                </c:pt>
                <c:pt idx="312">
                  <c:v>0.44</c:v>
                </c:pt>
                <c:pt idx="313">
                  <c:v>0.4</c:v>
                </c:pt>
                <c:pt idx="314">
                  <c:v>0.38</c:v>
                </c:pt>
                <c:pt idx="315">
                  <c:v>0.4</c:v>
                </c:pt>
                <c:pt idx="316">
                  <c:v>0.44</c:v>
                </c:pt>
                <c:pt idx="317">
                  <c:v>0.5</c:v>
                </c:pt>
                <c:pt idx="318">
                  <c:v>0.57999999999999996</c:v>
                </c:pt>
                <c:pt idx="319">
                  <c:v>0.66</c:v>
                </c:pt>
                <c:pt idx="320">
                  <c:v>0.72</c:v>
                </c:pt>
                <c:pt idx="321">
                  <c:v>0.72</c:v>
                </c:pt>
                <c:pt idx="322">
                  <c:v>0.74</c:v>
                </c:pt>
                <c:pt idx="323">
                  <c:v>0.76</c:v>
                </c:pt>
                <c:pt idx="324">
                  <c:v>0.74</c:v>
                </c:pt>
                <c:pt idx="325">
                  <c:v>0.74</c:v>
                </c:pt>
                <c:pt idx="326">
                  <c:v>0.74</c:v>
                </c:pt>
                <c:pt idx="327">
                  <c:v>0.78</c:v>
                </c:pt>
                <c:pt idx="328">
                  <c:v>0.76</c:v>
                </c:pt>
                <c:pt idx="329">
                  <c:v>0.78</c:v>
                </c:pt>
                <c:pt idx="330">
                  <c:v>0.74</c:v>
                </c:pt>
                <c:pt idx="331">
                  <c:v>0.78</c:v>
                </c:pt>
                <c:pt idx="332">
                  <c:v>0.76</c:v>
                </c:pt>
                <c:pt idx="333">
                  <c:v>0.78</c:v>
                </c:pt>
                <c:pt idx="334">
                  <c:v>0.76</c:v>
                </c:pt>
                <c:pt idx="335">
                  <c:v>0.76</c:v>
                </c:pt>
                <c:pt idx="336">
                  <c:v>0.76</c:v>
                </c:pt>
                <c:pt idx="337">
                  <c:v>0.76</c:v>
                </c:pt>
                <c:pt idx="338">
                  <c:v>0.76</c:v>
                </c:pt>
                <c:pt idx="339">
                  <c:v>0.76</c:v>
                </c:pt>
                <c:pt idx="340">
                  <c:v>0.78</c:v>
                </c:pt>
                <c:pt idx="341">
                  <c:v>0.76</c:v>
                </c:pt>
                <c:pt idx="342">
                  <c:v>0.74</c:v>
                </c:pt>
                <c:pt idx="343">
                  <c:v>0.78</c:v>
                </c:pt>
                <c:pt idx="344">
                  <c:v>0.74</c:v>
                </c:pt>
                <c:pt idx="345">
                  <c:v>0.76</c:v>
                </c:pt>
                <c:pt idx="346">
                  <c:v>0.74</c:v>
                </c:pt>
                <c:pt idx="347">
                  <c:v>0.8</c:v>
                </c:pt>
                <c:pt idx="348">
                  <c:v>0.82</c:v>
                </c:pt>
                <c:pt idx="349">
                  <c:v>0.9</c:v>
                </c:pt>
                <c:pt idx="350">
                  <c:v>1</c:v>
                </c:pt>
                <c:pt idx="351">
                  <c:v>1.06</c:v>
                </c:pt>
                <c:pt idx="352">
                  <c:v>1.06</c:v>
                </c:pt>
                <c:pt idx="353">
                  <c:v>1.08</c:v>
                </c:pt>
                <c:pt idx="354">
                  <c:v>1.06</c:v>
                </c:pt>
                <c:pt idx="355">
                  <c:v>1.1000000000000001</c:v>
                </c:pt>
                <c:pt idx="356">
                  <c:v>1.1000000000000001</c:v>
                </c:pt>
                <c:pt idx="357">
                  <c:v>1.1000000000000001</c:v>
                </c:pt>
                <c:pt idx="358">
                  <c:v>1.1399999999999999</c:v>
                </c:pt>
                <c:pt idx="359">
                  <c:v>1.1000000000000001</c:v>
                </c:pt>
                <c:pt idx="360">
                  <c:v>1.1000000000000001</c:v>
                </c:pt>
                <c:pt idx="361">
                  <c:v>1.1399999999999999</c:v>
                </c:pt>
                <c:pt idx="362">
                  <c:v>1.1200000000000001</c:v>
                </c:pt>
                <c:pt idx="363">
                  <c:v>1.08</c:v>
                </c:pt>
                <c:pt idx="364">
                  <c:v>1.1399999999999999</c:v>
                </c:pt>
                <c:pt idx="365">
                  <c:v>1.1200000000000001</c:v>
                </c:pt>
                <c:pt idx="366">
                  <c:v>1.1000000000000001</c:v>
                </c:pt>
                <c:pt idx="367">
                  <c:v>1.1200000000000001</c:v>
                </c:pt>
                <c:pt idx="368">
                  <c:v>1.1200000000000001</c:v>
                </c:pt>
                <c:pt idx="369">
                  <c:v>1.08</c:v>
                </c:pt>
                <c:pt idx="370">
                  <c:v>1.1200000000000001</c:v>
                </c:pt>
                <c:pt idx="371">
                  <c:v>1.1200000000000001</c:v>
                </c:pt>
                <c:pt idx="372">
                  <c:v>1.1200000000000001</c:v>
                </c:pt>
                <c:pt idx="373">
                  <c:v>1.1200000000000001</c:v>
                </c:pt>
                <c:pt idx="374">
                  <c:v>1.1399999999999999</c:v>
                </c:pt>
                <c:pt idx="375">
                  <c:v>1.08</c:v>
                </c:pt>
                <c:pt idx="376">
                  <c:v>1.1200000000000001</c:v>
                </c:pt>
                <c:pt idx="377">
                  <c:v>1.1399999999999999</c:v>
                </c:pt>
                <c:pt idx="378">
                  <c:v>1.1399999999999999</c:v>
                </c:pt>
                <c:pt idx="379">
                  <c:v>1.1599999999999999</c:v>
                </c:pt>
                <c:pt idx="380">
                  <c:v>1.1599999999999999</c:v>
                </c:pt>
                <c:pt idx="381">
                  <c:v>1.22</c:v>
                </c:pt>
                <c:pt idx="382">
                  <c:v>1.24</c:v>
                </c:pt>
                <c:pt idx="383">
                  <c:v>1.24</c:v>
                </c:pt>
                <c:pt idx="384">
                  <c:v>1.24</c:v>
                </c:pt>
                <c:pt idx="385">
                  <c:v>1.22</c:v>
                </c:pt>
                <c:pt idx="386">
                  <c:v>1.24</c:v>
                </c:pt>
                <c:pt idx="387">
                  <c:v>1.22</c:v>
                </c:pt>
                <c:pt idx="388">
                  <c:v>1.24</c:v>
                </c:pt>
                <c:pt idx="389">
                  <c:v>1.26</c:v>
                </c:pt>
                <c:pt idx="390">
                  <c:v>1.26</c:v>
                </c:pt>
                <c:pt idx="391">
                  <c:v>1.24</c:v>
                </c:pt>
                <c:pt idx="392">
                  <c:v>1.26</c:v>
                </c:pt>
                <c:pt idx="393">
                  <c:v>1.28</c:v>
                </c:pt>
                <c:pt idx="394">
                  <c:v>1.26</c:v>
                </c:pt>
                <c:pt idx="395">
                  <c:v>1.28</c:v>
                </c:pt>
                <c:pt idx="396">
                  <c:v>1.26</c:v>
                </c:pt>
                <c:pt idx="397">
                  <c:v>1.24</c:v>
                </c:pt>
                <c:pt idx="398">
                  <c:v>1.28</c:v>
                </c:pt>
                <c:pt idx="399">
                  <c:v>1.28</c:v>
                </c:pt>
                <c:pt idx="400">
                  <c:v>1.24</c:v>
                </c:pt>
                <c:pt idx="401">
                  <c:v>1.26</c:v>
                </c:pt>
                <c:pt idx="402">
                  <c:v>1.26</c:v>
                </c:pt>
                <c:pt idx="403">
                  <c:v>1.28</c:v>
                </c:pt>
                <c:pt idx="404">
                  <c:v>1.24</c:v>
                </c:pt>
                <c:pt idx="405">
                  <c:v>1.22</c:v>
                </c:pt>
                <c:pt idx="406">
                  <c:v>1.24</c:v>
                </c:pt>
                <c:pt idx="407">
                  <c:v>1.28</c:v>
                </c:pt>
                <c:pt idx="408">
                  <c:v>1.24</c:v>
                </c:pt>
                <c:pt idx="409">
                  <c:v>1.24</c:v>
                </c:pt>
                <c:pt idx="410">
                  <c:v>1.26</c:v>
                </c:pt>
                <c:pt idx="411">
                  <c:v>1.3</c:v>
                </c:pt>
                <c:pt idx="412">
                  <c:v>1.36</c:v>
                </c:pt>
                <c:pt idx="413">
                  <c:v>1.36</c:v>
                </c:pt>
                <c:pt idx="414">
                  <c:v>1.38</c:v>
                </c:pt>
                <c:pt idx="415">
                  <c:v>1.38</c:v>
                </c:pt>
                <c:pt idx="416">
                  <c:v>1.4</c:v>
                </c:pt>
                <c:pt idx="417">
                  <c:v>1.36</c:v>
                </c:pt>
                <c:pt idx="418">
                  <c:v>1.4</c:v>
                </c:pt>
                <c:pt idx="419">
                  <c:v>1.42</c:v>
                </c:pt>
                <c:pt idx="420">
                  <c:v>1.4</c:v>
                </c:pt>
                <c:pt idx="421">
                  <c:v>1.4</c:v>
                </c:pt>
                <c:pt idx="422">
                  <c:v>1.4</c:v>
                </c:pt>
                <c:pt idx="423">
                  <c:v>1.4</c:v>
                </c:pt>
                <c:pt idx="424">
                  <c:v>1.4</c:v>
                </c:pt>
                <c:pt idx="425">
                  <c:v>1.38</c:v>
                </c:pt>
                <c:pt idx="426">
                  <c:v>1.42</c:v>
                </c:pt>
                <c:pt idx="427">
                  <c:v>1.4</c:v>
                </c:pt>
                <c:pt idx="428">
                  <c:v>1.4</c:v>
                </c:pt>
                <c:pt idx="429">
                  <c:v>1.38</c:v>
                </c:pt>
                <c:pt idx="430">
                  <c:v>1.4</c:v>
                </c:pt>
                <c:pt idx="431">
                  <c:v>1.38</c:v>
                </c:pt>
                <c:pt idx="432">
                  <c:v>1.4</c:v>
                </c:pt>
                <c:pt idx="433">
                  <c:v>1.36</c:v>
                </c:pt>
                <c:pt idx="434">
                  <c:v>1.38</c:v>
                </c:pt>
                <c:pt idx="435">
                  <c:v>1.4</c:v>
                </c:pt>
                <c:pt idx="436">
                  <c:v>1.38</c:v>
                </c:pt>
                <c:pt idx="437">
                  <c:v>1.4</c:v>
                </c:pt>
                <c:pt idx="438">
                  <c:v>1.4</c:v>
                </c:pt>
                <c:pt idx="439">
                  <c:v>1.4</c:v>
                </c:pt>
                <c:pt idx="440">
                  <c:v>1.4</c:v>
                </c:pt>
                <c:pt idx="441">
                  <c:v>1.36</c:v>
                </c:pt>
                <c:pt idx="442">
                  <c:v>1.34</c:v>
                </c:pt>
                <c:pt idx="443">
                  <c:v>1.34</c:v>
                </c:pt>
                <c:pt idx="444">
                  <c:v>1.32</c:v>
                </c:pt>
                <c:pt idx="445">
                  <c:v>1.24</c:v>
                </c:pt>
                <c:pt idx="446">
                  <c:v>1.24</c:v>
                </c:pt>
                <c:pt idx="447">
                  <c:v>1.26</c:v>
                </c:pt>
                <c:pt idx="448">
                  <c:v>1.26</c:v>
                </c:pt>
                <c:pt idx="449">
                  <c:v>1.24</c:v>
                </c:pt>
                <c:pt idx="450">
                  <c:v>1.26</c:v>
                </c:pt>
                <c:pt idx="451">
                  <c:v>1.26</c:v>
                </c:pt>
                <c:pt idx="452">
                  <c:v>1.26</c:v>
                </c:pt>
                <c:pt idx="453">
                  <c:v>1.22</c:v>
                </c:pt>
                <c:pt idx="454">
                  <c:v>1.26</c:v>
                </c:pt>
                <c:pt idx="455">
                  <c:v>1.24</c:v>
                </c:pt>
                <c:pt idx="456">
                  <c:v>1.26</c:v>
                </c:pt>
                <c:pt idx="457">
                  <c:v>1.26</c:v>
                </c:pt>
                <c:pt idx="458">
                  <c:v>1.24</c:v>
                </c:pt>
                <c:pt idx="459">
                  <c:v>1.26</c:v>
                </c:pt>
                <c:pt idx="460">
                  <c:v>1.26</c:v>
                </c:pt>
                <c:pt idx="461">
                  <c:v>1.26</c:v>
                </c:pt>
                <c:pt idx="462">
                  <c:v>1.26</c:v>
                </c:pt>
                <c:pt idx="463">
                  <c:v>1.26</c:v>
                </c:pt>
                <c:pt idx="464">
                  <c:v>1.26</c:v>
                </c:pt>
                <c:pt idx="465">
                  <c:v>1.26</c:v>
                </c:pt>
                <c:pt idx="466">
                  <c:v>1.26</c:v>
                </c:pt>
                <c:pt idx="467">
                  <c:v>1.24</c:v>
                </c:pt>
                <c:pt idx="468">
                  <c:v>1.24</c:v>
                </c:pt>
                <c:pt idx="469">
                  <c:v>1.26</c:v>
                </c:pt>
                <c:pt idx="470">
                  <c:v>1.26</c:v>
                </c:pt>
                <c:pt idx="471">
                  <c:v>1.26</c:v>
                </c:pt>
                <c:pt idx="472">
                  <c:v>1.26</c:v>
                </c:pt>
                <c:pt idx="473">
                  <c:v>1.24</c:v>
                </c:pt>
                <c:pt idx="474">
                  <c:v>1.18</c:v>
                </c:pt>
                <c:pt idx="475">
                  <c:v>1.1399999999999999</c:v>
                </c:pt>
                <c:pt idx="476">
                  <c:v>1.1599999999999999</c:v>
                </c:pt>
                <c:pt idx="477">
                  <c:v>1.1399999999999999</c:v>
                </c:pt>
                <c:pt idx="478">
                  <c:v>1.1200000000000001</c:v>
                </c:pt>
                <c:pt idx="479">
                  <c:v>1.1399999999999999</c:v>
                </c:pt>
                <c:pt idx="480">
                  <c:v>1.1200000000000001</c:v>
                </c:pt>
                <c:pt idx="481">
                  <c:v>1.1000000000000001</c:v>
                </c:pt>
                <c:pt idx="482">
                  <c:v>1.1200000000000001</c:v>
                </c:pt>
                <c:pt idx="483">
                  <c:v>1.1200000000000001</c:v>
                </c:pt>
                <c:pt idx="484">
                  <c:v>1.1000000000000001</c:v>
                </c:pt>
                <c:pt idx="485">
                  <c:v>1.1200000000000001</c:v>
                </c:pt>
                <c:pt idx="486">
                  <c:v>1.1200000000000001</c:v>
                </c:pt>
                <c:pt idx="487">
                  <c:v>1.1200000000000001</c:v>
                </c:pt>
                <c:pt idx="488">
                  <c:v>1.1000000000000001</c:v>
                </c:pt>
                <c:pt idx="489">
                  <c:v>1.1200000000000001</c:v>
                </c:pt>
                <c:pt idx="490">
                  <c:v>1.1599999999999999</c:v>
                </c:pt>
                <c:pt idx="491">
                  <c:v>1.1399999999999999</c:v>
                </c:pt>
                <c:pt idx="492">
                  <c:v>1.1399999999999999</c:v>
                </c:pt>
                <c:pt idx="493">
                  <c:v>1.1200000000000001</c:v>
                </c:pt>
                <c:pt idx="494">
                  <c:v>1.1399999999999999</c:v>
                </c:pt>
                <c:pt idx="495">
                  <c:v>1.1000000000000001</c:v>
                </c:pt>
                <c:pt idx="496">
                  <c:v>1.1200000000000001</c:v>
                </c:pt>
                <c:pt idx="497">
                  <c:v>1.1399999999999999</c:v>
                </c:pt>
                <c:pt idx="498">
                  <c:v>1.1000000000000001</c:v>
                </c:pt>
                <c:pt idx="499">
                  <c:v>1.1200000000000001</c:v>
                </c:pt>
                <c:pt idx="500">
                  <c:v>1.1200000000000001</c:v>
                </c:pt>
                <c:pt idx="501">
                  <c:v>1.1200000000000001</c:v>
                </c:pt>
                <c:pt idx="502">
                  <c:v>1.1000000000000001</c:v>
                </c:pt>
                <c:pt idx="503">
                  <c:v>1.1000000000000001</c:v>
                </c:pt>
                <c:pt idx="504">
                  <c:v>1.06</c:v>
                </c:pt>
                <c:pt idx="505">
                  <c:v>1.02</c:v>
                </c:pt>
                <c:pt idx="506">
                  <c:v>0.94</c:v>
                </c:pt>
                <c:pt idx="507">
                  <c:v>0.86</c:v>
                </c:pt>
                <c:pt idx="508">
                  <c:v>0.86</c:v>
                </c:pt>
                <c:pt idx="509">
                  <c:v>0.8</c:v>
                </c:pt>
                <c:pt idx="510">
                  <c:v>0.8</c:v>
                </c:pt>
                <c:pt idx="511">
                  <c:v>0.8</c:v>
                </c:pt>
                <c:pt idx="512">
                  <c:v>0.78</c:v>
                </c:pt>
                <c:pt idx="513">
                  <c:v>0.78</c:v>
                </c:pt>
                <c:pt idx="514">
                  <c:v>0.76</c:v>
                </c:pt>
                <c:pt idx="515">
                  <c:v>0.78</c:v>
                </c:pt>
                <c:pt idx="516">
                  <c:v>0.76</c:v>
                </c:pt>
                <c:pt idx="517">
                  <c:v>0.78</c:v>
                </c:pt>
                <c:pt idx="518">
                  <c:v>0.78</c:v>
                </c:pt>
                <c:pt idx="519">
                  <c:v>0.74</c:v>
                </c:pt>
                <c:pt idx="520">
                  <c:v>0.76</c:v>
                </c:pt>
                <c:pt idx="521">
                  <c:v>0.78</c:v>
                </c:pt>
                <c:pt idx="522">
                  <c:v>0.78</c:v>
                </c:pt>
                <c:pt idx="523">
                  <c:v>0.76</c:v>
                </c:pt>
                <c:pt idx="524">
                  <c:v>0.78</c:v>
                </c:pt>
                <c:pt idx="525">
                  <c:v>0.78</c:v>
                </c:pt>
                <c:pt idx="526">
                  <c:v>0.78</c:v>
                </c:pt>
                <c:pt idx="527">
                  <c:v>0.76</c:v>
                </c:pt>
                <c:pt idx="528">
                  <c:v>0.76</c:v>
                </c:pt>
                <c:pt idx="529">
                  <c:v>0.76</c:v>
                </c:pt>
                <c:pt idx="530">
                  <c:v>0.78</c:v>
                </c:pt>
                <c:pt idx="531">
                  <c:v>0.76</c:v>
                </c:pt>
                <c:pt idx="532">
                  <c:v>0.76</c:v>
                </c:pt>
                <c:pt idx="533">
                  <c:v>0.78</c:v>
                </c:pt>
                <c:pt idx="534">
                  <c:v>0.76</c:v>
                </c:pt>
                <c:pt idx="535">
                  <c:v>0.74</c:v>
                </c:pt>
                <c:pt idx="536">
                  <c:v>0.66</c:v>
                </c:pt>
                <c:pt idx="537">
                  <c:v>0.62</c:v>
                </c:pt>
                <c:pt idx="538">
                  <c:v>0.5</c:v>
                </c:pt>
                <c:pt idx="539">
                  <c:v>0.48</c:v>
                </c:pt>
                <c:pt idx="540">
                  <c:v>0.42</c:v>
                </c:pt>
                <c:pt idx="541">
                  <c:v>0.44</c:v>
                </c:pt>
                <c:pt idx="542">
                  <c:v>0.42</c:v>
                </c:pt>
                <c:pt idx="543">
                  <c:v>0.44</c:v>
                </c:pt>
                <c:pt idx="544">
                  <c:v>0.42</c:v>
                </c:pt>
                <c:pt idx="545">
                  <c:v>0.42</c:v>
                </c:pt>
                <c:pt idx="546">
                  <c:v>0.42</c:v>
                </c:pt>
                <c:pt idx="547">
                  <c:v>0.44</c:v>
                </c:pt>
                <c:pt idx="548">
                  <c:v>0.42</c:v>
                </c:pt>
                <c:pt idx="549">
                  <c:v>0.42</c:v>
                </c:pt>
                <c:pt idx="550">
                  <c:v>0.44</c:v>
                </c:pt>
                <c:pt idx="551">
                  <c:v>0.42</c:v>
                </c:pt>
                <c:pt idx="552">
                  <c:v>0.42</c:v>
                </c:pt>
                <c:pt idx="553">
                  <c:v>0.42</c:v>
                </c:pt>
                <c:pt idx="554">
                  <c:v>0.42</c:v>
                </c:pt>
                <c:pt idx="555">
                  <c:v>0.42</c:v>
                </c:pt>
                <c:pt idx="556">
                  <c:v>0.4</c:v>
                </c:pt>
                <c:pt idx="557">
                  <c:v>0.42</c:v>
                </c:pt>
                <c:pt idx="558">
                  <c:v>0.4</c:v>
                </c:pt>
                <c:pt idx="559">
                  <c:v>0.42</c:v>
                </c:pt>
                <c:pt idx="560">
                  <c:v>0.42</c:v>
                </c:pt>
                <c:pt idx="561">
                  <c:v>0.4</c:v>
                </c:pt>
                <c:pt idx="562">
                  <c:v>0.42</c:v>
                </c:pt>
                <c:pt idx="563">
                  <c:v>0.42</c:v>
                </c:pt>
                <c:pt idx="564">
                  <c:v>0.42</c:v>
                </c:pt>
                <c:pt idx="565">
                  <c:v>0.42</c:v>
                </c:pt>
                <c:pt idx="566">
                  <c:v>0.38</c:v>
                </c:pt>
                <c:pt idx="567">
                  <c:v>0.32</c:v>
                </c:pt>
                <c:pt idx="568">
                  <c:v>0.2</c:v>
                </c:pt>
                <c:pt idx="569">
                  <c:v>0.12</c:v>
                </c:pt>
                <c:pt idx="570">
                  <c:v>0.1</c:v>
                </c:pt>
                <c:pt idx="571">
                  <c:v>0.06</c:v>
                </c:pt>
                <c:pt idx="572">
                  <c:v>0.02</c:v>
                </c:pt>
                <c:pt idx="573">
                  <c:v>0</c:v>
                </c:pt>
                <c:pt idx="574">
                  <c:v>-0.02</c:v>
                </c:pt>
                <c:pt idx="575">
                  <c:v>0</c:v>
                </c:pt>
                <c:pt idx="576">
                  <c:v>0</c:v>
                </c:pt>
                <c:pt idx="577">
                  <c:v>0.02</c:v>
                </c:pt>
                <c:pt idx="578">
                  <c:v>0.02</c:v>
                </c:pt>
                <c:pt idx="579">
                  <c:v>0.02</c:v>
                </c:pt>
                <c:pt idx="580">
                  <c:v>0</c:v>
                </c:pt>
                <c:pt idx="581">
                  <c:v>-0.02</c:v>
                </c:pt>
                <c:pt idx="582">
                  <c:v>0</c:v>
                </c:pt>
                <c:pt idx="583">
                  <c:v>0</c:v>
                </c:pt>
                <c:pt idx="584">
                  <c:v>-0.02</c:v>
                </c:pt>
                <c:pt idx="585">
                  <c:v>-0.04</c:v>
                </c:pt>
                <c:pt idx="586">
                  <c:v>0</c:v>
                </c:pt>
                <c:pt idx="587">
                  <c:v>0</c:v>
                </c:pt>
                <c:pt idx="588">
                  <c:v>0</c:v>
                </c:pt>
                <c:pt idx="589">
                  <c:v>-0.04</c:v>
                </c:pt>
                <c:pt idx="590">
                  <c:v>-0.02</c:v>
                </c:pt>
                <c:pt idx="591">
                  <c:v>0</c:v>
                </c:pt>
                <c:pt idx="592">
                  <c:v>0</c:v>
                </c:pt>
                <c:pt idx="593">
                  <c:v>-0.02</c:v>
                </c:pt>
                <c:pt idx="594">
                  <c:v>0.02</c:v>
                </c:pt>
                <c:pt idx="595">
                  <c:v>0</c:v>
                </c:pt>
                <c:pt idx="596">
                  <c:v>0</c:v>
                </c:pt>
                <c:pt idx="597">
                  <c:v>-0.02</c:v>
                </c:pt>
                <c:pt idx="598">
                  <c:v>-0.08</c:v>
                </c:pt>
                <c:pt idx="599">
                  <c:v>-0.18</c:v>
                </c:pt>
                <c:pt idx="600">
                  <c:v>-0.28000000000000003</c:v>
                </c:pt>
                <c:pt idx="601">
                  <c:v>-0.34</c:v>
                </c:pt>
                <c:pt idx="602">
                  <c:v>-0.36</c:v>
                </c:pt>
                <c:pt idx="603">
                  <c:v>-0.44</c:v>
                </c:pt>
                <c:pt idx="604">
                  <c:v>-0.4</c:v>
                </c:pt>
                <c:pt idx="605">
                  <c:v>-0.42</c:v>
                </c:pt>
                <c:pt idx="606">
                  <c:v>-0.42</c:v>
                </c:pt>
                <c:pt idx="607">
                  <c:v>-0.44</c:v>
                </c:pt>
                <c:pt idx="608">
                  <c:v>-0.44</c:v>
                </c:pt>
                <c:pt idx="609">
                  <c:v>-0.42</c:v>
                </c:pt>
                <c:pt idx="610">
                  <c:v>-0.46</c:v>
                </c:pt>
                <c:pt idx="611">
                  <c:v>-0.42</c:v>
                </c:pt>
                <c:pt idx="612">
                  <c:v>-0.44</c:v>
                </c:pt>
                <c:pt idx="613">
                  <c:v>-0.44</c:v>
                </c:pt>
                <c:pt idx="614">
                  <c:v>-0.42</c:v>
                </c:pt>
                <c:pt idx="615">
                  <c:v>-0.44</c:v>
                </c:pt>
                <c:pt idx="616">
                  <c:v>-0.46</c:v>
                </c:pt>
                <c:pt idx="617">
                  <c:v>-0.42</c:v>
                </c:pt>
                <c:pt idx="618">
                  <c:v>-0.44</c:v>
                </c:pt>
                <c:pt idx="619">
                  <c:v>-0.46</c:v>
                </c:pt>
                <c:pt idx="620">
                  <c:v>-0.42</c:v>
                </c:pt>
                <c:pt idx="621">
                  <c:v>-0.44</c:v>
                </c:pt>
                <c:pt idx="622">
                  <c:v>-0.48</c:v>
                </c:pt>
                <c:pt idx="623">
                  <c:v>-0.46</c:v>
                </c:pt>
                <c:pt idx="624">
                  <c:v>-0.44</c:v>
                </c:pt>
                <c:pt idx="625">
                  <c:v>-0.46</c:v>
                </c:pt>
                <c:pt idx="626">
                  <c:v>-0.46</c:v>
                </c:pt>
                <c:pt idx="627">
                  <c:v>-0.46</c:v>
                </c:pt>
                <c:pt idx="628">
                  <c:v>-0.46</c:v>
                </c:pt>
                <c:pt idx="629">
                  <c:v>-0.48</c:v>
                </c:pt>
                <c:pt idx="630">
                  <c:v>-0.57999999999999996</c:v>
                </c:pt>
                <c:pt idx="631">
                  <c:v>-0.66</c:v>
                </c:pt>
                <c:pt idx="632">
                  <c:v>-0.7</c:v>
                </c:pt>
                <c:pt idx="633">
                  <c:v>-0.76</c:v>
                </c:pt>
                <c:pt idx="634">
                  <c:v>-0.76</c:v>
                </c:pt>
                <c:pt idx="635">
                  <c:v>-0.78</c:v>
                </c:pt>
                <c:pt idx="636">
                  <c:v>-0.78</c:v>
                </c:pt>
                <c:pt idx="637">
                  <c:v>-0.76</c:v>
                </c:pt>
                <c:pt idx="638">
                  <c:v>-0.8</c:v>
                </c:pt>
                <c:pt idx="639">
                  <c:v>-0.78</c:v>
                </c:pt>
                <c:pt idx="640">
                  <c:v>-0.78</c:v>
                </c:pt>
                <c:pt idx="641">
                  <c:v>-0.78</c:v>
                </c:pt>
                <c:pt idx="642">
                  <c:v>-0.78</c:v>
                </c:pt>
                <c:pt idx="643">
                  <c:v>-0.84</c:v>
                </c:pt>
                <c:pt idx="644">
                  <c:v>-0.8</c:v>
                </c:pt>
                <c:pt idx="645">
                  <c:v>-0.8</c:v>
                </c:pt>
                <c:pt idx="646">
                  <c:v>-0.82</c:v>
                </c:pt>
                <c:pt idx="647">
                  <c:v>-0.78</c:v>
                </c:pt>
                <c:pt idx="648">
                  <c:v>-0.76</c:v>
                </c:pt>
                <c:pt idx="649">
                  <c:v>-0.78</c:v>
                </c:pt>
                <c:pt idx="650">
                  <c:v>-0.8</c:v>
                </c:pt>
                <c:pt idx="651">
                  <c:v>-0.82</c:v>
                </c:pt>
                <c:pt idx="652">
                  <c:v>-0.76</c:v>
                </c:pt>
                <c:pt idx="653">
                  <c:v>-0.8</c:v>
                </c:pt>
                <c:pt idx="654">
                  <c:v>-0.78</c:v>
                </c:pt>
                <c:pt idx="655">
                  <c:v>-0.84</c:v>
                </c:pt>
                <c:pt idx="656">
                  <c:v>-0.8</c:v>
                </c:pt>
                <c:pt idx="657">
                  <c:v>-0.78</c:v>
                </c:pt>
                <c:pt idx="658">
                  <c:v>-0.8</c:v>
                </c:pt>
                <c:pt idx="659">
                  <c:v>-0.78</c:v>
                </c:pt>
                <c:pt idx="660">
                  <c:v>-0.84</c:v>
                </c:pt>
                <c:pt idx="661">
                  <c:v>-0.9</c:v>
                </c:pt>
                <c:pt idx="662">
                  <c:v>-0.96</c:v>
                </c:pt>
                <c:pt idx="663">
                  <c:v>-1.04</c:v>
                </c:pt>
                <c:pt idx="664">
                  <c:v>-1.08</c:v>
                </c:pt>
                <c:pt idx="665">
                  <c:v>-1.1000000000000001</c:v>
                </c:pt>
                <c:pt idx="666">
                  <c:v>-1.1200000000000001</c:v>
                </c:pt>
                <c:pt idx="667">
                  <c:v>-1.1399999999999999</c:v>
                </c:pt>
                <c:pt idx="668">
                  <c:v>-1.1200000000000001</c:v>
                </c:pt>
                <c:pt idx="669">
                  <c:v>-1.1200000000000001</c:v>
                </c:pt>
                <c:pt idx="670">
                  <c:v>-1.1399999999999999</c:v>
                </c:pt>
                <c:pt idx="671">
                  <c:v>-1.1399999999999999</c:v>
                </c:pt>
                <c:pt idx="672">
                  <c:v>-1.1599999999999999</c:v>
                </c:pt>
                <c:pt idx="673">
                  <c:v>-1.1599999999999999</c:v>
                </c:pt>
                <c:pt idx="674">
                  <c:v>-1.1399999999999999</c:v>
                </c:pt>
                <c:pt idx="675">
                  <c:v>-1.1599999999999999</c:v>
                </c:pt>
                <c:pt idx="676">
                  <c:v>-1.1399999999999999</c:v>
                </c:pt>
                <c:pt idx="677">
                  <c:v>-1.1399999999999999</c:v>
                </c:pt>
                <c:pt idx="678">
                  <c:v>-1.1399999999999999</c:v>
                </c:pt>
                <c:pt idx="679">
                  <c:v>-1.1200000000000001</c:v>
                </c:pt>
                <c:pt idx="680">
                  <c:v>-1.1200000000000001</c:v>
                </c:pt>
                <c:pt idx="681">
                  <c:v>-1.1399999999999999</c:v>
                </c:pt>
                <c:pt idx="682">
                  <c:v>-1.1399999999999999</c:v>
                </c:pt>
                <c:pt idx="683">
                  <c:v>-1.1599999999999999</c:v>
                </c:pt>
                <c:pt idx="684">
                  <c:v>-1.18</c:v>
                </c:pt>
                <c:pt idx="685">
                  <c:v>-1.1399999999999999</c:v>
                </c:pt>
                <c:pt idx="686">
                  <c:v>-1.1399999999999999</c:v>
                </c:pt>
                <c:pt idx="687">
                  <c:v>-1.1599999999999999</c:v>
                </c:pt>
                <c:pt idx="688">
                  <c:v>-1.1599999999999999</c:v>
                </c:pt>
                <c:pt idx="689">
                  <c:v>-1.1399999999999999</c:v>
                </c:pt>
                <c:pt idx="690">
                  <c:v>-1.1399999999999999</c:v>
                </c:pt>
                <c:pt idx="691">
                  <c:v>-1.1200000000000001</c:v>
                </c:pt>
                <c:pt idx="692">
                  <c:v>-1.22</c:v>
                </c:pt>
                <c:pt idx="693">
                  <c:v>-1.2</c:v>
                </c:pt>
                <c:pt idx="694">
                  <c:v>-1.24</c:v>
                </c:pt>
                <c:pt idx="695">
                  <c:v>-1.26</c:v>
                </c:pt>
                <c:pt idx="696">
                  <c:v>-1.26</c:v>
                </c:pt>
                <c:pt idx="697">
                  <c:v>-1.26</c:v>
                </c:pt>
                <c:pt idx="698">
                  <c:v>-1.26</c:v>
                </c:pt>
                <c:pt idx="699">
                  <c:v>-1.28</c:v>
                </c:pt>
                <c:pt idx="700">
                  <c:v>-1.28</c:v>
                </c:pt>
                <c:pt idx="701">
                  <c:v>-1.28</c:v>
                </c:pt>
                <c:pt idx="702">
                  <c:v>-1.28</c:v>
                </c:pt>
                <c:pt idx="703">
                  <c:v>-1.28</c:v>
                </c:pt>
                <c:pt idx="704">
                  <c:v>-1.3</c:v>
                </c:pt>
                <c:pt idx="705">
                  <c:v>-1.28</c:v>
                </c:pt>
                <c:pt idx="706">
                  <c:v>-1.28</c:v>
                </c:pt>
                <c:pt idx="707">
                  <c:v>-1.3</c:v>
                </c:pt>
                <c:pt idx="708">
                  <c:v>-1.28</c:v>
                </c:pt>
                <c:pt idx="709">
                  <c:v>-1.3</c:v>
                </c:pt>
                <c:pt idx="710">
                  <c:v>-1.26</c:v>
                </c:pt>
                <c:pt idx="711">
                  <c:v>-1.26</c:v>
                </c:pt>
                <c:pt idx="712">
                  <c:v>-1.3</c:v>
                </c:pt>
                <c:pt idx="713">
                  <c:v>-1.28</c:v>
                </c:pt>
                <c:pt idx="714">
                  <c:v>-1.28</c:v>
                </c:pt>
                <c:pt idx="715">
                  <c:v>-1.26</c:v>
                </c:pt>
                <c:pt idx="716">
                  <c:v>-1.28</c:v>
                </c:pt>
                <c:pt idx="717">
                  <c:v>-1.28</c:v>
                </c:pt>
                <c:pt idx="718">
                  <c:v>-1.28</c:v>
                </c:pt>
                <c:pt idx="719">
                  <c:v>-1.26</c:v>
                </c:pt>
                <c:pt idx="720">
                  <c:v>-1.28</c:v>
                </c:pt>
                <c:pt idx="721">
                  <c:v>-1.3</c:v>
                </c:pt>
                <c:pt idx="722">
                  <c:v>-1.28</c:v>
                </c:pt>
                <c:pt idx="723">
                  <c:v>-1.28</c:v>
                </c:pt>
                <c:pt idx="724">
                  <c:v>-1.34</c:v>
                </c:pt>
                <c:pt idx="725">
                  <c:v>-1.34</c:v>
                </c:pt>
                <c:pt idx="726">
                  <c:v>-1.38</c:v>
                </c:pt>
                <c:pt idx="727">
                  <c:v>-1.38</c:v>
                </c:pt>
                <c:pt idx="728">
                  <c:v>-1.36</c:v>
                </c:pt>
                <c:pt idx="729">
                  <c:v>-1.42</c:v>
                </c:pt>
                <c:pt idx="730">
                  <c:v>-1.4</c:v>
                </c:pt>
                <c:pt idx="731">
                  <c:v>-1.38</c:v>
                </c:pt>
                <c:pt idx="732">
                  <c:v>-1.4</c:v>
                </c:pt>
                <c:pt idx="733">
                  <c:v>-1.42</c:v>
                </c:pt>
                <c:pt idx="734">
                  <c:v>-1.42</c:v>
                </c:pt>
                <c:pt idx="735">
                  <c:v>-1.42</c:v>
                </c:pt>
                <c:pt idx="736">
                  <c:v>-1.4</c:v>
                </c:pt>
                <c:pt idx="737">
                  <c:v>-1.4</c:v>
                </c:pt>
                <c:pt idx="738">
                  <c:v>-1.44</c:v>
                </c:pt>
                <c:pt idx="739">
                  <c:v>-1.42</c:v>
                </c:pt>
                <c:pt idx="740">
                  <c:v>-1.4</c:v>
                </c:pt>
                <c:pt idx="741">
                  <c:v>-1.42</c:v>
                </c:pt>
                <c:pt idx="742">
                  <c:v>-1.44</c:v>
                </c:pt>
                <c:pt idx="743">
                  <c:v>-1.42</c:v>
                </c:pt>
                <c:pt idx="744">
                  <c:v>-1.42</c:v>
                </c:pt>
                <c:pt idx="745">
                  <c:v>-1.4</c:v>
                </c:pt>
                <c:pt idx="746">
                  <c:v>-1.4</c:v>
                </c:pt>
                <c:pt idx="747">
                  <c:v>-1.4</c:v>
                </c:pt>
                <c:pt idx="748">
                  <c:v>-1.42</c:v>
                </c:pt>
                <c:pt idx="749">
                  <c:v>-1.42</c:v>
                </c:pt>
                <c:pt idx="750">
                  <c:v>-1.44</c:v>
                </c:pt>
                <c:pt idx="751">
                  <c:v>-1.4</c:v>
                </c:pt>
                <c:pt idx="752">
                  <c:v>-1.42</c:v>
                </c:pt>
                <c:pt idx="753">
                  <c:v>-1.4</c:v>
                </c:pt>
                <c:pt idx="754">
                  <c:v>-1.42</c:v>
                </c:pt>
                <c:pt idx="755">
                  <c:v>-1.34</c:v>
                </c:pt>
                <c:pt idx="756">
                  <c:v>-1.36</c:v>
                </c:pt>
                <c:pt idx="757">
                  <c:v>-1.32</c:v>
                </c:pt>
                <c:pt idx="758">
                  <c:v>-1.32</c:v>
                </c:pt>
                <c:pt idx="759">
                  <c:v>-1.3</c:v>
                </c:pt>
                <c:pt idx="760">
                  <c:v>-1.3</c:v>
                </c:pt>
                <c:pt idx="761">
                  <c:v>-1.28</c:v>
                </c:pt>
                <c:pt idx="762">
                  <c:v>-1.3</c:v>
                </c:pt>
                <c:pt idx="763">
                  <c:v>-1.26</c:v>
                </c:pt>
                <c:pt idx="764">
                  <c:v>-1.26</c:v>
                </c:pt>
                <c:pt idx="765">
                  <c:v>-1.28</c:v>
                </c:pt>
                <c:pt idx="766">
                  <c:v>-1.28</c:v>
                </c:pt>
                <c:pt idx="767">
                  <c:v>-1.26</c:v>
                </c:pt>
                <c:pt idx="768">
                  <c:v>-1.3</c:v>
                </c:pt>
                <c:pt idx="769">
                  <c:v>-1.28</c:v>
                </c:pt>
                <c:pt idx="770">
                  <c:v>-1.26</c:v>
                </c:pt>
                <c:pt idx="771">
                  <c:v>-1.3</c:v>
                </c:pt>
                <c:pt idx="772">
                  <c:v>-1.28</c:v>
                </c:pt>
                <c:pt idx="773">
                  <c:v>-1.26</c:v>
                </c:pt>
                <c:pt idx="774">
                  <c:v>-1.28</c:v>
                </c:pt>
                <c:pt idx="775">
                  <c:v>-1.26</c:v>
                </c:pt>
                <c:pt idx="776">
                  <c:v>-1.3</c:v>
                </c:pt>
                <c:pt idx="777">
                  <c:v>-1.28</c:v>
                </c:pt>
                <c:pt idx="778">
                  <c:v>-1.28</c:v>
                </c:pt>
                <c:pt idx="779">
                  <c:v>-1.28</c:v>
                </c:pt>
                <c:pt idx="780">
                  <c:v>-1.24</c:v>
                </c:pt>
                <c:pt idx="781">
                  <c:v>-1.28</c:v>
                </c:pt>
                <c:pt idx="782">
                  <c:v>-1.28</c:v>
                </c:pt>
                <c:pt idx="783">
                  <c:v>-1.3</c:v>
                </c:pt>
                <c:pt idx="784">
                  <c:v>-1.28</c:v>
                </c:pt>
                <c:pt idx="785">
                  <c:v>-1.28</c:v>
                </c:pt>
                <c:pt idx="786">
                  <c:v>-1.26</c:v>
                </c:pt>
                <c:pt idx="787">
                  <c:v>-1.2</c:v>
                </c:pt>
                <c:pt idx="788">
                  <c:v>-1.1599999999999999</c:v>
                </c:pt>
                <c:pt idx="789">
                  <c:v>-1.1399999999999999</c:v>
                </c:pt>
                <c:pt idx="790">
                  <c:v>-1.1599999999999999</c:v>
                </c:pt>
                <c:pt idx="791">
                  <c:v>-1.1599999999999999</c:v>
                </c:pt>
                <c:pt idx="792">
                  <c:v>-1.1399999999999999</c:v>
                </c:pt>
                <c:pt idx="793">
                  <c:v>-1.1399999999999999</c:v>
                </c:pt>
                <c:pt idx="794">
                  <c:v>-1.1599999999999999</c:v>
                </c:pt>
                <c:pt idx="795">
                  <c:v>-1.18</c:v>
                </c:pt>
                <c:pt idx="796">
                  <c:v>-1.1599999999999999</c:v>
                </c:pt>
                <c:pt idx="797">
                  <c:v>-1.1200000000000001</c:v>
                </c:pt>
                <c:pt idx="798">
                  <c:v>-1.1399999999999999</c:v>
                </c:pt>
                <c:pt idx="799">
                  <c:v>-1.1599999999999999</c:v>
                </c:pt>
                <c:pt idx="800">
                  <c:v>-1.1399999999999999</c:v>
                </c:pt>
                <c:pt idx="801">
                  <c:v>-1.1399999999999999</c:v>
                </c:pt>
                <c:pt idx="802">
                  <c:v>-1.1599999999999999</c:v>
                </c:pt>
                <c:pt idx="803">
                  <c:v>-1.1399999999999999</c:v>
                </c:pt>
                <c:pt idx="804">
                  <c:v>-1.1599999999999999</c:v>
                </c:pt>
                <c:pt idx="805">
                  <c:v>-1.1599999999999999</c:v>
                </c:pt>
                <c:pt idx="806">
                  <c:v>-1.1399999999999999</c:v>
                </c:pt>
                <c:pt idx="807">
                  <c:v>-1.1399999999999999</c:v>
                </c:pt>
                <c:pt idx="808">
                  <c:v>-1.1399999999999999</c:v>
                </c:pt>
                <c:pt idx="809">
                  <c:v>-1.18</c:v>
                </c:pt>
                <c:pt idx="810">
                  <c:v>-1.1599999999999999</c:v>
                </c:pt>
                <c:pt idx="811">
                  <c:v>-1.1599999999999999</c:v>
                </c:pt>
                <c:pt idx="812">
                  <c:v>-1.1399999999999999</c:v>
                </c:pt>
                <c:pt idx="813">
                  <c:v>-1.1599999999999999</c:v>
                </c:pt>
                <c:pt idx="814">
                  <c:v>-1.1200000000000001</c:v>
                </c:pt>
                <c:pt idx="815">
                  <c:v>-1.1200000000000001</c:v>
                </c:pt>
                <c:pt idx="816">
                  <c:v>-1.1399999999999999</c:v>
                </c:pt>
                <c:pt idx="817">
                  <c:v>-1.06</c:v>
                </c:pt>
                <c:pt idx="818">
                  <c:v>-0.96</c:v>
                </c:pt>
                <c:pt idx="819">
                  <c:v>-0.92</c:v>
                </c:pt>
                <c:pt idx="820">
                  <c:v>-0.88</c:v>
                </c:pt>
                <c:pt idx="821">
                  <c:v>-0.84</c:v>
                </c:pt>
                <c:pt idx="822">
                  <c:v>-0.82</c:v>
                </c:pt>
                <c:pt idx="823">
                  <c:v>-0.8</c:v>
                </c:pt>
                <c:pt idx="824">
                  <c:v>-0.8</c:v>
                </c:pt>
                <c:pt idx="825">
                  <c:v>-0.8</c:v>
                </c:pt>
                <c:pt idx="826">
                  <c:v>-0.8</c:v>
                </c:pt>
                <c:pt idx="827">
                  <c:v>-0.78</c:v>
                </c:pt>
                <c:pt idx="828">
                  <c:v>-0.76</c:v>
                </c:pt>
                <c:pt idx="829">
                  <c:v>-0.8</c:v>
                </c:pt>
                <c:pt idx="830">
                  <c:v>-0.76</c:v>
                </c:pt>
                <c:pt idx="831">
                  <c:v>-0.8</c:v>
                </c:pt>
                <c:pt idx="832">
                  <c:v>-0.8</c:v>
                </c:pt>
                <c:pt idx="833">
                  <c:v>-0.78</c:v>
                </c:pt>
                <c:pt idx="834">
                  <c:v>-0.78</c:v>
                </c:pt>
                <c:pt idx="835">
                  <c:v>-0.78</c:v>
                </c:pt>
                <c:pt idx="836">
                  <c:v>-0.8</c:v>
                </c:pt>
                <c:pt idx="837">
                  <c:v>-0.82</c:v>
                </c:pt>
                <c:pt idx="838">
                  <c:v>-0.8</c:v>
                </c:pt>
                <c:pt idx="839">
                  <c:v>-0.78</c:v>
                </c:pt>
                <c:pt idx="840">
                  <c:v>-0.78</c:v>
                </c:pt>
                <c:pt idx="841">
                  <c:v>-0.8</c:v>
                </c:pt>
                <c:pt idx="842">
                  <c:v>-0.8</c:v>
                </c:pt>
                <c:pt idx="843">
                  <c:v>-0.8</c:v>
                </c:pt>
                <c:pt idx="844">
                  <c:v>-0.82</c:v>
                </c:pt>
                <c:pt idx="845">
                  <c:v>-0.82</c:v>
                </c:pt>
                <c:pt idx="846">
                  <c:v>-0.8</c:v>
                </c:pt>
                <c:pt idx="847">
                  <c:v>-0.8</c:v>
                </c:pt>
                <c:pt idx="848">
                  <c:v>-0.74</c:v>
                </c:pt>
                <c:pt idx="849">
                  <c:v>-0.68</c:v>
                </c:pt>
                <c:pt idx="850">
                  <c:v>-0.57999999999999996</c:v>
                </c:pt>
                <c:pt idx="851">
                  <c:v>-0.52</c:v>
                </c:pt>
                <c:pt idx="852">
                  <c:v>-0.5</c:v>
                </c:pt>
                <c:pt idx="853">
                  <c:v>-0.48</c:v>
                </c:pt>
                <c:pt idx="854">
                  <c:v>-0.44</c:v>
                </c:pt>
                <c:pt idx="855">
                  <c:v>-0.48</c:v>
                </c:pt>
                <c:pt idx="856">
                  <c:v>-0.46</c:v>
                </c:pt>
                <c:pt idx="857">
                  <c:v>-0.44</c:v>
                </c:pt>
                <c:pt idx="858">
                  <c:v>-0.48</c:v>
                </c:pt>
                <c:pt idx="859">
                  <c:v>-0.44</c:v>
                </c:pt>
                <c:pt idx="860">
                  <c:v>-0.44</c:v>
                </c:pt>
                <c:pt idx="861">
                  <c:v>-0.46</c:v>
                </c:pt>
                <c:pt idx="862">
                  <c:v>-0.42</c:v>
                </c:pt>
                <c:pt idx="863">
                  <c:v>-0.42</c:v>
                </c:pt>
                <c:pt idx="864">
                  <c:v>-0.44</c:v>
                </c:pt>
                <c:pt idx="865">
                  <c:v>-0.44</c:v>
                </c:pt>
                <c:pt idx="866">
                  <c:v>-0.44</c:v>
                </c:pt>
                <c:pt idx="867">
                  <c:v>-0.44</c:v>
                </c:pt>
                <c:pt idx="868">
                  <c:v>-0.42</c:v>
                </c:pt>
                <c:pt idx="869">
                  <c:v>-0.44</c:v>
                </c:pt>
                <c:pt idx="870">
                  <c:v>-0.44</c:v>
                </c:pt>
                <c:pt idx="871">
                  <c:v>-0.46</c:v>
                </c:pt>
                <c:pt idx="872">
                  <c:v>-0.44</c:v>
                </c:pt>
                <c:pt idx="873">
                  <c:v>-0.44</c:v>
                </c:pt>
                <c:pt idx="874">
                  <c:v>-0.46</c:v>
                </c:pt>
                <c:pt idx="875">
                  <c:v>-0.44</c:v>
                </c:pt>
                <c:pt idx="876">
                  <c:v>-0.46</c:v>
                </c:pt>
                <c:pt idx="877">
                  <c:v>-0.44</c:v>
                </c:pt>
                <c:pt idx="878">
                  <c:v>-0.44</c:v>
                </c:pt>
                <c:pt idx="879">
                  <c:v>-0.38</c:v>
                </c:pt>
                <c:pt idx="880">
                  <c:v>-0.28000000000000003</c:v>
                </c:pt>
                <c:pt idx="881">
                  <c:v>-0.18</c:v>
                </c:pt>
                <c:pt idx="882">
                  <c:v>-0.12</c:v>
                </c:pt>
                <c:pt idx="883">
                  <c:v>-0.06</c:v>
                </c:pt>
                <c:pt idx="884">
                  <c:v>-0.04</c:v>
                </c:pt>
                <c:pt idx="885">
                  <c:v>-0.04</c:v>
                </c:pt>
                <c:pt idx="886">
                  <c:v>-0.04</c:v>
                </c:pt>
                <c:pt idx="887">
                  <c:v>-0.04</c:v>
                </c:pt>
                <c:pt idx="888">
                  <c:v>-0.02</c:v>
                </c:pt>
                <c:pt idx="889">
                  <c:v>0</c:v>
                </c:pt>
                <c:pt idx="890">
                  <c:v>-0.02</c:v>
                </c:pt>
                <c:pt idx="891">
                  <c:v>-0.02</c:v>
                </c:pt>
                <c:pt idx="892">
                  <c:v>-0.02</c:v>
                </c:pt>
                <c:pt idx="893">
                  <c:v>-0.02</c:v>
                </c:pt>
                <c:pt idx="894">
                  <c:v>-0.02</c:v>
                </c:pt>
                <c:pt idx="895">
                  <c:v>-0.04</c:v>
                </c:pt>
                <c:pt idx="896">
                  <c:v>0</c:v>
                </c:pt>
                <c:pt idx="897">
                  <c:v>0</c:v>
                </c:pt>
                <c:pt idx="898">
                  <c:v>-0.02</c:v>
                </c:pt>
                <c:pt idx="899">
                  <c:v>-0.02</c:v>
                </c:pt>
                <c:pt idx="900">
                  <c:v>-0.02</c:v>
                </c:pt>
                <c:pt idx="901">
                  <c:v>0</c:v>
                </c:pt>
                <c:pt idx="902">
                  <c:v>0</c:v>
                </c:pt>
                <c:pt idx="903">
                  <c:v>-0.04</c:v>
                </c:pt>
                <c:pt idx="904">
                  <c:v>-0.02</c:v>
                </c:pt>
                <c:pt idx="905">
                  <c:v>-0.04</c:v>
                </c:pt>
                <c:pt idx="906">
                  <c:v>0</c:v>
                </c:pt>
                <c:pt idx="907">
                  <c:v>0</c:v>
                </c:pt>
                <c:pt idx="908">
                  <c:v>0</c:v>
                </c:pt>
                <c:pt idx="909">
                  <c:v>0</c:v>
                </c:pt>
                <c:pt idx="910">
                  <c:v>0.02</c:v>
                </c:pt>
                <c:pt idx="911">
                  <c:v>0.08</c:v>
                </c:pt>
                <c:pt idx="912">
                  <c:v>0.24</c:v>
                </c:pt>
                <c:pt idx="913">
                  <c:v>0.3</c:v>
                </c:pt>
                <c:pt idx="914">
                  <c:v>0.36</c:v>
                </c:pt>
                <c:pt idx="915">
                  <c:v>0.38</c:v>
                </c:pt>
                <c:pt idx="916">
                  <c:v>0.38</c:v>
                </c:pt>
                <c:pt idx="917">
                  <c:v>0.4</c:v>
                </c:pt>
                <c:pt idx="918">
                  <c:v>0.42</c:v>
                </c:pt>
                <c:pt idx="919">
                  <c:v>0.4</c:v>
                </c:pt>
                <c:pt idx="920">
                  <c:v>0.4</c:v>
                </c:pt>
                <c:pt idx="921">
                  <c:v>0.4</c:v>
                </c:pt>
                <c:pt idx="922">
                  <c:v>0.42</c:v>
                </c:pt>
                <c:pt idx="923">
                  <c:v>0.42</c:v>
                </c:pt>
                <c:pt idx="924">
                  <c:v>0.42</c:v>
                </c:pt>
                <c:pt idx="925">
                  <c:v>0.44</c:v>
                </c:pt>
                <c:pt idx="926">
                  <c:v>0.42</c:v>
                </c:pt>
                <c:pt idx="927">
                  <c:v>0.42</c:v>
                </c:pt>
                <c:pt idx="928">
                  <c:v>0.4</c:v>
                </c:pt>
                <c:pt idx="929">
                  <c:v>0.4</c:v>
                </c:pt>
                <c:pt idx="930">
                  <c:v>0.44</c:v>
                </c:pt>
                <c:pt idx="931">
                  <c:v>0.46</c:v>
                </c:pt>
                <c:pt idx="932">
                  <c:v>0.42</c:v>
                </c:pt>
                <c:pt idx="933">
                  <c:v>0.44</c:v>
                </c:pt>
                <c:pt idx="934">
                  <c:v>0.42</c:v>
                </c:pt>
                <c:pt idx="935">
                  <c:v>0.44</c:v>
                </c:pt>
                <c:pt idx="936">
                  <c:v>0.4</c:v>
                </c:pt>
                <c:pt idx="937">
                  <c:v>0.46</c:v>
                </c:pt>
                <c:pt idx="938">
                  <c:v>0.44</c:v>
                </c:pt>
                <c:pt idx="939">
                  <c:v>0.42</c:v>
                </c:pt>
                <c:pt idx="940">
                  <c:v>0.4</c:v>
                </c:pt>
                <c:pt idx="941">
                  <c:v>0.42</c:v>
                </c:pt>
                <c:pt idx="942">
                  <c:v>0.5</c:v>
                </c:pt>
                <c:pt idx="943">
                  <c:v>0.57999999999999996</c:v>
                </c:pt>
                <c:pt idx="944">
                  <c:v>0.66</c:v>
                </c:pt>
                <c:pt idx="945">
                  <c:v>0.7</c:v>
                </c:pt>
                <c:pt idx="946">
                  <c:v>0.72</c:v>
                </c:pt>
                <c:pt idx="947">
                  <c:v>0.76</c:v>
                </c:pt>
                <c:pt idx="948">
                  <c:v>0.7</c:v>
                </c:pt>
                <c:pt idx="949">
                  <c:v>0.76</c:v>
                </c:pt>
                <c:pt idx="950">
                  <c:v>0.78</c:v>
                </c:pt>
                <c:pt idx="951">
                  <c:v>0.76</c:v>
                </c:pt>
                <c:pt idx="952">
                  <c:v>0.74</c:v>
                </c:pt>
                <c:pt idx="953">
                  <c:v>0.76</c:v>
                </c:pt>
                <c:pt idx="954">
                  <c:v>0.76</c:v>
                </c:pt>
                <c:pt idx="955">
                  <c:v>0.76</c:v>
                </c:pt>
                <c:pt idx="956">
                  <c:v>0.74</c:v>
                </c:pt>
                <c:pt idx="957">
                  <c:v>0.74</c:v>
                </c:pt>
                <c:pt idx="958">
                  <c:v>0.76</c:v>
                </c:pt>
                <c:pt idx="959">
                  <c:v>0.76</c:v>
                </c:pt>
                <c:pt idx="960">
                  <c:v>0.76</c:v>
                </c:pt>
                <c:pt idx="961">
                  <c:v>0.74</c:v>
                </c:pt>
                <c:pt idx="962">
                  <c:v>0.76</c:v>
                </c:pt>
                <c:pt idx="963">
                  <c:v>0.78</c:v>
                </c:pt>
                <c:pt idx="964">
                  <c:v>0.76</c:v>
                </c:pt>
                <c:pt idx="965">
                  <c:v>0.74</c:v>
                </c:pt>
                <c:pt idx="966">
                  <c:v>0.76</c:v>
                </c:pt>
                <c:pt idx="967">
                  <c:v>0.78</c:v>
                </c:pt>
                <c:pt idx="968">
                  <c:v>0.76</c:v>
                </c:pt>
                <c:pt idx="969">
                  <c:v>0.76</c:v>
                </c:pt>
                <c:pt idx="970">
                  <c:v>0.78</c:v>
                </c:pt>
                <c:pt idx="971">
                  <c:v>0.74</c:v>
                </c:pt>
                <c:pt idx="972">
                  <c:v>0.76</c:v>
                </c:pt>
                <c:pt idx="973">
                  <c:v>0.82</c:v>
                </c:pt>
                <c:pt idx="974">
                  <c:v>0.92</c:v>
                </c:pt>
                <c:pt idx="975">
                  <c:v>1</c:v>
                </c:pt>
                <c:pt idx="976">
                  <c:v>1.02</c:v>
                </c:pt>
                <c:pt idx="977">
                  <c:v>1.1000000000000001</c:v>
                </c:pt>
                <c:pt idx="978">
                  <c:v>1.1000000000000001</c:v>
                </c:pt>
                <c:pt idx="979">
                  <c:v>1.1000000000000001</c:v>
                </c:pt>
                <c:pt idx="980">
                  <c:v>1.1000000000000001</c:v>
                </c:pt>
                <c:pt idx="981">
                  <c:v>1.1200000000000001</c:v>
                </c:pt>
                <c:pt idx="982">
                  <c:v>1.1000000000000001</c:v>
                </c:pt>
                <c:pt idx="983">
                  <c:v>1.1000000000000001</c:v>
                </c:pt>
                <c:pt idx="984">
                  <c:v>1.1000000000000001</c:v>
                </c:pt>
                <c:pt idx="985">
                  <c:v>1.1200000000000001</c:v>
                </c:pt>
                <c:pt idx="986">
                  <c:v>1.1000000000000001</c:v>
                </c:pt>
                <c:pt idx="987">
                  <c:v>1.1200000000000001</c:v>
                </c:pt>
                <c:pt idx="988">
                  <c:v>1.1200000000000001</c:v>
                </c:pt>
                <c:pt idx="989">
                  <c:v>1.1200000000000001</c:v>
                </c:pt>
                <c:pt idx="990">
                  <c:v>1.1200000000000001</c:v>
                </c:pt>
                <c:pt idx="991">
                  <c:v>1.1200000000000001</c:v>
                </c:pt>
                <c:pt idx="992">
                  <c:v>1.1200000000000001</c:v>
                </c:pt>
                <c:pt idx="993">
                  <c:v>1.1000000000000001</c:v>
                </c:pt>
                <c:pt idx="994">
                  <c:v>1.1000000000000001</c:v>
                </c:pt>
                <c:pt idx="995">
                  <c:v>1.1200000000000001</c:v>
                </c:pt>
                <c:pt idx="996">
                  <c:v>1.1200000000000001</c:v>
                </c:pt>
                <c:pt idx="997">
                  <c:v>1.1200000000000001</c:v>
                </c:pt>
                <c:pt idx="998">
                  <c:v>1.1200000000000001</c:v>
                </c:pt>
                <c:pt idx="999">
                  <c:v>1.1000000000000001</c:v>
                </c:pt>
                <c:pt idx="1000">
                  <c:v>1.1200000000000001</c:v>
                </c:pt>
                <c:pt idx="1001">
                  <c:v>1.1399999999999999</c:v>
                </c:pt>
                <c:pt idx="1002">
                  <c:v>1.1200000000000001</c:v>
                </c:pt>
                <c:pt idx="1003">
                  <c:v>1.1200000000000001</c:v>
                </c:pt>
                <c:pt idx="1004">
                  <c:v>1.1200000000000001</c:v>
                </c:pt>
                <c:pt idx="1005">
                  <c:v>1.18</c:v>
                </c:pt>
                <c:pt idx="1006">
                  <c:v>1.22</c:v>
                </c:pt>
                <c:pt idx="1007">
                  <c:v>1.24</c:v>
                </c:pt>
                <c:pt idx="1008">
                  <c:v>1.24</c:v>
                </c:pt>
                <c:pt idx="1009">
                  <c:v>1.24</c:v>
                </c:pt>
                <c:pt idx="1010">
                  <c:v>1.26</c:v>
                </c:pt>
                <c:pt idx="1011">
                  <c:v>1.24</c:v>
                </c:pt>
                <c:pt idx="1012">
                  <c:v>1.24</c:v>
                </c:pt>
                <c:pt idx="1013">
                  <c:v>1.24</c:v>
                </c:pt>
                <c:pt idx="1014">
                  <c:v>1.24</c:v>
                </c:pt>
                <c:pt idx="1015">
                  <c:v>1.26</c:v>
                </c:pt>
                <c:pt idx="1016">
                  <c:v>1.24</c:v>
                </c:pt>
                <c:pt idx="1017">
                  <c:v>1.28</c:v>
                </c:pt>
                <c:pt idx="1018">
                  <c:v>1.22</c:v>
                </c:pt>
                <c:pt idx="1019">
                  <c:v>1.22</c:v>
                </c:pt>
                <c:pt idx="1020">
                  <c:v>1.24</c:v>
                </c:pt>
                <c:pt idx="1021">
                  <c:v>1.26</c:v>
                </c:pt>
                <c:pt idx="1022">
                  <c:v>1.26</c:v>
                </c:pt>
                <c:pt idx="1023">
                  <c:v>1.24</c:v>
                </c:pt>
                <c:pt idx="1024">
                  <c:v>1.26</c:v>
                </c:pt>
                <c:pt idx="1025">
                  <c:v>1.24</c:v>
                </c:pt>
                <c:pt idx="1026">
                  <c:v>1.3</c:v>
                </c:pt>
                <c:pt idx="1027">
                  <c:v>1.22</c:v>
                </c:pt>
                <c:pt idx="1028">
                  <c:v>1.26</c:v>
                </c:pt>
                <c:pt idx="1029">
                  <c:v>1.26</c:v>
                </c:pt>
                <c:pt idx="1030">
                  <c:v>1.24</c:v>
                </c:pt>
                <c:pt idx="1031">
                  <c:v>1.26</c:v>
                </c:pt>
                <c:pt idx="1032">
                  <c:v>1.26</c:v>
                </c:pt>
                <c:pt idx="1033">
                  <c:v>1.26</c:v>
                </c:pt>
                <c:pt idx="1034">
                  <c:v>1.28</c:v>
                </c:pt>
                <c:pt idx="1035">
                  <c:v>1.24</c:v>
                </c:pt>
                <c:pt idx="1036">
                  <c:v>1.28</c:v>
                </c:pt>
                <c:pt idx="1037">
                  <c:v>1.34</c:v>
                </c:pt>
                <c:pt idx="1038">
                  <c:v>1.36</c:v>
                </c:pt>
                <c:pt idx="1039">
                  <c:v>1.32</c:v>
                </c:pt>
                <c:pt idx="1040">
                  <c:v>1.36</c:v>
                </c:pt>
                <c:pt idx="1041">
                  <c:v>1.38</c:v>
                </c:pt>
                <c:pt idx="1042">
                  <c:v>1.4</c:v>
                </c:pt>
                <c:pt idx="1043">
                  <c:v>1.4</c:v>
                </c:pt>
                <c:pt idx="1044">
                  <c:v>1.38</c:v>
                </c:pt>
                <c:pt idx="1045">
                  <c:v>1.42</c:v>
                </c:pt>
                <c:pt idx="1046">
                  <c:v>1.38</c:v>
                </c:pt>
                <c:pt idx="1047">
                  <c:v>1.36</c:v>
                </c:pt>
                <c:pt idx="1048">
                  <c:v>1.4</c:v>
                </c:pt>
                <c:pt idx="1049">
                  <c:v>1.38</c:v>
                </c:pt>
                <c:pt idx="1050">
                  <c:v>1.4</c:v>
                </c:pt>
                <c:pt idx="1051">
                  <c:v>1.4</c:v>
                </c:pt>
                <c:pt idx="1052">
                  <c:v>1.4</c:v>
                </c:pt>
                <c:pt idx="1053">
                  <c:v>1.4</c:v>
                </c:pt>
                <c:pt idx="1054">
                  <c:v>1.38</c:v>
                </c:pt>
                <c:pt idx="1055">
                  <c:v>1.42</c:v>
                </c:pt>
                <c:pt idx="1056">
                  <c:v>1.34</c:v>
                </c:pt>
                <c:pt idx="1057">
                  <c:v>1.4</c:v>
                </c:pt>
                <c:pt idx="1058">
                  <c:v>1.36</c:v>
                </c:pt>
                <c:pt idx="1059">
                  <c:v>1.4</c:v>
                </c:pt>
                <c:pt idx="1060">
                  <c:v>1.38</c:v>
                </c:pt>
                <c:pt idx="1061">
                  <c:v>1.38</c:v>
                </c:pt>
                <c:pt idx="1062">
                  <c:v>1.4</c:v>
                </c:pt>
                <c:pt idx="1063">
                  <c:v>1.42</c:v>
                </c:pt>
                <c:pt idx="1064">
                  <c:v>1.38</c:v>
                </c:pt>
                <c:pt idx="1065">
                  <c:v>1.4</c:v>
                </c:pt>
                <c:pt idx="1066">
                  <c:v>1.4</c:v>
                </c:pt>
                <c:pt idx="1067">
                  <c:v>1.36</c:v>
                </c:pt>
                <c:pt idx="1068">
                  <c:v>1.3</c:v>
                </c:pt>
                <c:pt idx="1069">
                  <c:v>1.28</c:v>
                </c:pt>
                <c:pt idx="1070">
                  <c:v>1.28</c:v>
                </c:pt>
                <c:pt idx="1071">
                  <c:v>1.3</c:v>
                </c:pt>
                <c:pt idx="1072">
                  <c:v>1.28</c:v>
                </c:pt>
                <c:pt idx="1073">
                  <c:v>1.26</c:v>
                </c:pt>
                <c:pt idx="1074">
                  <c:v>1.28</c:v>
                </c:pt>
                <c:pt idx="1075">
                  <c:v>1.3</c:v>
                </c:pt>
                <c:pt idx="1076">
                  <c:v>1.24</c:v>
                </c:pt>
                <c:pt idx="1077">
                  <c:v>1.24</c:v>
                </c:pt>
                <c:pt idx="1078">
                  <c:v>1.26</c:v>
                </c:pt>
                <c:pt idx="1079">
                  <c:v>1.26</c:v>
                </c:pt>
                <c:pt idx="1080">
                  <c:v>1.24</c:v>
                </c:pt>
                <c:pt idx="1081">
                  <c:v>1.24</c:v>
                </c:pt>
                <c:pt idx="1082">
                  <c:v>1.28</c:v>
                </c:pt>
                <c:pt idx="1083">
                  <c:v>1.26</c:v>
                </c:pt>
                <c:pt idx="1084">
                  <c:v>1.26</c:v>
                </c:pt>
                <c:pt idx="1085">
                  <c:v>1.24</c:v>
                </c:pt>
                <c:pt idx="1086">
                  <c:v>1.28</c:v>
                </c:pt>
                <c:pt idx="1087">
                  <c:v>1.26</c:v>
                </c:pt>
                <c:pt idx="1088">
                  <c:v>1.26</c:v>
                </c:pt>
                <c:pt idx="1089">
                  <c:v>1.24</c:v>
                </c:pt>
                <c:pt idx="1090">
                  <c:v>1.26</c:v>
                </c:pt>
                <c:pt idx="1091">
                  <c:v>1.26</c:v>
                </c:pt>
                <c:pt idx="1092">
                  <c:v>1.26</c:v>
                </c:pt>
                <c:pt idx="1093">
                  <c:v>1.24</c:v>
                </c:pt>
                <c:pt idx="1094">
                  <c:v>1.24</c:v>
                </c:pt>
                <c:pt idx="1095">
                  <c:v>1.28</c:v>
                </c:pt>
                <c:pt idx="1096">
                  <c:v>1.26</c:v>
                </c:pt>
                <c:pt idx="1097">
                  <c:v>1.24</c:v>
                </c:pt>
                <c:pt idx="1098">
                  <c:v>1.22</c:v>
                </c:pt>
                <c:pt idx="1099">
                  <c:v>1.2</c:v>
                </c:pt>
                <c:pt idx="1100">
                  <c:v>1.2</c:v>
                </c:pt>
                <c:pt idx="1101">
                  <c:v>1.1399999999999999</c:v>
                </c:pt>
                <c:pt idx="1102">
                  <c:v>1.1599999999999999</c:v>
                </c:pt>
                <c:pt idx="1103">
                  <c:v>1.1200000000000001</c:v>
                </c:pt>
                <c:pt idx="1104">
                  <c:v>1.1399999999999999</c:v>
                </c:pt>
                <c:pt idx="1105">
                  <c:v>1.1599999999999999</c:v>
                </c:pt>
                <c:pt idx="1106">
                  <c:v>1.1200000000000001</c:v>
                </c:pt>
                <c:pt idx="1107">
                  <c:v>1.1399999999999999</c:v>
                </c:pt>
                <c:pt idx="1108">
                  <c:v>1.1399999999999999</c:v>
                </c:pt>
                <c:pt idx="1109">
                  <c:v>1.1399999999999999</c:v>
                </c:pt>
                <c:pt idx="1110">
                  <c:v>1.1000000000000001</c:v>
                </c:pt>
                <c:pt idx="1111">
                  <c:v>1.1200000000000001</c:v>
                </c:pt>
                <c:pt idx="1112">
                  <c:v>1.1200000000000001</c:v>
                </c:pt>
                <c:pt idx="1113">
                  <c:v>1.1200000000000001</c:v>
                </c:pt>
                <c:pt idx="1114">
                  <c:v>1.1200000000000001</c:v>
                </c:pt>
                <c:pt idx="1115">
                  <c:v>1.1399999999999999</c:v>
                </c:pt>
                <c:pt idx="1116">
                  <c:v>1.1200000000000001</c:v>
                </c:pt>
                <c:pt idx="1117">
                  <c:v>1.1200000000000001</c:v>
                </c:pt>
                <c:pt idx="1118">
                  <c:v>1.1000000000000001</c:v>
                </c:pt>
                <c:pt idx="1119">
                  <c:v>1.1200000000000001</c:v>
                </c:pt>
                <c:pt idx="1120">
                  <c:v>1.1599999999999999</c:v>
                </c:pt>
                <c:pt idx="1121">
                  <c:v>1.1399999999999999</c:v>
                </c:pt>
                <c:pt idx="1122">
                  <c:v>1.1000000000000001</c:v>
                </c:pt>
                <c:pt idx="1123">
                  <c:v>1.1399999999999999</c:v>
                </c:pt>
                <c:pt idx="1124">
                  <c:v>1.1200000000000001</c:v>
                </c:pt>
                <c:pt idx="1125">
                  <c:v>1.1399999999999999</c:v>
                </c:pt>
                <c:pt idx="1126">
                  <c:v>1.1200000000000001</c:v>
                </c:pt>
                <c:pt idx="1127">
                  <c:v>1.1399999999999999</c:v>
                </c:pt>
                <c:pt idx="1128">
                  <c:v>1.1200000000000001</c:v>
                </c:pt>
                <c:pt idx="1129">
                  <c:v>1.08</c:v>
                </c:pt>
                <c:pt idx="1130">
                  <c:v>0.98</c:v>
                </c:pt>
                <c:pt idx="1131">
                  <c:v>0.92</c:v>
                </c:pt>
                <c:pt idx="1132">
                  <c:v>0.86</c:v>
                </c:pt>
                <c:pt idx="1133">
                  <c:v>0.8</c:v>
                </c:pt>
                <c:pt idx="1134">
                  <c:v>0.78</c:v>
                </c:pt>
                <c:pt idx="1135">
                  <c:v>0.8</c:v>
                </c:pt>
                <c:pt idx="1136">
                  <c:v>0.76</c:v>
                </c:pt>
                <c:pt idx="1137">
                  <c:v>0.76</c:v>
                </c:pt>
                <c:pt idx="1138">
                  <c:v>0.74</c:v>
                </c:pt>
                <c:pt idx="1139">
                  <c:v>0.78</c:v>
                </c:pt>
                <c:pt idx="1140">
                  <c:v>0.76</c:v>
                </c:pt>
                <c:pt idx="1141">
                  <c:v>0.74</c:v>
                </c:pt>
                <c:pt idx="1142">
                  <c:v>0.76</c:v>
                </c:pt>
                <c:pt idx="1143">
                  <c:v>0.78</c:v>
                </c:pt>
                <c:pt idx="1144">
                  <c:v>0.76</c:v>
                </c:pt>
                <c:pt idx="1145">
                  <c:v>0.76</c:v>
                </c:pt>
                <c:pt idx="1146">
                  <c:v>0.74</c:v>
                </c:pt>
                <c:pt idx="1147">
                  <c:v>0.76</c:v>
                </c:pt>
                <c:pt idx="1148">
                  <c:v>0.74</c:v>
                </c:pt>
                <c:pt idx="1149">
                  <c:v>0.74</c:v>
                </c:pt>
                <c:pt idx="1150">
                  <c:v>0.78</c:v>
                </c:pt>
                <c:pt idx="1151">
                  <c:v>0.76</c:v>
                </c:pt>
                <c:pt idx="1152">
                  <c:v>0.78</c:v>
                </c:pt>
                <c:pt idx="1153">
                  <c:v>0.76</c:v>
                </c:pt>
                <c:pt idx="1154">
                  <c:v>0.78</c:v>
                </c:pt>
                <c:pt idx="1155">
                  <c:v>0.76</c:v>
                </c:pt>
                <c:pt idx="1156">
                  <c:v>0.78</c:v>
                </c:pt>
                <c:pt idx="1157">
                  <c:v>0.78</c:v>
                </c:pt>
                <c:pt idx="1158">
                  <c:v>0.78</c:v>
                </c:pt>
                <c:pt idx="1159">
                  <c:v>0.78</c:v>
                </c:pt>
                <c:pt idx="1160">
                  <c:v>0.72</c:v>
                </c:pt>
                <c:pt idx="1161">
                  <c:v>0.66</c:v>
                </c:pt>
                <c:pt idx="1162">
                  <c:v>0.57999999999999996</c:v>
                </c:pt>
                <c:pt idx="1163">
                  <c:v>0.5</c:v>
                </c:pt>
                <c:pt idx="1164">
                  <c:v>0.5</c:v>
                </c:pt>
                <c:pt idx="1165">
                  <c:v>0.48</c:v>
                </c:pt>
                <c:pt idx="1166">
                  <c:v>0.46</c:v>
                </c:pt>
                <c:pt idx="1167">
                  <c:v>0.44</c:v>
                </c:pt>
                <c:pt idx="1168">
                  <c:v>0.44</c:v>
                </c:pt>
                <c:pt idx="1169">
                  <c:v>0.44</c:v>
                </c:pt>
                <c:pt idx="1170">
                  <c:v>0.42</c:v>
                </c:pt>
                <c:pt idx="1171">
                  <c:v>0.4</c:v>
                </c:pt>
                <c:pt idx="1172">
                  <c:v>0.44</c:v>
                </c:pt>
                <c:pt idx="1173">
                  <c:v>0.42</c:v>
                </c:pt>
                <c:pt idx="1174">
                  <c:v>0.46</c:v>
                </c:pt>
                <c:pt idx="1175">
                  <c:v>0.42</c:v>
                </c:pt>
                <c:pt idx="1176">
                  <c:v>0.44</c:v>
                </c:pt>
                <c:pt idx="1177">
                  <c:v>0.46</c:v>
                </c:pt>
                <c:pt idx="1178">
                  <c:v>0.42</c:v>
                </c:pt>
                <c:pt idx="1179">
                  <c:v>0.42</c:v>
                </c:pt>
                <c:pt idx="1180">
                  <c:v>0.42</c:v>
                </c:pt>
                <c:pt idx="1181">
                  <c:v>0.44</c:v>
                </c:pt>
                <c:pt idx="1182">
                  <c:v>0.44</c:v>
                </c:pt>
                <c:pt idx="1183">
                  <c:v>0.42</c:v>
                </c:pt>
                <c:pt idx="1184">
                  <c:v>0.44</c:v>
                </c:pt>
                <c:pt idx="1185">
                  <c:v>0.42</c:v>
                </c:pt>
                <c:pt idx="1186">
                  <c:v>0.44</c:v>
                </c:pt>
                <c:pt idx="1187">
                  <c:v>0.44</c:v>
                </c:pt>
                <c:pt idx="1188">
                  <c:v>0.42</c:v>
                </c:pt>
                <c:pt idx="1189">
                  <c:v>0.42</c:v>
                </c:pt>
                <c:pt idx="1190">
                  <c:v>0.44</c:v>
                </c:pt>
                <c:pt idx="1191">
                  <c:v>0.42</c:v>
                </c:pt>
                <c:pt idx="1192">
                  <c:v>0.3</c:v>
                </c:pt>
                <c:pt idx="1193">
                  <c:v>0.2</c:v>
                </c:pt>
                <c:pt idx="1194">
                  <c:v>0.14000000000000001</c:v>
                </c:pt>
                <c:pt idx="1195">
                  <c:v>0.06</c:v>
                </c:pt>
                <c:pt idx="1196">
                  <c:v>0.02</c:v>
                </c:pt>
                <c:pt idx="1197">
                  <c:v>-0.04</c:v>
                </c:pt>
                <c:pt idx="1198">
                  <c:v>0.02</c:v>
                </c:pt>
                <c:pt idx="1199">
                  <c:v>0</c:v>
                </c:pt>
                <c:pt idx="1200">
                  <c:v>-0.02</c:v>
                </c:pt>
                <c:pt idx="1201">
                  <c:v>0</c:v>
                </c:pt>
                <c:pt idx="1202">
                  <c:v>-0.02</c:v>
                </c:pt>
                <c:pt idx="1203">
                  <c:v>0</c:v>
                </c:pt>
                <c:pt idx="1204">
                  <c:v>0.02</c:v>
                </c:pt>
                <c:pt idx="1205">
                  <c:v>0</c:v>
                </c:pt>
                <c:pt idx="1206">
                  <c:v>0</c:v>
                </c:pt>
                <c:pt idx="1207">
                  <c:v>-0.02</c:v>
                </c:pt>
                <c:pt idx="1208">
                  <c:v>-0.02</c:v>
                </c:pt>
                <c:pt idx="1209">
                  <c:v>-0.04</c:v>
                </c:pt>
                <c:pt idx="1210">
                  <c:v>-0.02</c:v>
                </c:pt>
                <c:pt idx="1211">
                  <c:v>0</c:v>
                </c:pt>
                <c:pt idx="1212">
                  <c:v>-0.02</c:v>
                </c:pt>
                <c:pt idx="1213">
                  <c:v>0</c:v>
                </c:pt>
                <c:pt idx="1214">
                  <c:v>0</c:v>
                </c:pt>
                <c:pt idx="1215">
                  <c:v>0</c:v>
                </c:pt>
                <c:pt idx="1216">
                  <c:v>-0.04</c:v>
                </c:pt>
                <c:pt idx="1217">
                  <c:v>0</c:v>
                </c:pt>
                <c:pt idx="1218">
                  <c:v>-0.02</c:v>
                </c:pt>
                <c:pt idx="1219">
                  <c:v>-0.04</c:v>
                </c:pt>
                <c:pt idx="1220">
                  <c:v>-0.02</c:v>
                </c:pt>
                <c:pt idx="1221">
                  <c:v>-0.04</c:v>
                </c:pt>
                <c:pt idx="1222">
                  <c:v>0</c:v>
                </c:pt>
                <c:pt idx="1223">
                  <c:v>-0.08</c:v>
                </c:pt>
                <c:pt idx="1224">
                  <c:v>-0.2</c:v>
                </c:pt>
                <c:pt idx="1225">
                  <c:v>-0.32</c:v>
                </c:pt>
                <c:pt idx="1226">
                  <c:v>-0.34</c:v>
                </c:pt>
                <c:pt idx="1227">
                  <c:v>-0.36</c:v>
                </c:pt>
                <c:pt idx="1228">
                  <c:v>-0.42</c:v>
                </c:pt>
                <c:pt idx="1229">
                  <c:v>-0.44</c:v>
                </c:pt>
                <c:pt idx="1230">
                  <c:v>-0.4</c:v>
                </c:pt>
                <c:pt idx="1231">
                  <c:v>-0.42</c:v>
                </c:pt>
                <c:pt idx="1232">
                  <c:v>-0.44</c:v>
                </c:pt>
                <c:pt idx="1233">
                  <c:v>-0.46</c:v>
                </c:pt>
                <c:pt idx="1234">
                  <c:v>-0.44</c:v>
                </c:pt>
                <c:pt idx="1235">
                  <c:v>-0.44</c:v>
                </c:pt>
                <c:pt idx="1236">
                  <c:v>-0.46</c:v>
                </c:pt>
                <c:pt idx="1237">
                  <c:v>-0.44</c:v>
                </c:pt>
                <c:pt idx="1238">
                  <c:v>-0.46</c:v>
                </c:pt>
                <c:pt idx="1239">
                  <c:v>-0.44</c:v>
                </c:pt>
                <c:pt idx="1240">
                  <c:v>-0.48</c:v>
                </c:pt>
                <c:pt idx="1241">
                  <c:v>-0.44</c:v>
                </c:pt>
                <c:pt idx="1242">
                  <c:v>-0.44</c:v>
                </c:pt>
                <c:pt idx="1243">
                  <c:v>-0.44</c:v>
                </c:pt>
                <c:pt idx="1244">
                  <c:v>-0.44</c:v>
                </c:pt>
                <c:pt idx="1245">
                  <c:v>-0.48</c:v>
                </c:pt>
                <c:pt idx="1246">
                  <c:v>-0.42</c:v>
                </c:pt>
                <c:pt idx="1247">
                  <c:v>-0.44</c:v>
                </c:pt>
                <c:pt idx="1248">
                  <c:v>-0.44</c:v>
                </c:pt>
                <c:pt idx="1249">
                  <c:v>-0.46</c:v>
                </c:pt>
                <c:pt idx="1250">
                  <c:v>-0.44</c:v>
                </c:pt>
                <c:pt idx="1251">
                  <c:v>-0.44</c:v>
                </c:pt>
                <c:pt idx="1252">
                  <c:v>-0.46</c:v>
                </c:pt>
                <c:pt idx="1253">
                  <c:v>-0.44</c:v>
                </c:pt>
                <c:pt idx="1254">
                  <c:v>-0.5</c:v>
                </c:pt>
                <c:pt idx="1255">
                  <c:v>-0.6</c:v>
                </c:pt>
                <c:pt idx="1256">
                  <c:v>-0.66</c:v>
                </c:pt>
                <c:pt idx="1257">
                  <c:v>-0.74</c:v>
                </c:pt>
                <c:pt idx="1258">
                  <c:v>-0.74</c:v>
                </c:pt>
                <c:pt idx="1259">
                  <c:v>-0.76</c:v>
                </c:pt>
                <c:pt idx="1260">
                  <c:v>-0.78</c:v>
                </c:pt>
                <c:pt idx="1261">
                  <c:v>-0.78</c:v>
                </c:pt>
                <c:pt idx="1262">
                  <c:v>-0.78</c:v>
                </c:pt>
                <c:pt idx="1263">
                  <c:v>-0.76</c:v>
                </c:pt>
                <c:pt idx="1264">
                  <c:v>-0.78</c:v>
                </c:pt>
                <c:pt idx="1265">
                  <c:v>-0.76</c:v>
                </c:pt>
                <c:pt idx="1266">
                  <c:v>-0.78</c:v>
                </c:pt>
                <c:pt idx="1267">
                  <c:v>-0.76</c:v>
                </c:pt>
                <c:pt idx="1268">
                  <c:v>-0.8</c:v>
                </c:pt>
                <c:pt idx="1269">
                  <c:v>-0.8</c:v>
                </c:pt>
                <c:pt idx="1270">
                  <c:v>-0.8</c:v>
                </c:pt>
                <c:pt idx="1271">
                  <c:v>-0.8</c:v>
                </c:pt>
                <c:pt idx="1272">
                  <c:v>-0.78</c:v>
                </c:pt>
                <c:pt idx="1273">
                  <c:v>-0.8</c:v>
                </c:pt>
                <c:pt idx="1274">
                  <c:v>-0.8</c:v>
                </c:pt>
                <c:pt idx="1275">
                  <c:v>-0.78</c:v>
                </c:pt>
                <c:pt idx="1276">
                  <c:v>-0.8</c:v>
                </c:pt>
                <c:pt idx="1277">
                  <c:v>-0.78</c:v>
                </c:pt>
                <c:pt idx="1278">
                  <c:v>-0.82</c:v>
                </c:pt>
                <c:pt idx="1279">
                  <c:v>-0.8</c:v>
                </c:pt>
                <c:pt idx="1280">
                  <c:v>-0.8</c:v>
                </c:pt>
                <c:pt idx="1281">
                  <c:v>-0.78</c:v>
                </c:pt>
                <c:pt idx="1282">
                  <c:v>-0.78</c:v>
                </c:pt>
                <c:pt idx="1283">
                  <c:v>-0.82</c:v>
                </c:pt>
                <c:pt idx="1284">
                  <c:v>-0.8</c:v>
                </c:pt>
                <c:pt idx="1285">
                  <c:v>-0.82</c:v>
                </c:pt>
                <c:pt idx="1286">
                  <c:v>-0.9</c:v>
                </c:pt>
                <c:pt idx="1287">
                  <c:v>-1</c:v>
                </c:pt>
                <c:pt idx="1288">
                  <c:v>-1.06</c:v>
                </c:pt>
                <c:pt idx="1289">
                  <c:v>-1.1200000000000001</c:v>
                </c:pt>
                <c:pt idx="1290">
                  <c:v>-1.1200000000000001</c:v>
                </c:pt>
                <c:pt idx="1291">
                  <c:v>-1.1200000000000001</c:v>
                </c:pt>
                <c:pt idx="1292">
                  <c:v>-1.1200000000000001</c:v>
                </c:pt>
                <c:pt idx="1293">
                  <c:v>-1.1200000000000001</c:v>
                </c:pt>
                <c:pt idx="1294">
                  <c:v>-1.1599999999999999</c:v>
                </c:pt>
                <c:pt idx="1295">
                  <c:v>-1.1200000000000001</c:v>
                </c:pt>
                <c:pt idx="1296">
                  <c:v>-1.1399999999999999</c:v>
                </c:pt>
                <c:pt idx="1297">
                  <c:v>-1.1399999999999999</c:v>
                </c:pt>
                <c:pt idx="1298">
                  <c:v>-1.1399999999999999</c:v>
                </c:pt>
                <c:pt idx="1299">
                  <c:v>-1.1200000000000001</c:v>
                </c:pt>
                <c:pt idx="1300">
                  <c:v>-1.1599999999999999</c:v>
                </c:pt>
                <c:pt idx="1301">
                  <c:v>-1.1399999999999999</c:v>
                </c:pt>
                <c:pt idx="1302">
                  <c:v>-1.1399999999999999</c:v>
                </c:pt>
                <c:pt idx="1303">
                  <c:v>-1.1399999999999999</c:v>
                </c:pt>
                <c:pt idx="1304">
                  <c:v>-1.1599999999999999</c:v>
                </c:pt>
                <c:pt idx="1305">
                  <c:v>-1.1599999999999999</c:v>
                </c:pt>
                <c:pt idx="1306">
                  <c:v>-1.1599999999999999</c:v>
                </c:pt>
                <c:pt idx="1307">
                  <c:v>-1.1200000000000001</c:v>
                </c:pt>
                <c:pt idx="1308">
                  <c:v>-1.1599999999999999</c:v>
                </c:pt>
                <c:pt idx="1309">
                  <c:v>-1.1399999999999999</c:v>
                </c:pt>
                <c:pt idx="1310">
                  <c:v>-1.1399999999999999</c:v>
                </c:pt>
                <c:pt idx="1311">
                  <c:v>-1.1399999999999999</c:v>
                </c:pt>
                <c:pt idx="1312">
                  <c:v>-1.1200000000000001</c:v>
                </c:pt>
                <c:pt idx="1313">
                  <c:v>-1.1399999999999999</c:v>
                </c:pt>
                <c:pt idx="1314">
                  <c:v>-1.1599999999999999</c:v>
                </c:pt>
                <c:pt idx="1315">
                  <c:v>-1.1399999999999999</c:v>
                </c:pt>
                <c:pt idx="1316">
                  <c:v>-1.1599999999999999</c:v>
                </c:pt>
                <c:pt idx="1317">
                  <c:v>-1.1399999999999999</c:v>
                </c:pt>
                <c:pt idx="1318">
                  <c:v>-1.24</c:v>
                </c:pt>
                <c:pt idx="1319">
                  <c:v>-1.26</c:v>
                </c:pt>
                <c:pt idx="1320">
                  <c:v>-1.24</c:v>
                </c:pt>
                <c:pt idx="1321">
                  <c:v>-1.24</c:v>
                </c:pt>
                <c:pt idx="1322">
                  <c:v>-1.28</c:v>
                </c:pt>
                <c:pt idx="1323">
                  <c:v>-1.28</c:v>
                </c:pt>
                <c:pt idx="1324">
                  <c:v>-1.26</c:v>
                </c:pt>
                <c:pt idx="1325">
                  <c:v>-1.26</c:v>
                </c:pt>
                <c:pt idx="1326">
                  <c:v>-1.26</c:v>
                </c:pt>
                <c:pt idx="1327">
                  <c:v>-1.28</c:v>
                </c:pt>
                <c:pt idx="1328">
                  <c:v>-1.28</c:v>
                </c:pt>
                <c:pt idx="1329">
                  <c:v>-1.26</c:v>
                </c:pt>
                <c:pt idx="1330">
                  <c:v>-1.24</c:v>
                </c:pt>
                <c:pt idx="1331">
                  <c:v>-1.26</c:v>
                </c:pt>
                <c:pt idx="1332">
                  <c:v>-1.28</c:v>
                </c:pt>
                <c:pt idx="1333">
                  <c:v>-1.3</c:v>
                </c:pt>
                <c:pt idx="1334">
                  <c:v>-1.3</c:v>
                </c:pt>
                <c:pt idx="1335">
                  <c:v>-1.28</c:v>
                </c:pt>
                <c:pt idx="1336">
                  <c:v>-1.3</c:v>
                </c:pt>
                <c:pt idx="1337">
                  <c:v>-1.28</c:v>
                </c:pt>
                <c:pt idx="1338">
                  <c:v>-1.3</c:v>
                </c:pt>
                <c:pt idx="1339">
                  <c:v>-1.28</c:v>
                </c:pt>
                <c:pt idx="1340">
                  <c:v>-1.28</c:v>
                </c:pt>
                <c:pt idx="1341">
                  <c:v>-1.26</c:v>
                </c:pt>
                <c:pt idx="1342">
                  <c:v>-1.26</c:v>
                </c:pt>
                <c:pt idx="1343">
                  <c:v>-1.28</c:v>
                </c:pt>
                <c:pt idx="1344">
                  <c:v>-1.3</c:v>
                </c:pt>
                <c:pt idx="1345">
                  <c:v>-1.24</c:v>
                </c:pt>
                <c:pt idx="1346">
                  <c:v>-1.28</c:v>
                </c:pt>
                <c:pt idx="1347">
                  <c:v>-1.3</c:v>
                </c:pt>
                <c:pt idx="1348">
                  <c:v>-1.34</c:v>
                </c:pt>
                <c:pt idx="1349">
                  <c:v>-1.34</c:v>
                </c:pt>
                <c:pt idx="1350">
                  <c:v>-1.38</c:v>
                </c:pt>
                <c:pt idx="1351">
                  <c:v>-1.36</c:v>
                </c:pt>
                <c:pt idx="1352">
                  <c:v>-1.38</c:v>
                </c:pt>
                <c:pt idx="1353">
                  <c:v>-1.44</c:v>
                </c:pt>
                <c:pt idx="1354">
                  <c:v>-1.42</c:v>
                </c:pt>
                <c:pt idx="1355">
                  <c:v>-1.4</c:v>
                </c:pt>
                <c:pt idx="1356">
                  <c:v>-1.44</c:v>
                </c:pt>
                <c:pt idx="1357">
                  <c:v>-1.42</c:v>
                </c:pt>
                <c:pt idx="1358">
                  <c:v>-1.44</c:v>
                </c:pt>
                <c:pt idx="1359">
                  <c:v>-1.4</c:v>
                </c:pt>
                <c:pt idx="1360">
                  <c:v>-1.42</c:v>
                </c:pt>
                <c:pt idx="1361">
                  <c:v>-1.4</c:v>
                </c:pt>
                <c:pt idx="1362">
                  <c:v>-1.42</c:v>
                </c:pt>
                <c:pt idx="1363">
                  <c:v>-1.38</c:v>
                </c:pt>
                <c:pt idx="1364">
                  <c:v>-1.4</c:v>
                </c:pt>
                <c:pt idx="1365">
                  <c:v>-1.42</c:v>
                </c:pt>
                <c:pt idx="1366">
                  <c:v>-1.42</c:v>
                </c:pt>
                <c:pt idx="1367">
                  <c:v>-1.4</c:v>
                </c:pt>
                <c:pt idx="1368">
                  <c:v>-1.44</c:v>
                </c:pt>
                <c:pt idx="1369">
                  <c:v>-1.42</c:v>
                </c:pt>
                <c:pt idx="1370">
                  <c:v>-1.4</c:v>
                </c:pt>
                <c:pt idx="1371">
                  <c:v>-1.38</c:v>
                </c:pt>
                <c:pt idx="1372">
                  <c:v>-1.42</c:v>
                </c:pt>
                <c:pt idx="1373">
                  <c:v>-1.42</c:v>
                </c:pt>
                <c:pt idx="1374">
                  <c:v>-1.42</c:v>
                </c:pt>
                <c:pt idx="1375">
                  <c:v>-1.42</c:v>
                </c:pt>
                <c:pt idx="1376">
                  <c:v>-1.42</c:v>
                </c:pt>
                <c:pt idx="1377">
                  <c:v>-1.42</c:v>
                </c:pt>
                <c:pt idx="1378">
                  <c:v>-1.42</c:v>
                </c:pt>
                <c:pt idx="1379">
                  <c:v>-1.42</c:v>
                </c:pt>
                <c:pt idx="1380">
                  <c:v>-1.36</c:v>
                </c:pt>
                <c:pt idx="1381">
                  <c:v>-1.36</c:v>
                </c:pt>
                <c:pt idx="1382">
                  <c:v>-1.3</c:v>
                </c:pt>
                <c:pt idx="1383">
                  <c:v>-1.28</c:v>
                </c:pt>
                <c:pt idx="1384">
                  <c:v>-1.28</c:v>
                </c:pt>
                <c:pt idx="1385">
                  <c:v>-1.28</c:v>
                </c:pt>
                <c:pt idx="1386">
                  <c:v>-1.26</c:v>
                </c:pt>
                <c:pt idx="1387">
                  <c:v>-1.28</c:v>
                </c:pt>
                <c:pt idx="1388">
                  <c:v>-1.28</c:v>
                </c:pt>
                <c:pt idx="1389">
                  <c:v>-1.3</c:v>
                </c:pt>
                <c:pt idx="1390">
                  <c:v>-1.26</c:v>
                </c:pt>
                <c:pt idx="1391">
                  <c:v>-1.26</c:v>
                </c:pt>
                <c:pt idx="1392">
                  <c:v>-1.26</c:v>
                </c:pt>
                <c:pt idx="1393">
                  <c:v>-1.3</c:v>
                </c:pt>
                <c:pt idx="1394">
                  <c:v>-1.26</c:v>
                </c:pt>
                <c:pt idx="1395">
                  <c:v>-1.3</c:v>
                </c:pt>
                <c:pt idx="1396">
                  <c:v>-1.26</c:v>
                </c:pt>
                <c:pt idx="1397">
                  <c:v>-1.28</c:v>
                </c:pt>
                <c:pt idx="1398">
                  <c:v>-1.28</c:v>
                </c:pt>
                <c:pt idx="1399">
                  <c:v>-1.28</c:v>
                </c:pt>
                <c:pt idx="1400">
                  <c:v>-1.32</c:v>
                </c:pt>
                <c:pt idx="1401">
                  <c:v>-1.28</c:v>
                </c:pt>
                <c:pt idx="1402">
                  <c:v>-1.28</c:v>
                </c:pt>
                <c:pt idx="1403">
                  <c:v>-1.32</c:v>
                </c:pt>
                <c:pt idx="1404">
                  <c:v>-1.26</c:v>
                </c:pt>
                <c:pt idx="1405">
                  <c:v>-1.3</c:v>
                </c:pt>
                <c:pt idx="1406">
                  <c:v>-1.28</c:v>
                </c:pt>
                <c:pt idx="1407">
                  <c:v>-1.28</c:v>
                </c:pt>
                <c:pt idx="1408">
                  <c:v>-1.3</c:v>
                </c:pt>
                <c:pt idx="1409">
                  <c:v>-1.28</c:v>
                </c:pt>
                <c:pt idx="1410">
                  <c:v>-1.28</c:v>
                </c:pt>
                <c:pt idx="1411">
                  <c:v>-1.24</c:v>
                </c:pt>
                <c:pt idx="1412">
                  <c:v>-1.18</c:v>
                </c:pt>
                <c:pt idx="1413">
                  <c:v>-1.2</c:v>
                </c:pt>
                <c:pt idx="1414">
                  <c:v>-1.2</c:v>
                </c:pt>
                <c:pt idx="1415">
                  <c:v>-1.1599999999999999</c:v>
                </c:pt>
                <c:pt idx="1416">
                  <c:v>-1.1599999999999999</c:v>
                </c:pt>
                <c:pt idx="1417">
                  <c:v>-1.1399999999999999</c:v>
                </c:pt>
                <c:pt idx="1418">
                  <c:v>-1.1599999999999999</c:v>
                </c:pt>
                <c:pt idx="1419">
                  <c:v>-1.18</c:v>
                </c:pt>
                <c:pt idx="1420">
                  <c:v>-1.1399999999999999</c:v>
                </c:pt>
                <c:pt idx="1421">
                  <c:v>-1.1399999999999999</c:v>
                </c:pt>
                <c:pt idx="1422">
                  <c:v>-1.1399999999999999</c:v>
                </c:pt>
                <c:pt idx="1423">
                  <c:v>-1.1599999999999999</c:v>
                </c:pt>
                <c:pt idx="1424">
                  <c:v>-1.1399999999999999</c:v>
                </c:pt>
                <c:pt idx="1425">
                  <c:v>-1.1399999999999999</c:v>
                </c:pt>
                <c:pt idx="1426">
                  <c:v>-1.1399999999999999</c:v>
                </c:pt>
                <c:pt idx="1427">
                  <c:v>-1.1399999999999999</c:v>
                </c:pt>
                <c:pt idx="1428">
                  <c:v>-1.1399999999999999</c:v>
                </c:pt>
                <c:pt idx="1429">
                  <c:v>-1.1200000000000001</c:v>
                </c:pt>
                <c:pt idx="1430">
                  <c:v>-1.1599999999999999</c:v>
                </c:pt>
                <c:pt idx="1431">
                  <c:v>-1.1399999999999999</c:v>
                </c:pt>
                <c:pt idx="1432">
                  <c:v>-1.1399999999999999</c:v>
                </c:pt>
                <c:pt idx="1433">
                  <c:v>-1.1200000000000001</c:v>
                </c:pt>
                <c:pt idx="1434">
                  <c:v>-1.1399999999999999</c:v>
                </c:pt>
                <c:pt idx="1435">
                  <c:v>-1.1399999999999999</c:v>
                </c:pt>
                <c:pt idx="1436">
                  <c:v>-1.1399999999999999</c:v>
                </c:pt>
                <c:pt idx="1437">
                  <c:v>-1.1200000000000001</c:v>
                </c:pt>
                <c:pt idx="1438">
                  <c:v>-1.1399999999999999</c:v>
                </c:pt>
                <c:pt idx="1439">
                  <c:v>-1.1399999999999999</c:v>
                </c:pt>
                <c:pt idx="1440">
                  <c:v>-1.1200000000000001</c:v>
                </c:pt>
                <c:pt idx="1441">
                  <c:v>-1.1399999999999999</c:v>
                </c:pt>
                <c:pt idx="1442">
                  <c:v>-1.06</c:v>
                </c:pt>
                <c:pt idx="1443">
                  <c:v>-0.98</c:v>
                </c:pt>
                <c:pt idx="1444">
                  <c:v>-0.88</c:v>
                </c:pt>
                <c:pt idx="1445">
                  <c:v>-0.86</c:v>
                </c:pt>
                <c:pt idx="1446">
                  <c:v>-0.82</c:v>
                </c:pt>
                <c:pt idx="1447">
                  <c:v>-0.84</c:v>
                </c:pt>
                <c:pt idx="1448">
                  <c:v>-0.82</c:v>
                </c:pt>
                <c:pt idx="1449">
                  <c:v>-0.82</c:v>
                </c:pt>
                <c:pt idx="1450">
                  <c:v>-0.82</c:v>
                </c:pt>
                <c:pt idx="1451">
                  <c:v>-0.8</c:v>
                </c:pt>
                <c:pt idx="1452">
                  <c:v>-0.8</c:v>
                </c:pt>
                <c:pt idx="1453">
                  <c:v>-0.78</c:v>
                </c:pt>
                <c:pt idx="1454">
                  <c:v>-0.78</c:v>
                </c:pt>
                <c:pt idx="1455">
                  <c:v>-0.8</c:v>
                </c:pt>
                <c:pt idx="1456">
                  <c:v>-0.78</c:v>
                </c:pt>
                <c:pt idx="1457">
                  <c:v>-0.8</c:v>
                </c:pt>
                <c:pt idx="1458">
                  <c:v>-0.8</c:v>
                </c:pt>
                <c:pt idx="1459">
                  <c:v>-0.82</c:v>
                </c:pt>
                <c:pt idx="1460">
                  <c:v>-0.8</c:v>
                </c:pt>
                <c:pt idx="1461">
                  <c:v>-0.8</c:v>
                </c:pt>
                <c:pt idx="1462">
                  <c:v>-0.78</c:v>
                </c:pt>
                <c:pt idx="1463">
                  <c:v>-0.78</c:v>
                </c:pt>
                <c:pt idx="1464">
                  <c:v>-0.8</c:v>
                </c:pt>
                <c:pt idx="1465">
                  <c:v>-0.8</c:v>
                </c:pt>
                <c:pt idx="1466">
                  <c:v>-0.78</c:v>
                </c:pt>
                <c:pt idx="1467">
                  <c:v>-0.8</c:v>
                </c:pt>
                <c:pt idx="1468">
                  <c:v>-0.78</c:v>
                </c:pt>
                <c:pt idx="1469">
                  <c:v>-0.8</c:v>
                </c:pt>
                <c:pt idx="1470">
                  <c:v>-0.8</c:v>
                </c:pt>
                <c:pt idx="1471">
                  <c:v>-0.8</c:v>
                </c:pt>
                <c:pt idx="1472">
                  <c:v>-0.8</c:v>
                </c:pt>
                <c:pt idx="1473">
                  <c:v>-0.74</c:v>
                </c:pt>
                <c:pt idx="1474">
                  <c:v>-0.62</c:v>
                </c:pt>
                <c:pt idx="1475">
                  <c:v>-0.56000000000000005</c:v>
                </c:pt>
                <c:pt idx="1476">
                  <c:v>-0.52</c:v>
                </c:pt>
                <c:pt idx="1477">
                  <c:v>-0.48</c:v>
                </c:pt>
                <c:pt idx="1478">
                  <c:v>-0.5</c:v>
                </c:pt>
                <c:pt idx="1479">
                  <c:v>-0.46</c:v>
                </c:pt>
                <c:pt idx="1480">
                  <c:v>-0.46</c:v>
                </c:pt>
                <c:pt idx="1481">
                  <c:v>-0.46</c:v>
                </c:pt>
                <c:pt idx="1482">
                  <c:v>-0.44</c:v>
                </c:pt>
                <c:pt idx="1483">
                  <c:v>-0.46</c:v>
                </c:pt>
                <c:pt idx="1484">
                  <c:v>-0.44</c:v>
                </c:pt>
                <c:pt idx="1485">
                  <c:v>-0.42</c:v>
                </c:pt>
                <c:pt idx="1486">
                  <c:v>-0.44</c:v>
                </c:pt>
                <c:pt idx="1487">
                  <c:v>-0.46</c:v>
                </c:pt>
                <c:pt idx="1488">
                  <c:v>-0.46</c:v>
                </c:pt>
                <c:pt idx="1489">
                  <c:v>-0.44</c:v>
                </c:pt>
                <c:pt idx="1490">
                  <c:v>-0.46</c:v>
                </c:pt>
                <c:pt idx="1491">
                  <c:v>-0.44</c:v>
                </c:pt>
                <c:pt idx="1492">
                  <c:v>-0.42</c:v>
                </c:pt>
                <c:pt idx="1493">
                  <c:v>-0.42</c:v>
                </c:pt>
                <c:pt idx="1494">
                  <c:v>-0.48</c:v>
                </c:pt>
                <c:pt idx="1495">
                  <c:v>-0.44</c:v>
                </c:pt>
                <c:pt idx="1496">
                  <c:v>-0.46</c:v>
                </c:pt>
                <c:pt idx="1497">
                  <c:v>-0.46</c:v>
                </c:pt>
                <c:pt idx="1498">
                  <c:v>-0.42</c:v>
                </c:pt>
                <c:pt idx="1499">
                  <c:v>-0.44</c:v>
                </c:pt>
                <c:pt idx="1500">
                  <c:v>-0.46</c:v>
                </c:pt>
                <c:pt idx="1501">
                  <c:v>-0.44</c:v>
                </c:pt>
                <c:pt idx="1502">
                  <c:v>-0.44</c:v>
                </c:pt>
                <c:pt idx="1503">
                  <c:v>-0.44</c:v>
                </c:pt>
                <c:pt idx="1504">
                  <c:v>-0.42</c:v>
                </c:pt>
                <c:pt idx="1505">
                  <c:v>-0.3</c:v>
                </c:pt>
                <c:pt idx="1506">
                  <c:v>-0.2</c:v>
                </c:pt>
                <c:pt idx="1507">
                  <c:v>-0.12</c:v>
                </c:pt>
                <c:pt idx="1508">
                  <c:v>-0.08</c:v>
                </c:pt>
                <c:pt idx="1509">
                  <c:v>-0.06</c:v>
                </c:pt>
                <c:pt idx="1510">
                  <c:v>-0.04</c:v>
                </c:pt>
                <c:pt idx="1511">
                  <c:v>-0.02</c:v>
                </c:pt>
                <c:pt idx="1512">
                  <c:v>0</c:v>
                </c:pt>
                <c:pt idx="1513">
                  <c:v>-0.04</c:v>
                </c:pt>
                <c:pt idx="1514">
                  <c:v>-0.02</c:v>
                </c:pt>
                <c:pt idx="1515">
                  <c:v>0</c:v>
                </c:pt>
                <c:pt idx="1516">
                  <c:v>-0.04</c:v>
                </c:pt>
                <c:pt idx="1517">
                  <c:v>-0.02</c:v>
                </c:pt>
                <c:pt idx="1518">
                  <c:v>-0.02</c:v>
                </c:pt>
                <c:pt idx="1519">
                  <c:v>0</c:v>
                </c:pt>
                <c:pt idx="1520">
                  <c:v>0</c:v>
                </c:pt>
                <c:pt idx="1521">
                  <c:v>-0.04</c:v>
                </c:pt>
                <c:pt idx="1522">
                  <c:v>-0.02</c:v>
                </c:pt>
                <c:pt idx="1523">
                  <c:v>0</c:v>
                </c:pt>
                <c:pt idx="1524">
                  <c:v>-0.02</c:v>
                </c:pt>
                <c:pt idx="1525">
                  <c:v>-0.02</c:v>
                </c:pt>
                <c:pt idx="1526">
                  <c:v>0</c:v>
                </c:pt>
                <c:pt idx="1527">
                  <c:v>0</c:v>
                </c:pt>
                <c:pt idx="1528">
                  <c:v>0.02</c:v>
                </c:pt>
                <c:pt idx="1529">
                  <c:v>0.02</c:v>
                </c:pt>
                <c:pt idx="1530">
                  <c:v>-0.02</c:v>
                </c:pt>
                <c:pt idx="1531">
                  <c:v>-0.02</c:v>
                </c:pt>
                <c:pt idx="1532">
                  <c:v>0</c:v>
                </c:pt>
                <c:pt idx="1533">
                  <c:v>0</c:v>
                </c:pt>
                <c:pt idx="1534">
                  <c:v>-0.04</c:v>
                </c:pt>
                <c:pt idx="1535">
                  <c:v>0.02</c:v>
                </c:pt>
                <c:pt idx="1536">
                  <c:v>0.1</c:v>
                </c:pt>
                <c:pt idx="1537">
                  <c:v>0.22</c:v>
                </c:pt>
                <c:pt idx="1538">
                  <c:v>0.3</c:v>
                </c:pt>
                <c:pt idx="1539">
                  <c:v>0.36</c:v>
                </c:pt>
                <c:pt idx="1540">
                  <c:v>0.38</c:v>
                </c:pt>
                <c:pt idx="1541">
                  <c:v>0.4</c:v>
                </c:pt>
                <c:pt idx="1542">
                  <c:v>0.4</c:v>
                </c:pt>
                <c:pt idx="1543">
                  <c:v>0.42</c:v>
                </c:pt>
                <c:pt idx="1544">
                  <c:v>0.4</c:v>
                </c:pt>
                <c:pt idx="1545">
                  <c:v>0.42</c:v>
                </c:pt>
                <c:pt idx="1546">
                  <c:v>0.38</c:v>
                </c:pt>
                <c:pt idx="1547">
                  <c:v>0.42</c:v>
                </c:pt>
                <c:pt idx="1548">
                  <c:v>0.44</c:v>
                </c:pt>
                <c:pt idx="1549">
                  <c:v>0.42</c:v>
                </c:pt>
                <c:pt idx="1550">
                  <c:v>0.42</c:v>
                </c:pt>
                <c:pt idx="1551">
                  <c:v>0.4</c:v>
                </c:pt>
                <c:pt idx="1552">
                  <c:v>0.42</c:v>
                </c:pt>
                <c:pt idx="1553">
                  <c:v>0.42</c:v>
                </c:pt>
                <c:pt idx="1554">
                  <c:v>0.42</c:v>
                </c:pt>
                <c:pt idx="1555">
                  <c:v>0.44</c:v>
                </c:pt>
                <c:pt idx="1556">
                  <c:v>0.42</c:v>
                </c:pt>
                <c:pt idx="1557">
                  <c:v>0.42</c:v>
                </c:pt>
                <c:pt idx="1558">
                  <c:v>0.42</c:v>
                </c:pt>
                <c:pt idx="1559">
                  <c:v>0.42</c:v>
                </c:pt>
                <c:pt idx="1560">
                  <c:v>0.44</c:v>
                </c:pt>
                <c:pt idx="1561">
                  <c:v>0.44</c:v>
                </c:pt>
                <c:pt idx="1562">
                  <c:v>0.42</c:v>
                </c:pt>
                <c:pt idx="1563">
                  <c:v>0.4</c:v>
                </c:pt>
                <c:pt idx="1564">
                  <c:v>0.42</c:v>
                </c:pt>
                <c:pt idx="1565">
                  <c:v>0.42</c:v>
                </c:pt>
                <c:pt idx="1566">
                  <c:v>0.44</c:v>
                </c:pt>
                <c:pt idx="1567">
                  <c:v>0.5</c:v>
                </c:pt>
                <c:pt idx="1568">
                  <c:v>0.6</c:v>
                </c:pt>
                <c:pt idx="1569">
                  <c:v>0.66</c:v>
                </c:pt>
                <c:pt idx="1570">
                  <c:v>0.7</c:v>
                </c:pt>
                <c:pt idx="1571">
                  <c:v>0.74</c:v>
                </c:pt>
                <c:pt idx="1572">
                  <c:v>0.74</c:v>
                </c:pt>
                <c:pt idx="1573">
                  <c:v>0.76</c:v>
                </c:pt>
                <c:pt idx="1574">
                  <c:v>0.76</c:v>
                </c:pt>
                <c:pt idx="1575">
                  <c:v>0.76</c:v>
                </c:pt>
                <c:pt idx="1576">
                  <c:v>0.76</c:v>
                </c:pt>
                <c:pt idx="1577">
                  <c:v>0.76</c:v>
                </c:pt>
                <c:pt idx="1578">
                  <c:v>0.74</c:v>
                </c:pt>
                <c:pt idx="1579">
                  <c:v>0.76</c:v>
                </c:pt>
                <c:pt idx="1580">
                  <c:v>0.78</c:v>
                </c:pt>
                <c:pt idx="1581">
                  <c:v>0.76</c:v>
                </c:pt>
                <c:pt idx="1582">
                  <c:v>0.76</c:v>
                </c:pt>
                <c:pt idx="1583">
                  <c:v>0.78</c:v>
                </c:pt>
                <c:pt idx="1584">
                  <c:v>0.78</c:v>
                </c:pt>
                <c:pt idx="1585">
                  <c:v>0.76</c:v>
                </c:pt>
                <c:pt idx="1586">
                  <c:v>0.76</c:v>
                </c:pt>
                <c:pt idx="1587">
                  <c:v>0.76</c:v>
                </c:pt>
                <c:pt idx="1588">
                  <c:v>0.76</c:v>
                </c:pt>
                <c:pt idx="1589">
                  <c:v>0.76</c:v>
                </c:pt>
                <c:pt idx="1590">
                  <c:v>0.78</c:v>
                </c:pt>
                <c:pt idx="1591">
                  <c:v>0.76</c:v>
                </c:pt>
                <c:pt idx="1592">
                  <c:v>0.72</c:v>
                </c:pt>
                <c:pt idx="1593">
                  <c:v>0.74</c:v>
                </c:pt>
                <c:pt idx="1594">
                  <c:v>0.78</c:v>
                </c:pt>
                <c:pt idx="1595">
                  <c:v>0.78</c:v>
                </c:pt>
                <c:pt idx="1596">
                  <c:v>0.78</c:v>
                </c:pt>
                <c:pt idx="1597">
                  <c:v>0.8</c:v>
                </c:pt>
                <c:pt idx="1598">
                  <c:v>0.82</c:v>
                </c:pt>
                <c:pt idx="1599">
                  <c:v>0.94</c:v>
                </c:pt>
                <c:pt idx="1600">
                  <c:v>1.02</c:v>
                </c:pt>
                <c:pt idx="1601">
                  <c:v>1.04</c:v>
                </c:pt>
                <c:pt idx="1602">
                  <c:v>1.06</c:v>
                </c:pt>
                <c:pt idx="1603">
                  <c:v>1.1000000000000001</c:v>
                </c:pt>
                <c:pt idx="1604">
                  <c:v>1.1000000000000001</c:v>
                </c:pt>
                <c:pt idx="1605">
                  <c:v>1.1200000000000001</c:v>
                </c:pt>
                <c:pt idx="1606">
                  <c:v>1.1000000000000001</c:v>
                </c:pt>
                <c:pt idx="1607">
                  <c:v>1.1399999999999999</c:v>
                </c:pt>
                <c:pt idx="1608">
                  <c:v>1.1000000000000001</c:v>
                </c:pt>
                <c:pt idx="1609">
                  <c:v>1.1200000000000001</c:v>
                </c:pt>
                <c:pt idx="1610">
                  <c:v>1.1399999999999999</c:v>
                </c:pt>
                <c:pt idx="1611">
                  <c:v>1.1200000000000001</c:v>
                </c:pt>
                <c:pt idx="1612">
                  <c:v>1.1200000000000001</c:v>
                </c:pt>
                <c:pt idx="1613">
                  <c:v>1.1200000000000001</c:v>
                </c:pt>
                <c:pt idx="1614">
                  <c:v>1.1200000000000001</c:v>
                </c:pt>
                <c:pt idx="1615">
                  <c:v>1.1200000000000001</c:v>
                </c:pt>
                <c:pt idx="1616">
                  <c:v>1.1200000000000001</c:v>
                </c:pt>
                <c:pt idx="1617">
                  <c:v>1.08</c:v>
                </c:pt>
                <c:pt idx="1618">
                  <c:v>1.1000000000000001</c:v>
                </c:pt>
                <c:pt idx="1619">
                  <c:v>1.1200000000000001</c:v>
                </c:pt>
                <c:pt idx="1620">
                  <c:v>1.1399999999999999</c:v>
                </c:pt>
                <c:pt idx="1621">
                  <c:v>1.08</c:v>
                </c:pt>
                <c:pt idx="1622">
                  <c:v>1.1000000000000001</c:v>
                </c:pt>
                <c:pt idx="1623">
                  <c:v>1.1000000000000001</c:v>
                </c:pt>
                <c:pt idx="1624">
                  <c:v>1.1000000000000001</c:v>
                </c:pt>
                <c:pt idx="1625">
                  <c:v>1.1200000000000001</c:v>
                </c:pt>
                <c:pt idx="1626">
                  <c:v>1.1000000000000001</c:v>
                </c:pt>
                <c:pt idx="1627">
                  <c:v>1.1399999999999999</c:v>
                </c:pt>
                <c:pt idx="1628">
                  <c:v>1.1200000000000001</c:v>
                </c:pt>
                <c:pt idx="1629">
                  <c:v>1.1200000000000001</c:v>
                </c:pt>
                <c:pt idx="1630">
                  <c:v>1.1599999999999999</c:v>
                </c:pt>
                <c:pt idx="1631">
                  <c:v>1.24</c:v>
                </c:pt>
                <c:pt idx="1632">
                  <c:v>1.22</c:v>
                </c:pt>
                <c:pt idx="1633">
                  <c:v>1.22</c:v>
                </c:pt>
                <c:pt idx="1634">
                  <c:v>1.24</c:v>
                </c:pt>
                <c:pt idx="1635">
                  <c:v>1.24</c:v>
                </c:pt>
                <c:pt idx="1636">
                  <c:v>1.28</c:v>
                </c:pt>
                <c:pt idx="1637">
                  <c:v>1.24</c:v>
                </c:pt>
                <c:pt idx="1638">
                  <c:v>1.26</c:v>
                </c:pt>
                <c:pt idx="1639">
                  <c:v>1.26</c:v>
                </c:pt>
                <c:pt idx="1640">
                  <c:v>1.26</c:v>
                </c:pt>
                <c:pt idx="1641">
                  <c:v>1.26</c:v>
                </c:pt>
                <c:pt idx="1642">
                  <c:v>1.26</c:v>
                </c:pt>
                <c:pt idx="1643">
                  <c:v>1.24</c:v>
                </c:pt>
                <c:pt idx="1644">
                  <c:v>1.26</c:v>
                </c:pt>
                <c:pt idx="1645">
                  <c:v>1.24</c:v>
                </c:pt>
                <c:pt idx="1646">
                  <c:v>1.24</c:v>
                </c:pt>
                <c:pt idx="1647">
                  <c:v>1.28</c:v>
                </c:pt>
                <c:pt idx="1648">
                  <c:v>1.24</c:v>
                </c:pt>
                <c:pt idx="1649">
                  <c:v>1.26</c:v>
                </c:pt>
                <c:pt idx="1650">
                  <c:v>1.22</c:v>
                </c:pt>
                <c:pt idx="1651">
                  <c:v>1.28</c:v>
                </c:pt>
                <c:pt idx="1652">
                  <c:v>1.24</c:v>
                </c:pt>
                <c:pt idx="1653">
                  <c:v>1.26</c:v>
                </c:pt>
                <c:pt idx="1654">
                  <c:v>1.28</c:v>
                </c:pt>
                <c:pt idx="1655">
                  <c:v>1.24</c:v>
                </c:pt>
                <c:pt idx="1656">
                  <c:v>1.24</c:v>
                </c:pt>
                <c:pt idx="1657">
                  <c:v>1.24</c:v>
                </c:pt>
                <c:pt idx="1658">
                  <c:v>1.26</c:v>
                </c:pt>
                <c:pt idx="1659">
                  <c:v>1.26</c:v>
                </c:pt>
                <c:pt idx="1660">
                  <c:v>1.28</c:v>
                </c:pt>
                <c:pt idx="1661">
                  <c:v>1.32</c:v>
                </c:pt>
                <c:pt idx="1662">
                  <c:v>1.34</c:v>
                </c:pt>
                <c:pt idx="1663">
                  <c:v>1.36</c:v>
                </c:pt>
                <c:pt idx="1664">
                  <c:v>1.38</c:v>
                </c:pt>
                <c:pt idx="1665">
                  <c:v>1.38</c:v>
                </c:pt>
                <c:pt idx="1666">
                  <c:v>1.38</c:v>
                </c:pt>
                <c:pt idx="1667">
                  <c:v>1.38</c:v>
                </c:pt>
                <c:pt idx="1668">
                  <c:v>1.42</c:v>
                </c:pt>
                <c:pt idx="1669">
                  <c:v>1.42</c:v>
                </c:pt>
                <c:pt idx="1670">
                  <c:v>1.4</c:v>
                </c:pt>
                <c:pt idx="1671">
                  <c:v>1.4</c:v>
                </c:pt>
                <c:pt idx="1672">
                  <c:v>1.38</c:v>
                </c:pt>
                <c:pt idx="1673">
                  <c:v>1.38</c:v>
                </c:pt>
                <c:pt idx="1674">
                  <c:v>1.38</c:v>
                </c:pt>
                <c:pt idx="1675">
                  <c:v>1.38</c:v>
                </c:pt>
                <c:pt idx="1676">
                  <c:v>1.38</c:v>
                </c:pt>
                <c:pt idx="1677">
                  <c:v>1.38</c:v>
                </c:pt>
                <c:pt idx="1678">
                  <c:v>1.4</c:v>
                </c:pt>
                <c:pt idx="1679">
                  <c:v>1.4</c:v>
                </c:pt>
                <c:pt idx="1680">
                  <c:v>1.38</c:v>
                </c:pt>
                <c:pt idx="1681">
                  <c:v>1.4</c:v>
                </c:pt>
                <c:pt idx="1682">
                  <c:v>1.4</c:v>
                </c:pt>
                <c:pt idx="1683">
                  <c:v>1.38</c:v>
                </c:pt>
                <c:pt idx="1684">
                  <c:v>1.4</c:v>
                </c:pt>
                <c:pt idx="1685">
                  <c:v>1.4</c:v>
                </c:pt>
                <c:pt idx="1686">
                  <c:v>1.4</c:v>
                </c:pt>
                <c:pt idx="1687">
                  <c:v>1.36</c:v>
                </c:pt>
                <c:pt idx="1688">
                  <c:v>1.38</c:v>
                </c:pt>
                <c:pt idx="1689">
                  <c:v>1.38</c:v>
                </c:pt>
                <c:pt idx="1690">
                  <c:v>1.38</c:v>
                </c:pt>
                <c:pt idx="1691">
                  <c:v>1.36</c:v>
                </c:pt>
                <c:pt idx="1692">
                  <c:v>1.38</c:v>
                </c:pt>
                <c:pt idx="1693">
                  <c:v>1.32</c:v>
                </c:pt>
                <c:pt idx="1694">
                  <c:v>1.32</c:v>
                </c:pt>
                <c:pt idx="1695">
                  <c:v>1.28</c:v>
                </c:pt>
                <c:pt idx="1696">
                  <c:v>1.26</c:v>
                </c:pt>
                <c:pt idx="1697">
                  <c:v>1.26</c:v>
                </c:pt>
                <c:pt idx="1698">
                  <c:v>1.28</c:v>
                </c:pt>
                <c:pt idx="1699">
                  <c:v>1.28</c:v>
                </c:pt>
                <c:pt idx="1700">
                  <c:v>1.24</c:v>
                </c:pt>
                <c:pt idx="1701">
                  <c:v>1.26</c:v>
                </c:pt>
                <c:pt idx="1702">
                  <c:v>1.28</c:v>
                </c:pt>
                <c:pt idx="1703">
                  <c:v>1.28</c:v>
                </c:pt>
                <c:pt idx="1704">
                  <c:v>1.24</c:v>
                </c:pt>
                <c:pt idx="1705">
                  <c:v>1.26</c:v>
                </c:pt>
                <c:pt idx="1706">
                  <c:v>1.24</c:v>
                </c:pt>
                <c:pt idx="1707">
                  <c:v>1.24</c:v>
                </c:pt>
                <c:pt idx="1708">
                  <c:v>1.26</c:v>
                </c:pt>
                <c:pt idx="1709">
                  <c:v>1.24</c:v>
                </c:pt>
                <c:pt idx="1710">
                  <c:v>1.24</c:v>
                </c:pt>
                <c:pt idx="1711">
                  <c:v>1.24</c:v>
                </c:pt>
                <c:pt idx="1712">
                  <c:v>1.24</c:v>
                </c:pt>
                <c:pt idx="1713">
                  <c:v>1.28</c:v>
                </c:pt>
                <c:pt idx="1714">
                  <c:v>1.24</c:v>
                </c:pt>
                <c:pt idx="1715">
                  <c:v>1.28</c:v>
                </c:pt>
                <c:pt idx="1716">
                  <c:v>1.24</c:v>
                </c:pt>
                <c:pt idx="1717">
                  <c:v>1.26</c:v>
                </c:pt>
                <c:pt idx="1718">
                  <c:v>1.26</c:v>
                </c:pt>
                <c:pt idx="1719">
                  <c:v>1.26</c:v>
                </c:pt>
                <c:pt idx="1720">
                  <c:v>1.24</c:v>
                </c:pt>
                <c:pt idx="1721">
                  <c:v>1.24</c:v>
                </c:pt>
                <c:pt idx="1722">
                  <c:v>1.24</c:v>
                </c:pt>
                <c:pt idx="1723">
                  <c:v>1.24</c:v>
                </c:pt>
                <c:pt idx="1724">
                  <c:v>1.2</c:v>
                </c:pt>
                <c:pt idx="1725">
                  <c:v>1.18</c:v>
                </c:pt>
                <c:pt idx="1726">
                  <c:v>1.1599999999999999</c:v>
                </c:pt>
                <c:pt idx="1727">
                  <c:v>1.1399999999999999</c:v>
                </c:pt>
                <c:pt idx="1728">
                  <c:v>1.1399999999999999</c:v>
                </c:pt>
                <c:pt idx="1729">
                  <c:v>1.1399999999999999</c:v>
                </c:pt>
                <c:pt idx="1730">
                  <c:v>1.1399999999999999</c:v>
                </c:pt>
                <c:pt idx="1731">
                  <c:v>1.1200000000000001</c:v>
                </c:pt>
                <c:pt idx="1732">
                  <c:v>1.1200000000000001</c:v>
                </c:pt>
                <c:pt idx="1733">
                  <c:v>1.1399999999999999</c:v>
                </c:pt>
                <c:pt idx="1734">
                  <c:v>1.1399999999999999</c:v>
                </c:pt>
                <c:pt idx="1735">
                  <c:v>1.1399999999999999</c:v>
                </c:pt>
                <c:pt idx="1736">
                  <c:v>1.1200000000000001</c:v>
                </c:pt>
                <c:pt idx="1737">
                  <c:v>1.1200000000000001</c:v>
                </c:pt>
                <c:pt idx="1738">
                  <c:v>1.1200000000000001</c:v>
                </c:pt>
                <c:pt idx="1739">
                  <c:v>1.1399999999999999</c:v>
                </c:pt>
                <c:pt idx="1740">
                  <c:v>1.1000000000000001</c:v>
                </c:pt>
                <c:pt idx="1741">
                  <c:v>1.1399999999999999</c:v>
                </c:pt>
                <c:pt idx="1742">
                  <c:v>1.1200000000000001</c:v>
                </c:pt>
                <c:pt idx="1743">
                  <c:v>1.1399999999999999</c:v>
                </c:pt>
                <c:pt idx="1744">
                  <c:v>1.1399999999999999</c:v>
                </c:pt>
                <c:pt idx="1745">
                  <c:v>1.1200000000000001</c:v>
                </c:pt>
                <c:pt idx="1746">
                  <c:v>1.1000000000000001</c:v>
                </c:pt>
                <c:pt idx="1747">
                  <c:v>1.1000000000000001</c:v>
                </c:pt>
                <c:pt idx="1748">
                  <c:v>1.1399999999999999</c:v>
                </c:pt>
                <c:pt idx="1749">
                  <c:v>1.1000000000000001</c:v>
                </c:pt>
                <c:pt idx="1750">
                  <c:v>1.1399999999999999</c:v>
                </c:pt>
                <c:pt idx="1751">
                  <c:v>1.1200000000000001</c:v>
                </c:pt>
                <c:pt idx="1752">
                  <c:v>1.1200000000000001</c:v>
                </c:pt>
                <c:pt idx="1753">
                  <c:v>1.1000000000000001</c:v>
                </c:pt>
                <c:pt idx="1754">
                  <c:v>1.06</c:v>
                </c:pt>
                <c:pt idx="1755">
                  <c:v>1</c:v>
                </c:pt>
                <c:pt idx="1756">
                  <c:v>0.92</c:v>
                </c:pt>
                <c:pt idx="1757">
                  <c:v>0.86</c:v>
                </c:pt>
                <c:pt idx="1758">
                  <c:v>0.84</c:v>
                </c:pt>
                <c:pt idx="1759">
                  <c:v>0.8</c:v>
                </c:pt>
                <c:pt idx="1760">
                  <c:v>0.82</c:v>
                </c:pt>
                <c:pt idx="1761">
                  <c:v>0.76</c:v>
                </c:pt>
                <c:pt idx="1762">
                  <c:v>0.78</c:v>
                </c:pt>
                <c:pt idx="1763">
                  <c:v>0.78</c:v>
                </c:pt>
                <c:pt idx="1764">
                  <c:v>0.8</c:v>
                </c:pt>
                <c:pt idx="1765">
                  <c:v>0.78</c:v>
                </c:pt>
                <c:pt idx="1766">
                  <c:v>0.78</c:v>
                </c:pt>
                <c:pt idx="1767">
                  <c:v>0.78</c:v>
                </c:pt>
                <c:pt idx="1768">
                  <c:v>0.78</c:v>
                </c:pt>
                <c:pt idx="1769">
                  <c:v>0.78</c:v>
                </c:pt>
                <c:pt idx="1770">
                  <c:v>0.76</c:v>
                </c:pt>
                <c:pt idx="1771">
                  <c:v>0.78</c:v>
                </c:pt>
                <c:pt idx="1772">
                  <c:v>0.78</c:v>
                </c:pt>
                <c:pt idx="1773">
                  <c:v>0.76</c:v>
                </c:pt>
                <c:pt idx="1774">
                  <c:v>0.78</c:v>
                </c:pt>
                <c:pt idx="1775">
                  <c:v>0.76</c:v>
                </c:pt>
                <c:pt idx="1776">
                  <c:v>0.76</c:v>
                </c:pt>
                <c:pt idx="1777">
                  <c:v>0.76</c:v>
                </c:pt>
                <c:pt idx="1778">
                  <c:v>0.76</c:v>
                </c:pt>
                <c:pt idx="1779">
                  <c:v>0.78</c:v>
                </c:pt>
                <c:pt idx="1780">
                  <c:v>0.76</c:v>
                </c:pt>
                <c:pt idx="1781">
                  <c:v>0.76</c:v>
                </c:pt>
                <c:pt idx="1782">
                  <c:v>0.76</c:v>
                </c:pt>
                <c:pt idx="1783">
                  <c:v>0.78</c:v>
                </c:pt>
                <c:pt idx="1784">
                  <c:v>0.78</c:v>
                </c:pt>
                <c:pt idx="1785">
                  <c:v>0.74</c:v>
                </c:pt>
                <c:pt idx="1786">
                  <c:v>0.64</c:v>
                </c:pt>
                <c:pt idx="1787">
                  <c:v>0.6</c:v>
                </c:pt>
                <c:pt idx="1788">
                  <c:v>0.52</c:v>
                </c:pt>
                <c:pt idx="1789">
                  <c:v>0.46</c:v>
                </c:pt>
                <c:pt idx="1790">
                  <c:v>0.46</c:v>
                </c:pt>
                <c:pt idx="1791">
                  <c:v>0.42</c:v>
                </c:pt>
                <c:pt idx="1792">
                  <c:v>0.44</c:v>
                </c:pt>
                <c:pt idx="1793">
                  <c:v>0.46</c:v>
                </c:pt>
                <c:pt idx="1794">
                  <c:v>0.42</c:v>
                </c:pt>
                <c:pt idx="1795">
                  <c:v>0.42</c:v>
                </c:pt>
                <c:pt idx="1796">
                  <c:v>0.42</c:v>
                </c:pt>
                <c:pt idx="1797">
                  <c:v>0.44</c:v>
                </c:pt>
                <c:pt idx="1798">
                  <c:v>0.44</c:v>
                </c:pt>
                <c:pt idx="1799">
                  <c:v>0.42</c:v>
                </c:pt>
                <c:pt idx="1800">
                  <c:v>0.42</c:v>
                </c:pt>
                <c:pt idx="1801">
                  <c:v>0.42</c:v>
                </c:pt>
                <c:pt idx="1802">
                  <c:v>0.46</c:v>
                </c:pt>
                <c:pt idx="1803">
                  <c:v>0.42</c:v>
                </c:pt>
                <c:pt idx="1804">
                  <c:v>0.42</c:v>
                </c:pt>
                <c:pt idx="1805">
                  <c:v>0.44</c:v>
                </c:pt>
                <c:pt idx="1806">
                  <c:v>0.44</c:v>
                </c:pt>
                <c:pt idx="1807">
                  <c:v>0.42</c:v>
                </c:pt>
                <c:pt idx="1808">
                  <c:v>0.42</c:v>
                </c:pt>
                <c:pt idx="1809">
                  <c:v>0.42</c:v>
                </c:pt>
                <c:pt idx="1810">
                  <c:v>0.44</c:v>
                </c:pt>
                <c:pt idx="1811">
                  <c:v>0.42</c:v>
                </c:pt>
                <c:pt idx="1812">
                  <c:v>0.4</c:v>
                </c:pt>
                <c:pt idx="1813">
                  <c:v>0.4</c:v>
                </c:pt>
                <c:pt idx="1814">
                  <c:v>0.4</c:v>
                </c:pt>
                <c:pt idx="1815">
                  <c:v>0.4</c:v>
                </c:pt>
                <c:pt idx="1816">
                  <c:v>0.4</c:v>
                </c:pt>
                <c:pt idx="1817">
                  <c:v>0.32</c:v>
                </c:pt>
                <c:pt idx="1818">
                  <c:v>0.24</c:v>
                </c:pt>
                <c:pt idx="1819">
                  <c:v>0.1</c:v>
                </c:pt>
                <c:pt idx="1820">
                  <c:v>0.08</c:v>
                </c:pt>
                <c:pt idx="1821">
                  <c:v>0.04</c:v>
                </c:pt>
                <c:pt idx="1822">
                  <c:v>0.04</c:v>
                </c:pt>
                <c:pt idx="1823">
                  <c:v>0</c:v>
                </c:pt>
                <c:pt idx="1824">
                  <c:v>0.02</c:v>
                </c:pt>
                <c:pt idx="1825">
                  <c:v>0.04</c:v>
                </c:pt>
                <c:pt idx="1826">
                  <c:v>0</c:v>
                </c:pt>
                <c:pt idx="1827">
                  <c:v>-0.04</c:v>
                </c:pt>
                <c:pt idx="1828">
                  <c:v>0</c:v>
                </c:pt>
                <c:pt idx="1829">
                  <c:v>0</c:v>
                </c:pt>
                <c:pt idx="1830">
                  <c:v>-0.02</c:v>
                </c:pt>
                <c:pt idx="1831">
                  <c:v>-0.02</c:v>
                </c:pt>
                <c:pt idx="1832">
                  <c:v>-0.02</c:v>
                </c:pt>
                <c:pt idx="1833">
                  <c:v>-0.04</c:v>
                </c:pt>
                <c:pt idx="1834">
                  <c:v>0</c:v>
                </c:pt>
                <c:pt idx="1835">
                  <c:v>-0.02</c:v>
                </c:pt>
                <c:pt idx="1836">
                  <c:v>-0.02</c:v>
                </c:pt>
                <c:pt idx="1837">
                  <c:v>0.02</c:v>
                </c:pt>
                <c:pt idx="1838">
                  <c:v>-0.04</c:v>
                </c:pt>
                <c:pt idx="1839">
                  <c:v>-0.06</c:v>
                </c:pt>
                <c:pt idx="1840">
                  <c:v>-0.02</c:v>
                </c:pt>
                <c:pt idx="1841">
                  <c:v>-0.04</c:v>
                </c:pt>
                <c:pt idx="1842">
                  <c:v>0</c:v>
                </c:pt>
                <c:pt idx="1843">
                  <c:v>-0.04</c:v>
                </c:pt>
                <c:pt idx="1844">
                  <c:v>0</c:v>
                </c:pt>
                <c:pt idx="1845">
                  <c:v>0</c:v>
                </c:pt>
                <c:pt idx="1846">
                  <c:v>-0.04</c:v>
                </c:pt>
                <c:pt idx="1847">
                  <c:v>-0.02</c:v>
                </c:pt>
                <c:pt idx="1848">
                  <c:v>-0.1</c:v>
                </c:pt>
                <c:pt idx="1849">
                  <c:v>-0.22</c:v>
                </c:pt>
                <c:pt idx="1850">
                  <c:v>-0.3</c:v>
                </c:pt>
                <c:pt idx="1851">
                  <c:v>-0.36</c:v>
                </c:pt>
                <c:pt idx="1852">
                  <c:v>-0.4</c:v>
                </c:pt>
                <c:pt idx="1853">
                  <c:v>-0.42</c:v>
                </c:pt>
                <c:pt idx="1854">
                  <c:v>-0.42</c:v>
                </c:pt>
                <c:pt idx="1855">
                  <c:v>-0.44</c:v>
                </c:pt>
                <c:pt idx="1856">
                  <c:v>-0.42</c:v>
                </c:pt>
                <c:pt idx="1857">
                  <c:v>-0.44</c:v>
                </c:pt>
                <c:pt idx="1858">
                  <c:v>-0.42</c:v>
                </c:pt>
                <c:pt idx="1859">
                  <c:v>-0.44</c:v>
                </c:pt>
                <c:pt idx="1860">
                  <c:v>-0.46</c:v>
                </c:pt>
                <c:pt idx="1861">
                  <c:v>-0.4</c:v>
                </c:pt>
                <c:pt idx="1862">
                  <c:v>-0.44</c:v>
                </c:pt>
                <c:pt idx="1863">
                  <c:v>-0.44</c:v>
                </c:pt>
                <c:pt idx="1864">
                  <c:v>-0.44</c:v>
                </c:pt>
                <c:pt idx="1865">
                  <c:v>-0.46</c:v>
                </c:pt>
                <c:pt idx="1866">
                  <c:v>-0.46</c:v>
                </c:pt>
                <c:pt idx="1867">
                  <c:v>-0.44</c:v>
                </c:pt>
                <c:pt idx="1868">
                  <c:v>-0.46</c:v>
                </c:pt>
                <c:pt idx="1869">
                  <c:v>-0.46</c:v>
                </c:pt>
                <c:pt idx="1870">
                  <c:v>-0.46</c:v>
                </c:pt>
                <c:pt idx="1871">
                  <c:v>-0.46</c:v>
                </c:pt>
                <c:pt idx="1872">
                  <c:v>-0.48</c:v>
                </c:pt>
                <c:pt idx="1873">
                  <c:v>-0.44</c:v>
                </c:pt>
                <c:pt idx="1874">
                  <c:v>-0.46</c:v>
                </c:pt>
                <c:pt idx="1875">
                  <c:v>-0.44</c:v>
                </c:pt>
                <c:pt idx="1876">
                  <c:v>-0.44</c:v>
                </c:pt>
                <c:pt idx="1877">
                  <c:v>-0.46</c:v>
                </c:pt>
                <c:pt idx="1878">
                  <c:v>-0.42</c:v>
                </c:pt>
                <c:pt idx="1879">
                  <c:v>-0.48</c:v>
                </c:pt>
                <c:pt idx="1880">
                  <c:v>-0.57999999999999996</c:v>
                </c:pt>
                <c:pt idx="1881">
                  <c:v>-0.66</c:v>
                </c:pt>
                <c:pt idx="1882">
                  <c:v>-0.72</c:v>
                </c:pt>
                <c:pt idx="1883">
                  <c:v>-0.74</c:v>
                </c:pt>
                <c:pt idx="1884">
                  <c:v>-0.78</c:v>
                </c:pt>
                <c:pt idx="1885">
                  <c:v>-0.8</c:v>
                </c:pt>
                <c:pt idx="1886">
                  <c:v>-0.8</c:v>
                </c:pt>
                <c:pt idx="1887">
                  <c:v>-0.76</c:v>
                </c:pt>
                <c:pt idx="1888">
                  <c:v>-0.78</c:v>
                </c:pt>
                <c:pt idx="1889">
                  <c:v>-0.78</c:v>
                </c:pt>
                <c:pt idx="1890">
                  <c:v>-0.82</c:v>
                </c:pt>
                <c:pt idx="1891">
                  <c:v>-0.78</c:v>
                </c:pt>
                <c:pt idx="1892">
                  <c:v>-0.8</c:v>
                </c:pt>
                <c:pt idx="1893">
                  <c:v>-0.8</c:v>
                </c:pt>
                <c:pt idx="1894">
                  <c:v>-0.78</c:v>
                </c:pt>
                <c:pt idx="1895">
                  <c:v>-0.8</c:v>
                </c:pt>
                <c:pt idx="1896">
                  <c:v>-0.8</c:v>
                </c:pt>
                <c:pt idx="1897">
                  <c:v>-0.8</c:v>
                </c:pt>
                <c:pt idx="1898">
                  <c:v>-0.82</c:v>
                </c:pt>
                <c:pt idx="1899">
                  <c:v>-0.76</c:v>
                </c:pt>
                <c:pt idx="1900">
                  <c:v>-0.84</c:v>
                </c:pt>
                <c:pt idx="1901">
                  <c:v>-0.78</c:v>
                </c:pt>
                <c:pt idx="1902">
                  <c:v>-0.8</c:v>
                </c:pt>
                <c:pt idx="1903">
                  <c:v>-0.8</c:v>
                </c:pt>
                <c:pt idx="1904">
                  <c:v>-0.8</c:v>
                </c:pt>
                <c:pt idx="1905">
                  <c:v>-0.8</c:v>
                </c:pt>
                <c:pt idx="1906">
                  <c:v>-0.78</c:v>
                </c:pt>
                <c:pt idx="1907">
                  <c:v>-0.78</c:v>
                </c:pt>
                <c:pt idx="1908">
                  <c:v>-0.8</c:v>
                </c:pt>
                <c:pt idx="1909">
                  <c:v>-0.82</c:v>
                </c:pt>
                <c:pt idx="1910">
                  <c:v>-0.82</c:v>
                </c:pt>
                <c:pt idx="1911">
                  <c:v>-0.92</c:v>
                </c:pt>
                <c:pt idx="1912">
                  <c:v>-1</c:v>
                </c:pt>
                <c:pt idx="1913">
                  <c:v>-1.02</c:v>
                </c:pt>
                <c:pt idx="1914">
                  <c:v>-1.08</c:v>
                </c:pt>
                <c:pt idx="1915">
                  <c:v>-1.1000000000000001</c:v>
                </c:pt>
                <c:pt idx="1916">
                  <c:v>-1.1399999999999999</c:v>
                </c:pt>
                <c:pt idx="1917">
                  <c:v>-1.1399999999999999</c:v>
                </c:pt>
                <c:pt idx="1918">
                  <c:v>-1.1399999999999999</c:v>
                </c:pt>
                <c:pt idx="1919">
                  <c:v>-1.1399999999999999</c:v>
                </c:pt>
                <c:pt idx="1920">
                  <c:v>-1.1399999999999999</c:v>
                </c:pt>
                <c:pt idx="1921">
                  <c:v>-1.1399999999999999</c:v>
                </c:pt>
                <c:pt idx="1922">
                  <c:v>-1.1599999999999999</c:v>
                </c:pt>
                <c:pt idx="1923">
                  <c:v>-1.1399999999999999</c:v>
                </c:pt>
                <c:pt idx="1924">
                  <c:v>-1.1399999999999999</c:v>
                </c:pt>
                <c:pt idx="1925">
                  <c:v>-1.1200000000000001</c:v>
                </c:pt>
                <c:pt idx="1926">
                  <c:v>-1.1599999999999999</c:v>
                </c:pt>
                <c:pt idx="1927">
                  <c:v>-1.1599999999999999</c:v>
                </c:pt>
                <c:pt idx="1928">
                  <c:v>-1.1399999999999999</c:v>
                </c:pt>
                <c:pt idx="1929">
                  <c:v>-1.1200000000000001</c:v>
                </c:pt>
                <c:pt idx="1930">
                  <c:v>-1.1599999999999999</c:v>
                </c:pt>
                <c:pt idx="1931">
                  <c:v>-1.1399999999999999</c:v>
                </c:pt>
                <c:pt idx="1932">
                  <c:v>-1.1599999999999999</c:v>
                </c:pt>
                <c:pt idx="1933">
                  <c:v>-1.1200000000000001</c:v>
                </c:pt>
                <c:pt idx="1934">
                  <c:v>-1.1399999999999999</c:v>
                </c:pt>
                <c:pt idx="1935">
                  <c:v>-1.1200000000000001</c:v>
                </c:pt>
                <c:pt idx="1936">
                  <c:v>-1.18</c:v>
                </c:pt>
                <c:pt idx="1937">
                  <c:v>-1.1399999999999999</c:v>
                </c:pt>
                <c:pt idx="1938">
                  <c:v>-1.1599999999999999</c:v>
                </c:pt>
                <c:pt idx="1939">
                  <c:v>-1.1399999999999999</c:v>
                </c:pt>
                <c:pt idx="1940">
                  <c:v>-1.1399999999999999</c:v>
                </c:pt>
                <c:pt idx="1941">
                  <c:v>-1.1599999999999999</c:v>
                </c:pt>
                <c:pt idx="1942">
                  <c:v>-1.24</c:v>
                </c:pt>
                <c:pt idx="1943">
                  <c:v>-1.2</c:v>
                </c:pt>
                <c:pt idx="1944">
                  <c:v>-1.24</c:v>
                </c:pt>
                <c:pt idx="1945">
                  <c:v>-1.24</c:v>
                </c:pt>
                <c:pt idx="1946">
                  <c:v>-1.28</c:v>
                </c:pt>
                <c:pt idx="1947">
                  <c:v>-1.28</c:v>
                </c:pt>
                <c:pt idx="1948">
                  <c:v>-1.28</c:v>
                </c:pt>
                <c:pt idx="1949">
                  <c:v>-1.28</c:v>
                </c:pt>
                <c:pt idx="1950">
                  <c:v>-1.3</c:v>
                </c:pt>
                <c:pt idx="1951">
                  <c:v>-1.26</c:v>
                </c:pt>
                <c:pt idx="1952">
                  <c:v>-1.3</c:v>
                </c:pt>
                <c:pt idx="1953">
                  <c:v>-1.28</c:v>
                </c:pt>
                <c:pt idx="1954">
                  <c:v>-1.28</c:v>
                </c:pt>
                <c:pt idx="1955">
                  <c:v>-1.26</c:v>
                </c:pt>
                <c:pt idx="1956">
                  <c:v>-1.28</c:v>
                </c:pt>
                <c:pt idx="1957">
                  <c:v>-1.3</c:v>
                </c:pt>
                <c:pt idx="1958">
                  <c:v>-1.28</c:v>
                </c:pt>
                <c:pt idx="1959">
                  <c:v>-1.26</c:v>
                </c:pt>
                <c:pt idx="1960">
                  <c:v>-1.28</c:v>
                </c:pt>
                <c:pt idx="1961">
                  <c:v>-1.28</c:v>
                </c:pt>
                <c:pt idx="1962">
                  <c:v>-1.28</c:v>
                </c:pt>
                <c:pt idx="1963">
                  <c:v>-1.26</c:v>
                </c:pt>
                <c:pt idx="1964">
                  <c:v>-1.3</c:v>
                </c:pt>
                <c:pt idx="1965">
                  <c:v>-1.28</c:v>
                </c:pt>
                <c:pt idx="1966">
                  <c:v>-1.28</c:v>
                </c:pt>
                <c:pt idx="1967">
                  <c:v>-1.26</c:v>
                </c:pt>
                <c:pt idx="1968">
                  <c:v>-1.28</c:v>
                </c:pt>
                <c:pt idx="1969">
                  <c:v>-1.3</c:v>
                </c:pt>
                <c:pt idx="1970">
                  <c:v>-1.28</c:v>
                </c:pt>
                <c:pt idx="1971">
                  <c:v>-1.32</c:v>
                </c:pt>
                <c:pt idx="1972">
                  <c:v>-1.28</c:v>
                </c:pt>
                <c:pt idx="1973">
                  <c:v>-1.32</c:v>
                </c:pt>
                <c:pt idx="1974">
                  <c:v>-1.34</c:v>
                </c:pt>
                <c:pt idx="1975">
                  <c:v>-1.4</c:v>
                </c:pt>
                <c:pt idx="1976">
                  <c:v>-1.42</c:v>
                </c:pt>
                <c:pt idx="1977">
                  <c:v>-1.38</c:v>
                </c:pt>
                <c:pt idx="1978">
                  <c:v>-1.4</c:v>
                </c:pt>
                <c:pt idx="1979">
                  <c:v>-1.42</c:v>
                </c:pt>
                <c:pt idx="1980">
                  <c:v>-1.38</c:v>
                </c:pt>
                <c:pt idx="1981">
                  <c:v>-1.42</c:v>
                </c:pt>
                <c:pt idx="1982">
                  <c:v>-1.38</c:v>
                </c:pt>
                <c:pt idx="1983">
                  <c:v>-1.42</c:v>
                </c:pt>
                <c:pt idx="1984">
                  <c:v>-1.4</c:v>
                </c:pt>
                <c:pt idx="1985">
                  <c:v>-1.42</c:v>
                </c:pt>
                <c:pt idx="1986">
                  <c:v>-1.4</c:v>
                </c:pt>
                <c:pt idx="1987">
                  <c:v>-1.44</c:v>
                </c:pt>
                <c:pt idx="1988">
                  <c:v>-1.38</c:v>
                </c:pt>
                <c:pt idx="1989">
                  <c:v>-1.42</c:v>
                </c:pt>
                <c:pt idx="1990">
                  <c:v>-1.4</c:v>
                </c:pt>
                <c:pt idx="1991">
                  <c:v>-1.4</c:v>
                </c:pt>
                <c:pt idx="1992">
                  <c:v>-1.42</c:v>
                </c:pt>
                <c:pt idx="1993">
                  <c:v>-1.42</c:v>
                </c:pt>
                <c:pt idx="1994">
                  <c:v>-1.42</c:v>
                </c:pt>
                <c:pt idx="1995">
                  <c:v>-1.42</c:v>
                </c:pt>
                <c:pt idx="1996">
                  <c:v>-1.42</c:v>
                </c:pt>
                <c:pt idx="1997">
                  <c:v>-1.44</c:v>
                </c:pt>
                <c:pt idx="1998">
                  <c:v>-1.4</c:v>
                </c:pt>
                <c:pt idx="1999">
                  <c:v>-1.44</c:v>
                </c:pt>
                <c:pt idx="2000">
                  <c:v>-1.42</c:v>
                </c:pt>
                <c:pt idx="2001">
                  <c:v>-1.4</c:v>
                </c:pt>
                <c:pt idx="2002">
                  <c:v>-1.42</c:v>
                </c:pt>
                <c:pt idx="2003">
                  <c:v>-1.4</c:v>
                </c:pt>
                <c:pt idx="2004">
                  <c:v>-1.42</c:v>
                </c:pt>
                <c:pt idx="2005">
                  <c:v>-1.36</c:v>
                </c:pt>
                <c:pt idx="2006">
                  <c:v>-1.32</c:v>
                </c:pt>
                <c:pt idx="2007">
                  <c:v>-1.32</c:v>
                </c:pt>
                <c:pt idx="2008">
                  <c:v>-1.34</c:v>
                </c:pt>
                <c:pt idx="2009">
                  <c:v>-1.3</c:v>
                </c:pt>
                <c:pt idx="2010">
                  <c:v>-1.28</c:v>
                </c:pt>
                <c:pt idx="2011">
                  <c:v>-1.28</c:v>
                </c:pt>
                <c:pt idx="2012">
                  <c:v>-1.28</c:v>
                </c:pt>
                <c:pt idx="2013">
                  <c:v>-1.3</c:v>
                </c:pt>
                <c:pt idx="2014">
                  <c:v>-1.28</c:v>
                </c:pt>
                <c:pt idx="2015">
                  <c:v>-1.28</c:v>
                </c:pt>
                <c:pt idx="2016">
                  <c:v>-1.28</c:v>
                </c:pt>
                <c:pt idx="2017">
                  <c:v>-1.3</c:v>
                </c:pt>
                <c:pt idx="2018">
                  <c:v>-1.26</c:v>
                </c:pt>
                <c:pt idx="2019">
                  <c:v>-1.28</c:v>
                </c:pt>
                <c:pt idx="2020">
                  <c:v>-1.28</c:v>
                </c:pt>
                <c:pt idx="2021">
                  <c:v>-1.24</c:v>
                </c:pt>
                <c:pt idx="2022">
                  <c:v>-1.3</c:v>
                </c:pt>
                <c:pt idx="2023">
                  <c:v>-1.28</c:v>
                </c:pt>
                <c:pt idx="2024">
                  <c:v>-1.28</c:v>
                </c:pt>
                <c:pt idx="2025">
                  <c:v>-1.28</c:v>
                </c:pt>
                <c:pt idx="2026">
                  <c:v>-1.32</c:v>
                </c:pt>
                <c:pt idx="2027">
                  <c:v>-1.26</c:v>
                </c:pt>
                <c:pt idx="2028">
                  <c:v>-1.28</c:v>
                </c:pt>
                <c:pt idx="2029">
                  <c:v>-1.3</c:v>
                </c:pt>
                <c:pt idx="2030">
                  <c:v>-1.28</c:v>
                </c:pt>
                <c:pt idx="2031">
                  <c:v>-1.28</c:v>
                </c:pt>
                <c:pt idx="2032">
                  <c:v>-1.28</c:v>
                </c:pt>
                <c:pt idx="2033">
                  <c:v>-1.26</c:v>
                </c:pt>
                <c:pt idx="2034">
                  <c:v>-1.24</c:v>
                </c:pt>
                <c:pt idx="2035">
                  <c:v>-1.28</c:v>
                </c:pt>
                <c:pt idx="2036">
                  <c:v>-1.26</c:v>
                </c:pt>
                <c:pt idx="2037">
                  <c:v>-1.24</c:v>
                </c:pt>
                <c:pt idx="2038">
                  <c:v>-1.18</c:v>
                </c:pt>
                <c:pt idx="2039">
                  <c:v>-1.1599999999999999</c:v>
                </c:pt>
                <c:pt idx="2040">
                  <c:v>-1.1399999999999999</c:v>
                </c:pt>
                <c:pt idx="2041">
                  <c:v>-1.18</c:v>
                </c:pt>
                <c:pt idx="2042">
                  <c:v>-1.1399999999999999</c:v>
                </c:pt>
                <c:pt idx="2043">
                  <c:v>-1.1599999999999999</c:v>
                </c:pt>
                <c:pt idx="2044">
                  <c:v>-1.1399999999999999</c:v>
                </c:pt>
                <c:pt idx="2045">
                  <c:v>-1.1399999999999999</c:v>
                </c:pt>
                <c:pt idx="2046">
                  <c:v>-1.1399999999999999</c:v>
                </c:pt>
                <c:pt idx="2047">
                  <c:v>-1.1399999999999999</c:v>
                </c:pt>
                <c:pt idx="2048">
                  <c:v>-1.1200000000000001</c:v>
                </c:pt>
                <c:pt idx="2049">
                  <c:v>-1.18</c:v>
                </c:pt>
                <c:pt idx="2050">
                  <c:v>-1.1399999999999999</c:v>
                </c:pt>
                <c:pt idx="2051">
                  <c:v>-1.1399999999999999</c:v>
                </c:pt>
                <c:pt idx="2052">
                  <c:v>-1.1200000000000001</c:v>
                </c:pt>
                <c:pt idx="2053">
                  <c:v>-1.1399999999999999</c:v>
                </c:pt>
                <c:pt idx="2054">
                  <c:v>-1.1200000000000001</c:v>
                </c:pt>
                <c:pt idx="2055">
                  <c:v>-1.1399999999999999</c:v>
                </c:pt>
                <c:pt idx="2056">
                  <c:v>-1.1200000000000001</c:v>
                </c:pt>
                <c:pt idx="2057">
                  <c:v>-1.1599999999999999</c:v>
                </c:pt>
                <c:pt idx="2058">
                  <c:v>-1.1399999999999999</c:v>
                </c:pt>
                <c:pt idx="2059">
                  <c:v>-1.1399999999999999</c:v>
                </c:pt>
                <c:pt idx="2060">
                  <c:v>-1.1399999999999999</c:v>
                </c:pt>
                <c:pt idx="2061">
                  <c:v>-1.1599999999999999</c:v>
                </c:pt>
                <c:pt idx="2062">
                  <c:v>-1.1399999999999999</c:v>
                </c:pt>
                <c:pt idx="2063">
                  <c:v>-1.1399999999999999</c:v>
                </c:pt>
                <c:pt idx="2064">
                  <c:v>-1.18</c:v>
                </c:pt>
                <c:pt idx="2065">
                  <c:v>-1.1599999999999999</c:v>
                </c:pt>
                <c:pt idx="2066">
                  <c:v>-1.1399999999999999</c:v>
                </c:pt>
                <c:pt idx="2067">
                  <c:v>-1.06</c:v>
                </c:pt>
                <c:pt idx="2068">
                  <c:v>-0.96</c:v>
                </c:pt>
                <c:pt idx="2069">
                  <c:v>-0.9</c:v>
                </c:pt>
                <c:pt idx="2070">
                  <c:v>-0.88</c:v>
                </c:pt>
                <c:pt idx="2071">
                  <c:v>-0.82</c:v>
                </c:pt>
                <c:pt idx="2072">
                  <c:v>-0.84</c:v>
                </c:pt>
                <c:pt idx="2073">
                  <c:v>-0.8</c:v>
                </c:pt>
                <c:pt idx="2074">
                  <c:v>-0.8</c:v>
                </c:pt>
                <c:pt idx="2075">
                  <c:v>-0.78</c:v>
                </c:pt>
                <c:pt idx="2076">
                  <c:v>-0.8</c:v>
                </c:pt>
                <c:pt idx="2077">
                  <c:v>-0.8</c:v>
                </c:pt>
                <c:pt idx="2078">
                  <c:v>-0.8</c:v>
                </c:pt>
                <c:pt idx="2079">
                  <c:v>-0.78</c:v>
                </c:pt>
                <c:pt idx="2080">
                  <c:v>-0.82</c:v>
                </c:pt>
                <c:pt idx="2081">
                  <c:v>-0.78</c:v>
                </c:pt>
                <c:pt idx="2082">
                  <c:v>-0.8</c:v>
                </c:pt>
                <c:pt idx="2083">
                  <c:v>-0.8</c:v>
                </c:pt>
                <c:pt idx="2084">
                  <c:v>-0.8</c:v>
                </c:pt>
                <c:pt idx="2085">
                  <c:v>-0.8</c:v>
                </c:pt>
                <c:pt idx="2086">
                  <c:v>-0.8</c:v>
                </c:pt>
                <c:pt idx="2087">
                  <c:v>-0.8</c:v>
                </c:pt>
                <c:pt idx="2088">
                  <c:v>-0.8</c:v>
                </c:pt>
                <c:pt idx="2089">
                  <c:v>-0.82</c:v>
                </c:pt>
                <c:pt idx="2090">
                  <c:v>-0.8</c:v>
                </c:pt>
                <c:pt idx="2091">
                  <c:v>-0.82</c:v>
                </c:pt>
                <c:pt idx="2092">
                  <c:v>-0.8</c:v>
                </c:pt>
                <c:pt idx="2093">
                  <c:v>-0.8</c:v>
                </c:pt>
                <c:pt idx="2094">
                  <c:v>-0.78</c:v>
                </c:pt>
                <c:pt idx="2095">
                  <c:v>-0.78</c:v>
                </c:pt>
                <c:pt idx="2096">
                  <c:v>-0.82</c:v>
                </c:pt>
                <c:pt idx="2097">
                  <c:v>-0.78</c:v>
                </c:pt>
                <c:pt idx="2098">
                  <c:v>-0.76</c:v>
                </c:pt>
                <c:pt idx="2099">
                  <c:v>-0.64</c:v>
                </c:pt>
                <c:pt idx="2100">
                  <c:v>-0.56000000000000005</c:v>
                </c:pt>
                <c:pt idx="2101">
                  <c:v>-0.5</c:v>
                </c:pt>
                <c:pt idx="2102">
                  <c:v>-0.48</c:v>
                </c:pt>
                <c:pt idx="2103">
                  <c:v>-0.46</c:v>
                </c:pt>
                <c:pt idx="2104">
                  <c:v>-0.46</c:v>
                </c:pt>
                <c:pt idx="2105">
                  <c:v>-0.46</c:v>
                </c:pt>
                <c:pt idx="2106">
                  <c:v>-0.48</c:v>
                </c:pt>
                <c:pt idx="2107">
                  <c:v>-0.46</c:v>
                </c:pt>
                <c:pt idx="2108">
                  <c:v>-0.46</c:v>
                </c:pt>
                <c:pt idx="2109">
                  <c:v>-0.44</c:v>
                </c:pt>
                <c:pt idx="2110">
                  <c:v>-0.46</c:v>
                </c:pt>
                <c:pt idx="2111">
                  <c:v>-0.44</c:v>
                </c:pt>
                <c:pt idx="2112">
                  <c:v>-0.46</c:v>
                </c:pt>
                <c:pt idx="2113">
                  <c:v>-0.44</c:v>
                </c:pt>
                <c:pt idx="2114">
                  <c:v>-0.46</c:v>
                </c:pt>
                <c:pt idx="2115">
                  <c:v>-0.46</c:v>
                </c:pt>
                <c:pt idx="2116">
                  <c:v>-0.44</c:v>
                </c:pt>
                <c:pt idx="2117">
                  <c:v>-0.42</c:v>
                </c:pt>
                <c:pt idx="2118">
                  <c:v>-0.42</c:v>
                </c:pt>
                <c:pt idx="2119">
                  <c:v>-0.44</c:v>
                </c:pt>
                <c:pt idx="2120">
                  <c:v>-0.44</c:v>
                </c:pt>
                <c:pt idx="2121">
                  <c:v>-0.42</c:v>
                </c:pt>
                <c:pt idx="2122">
                  <c:v>-0.42</c:v>
                </c:pt>
                <c:pt idx="2123">
                  <c:v>-0.44</c:v>
                </c:pt>
                <c:pt idx="2124">
                  <c:v>-0.44</c:v>
                </c:pt>
                <c:pt idx="2125">
                  <c:v>-0.46</c:v>
                </c:pt>
                <c:pt idx="2126">
                  <c:v>-0.44</c:v>
                </c:pt>
                <c:pt idx="2127">
                  <c:v>-0.48</c:v>
                </c:pt>
                <c:pt idx="2128">
                  <c:v>-0.44</c:v>
                </c:pt>
                <c:pt idx="2129">
                  <c:v>-0.4</c:v>
                </c:pt>
                <c:pt idx="2130">
                  <c:v>-0.26</c:v>
                </c:pt>
                <c:pt idx="2131">
                  <c:v>-0.2</c:v>
                </c:pt>
                <c:pt idx="2132">
                  <c:v>-0.12</c:v>
                </c:pt>
                <c:pt idx="2133">
                  <c:v>-0.06</c:v>
                </c:pt>
                <c:pt idx="2134">
                  <c:v>-0.04</c:v>
                </c:pt>
                <c:pt idx="2135">
                  <c:v>-0.04</c:v>
                </c:pt>
                <c:pt idx="2136">
                  <c:v>-0.06</c:v>
                </c:pt>
                <c:pt idx="2137">
                  <c:v>0</c:v>
                </c:pt>
                <c:pt idx="2138">
                  <c:v>-0.02</c:v>
                </c:pt>
                <c:pt idx="2139">
                  <c:v>0</c:v>
                </c:pt>
                <c:pt idx="2140">
                  <c:v>-0.04</c:v>
                </c:pt>
                <c:pt idx="2141">
                  <c:v>-0.02</c:v>
                </c:pt>
                <c:pt idx="2142">
                  <c:v>-0.04</c:v>
                </c:pt>
                <c:pt idx="2143">
                  <c:v>-0.04</c:v>
                </c:pt>
                <c:pt idx="2144">
                  <c:v>0</c:v>
                </c:pt>
                <c:pt idx="2145">
                  <c:v>-0.02</c:v>
                </c:pt>
                <c:pt idx="2146">
                  <c:v>0</c:v>
                </c:pt>
                <c:pt idx="2147">
                  <c:v>-0.02</c:v>
                </c:pt>
                <c:pt idx="2148">
                  <c:v>-0.02</c:v>
                </c:pt>
                <c:pt idx="2149">
                  <c:v>0</c:v>
                </c:pt>
                <c:pt idx="2150">
                  <c:v>-0.04</c:v>
                </c:pt>
                <c:pt idx="2151">
                  <c:v>0</c:v>
                </c:pt>
                <c:pt idx="2152">
                  <c:v>0</c:v>
                </c:pt>
                <c:pt idx="2153">
                  <c:v>0.02</c:v>
                </c:pt>
                <c:pt idx="2154">
                  <c:v>0</c:v>
                </c:pt>
                <c:pt idx="2155">
                  <c:v>0</c:v>
                </c:pt>
                <c:pt idx="2156">
                  <c:v>0</c:v>
                </c:pt>
                <c:pt idx="2157">
                  <c:v>0.02</c:v>
                </c:pt>
                <c:pt idx="2158">
                  <c:v>0</c:v>
                </c:pt>
                <c:pt idx="2159">
                  <c:v>-0.04</c:v>
                </c:pt>
                <c:pt idx="2160">
                  <c:v>0.02</c:v>
                </c:pt>
                <c:pt idx="2161">
                  <c:v>0.12</c:v>
                </c:pt>
                <c:pt idx="2162">
                  <c:v>0.2</c:v>
                </c:pt>
                <c:pt idx="2163">
                  <c:v>0.32</c:v>
                </c:pt>
                <c:pt idx="2164">
                  <c:v>0.36</c:v>
                </c:pt>
                <c:pt idx="2165">
                  <c:v>0.4</c:v>
                </c:pt>
                <c:pt idx="2166">
                  <c:v>0.4</c:v>
                </c:pt>
                <c:pt idx="2167">
                  <c:v>0.4</c:v>
                </c:pt>
                <c:pt idx="2168">
                  <c:v>0.42</c:v>
                </c:pt>
                <c:pt idx="2169">
                  <c:v>0.42</c:v>
                </c:pt>
                <c:pt idx="2170">
                  <c:v>0.42</c:v>
                </c:pt>
                <c:pt idx="2171">
                  <c:v>0.4</c:v>
                </c:pt>
                <c:pt idx="2172">
                  <c:v>0.46</c:v>
                </c:pt>
                <c:pt idx="2173">
                  <c:v>0.42</c:v>
                </c:pt>
                <c:pt idx="2174">
                  <c:v>0.42</c:v>
                </c:pt>
                <c:pt idx="2175">
                  <c:v>0.42</c:v>
                </c:pt>
                <c:pt idx="2176">
                  <c:v>0.42</c:v>
                </c:pt>
                <c:pt idx="2177">
                  <c:v>0.42</c:v>
                </c:pt>
                <c:pt idx="2178">
                  <c:v>0.4</c:v>
                </c:pt>
                <c:pt idx="2179">
                  <c:v>0.44</c:v>
                </c:pt>
                <c:pt idx="2180">
                  <c:v>0.42</c:v>
                </c:pt>
                <c:pt idx="2181">
                  <c:v>0.42</c:v>
                </c:pt>
                <c:pt idx="2182">
                  <c:v>0.4</c:v>
                </c:pt>
                <c:pt idx="2183">
                  <c:v>0.4</c:v>
                </c:pt>
                <c:pt idx="2184">
                  <c:v>0.46</c:v>
                </c:pt>
                <c:pt idx="2185">
                  <c:v>0.42</c:v>
                </c:pt>
                <c:pt idx="2186">
                  <c:v>0.42</c:v>
                </c:pt>
                <c:pt idx="2187">
                  <c:v>0.4</c:v>
                </c:pt>
                <c:pt idx="2188">
                  <c:v>0.46</c:v>
                </c:pt>
                <c:pt idx="2189">
                  <c:v>0.44</c:v>
                </c:pt>
                <c:pt idx="2190">
                  <c:v>0.4</c:v>
                </c:pt>
                <c:pt idx="2191">
                  <c:v>0.44</c:v>
                </c:pt>
                <c:pt idx="2192">
                  <c:v>0.5</c:v>
                </c:pt>
                <c:pt idx="2193">
                  <c:v>0.6</c:v>
                </c:pt>
                <c:pt idx="2194">
                  <c:v>0.68</c:v>
                </c:pt>
                <c:pt idx="2195">
                  <c:v>0.72</c:v>
                </c:pt>
                <c:pt idx="2196">
                  <c:v>0.72</c:v>
                </c:pt>
                <c:pt idx="2197">
                  <c:v>0.74</c:v>
                </c:pt>
                <c:pt idx="2198">
                  <c:v>0.74</c:v>
                </c:pt>
                <c:pt idx="2199">
                  <c:v>0.74</c:v>
                </c:pt>
                <c:pt idx="2200">
                  <c:v>0.76</c:v>
                </c:pt>
                <c:pt idx="2201">
                  <c:v>0.76</c:v>
                </c:pt>
                <c:pt idx="2202">
                  <c:v>0.76</c:v>
                </c:pt>
                <c:pt idx="2203">
                  <c:v>0.76</c:v>
                </c:pt>
                <c:pt idx="2204">
                  <c:v>0.76</c:v>
                </c:pt>
                <c:pt idx="2205">
                  <c:v>0.76</c:v>
                </c:pt>
                <c:pt idx="2206">
                  <c:v>0.76</c:v>
                </c:pt>
                <c:pt idx="2207">
                  <c:v>0.76</c:v>
                </c:pt>
                <c:pt idx="2208">
                  <c:v>0.76</c:v>
                </c:pt>
                <c:pt idx="2209">
                  <c:v>0.76</c:v>
                </c:pt>
                <c:pt idx="2210">
                  <c:v>0.78</c:v>
                </c:pt>
                <c:pt idx="2211">
                  <c:v>0.76</c:v>
                </c:pt>
                <c:pt idx="2212">
                  <c:v>0.76</c:v>
                </c:pt>
                <c:pt idx="2213">
                  <c:v>0.74</c:v>
                </c:pt>
                <c:pt idx="2214">
                  <c:v>0.76</c:v>
                </c:pt>
                <c:pt idx="2215">
                  <c:v>0.76</c:v>
                </c:pt>
                <c:pt idx="2216">
                  <c:v>0.78</c:v>
                </c:pt>
                <c:pt idx="2217">
                  <c:v>0.76</c:v>
                </c:pt>
                <c:pt idx="2218">
                  <c:v>0.78</c:v>
                </c:pt>
                <c:pt idx="2219">
                  <c:v>0.78</c:v>
                </c:pt>
                <c:pt idx="2220">
                  <c:v>0.8</c:v>
                </c:pt>
                <c:pt idx="2221">
                  <c:v>0.76</c:v>
                </c:pt>
                <c:pt idx="2222">
                  <c:v>0.78</c:v>
                </c:pt>
                <c:pt idx="2223">
                  <c:v>0.82</c:v>
                </c:pt>
                <c:pt idx="2224">
                  <c:v>0.92</c:v>
                </c:pt>
                <c:pt idx="2225">
                  <c:v>1</c:v>
                </c:pt>
                <c:pt idx="2226">
                  <c:v>1.06</c:v>
                </c:pt>
                <c:pt idx="2227">
                  <c:v>1.08</c:v>
                </c:pt>
                <c:pt idx="2228">
                  <c:v>1.1200000000000001</c:v>
                </c:pt>
                <c:pt idx="2229">
                  <c:v>1.1200000000000001</c:v>
                </c:pt>
                <c:pt idx="2230">
                  <c:v>1.1000000000000001</c:v>
                </c:pt>
                <c:pt idx="2231">
                  <c:v>1.1200000000000001</c:v>
                </c:pt>
                <c:pt idx="2232">
                  <c:v>1.1399999999999999</c:v>
                </c:pt>
                <c:pt idx="2233">
                  <c:v>1.1200000000000001</c:v>
                </c:pt>
                <c:pt idx="2234">
                  <c:v>1.1200000000000001</c:v>
                </c:pt>
                <c:pt idx="2235">
                  <c:v>1.1200000000000001</c:v>
                </c:pt>
                <c:pt idx="2236">
                  <c:v>1.1399999999999999</c:v>
                </c:pt>
                <c:pt idx="2237">
                  <c:v>1.1200000000000001</c:v>
                </c:pt>
                <c:pt idx="2238">
                  <c:v>1.1200000000000001</c:v>
                </c:pt>
                <c:pt idx="2239">
                  <c:v>1.1200000000000001</c:v>
                </c:pt>
                <c:pt idx="2240">
                  <c:v>1.1200000000000001</c:v>
                </c:pt>
                <c:pt idx="2241">
                  <c:v>1.1200000000000001</c:v>
                </c:pt>
                <c:pt idx="2242">
                  <c:v>1.1399999999999999</c:v>
                </c:pt>
                <c:pt idx="2243">
                  <c:v>1.1399999999999999</c:v>
                </c:pt>
                <c:pt idx="2244">
                  <c:v>1.1000000000000001</c:v>
                </c:pt>
                <c:pt idx="2245">
                  <c:v>1.1200000000000001</c:v>
                </c:pt>
                <c:pt idx="2246">
                  <c:v>1.1200000000000001</c:v>
                </c:pt>
                <c:pt idx="2247">
                  <c:v>1.1399999999999999</c:v>
                </c:pt>
                <c:pt idx="2248">
                  <c:v>1.1200000000000001</c:v>
                </c:pt>
                <c:pt idx="2249">
                  <c:v>1.1399999999999999</c:v>
                </c:pt>
                <c:pt idx="2250">
                  <c:v>1.1399999999999999</c:v>
                </c:pt>
                <c:pt idx="2251">
                  <c:v>1.1399999999999999</c:v>
                </c:pt>
                <c:pt idx="2252">
                  <c:v>1.1000000000000001</c:v>
                </c:pt>
                <c:pt idx="2253">
                  <c:v>1.18</c:v>
                </c:pt>
                <c:pt idx="2254">
                  <c:v>1.1599999999999999</c:v>
                </c:pt>
                <c:pt idx="2255">
                  <c:v>1.18</c:v>
                </c:pt>
                <c:pt idx="2256">
                  <c:v>1.2</c:v>
                </c:pt>
                <c:pt idx="2257">
                  <c:v>1.24</c:v>
                </c:pt>
                <c:pt idx="2258">
                  <c:v>1.26</c:v>
                </c:pt>
                <c:pt idx="2259">
                  <c:v>1.24</c:v>
                </c:pt>
                <c:pt idx="2260">
                  <c:v>1.24</c:v>
                </c:pt>
                <c:pt idx="2261">
                  <c:v>1.26</c:v>
                </c:pt>
                <c:pt idx="2262">
                  <c:v>1.26</c:v>
                </c:pt>
                <c:pt idx="2263">
                  <c:v>1.28</c:v>
                </c:pt>
                <c:pt idx="2264">
                  <c:v>1.26</c:v>
                </c:pt>
                <c:pt idx="2265">
                  <c:v>1.22</c:v>
                </c:pt>
                <c:pt idx="2266">
                  <c:v>1.26</c:v>
                </c:pt>
                <c:pt idx="2267">
                  <c:v>1.24</c:v>
                </c:pt>
                <c:pt idx="2268">
                  <c:v>1.28</c:v>
                </c:pt>
                <c:pt idx="2269">
                  <c:v>1.28</c:v>
                </c:pt>
                <c:pt idx="2270">
                  <c:v>1.24</c:v>
                </c:pt>
                <c:pt idx="2271">
                  <c:v>1.26</c:v>
                </c:pt>
                <c:pt idx="2272">
                  <c:v>1.28</c:v>
                </c:pt>
                <c:pt idx="2273">
                  <c:v>1.26</c:v>
                </c:pt>
                <c:pt idx="2274">
                  <c:v>1.26</c:v>
                </c:pt>
                <c:pt idx="2275">
                  <c:v>1.28</c:v>
                </c:pt>
                <c:pt idx="2276">
                  <c:v>1.3</c:v>
                </c:pt>
                <c:pt idx="2277">
                  <c:v>1.26</c:v>
                </c:pt>
                <c:pt idx="2278">
                  <c:v>1.3</c:v>
                </c:pt>
                <c:pt idx="2279">
                  <c:v>1.26</c:v>
                </c:pt>
                <c:pt idx="2280">
                  <c:v>1.28</c:v>
                </c:pt>
                <c:pt idx="2281">
                  <c:v>1.24</c:v>
                </c:pt>
                <c:pt idx="2282">
                  <c:v>1.26</c:v>
                </c:pt>
                <c:pt idx="2283">
                  <c:v>1.24</c:v>
                </c:pt>
                <c:pt idx="2284">
                  <c:v>1.28</c:v>
                </c:pt>
                <c:pt idx="2285">
                  <c:v>1.24</c:v>
                </c:pt>
                <c:pt idx="2286">
                  <c:v>1.28</c:v>
                </c:pt>
                <c:pt idx="2287">
                  <c:v>1.34</c:v>
                </c:pt>
                <c:pt idx="2288">
                  <c:v>1.38</c:v>
                </c:pt>
                <c:pt idx="2289">
                  <c:v>1.36</c:v>
                </c:pt>
                <c:pt idx="2290">
                  <c:v>1.38</c:v>
                </c:pt>
                <c:pt idx="2291">
                  <c:v>1.36</c:v>
                </c:pt>
                <c:pt idx="2292">
                  <c:v>1.38</c:v>
                </c:pt>
                <c:pt idx="2293">
                  <c:v>1.4</c:v>
                </c:pt>
                <c:pt idx="2294">
                  <c:v>1.38</c:v>
                </c:pt>
                <c:pt idx="2295">
                  <c:v>1.4</c:v>
                </c:pt>
                <c:pt idx="2296">
                  <c:v>1.38</c:v>
                </c:pt>
                <c:pt idx="2297">
                  <c:v>1.38</c:v>
                </c:pt>
                <c:pt idx="2298">
                  <c:v>1.42</c:v>
                </c:pt>
                <c:pt idx="2299">
                  <c:v>1.4</c:v>
                </c:pt>
                <c:pt idx="2300">
                  <c:v>1.4</c:v>
                </c:pt>
                <c:pt idx="2301">
                  <c:v>1.4</c:v>
                </c:pt>
                <c:pt idx="2302">
                  <c:v>1.4</c:v>
                </c:pt>
                <c:pt idx="2303">
                  <c:v>1.4</c:v>
                </c:pt>
                <c:pt idx="2304">
                  <c:v>1.4</c:v>
                </c:pt>
                <c:pt idx="2305">
                  <c:v>1.42</c:v>
                </c:pt>
                <c:pt idx="2306">
                  <c:v>1.38</c:v>
                </c:pt>
                <c:pt idx="2307">
                  <c:v>1.4</c:v>
                </c:pt>
                <c:pt idx="2308">
                  <c:v>1.4</c:v>
                </c:pt>
                <c:pt idx="2309">
                  <c:v>1.4</c:v>
                </c:pt>
                <c:pt idx="2310">
                  <c:v>1.38</c:v>
                </c:pt>
                <c:pt idx="2311">
                  <c:v>1.4</c:v>
                </c:pt>
                <c:pt idx="2312">
                  <c:v>1.4</c:v>
                </c:pt>
                <c:pt idx="2313">
                  <c:v>1.4</c:v>
                </c:pt>
                <c:pt idx="2314">
                  <c:v>1.38</c:v>
                </c:pt>
                <c:pt idx="2315">
                  <c:v>1.4</c:v>
                </c:pt>
                <c:pt idx="2316">
                  <c:v>1.38</c:v>
                </c:pt>
                <c:pt idx="2317">
                  <c:v>1.36</c:v>
                </c:pt>
                <c:pt idx="2318">
                  <c:v>1.3</c:v>
                </c:pt>
                <c:pt idx="2319">
                  <c:v>1.28</c:v>
                </c:pt>
                <c:pt idx="2320">
                  <c:v>1.28</c:v>
                </c:pt>
                <c:pt idx="2321">
                  <c:v>1.28</c:v>
                </c:pt>
                <c:pt idx="2322">
                  <c:v>1.24</c:v>
                </c:pt>
                <c:pt idx="2323">
                  <c:v>1.28</c:v>
                </c:pt>
                <c:pt idx="2324">
                  <c:v>1.3</c:v>
                </c:pt>
                <c:pt idx="2325">
                  <c:v>1.26</c:v>
                </c:pt>
                <c:pt idx="2326">
                  <c:v>1.26</c:v>
                </c:pt>
                <c:pt idx="2327">
                  <c:v>1.24</c:v>
                </c:pt>
                <c:pt idx="2328">
                  <c:v>1.24</c:v>
                </c:pt>
                <c:pt idx="2329">
                  <c:v>1.24</c:v>
                </c:pt>
                <c:pt idx="2330">
                  <c:v>1.26</c:v>
                </c:pt>
                <c:pt idx="2331">
                  <c:v>1.24</c:v>
                </c:pt>
                <c:pt idx="2332">
                  <c:v>1.26</c:v>
                </c:pt>
                <c:pt idx="2333">
                  <c:v>1.26</c:v>
                </c:pt>
                <c:pt idx="2334">
                  <c:v>1.24</c:v>
                </c:pt>
                <c:pt idx="2335">
                  <c:v>1.24</c:v>
                </c:pt>
                <c:pt idx="2336">
                  <c:v>1.26</c:v>
                </c:pt>
                <c:pt idx="2337">
                  <c:v>1.26</c:v>
                </c:pt>
                <c:pt idx="2338">
                  <c:v>1.24</c:v>
                </c:pt>
                <c:pt idx="2339">
                  <c:v>1.26</c:v>
                </c:pt>
                <c:pt idx="2340">
                  <c:v>1.24</c:v>
                </c:pt>
                <c:pt idx="2341">
                  <c:v>1.26</c:v>
                </c:pt>
                <c:pt idx="2342">
                  <c:v>1.24</c:v>
                </c:pt>
                <c:pt idx="2343">
                  <c:v>1.24</c:v>
                </c:pt>
                <c:pt idx="2344">
                  <c:v>1.24</c:v>
                </c:pt>
                <c:pt idx="2345">
                  <c:v>1.22</c:v>
                </c:pt>
                <c:pt idx="2346">
                  <c:v>1.28</c:v>
                </c:pt>
                <c:pt idx="2347">
                  <c:v>1.26</c:v>
                </c:pt>
                <c:pt idx="2348">
                  <c:v>1.24</c:v>
                </c:pt>
                <c:pt idx="2349">
                  <c:v>1.2</c:v>
                </c:pt>
                <c:pt idx="2350">
                  <c:v>1.1399999999999999</c:v>
                </c:pt>
                <c:pt idx="2351">
                  <c:v>1.1399999999999999</c:v>
                </c:pt>
                <c:pt idx="2352">
                  <c:v>1.1399999999999999</c:v>
                </c:pt>
                <c:pt idx="2353">
                  <c:v>1.1399999999999999</c:v>
                </c:pt>
                <c:pt idx="2354">
                  <c:v>1.1399999999999999</c:v>
                </c:pt>
                <c:pt idx="2355">
                  <c:v>1.1000000000000001</c:v>
                </c:pt>
                <c:pt idx="2356">
                  <c:v>1.1200000000000001</c:v>
                </c:pt>
                <c:pt idx="2357">
                  <c:v>1.1399999999999999</c:v>
                </c:pt>
                <c:pt idx="2358">
                  <c:v>1.1200000000000001</c:v>
                </c:pt>
                <c:pt idx="2359">
                  <c:v>1.1200000000000001</c:v>
                </c:pt>
                <c:pt idx="2360">
                  <c:v>1.1000000000000001</c:v>
                </c:pt>
                <c:pt idx="2361">
                  <c:v>1.1200000000000001</c:v>
                </c:pt>
                <c:pt idx="2362">
                  <c:v>1.1200000000000001</c:v>
                </c:pt>
                <c:pt idx="2363">
                  <c:v>1.1000000000000001</c:v>
                </c:pt>
                <c:pt idx="2364">
                  <c:v>1.1200000000000001</c:v>
                </c:pt>
                <c:pt idx="2365">
                  <c:v>1.1399999999999999</c:v>
                </c:pt>
                <c:pt idx="2366">
                  <c:v>1.1000000000000001</c:v>
                </c:pt>
                <c:pt idx="2367">
                  <c:v>1.1200000000000001</c:v>
                </c:pt>
                <c:pt idx="2368">
                  <c:v>1.1000000000000001</c:v>
                </c:pt>
                <c:pt idx="2369">
                  <c:v>1.1000000000000001</c:v>
                </c:pt>
                <c:pt idx="2370">
                  <c:v>1.1599999999999999</c:v>
                </c:pt>
                <c:pt idx="2371">
                  <c:v>1.1599999999999999</c:v>
                </c:pt>
                <c:pt idx="2372">
                  <c:v>1.1200000000000001</c:v>
                </c:pt>
                <c:pt idx="2373">
                  <c:v>1.1599999999999999</c:v>
                </c:pt>
                <c:pt idx="2374">
                  <c:v>1.1200000000000001</c:v>
                </c:pt>
                <c:pt idx="2375">
                  <c:v>1.1399999999999999</c:v>
                </c:pt>
                <c:pt idx="2376">
                  <c:v>1.1399999999999999</c:v>
                </c:pt>
                <c:pt idx="2377">
                  <c:v>1.1200000000000001</c:v>
                </c:pt>
                <c:pt idx="2378">
                  <c:v>1.1399999999999999</c:v>
                </c:pt>
                <c:pt idx="2379">
                  <c:v>1.08</c:v>
                </c:pt>
                <c:pt idx="2380">
                  <c:v>0.96</c:v>
                </c:pt>
                <c:pt idx="2381">
                  <c:v>0.92</c:v>
                </c:pt>
                <c:pt idx="2382">
                  <c:v>0.86</c:v>
                </c:pt>
                <c:pt idx="2383">
                  <c:v>0.84</c:v>
                </c:pt>
                <c:pt idx="2384">
                  <c:v>0.76</c:v>
                </c:pt>
                <c:pt idx="2385">
                  <c:v>0.76</c:v>
                </c:pt>
                <c:pt idx="2386">
                  <c:v>0.8</c:v>
                </c:pt>
                <c:pt idx="2387">
                  <c:v>0.78</c:v>
                </c:pt>
                <c:pt idx="2388">
                  <c:v>0.76</c:v>
                </c:pt>
                <c:pt idx="2389">
                  <c:v>0.8</c:v>
                </c:pt>
                <c:pt idx="2390">
                  <c:v>0.78</c:v>
                </c:pt>
                <c:pt idx="2391">
                  <c:v>0.78</c:v>
                </c:pt>
                <c:pt idx="2392">
                  <c:v>0.82</c:v>
                </c:pt>
                <c:pt idx="2393">
                  <c:v>0.8</c:v>
                </c:pt>
                <c:pt idx="2394">
                  <c:v>0.78</c:v>
                </c:pt>
                <c:pt idx="2395">
                  <c:v>0.8</c:v>
                </c:pt>
                <c:pt idx="2396">
                  <c:v>0.78</c:v>
                </c:pt>
                <c:pt idx="2397">
                  <c:v>0.76</c:v>
                </c:pt>
                <c:pt idx="2398">
                  <c:v>0.76</c:v>
                </c:pt>
                <c:pt idx="2399">
                  <c:v>0.78</c:v>
                </c:pt>
                <c:pt idx="2400">
                  <c:v>0.78</c:v>
                </c:pt>
                <c:pt idx="2401">
                  <c:v>0.76</c:v>
                </c:pt>
                <c:pt idx="2402">
                  <c:v>0.78</c:v>
                </c:pt>
                <c:pt idx="2403">
                  <c:v>0.76</c:v>
                </c:pt>
                <c:pt idx="2404">
                  <c:v>0.78</c:v>
                </c:pt>
                <c:pt idx="2405">
                  <c:v>0.76</c:v>
                </c:pt>
                <c:pt idx="2406">
                  <c:v>0.8</c:v>
                </c:pt>
                <c:pt idx="2407">
                  <c:v>0.76</c:v>
                </c:pt>
                <c:pt idx="2408">
                  <c:v>0.76</c:v>
                </c:pt>
                <c:pt idx="2409">
                  <c:v>0.74</c:v>
                </c:pt>
                <c:pt idx="2410">
                  <c:v>0.74</c:v>
                </c:pt>
                <c:pt idx="2411">
                  <c:v>0.64</c:v>
                </c:pt>
                <c:pt idx="2412">
                  <c:v>0.6</c:v>
                </c:pt>
                <c:pt idx="2413">
                  <c:v>0.5</c:v>
                </c:pt>
                <c:pt idx="2414">
                  <c:v>0.5</c:v>
                </c:pt>
                <c:pt idx="2415">
                  <c:v>0.48</c:v>
                </c:pt>
                <c:pt idx="2416">
                  <c:v>0.46</c:v>
                </c:pt>
                <c:pt idx="2417">
                  <c:v>0.44</c:v>
                </c:pt>
                <c:pt idx="2418">
                  <c:v>0.46</c:v>
                </c:pt>
                <c:pt idx="2419">
                  <c:v>0.44</c:v>
                </c:pt>
                <c:pt idx="2420">
                  <c:v>0.42</c:v>
                </c:pt>
                <c:pt idx="2421">
                  <c:v>0.42</c:v>
                </c:pt>
                <c:pt idx="2422">
                  <c:v>0.42</c:v>
                </c:pt>
                <c:pt idx="2423">
                  <c:v>0.42</c:v>
                </c:pt>
                <c:pt idx="2424">
                  <c:v>0.44</c:v>
                </c:pt>
                <c:pt idx="2425">
                  <c:v>0.44</c:v>
                </c:pt>
                <c:pt idx="2426">
                  <c:v>0.46</c:v>
                </c:pt>
                <c:pt idx="2427">
                  <c:v>0.4</c:v>
                </c:pt>
                <c:pt idx="2428">
                  <c:v>0.42</c:v>
                </c:pt>
                <c:pt idx="2429">
                  <c:v>0.44</c:v>
                </c:pt>
                <c:pt idx="2430">
                  <c:v>0.4</c:v>
                </c:pt>
                <c:pt idx="2431">
                  <c:v>0.44</c:v>
                </c:pt>
                <c:pt idx="2432">
                  <c:v>0.42</c:v>
                </c:pt>
                <c:pt idx="2433">
                  <c:v>0.38</c:v>
                </c:pt>
                <c:pt idx="2434">
                  <c:v>0.4</c:v>
                </c:pt>
                <c:pt idx="2435">
                  <c:v>0.42</c:v>
                </c:pt>
                <c:pt idx="2436">
                  <c:v>0.42</c:v>
                </c:pt>
                <c:pt idx="2437">
                  <c:v>0.44</c:v>
                </c:pt>
                <c:pt idx="2438">
                  <c:v>0.42</c:v>
                </c:pt>
                <c:pt idx="2439">
                  <c:v>0.4</c:v>
                </c:pt>
                <c:pt idx="2440">
                  <c:v>0.4</c:v>
                </c:pt>
                <c:pt idx="2441">
                  <c:v>0.4</c:v>
                </c:pt>
                <c:pt idx="2442">
                  <c:v>0.32</c:v>
                </c:pt>
                <c:pt idx="2443">
                  <c:v>0.24</c:v>
                </c:pt>
                <c:pt idx="2444">
                  <c:v>0.14000000000000001</c:v>
                </c:pt>
                <c:pt idx="2445">
                  <c:v>0.08</c:v>
                </c:pt>
                <c:pt idx="2446">
                  <c:v>0.04</c:v>
                </c:pt>
                <c:pt idx="2447">
                  <c:v>0</c:v>
                </c:pt>
                <c:pt idx="2448">
                  <c:v>0</c:v>
                </c:pt>
                <c:pt idx="2449">
                  <c:v>0</c:v>
                </c:pt>
                <c:pt idx="2450">
                  <c:v>0</c:v>
                </c:pt>
                <c:pt idx="2451">
                  <c:v>0.02</c:v>
                </c:pt>
                <c:pt idx="2452">
                  <c:v>0</c:v>
                </c:pt>
                <c:pt idx="2453">
                  <c:v>0.02</c:v>
                </c:pt>
                <c:pt idx="2454">
                  <c:v>0</c:v>
                </c:pt>
                <c:pt idx="2455">
                  <c:v>-0.02</c:v>
                </c:pt>
                <c:pt idx="2456">
                  <c:v>0</c:v>
                </c:pt>
                <c:pt idx="2457">
                  <c:v>-0.02</c:v>
                </c:pt>
                <c:pt idx="2458">
                  <c:v>-0.02</c:v>
                </c:pt>
                <c:pt idx="2459">
                  <c:v>-0.02</c:v>
                </c:pt>
                <c:pt idx="2460">
                  <c:v>-0.02</c:v>
                </c:pt>
                <c:pt idx="2461">
                  <c:v>0</c:v>
                </c:pt>
                <c:pt idx="2462">
                  <c:v>0</c:v>
                </c:pt>
                <c:pt idx="2463">
                  <c:v>-0.04</c:v>
                </c:pt>
                <c:pt idx="2464">
                  <c:v>0</c:v>
                </c:pt>
                <c:pt idx="2465">
                  <c:v>0</c:v>
                </c:pt>
                <c:pt idx="2466">
                  <c:v>0</c:v>
                </c:pt>
                <c:pt idx="2467">
                  <c:v>-0.02</c:v>
                </c:pt>
                <c:pt idx="2468">
                  <c:v>0</c:v>
                </c:pt>
                <c:pt idx="2469">
                  <c:v>-0.02</c:v>
                </c:pt>
                <c:pt idx="2470">
                  <c:v>-0.04</c:v>
                </c:pt>
                <c:pt idx="2471">
                  <c:v>-0.02</c:v>
                </c:pt>
                <c:pt idx="2472">
                  <c:v>-0.04</c:v>
                </c:pt>
                <c:pt idx="2473">
                  <c:v>-0.1</c:v>
                </c:pt>
                <c:pt idx="2474">
                  <c:v>-0.2</c:v>
                </c:pt>
                <c:pt idx="2475">
                  <c:v>-0.3</c:v>
                </c:pt>
                <c:pt idx="2476">
                  <c:v>-0.36</c:v>
                </c:pt>
                <c:pt idx="2477">
                  <c:v>-0.38</c:v>
                </c:pt>
                <c:pt idx="2478">
                  <c:v>-0.42</c:v>
                </c:pt>
                <c:pt idx="2479">
                  <c:v>-0.4</c:v>
                </c:pt>
                <c:pt idx="2480">
                  <c:v>-0.46</c:v>
                </c:pt>
                <c:pt idx="2481">
                  <c:v>-0.42</c:v>
                </c:pt>
                <c:pt idx="2482">
                  <c:v>-0.46</c:v>
                </c:pt>
                <c:pt idx="2483">
                  <c:v>-0.44</c:v>
                </c:pt>
                <c:pt idx="2484">
                  <c:v>-0.44</c:v>
                </c:pt>
                <c:pt idx="2485">
                  <c:v>-0.42</c:v>
                </c:pt>
                <c:pt idx="2486">
                  <c:v>-0.44</c:v>
                </c:pt>
                <c:pt idx="2487">
                  <c:v>-0.44</c:v>
                </c:pt>
                <c:pt idx="2488">
                  <c:v>-0.4</c:v>
                </c:pt>
                <c:pt idx="2489">
                  <c:v>-0.46</c:v>
                </c:pt>
                <c:pt idx="2490">
                  <c:v>-0.44</c:v>
                </c:pt>
                <c:pt idx="2491">
                  <c:v>-0.44</c:v>
                </c:pt>
                <c:pt idx="2492">
                  <c:v>-0.48</c:v>
                </c:pt>
                <c:pt idx="2493">
                  <c:v>-0.44</c:v>
                </c:pt>
                <c:pt idx="2494">
                  <c:v>-0.44</c:v>
                </c:pt>
                <c:pt idx="2495">
                  <c:v>-0.46</c:v>
                </c:pt>
                <c:pt idx="2496">
                  <c:v>-0.44</c:v>
                </c:pt>
                <c:pt idx="2497">
                  <c:v>-0.44</c:v>
                </c:pt>
                <c:pt idx="2498">
                  <c:v>-0.46</c:v>
                </c:pt>
                <c:pt idx="2499">
                  <c:v>-0.42</c:v>
                </c:pt>
              </c:numCache>
            </c:numRef>
          </c:val>
          <c:smooth val="0"/>
        </c:ser>
        <c:dLbls>
          <c:showLegendKey val="0"/>
          <c:showVal val="0"/>
          <c:showCatName val="0"/>
          <c:showSerName val="0"/>
          <c:showPercent val="0"/>
          <c:showBubbleSize val="0"/>
        </c:dLbls>
        <c:marker val="1"/>
        <c:smooth val="0"/>
        <c:axId val="103545856"/>
        <c:axId val="105464960"/>
      </c:lineChart>
      <c:catAx>
        <c:axId val="103545856"/>
        <c:scaling>
          <c:orientation val="minMax"/>
        </c:scaling>
        <c:delete val="0"/>
        <c:axPos val="b"/>
        <c:title>
          <c:tx>
            <c:rich>
              <a:bodyPr/>
              <a:lstStyle/>
              <a:p>
                <a:pPr>
                  <a:defRPr sz="900" b="0">
                    <a:latin typeface="CMU Serif" pitchFamily="50" charset="0"/>
                    <a:ea typeface="CMU Serif" pitchFamily="50" charset="0"/>
                    <a:cs typeface="CMU Serif" pitchFamily="50" charset="0"/>
                  </a:defRPr>
                </a:pPr>
                <a:r>
                  <a:rPr lang="en-GB" sz="900" b="0">
                    <a:latin typeface="CMU Serif" pitchFamily="50" charset="0"/>
                    <a:ea typeface="CMU Serif" pitchFamily="50" charset="0"/>
                    <a:cs typeface="CMU Serif" pitchFamily="50" charset="0"/>
                  </a:rPr>
                  <a:t>Time (</a:t>
                </a:r>
                <a:r>
                  <a:rPr lang="en-GB" sz="1050" b="0">
                    <a:latin typeface="CMU Serif" pitchFamily="50" charset="0"/>
                    <a:ea typeface="CMU Serif" pitchFamily="50" charset="0"/>
                    <a:cs typeface="CMU Serif" pitchFamily="50" charset="0"/>
                  </a:rPr>
                  <a:t>ms</a:t>
                </a:r>
                <a:r>
                  <a:rPr lang="en-GB" sz="900" b="0">
                    <a:latin typeface="CMU Serif" pitchFamily="50" charset="0"/>
                    <a:ea typeface="CMU Serif" pitchFamily="50" charset="0"/>
                    <a:cs typeface="CMU Serif" pitchFamily="50" charset="0"/>
                  </a:rPr>
                  <a:t>)</a:t>
                </a:r>
              </a:p>
            </c:rich>
          </c:tx>
          <c:layout/>
          <c:overlay val="0"/>
        </c:title>
        <c:numFmt formatCode="General" sourceLinked="1"/>
        <c:majorTickMark val="out"/>
        <c:minorTickMark val="none"/>
        <c:tickLblPos val="nextTo"/>
        <c:txPr>
          <a:bodyPr/>
          <a:lstStyle/>
          <a:p>
            <a:pPr>
              <a:defRPr>
                <a:latin typeface="CMU Serif" pitchFamily="50" charset="0"/>
                <a:ea typeface="CMU Serif" pitchFamily="50" charset="0"/>
                <a:cs typeface="CMU Serif" pitchFamily="50" charset="0"/>
              </a:defRPr>
            </a:pPr>
            <a:endParaRPr lang="en-US"/>
          </a:p>
        </c:txPr>
        <c:crossAx val="105464960"/>
        <c:crosses val="autoZero"/>
        <c:auto val="0"/>
        <c:lblAlgn val="ctr"/>
        <c:lblOffset val="200"/>
        <c:tickLblSkip val="250"/>
        <c:tickMarkSkip val="200"/>
        <c:noMultiLvlLbl val="0"/>
      </c:catAx>
      <c:valAx>
        <c:axId val="105464960"/>
        <c:scaling>
          <c:orientation val="minMax"/>
        </c:scaling>
        <c:delete val="0"/>
        <c:axPos val="l"/>
        <c:majorGridlines/>
        <c:numFmt formatCode="General" sourceLinked="1"/>
        <c:majorTickMark val="out"/>
        <c:minorTickMark val="none"/>
        <c:tickLblPos val="nextTo"/>
        <c:txPr>
          <a:bodyPr/>
          <a:lstStyle/>
          <a:p>
            <a:pPr>
              <a:defRPr sz="900">
                <a:latin typeface="CMU Serif" pitchFamily="50" charset="0"/>
                <a:ea typeface="CMU Serif" pitchFamily="50" charset="0"/>
                <a:cs typeface="CMU Serif" pitchFamily="50" charset="0"/>
              </a:defRPr>
            </a:pPr>
            <a:endParaRPr lang="en-US"/>
          </a:p>
        </c:txPr>
        <c:crossAx val="10354585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12700"/>
          </c:spPr>
          <c:marker>
            <c:symbol val="none"/>
          </c:marker>
          <c:cat>
            <c:numRef>
              <c:f>F0014CH1!$D:$D</c:f>
              <c:numCache>
                <c:formatCode>0.00</c:formatCode>
                <c:ptCount val="1048576"/>
                <c:pt idx="0">
                  <c:v>0</c:v>
                </c:pt>
                <c:pt idx="1">
                  <c:v>3.9999999999999619E-2</c:v>
                </c:pt>
                <c:pt idx="2">
                  <c:v>7.9999999999999238E-2</c:v>
                </c:pt>
                <c:pt idx="3">
                  <c:v>0.12000000000000563</c:v>
                </c:pt>
                <c:pt idx="4">
                  <c:v>0.16000000000000525</c:v>
                </c:pt>
                <c:pt idx="5">
                  <c:v>0.20000000000000487</c:v>
                </c:pt>
                <c:pt idx="6">
                  <c:v>0.24000000000000449</c:v>
                </c:pt>
                <c:pt idx="7">
                  <c:v>0.28000000000000408</c:v>
                </c:pt>
                <c:pt idx="8">
                  <c:v>0.32000000000000373</c:v>
                </c:pt>
                <c:pt idx="9">
                  <c:v>0.36000000000000332</c:v>
                </c:pt>
                <c:pt idx="10">
                  <c:v>0.40000000000000296</c:v>
                </c:pt>
                <c:pt idx="11">
                  <c:v>0.44000000000000256</c:v>
                </c:pt>
                <c:pt idx="12">
                  <c:v>0.4800000000000022</c:v>
                </c:pt>
                <c:pt idx="13">
                  <c:v>0.52000000000000179</c:v>
                </c:pt>
                <c:pt idx="14">
                  <c:v>0.56000000000000139</c:v>
                </c:pt>
                <c:pt idx="15">
                  <c:v>0.60000000000000098</c:v>
                </c:pt>
                <c:pt idx="16">
                  <c:v>0.64000000000000068</c:v>
                </c:pt>
                <c:pt idx="17">
                  <c:v>0.68000000000000027</c:v>
                </c:pt>
                <c:pt idx="18">
                  <c:v>0.71999999999999986</c:v>
                </c:pt>
                <c:pt idx="19">
                  <c:v>0.75999999999999945</c:v>
                </c:pt>
                <c:pt idx="20">
                  <c:v>0.79999999999999916</c:v>
                </c:pt>
                <c:pt idx="21">
                  <c:v>0.84000000000000552</c:v>
                </c:pt>
                <c:pt idx="22">
                  <c:v>0.88000000000000511</c:v>
                </c:pt>
                <c:pt idx="23">
                  <c:v>0.9200000000000047</c:v>
                </c:pt>
                <c:pt idx="24">
                  <c:v>0.96000000000000441</c:v>
                </c:pt>
                <c:pt idx="25">
                  <c:v>1.000000000000004</c:v>
                </c:pt>
                <c:pt idx="26">
                  <c:v>1.0400000000000036</c:v>
                </c:pt>
                <c:pt idx="27">
                  <c:v>1.0800000000000032</c:v>
                </c:pt>
                <c:pt idx="28">
                  <c:v>1.1200000000000028</c:v>
                </c:pt>
                <c:pt idx="29">
                  <c:v>1.1600000000000024</c:v>
                </c:pt>
                <c:pt idx="30">
                  <c:v>1.200000000000002</c:v>
                </c:pt>
                <c:pt idx="31">
                  <c:v>1.2400000000000018</c:v>
                </c:pt>
                <c:pt idx="32">
                  <c:v>1.2800000000000014</c:v>
                </c:pt>
                <c:pt idx="33">
                  <c:v>1.320000000000001</c:v>
                </c:pt>
                <c:pt idx="34">
                  <c:v>1.3600000000000005</c:v>
                </c:pt>
                <c:pt idx="35">
                  <c:v>1.4000000000000001</c:v>
                </c:pt>
                <c:pt idx="36">
                  <c:v>1.4399999999999997</c:v>
                </c:pt>
                <c:pt idx="37">
                  <c:v>1.4799999999999993</c:v>
                </c:pt>
                <c:pt idx="38">
                  <c:v>1.5200000000000058</c:v>
                </c:pt>
                <c:pt idx="39">
                  <c:v>1.5600000000000054</c:v>
                </c:pt>
                <c:pt idx="40">
                  <c:v>1.600000000000005</c:v>
                </c:pt>
                <c:pt idx="41">
                  <c:v>1.6400000000000046</c:v>
                </c:pt>
                <c:pt idx="42">
                  <c:v>1.6800000000000042</c:v>
                </c:pt>
                <c:pt idx="43">
                  <c:v>1.720000000000004</c:v>
                </c:pt>
                <c:pt idx="44">
                  <c:v>1.7600000000000036</c:v>
                </c:pt>
                <c:pt idx="45">
                  <c:v>1.8000000000000032</c:v>
                </c:pt>
                <c:pt idx="46">
                  <c:v>1.8400000000000027</c:v>
                </c:pt>
                <c:pt idx="47">
                  <c:v>1.8800000000000023</c:v>
                </c:pt>
                <c:pt idx="48">
                  <c:v>1.9200000000000019</c:v>
                </c:pt>
                <c:pt idx="49">
                  <c:v>1.9600000000000015</c:v>
                </c:pt>
                <c:pt idx="50">
                  <c:v>2.0000000000000013</c:v>
                </c:pt>
                <c:pt idx="51">
                  <c:v>2.0400000000000009</c:v>
                </c:pt>
                <c:pt idx="52">
                  <c:v>2.0800000000000005</c:v>
                </c:pt>
                <c:pt idx="53">
                  <c:v>2.12</c:v>
                </c:pt>
                <c:pt idx="54">
                  <c:v>2.1599999999999997</c:v>
                </c:pt>
                <c:pt idx="55">
                  <c:v>2.1999999999999993</c:v>
                </c:pt>
                <c:pt idx="56">
                  <c:v>2.2400000000000055</c:v>
                </c:pt>
                <c:pt idx="57">
                  <c:v>2.2800000000000051</c:v>
                </c:pt>
                <c:pt idx="58">
                  <c:v>2.3200000000000047</c:v>
                </c:pt>
                <c:pt idx="59">
                  <c:v>2.3600000000000043</c:v>
                </c:pt>
                <c:pt idx="60">
                  <c:v>2.4000000000000039</c:v>
                </c:pt>
                <c:pt idx="61">
                  <c:v>2.4400000000000039</c:v>
                </c:pt>
                <c:pt idx="62">
                  <c:v>2.4800000000000035</c:v>
                </c:pt>
                <c:pt idx="63">
                  <c:v>2.5200000000000031</c:v>
                </c:pt>
                <c:pt idx="64">
                  <c:v>2.5600000000000027</c:v>
                </c:pt>
                <c:pt idx="65">
                  <c:v>2.6000000000000023</c:v>
                </c:pt>
                <c:pt idx="66">
                  <c:v>2.6400000000000019</c:v>
                </c:pt>
                <c:pt idx="67">
                  <c:v>2.6800000000000015</c:v>
                </c:pt>
                <c:pt idx="68">
                  <c:v>2.7200000000000011</c:v>
                </c:pt>
                <c:pt idx="69">
                  <c:v>2.7600000000000007</c:v>
                </c:pt>
                <c:pt idx="70">
                  <c:v>2.8000000000000003</c:v>
                </c:pt>
                <c:pt idx="71">
                  <c:v>2.84</c:v>
                </c:pt>
                <c:pt idx="72">
                  <c:v>2.8799999999999994</c:v>
                </c:pt>
                <c:pt idx="73">
                  <c:v>2.919999999999999</c:v>
                </c:pt>
                <c:pt idx="74">
                  <c:v>2.9600000000000057</c:v>
                </c:pt>
                <c:pt idx="75">
                  <c:v>3.0000000000000053</c:v>
                </c:pt>
                <c:pt idx="76">
                  <c:v>3.0400000000000049</c:v>
                </c:pt>
                <c:pt idx="77">
                  <c:v>3.0800000000000045</c:v>
                </c:pt>
                <c:pt idx="78">
                  <c:v>3.1200000000000041</c:v>
                </c:pt>
                <c:pt idx="79">
                  <c:v>3.1600000000000037</c:v>
                </c:pt>
                <c:pt idx="80">
                  <c:v>3.2000000000000033</c:v>
                </c:pt>
                <c:pt idx="81">
                  <c:v>3.2400000000000029</c:v>
                </c:pt>
                <c:pt idx="82">
                  <c:v>3.2800000000000025</c:v>
                </c:pt>
                <c:pt idx="83">
                  <c:v>3.3200000000000021</c:v>
                </c:pt>
                <c:pt idx="84">
                  <c:v>3.3600000000000017</c:v>
                </c:pt>
                <c:pt idx="85">
                  <c:v>3.4000000000000012</c:v>
                </c:pt>
                <c:pt idx="86">
                  <c:v>3.4400000000000008</c:v>
                </c:pt>
                <c:pt idx="87">
                  <c:v>3.4800000000000004</c:v>
                </c:pt>
                <c:pt idx="88">
                  <c:v>3.52</c:v>
                </c:pt>
                <c:pt idx="89">
                  <c:v>3.5599999999999996</c:v>
                </c:pt>
                <c:pt idx="90">
                  <c:v>3.5999999999999992</c:v>
                </c:pt>
                <c:pt idx="91">
                  <c:v>3.6399999999999992</c:v>
                </c:pt>
                <c:pt idx="92">
                  <c:v>3.6800000000000055</c:v>
                </c:pt>
                <c:pt idx="93">
                  <c:v>3.7200000000000051</c:v>
                </c:pt>
                <c:pt idx="94">
                  <c:v>3.7600000000000047</c:v>
                </c:pt>
                <c:pt idx="95">
                  <c:v>3.8000000000000043</c:v>
                </c:pt>
                <c:pt idx="96">
                  <c:v>3.8400000000000039</c:v>
                </c:pt>
                <c:pt idx="97">
                  <c:v>3.8800000000000034</c:v>
                </c:pt>
                <c:pt idx="98">
                  <c:v>3.920000000000003</c:v>
                </c:pt>
                <c:pt idx="99">
                  <c:v>3.9600000000000026</c:v>
                </c:pt>
                <c:pt idx="100">
                  <c:v>4.0000000000000027</c:v>
                </c:pt>
                <c:pt idx="101">
                  <c:v>4.0400000000000018</c:v>
                </c:pt>
                <c:pt idx="102">
                  <c:v>4.0800000000000018</c:v>
                </c:pt>
                <c:pt idx="103">
                  <c:v>4.120000000000001</c:v>
                </c:pt>
                <c:pt idx="104">
                  <c:v>4.160000000000001</c:v>
                </c:pt>
                <c:pt idx="105">
                  <c:v>4.2</c:v>
                </c:pt>
                <c:pt idx="106">
                  <c:v>4.24</c:v>
                </c:pt>
                <c:pt idx="107">
                  <c:v>4.2799999999999994</c:v>
                </c:pt>
                <c:pt idx="108">
                  <c:v>4.3199999999999994</c:v>
                </c:pt>
                <c:pt idx="109">
                  <c:v>4.3600000000000056</c:v>
                </c:pt>
                <c:pt idx="110">
                  <c:v>4.4000000000000057</c:v>
                </c:pt>
                <c:pt idx="111">
                  <c:v>4.4400000000000048</c:v>
                </c:pt>
                <c:pt idx="112">
                  <c:v>4.4800000000000049</c:v>
                </c:pt>
                <c:pt idx="113">
                  <c:v>4.520000000000004</c:v>
                </c:pt>
                <c:pt idx="114">
                  <c:v>4.5600000000000041</c:v>
                </c:pt>
                <c:pt idx="115">
                  <c:v>4.6000000000000032</c:v>
                </c:pt>
                <c:pt idx="116">
                  <c:v>4.6400000000000032</c:v>
                </c:pt>
                <c:pt idx="117">
                  <c:v>4.6800000000000024</c:v>
                </c:pt>
                <c:pt idx="118">
                  <c:v>4.7200000000000024</c:v>
                </c:pt>
                <c:pt idx="119">
                  <c:v>4.7600000000000016</c:v>
                </c:pt>
                <c:pt idx="120">
                  <c:v>4.8000000000000016</c:v>
                </c:pt>
                <c:pt idx="121">
                  <c:v>4.8400000000000007</c:v>
                </c:pt>
                <c:pt idx="122">
                  <c:v>4.8800000000000008</c:v>
                </c:pt>
                <c:pt idx="123">
                  <c:v>4.92</c:v>
                </c:pt>
                <c:pt idx="124">
                  <c:v>4.96</c:v>
                </c:pt>
                <c:pt idx="125">
                  <c:v>5</c:v>
                </c:pt>
                <c:pt idx="126">
                  <c:v>5.0399999999999991</c:v>
                </c:pt>
                <c:pt idx="127">
                  <c:v>5.0800000000000054</c:v>
                </c:pt>
                <c:pt idx="128">
                  <c:v>5.1200000000000054</c:v>
                </c:pt>
                <c:pt idx="129">
                  <c:v>5.1600000000000046</c:v>
                </c:pt>
                <c:pt idx="130">
                  <c:v>5.2000000000000046</c:v>
                </c:pt>
                <c:pt idx="131">
                  <c:v>5.2400000000000038</c:v>
                </c:pt>
                <c:pt idx="132">
                  <c:v>5.2800000000000038</c:v>
                </c:pt>
                <c:pt idx="133">
                  <c:v>5.3200000000000029</c:v>
                </c:pt>
                <c:pt idx="134">
                  <c:v>5.360000000000003</c:v>
                </c:pt>
                <c:pt idx="135">
                  <c:v>5.4000000000000021</c:v>
                </c:pt>
                <c:pt idx="136">
                  <c:v>5.4400000000000022</c:v>
                </c:pt>
                <c:pt idx="137">
                  <c:v>5.4800000000000013</c:v>
                </c:pt>
                <c:pt idx="138">
                  <c:v>5.5200000000000014</c:v>
                </c:pt>
                <c:pt idx="139">
                  <c:v>5.5600000000000014</c:v>
                </c:pt>
                <c:pt idx="140">
                  <c:v>5.6000000000000005</c:v>
                </c:pt>
                <c:pt idx="141">
                  <c:v>5.6400000000000006</c:v>
                </c:pt>
                <c:pt idx="142">
                  <c:v>5.68</c:v>
                </c:pt>
                <c:pt idx="143">
                  <c:v>5.72</c:v>
                </c:pt>
                <c:pt idx="144">
                  <c:v>5.7599999999999989</c:v>
                </c:pt>
                <c:pt idx="145">
                  <c:v>5.8000000000000052</c:v>
                </c:pt>
                <c:pt idx="146">
                  <c:v>5.8400000000000052</c:v>
                </c:pt>
                <c:pt idx="147">
                  <c:v>5.8800000000000043</c:v>
                </c:pt>
                <c:pt idx="148">
                  <c:v>5.9200000000000044</c:v>
                </c:pt>
                <c:pt idx="149">
                  <c:v>5.9600000000000035</c:v>
                </c:pt>
                <c:pt idx="150">
                  <c:v>6.0000000000000036</c:v>
                </c:pt>
                <c:pt idx="151">
                  <c:v>6.0400000000000036</c:v>
                </c:pt>
                <c:pt idx="152">
                  <c:v>6.0800000000000027</c:v>
                </c:pt>
                <c:pt idx="153">
                  <c:v>6.1200000000000028</c:v>
                </c:pt>
                <c:pt idx="154">
                  <c:v>6.1600000000000019</c:v>
                </c:pt>
                <c:pt idx="155">
                  <c:v>6.200000000000002</c:v>
                </c:pt>
                <c:pt idx="156">
                  <c:v>6.2400000000000011</c:v>
                </c:pt>
                <c:pt idx="157">
                  <c:v>6.2800000000000011</c:v>
                </c:pt>
                <c:pt idx="158">
                  <c:v>6.32</c:v>
                </c:pt>
                <c:pt idx="159">
                  <c:v>6.36</c:v>
                </c:pt>
                <c:pt idx="160">
                  <c:v>6.3999999999999995</c:v>
                </c:pt>
                <c:pt idx="161">
                  <c:v>6.4399999999999995</c:v>
                </c:pt>
                <c:pt idx="162">
                  <c:v>6.4800000000000058</c:v>
                </c:pt>
                <c:pt idx="163">
                  <c:v>6.5200000000000049</c:v>
                </c:pt>
                <c:pt idx="164">
                  <c:v>6.5600000000000049</c:v>
                </c:pt>
                <c:pt idx="165">
                  <c:v>6.600000000000005</c:v>
                </c:pt>
                <c:pt idx="166">
                  <c:v>6.6400000000000041</c:v>
                </c:pt>
                <c:pt idx="167">
                  <c:v>6.6800000000000042</c:v>
                </c:pt>
                <c:pt idx="168">
                  <c:v>6.7200000000000033</c:v>
                </c:pt>
                <c:pt idx="169">
                  <c:v>6.7600000000000033</c:v>
                </c:pt>
                <c:pt idx="170">
                  <c:v>6.8000000000000025</c:v>
                </c:pt>
                <c:pt idx="171">
                  <c:v>6.8400000000000025</c:v>
                </c:pt>
                <c:pt idx="172">
                  <c:v>6.8800000000000017</c:v>
                </c:pt>
                <c:pt idx="173">
                  <c:v>6.9200000000000017</c:v>
                </c:pt>
                <c:pt idx="174">
                  <c:v>6.9600000000000009</c:v>
                </c:pt>
                <c:pt idx="175">
                  <c:v>7.0000000000000009</c:v>
                </c:pt>
                <c:pt idx="176">
                  <c:v>7.04</c:v>
                </c:pt>
                <c:pt idx="177">
                  <c:v>7.08</c:v>
                </c:pt>
                <c:pt idx="178">
                  <c:v>7.1199999999999992</c:v>
                </c:pt>
                <c:pt idx="179">
                  <c:v>7.1599999999999993</c:v>
                </c:pt>
                <c:pt idx="180">
                  <c:v>7.2000000000000055</c:v>
                </c:pt>
                <c:pt idx="181">
                  <c:v>7.2400000000000055</c:v>
                </c:pt>
                <c:pt idx="182">
                  <c:v>7.2800000000000047</c:v>
                </c:pt>
                <c:pt idx="183">
                  <c:v>7.3200000000000047</c:v>
                </c:pt>
                <c:pt idx="184">
                  <c:v>7.3600000000000039</c:v>
                </c:pt>
                <c:pt idx="185">
                  <c:v>7.4000000000000039</c:v>
                </c:pt>
                <c:pt idx="186">
                  <c:v>7.4400000000000031</c:v>
                </c:pt>
                <c:pt idx="187">
                  <c:v>7.4800000000000031</c:v>
                </c:pt>
                <c:pt idx="188">
                  <c:v>7.5200000000000022</c:v>
                </c:pt>
                <c:pt idx="189">
                  <c:v>7.5600000000000023</c:v>
                </c:pt>
                <c:pt idx="190">
                  <c:v>7.6000000000000014</c:v>
                </c:pt>
                <c:pt idx="191">
                  <c:v>7.6400000000000015</c:v>
                </c:pt>
                <c:pt idx="192">
                  <c:v>7.6800000000000006</c:v>
                </c:pt>
                <c:pt idx="193">
                  <c:v>7.7200000000000006</c:v>
                </c:pt>
                <c:pt idx="194">
                  <c:v>7.7600000000000007</c:v>
                </c:pt>
                <c:pt idx="195">
                  <c:v>7.8</c:v>
                </c:pt>
                <c:pt idx="196">
                  <c:v>7.84</c:v>
                </c:pt>
                <c:pt idx="197">
                  <c:v>7.879999999999999</c:v>
                </c:pt>
                <c:pt idx="198">
                  <c:v>7.9200000000000053</c:v>
                </c:pt>
                <c:pt idx="199">
                  <c:v>7.9600000000000053</c:v>
                </c:pt>
                <c:pt idx="200">
                  <c:v>8.0000000000000053</c:v>
                </c:pt>
                <c:pt idx="201">
                  <c:v>8.0400000000000045</c:v>
                </c:pt>
                <c:pt idx="202">
                  <c:v>8.0800000000000036</c:v>
                </c:pt>
                <c:pt idx="203">
                  <c:v>8.1200000000000028</c:v>
                </c:pt>
                <c:pt idx="204">
                  <c:v>8.1600000000000037</c:v>
                </c:pt>
                <c:pt idx="205">
                  <c:v>8.2000000000000028</c:v>
                </c:pt>
                <c:pt idx="206">
                  <c:v>8.240000000000002</c:v>
                </c:pt>
                <c:pt idx="207">
                  <c:v>8.2800000000000029</c:v>
                </c:pt>
                <c:pt idx="208">
                  <c:v>8.3200000000000021</c:v>
                </c:pt>
                <c:pt idx="209">
                  <c:v>8.3600000000000012</c:v>
                </c:pt>
                <c:pt idx="210">
                  <c:v>8.4</c:v>
                </c:pt>
                <c:pt idx="211">
                  <c:v>8.4400000000000013</c:v>
                </c:pt>
                <c:pt idx="212">
                  <c:v>8.48</c:v>
                </c:pt>
                <c:pt idx="213">
                  <c:v>8.52</c:v>
                </c:pt>
                <c:pt idx="214">
                  <c:v>8.5599999999999987</c:v>
                </c:pt>
                <c:pt idx="215">
                  <c:v>8.600000000000005</c:v>
                </c:pt>
                <c:pt idx="216">
                  <c:v>8.6400000000000059</c:v>
                </c:pt>
                <c:pt idx="217">
                  <c:v>8.680000000000005</c:v>
                </c:pt>
                <c:pt idx="218">
                  <c:v>8.7200000000000042</c:v>
                </c:pt>
                <c:pt idx="219">
                  <c:v>8.7600000000000033</c:v>
                </c:pt>
                <c:pt idx="220">
                  <c:v>8.8000000000000043</c:v>
                </c:pt>
                <c:pt idx="221">
                  <c:v>8.8400000000000034</c:v>
                </c:pt>
                <c:pt idx="222">
                  <c:v>8.8800000000000026</c:v>
                </c:pt>
                <c:pt idx="223">
                  <c:v>8.9200000000000035</c:v>
                </c:pt>
                <c:pt idx="224">
                  <c:v>8.9600000000000026</c:v>
                </c:pt>
                <c:pt idx="225">
                  <c:v>9.0000000000000018</c:v>
                </c:pt>
                <c:pt idx="226">
                  <c:v>9.0400000000000009</c:v>
                </c:pt>
                <c:pt idx="227">
                  <c:v>9.0800000000000018</c:v>
                </c:pt>
                <c:pt idx="228">
                  <c:v>9.120000000000001</c:v>
                </c:pt>
                <c:pt idx="229">
                  <c:v>9.16</c:v>
                </c:pt>
                <c:pt idx="230">
                  <c:v>9.1999999999999993</c:v>
                </c:pt>
                <c:pt idx="231">
                  <c:v>9.24</c:v>
                </c:pt>
                <c:pt idx="232">
                  <c:v>9.2799999999999994</c:v>
                </c:pt>
                <c:pt idx="233">
                  <c:v>9.3200000000000056</c:v>
                </c:pt>
                <c:pt idx="234">
                  <c:v>9.3600000000000048</c:v>
                </c:pt>
                <c:pt idx="235">
                  <c:v>9.4000000000000057</c:v>
                </c:pt>
                <c:pt idx="236">
                  <c:v>9.4400000000000048</c:v>
                </c:pt>
                <c:pt idx="237">
                  <c:v>9.480000000000004</c:v>
                </c:pt>
                <c:pt idx="238">
                  <c:v>9.5200000000000031</c:v>
                </c:pt>
                <c:pt idx="239">
                  <c:v>9.5600000000000041</c:v>
                </c:pt>
                <c:pt idx="240">
                  <c:v>9.6000000000000032</c:v>
                </c:pt>
                <c:pt idx="241">
                  <c:v>9.6400000000000023</c:v>
                </c:pt>
                <c:pt idx="242">
                  <c:v>9.6800000000000015</c:v>
                </c:pt>
                <c:pt idx="243">
                  <c:v>9.7200000000000024</c:v>
                </c:pt>
                <c:pt idx="244">
                  <c:v>9.7600000000000016</c:v>
                </c:pt>
                <c:pt idx="245">
                  <c:v>9.8000000000000007</c:v>
                </c:pt>
                <c:pt idx="246">
                  <c:v>9.84</c:v>
                </c:pt>
                <c:pt idx="247">
                  <c:v>9.8800000000000008</c:v>
                </c:pt>
                <c:pt idx="248">
                  <c:v>9.92</c:v>
                </c:pt>
                <c:pt idx="249">
                  <c:v>9.9599999999999991</c:v>
                </c:pt>
                <c:pt idx="250">
                  <c:v>10</c:v>
                </c:pt>
                <c:pt idx="251">
                  <c:v>10.040000000000006</c:v>
                </c:pt>
                <c:pt idx="252">
                  <c:v>10.080000000000005</c:v>
                </c:pt>
                <c:pt idx="253">
                  <c:v>10.120000000000005</c:v>
                </c:pt>
                <c:pt idx="254">
                  <c:v>10.160000000000004</c:v>
                </c:pt>
                <c:pt idx="255">
                  <c:v>10.200000000000005</c:v>
                </c:pt>
                <c:pt idx="256">
                  <c:v>10.240000000000004</c:v>
                </c:pt>
                <c:pt idx="257">
                  <c:v>10.280000000000003</c:v>
                </c:pt>
                <c:pt idx="258">
                  <c:v>10.320000000000002</c:v>
                </c:pt>
                <c:pt idx="259">
                  <c:v>10.360000000000003</c:v>
                </c:pt>
                <c:pt idx="260">
                  <c:v>10.400000000000002</c:v>
                </c:pt>
                <c:pt idx="261">
                  <c:v>10.440000000000001</c:v>
                </c:pt>
                <c:pt idx="262">
                  <c:v>10.48</c:v>
                </c:pt>
                <c:pt idx="263">
                  <c:v>10.520000000000001</c:v>
                </c:pt>
                <c:pt idx="264">
                  <c:v>10.56</c:v>
                </c:pt>
                <c:pt idx="265">
                  <c:v>10.6</c:v>
                </c:pt>
                <c:pt idx="266">
                  <c:v>10.64</c:v>
                </c:pt>
                <c:pt idx="267">
                  <c:v>10.68</c:v>
                </c:pt>
                <c:pt idx="268">
                  <c:v>10.719999999999999</c:v>
                </c:pt>
                <c:pt idx="269">
                  <c:v>10.760000000000005</c:v>
                </c:pt>
                <c:pt idx="270">
                  <c:v>10.800000000000004</c:v>
                </c:pt>
                <c:pt idx="271">
                  <c:v>10.840000000000005</c:v>
                </c:pt>
                <c:pt idx="272">
                  <c:v>10.880000000000004</c:v>
                </c:pt>
                <c:pt idx="273">
                  <c:v>10.920000000000003</c:v>
                </c:pt>
                <c:pt idx="274">
                  <c:v>10.960000000000003</c:v>
                </c:pt>
                <c:pt idx="275">
                  <c:v>11.000000000000004</c:v>
                </c:pt>
                <c:pt idx="276">
                  <c:v>11.040000000000003</c:v>
                </c:pt>
                <c:pt idx="277">
                  <c:v>11.080000000000002</c:v>
                </c:pt>
                <c:pt idx="278">
                  <c:v>11.120000000000003</c:v>
                </c:pt>
                <c:pt idx="279">
                  <c:v>11.160000000000002</c:v>
                </c:pt>
                <c:pt idx="280">
                  <c:v>11.200000000000001</c:v>
                </c:pt>
                <c:pt idx="281">
                  <c:v>11.24</c:v>
                </c:pt>
                <c:pt idx="282">
                  <c:v>11.280000000000001</c:v>
                </c:pt>
                <c:pt idx="283">
                  <c:v>11.32</c:v>
                </c:pt>
                <c:pt idx="284">
                  <c:v>11.36</c:v>
                </c:pt>
                <c:pt idx="285">
                  <c:v>11.399999999999999</c:v>
                </c:pt>
                <c:pt idx="286">
                  <c:v>11.440000000000005</c:v>
                </c:pt>
                <c:pt idx="287">
                  <c:v>11.480000000000006</c:v>
                </c:pt>
                <c:pt idx="288">
                  <c:v>11.520000000000005</c:v>
                </c:pt>
                <c:pt idx="289">
                  <c:v>11.560000000000004</c:v>
                </c:pt>
                <c:pt idx="290">
                  <c:v>11.600000000000005</c:v>
                </c:pt>
                <c:pt idx="291">
                  <c:v>11.640000000000004</c:v>
                </c:pt>
                <c:pt idx="292">
                  <c:v>11.680000000000003</c:v>
                </c:pt>
                <c:pt idx="293">
                  <c:v>11.720000000000002</c:v>
                </c:pt>
                <c:pt idx="294">
                  <c:v>11.760000000000003</c:v>
                </c:pt>
                <c:pt idx="295">
                  <c:v>11.800000000000002</c:v>
                </c:pt>
                <c:pt idx="296">
                  <c:v>11.840000000000002</c:v>
                </c:pt>
                <c:pt idx="297">
                  <c:v>11.88</c:v>
                </c:pt>
                <c:pt idx="298">
                  <c:v>11.920000000000002</c:v>
                </c:pt>
                <c:pt idx="299">
                  <c:v>11.96</c:v>
                </c:pt>
                <c:pt idx="300">
                  <c:v>12</c:v>
                </c:pt>
                <c:pt idx="301">
                  <c:v>12.04</c:v>
                </c:pt>
                <c:pt idx="302">
                  <c:v>12.08</c:v>
                </c:pt>
                <c:pt idx="303">
                  <c:v>12.12</c:v>
                </c:pt>
                <c:pt idx="304">
                  <c:v>12.160000000000005</c:v>
                </c:pt>
                <c:pt idx="305">
                  <c:v>12.200000000000005</c:v>
                </c:pt>
                <c:pt idx="306">
                  <c:v>12.240000000000006</c:v>
                </c:pt>
                <c:pt idx="307">
                  <c:v>12.280000000000005</c:v>
                </c:pt>
                <c:pt idx="308">
                  <c:v>12.320000000000004</c:v>
                </c:pt>
                <c:pt idx="309">
                  <c:v>12.360000000000003</c:v>
                </c:pt>
                <c:pt idx="310">
                  <c:v>12.400000000000004</c:v>
                </c:pt>
                <c:pt idx="311">
                  <c:v>12.440000000000003</c:v>
                </c:pt>
                <c:pt idx="312">
                  <c:v>12.480000000000002</c:v>
                </c:pt>
                <c:pt idx="313">
                  <c:v>12.520000000000001</c:v>
                </c:pt>
                <c:pt idx="314">
                  <c:v>12.560000000000002</c:v>
                </c:pt>
                <c:pt idx="315">
                  <c:v>12.600000000000001</c:v>
                </c:pt>
                <c:pt idx="316">
                  <c:v>12.64</c:v>
                </c:pt>
                <c:pt idx="317">
                  <c:v>12.68</c:v>
                </c:pt>
                <c:pt idx="318">
                  <c:v>12.72</c:v>
                </c:pt>
                <c:pt idx="319">
                  <c:v>12.76</c:v>
                </c:pt>
                <c:pt idx="320">
                  <c:v>12.799999999999999</c:v>
                </c:pt>
                <c:pt idx="321">
                  <c:v>12.84</c:v>
                </c:pt>
                <c:pt idx="322">
                  <c:v>12.880000000000006</c:v>
                </c:pt>
                <c:pt idx="323">
                  <c:v>12.920000000000005</c:v>
                </c:pt>
                <c:pt idx="324">
                  <c:v>12.960000000000004</c:v>
                </c:pt>
                <c:pt idx="325">
                  <c:v>13.000000000000004</c:v>
                </c:pt>
                <c:pt idx="326">
                  <c:v>13.040000000000004</c:v>
                </c:pt>
                <c:pt idx="327">
                  <c:v>13.080000000000004</c:v>
                </c:pt>
                <c:pt idx="328">
                  <c:v>13.120000000000003</c:v>
                </c:pt>
                <c:pt idx="329">
                  <c:v>13.160000000000002</c:v>
                </c:pt>
                <c:pt idx="330">
                  <c:v>13.200000000000003</c:v>
                </c:pt>
                <c:pt idx="331">
                  <c:v>13.240000000000002</c:v>
                </c:pt>
                <c:pt idx="332">
                  <c:v>13.280000000000001</c:v>
                </c:pt>
                <c:pt idx="333">
                  <c:v>13.320000000000002</c:v>
                </c:pt>
                <c:pt idx="334">
                  <c:v>13.360000000000001</c:v>
                </c:pt>
                <c:pt idx="335">
                  <c:v>13.4</c:v>
                </c:pt>
                <c:pt idx="336">
                  <c:v>13.44</c:v>
                </c:pt>
                <c:pt idx="337">
                  <c:v>13.48</c:v>
                </c:pt>
                <c:pt idx="338">
                  <c:v>13.52</c:v>
                </c:pt>
                <c:pt idx="339">
                  <c:v>13.560000000000006</c:v>
                </c:pt>
                <c:pt idx="340">
                  <c:v>13.600000000000005</c:v>
                </c:pt>
                <c:pt idx="341">
                  <c:v>13.640000000000004</c:v>
                </c:pt>
                <c:pt idx="342">
                  <c:v>13.680000000000005</c:v>
                </c:pt>
                <c:pt idx="343">
                  <c:v>13.720000000000004</c:v>
                </c:pt>
                <c:pt idx="344">
                  <c:v>13.760000000000003</c:v>
                </c:pt>
                <c:pt idx="345">
                  <c:v>13.800000000000004</c:v>
                </c:pt>
                <c:pt idx="346">
                  <c:v>13.840000000000003</c:v>
                </c:pt>
                <c:pt idx="347">
                  <c:v>13.880000000000003</c:v>
                </c:pt>
                <c:pt idx="348">
                  <c:v>13.920000000000002</c:v>
                </c:pt>
                <c:pt idx="349">
                  <c:v>13.960000000000003</c:v>
                </c:pt>
                <c:pt idx="350">
                  <c:v>14.000000000000002</c:v>
                </c:pt>
                <c:pt idx="351">
                  <c:v>14.040000000000001</c:v>
                </c:pt>
                <c:pt idx="352">
                  <c:v>14.08</c:v>
                </c:pt>
                <c:pt idx="353">
                  <c:v>14.120000000000001</c:v>
                </c:pt>
                <c:pt idx="354">
                  <c:v>14.16</c:v>
                </c:pt>
                <c:pt idx="355">
                  <c:v>14.2</c:v>
                </c:pt>
                <c:pt idx="356">
                  <c:v>14.239999999999998</c:v>
                </c:pt>
                <c:pt idx="357">
                  <c:v>14.280000000000006</c:v>
                </c:pt>
                <c:pt idx="358">
                  <c:v>14.320000000000006</c:v>
                </c:pt>
                <c:pt idx="359">
                  <c:v>14.360000000000005</c:v>
                </c:pt>
                <c:pt idx="360">
                  <c:v>14.400000000000004</c:v>
                </c:pt>
                <c:pt idx="361">
                  <c:v>14.440000000000005</c:v>
                </c:pt>
                <c:pt idx="362">
                  <c:v>14.480000000000004</c:v>
                </c:pt>
                <c:pt idx="363">
                  <c:v>14.520000000000003</c:v>
                </c:pt>
                <c:pt idx="364">
                  <c:v>14.560000000000002</c:v>
                </c:pt>
                <c:pt idx="365">
                  <c:v>14.600000000000003</c:v>
                </c:pt>
                <c:pt idx="366">
                  <c:v>14.640000000000002</c:v>
                </c:pt>
                <c:pt idx="367">
                  <c:v>14.680000000000001</c:v>
                </c:pt>
                <c:pt idx="368">
                  <c:v>14.72</c:v>
                </c:pt>
                <c:pt idx="369">
                  <c:v>14.760000000000002</c:v>
                </c:pt>
                <c:pt idx="370">
                  <c:v>14.8</c:v>
                </c:pt>
                <c:pt idx="371">
                  <c:v>14.84</c:v>
                </c:pt>
                <c:pt idx="372">
                  <c:v>14.879999999999999</c:v>
                </c:pt>
                <c:pt idx="373">
                  <c:v>14.92</c:v>
                </c:pt>
                <c:pt idx="374">
                  <c:v>14.959999999999999</c:v>
                </c:pt>
                <c:pt idx="375">
                  <c:v>15.000000000000005</c:v>
                </c:pt>
                <c:pt idx="376">
                  <c:v>15.040000000000004</c:v>
                </c:pt>
                <c:pt idx="377">
                  <c:v>15.080000000000005</c:v>
                </c:pt>
                <c:pt idx="378">
                  <c:v>15.120000000000005</c:v>
                </c:pt>
                <c:pt idx="379">
                  <c:v>15.160000000000004</c:v>
                </c:pt>
                <c:pt idx="380">
                  <c:v>15.200000000000003</c:v>
                </c:pt>
                <c:pt idx="381">
                  <c:v>15.240000000000004</c:v>
                </c:pt>
                <c:pt idx="382">
                  <c:v>15.280000000000003</c:v>
                </c:pt>
                <c:pt idx="383">
                  <c:v>15.320000000000002</c:v>
                </c:pt>
                <c:pt idx="384">
                  <c:v>15.360000000000001</c:v>
                </c:pt>
                <c:pt idx="385">
                  <c:v>15.400000000000002</c:v>
                </c:pt>
                <c:pt idx="386">
                  <c:v>15.440000000000001</c:v>
                </c:pt>
                <c:pt idx="387">
                  <c:v>15.48</c:v>
                </c:pt>
                <c:pt idx="388">
                  <c:v>15.520000000000001</c:v>
                </c:pt>
                <c:pt idx="389">
                  <c:v>15.56</c:v>
                </c:pt>
                <c:pt idx="390">
                  <c:v>15.6</c:v>
                </c:pt>
                <c:pt idx="391">
                  <c:v>15.639999999999999</c:v>
                </c:pt>
                <c:pt idx="392">
                  <c:v>15.680000000000005</c:v>
                </c:pt>
                <c:pt idx="393">
                  <c:v>15.720000000000006</c:v>
                </c:pt>
                <c:pt idx="394">
                  <c:v>15.760000000000005</c:v>
                </c:pt>
                <c:pt idx="395">
                  <c:v>15.800000000000004</c:v>
                </c:pt>
                <c:pt idx="396">
                  <c:v>15.840000000000003</c:v>
                </c:pt>
                <c:pt idx="397">
                  <c:v>15.880000000000004</c:v>
                </c:pt>
                <c:pt idx="398">
                  <c:v>15.920000000000003</c:v>
                </c:pt>
                <c:pt idx="399">
                  <c:v>15.960000000000003</c:v>
                </c:pt>
                <c:pt idx="400">
                  <c:v>16.000000000000004</c:v>
                </c:pt>
                <c:pt idx="401">
                  <c:v>16.040000000000003</c:v>
                </c:pt>
                <c:pt idx="402">
                  <c:v>16.080000000000002</c:v>
                </c:pt>
                <c:pt idx="403">
                  <c:v>16.12</c:v>
                </c:pt>
                <c:pt idx="404">
                  <c:v>16.16</c:v>
                </c:pt>
                <c:pt idx="405">
                  <c:v>16.2</c:v>
                </c:pt>
                <c:pt idx="406">
                  <c:v>16.240000000000002</c:v>
                </c:pt>
                <c:pt idx="407">
                  <c:v>16.28</c:v>
                </c:pt>
                <c:pt idx="408">
                  <c:v>16.32</c:v>
                </c:pt>
                <c:pt idx="409">
                  <c:v>16.36</c:v>
                </c:pt>
                <c:pt idx="410">
                  <c:v>16.400000000000006</c:v>
                </c:pt>
                <c:pt idx="411">
                  <c:v>16.440000000000005</c:v>
                </c:pt>
                <c:pt idx="412">
                  <c:v>16.480000000000004</c:v>
                </c:pt>
                <c:pt idx="413">
                  <c:v>16.520000000000003</c:v>
                </c:pt>
                <c:pt idx="414">
                  <c:v>16.560000000000006</c:v>
                </c:pt>
                <c:pt idx="415">
                  <c:v>16.600000000000005</c:v>
                </c:pt>
                <c:pt idx="416">
                  <c:v>16.640000000000004</c:v>
                </c:pt>
                <c:pt idx="417">
                  <c:v>16.680000000000003</c:v>
                </c:pt>
                <c:pt idx="418">
                  <c:v>16.720000000000002</c:v>
                </c:pt>
                <c:pt idx="419">
                  <c:v>16.760000000000002</c:v>
                </c:pt>
                <c:pt idx="420">
                  <c:v>16.8</c:v>
                </c:pt>
                <c:pt idx="421">
                  <c:v>16.84</c:v>
                </c:pt>
                <c:pt idx="422">
                  <c:v>16.880000000000003</c:v>
                </c:pt>
                <c:pt idx="423">
                  <c:v>16.920000000000002</c:v>
                </c:pt>
                <c:pt idx="424">
                  <c:v>16.96</c:v>
                </c:pt>
                <c:pt idx="425">
                  <c:v>17</c:v>
                </c:pt>
                <c:pt idx="426">
                  <c:v>17.04</c:v>
                </c:pt>
                <c:pt idx="427">
                  <c:v>17.079999999999998</c:v>
                </c:pt>
                <c:pt idx="428">
                  <c:v>17.120000000000005</c:v>
                </c:pt>
                <c:pt idx="429">
                  <c:v>17.160000000000004</c:v>
                </c:pt>
                <c:pt idx="430">
                  <c:v>17.200000000000006</c:v>
                </c:pt>
                <c:pt idx="431">
                  <c:v>17.240000000000006</c:v>
                </c:pt>
                <c:pt idx="432">
                  <c:v>17.280000000000005</c:v>
                </c:pt>
                <c:pt idx="433">
                  <c:v>17.320000000000004</c:v>
                </c:pt>
                <c:pt idx="434">
                  <c:v>17.360000000000003</c:v>
                </c:pt>
                <c:pt idx="435">
                  <c:v>17.400000000000002</c:v>
                </c:pt>
                <c:pt idx="436">
                  <c:v>17.440000000000001</c:v>
                </c:pt>
                <c:pt idx="437">
                  <c:v>17.48</c:v>
                </c:pt>
                <c:pt idx="438">
                  <c:v>17.520000000000003</c:v>
                </c:pt>
                <c:pt idx="439">
                  <c:v>17.560000000000002</c:v>
                </c:pt>
                <c:pt idx="440">
                  <c:v>17.600000000000001</c:v>
                </c:pt>
                <c:pt idx="441">
                  <c:v>17.64</c:v>
                </c:pt>
                <c:pt idx="442">
                  <c:v>17.68</c:v>
                </c:pt>
                <c:pt idx="443">
                  <c:v>17.72</c:v>
                </c:pt>
                <c:pt idx="444">
                  <c:v>17.759999999999998</c:v>
                </c:pt>
                <c:pt idx="445">
                  <c:v>17.800000000000004</c:v>
                </c:pt>
                <c:pt idx="446">
                  <c:v>17.840000000000007</c:v>
                </c:pt>
                <c:pt idx="447">
                  <c:v>17.880000000000006</c:v>
                </c:pt>
                <c:pt idx="448">
                  <c:v>17.920000000000005</c:v>
                </c:pt>
                <c:pt idx="449">
                  <c:v>17.960000000000004</c:v>
                </c:pt>
                <c:pt idx="450">
                  <c:v>18.000000000000004</c:v>
                </c:pt>
                <c:pt idx="451">
                  <c:v>18.040000000000003</c:v>
                </c:pt>
                <c:pt idx="452">
                  <c:v>18.080000000000002</c:v>
                </c:pt>
                <c:pt idx="453">
                  <c:v>18.12</c:v>
                </c:pt>
                <c:pt idx="454">
                  <c:v>18.160000000000004</c:v>
                </c:pt>
                <c:pt idx="455">
                  <c:v>18.200000000000003</c:v>
                </c:pt>
                <c:pt idx="456">
                  <c:v>18.240000000000002</c:v>
                </c:pt>
                <c:pt idx="457">
                  <c:v>18.28</c:v>
                </c:pt>
                <c:pt idx="458">
                  <c:v>18.32</c:v>
                </c:pt>
                <c:pt idx="459">
                  <c:v>18.36</c:v>
                </c:pt>
                <c:pt idx="460">
                  <c:v>18.399999999999999</c:v>
                </c:pt>
                <c:pt idx="461">
                  <c:v>18.440000000000001</c:v>
                </c:pt>
                <c:pt idx="462">
                  <c:v>18.48</c:v>
                </c:pt>
                <c:pt idx="463">
                  <c:v>18.520000000000007</c:v>
                </c:pt>
                <c:pt idx="464">
                  <c:v>18.560000000000006</c:v>
                </c:pt>
                <c:pt idx="465">
                  <c:v>18.600000000000005</c:v>
                </c:pt>
                <c:pt idx="466">
                  <c:v>18.640000000000004</c:v>
                </c:pt>
                <c:pt idx="467">
                  <c:v>18.680000000000003</c:v>
                </c:pt>
                <c:pt idx="468">
                  <c:v>18.720000000000002</c:v>
                </c:pt>
                <c:pt idx="469">
                  <c:v>18.760000000000005</c:v>
                </c:pt>
                <c:pt idx="470">
                  <c:v>18.800000000000004</c:v>
                </c:pt>
                <c:pt idx="471">
                  <c:v>18.840000000000003</c:v>
                </c:pt>
                <c:pt idx="472">
                  <c:v>18.880000000000003</c:v>
                </c:pt>
                <c:pt idx="473">
                  <c:v>18.920000000000002</c:v>
                </c:pt>
                <c:pt idx="474">
                  <c:v>18.96</c:v>
                </c:pt>
                <c:pt idx="475">
                  <c:v>19</c:v>
                </c:pt>
                <c:pt idx="476">
                  <c:v>19.04</c:v>
                </c:pt>
                <c:pt idx="477">
                  <c:v>19.080000000000002</c:v>
                </c:pt>
                <c:pt idx="478">
                  <c:v>19.12</c:v>
                </c:pt>
                <c:pt idx="479">
                  <c:v>19.16</c:v>
                </c:pt>
                <c:pt idx="480">
                  <c:v>19.2</c:v>
                </c:pt>
                <c:pt idx="481">
                  <c:v>19.240000000000006</c:v>
                </c:pt>
                <c:pt idx="482">
                  <c:v>19.280000000000005</c:v>
                </c:pt>
                <c:pt idx="483">
                  <c:v>19.320000000000004</c:v>
                </c:pt>
                <c:pt idx="484">
                  <c:v>19.360000000000003</c:v>
                </c:pt>
                <c:pt idx="485">
                  <c:v>19.400000000000006</c:v>
                </c:pt>
                <c:pt idx="486">
                  <c:v>19.440000000000005</c:v>
                </c:pt>
                <c:pt idx="487">
                  <c:v>19.480000000000004</c:v>
                </c:pt>
                <c:pt idx="488">
                  <c:v>19.520000000000003</c:v>
                </c:pt>
                <c:pt idx="489">
                  <c:v>19.560000000000002</c:v>
                </c:pt>
                <c:pt idx="490">
                  <c:v>19.600000000000001</c:v>
                </c:pt>
                <c:pt idx="491">
                  <c:v>19.64</c:v>
                </c:pt>
                <c:pt idx="492">
                  <c:v>19.68</c:v>
                </c:pt>
                <c:pt idx="493">
                  <c:v>19.720000000000002</c:v>
                </c:pt>
                <c:pt idx="494">
                  <c:v>19.760000000000005</c:v>
                </c:pt>
                <c:pt idx="495">
                  <c:v>19.800000000000004</c:v>
                </c:pt>
                <c:pt idx="496">
                  <c:v>19.840000000000003</c:v>
                </c:pt>
                <c:pt idx="497">
                  <c:v>19.880000000000003</c:v>
                </c:pt>
                <c:pt idx="498">
                  <c:v>19.920000000000002</c:v>
                </c:pt>
                <c:pt idx="499">
                  <c:v>19.96</c:v>
                </c:pt>
                <c:pt idx="500">
                  <c:v>20</c:v>
                </c:pt>
                <c:pt idx="501">
                  <c:v>20.040000000000003</c:v>
                </c:pt>
                <c:pt idx="502">
                  <c:v>20.080000000000002</c:v>
                </c:pt>
                <c:pt idx="503">
                  <c:v>20.120000000000005</c:v>
                </c:pt>
                <c:pt idx="504">
                  <c:v>20.160000000000004</c:v>
                </c:pt>
                <c:pt idx="505">
                  <c:v>20.200000000000003</c:v>
                </c:pt>
                <c:pt idx="506">
                  <c:v>20.240000000000002</c:v>
                </c:pt>
                <c:pt idx="507">
                  <c:v>20.28</c:v>
                </c:pt>
                <c:pt idx="508">
                  <c:v>20.32</c:v>
                </c:pt>
                <c:pt idx="509">
                  <c:v>20.360000000000003</c:v>
                </c:pt>
                <c:pt idx="510">
                  <c:v>20.400000000000002</c:v>
                </c:pt>
                <c:pt idx="511">
                  <c:v>20.440000000000001</c:v>
                </c:pt>
                <c:pt idx="512">
                  <c:v>20.480000000000004</c:v>
                </c:pt>
                <c:pt idx="513">
                  <c:v>20.520000000000003</c:v>
                </c:pt>
                <c:pt idx="514">
                  <c:v>20.560000000000002</c:v>
                </c:pt>
                <c:pt idx="515">
                  <c:v>20.6</c:v>
                </c:pt>
                <c:pt idx="516">
                  <c:v>20.64</c:v>
                </c:pt>
                <c:pt idx="517">
                  <c:v>20.680000000000003</c:v>
                </c:pt>
                <c:pt idx="518">
                  <c:v>20.720000000000002</c:v>
                </c:pt>
                <c:pt idx="519">
                  <c:v>20.76</c:v>
                </c:pt>
                <c:pt idx="520">
                  <c:v>20.8</c:v>
                </c:pt>
                <c:pt idx="521">
                  <c:v>20.840000000000003</c:v>
                </c:pt>
                <c:pt idx="522">
                  <c:v>20.880000000000003</c:v>
                </c:pt>
                <c:pt idx="523">
                  <c:v>20.92</c:v>
                </c:pt>
                <c:pt idx="524">
                  <c:v>20.96</c:v>
                </c:pt>
                <c:pt idx="525">
                  <c:v>21.000000000000004</c:v>
                </c:pt>
                <c:pt idx="526">
                  <c:v>21.040000000000003</c:v>
                </c:pt>
                <c:pt idx="527">
                  <c:v>21.080000000000002</c:v>
                </c:pt>
                <c:pt idx="528">
                  <c:v>21.12</c:v>
                </c:pt>
                <c:pt idx="529">
                  <c:v>21.160000000000004</c:v>
                </c:pt>
                <c:pt idx="530">
                  <c:v>21.200000000000003</c:v>
                </c:pt>
                <c:pt idx="531">
                  <c:v>21.240000000000002</c:v>
                </c:pt>
                <c:pt idx="532">
                  <c:v>21.280000000000005</c:v>
                </c:pt>
                <c:pt idx="533">
                  <c:v>21.320000000000004</c:v>
                </c:pt>
                <c:pt idx="534">
                  <c:v>21.360000000000003</c:v>
                </c:pt>
                <c:pt idx="535">
                  <c:v>21.400000000000002</c:v>
                </c:pt>
                <c:pt idx="536">
                  <c:v>21.44</c:v>
                </c:pt>
                <c:pt idx="537">
                  <c:v>21.48</c:v>
                </c:pt>
                <c:pt idx="538">
                  <c:v>21.520000000000003</c:v>
                </c:pt>
                <c:pt idx="539">
                  <c:v>21.560000000000002</c:v>
                </c:pt>
                <c:pt idx="540">
                  <c:v>21.600000000000005</c:v>
                </c:pt>
                <c:pt idx="541">
                  <c:v>21.640000000000004</c:v>
                </c:pt>
                <c:pt idx="542">
                  <c:v>21.680000000000003</c:v>
                </c:pt>
                <c:pt idx="543">
                  <c:v>21.720000000000002</c:v>
                </c:pt>
                <c:pt idx="544">
                  <c:v>21.76</c:v>
                </c:pt>
                <c:pt idx="545">
                  <c:v>21.8</c:v>
                </c:pt>
                <c:pt idx="546">
                  <c:v>21.84</c:v>
                </c:pt>
                <c:pt idx="547">
                  <c:v>21.880000000000003</c:v>
                </c:pt>
                <c:pt idx="548">
                  <c:v>21.920000000000005</c:v>
                </c:pt>
                <c:pt idx="549">
                  <c:v>21.960000000000004</c:v>
                </c:pt>
                <c:pt idx="550">
                  <c:v>22.000000000000004</c:v>
                </c:pt>
                <c:pt idx="551">
                  <c:v>22.040000000000003</c:v>
                </c:pt>
                <c:pt idx="552">
                  <c:v>22.080000000000002</c:v>
                </c:pt>
                <c:pt idx="553">
                  <c:v>22.12</c:v>
                </c:pt>
                <c:pt idx="554">
                  <c:v>22.16</c:v>
                </c:pt>
                <c:pt idx="555">
                  <c:v>22.2</c:v>
                </c:pt>
                <c:pt idx="556">
                  <c:v>22.240000000000006</c:v>
                </c:pt>
                <c:pt idx="557">
                  <c:v>22.280000000000005</c:v>
                </c:pt>
                <c:pt idx="558">
                  <c:v>22.320000000000004</c:v>
                </c:pt>
                <c:pt idx="559">
                  <c:v>22.360000000000003</c:v>
                </c:pt>
                <c:pt idx="560">
                  <c:v>22.400000000000002</c:v>
                </c:pt>
                <c:pt idx="561">
                  <c:v>22.44</c:v>
                </c:pt>
                <c:pt idx="562">
                  <c:v>22.48</c:v>
                </c:pt>
                <c:pt idx="563">
                  <c:v>22.52</c:v>
                </c:pt>
                <c:pt idx="564">
                  <c:v>22.560000000000002</c:v>
                </c:pt>
                <c:pt idx="565">
                  <c:v>22.600000000000005</c:v>
                </c:pt>
                <c:pt idx="566">
                  <c:v>22.640000000000004</c:v>
                </c:pt>
                <c:pt idx="567">
                  <c:v>22.680000000000003</c:v>
                </c:pt>
                <c:pt idx="568">
                  <c:v>22.720000000000002</c:v>
                </c:pt>
                <c:pt idx="569">
                  <c:v>22.76</c:v>
                </c:pt>
                <c:pt idx="570">
                  <c:v>22.8</c:v>
                </c:pt>
                <c:pt idx="571">
                  <c:v>22.84</c:v>
                </c:pt>
                <c:pt idx="572">
                  <c:v>22.880000000000003</c:v>
                </c:pt>
                <c:pt idx="573">
                  <c:v>22.92</c:v>
                </c:pt>
                <c:pt idx="574">
                  <c:v>22.960000000000004</c:v>
                </c:pt>
                <c:pt idx="575">
                  <c:v>23.000000000000004</c:v>
                </c:pt>
                <c:pt idx="576">
                  <c:v>23.040000000000003</c:v>
                </c:pt>
                <c:pt idx="577">
                  <c:v>23.080000000000002</c:v>
                </c:pt>
                <c:pt idx="578">
                  <c:v>23.12</c:v>
                </c:pt>
                <c:pt idx="579">
                  <c:v>23.16</c:v>
                </c:pt>
                <c:pt idx="580">
                  <c:v>23.200000000000003</c:v>
                </c:pt>
                <c:pt idx="581">
                  <c:v>23.240000000000002</c:v>
                </c:pt>
                <c:pt idx="582">
                  <c:v>23.28</c:v>
                </c:pt>
                <c:pt idx="583">
                  <c:v>23.320000000000004</c:v>
                </c:pt>
                <c:pt idx="584">
                  <c:v>23.360000000000003</c:v>
                </c:pt>
                <c:pt idx="585">
                  <c:v>23.400000000000002</c:v>
                </c:pt>
                <c:pt idx="586">
                  <c:v>23.44</c:v>
                </c:pt>
                <c:pt idx="587">
                  <c:v>23.48</c:v>
                </c:pt>
                <c:pt idx="588">
                  <c:v>23.520000000000003</c:v>
                </c:pt>
                <c:pt idx="589">
                  <c:v>23.560000000000002</c:v>
                </c:pt>
                <c:pt idx="590">
                  <c:v>23.6</c:v>
                </c:pt>
                <c:pt idx="591">
                  <c:v>23.640000000000004</c:v>
                </c:pt>
                <c:pt idx="592">
                  <c:v>23.680000000000003</c:v>
                </c:pt>
                <c:pt idx="593">
                  <c:v>23.720000000000002</c:v>
                </c:pt>
                <c:pt idx="594">
                  <c:v>23.76</c:v>
                </c:pt>
                <c:pt idx="595">
                  <c:v>23.800000000000004</c:v>
                </c:pt>
                <c:pt idx="596">
                  <c:v>23.840000000000003</c:v>
                </c:pt>
                <c:pt idx="597">
                  <c:v>23.880000000000003</c:v>
                </c:pt>
                <c:pt idx="598">
                  <c:v>23.92</c:v>
                </c:pt>
                <c:pt idx="599">
                  <c:v>23.96</c:v>
                </c:pt>
                <c:pt idx="600">
                  <c:v>24.000000000000004</c:v>
                </c:pt>
                <c:pt idx="601">
                  <c:v>24.040000000000003</c:v>
                </c:pt>
                <c:pt idx="602">
                  <c:v>24.080000000000002</c:v>
                </c:pt>
                <c:pt idx="603">
                  <c:v>24.120000000000005</c:v>
                </c:pt>
                <c:pt idx="604">
                  <c:v>24.160000000000004</c:v>
                </c:pt>
                <c:pt idx="605">
                  <c:v>24.200000000000003</c:v>
                </c:pt>
                <c:pt idx="606">
                  <c:v>24.240000000000002</c:v>
                </c:pt>
                <c:pt idx="607">
                  <c:v>24.28</c:v>
                </c:pt>
                <c:pt idx="608">
                  <c:v>24.32</c:v>
                </c:pt>
                <c:pt idx="609">
                  <c:v>24.360000000000003</c:v>
                </c:pt>
                <c:pt idx="610">
                  <c:v>24.400000000000002</c:v>
                </c:pt>
                <c:pt idx="611">
                  <c:v>24.440000000000005</c:v>
                </c:pt>
                <c:pt idx="612">
                  <c:v>24.480000000000004</c:v>
                </c:pt>
                <c:pt idx="613">
                  <c:v>24.520000000000003</c:v>
                </c:pt>
                <c:pt idx="614">
                  <c:v>24.560000000000002</c:v>
                </c:pt>
                <c:pt idx="615">
                  <c:v>24.6</c:v>
                </c:pt>
                <c:pt idx="616">
                  <c:v>24.64</c:v>
                </c:pt>
                <c:pt idx="617">
                  <c:v>24.68</c:v>
                </c:pt>
                <c:pt idx="618">
                  <c:v>24.720000000000002</c:v>
                </c:pt>
                <c:pt idx="619">
                  <c:v>24.760000000000005</c:v>
                </c:pt>
                <c:pt idx="620">
                  <c:v>24.800000000000004</c:v>
                </c:pt>
                <c:pt idx="621">
                  <c:v>24.840000000000003</c:v>
                </c:pt>
                <c:pt idx="622">
                  <c:v>24.880000000000003</c:v>
                </c:pt>
                <c:pt idx="623">
                  <c:v>24.92</c:v>
                </c:pt>
                <c:pt idx="624">
                  <c:v>24.96</c:v>
                </c:pt>
                <c:pt idx="625">
                  <c:v>25</c:v>
                </c:pt>
                <c:pt idx="626">
                  <c:v>25.04</c:v>
                </c:pt>
                <c:pt idx="627">
                  <c:v>25.080000000000005</c:v>
                </c:pt>
                <c:pt idx="628">
                  <c:v>25.120000000000005</c:v>
                </c:pt>
                <c:pt idx="629">
                  <c:v>25.160000000000004</c:v>
                </c:pt>
                <c:pt idx="630">
                  <c:v>25.200000000000003</c:v>
                </c:pt>
                <c:pt idx="631">
                  <c:v>25.240000000000002</c:v>
                </c:pt>
                <c:pt idx="632">
                  <c:v>25.28</c:v>
                </c:pt>
                <c:pt idx="633">
                  <c:v>25.32</c:v>
                </c:pt>
                <c:pt idx="634">
                  <c:v>25.36</c:v>
                </c:pt>
                <c:pt idx="635">
                  <c:v>25.400000000000002</c:v>
                </c:pt>
                <c:pt idx="636">
                  <c:v>25.440000000000005</c:v>
                </c:pt>
                <c:pt idx="637">
                  <c:v>25.480000000000004</c:v>
                </c:pt>
                <c:pt idx="638">
                  <c:v>25.520000000000003</c:v>
                </c:pt>
                <c:pt idx="639">
                  <c:v>25.560000000000002</c:v>
                </c:pt>
                <c:pt idx="640">
                  <c:v>25.6</c:v>
                </c:pt>
                <c:pt idx="641">
                  <c:v>25.64</c:v>
                </c:pt>
                <c:pt idx="642">
                  <c:v>25.68</c:v>
                </c:pt>
                <c:pt idx="643">
                  <c:v>25.720000000000002</c:v>
                </c:pt>
                <c:pt idx="644">
                  <c:v>25.760000000000005</c:v>
                </c:pt>
                <c:pt idx="645">
                  <c:v>25.800000000000004</c:v>
                </c:pt>
                <c:pt idx="646">
                  <c:v>25.840000000000003</c:v>
                </c:pt>
                <c:pt idx="647">
                  <c:v>25.880000000000003</c:v>
                </c:pt>
                <c:pt idx="648">
                  <c:v>25.92</c:v>
                </c:pt>
                <c:pt idx="649">
                  <c:v>25.96</c:v>
                </c:pt>
                <c:pt idx="650">
                  <c:v>26.000000000000004</c:v>
                </c:pt>
                <c:pt idx="651">
                  <c:v>26.040000000000003</c:v>
                </c:pt>
                <c:pt idx="652">
                  <c:v>26.080000000000002</c:v>
                </c:pt>
                <c:pt idx="653">
                  <c:v>26.120000000000005</c:v>
                </c:pt>
                <c:pt idx="654">
                  <c:v>26.160000000000004</c:v>
                </c:pt>
                <c:pt idx="655">
                  <c:v>26.200000000000003</c:v>
                </c:pt>
                <c:pt idx="656">
                  <c:v>26.240000000000002</c:v>
                </c:pt>
                <c:pt idx="657">
                  <c:v>26.28</c:v>
                </c:pt>
                <c:pt idx="658">
                  <c:v>26.320000000000004</c:v>
                </c:pt>
                <c:pt idx="659">
                  <c:v>26.360000000000003</c:v>
                </c:pt>
                <c:pt idx="660">
                  <c:v>26.400000000000002</c:v>
                </c:pt>
                <c:pt idx="661">
                  <c:v>26.44</c:v>
                </c:pt>
                <c:pt idx="662">
                  <c:v>26.480000000000004</c:v>
                </c:pt>
                <c:pt idx="663">
                  <c:v>26.520000000000003</c:v>
                </c:pt>
                <c:pt idx="664">
                  <c:v>26.560000000000002</c:v>
                </c:pt>
                <c:pt idx="665">
                  <c:v>26.6</c:v>
                </c:pt>
                <c:pt idx="666">
                  <c:v>26.640000000000004</c:v>
                </c:pt>
                <c:pt idx="667">
                  <c:v>26.680000000000003</c:v>
                </c:pt>
                <c:pt idx="668">
                  <c:v>26.720000000000002</c:v>
                </c:pt>
                <c:pt idx="669">
                  <c:v>26.76</c:v>
                </c:pt>
                <c:pt idx="670">
                  <c:v>26.8</c:v>
                </c:pt>
                <c:pt idx="671">
                  <c:v>26.840000000000003</c:v>
                </c:pt>
                <c:pt idx="672">
                  <c:v>26.880000000000003</c:v>
                </c:pt>
                <c:pt idx="673">
                  <c:v>26.92</c:v>
                </c:pt>
                <c:pt idx="674">
                  <c:v>26.960000000000004</c:v>
                </c:pt>
                <c:pt idx="675">
                  <c:v>27.000000000000004</c:v>
                </c:pt>
                <c:pt idx="676">
                  <c:v>27.040000000000003</c:v>
                </c:pt>
                <c:pt idx="677">
                  <c:v>27.080000000000002</c:v>
                </c:pt>
                <c:pt idx="678">
                  <c:v>27.12</c:v>
                </c:pt>
                <c:pt idx="679">
                  <c:v>27.16</c:v>
                </c:pt>
                <c:pt idx="680">
                  <c:v>27.200000000000003</c:v>
                </c:pt>
                <c:pt idx="681">
                  <c:v>27.240000000000002</c:v>
                </c:pt>
                <c:pt idx="682">
                  <c:v>27.280000000000005</c:v>
                </c:pt>
                <c:pt idx="683">
                  <c:v>27.320000000000004</c:v>
                </c:pt>
                <c:pt idx="684">
                  <c:v>27.360000000000003</c:v>
                </c:pt>
                <c:pt idx="685">
                  <c:v>27.400000000000002</c:v>
                </c:pt>
                <c:pt idx="686">
                  <c:v>27.44</c:v>
                </c:pt>
                <c:pt idx="687">
                  <c:v>27.48</c:v>
                </c:pt>
                <c:pt idx="688">
                  <c:v>27.52</c:v>
                </c:pt>
                <c:pt idx="689">
                  <c:v>27.560000000000002</c:v>
                </c:pt>
                <c:pt idx="690">
                  <c:v>27.600000000000005</c:v>
                </c:pt>
                <c:pt idx="691">
                  <c:v>27.640000000000004</c:v>
                </c:pt>
                <c:pt idx="692">
                  <c:v>27.680000000000003</c:v>
                </c:pt>
                <c:pt idx="693">
                  <c:v>27.720000000000002</c:v>
                </c:pt>
                <c:pt idx="694">
                  <c:v>27.76</c:v>
                </c:pt>
                <c:pt idx="695">
                  <c:v>27.8</c:v>
                </c:pt>
                <c:pt idx="696">
                  <c:v>27.84</c:v>
                </c:pt>
                <c:pt idx="697">
                  <c:v>27.88</c:v>
                </c:pt>
                <c:pt idx="698">
                  <c:v>27.920000000000005</c:v>
                </c:pt>
                <c:pt idx="699">
                  <c:v>27.960000000000004</c:v>
                </c:pt>
                <c:pt idx="700">
                  <c:v>28.000000000000004</c:v>
                </c:pt>
                <c:pt idx="701">
                  <c:v>28.040000000000003</c:v>
                </c:pt>
                <c:pt idx="702">
                  <c:v>28.080000000000002</c:v>
                </c:pt>
                <c:pt idx="703">
                  <c:v>28.12</c:v>
                </c:pt>
                <c:pt idx="704">
                  <c:v>28.16</c:v>
                </c:pt>
                <c:pt idx="705">
                  <c:v>28.2</c:v>
                </c:pt>
                <c:pt idx="706">
                  <c:v>28.240000000000006</c:v>
                </c:pt>
                <c:pt idx="707">
                  <c:v>28.280000000000005</c:v>
                </c:pt>
                <c:pt idx="708">
                  <c:v>28.320000000000004</c:v>
                </c:pt>
                <c:pt idx="709">
                  <c:v>28.360000000000003</c:v>
                </c:pt>
                <c:pt idx="710">
                  <c:v>28.400000000000002</c:v>
                </c:pt>
                <c:pt idx="711">
                  <c:v>28.44</c:v>
                </c:pt>
                <c:pt idx="712">
                  <c:v>28.48</c:v>
                </c:pt>
                <c:pt idx="713">
                  <c:v>28.520000000000003</c:v>
                </c:pt>
                <c:pt idx="714">
                  <c:v>28.560000000000002</c:v>
                </c:pt>
                <c:pt idx="715">
                  <c:v>28.600000000000005</c:v>
                </c:pt>
                <c:pt idx="716">
                  <c:v>28.640000000000004</c:v>
                </c:pt>
                <c:pt idx="717">
                  <c:v>28.680000000000003</c:v>
                </c:pt>
                <c:pt idx="718">
                  <c:v>28.720000000000002</c:v>
                </c:pt>
                <c:pt idx="719">
                  <c:v>28.76</c:v>
                </c:pt>
                <c:pt idx="720">
                  <c:v>28.8</c:v>
                </c:pt>
                <c:pt idx="721">
                  <c:v>28.840000000000003</c:v>
                </c:pt>
                <c:pt idx="722">
                  <c:v>28.880000000000003</c:v>
                </c:pt>
                <c:pt idx="723">
                  <c:v>28.92</c:v>
                </c:pt>
                <c:pt idx="724">
                  <c:v>28.960000000000004</c:v>
                </c:pt>
                <c:pt idx="725">
                  <c:v>29.000000000000004</c:v>
                </c:pt>
                <c:pt idx="726">
                  <c:v>29.040000000000003</c:v>
                </c:pt>
                <c:pt idx="727">
                  <c:v>29.080000000000002</c:v>
                </c:pt>
                <c:pt idx="728">
                  <c:v>29.12</c:v>
                </c:pt>
                <c:pt idx="729">
                  <c:v>29.160000000000004</c:v>
                </c:pt>
                <c:pt idx="730">
                  <c:v>29.200000000000003</c:v>
                </c:pt>
                <c:pt idx="731">
                  <c:v>29.240000000000002</c:v>
                </c:pt>
                <c:pt idx="732">
                  <c:v>29.28</c:v>
                </c:pt>
                <c:pt idx="733">
                  <c:v>29.320000000000004</c:v>
                </c:pt>
                <c:pt idx="734">
                  <c:v>29.360000000000003</c:v>
                </c:pt>
                <c:pt idx="735">
                  <c:v>29.400000000000002</c:v>
                </c:pt>
                <c:pt idx="736">
                  <c:v>29.44</c:v>
                </c:pt>
                <c:pt idx="737">
                  <c:v>29.480000000000004</c:v>
                </c:pt>
                <c:pt idx="738">
                  <c:v>29.520000000000003</c:v>
                </c:pt>
                <c:pt idx="739">
                  <c:v>29.560000000000002</c:v>
                </c:pt>
                <c:pt idx="740">
                  <c:v>29.6</c:v>
                </c:pt>
                <c:pt idx="741">
                  <c:v>29.64</c:v>
                </c:pt>
                <c:pt idx="742">
                  <c:v>29.680000000000003</c:v>
                </c:pt>
                <c:pt idx="743">
                  <c:v>29.720000000000002</c:v>
                </c:pt>
                <c:pt idx="744">
                  <c:v>29.76</c:v>
                </c:pt>
                <c:pt idx="745">
                  <c:v>29.800000000000004</c:v>
                </c:pt>
                <c:pt idx="746">
                  <c:v>29.840000000000003</c:v>
                </c:pt>
                <c:pt idx="747">
                  <c:v>29.880000000000003</c:v>
                </c:pt>
                <c:pt idx="748">
                  <c:v>29.92</c:v>
                </c:pt>
                <c:pt idx="749">
                  <c:v>29.96</c:v>
                </c:pt>
                <c:pt idx="750">
                  <c:v>30</c:v>
                </c:pt>
                <c:pt idx="751">
                  <c:v>30.040000000000003</c:v>
                </c:pt>
                <c:pt idx="752">
                  <c:v>30.080000000000002</c:v>
                </c:pt>
                <c:pt idx="753">
                  <c:v>30.120000000000005</c:v>
                </c:pt>
                <c:pt idx="754">
                  <c:v>30.160000000000004</c:v>
                </c:pt>
                <c:pt idx="755">
                  <c:v>30.200000000000003</c:v>
                </c:pt>
                <c:pt idx="756">
                  <c:v>30.240000000000002</c:v>
                </c:pt>
                <c:pt idx="757">
                  <c:v>30.28</c:v>
                </c:pt>
                <c:pt idx="758">
                  <c:v>30.32</c:v>
                </c:pt>
                <c:pt idx="759">
                  <c:v>30.36</c:v>
                </c:pt>
                <c:pt idx="760">
                  <c:v>30.400000000000002</c:v>
                </c:pt>
                <c:pt idx="761">
                  <c:v>30.440000000000005</c:v>
                </c:pt>
                <c:pt idx="762">
                  <c:v>30.480000000000004</c:v>
                </c:pt>
                <c:pt idx="763">
                  <c:v>30.52</c:v>
                </c:pt>
                <c:pt idx="764">
                  <c:v>30.560000000000006</c:v>
                </c:pt>
                <c:pt idx="765">
                  <c:v>30.599999999999998</c:v>
                </c:pt>
                <c:pt idx="766">
                  <c:v>30.640000000000004</c:v>
                </c:pt>
                <c:pt idx="767">
                  <c:v>30.679999999999996</c:v>
                </c:pt>
                <c:pt idx="768">
                  <c:v>30.720000000000002</c:v>
                </c:pt>
                <c:pt idx="769">
                  <c:v>30.760000000000005</c:v>
                </c:pt>
                <c:pt idx="770">
                  <c:v>30.800000000000004</c:v>
                </c:pt>
                <c:pt idx="771">
                  <c:v>30.840000000000003</c:v>
                </c:pt>
                <c:pt idx="772">
                  <c:v>30.880000000000003</c:v>
                </c:pt>
                <c:pt idx="773">
                  <c:v>30.92</c:v>
                </c:pt>
                <c:pt idx="774">
                  <c:v>30.96</c:v>
                </c:pt>
                <c:pt idx="775">
                  <c:v>31</c:v>
                </c:pt>
                <c:pt idx="776">
                  <c:v>31.040000000000003</c:v>
                </c:pt>
                <c:pt idx="777">
                  <c:v>31.080000000000009</c:v>
                </c:pt>
                <c:pt idx="778">
                  <c:v>31.12</c:v>
                </c:pt>
                <c:pt idx="779">
                  <c:v>31.160000000000007</c:v>
                </c:pt>
                <c:pt idx="780">
                  <c:v>31.2</c:v>
                </c:pt>
                <c:pt idx="781">
                  <c:v>31.240000000000006</c:v>
                </c:pt>
                <c:pt idx="782">
                  <c:v>31.279999999999998</c:v>
                </c:pt>
                <c:pt idx="783">
                  <c:v>31.320000000000004</c:v>
                </c:pt>
                <c:pt idx="784">
                  <c:v>31.36</c:v>
                </c:pt>
                <c:pt idx="785">
                  <c:v>31.400000000000006</c:v>
                </c:pt>
                <c:pt idx="786">
                  <c:v>31.440000000000005</c:v>
                </c:pt>
                <c:pt idx="787">
                  <c:v>31.480000000000004</c:v>
                </c:pt>
                <c:pt idx="788">
                  <c:v>31.520000000000003</c:v>
                </c:pt>
                <c:pt idx="789">
                  <c:v>31.560000000000002</c:v>
                </c:pt>
                <c:pt idx="790">
                  <c:v>31.6</c:v>
                </c:pt>
                <c:pt idx="791">
                  <c:v>31.64</c:v>
                </c:pt>
                <c:pt idx="792">
                  <c:v>31.680000000000003</c:v>
                </c:pt>
                <c:pt idx="793">
                  <c:v>31.720000000000002</c:v>
                </c:pt>
                <c:pt idx="794">
                  <c:v>31.76</c:v>
                </c:pt>
                <c:pt idx="795">
                  <c:v>31.8</c:v>
                </c:pt>
                <c:pt idx="796">
                  <c:v>31.840000000000007</c:v>
                </c:pt>
                <c:pt idx="797">
                  <c:v>31.88</c:v>
                </c:pt>
                <c:pt idx="798">
                  <c:v>31.920000000000005</c:v>
                </c:pt>
                <c:pt idx="799">
                  <c:v>31.959999999999997</c:v>
                </c:pt>
                <c:pt idx="800">
                  <c:v>32.000000000000007</c:v>
                </c:pt>
                <c:pt idx="801">
                  <c:v>32.04</c:v>
                </c:pt>
                <c:pt idx="802">
                  <c:v>32.080000000000005</c:v>
                </c:pt>
                <c:pt idx="803">
                  <c:v>32.119999999999997</c:v>
                </c:pt>
                <c:pt idx="804">
                  <c:v>32.160000000000004</c:v>
                </c:pt>
                <c:pt idx="805">
                  <c:v>32.200000000000003</c:v>
                </c:pt>
                <c:pt idx="806">
                  <c:v>32.24</c:v>
                </c:pt>
                <c:pt idx="807">
                  <c:v>32.28</c:v>
                </c:pt>
                <c:pt idx="808">
                  <c:v>32.32</c:v>
                </c:pt>
                <c:pt idx="809">
                  <c:v>32.36</c:v>
                </c:pt>
                <c:pt idx="810">
                  <c:v>32.4</c:v>
                </c:pt>
                <c:pt idx="811">
                  <c:v>32.44</c:v>
                </c:pt>
                <c:pt idx="812">
                  <c:v>32.480000000000004</c:v>
                </c:pt>
                <c:pt idx="813">
                  <c:v>32.52000000000001</c:v>
                </c:pt>
                <c:pt idx="814">
                  <c:v>32.56</c:v>
                </c:pt>
                <c:pt idx="815">
                  <c:v>32.600000000000009</c:v>
                </c:pt>
                <c:pt idx="816">
                  <c:v>32.64</c:v>
                </c:pt>
                <c:pt idx="817">
                  <c:v>32.680000000000007</c:v>
                </c:pt>
                <c:pt idx="818">
                  <c:v>32.72</c:v>
                </c:pt>
                <c:pt idx="819">
                  <c:v>32.760000000000005</c:v>
                </c:pt>
                <c:pt idx="820">
                  <c:v>32.799999999999997</c:v>
                </c:pt>
                <c:pt idx="821">
                  <c:v>32.840000000000003</c:v>
                </c:pt>
                <c:pt idx="822">
                  <c:v>32.880000000000003</c:v>
                </c:pt>
                <c:pt idx="823">
                  <c:v>32.92</c:v>
                </c:pt>
                <c:pt idx="824">
                  <c:v>32.96</c:v>
                </c:pt>
                <c:pt idx="825">
                  <c:v>33</c:v>
                </c:pt>
                <c:pt idx="826">
                  <c:v>33.04</c:v>
                </c:pt>
                <c:pt idx="827">
                  <c:v>33.08</c:v>
                </c:pt>
                <c:pt idx="828">
                  <c:v>33.120000000000005</c:v>
                </c:pt>
                <c:pt idx="829">
                  <c:v>33.160000000000004</c:v>
                </c:pt>
                <c:pt idx="830">
                  <c:v>33.20000000000001</c:v>
                </c:pt>
                <c:pt idx="831">
                  <c:v>33.24</c:v>
                </c:pt>
                <c:pt idx="832">
                  <c:v>33.280000000000008</c:v>
                </c:pt>
                <c:pt idx="833">
                  <c:v>33.32</c:v>
                </c:pt>
                <c:pt idx="834">
                  <c:v>33.360000000000007</c:v>
                </c:pt>
                <c:pt idx="835">
                  <c:v>33.4</c:v>
                </c:pt>
                <c:pt idx="836">
                  <c:v>33.440000000000005</c:v>
                </c:pt>
                <c:pt idx="837">
                  <c:v>33.479999999999997</c:v>
                </c:pt>
                <c:pt idx="838">
                  <c:v>33.520000000000003</c:v>
                </c:pt>
                <c:pt idx="839">
                  <c:v>33.56</c:v>
                </c:pt>
                <c:pt idx="840">
                  <c:v>33.6</c:v>
                </c:pt>
                <c:pt idx="841">
                  <c:v>33.64</c:v>
                </c:pt>
                <c:pt idx="842">
                  <c:v>33.68</c:v>
                </c:pt>
                <c:pt idx="843">
                  <c:v>33.72</c:v>
                </c:pt>
                <c:pt idx="844">
                  <c:v>33.760000000000005</c:v>
                </c:pt>
                <c:pt idx="845">
                  <c:v>33.800000000000004</c:v>
                </c:pt>
                <c:pt idx="846">
                  <c:v>33.840000000000003</c:v>
                </c:pt>
                <c:pt idx="847">
                  <c:v>33.880000000000003</c:v>
                </c:pt>
                <c:pt idx="848">
                  <c:v>33.92</c:v>
                </c:pt>
                <c:pt idx="849">
                  <c:v>33.960000000000008</c:v>
                </c:pt>
                <c:pt idx="850">
                  <c:v>34</c:v>
                </c:pt>
                <c:pt idx="851">
                  <c:v>34.040000000000006</c:v>
                </c:pt>
                <c:pt idx="852">
                  <c:v>34.08</c:v>
                </c:pt>
                <c:pt idx="853">
                  <c:v>34.120000000000005</c:v>
                </c:pt>
                <c:pt idx="854">
                  <c:v>34.159999999999997</c:v>
                </c:pt>
                <c:pt idx="855">
                  <c:v>34.200000000000003</c:v>
                </c:pt>
                <c:pt idx="856">
                  <c:v>34.239999999999995</c:v>
                </c:pt>
                <c:pt idx="857">
                  <c:v>34.28</c:v>
                </c:pt>
                <c:pt idx="858">
                  <c:v>34.32</c:v>
                </c:pt>
                <c:pt idx="859">
                  <c:v>34.360000000000007</c:v>
                </c:pt>
                <c:pt idx="860">
                  <c:v>34.400000000000006</c:v>
                </c:pt>
                <c:pt idx="861">
                  <c:v>34.440000000000005</c:v>
                </c:pt>
                <c:pt idx="862">
                  <c:v>34.480000000000004</c:v>
                </c:pt>
                <c:pt idx="863">
                  <c:v>34.520000000000003</c:v>
                </c:pt>
                <c:pt idx="864">
                  <c:v>34.56</c:v>
                </c:pt>
                <c:pt idx="865">
                  <c:v>34.6</c:v>
                </c:pt>
                <c:pt idx="866">
                  <c:v>34.640000000000008</c:v>
                </c:pt>
                <c:pt idx="867">
                  <c:v>34.68</c:v>
                </c:pt>
                <c:pt idx="868">
                  <c:v>34.720000000000006</c:v>
                </c:pt>
                <c:pt idx="869">
                  <c:v>34.76</c:v>
                </c:pt>
                <c:pt idx="870">
                  <c:v>34.800000000000004</c:v>
                </c:pt>
                <c:pt idx="871">
                  <c:v>34.839999999999996</c:v>
                </c:pt>
                <c:pt idx="872">
                  <c:v>34.880000000000003</c:v>
                </c:pt>
                <c:pt idx="873">
                  <c:v>34.92</c:v>
                </c:pt>
                <c:pt idx="874">
                  <c:v>34.96</c:v>
                </c:pt>
                <c:pt idx="875">
                  <c:v>35.000000000000007</c:v>
                </c:pt>
                <c:pt idx="876">
                  <c:v>35.040000000000006</c:v>
                </c:pt>
                <c:pt idx="877">
                  <c:v>35.080000000000005</c:v>
                </c:pt>
                <c:pt idx="878">
                  <c:v>35.120000000000005</c:v>
                </c:pt>
                <c:pt idx="879">
                  <c:v>35.160000000000004</c:v>
                </c:pt>
                <c:pt idx="880">
                  <c:v>35.200000000000003</c:v>
                </c:pt>
                <c:pt idx="881">
                  <c:v>35.24</c:v>
                </c:pt>
                <c:pt idx="882">
                  <c:v>35.28</c:v>
                </c:pt>
                <c:pt idx="883">
                  <c:v>35.32</c:v>
                </c:pt>
                <c:pt idx="884">
                  <c:v>35.36</c:v>
                </c:pt>
                <c:pt idx="885">
                  <c:v>35.4</c:v>
                </c:pt>
                <c:pt idx="886">
                  <c:v>35.44</c:v>
                </c:pt>
                <c:pt idx="887">
                  <c:v>35.480000000000004</c:v>
                </c:pt>
                <c:pt idx="888">
                  <c:v>35.519999999999996</c:v>
                </c:pt>
                <c:pt idx="889">
                  <c:v>35.56</c:v>
                </c:pt>
                <c:pt idx="890">
                  <c:v>35.6</c:v>
                </c:pt>
                <c:pt idx="891">
                  <c:v>35.640000000000008</c:v>
                </c:pt>
                <c:pt idx="892">
                  <c:v>35.680000000000007</c:v>
                </c:pt>
                <c:pt idx="893">
                  <c:v>35.720000000000006</c:v>
                </c:pt>
                <c:pt idx="894">
                  <c:v>35.760000000000005</c:v>
                </c:pt>
                <c:pt idx="895">
                  <c:v>35.800000000000004</c:v>
                </c:pt>
                <c:pt idx="896">
                  <c:v>35.840000000000003</c:v>
                </c:pt>
                <c:pt idx="897">
                  <c:v>35.880000000000003</c:v>
                </c:pt>
                <c:pt idx="898">
                  <c:v>35.92</c:v>
                </c:pt>
                <c:pt idx="899">
                  <c:v>35.96</c:v>
                </c:pt>
                <c:pt idx="900">
                  <c:v>36</c:v>
                </c:pt>
                <c:pt idx="901">
                  <c:v>36.04</c:v>
                </c:pt>
                <c:pt idx="902">
                  <c:v>36.08</c:v>
                </c:pt>
                <c:pt idx="903">
                  <c:v>36.119999999999997</c:v>
                </c:pt>
                <c:pt idx="904">
                  <c:v>36.160000000000004</c:v>
                </c:pt>
                <c:pt idx="905">
                  <c:v>36.199999999999996</c:v>
                </c:pt>
                <c:pt idx="906">
                  <c:v>36.24</c:v>
                </c:pt>
                <c:pt idx="907">
                  <c:v>36.28</c:v>
                </c:pt>
                <c:pt idx="908">
                  <c:v>36.320000000000007</c:v>
                </c:pt>
                <c:pt idx="909">
                  <c:v>36.360000000000007</c:v>
                </c:pt>
                <c:pt idx="910">
                  <c:v>36.400000000000006</c:v>
                </c:pt>
                <c:pt idx="911">
                  <c:v>36.440000000000005</c:v>
                </c:pt>
                <c:pt idx="912">
                  <c:v>36.480000000000004</c:v>
                </c:pt>
                <c:pt idx="913">
                  <c:v>36.520000000000003</c:v>
                </c:pt>
                <c:pt idx="914">
                  <c:v>36.56</c:v>
                </c:pt>
                <c:pt idx="915">
                  <c:v>36.6</c:v>
                </c:pt>
                <c:pt idx="916">
                  <c:v>36.64</c:v>
                </c:pt>
                <c:pt idx="917">
                  <c:v>36.68</c:v>
                </c:pt>
                <c:pt idx="918">
                  <c:v>36.72</c:v>
                </c:pt>
                <c:pt idx="919">
                  <c:v>36.76</c:v>
                </c:pt>
                <c:pt idx="920">
                  <c:v>36.799999999999997</c:v>
                </c:pt>
                <c:pt idx="921">
                  <c:v>36.840000000000003</c:v>
                </c:pt>
                <c:pt idx="922">
                  <c:v>36.880000000000003</c:v>
                </c:pt>
                <c:pt idx="923">
                  <c:v>36.920000000000009</c:v>
                </c:pt>
                <c:pt idx="924">
                  <c:v>36.96</c:v>
                </c:pt>
                <c:pt idx="925">
                  <c:v>37.000000000000007</c:v>
                </c:pt>
                <c:pt idx="926">
                  <c:v>37.040000000000006</c:v>
                </c:pt>
                <c:pt idx="927">
                  <c:v>37.080000000000005</c:v>
                </c:pt>
                <c:pt idx="928">
                  <c:v>37.120000000000005</c:v>
                </c:pt>
                <c:pt idx="929">
                  <c:v>37.160000000000004</c:v>
                </c:pt>
                <c:pt idx="930">
                  <c:v>37.200000000000003</c:v>
                </c:pt>
                <c:pt idx="931">
                  <c:v>37.24</c:v>
                </c:pt>
                <c:pt idx="932">
                  <c:v>37.28</c:v>
                </c:pt>
                <c:pt idx="933">
                  <c:v>37.32</c:v>
                </c:pt>
                <c:pt idx="934">
                  <c:v>37.36</c:v>
                </c:pt>
                <c:pt idx="935">
                  <c:v>37.4</c:v>
                </c:pt>
                <c:pt idx="936">
                  <c:v>37.44</c:v>
                </c:pt>
                <c:pt idx="937">
                  <c:v>37.479999999999997</c:v>
                </c:pt>
                <c:pt idx="938">
                  <c:v>37.520000000000003</c:v>
                </c:pt>
                <c:pt idx="939">
                  <c:v>37.56</c:v>
                </c:pt>
                <c:pt idx="940">
                  <c:v>37.600000000000009</c:v>
                </c:pt>
                <c:pt idx="941">
                  <c:v>37.64</c:v>
                </c:pt>
                <c:pt idx="942">
                  <c:v>37.680000000000007</c:v>
                </c:pt>
                <c:pt idx="943">
                  <c:v>37.720000000000006</c:v>
                </c:pt>
                <c:pt idx="944">
                  <c:v>37.760000000000005</c:v>
                </c:pt>
                <c:pt idx="945">
                  <c:v>37.800000000000004</c:v>
                </c:pt>
                <c:pt idx="946">
                  <c:v>37.840000000000003</c:v>
                </c:pt>
                <c:pt idx="947">
                  <c:v>37.880000000000003</c:v>
                </c:pt>
                <c:pt idx="948">
                  <c:v>37.92</c:v>
                </c:pt>
                <c:pt idx="949">
                  <c:v>37.96</c:v>
                </c:pt>
                <c:pt idx="950">
                  <c:v>38</c:v>
                </c:pt>
                <c:pt idx="951">
                  <c:v>38.04</c:v>
                </c:pt>
                <c:pt idx="952">
                  <c:v>38.08</c:v>
                </c:pt>
                <c:pt idx="953">
                  <c:v>38.119999999999997</c:v>
                </c:pt>
                <c:pt idx="954">
                  <c:v>38.160000000000004</c:v>
                </c:pt>
                <c:pt idx="955">
                  <c:v>38.200000000000003</c:v>
                </c:pt>
                <c:pt idx="956">
                  <c:v>38.24</c:v>
                </c:pt>
                <c:pt idx="957">
                  <c:v>38.280000000000008</c:v>
                </c:pt>
                <c:pt idx="958">
                  <c:v>38.32</c:v>
                </c:pt>
                <c:pt idx="959">
                  <c:v>38.360000000000007</c:v>
                </c:pt>
                <c:pt idx="960">
                  <c:v>38.4</c:v>
                </c:pt>
                <c:pt idx="961">
                  <c:v>38.440000000000005</c:v>
                </c:pt>
                <c:pt idx="962">
                  <c:v>38.480000000000004</c:v>
                </c:pt>
                <c:pt idx="963">
                  <c:v>38.520000000000003</c:v>
                </c:pt>
                <c:pt idx="964">
                  <c:v>38.56</c:v>
                </c:pt>
                <c:pt idx="965">
                  <c:v>38.6</c:v>
                </c:pt>
                <c:pt idx="966">
                  <c:v>38.64</c:v>
                </c:pt>
                <c:pt idx="967">
                  <c:v>38.68</c:v>
                </c:pt>
                <c:pt idx="968">
                  <c:v>38.72</c:v>
                </c:pt>
                <c:pt idx="969">
                  <c:v>38.760000000000005</c:v>
                </c:pt>
                <c:pt idx="970">
                  <c:v>38.800000000000004</c:v>
                </c:pt>
                <c:pt idx="971">
                  <c:v>38.840000000000003</c:v>
                </c:pt>
                <c:pt idx="972">
                  <c:v>38.880000000000003</c:v>
                </c:pt>
                <c:pt idx="973">
                  <c:v>38.92</c:v>
                </c:pt>
                <c:pt idx="974">
                  <c:v>38.960000000000008</c:v>
                </c:pt>
                <c:pt idx="975">
                  <c:v>39</c:v>
                </c:pt>
                <c:pt idx="976">
                  <c:v>39.040000000000006</c:v>
                </c:pt>
                <c:pt idx="977">
                  <c:v>39.08</c:v>
                </c:pt>
                <c:pt idx="978">
                  <c:v>39.120000000000005</c:v>
                </c:pt>
                <c:pt idx="979">
                  <c:v>39.160000000000004</c:v>
                </c:pt>
                <c:pt idx="980">
                  <c:v>39.200000000000003</c:v>
                </c:pt>
                <c:pt idx="981">
                  <c:v>39.24</c:v>
                </c:pt>
                <c:pt idx="982">
                  <c:v>39.28</c:v>
                </c:pt>
                <c:pt idx="983">
                  <c:v>39.32</c:v>
                </c:pt>
                <c:pt idx="984">
                  <c:v>39.36</c:v>
                </c:pt>
                <c:pt idx="985">
                  <c:v>39.400000000000006</c:v>
                </c:pt>
                <c:pt idx="986">
                  <c:v>39.440000000000005</c:v>
                </c:pt>
                <c:pt idx="987">
                  <c:v>39.480000000000004</c:v>
                </c:pt>
                <c:pt idx="988">
                  <c:v>39.520000000000003</c:v>
                </c:pt>
                <c:pt idx="989">
                  <c:v>39.56</c:v>
                </c:pt>
                <c:pt idx="990">
                  <c:v>39.6</c:v>
                </c:pt>
                <c:pt idx="991">
                  <c:v>39.64</c:v>
                </c:pt>
                <c:pt idx="992">
                  <c:v>39.68</c:v>
                </c:pt>
                <c:pt idx="993">
                  <c:v>39.720000000000006</c:v>
                </c:pt>
                <c:pt idx="994">
                  <c:v>39.76</c:v>
                </c:pt>
                <c:pt idx="995">
                  <c:v>39.800000000000004</c:v>
                </c:pt>
                <c:pt idx="996">
                  <c:v>39.840000000000003</c:v>
                </c:pt>
                <c:pt idx="997">
                  <c:v>39.880000000000003</c:v>
                </c:pt>
                <c:pt idx="998">
                  <c:v>39.92</c:v>
                </c:pt>
                <c:pt idx="999">
                  <c:v>39.96</c:v>
                </c:pt>
                <c:pt idx="1000">
                  <c:v>40</c:v>
                </c:pt>
                <c:pt idx="1001">
                  <c:v>40.040000000000006</c:v>
                </c:pt>
                <c:pt idx="1002">
                  <c:v>40.080000000000005</c:v>
                </c:pt>
                <c:pt idx="1003">
                  <c:v>40.120000000000005</c:v>
                </c:pt>
                <c:pt idx="1004">
                  <c:v>40.160000000000004</c:v>
                </c:pt>
                <c:pt idx="1005">
                  <c:v>40.200000000000003</c:v>
                </c:pt>
                <c:pt idx="1006">
                  <c:v>40.24</c:v>
                </c:pt>
                <c:pt idx="1007">
                  <c:v>40.28</c:v>
                </c:pt>
                <c:pt idx="1008">
                  <c:v>40.32</c:v>
                </c:pt>
                <c:pt idx="1009">
                  <c:v>40.36</c:v>
                </c:pt>
                <c:pt idx="1010">
                  <c:v>40.400000000000006</c:v>
                </c:pt>
                <c:pt idx="1011">
                  <c:v>40.44</c:v>
                </c:pt>
                <c:pt idx="1012">
                  <c:v>40.480000000000004</c:v>
                </c:pt>
                <c:pt idx="1013">
                  <c:v>40.519999999999996</c:v>
                </c:pt>
                <c:pt idx="1014">
                  <c:v>40.56</c:v>
                </c:pt>
                <c:pt idx="1015">
                  <c:v>40.6</c:v>
                </c:pt>
                <c:pt idx="1016">
                  <c:v>40.64</c:v>
                </c:pt>
                <c:pt idx="1017">
                  <c:v>40.680000000000007</c:v>
                </c:pt>
                <c:pt idx="1018">
                  <c:v>40.720000000000006</c:v>
                </c:pt>
                <c:pt idx="1019">
                  <c:v>40.760000000000005</c:v>
                </c:pt>
                <c:pt idx="1020">
                  <c:v>40.800000000000004</c:v>
                </c:pt>
                <c:pt idx="1021">
                  <c:v>40.840000000000003</c:v>
                </c:pt>
                <c:pt idx="1022">
                  <c:v>40.880000000000003</c:v>
                </c:pt>
                <c:pt idx="1023">
                  <c:v>40.92</c:v>
                </c:pt>
                <c:pt idx="1024">
                  <c:v>40.96</c:v>
                </c:pt>
                <c:pt idx="1025">
                  <c:v>41</c:v>
                </c:pt>
                <c:pt idx="1026">
                  <c:v>41.04</c:v>
                </c:pt>
                <c:pt idx="1027">
                  <c:v>41.080000000000005</c:v>
                </c:pt>
                <c:pt idx="1028">
                  <c:v>41.12</c:v>
                </c:pt>
                <c:pt idx="1029">
                  <c:v>41.160000000000004</c:v>
                </c:pt>
                <c:pt idx="1030">
                  <c:v>41.199999999999996</c:v>
                </c:pt>
                <c:pt idx="1031">
                  <c:v>41.24</c:v>
                </c:pt>
                <c:pt idx="1032">
                  <c:v>41.28</c:v>
                </c:pt>
                <c:pt idx="1033">
                  <c:v>41.320000000000007</c:v>
                </c:pt>
                <c:pt idx="1034">
                  <c:v>41.360000000000007</c:v>
                </c:pt>
                <c:pt idx="1035">
                  <c:v>41.400000000000006</c:v>
                </c:pt>
                <c:pt idx="1036">
                  <c:v>41.440000000000005</c:v>
                </c:pt>
                <c:pt idx="1037">
                  <c:v>41.480000000000004</c:v>
                </c:pt>
                <c:pt idx="1038">
                  <c:v>41.52</c:v>
                </c:pt>
                <c:pt idx="1039">
                  <c:v>41.56</c:v>
                </c:pt>
                <c:pt idx="1040">
                  <c:v>41.6</c:v>
                </c:pt>
                <c:pt idx="1041">
                  <c:v>41.64</c:v>
                </c:pt>
                <c:pt idx="1042">
                  <c:v>41.68</c:v>
                </c:pt>
                <c:pt idx="1043">
                  <c:v>41.72</c:v>
                </c:pt>
                <c:pt idx="1044">
                  <c:v>41.76</c:v>
                </c:pt>
                <c:pt idx="1045">
                  <c:v>41.8</c:v>
                </c:pt>
                <c:pt idx="1046">
                  <c:v>41.84</c:v>
                </c:pt>
                <c:pt idx="1047">
                  <c:v>41.879999999999995</c:v>
                </c:pt>
                <c:pt idx="1048">
                  <c:v>41.92</c:v>
                </c:pt>
                <c:pt idx="1049">
                  <c:v>41.960000000000008</c:v>
                </c:pt>
                <c:pt idx="1050">
                  <c:v>42.000000000000007</c:v>
                </c:pt>
                <c:pt idx="1051">
                  <c:v>42.040000000000006</c:v>
                </c:pt>
                <c:pt idx="1052">
                  <c:v>42.080000000000005</c:v>
                </c:pt>
                <c:pt idx="1053">
                  <c:v>42.120000000000005</c:v>
                </c:pt>
                <c:pt idx="1054">
                  <c:v>42.160000000000004</c:v>
                </c:pt>
                <c:pt idx="1055">
                  <c:v>42.2</c:v>
                </c:pt>
                <c:pt idx="1056">
                  <c:v>42.24</c:v>
                </c:pt>
                <c:pt idx="1057">
                  <c:v>42.28</c:v>
                </c:pt>
                <c:pt idx="1058">
                  <c:v>42.32</c:v>
                </c:pt>
                <c:pt idx="1059">
                  <c:v>42.36</c:v>
                </c:pt>
                <c:pt idx="1060">
                  <c:v>42.4</c:v>
                </c:pt>
                <c:pt idx="1061">
                  <c:v>42.44</c:v>
                </c:pt>
                <c:pt idx="1062">
                  <c:v>42.48</c:v>
                </c:pt>
                <c:pt idx="1063">
                  <c:v>42.519999999999996</c:v>
                </c:pt>
                <c:pt idx="1064">
                  <c:v>42.56</c:v>
                </c:pt>
                <c:pt idx="1065">
                  <c:v>42.600000000000009</c:v>
                </c:pt>
                <c:pt idx="1066">
                  <c:v>42.640000000000008</c:v>
                </c:pt>
                <c:pt idx="1067">
                  <c:v>42.680000000000007</c:v>
                </c:pt>
                <c:pt idx="1068">
                  <c:v>42.720000000000006</c:v>
                </c:pt>
                <c:pt idx="1069">
                  <c:v>42.760000000000005</c:v>
                </c:pt>
                <c:pt idx="1070">
                  <c:v>42.800000000000004</c:v>
                </c:pt>
                <c:pt idx="1071">
                  <c:v>42.84</c:v>
                </c:pt>
                <c:pt idx="1072">
                  <c:v>42.88</c:v>
                </c:pt>
                <c:pt idx="1073">
                  <c:v>42.92</c:v>
                </c:pt>
                <c:pt idx="1074">
                  <c:v>42.96</c:v>
                </c:pt>
                <c:pt idx="1075">
                  <c:v>43</c:v>
                </c:pt>
                <c:pt idx="1076">
                  <c:v>43.04</c:v>
                </c:pt>
                <c:pt idx="1077">
                  <c:v>43.08</c:v>
                </c:pt>
                <c:pt idx="1078">
                  <c:v>43.12</c:v>
                </c:pt>
                <c:pt idx="1079">
                  <c:v>43.16</c:v>
                </c:pt>
                <c:pt idx="1080">
                  <c:v>43.2</c:v>
                </c:pt>
                <c:pt idx="1081">
                  <c:v>43.24</c:v>
                </c:pt>
                <c:pt idx="1082">
                  <c:v>43.280000000000008</c:v>
                </c:pt>
                <c:pt idx="1083">
                  <c:v>43.32</c:v>
                </c:pt>
                <c:pt idx="1084">
                  <c:v>43.360000000000007</c:v>
                </c:pt>
                <c:pt idx="1085">
                  <c:v>43.400000000000006</c:v>
                </c:pt>
                <c:pt idx="1086">
                  <c:v>43.440000000000005</c:v>
                </c:pt>
                <c:pt idx="1087">
                  <c:v>43.480000000000004</c:v>
                </c:pt>
                <c:pt idx="1088">
                  <c:v>43.52</c:v>
                </c:pt>
                <c:pt idx="1089">
                  <c:v>43.56</c:v>
                </c:pt>
                <c:pt idx="1090">
                  <c:v>43.6</c:v>
                </c:pt>
                <c:pt idx="1091">
                  <c:v>43.64</c:v>
                </c:pt>
                <c:pt idx="1092">
                  <c:v>43.68</c:v>
                </c:pt>
                <c:pt idx="1093">
                  <c:v>43.72</c:v>
                </c:pt>
                <c:pt idx="1094">
                  <c:v>43.76</c:v>
                </c:pt>
                <c:pt idx="1095">
                  <c:v>43.800000000000004</c:v>
                </c:pt>
                <c:pt idx="1096">
                  <c:v>43.84</c:v>
                </c:pt>
                <c:pt idx="1097">
                  <c:v>43.88</c:v>
                </c:pt>
                <c:pt idx="1098">
                  <c:v>43.92</c:v>
                </c:pt>
                <c:pt idx="1099">
                  <c:v>43.960000000000008</c:v>
                </c:pt>
                <c:pt idx="1100">
                  <c:v>44</c:v>
                </c:pt>
                <c:pt idx="1101">
                  <c:v>44.040000000000006</c:v>
                </c:pt>
                <c:pt idx="1102">
                  <c:v>44.080000000000005</c:v>
                </c:pt>
                <c:pt idx="1103">
                  <c:v>44.120000000000005</c:v>
                </c:pt>
                <c:pt idx="1104">
                  <c:v>44.160000000000004</c:v>
                </c:pt>
                <c:pt idx="1105">
                  <c:v>44.2</c:v>
                </c:pt>
                <c:pt idx="1106">
                  <c:v>44.24</c:v>
                </c:pt>
                <c:pt idx="1107">
                  <c:v>44.28</c:v>
                </c:pt>
                <c:pt idx="1108">
                  <c:v>44.32</c:v>
                </c:pt>
                <c:pt idx="1109">
                  <c:v>44.36</c:v>
                </c:pt>
                <c:pt idx="1110">
                  <c:v>44.4</c:v>
                </c:pt>
                <c:pt idx="1111">
                  <c:v>44.440000000000005</c:v>
                </c:pt>
                <c:pt idx="1112">
                  <c:v>44.480000000000004</c:v>
                </c:pt>
                <c:pt idx="1113">
                  <c:v>44.52</c:v>
                </c:pt>
                <c:pt idx="1114">
                  <c:v>44.56</c:v>
                </c:pt>
                <c:pt idx="1115">
                  <c:v>44.6</c:v>
                </c:pt>
                <c:pt idx="1116">
                  <c:v>44.64</c:v>
                </c:pt>
                <c:pt idx="1117">
                  <c:v>44.68</c:v>
                </c:pt>
                <c:pt idx="1118">
                  <c:v>44.720000000000006</c:v>
                </c:pt>
                <c:pt idx="1119">
                  <c:v>44.760000000000005</c:v>
                </c:pt>
                <c:pt idx="1120">
                  <c:v>44.800000000000004</c:v>
                </c:pt>
                <c:pt idx="1121">
                  <c:v>44.84</c:v>
                </c:pt>
                <c:pt idx="1122">
                  <c:v>44.88</c:v>
                </c:pt>
                <c:pt idx="1123">
                  <c:v>44.92</c:v>
                </c:pt>
                <c:pt idx="1124">
                  <c:v>44.96</c:v>
                </c:pt>
                <c:pt idx="1125">
                  <c:v>45</c:v>
                </c:pt>
                <c:pt idx="1126">
                  <c:v>45.04</c:v>
                </c:pt>
                <c:pt idx="1127">
                  <c:v>45.080000000000005</c:v>
                </c:pt>
                <c:pt idx="1128">
                  <c:v>45.120000000000005</c:v>
                </c:pt>
                <c:pt idx="1129">
                  <c:v>45.160000000000004</c:v>
                </c:pt>
                <c:pt idx="1130">
                  <c:v>45.2</c:v>
                </c:pt>
                <c:pt idx="1131">
                  <c:v>45.24</c:v>
                </c:pt>
                <c:pt idx="1132">
                  <c:v>45.28</c:v>
                </c:pt>
                <c:pt idx="1133">
                  <c:v>45.32</c:v>
                </c:pt>
                <c:pt idx="1134">
                  <c:v>45.36</c:v>
                </c:pt>
                <c:pt idx="1135">
                  <c:v>45.400000000000006</c:v>
                </c:pt>
                <c:pt idx="1136">
                  <c:v>45.44</c:v>
                </c:pt>
                <c:pt idx="1137">
                  <c:v>45.480000000000004</c:v>
                </c:pt>
                <c:pt idx="1138">
                  <c:v>45.52</c:v>
                </c:pt>
                <c:pt idx="1139">
                  <c:v>45.56</c:v>
                </c:pt>
                <c:pt idx="1140">
                  <c:v>45.6</c:v>
                </c:pt>
                <c:pt idx="1141">
                  <c:v>45.64</c:v>
                </c:pt>
                <c:pt idx="1142">
                  <c:v>45.68</c:v>
                </c:pt>
                <c:pt idx="1143">
                  <c:v>45.720000000000006</c:v>
                </c:pt>
                <c:pt idx="1144">
                  <c:v>45.760000000000005</c:v>
                </c:pt>
                <c:pt idx="1145">
                  <c:v>45.800000000000004</c:v>
                </c:pt>
                <c:pt idx="1146">
                  <c:v>45.84</c:v>
                </c:pt>
                <c:pt idx="1147">
                  <c:v>45.88</c:v>
                </c:pt>
                <c:pt idx="1148">
                  <c:v>45.92</c:v>
                </c:pt>
                <c:pt idx="1149">
                  <c:v>45.96</c:v>
                </c:pt>
                <c:pt idx="1150">
                  <c:v>46</c:v>
                </c:pt>
                <c:pt idx="1151">
                  <c:v>46.04</c:v>
                </c:pt>
                <c:pt idx="1152">
                  <c:v>46.080000000000005</c:v>
                </c:pt>
                <c:pt idx="1153">
                  <c:v>46.12</c:v>
                </c:pt>
                <c:pt idx="1154">
                  <c:v>46.160000000000004</c:v>
                </c:pt>
                <c:pt idx="1155">
                  <c:v>46.2</c:v>
                </c:pt>
                <c:pt idx="1156">
                  <c:v>46.24</c:v>
                </c:pt>
                <c:pt idx="1157">
                  <c:v>46.28</c:v>
                </c:pt>
                <c:pt idx="1158">
                  <c:v>46.32</c:v>
                </c:pt>
                <c:pt idx="1159">
                  <c:v>46.360000000000007</c:v>
                </c:pt>
                <c:pt idx="1160">
                  <c:v>46.400000000000006</c:v>
                </c:pt>
                <c:pt idx="1161">
                  <c:v>46.440000000000005</c:v>
                </c:pt>
                <c:pt idx="1162">
                  <c:v>46.480000000000004</c:v>
                </c:pt>
                <c:pt idx="1163">
                  <c:v>46.52</c:v>
                </c:pt>
                <c:pt idx="1164">
                  <c:v>46.56</c:v>
                </c:pt>
                <c:pt idx="1165">
                  <c:v>46.6</c:v>
                </c:pt>
                <c:pt idx="1166">
                  <c:v>46.64</c:v>
                </c:pt>
                <c:pt idx="1167">
                  <c:v>46.68</c:v>
                </c:pt>
                <c:pt idx="1168">
                  <c:v>46.72</c:v>
                </c:pt>
                <c:pt idx="1169">
                  <c:v>46.76</c:v>
                </c:pt>
                <c:pt idx="1170">
                  <c:v>46.8</c:v>
                </c:pt>
                <c:pt idx="1171">
                  <c:v>46.84</c:v>
                </c:pt>
                <c:pt idx="1172">
                  <c:v>46.88</c:v>
                </c:pt>
                <c:pt idx="1173">
                  <c:v>46.92</c:v>
                </c:pt>
                <c:pt idx="1174">
                  <c:v>46.96</c:v>
                </c:pt>
                <c:pt idx="1175">
                  <c:v>47.000000000000007</c:v>
                </c:pt>
                <c:pt idx="1176">
                  <c:v>47.040000000000006</c:v>
                </c:pt>
                <c:pt idx="1177">
                  <c:v>47.080000000000005</c:v>
                </c:pt>
                <c:pt idx="1178">
                  <c:v>47.120000000000005</c:v>
                </c:pt>
                <c:pt idx="1179">
                  <c:v>47.160000000000004</c:v>
                </c:pt>
                <c:pt idx="1180">
                  <c:v>47.2</c:v>
                </c:pt>
                <c:pt idx="1181">
                  <c:v>47.24</c:v>
                </c:pt>
                <c:pt idx="1182">
                  <c:v>47.28</c:v>
                </c:pt>
                <c:pt idx="1183">
                  <c:v>47.32</c:v>
                </c:pt>
                <c:pt idx="1184">
                  <c:v>47.36</c:v>
                </c:pt>
                <c:pt idx="1185">
                  <c:v>47.4</c:v>
                </c:pt>
                <c:pt idx="1186">
                  <c:v>47.44</c:v>
                </c:pt>
                <c:pt idx="1187">
                  <c:v>47.48</c:v>
                </c:pt>
                <c:pt idx="1188">
                  <c:v>47.52</c:v>
                </c:pt>
                <c:pt idx="1189">
                  <c:v>47.56</c:v>
                </c:pt>
                <c:pt idx="1190">
                  <c:v>47.600000000000009</c:v>
                </c:pt>
                <c:pt idx="1191">
                  <c:v>47.640000000000008</c:v>
                </c:pt>
                <c:pt idx="1192">
                  <c:v>47.680000000000007</c:v>
                </c:pt>
                <c:pt idx="1193">
                  <c:v>47.720000000000006</c:v>
                </c:pt>
                <c:pt idx="1194">
                  <c:v>47.760000000000005</c:v>
                </c:pt>
                <c:pt idx="1195">
                  <c:v>47.800000000000004</c:v>
                </c:pt>
                <c:pt idx="1196">
                  <c:v>47.84</c:v>
                </c:pt>
                <c:pt idx="1197">
                  <c:v>47.88</c:v>
                </c:pt>
                <c:pt idx="1198">
                  <c:v>47.92</c:v>
                </c:pt>
                <c:pt idx="1199">
                  <c:v>47.96</c:v>
                </c:pt>
                <c:pt idx="1200">
                  <c:v>48</c:v>
                </c:pt>
                <c:pt idx="1201">
                  <c:v>48.04</c:v>
                </c:pt>
                <c:pt idx="1202">
                  <c:v>48.08</c:v>
                </c:pt>
                <c:pt idx="1203">
                  <c:v>48.12</c:v>
                </c:pt>
                <c:pt idx="1204">
                  <c:v>48.16</c:v>
                </c:pt>
                <c:pt idx="1205">
                  <c:v>48.2</c:v>
                </c:pt>
                <c:pt idx="1206">
                  <c:v>48.24</c:v>
                </c:pt>
                <c:pt idx="1207">
                  <c:v>48.280000000000008</c:v>
                </c:pt>
                <c:pt idx="1208">
                  <c:v>48.320000000000007</c:v>
                </c:pt>
                <c:pt idx="1209">
                  <c:v>48.360000000000007</c:v>
                </c:pt>
                <c:pt idx="1210">
                  <c:v>48.400000000000006</c:v>
                </c:pt>
                <c:pt idx="1211">
                  <c:v>48.440000000000005</c:v>
                </c:pt>
                <c:pt idx="1212">
                  <c:v>48.480000000000004</c:v>
                </c:pt>
                <c:pt idx="1213">
                  <c:v>48.52</c:v>
                </c:pt>
                <c:pt idx="1214">
                  <c:v>48.56</c:v>
                </c:pt>
                <c:pt idx="1215">
                  <c:v>48.6</c:v>
                </c:pt>
                <c:pt idx="1216">
                  <c:v>48.64</c:v>
                </c:pt>
                <c:pt idx="1217">
                  <c:v>48.68</c:v>
                </c:pt>
                <c:pt idx="1218">
                  <c:v>48.72</c:v>
                </c:pt>
                <c:pt idx="1219">
                  <c:v>48.76</c:v>
                </c:pt>
                <c:pt idx="1220">
                  <c:v>48.8</c:v>
                </c:pt>
                <c:pt idx="1221">
                  <c:v>48.84</c:v>
                </c:pt>
                <c:pt idx="1222">
                  <c:v>48.88</c:v>
                </c:pt>
                <c:pt idx="1223">
                  <c:v>48.92</c:v>
                </c:pt>
                <c:pt idx="1224">
                  <c:v>48.960000000000008</c:v>
                </c:pt>
                <c:pt idx="1225">
                  <c:v>49.000000000000007</c:v>
                </c:pt>
                <c:pt idx="1226">
                  <c:v>49.040000000000006</c:v>
                </c:pt>
                <c:pt idx="1227">
                  <c:v>49.080000000000005</c:v>
                </c:pt>
                <c:pt idx="1228">
                  <c:v>49.120000000000005</c:v>
                </c:pt>
                <c:pt idx="1229">
                  <c:v>49.160000000000004</c:v>
                </c:pt>
                <c:pt idx="1230">
                  <c:v>49.2</c:v>
                </c:pt>
                <c:pt idx="1231">
                  <c:v>49.24</c:v>
                </c:pt>
                <c:pt idx="1232">
                  <c:v>49.28</c:v>
                </c:pt>
                <c:pt idx="1233">
                  <c:v>49.32</c:v>
                </c:pt>
                <c:pt idx="1234">
                  <c:v>49.36</c:v>
                </c:pt>
                <c:pt idx="1235">
                  <c:v>49.4</c:v>
                </c:pt>
                <c:pt idx="1236">
                  <c:v>49.44</c:v>
                </c:pt>
                <c:pt idx="1237">
                  <c:v>49.480000000000004</c:v>
                </c:pt>
                <c:pt idx="1238">
                  <c:v>49.52</c:v>
                </c:pt>
                <c:pt idx="1239">
                  <c:v>49.56</c:v>
                </c:pt>
                <c:pt idx="1240">
                  <c:v>49.6</c:v>
                </c:pt>
                <c:pt idx="1241">
                  <c:v>49.64</c:v>
                </c:pt>
                <c:pt idx="1242">
                  <c:v>49.680000000000007</c:v>
                </c:pt>
                <c:pt idx="1243">
                  <c:v>49.720000000000006</c:v>
                </c:pt>
                <c:pt idx="1244">
                  <c:v>49.760000000000005</c:v>
                </c:pt>
                <c:pt idx="1245">
                  <c:v>49.800000000000004</c:v>
                </c:pt>
                <c:pt idx="1246">
                  <c:v>49.84</c:v>
                </c:pt>
                <c:pt idx="1247">
                  <c:v>49.88</c:v>
                </c:pt>
                <c:pt idx="1248">
                  <c:v>49.92</c:v>
                </c:pt>
                <c:pt idx="1249">
                  <c:v>49.96</c:v>
                </c:pt>
                <c:pt idx="1250">
                  <c:v>50</c:v>
                </c:pt>
                <c:pt idx="1251">
                  <c:v>50.04</c:v>
                </c:pt>
                <c:pt idx="1252">
                  <c:v>50.08</c:v>
                </c:pt>
                <c:pt idx="1253">
                  <c:v>50.120000000000005</c:v>
                </c:pt>
                <c:pt idx="1254">
                  <c:v>50.160000000000004</c:v>
                </c:pt>
                <c:pt idx="1255">
                  <c:v>50.2</c:v>
                </c:pt>
                <c:pt idx="1256">
                  <c:v>50.24</c:v>
                </c:pt>
                <c:pt idx="1257">
                  <c:v>50.28</c:v>
                </c:pt>
                <c:pt idx="1258">
                  <c:v>50.32</c:v>
                </c:pt>
                <c:pt idx="1259">
                  <c:v>50.360000000000007</c:v>
                </c:pt>
                <c:pt idx="1260">
                  <c:v>50.400000000000006</c:v>
                </c:pt>
                <c:pt idx="1261">
                  <c:v>50.440000000000005</c:v>
                </c:pt>
                <c:pt idx="1262">
                  <c:v>50.480000000000004</c:v>
                </c:pt>
                <c:pt idx="1263">
                  <c:v>50.52</c:v>
                </c:pt>
                <c:pt idx="1264">
                  <c:v>50.56</c:v>
                </c:pt>
                <c:pt idx="1265">
                  <c:v>50.6</c:v>
                </c:pt>
                <c:pt idx="1266">
                  <c:v>50.64</c:v>
                </c:pt>
                <c:pt idx="1267">
                  <c:v>50.68</c:v>
                </c:pt>
                <c:pt idx="1268">
                  <c:v>50.72</c:v>
                </c:pt>
                <c:pt idx="1269">
                  <c:v>50.760000000000005</c:v>
                </c:pt>
                <c:pt idx="1270">
                  <c:v>50.800000000000004</c:v>
                </c:pt>
                <c:pt idx="1271">
                  <c:v>50.84</c:v>
                </c:pt>
                <c:pt idx="1272">
                  <c:v>50.88</c:v>
                </c:pt>
                <c:pt idx="1273">
                  <c:v>50.92</c:v>
                </c:pt>
                <c:pt idx="1274">
                  <c:v>50.96</c:v>
                </c:pt>
                <c:pt idx="1275">
                  <c:v>51</c:v>
                </c:pt>
                <c:pt idx="1276">
                  <c:v>51.04</c:v>
                </c:pt>
                <c:pt idx="1277">
                  <c:v>51.080000000000005</c:v>
                </c:pt>
                <c:pt idx="1278">
                  <c:v>51.120000000000005</c:v>
                </c:pt>
                <c:pt idx="1279">
                  <c:v>51.160000000000004</c:v>
                </c:pt>
                <c:pt idx="1280">
                  <c:v>51.2</c:v>
                </c:pt>
                <c:pt idx="1281">
                  <c:v>51.24</c:v>
                </c:pt>
                <c:pt idx="1282">
                  <c:v>51.28</c:v>
                </c:pt>
                <c:pt idx="1283">
                  <c:v>51.32</c:v>
                </c:pt>
                <c:pt idx="1284">
                  <c:v>51.36</c:v>
                </c:pt>
                <c:pt idx="1285">
                  <c:v>51.400000000000006</c:v>
                </c:pt>
                <c:pt idx="1286">
                  <c:v>51.440000000000005</c:v>
                </c:pt>
                <c:pt idx="1287">
                  <c:v>51.480000000000004</c:v>
                </c:pt>
                <c:pt idx="1288">
                  <c:v>51.52</c:v>
                </c:pt>
                <c:pt idx="1289">
                  <c:v>51.56</c:v>
                </c:pt>
                <c:pt idx="1290">
                  <c:v>51.6</c:v>
                </c:pt>
                <c:pt idx="1291">
                  <c:v>51.64</c:v>
                </c:pt>
                <c:pt idx="1292">
                  <c:v>51.68</c:v>
                </c:pt>
                <c:pt idx="1293">
                  <c:v>51.72</c:v>
                </c:pt>
                <c:pt idx="1294">
                  <c:v>51.760000000000005</c:v>
                </c:pt>
                <c:pt idx="1295">
                  <c:v>51.800000000000004</c:v>
                </c:pt>
                <c:pt idx="1296">
                  <c:v>51.84</c:v>
                </c:pt>
                <c:pt idx="1297">
                  <c:v>51.88</c:v>
                </c:pt>
                <c:pt idx="1298">
                  <c:v>51.92</c:v>
                </c:pt>
                <c:pt idx="1299">
                  <c:v>51.96</c:v>
                </c:pt>
                <c:pt idx="1300">
                  <c:v>52.000000000000007</c:v>
                </c:pt>
                <c:pt idx="1301">
                  <c:v>52.040000000000006</c:v>
                </c:pt>
                <c:pt idx="1302">
                  <c:v>52.080000000000005</c:v>
                </c:pt>
                <c:pt idx="1303">
                  <c:v>52.120000000000005</c:v>
                </c:pt>
                <c:pt idx="1304">
                  <c:v>52.160000000000004</c:v>
                </c:pt>
                <c:pt idx="1305">
                  <c:v>52.2</c:v>
                </c:pt>
                <c:pt idx="1306">
                  <c:v>52.24</c:v>
                </c:pt>
                <c:pt idx="1307">
                  <c:v>52.28</c:v>
                </c:pt>
                <c:pt idx="1308">
                  <c:v>52.32</c:v>
                </c:pt>
                <c:pt idx="1309">
                  <c:v>52.36</c:v>
                </c:pt>
                <c:pt idx="1310">
                  <c:v>52.4</c:v>
                </c:pt>
                <c:pt idx="1311">
                  <c:v>52.44</c:v>
                </c:pt>
                <c:pt idx="1312">
                  <c:v>52.48</c:v>
                </c:pt>
                <c:pt idx="1313">
                  <c:v>52.52</c:v>
                </c:pt>
                <c:pt idx="1314">
                  <c:v>52.56</c:v>
                </c:pt>
                <c:pt idx="1315">
                  <c:v>52.6</c:v>
                </c:pt>
                <c:pt idx="1316">
                  <c:v>52.640000000000008</c:v>
                </c:pt>
                <c:pt idx="1317">
                  <c:v>52.680000000000007</c:v>
                </c:pt>
                <c:pt idx="1318">
                  <c:v>52.720000000000006</c:v>
                </c:pt>
                <c:pt idx="1319">
                  <c:v>52.760000000000005</c:v>
                </c:pt>
                <c:pt idx="1320">
                  <c:v>52.800000000000004</c:v>
                </c:pt>
                <c:pt idx="1321">
                  <c:v>52.84</c:v>
                </c:pt>
                <c:pt idx="1322">
                  <c:v>52.88</c:v>
                </c:pt>
                <c:pt idx="1323">
                  <c:v>52.92</c:v>
                </c:pt>
                <c:pt idx="1324">
                  <c:v>52.96</c:v>
                </c:pt>
                <c:pt idx="1325">
                  <c:v>53</c:v>
                </c:pt>
                <c:pt idx="1326">
                  <c:v>53.04</c:v>
                </c:pt>
                <c:pt idx="1327">
                  <c:v>53.08</c:v>
                </c:pt>
                <c:pt idx="1328">
                  <c:v>53.12</c:v>
                </c:pt>
                <c:pt idx="1329">
                  <c:v>53.16</c:v>
                </c:pt>
                <c:pt idx="1330">
                  <c:v>53.2</c:v>
                </c:pt>
                <c:pt idx="1331">
                  <c:v>53.24</c:v>
                </c:pt>
                <c:pt idx="1332">
                  <c:v>53.280000000000008</c:v>
                </c:pt>
                <c:pt idx="1333">
                  <c:v>53.320000000000007</c:v>
                </c:pt>
                <c:pt idx="1334">
                  <c:v>53.360000000000007</c:v>
                </c:pt>
                <c:pt idx="1335">
                  <c:v>53.400000000000006</c:v>
                </c:pt>
                <c:pt idx="1336">
                  <c:v>53.440000000000005</c:v>
                </c:pt>
                <c:pt idx="1337">
                  <c:v>53.480000000000004</c:v>
                </c:pt>
                <c:pt idx="1338">
                  <c:v>53.52</c:v>
                </c:pt>
                <c:pt idx="1339">
                  <c:v>53.56</c:v>
                </c:pt>
                <c:pt idx="1340">
                  <c:v>53.6</c:v>
                </c:pt>
                <c:pt idx="1341">
                  <c:v>53.64</c:v>
                </c:pt>
                <c:pt idx="1342">
                  <c:v>53.68</c:v>
                </c:pt>
                <c:pt idx="1343">
                  <c:v>53.72</c:v>
                </c:pt>
                <c:pt idx="1344">
                  <c:v>53.76</c:v>
                </c:pt>
                <c:pt idx="1345">
                  <c:v>53.8</c:v>
                </c:pt>
                <c:pt idx="1346">
                  <c:v>53.839999999999996</c:v>
                </c:pt>
                <c:pt idx="1347">
                  <c:v>53.88</c:v>
                </c:pt>
                <c:pt idx="1348">
                  <c:v>53.92</c:v>
                </c:pt>
                <c:pt idx="1349">
                  <c:v>53.960000000000008</c:v>
                </c:pt>
                <c:pt idx="1350">
                  <c:v>54.000000000000007</c:v>
                </c:pt>
                <c:pt idx="1351">
                  <c:v>54.040000000000006</c:v>
                </c:pt>
                <c:pt idx="1352">
                  <c:v>54.080000000000005</c:v>
                </c:pt>
                <c:pt idx="1353">
                  <c:v>54.120000000000005</c:v>
                </c:pt>
                <c:pt idx="1354">
                  <c:v>54.160000000000004</c:v>
                </c:pt>
                <c:pt idx="1355">
                  <c:v>54.2</c:v>
                </c:pt>
                <c:pt idx="1356">
                  <c:v>54.24</c:v>
                </c:pt>
                <c:pt idx="1357">
                  <c:v>54.28</c:v>
                </c:pt>
                <c:pt idx="1358">
                  <c:v>54.32</c:v>
                </c:pt>
                <c:pt idx="1359">
                  <c:v>54.36</c:v>
                </c:pt>
                <c:pt idx="1360">
                  <c:v>54.4</c:v>
                </c:pt>
                <c:pt idx="1361">
                  <c:v>54.44</c:v>
                </c:pt>
                <c:pt idx="1362">
                  <c:v>54.48</c:v>
                </c:pt>
                <c:pt idx="1363">
                  <c:v>54.52</c:v>
                </c:pt>
                <c:pt idx="1364">
                  <c:v>54.560000000000009</c:v>
                </c:pt>
                <c:pt idx="1365">
                  <c:v>54.6</c:v>
                </c:pt>
                <c:pt idx="1366">
                  <c:v>54.640000000000008</c:v>
                </c:pt>
                <c:pt idx="1367">
                  <c:v>54.680000000000007</c:v>
                </c:pt>
                <c:pt idx="1368">
                  <c:v>54.720000000000006</c:v>
                </c:pt>
                <c:pt idx="1369">
                  <c:v>54.760000000000005</c:v>
                </c:pt>
                <c:pt idx="1370">
                  <c:v>54.800000000000004</c:v>
                </c:pt>
                <c:pt idx="1371">
                  <c:v>54.84</c:v>
                </c:pt>
                <c:pt idx="1372">
                  <c:v>54.88</c:v>
                </c:pt>
                <c:pt idx="1373">
                  <c:v>54.92</c:v>
                </c:pt>
                <c:pt idx="1374">
                  <c:v>54.96</c:v>
                </c:pt>
                <c:pt idx="1375">
                  <c:v>55</c:v>
                </c:pt>
                <c:pt idx="1376">
                  <c:v>55.04</c:v>
                </c:pt>
                <c:pt idx="1377">
                  <c:v>55.08</c:v>
                </c:pt>
                <c:pt idx="1378">
                  <c:v>55.12</c:v>
                </c:pt>
                <c:pt idx="1379">
                  <c:v>55.160000000000004</c:v>
                </c:pt>
                <c:pt idx="1380">
                  <c:v>55.2</c:v>
                </c:pt>
                <c:pt idx="1381">
                  <c:v>55.24</c:v>
                </c:pt>
                <c:pt idx="1382">
                  <c:v>55.28</c:v>
                </c:pt>
                <c:pt idx="1383">
                  <c:v>55.320000000000007</c:v>
                </c:pt>
                <c:pt idx="1384">
                  <c:v>55.360000000000007</c:v>
                </c:pt>
                <c:pt idx="1385">
                  <c:v>55.400000000000006</c:v>
                </c:pt>
                <c:pt idx="1386">
                  <c:v>55.440000000000005</c:v>
                </c:pt>
                <c:pt idx="1387">
                  <c:v>55.480000000000004</c:v>
                </c:pt>
                <c:pt idx="1388">
                  <c:v>55.52</c:v>
                </c:pt>
                <c:pt idx="1389">
                  <c:v>55.56</c:v>
                </c:pt>
                <c:pt idx="1390">
                  <c:v>55.6</c:v>
                </c:pt>
                <c:pt idx="1391">
                  <c:v>55.64</c:v>
                </c:pt>
                <c:pt idx="1392">
                  <c:v>55.68</c:v>
                </c:pt>
                <c:pt idx="1393">
                  <c:v>55.72</c:v>
                </c:pt>
                <c:pt idx="1394">
                  <c:v>55.76</c:v>
                </c:pt>
                <c:pt idx="1395">
                  <c:v>55.800000000000004</c:v>
                </c:pt>
                <c:pt idx="1396">
                  <c:v>55.84</c:v>
                </c:pt>
                <c:pt idx="1397">
                  <c:v>55.88</c:v>
                </c:pt>
                <c:pt idx="1398">
                  <c:v>55.92</c:v>
                </c:pt>
                <c:pt idx="1399">
                  <c:v>55.96</c:v>
                </c:pt>
                <c:pt idx="1400">
                  <c:v>56.000000000000007</c:v>
                </c:pt>
                <c:pt idx="1401">
                  <c:v>56.04</c:v>
                </c:pt>
                <c:pt idx="1402">
                  <c:v>56.080000000000005</c:v>
                </c:pt>
                <c:pt idx="1403">
                  <c:v>56.120000000000005</c:v>
                </c:pt>
                <c:pt idx="1404">
                  <c:v>56.160000000000004</c:v>
                </c:pt>
                <c:pt idx="1405">
                  <c:v>56.2</c:v>
                </c:pt>
                <c:pt idx="1406">
                  <c:v>56.24</c:v>
                </c:pt>
                <c:pt idx="1407">
                  <c:v>56.28</c:v>
                </c:pt>
                <c:pt idx="1408">
                  <c:v>56.32</c:v>
                </c:pt>
                <c:pt idx="1409">
                  <c:v>56.36</c:v>
                </c:pt>
                <c:pt idx="1410">
                  <c:v>56.4</c:v>
                </c:pt>
                <c:pt idx="1411">
                  <c:v>56.440000000000005</c:v>
                </c:pt>
                <c:pt idx="1412">
                  <c:v>56.480000000000004</c:v>
                </c:pt>
                <c:pt idx="1413">
                  <c:v>56.52</c:v>
                </c:pt>
                <c:pt idx="1414">
                  <c:v>56.56</c:v>
                </c:pt>
                <c:pt idx="1415">
                  <c:v>56.6</c:v>
                </c:pt>
                <c:pt idx="1416">
                  <c:v>56.64</c:v>
                </c:pt>
                <c:pt idx="1417">
                  <c:v>56.680000000000007</c:v>
                </c:pt>
                <c:pt idx="1418">
                  <c:v>56.72</c:v>
                </c:pt>
                <c:pt idx="1419">
                  <c:v>56.760000000000005</c:v>
                </c:pt>
                <c:pt idx="1420">
                  <c:v>56.800000000000004</c:v>
                </c:pt>
                <c:pt idx="1421">
                  <c:v>56.84</c:v>
                </c:pt>
                <c:pt idx="1422">
                  <c:v>56.88</c:v>
                </c:pt>
                <c:pt idx="1423">
                  <c:v>56.92</c:v>
                </c:pt>
                <c:pt idx="1424">
                  <c:v>56.96</c:v>
                </c:pt>
                <c:pt idx="1425">
                  <c:v>57</c:v>
                </c:pt>
                <c:pt idx="1426">
                  <c:v>57.040000000000006</c:v>
                </c:pt>
                <c:pt idx="1427">
                  <c:v>57.080000000000005</c:v>
                </c:pt>
                <c:pt idx="1428">
                  <c:v>57.120000000000005</c:v>
                </c:pt>
                <c:pt idx="1429">
                  <c:v>57.160000000000004</c:v>
                </c:pt>
                <c:pt idx="1430">
                  <c:v>57.2</c:v>
                </c:pt>
                <c:pt idx="1431">
                  <c:v>57.24</c:v>
                </c:pt>
                <c:pt idx="1432">
                  <c:v>57.28</c:v>
                </c:pt>
                <c:pt idx="1433">
                  <c:v>57.32</c:v>
                </c:pt>
                <c:pt idx="1434">
                  <c:v>57.36</c:v>
                </c:pt>
                <c:pt idx="1435">
                  <c:v>57.4</c:v>
                </c:pt>
                <c:pt idx="1436">
                  <c:v>57.440000000000005</c:v>
                </c:pt>
                <c:pt idx="1437">
                  <c:v>57.480000000000004</c:v>
                </c:pt>
                <c:pt idx="1438">
                  <c:v>57.52</c:v>
                </c:pt>
                <c:pt idx="1439">
                  <c:v>57.56</c:v>
                </c:pt>
                <c:pt idx="1440">
                  <c:v>57.6</c:v>
                </c:pt>
                <c:pt idx="1441">
                  <c:v>57.64</c:v>
                </c:pt>
                <c:pt idx="1442">
                  <c:v>57.680000000000007</c:v>
                </c:pt>
                <c:pt idx="1443">
                  <c:v>57.720000000000006</c:v>
                </c:pt>
                <c:pt idx="1444">
                  <c:v>57.760000000000005</c:v>
                </c:pt>
                <c:pt idx="1445">
                  <c:v>57.800000000000004</c:v>
                </c:pt>
                <c:pt idx="1446">
                  <c:v>57.84</c:v>
                </c:pt>
                <c:pt idx="1447">
                  <c:v>57.88</c:v>
                </c:pt>
                <c:pt idx="1448">
                  <c:v>57.92</c:v>
                </c:pt>
                <c:pt idx="1449">
                  <c:v>57.96</c:v>
                </c:pt>
                <c:pt idx="1450">
                  <c:v>58</c:v>
                </c:pt>
                <c:pt idx="1451">
                  <c:v>58.04</c:v>
                </c:pt>
                <c:pt idx="1452">
                  <c:v>58.08</c:v>
                </c:pt>
                <c:pt idx="1453">
                  <c:v>58.120000000000005</c:v>
                </c:pt>
                <c:pt idx="1454">
                  <c:v>58.16</c:v>
                </c:pt>
                <c:pt idx="1455">
                  <c:v>58.2</c:v>
                </c:pt>
                <c:pt idx="1456">
                  <c:v>58.24</c:v>
                </c:pt>
                <c:pt idx="1457">
                  <c:v>58.28</c:v>
                </c:pt>
                <c:pt idx="1458">
                  <c:v>58.320000000000007</c:v>
                </c:pt>
                <c:pt idx="1459">
                  <c:v>58.360000000000007</c:v>
                </c:pt>
                <c:pt idx="1460">
                  <c:v>58.400000000000006</c:v>
                </c:pt>
                <c:pt idx="1461">
                  <c:v>58.440000000000005</c:v>
                </c:pt>
                <c:pt idx="1462">
                  <c:v>58.480000000000004</c:v>
                </c:pt>
                <c:pt idx="1463">
                  <c:v>58.52</c:v>
                </c:pt>
                <c:pt idx="1464">
                  <c:v>58.56</c:v>
                </c:pt>
                <c:pt idx="1465">
                  <c:v>58.6</c:v>
                </c:pt>
                <c:pt idx="1466">
                  <c:v>58.64</c:v>
                </c:pt>
                <c:pt idx="1467">
                  <c:v>58.68</c:v>
                </c:pt>
                <c:pt idx="1468">
                  <c:v>58.72</c:v>
                </c:pt>
                <c:pt idx="1469">
                  <c:v>58.76</c:v>
                </c:pt>
                <c:pt idx="1470">
                  <c:v>58.800000000000004</c:v>
                </c:pt>
                <c:pt idx="1471">
                  <c:v>58.839999999999996</c:v>
                </c:pt>
                <c:pt idx="1472">
                  <c:v>58.88</c:v>
                </c:pt>
                <c:pt idx="1473">
                  <c:v>58.92</c:v>
                </c:pt>
                <c:pt idx="1474">
                  <c:v>58.960000000000008</c:v>
                </c:pt>
                <c:pt idx="1475">
                  <c:v>59.000000000000007</c:v>
                </c:pt>
                <c:pt idx="1476">
                  <c:v>59.040000000000006</c:v>
                </c:pt>
                <c:pt idx="1477">
                  <c:v>59.080000000000005</c:v>
                </c:pt>
                <c:pt idx="1478">
                  <c:v>59.120000000000005</c:v>
                </c:pt>
                <c:pt idx="1479">
                  <c:v>59.160000000000004</c:v>
                </c:pt>
                <c:pt idx="1480">
                  <c:v>59.2</c:v>
                </c:pt>
                <c:pt idx="1481">
                  <c:v>59.24</c:v>
                </c:pt>
                <c:pt idx="1482">
                  <c:v>59.28</c:v>
                </c:pt>
                <c:pt idx="1483">
                  <c:v>59.32</c:v>
                </c:pt>
                <c:pt idx="1484">
                  <c:v>59.36</c:v>
                </c:pt>
                <c:pt idx="1485">
                  <c:v>59.4</c:v>
                </c:pt>
                <c:pt idx="1486">
                  <c:v>59.44</c:v>
                </c:pt>
                <c:pt idx="1487">
                  <c:v>59.480000000000004</c:v>
                </c:pt>
                <c:pt idx="1488">
                  <c:v>59.519999999999996</c:v>
                </c:pt>
                <c:pt idx="1489">
                  <c:v>59.56</c:v>
                </c:pt>
                <c:pt idx="1490">
                  <c:v>59.6</c:v>
                </c:pt>
                <c:pt idx="1491">
                  <c:v>59.640000000000008</c:v>
                </c:pt>
                <c:pt idx="1492">
                  <c:v>59.680000000000007</c:v>
                </c:pt>
                <c:pt idx="1493">
                  <c:v>59.720000000000006</c:v>
                </c:pt>
                <c:pt idx="1494">
                  <c:v>59.760000000000005</c:v>
                </c:pt>
                <c:pt idx="1495">
                  <c:v>59.800000000000004</c:v>
                </c:pt>
                <c:pt idx="1496">
                  <c:v>59.84</c:v>
                </c:pt>
                <c:pt idx="1497">
                  <c:v>59.88</c:v>
                </c:pt>
                <c:pt idx="1498">
                  <c:v>59.92</c:v>
                </c:pt>
                <c:pt idx="1499">
                  <c:v>59.96</c:v>
                </c:pt>
                <c:pt idx="1500">
                  <c:v>60</c:v>
                </c:pt>
                <c:pt idx="1501">
                  <c:v>60.04</c:v>
                </c:pt>
                <c:pt idx="1502">
                  <c:v>60.08</c:v>
                </c:pt>
                <c:pt idx="1503">
                  <c:v>60.12</c:v>
                </c:pt>
                <c:pt idx="1504">
                  <c:v>60.16</c:v>
                </c:pt>
                <c:pt idx="1505">
                  <c:v>60.2</c:v>
                </c:pt>
                <c:pt idx="1506">
                  <c:v>60.240000000000009</c:v>
                </c:pt>
                <c:pt idx="1507">
                  <c:v>60.28</c:v>
                </c:pt>
                <c:pt idx="1508">
                  <c:v>60.320000000000007</c:v>
                </c:pt>
                <c:pt idx="1509">
                  <c:v>60.360000000000007</c:v>
                </c:pt>
                <c:pt idx="1510">
                  <c:v>60.400000000000006</c:v>
                </c:pt>
                <c:pt idx="1511">
                  <c:v>60.440000000000005</c:v>
                </c:pt>
                <c:pt idx="1512">
                  <c:v>60.480000000000004</c:v>
                </c:pt>
                <c:pt idx="1513">
                  <c:v>60.52</c:v>
                </c:pt>
                <c:pt idx="1514">
                  <c:v>60.56</c:v>
                </c:pt>
                <c:pt idx="1515">
                  <c:v>60.6</c:v>
                </c:pt>
                <c:pt idx="1516">
                  <c:v>60.64</c:v>
                </c:pt>
                <c:pt idx="1517">
                  <c:v>60.68</c:v>
                </c:pt>
                <c:pt idx="1518">
                  <c:v>60.72</c:v>
                </c:pt>
                <c:pt idx="1519">
                  <c:v>60.76</c:v>
                </c:pt>
                <c:pt idx="1520">
                  <c:v>60.8</c:v>
                </c:pt>
                <c:pt idx="1521">
                  <c:v>60.84</c:v>
                </c:pt>
                <c:pt idx="1522">
                  <c:v>60.88</c:v>
                </c:pt>
                <c:pt idx="1523">
                  <c:v>60.920000000000009</c:v>
                </c:pt>
                <c:pt idx="1524">
                  <c:v>60.96</c:v>
                </c:pt>
                <c:pt idx="1525">
                  <c:v>61.000000000000007</c:v>
                </c:pt>
                <c:pt idx="1526">
                  <c:v>61.04</c:v>
                </c:pt>
                <c:pt idx="1527">
                  <c:v>61.080000000000005</c:v>
                </c:pt>
                <c:pt idx="1528">
                  <c:v>61.12</c:v>
                </c:pt>
                <c:pt idx="1529">
                  <c:v>61.160000000000004</c:v>
                </c:pt>
                <c:pt idx="1530">
                  <c:v>61.199999999999996</c:v>
                </c:pt>
                <c:pt idx="1531">
                  <c:v>61.24</c:v>
                </c:pt>
                <c:pt idx="1532">
                  <c:v>61.280000000000008</c:v>
                </c:pt>
                <c:pt idx="1533">
                  <c:v>61.32</c:v>
                </c:pt>
                <c:pt idx="1534">
                  <c:v>61.359999999999992</c:v>
                </c:pt>
                <c:pt idx="1535">
                  <c:v>61.4</c:v>
                </c:pt>
                <c:pt idx="1536">
                  <c:v>61.440000000000005</c:v>
                </c:pt>
                <c:pt idx="1537">
                  <c:v>61.480000000000004</c:v>
                </c:pt>
                <c:pt idx="1538">
                  <c:v>61.52000000000001</c:v>
                </c:pt>
                <c:pt idx="1539">
                  <c:v>61.56</c:v>
                </c:pt>
                <c:pt idx="1540">
                  <c:v>61.600000000000009</c:v>
                </c:pt>
                <c:pt idx="1541">
                  <c:v>61.64</c:v>
                </c:pt>
                <c:pt idx="1542">
                  <c:v>61.680000000000007</c:v>
                </c:pt>
                <c:pt idx="1543">
                  <c:v>61.72</c:v>
                </c:pt>
                <c:pt idx="1544">
                  <c:v>61.760000000000005</c:v>
                </c:pt>
                <c:pt idx="1545">
                  <c:v>61.8</c:v>
                </c:pt>
                <c:pt idx="1546">
                  <c:v>61.84</c:v>
                </c:pt>
                <c:pt idx="1547">
                  <c:v>61.879999999999995</c:v>
                </c:pt>
                <c:pt idx="1548">
                  <c:v>61.92</c:v>
                </c:pt>
                <c:pt idx="1549">
                  <c:v>61.960000000000008</c:v>
                </c:pt>
                <c:pt idx="1550">
                  <c:v>62</c:v>
                </c:pt>
                <c:pt idx="1551">
                  <c:v>62.039999999999992</c:v>
                </c:pt>
                <c:pt idx="1552">
                  <c:v>62.080000000000005</c:v>
                </c:pt>
                <c:pt idx="1553">
                  <c:v>62.120000000000012</c:v>
                </c:pt>
                <c:pt idx="1554">
                  <c:v>62.160000000000004</c:v>
                </c:pt>
                <c:pt idx="1555">
                  <c:v>62.20000000000001</c:v>
                </c:pt>
                <c:pt idx="1556">
                  <c:v>62.24</c:v>
                </c:pt>
                <c:pt idx="1557">
                  <c:v>62.280000000000008</c:v>
                </c:pt>
                <c:pt idx="1558">
                  <c:v>62.32</c:v>
                </c:pt>
                <c:pt idx="1559">
                  <c:v>62.360000000000007</c:v>
                </c:pt>
                <c:pt idx="1560">
                  <c:v>62.4</c:v>
                </c:pt>
                <c:pt idx="1561">
                  <c:v>62.440000000000005</c:v>
                </c:pt>
                <c:pt idx="1562">
                  <c:v>62.48</c:v>
                </c:pt>
                <c:pt idx="1563">
                  <c:v>62.52</c:v>
                </c:pt>
                <c:pt idx="1564">
                  <c:v>62.559999999999995</c:v>
                </c:pt>
                <c:pt idx="1565">
                  <c:v>62.6</c:v>
                </c:pt>
                <c:pt idx="1566">
                  <c:v>62.639999999999993</c:v>
                </c:pt>
                <c:pt idx="1567">
                  <c:v>62.68</c:v>
                </c:pt>
                <c:pt idx="1568">
                  <c:v>62.72</c:v>
                </c:pt>
                <c:pt idx="1569">
                  <c:v>62.760000000000005</c:v>
                </c:pt>
                <c:pt idx="1570">
                  <c:v>62.800000000000011</c:v>
                </c:pt>
                <c:pt idx="1571">
                  <c:v>62.84</c:v>
                </c:pt>
                <c:pt idx="1572">
                  <c:v>62.88000000000001</c:v>
                </c:pt>
                <c:pt idx="1573">
                  <c:v>62.92</c:v>
                </c:pt>
                <c:pt idx="1574">
                  <c:v>62.960000000000008</c:v>
                </c:pt>
                <c:pt idx="1575">
                  <c:v>63</c:v>
                </c:pt>
                <c:pt idx="1576">
                  <c:v>63.040000000000006</c:v>
                </c:pt>
                <c:pt idx="1577">
                  <c:v>63.08</c:v>
                </c:pt>
                <c:pt idx="1578">
                  <c:v>63.120000000000005</c:v>
                </c:pt>
                <c:pt idx="1579">
                  <c:v>63.16</c:v>
                </c:pt>
                <c:pt idx="1580">
                  <c:v>63.2</c:v>
                </c:pt>
                <c:pt idx="1581">
                  <c:v>63.239999999999995</c:v>
                </c:pt>
                <c:pt idx="1582">
                  <c:v>63.28</c:v>
                </c:pt>
                <c:pt idx="1583">
                  <c:v>63.32</c:v>
                </c:pt>
                <c:pt idx="1584">
                  <c:v>63.360000000000007</c:v>
                </c:pt>
                <c:pt idx="1585">
                  <c:v>63.4</c:v>
                </c:pt>
                <c:pt idx="1586">
                  <c:v>63.440000000000005</c:v>
                </c:pt>
                <c:pt idx="1587">
                  <c:v>63.480000000000011</c:v>
                </c:pt>
                <c:pt idx="1588">
                  <c:v>63.52</c:v>
                </c:pt>
                <c:pt idx="1589">
                  <c:v>63.560000000000009</c:v>
                </c:pt>
                <c:pt idx="1590">
                  <c:v>63.6</c:v>
                </c:pt>
                <c:pt idx="1591">
                  <c:v>63.640000000000008</c:v>
                </c:pt>
                <c:pt idx="1592">
                  <c:v>63.68</c:v>
                </c:pt>
                <c:pt idx="1593">
                  <c:v>63.720000000000006</c:v>
                </c:pt>
                <c:pt idx="1594">
                  <c:v>63.76</c:v>
                </c:pt>
                <c:pt idx="1595">
                  <c:v>63.800000000000004</c:v>
                </c:pt>
                <c:pt idx="1596">
                  <c:v>63.839999999999996</c:v>
                </c:pt>
                <c:pt idx="1597">
                  <c:v>63.88</c:v>
                </c:pt>
                <c:pt idx="1598">
                  <c:v>63.919999999999995</c:v>
                </c:pt>
                <c:pt idx="1599">
                  <c:v>63.96</c:v>
                </c:pt>
                <c:pt idx="1600">
                  <c:v>64</c:v>
                </c:pt>
                <c:pt idx="1601">
                  <c:v>64.040000000000006</c:v>
                </c:pt>
                <c:pt idx="1602">
                  <c:v>64.08</c:v>
                </c:pt>
                <c:pt idx="1603">
                  <c:v>64.12</c:v>
                </c:pt>
                <c:pt idx="1604">
                  <c:v>64.160000000000011</c:v>
                </c:pt>
                <c:pt idx="1605">
                  <c:v>64.2</c:v>
                </c:pt>
                <c:pt idx="1606">
                  <c:v>64.239999999999995</c:v>
                </c:pt>
                <c:pt idx="1607">
                  <c:v>64.28</c:v>
                </c:pt>
                <c:pt idx="1608">
                  <c:v>64.320000000000007</c:v>
                </c:pt>
                <c:pt idx="1609">
                  <c:v>64.36</c:v>
                </c:pt>
                <c:pt idx="1610">
                  <c:v>64.400000000000006</c:v>
                </c:pt>
                <c:pt idx="1611">
                  <c:v>64.44</c:v>
                </c:pt>
                <c:pt idx="1612">
                  <c:v>64.48</c:v>
                </c:pt>
                <c:pt idx="1613">
                  <c:v>64.52</c:v>
                </c:pt>
                <c:pt idx="1614">
                  <c:v>64.56</c:v>
                </c:pt>
                <c:pt idx="1615">
                  <c:v>64.599999999999994</c:v>
                </c:pt>
                <c:pt idx="1616">
                  <c:v>64.64</c:v>
                </c:pt>
                <c:pt idx="1617">
                  <c:v>64.679999999999993</c:v>
                </c:pt>
                <c:pt idx="1618">
                  <c:v>64.72</c:v>
                </c:pt>
                <c:pt idx="1619">
                  <c:v>64.759999999999991</c:v>
                </c:pt>
                <c:pt idx="1620">
                  <c:v>64.8</c:v>
                </c:pt>
                <c:pt idx="1621">
                  <c:v>64.84</c:v>
                </c:pt>
                <c:pt idx="1622">
                  <c:v>64.88</c:v>
                </c:pt>
                <c:pt idx="1623">
                  <c:v>64.92</c:v>
                </c:pt>
                <c:pt idx="1624">
                  <c:v>64.960000000000008</c:v>
                </c:pt>
                <c:pt idx="1625">
                  <c:v>65.000000000000014</c:v>
                </c:pt>
                <c:pt idx="1626">
                  <c:v>65.040000000000006</c:v>
                </c:pt>
                <c:pt idx="1627">
                  <c:v>65.080000000000013</c:v>
                </c:pt>
                <c:pt idx="1628">
                  <c:v>65.12</c:v>
                </c:pt>
                <c:pt idx="1629">
                  <c:v>65.160000000000011</c:v>
                </c:pt>
                <c:pt idx="1630">
                  <c:v>65.2</c:v>
                </c:pt>
                <c:pt idx="1631">
                  <c:v>65.240000000000009</c:v>
                </c:pt>
                <c:pt idx="1632">
                  <c:v>65.28</c:v>
                </c:pt>
                <c:pt idx="1633">
                  <c:v>65.320000000000007</c:v>
                </c:pt>
                <c:pt idx="1634">
                  <c:v>65.36</c:v>
                </c:pt>
                <c:pt idx="1635">
                  <c:v>65.400000000000006</c:v>
                </c:pt>
                <c:pt idx="1636">
                  <c:v>65.44</c:v>
                </c:pt>
                <c:pt idx="1637">
                  <c:v>65.48</c:v>
                </c:pt>
                <c:pt idx="1638">
                  <c:v>65.52000000000001</c:v>
                </c:pt>
                <c:pt idx="1639">
                  <c:v>65.56</c:v>
                </c:pt>
                <c:pt idx="1640">
                  <c:v>65.599999999999994</c:v>
                </c:pt>
                <c:pt idx="1641">
                  <c:v>65.64</c:v>
                </c:pt>
                <c:pt idx="1642">
                  <c:v>65.680000000000007</c:v>
                </c:pt>
                <c:pt idx="1643">
                  <c:v>65.72</c:v>
                </c:pt>
                <c:pt idx="1644">
                  <c:v>65.760000000000005</c:v>
                </c:pt>
                <c:pt idx="1645">
                  <c:v>65.8</c:v>
                </c:pt>
                <c:pt idx="1646">
                  <c:v>65.84</c:v>
                </c:pt>
                <c:pt idx="1647">
                  <c:v>65.88</c:v>
                </c:pt>
                <c:pt idx="1648">
                  <c:v>65.92</c:v>
                </c:pt>
                <c:pt idx="1649">
                  <c:v>65.959999999999994</c:v>
                </c:pt>
                <c:pt idx="1650">
                  <c:v>66</c:v>
                </c:pt>
                <c:pt idx="1651">
                  <c:v>66.039999999999992</c:v>
                </c:pt>
                <c:pt idx="1652">
                  <c:v>66.08</c:v>
                </c:pt>
                <c:pt idx="1653">
                  <c:v>66.11999999999999</c:v>
                </c:pt>
                <c:pt idx="1654">
                  <c:v>66.16</c:v>
                </c:pt>
                <c:pt idx="1655">
                  <c:v>66.2</c:v>
                </c:pt>
                <c:pt idx="1656">
                  <c:v>66.240000000000009</c:v>
                </c:pt>
                <c:pt idx="1657">
                  <c:v>66.28</c:v>
                </c:pt>
                <c:pt idx="1658">
                  <c:v>66.320000000000007</c:v>
                </c:pt>
                <c:pt idx="1659">
                  <c:v>66.360000000000014</c:v>
                </c:pt>
                <c:pt idx="1660">
                  <c:v>66.400000000000006</c:v>
                </c:pt>
                <c:pt idx="1661">
                  <c:v>66.44</c:v>
                </c:pt>
                <c:pt idx="1662">
                  <c:v>66.48</c:v>
                </c:pt>
                <c:pt idx="1663">
                  <c:v>66.52000000000001</c:v>
                </c:pt>
                <c:pt idx="1664">
                  <c:v>66.56</c:v>
                </c:pt>
                <c:pt idx="1665">
                  <c:v>66.600000000000009</c:v>
                </c:pt>
                <c:pt idx="1666">
                  <c:v>66.64</c:v>
                </c:pt>
                <c:pt idx="1667">
                  <c:v>66.680000000000007</c:v>
                </c:pt>
                <c:pt idx="1668">
                  <c:v>66.72</c:v>
                </c:pt>
                <c:pt idx="1669">
                  <c:v>66.760000000000005</c:v>
                </c:pt>
                <c:pt idx="1670">
                  <c:v>66.8</c:v>
                </c:pt>
                <c:pt idx="1671">
                  <c:v>66.84</c:v>
                </c:pt>
                <c:pt idx="1672">
                  <c:v>66.88000000000001</c:v>
                </c:pt>
                <c:pt idx="1673">
                  <c:v>66.92</c:v>
                </c:pt>
                <c:pt idx="1674">
                  <c:v>66.959999999999994</c:v>
                </c:pt>
                <c:pt idx="1675">
                  <c:v>67</c:v>
                </c:pt>
                <c:pt idx="1676">
                  <c:v>67.040000000000006</c:v>
                </c:pt>
                <c:pt idx="1677">
                  <c:v>67.08</c:v>
                </c:pt>
                <c:pt idx="1678">
                  <c:v>67.11999999999999</c:v>
                </c:pt>
                <c:pt idx="1679">
                  <c:v>67.16</c:v>
                </c:pt>
                <c:pt idx="1680">
                  <c:v>67.2</c:v>
                </c:pt>
                <c:pt idx="1681">
                  <c:v>67.239999999999995</c:v>
                </c:pt>
                <c:pt idx="1682">
                  <c:v>67.28</c:v>
                </c:pt>
                <c:pt idx="1683">
                  <c:v>67.319999999999993</c:v>
                </c:pt>
                <c:pt idx="1684">
                  <c:v>67.36</c:v>
                </c:pt>
                <c:pt idx="1685">
                  <c:v>67.399999999999991</c:v>
                </c:pt>
                <c:pt idx="1686">
                  <c:v>67.44</c:v>
                </c:pt>
                <c:pt idx="1687">
                  <c:v>67.48</c:v>
                </c:pt>
                <c:pt idx="1688">
                  <c:v>67.52000000000001</c:v>
                </c:pt>
                <c:pt idx="1689">
                  <c:v>67.560000000000016</c:v>
                </c:pt>
                <c:pt idx="1690">
                  <c:v>67.600000000000009</c:v>
                </c:pt>
                <c:pt idx="1691">
                  <c:v>67.64</c:v>
                </c:pt>
                <c:pt idx="1692">
                  <c:v>67.680000000000007</c:v>
                </c:pt>
                <c:pt idx="1693">
                  <c:v>67.720000000000013</c:v>
                </c:pt>
                <c:pt idx="1694">
                  <c:v>67.760000000000005</c:v>
                </c:pt>
                <c:pt idx="1695">
                  <c:v>67.8</c:v>
                </c:pt>
                <c:pt idx="1696">
                  <c:v>67.84</c:v>
                </c:pt>
                <c:pt idx="1697">
                  <c:v>67.88000000000001</c:v>
                </c:pt>
                <c:pt idx="1698">
                  <c:v>67.92</c:v>
                </c:pt>
                <c:pt idx="1699">
                  <c:v>67.960000000000008</c:v>
                </c:pt>
                <c:pt idx="1700">
                  <c:v>68</c:v>
                </c:pt>
                <c:pt idx="1701">
                  <c:v>68.040000000000006</c:v>
                </c:pt>
                <c:pt idx="1702">
                  <c:v>68.08</c:v>
                </c:pt>
                <c:pt idx="1703">
                  <c:v>68.12</c:v>
                </c:pt>
                <c:pt idx="1704">
                  <c:v>68.16</c:v>
                </c:pt>
                <c:pt idx="1705">
                  <c:v>68.2</c:v>
                </c:pt>
                <c:pt idx="1706">
                  <c:v>68.240000000000009</c:v>
                </c:pt>
                <c:pt idx="1707">
                  <c:v>68.28</c:v>
                </c:pt>
                <c:pt idx="1708">
                  <c:v>68.319999999999993</c:v>
                </c:pt>
                <c:pt idx="1709">
                  <c:v>68.36</c:v>
                </c:pt>
                <c:pt idx="1710">
                  <c:v>68.400000000000006</c:v>
                </c:pt>
                <c:pt idx="1711">
                  <c:v>68.44</c:v>
                </c:pt>
                <c:pt idx="1712">
                  <c:v>68.47999999999999</c:v>
                </c:pt>
                <c:pt idx="1713">
                  <c:v>68.52</c:v>
                </c:pt>
                <c:pt idx="1714">
                  <c:v>68.56</c:v>
                </c:pt>
                <c:pt idx="1715">
                  <c:v>68.599999999999994</c:v>
                </c:pt>
                <c:pt idx="1716">
                  <c:v>68.64</c:v>
                </c:pt>
                <c:pt idx="1717">
                  <c:v>68.680000000000007</c:v>
                </c:pt>
                <c:pt idx="1718">
                  <c:v>68.720000000000013</c:v>
                </c:pt>
                <c:pt idx="1719">
                  <c:v>68.760000000000005</c:v>
                </c:pt>
                <c:pt idx="1720">
                  <c:v>68.800000000000011</c:v>
                </c:pt>
                <c:pt idx="1721">
                  <c:v>68.84</c:v>
                </c:pt>
                <c:pt idx="1722">
                  <c:v>68.88000000000001</c:v>
                </c:pt>
                <c:pt idx="1723">
                  <c:v>68.92</c:v>
                </c:pt>
                <c:pt idx="1724">
                  <c:v>68.960000000000008</c:v>
                </c:pt>
                <c:pt idx="1725">
                  <c:v>69</c:v>
                </c:pt>
                <c:pt idx="1726">
                  <c:v>69.040000000000006</c:v>
                </c:pt>
                <c:pt idx="1727">
                  <c:v>69.080000000000013</c:v>
                </c:pt>
                <c:pt idx="1728">
                  <c:v>69.12</c:v>
                </c:pt>
                <c:pt idx="1729">
                  <c:v>69.16</c:v>
                </c:pt>
                <c:pt idx="1730">
                  <c:v>69.2</c:v>
                </c:pt>
                <c:pt idx="1731">
                  <c:v>69.240000000000009</c:v>
                </c:pt>
                <c:pt idx="1732">
                  <c:v>69.28</c:v>
                </c:pt>
                <c:pt idx="1733">
                  <c:v>69.320000000000007</c:v>
                </c:pt>
                <c:pt idx="1734">
                  <c:v>69.36</c:v>
                </c:pt>
                <c:pt idx="1735">
                  <c:v>69.400000000000006</c:v>
                </c:pt>
                <c:pt idx="1736">
                  <c:v>69.44</c:v>
                </c:pt>
                <c:pt idx="1737">
                  <c:v>69.48</c:v>
                </c:pt>
                <c:pt idx="1738">
                  <c:v>69.52</c:v>
                </c:pt>
                <c:pt idx="1739">
                  <c:v>69.56</c:v>
                </c:pt>
                <c:pt idx="1740">
                  <c:v>69.599999999999994</c:v>
                </c:pt>
                <c:pt idx="1741">
                  <c:v>69.64</c:v>
                </c:pt>
                <c:pt idx="1742">
                  <c:v>69.679999999999993</c:v>
                </c:pt>
                <c:pt idx="1743">
                  <c:v>69.72</c:v>
                </c:pt>
                <c:pt idx="1744">
                  <c:v>69.760000000000005</c:v>
                </c:pt>
                <c:pt idx="1745">
                  <c:v>69.8</c:v>
                </c:pt>
                <c:pt idx="1746">
                  <c:v>69.839999999999989</c:v>
                </c:pt>
                <c:pt idx="1747">
                  <c:v>69.88</c:v>
                </c:pt>
                <c:pt idx="1748">
                  <c:v>69.92</c:v>
                </c:pt>
                <c:pt idx="1749">
                  <c:v>69.960000000000008</c:v>
                </c:pt>
                <c:pt idx="1750">
                  <c:v>70.000000000000014</c:v>
                </c:pt>
                <c:pt idx="1751">
                  <c:v>70.040000000000006</c:v>
                </c:pt>
                <c:pt idx="1752">
                  <c:v>70.080000000000013</c:v>
                </c:pt>
                <c:pt idx="1753">
                  <c:v>70.12</c:v>
                </c:pt>
                <c:pt idx="1754">
                  <c:v>70.160000000000011</c:v>
                </c:pt>
                <c:pt idx="1755">
                  <c:v>70.2</c:v>
                </c:pt>
                <c:pt idx="1756">
                  <c:v>70.240000000000009</c:v>
                </c:pt>
                <c:pt idx="1757">
                  <c:v>70.28</c:v>
                </c:pt>
                <c:pt idx="1758">
                  <c:v>70.320000000000007</c:v>
                </c:pt>
                <c:pt idx="1759">
                  <c:v>70.36</c:v>
                </c:pt>
                <c:pt idx="1760">
                  <c:v>70.400000000000006</c:v>
                </c:pt>
                <c:pt idx="1761">
                  <c:v>70.440000000000012</c:v>
                </c:pt>
                <c:pt idx="1762">
                  <c:v>70.48</c:v>
                </c:pt>
                <c:pt idx="1763">
                  <c:v>70.52</c:v>
                </c:pt>
                <c:pt idx="1764">
                  <c:v>70.56</c:v>
                </c:pt>
                <c:pt idx="1765">
                  <c:v>70.600000000000009</c:v>
                </c:pt>
                <c:pt idx="1766">
                  <c:v>70.64</c:v>
                </c:pt>
                <c:pt idx="1767">
                  <c:v>70.679999999999993</c:v>
                </c:pt>
                <c:pt idx="1768">
                  <c:v>70.72</c:v>
                </c:pt>
                <c:pt idx="1769">
                  <c:v>70.760000000000005</c:v>
                </c:pt>
                <c:pt idx="1770">
                  <c:v>70.8</c:v>
                </c:pt>
                <c:pt idx="1771">
                  <c:v>70.84</c:v>
                </c:pt>
                <c:pt idx="1772">
                  <c:v>70.88</c:v>
                </c:pt>
                <c:pt idx="1773">
                  <c:v>70.92</c:v>
                </c:pt>
                <c:pt idx="1774">
                  <c:v>70.959999999999994</c:v>
                </c:pt>
                <c:pt idx="1775">
                  <c:v>71</c:v>
                </c:pt>
                <c:pt idx="1776">
                  <c:v>71.039999999999992</c:v>
                </c:pt>
                <c:pt idx="1777">
                  <c:v>71.08</c:v>
                </c:pt>
                <c:pt idx="1778">
                  <c:v>71.12</c:v>
                </c:pt>
                <c:pt idx="1779">
                  <c:v>71.16</c:v>
                </c:pt>
                <c:pt idx="1780">
                  <c:v>71.2</c:v>
                </c:pt>
                <c:pt idx="1781">
                  <c:v>71.240000000000009</c:v>
                </c:pt>
                <c:pt idx="1782">
                  <c:v>71.280000000000015</c:v>
                </c:pt>
                <c:pt idx="1783">
                  <c:v>71.320000000000007</c:v>
                </c:pt>
                <c:pt idx="1784">
                  <c:v>71.36</c:v>
                </c:pt>
                <c:pt idx="1785">
                  <c:v>71.400000000000006</c:v>
                </c:pt>
                <c:pt idx="1786">
                  <c:v>71.440000000000012</c:v>
                </c:pt>
                <c:pt idx="1787">
                  <c:v>71.48</c:v>
                </c:pt>
                <c:pt idx="1788">
                  <c:v>71.52000000000001</c:v>
                </c:pt>
                <c:pt idx="1789">
                  <c:v>71.56</c:v>
                </c:pt>
                <c:pt idx="1790">
                  <c:v>71.600000000000009</c:v>
                </c:pt>
                <c:pt idx="1791">
                  <c:v>71.64</c:v>
                </c:pt>
                <c:pt idx="1792">
                  <c:v>71.680000000000007</c:v>
                </c:pt>
                <c:pt idx="1793">
                  <c:v>71.72</c:v>
                </c:pt>
                <c:pt idx="1794">
                  <c:v>71.760000000000005</c:v>
                </c:pt>
                <c:pt idx="1795">
                  <c:v>71.800000000000011</c:v>
                </c:pt>
                <c:pt idx="1796">
                  <c:v>71.84</c:v>
                </c:pt>
                <c:pt idx="1797">
                  <c:v>71.88</c:v>
                </c:pt>
                <c:pt idx="1798">
                  <c:v>71.92</c:v>
                </c:pt>
                <c:pt idx="1799">
                  <c:v>71.960000000000008</c:v>
                </c:pt>
                <c:pt idx="1800">
                  <c:v>72</c:v>
                </c:pt>
                <c:pt idx="1801">
                  <c:v>72.039999999999992</c:v>
                </c:pt>
                <c:pt idx="1802">
                  <c:v>72.08</c:v>
                </c:pt>
                <c:pt idx="1803">
                  <c:v>72.12</c:v>
                </c:pt>
                <c:pt idx="1804">
                  <c:v>72.16</c:v>
                </c:pt>
                <c:pt idx="1805">
                  <c:v>72.2</c:v>
                </c:pt>
                <c:pt idx="1806">
                  <c:v>72.239999999999995</c:v>
                </c:pt>
                <c:pt idx="1807">
                  <c:v>72.28</c:v>
                </c:pt>
                <c:pt idx="1808">
                  <c:v>72.319999999999993</c:v>
                </c:pt>
                <c:pt idx="1809">
                  <c:v>72.36</c:v>
                </c:pt>
                <c:pt idx="1810">
                  <c:v>72.399999999999991</c:v>
                </c:pt>
                <c:pt idx="1811">
                  <c:v>72.44</c:v>
                </c:pt>
                <c:pt idx="1812">
                  <c:v>72.48</c:v>
                </c:pt>
                <c:pt idx="1813">
                  <c:v>72.52000000000001</c:v>
                </c:pt>
                <c:pt idx="1814">
                  <c:v>72.56</c:v>
                </c:pt>
                <c:pt idx="1815">
                  <c:v>72.600000000000009</c:v>
                </c:pt>
                <c:pt idx="1816">
                  <c:v>72.640000000000015</c:v>
                </c:pt>
                <c:pt idx="1817">
                  <c:v>72.680000000000007</c:v>
                </c:pt>
                <c:pt idx="1818">
                  <c:v>72.72</c:v>
                </c:pt>
                <c:pt idx="1819">
                  <c:v>72.760000000000005</c:v>
                </c:pt>
                <c:pt idx="1820">
                  <c:v>72.800000000000011</c:v>
                </c:pt>
                <c:pt idx="1821">
                  <c:v>72.84</c:v>
                </c:pt>
                <c:pt idx="1822">
                  <c:v>72.88000000000001</c:v>
                </c:pt>
                <c:pt idx="1823">
                  <c:v>72.92</c:v>
                </c:pt>
                <c:pt idx="1824">
                  <c:v>72.960000000000008</c:v>
                </c:pt>
                <c:pt idx="1825">
                  <c:v>73</c:v>
                </c:pt>
                <c:pt idx="1826">
                  <c:v>73.040000000000006</c:v>
                </c:pt>
                <c:pt idx="1827">
                  <c:v>73.08</c:v>
                </c:pt>
                <c:pt idx="1828">
                  <c:v>73.12</c:v>
                </c:pt>
                <c:pt idx="1829">
                  <c:v>73.16</c:v>
                </c:pt>
                <c:pt idx="1830">
                  <c:v>73.2</c:v>
                </c:pt>
                <c:pt idx="1831">
                  <c:v>73.239999999999995</c:v>
                </c:pt>
                <c:pt idx="1832">
                  <c:v>73.28</c:v>
                </c:pt>
                <c:pt idx="1833">
                  <c:v>73.320000000000007</c:v>
                </c:pt>
                <c:pt idx="1834">
                  <c:v>73.36</c:v>
                </c:pt>
                <c:pt idx="1835">
                  <c:v>73.399999999999991</c:v>
                </c:pt>
                <c:pt idx="1836">
                  <c:v>73.44</c:v>
                </c:pt>
                <c:pt idx="1837">
                  <c:v>73.48</c:v>
                </c:pt>
                <c:pt idx="1838">
                  <c:v>73.52</c:v>
                </c:pt>
                <c:pt idx="1839">
                  <c:v>73.56</c:v>
                </c:pt>
                <c:pt idx="1840">
                  <c:v>73.599999999999994</c:v>
                </c:pt>
                <c:pt idx="1841">
                  <c:v>73.64</c:v>
                </c:pt>
                <c:pt idx="1842">
                  <c:v>73.679999999999993</c:v>
                </c:pt>
                <c:pt idx="1843">
                  <c:v>73.72</c:v>
                </c:pt>
                <c:pt idx="1844">
                  <c:v>73.760000000000005</c:v>
                </c:pt>
                <c:pt idx="1845">
                  <c:v>73.800000000000011</c:v>
                </c:pt>
                <c:pt idx="1846">
                  <c:v>73.84</c:v>
                </c:pt>
                <c:pt idx="1847">
                  <c:v>73.88000000000001</c:v>
                </c:pt>
                <c:pt idx="1848">
                  <c:v>73.92</c:v>
                </c:pt>
                <c:pt idx="1849">
                  <c:v>73.960000000000008</c:v>
                </c:pt>
                <c:pt idx="1850">
                  <c:v>74.000000000000014</c:v>
                </c:pt>
                <c:pt idx="1851">
                  <c:v>74.040000000000006</c:v>
                </c:pt>
                <c:pt idx="1852">
                  <c:v>74.08</c:v>
                </c:pt>
                <c:pt idx="1853">
                  <c:v>74.12</c:v>
                </c:pt>
                <c:pt idx="1854">
                  <c:v>74.160000000000011</c:v>
                </c:pt>
                <c:pt idx="1855">
                  <c:v>74.2</c:v>
                </c:pt>
                <c:pt idx="1856">
                  <c:v>74.239999999999995</c:v>
                </c:pt>
                <c:pt idx="1857">
                  <c:v>74.28</c:v>
                </c:pt>
                <c:pt idx="1858">
                  <c:v>74.320000000000007</c:v>
                </c:pt>
                <c:pt idx="1859">
                  <c:v>74.36</c:v>
                </c:pt>
                <c:pt idx="1860">
                  <c:v>74.400000000000006</c:v>
                </c:pt>
                <c:pt idx="1861">
                  <c:v>74.44</c:v>
                </c:pt>
                <c:pt idx="1862">
                  <c:v>74.48</c:v>
                </c:pt>
                <c:pt idx="1863">
                  <c:v>74.52</c:v>
                </c:pt>
                <c:pt idx="1864">
                  <c:v>74.56</c:v>
                </c:pt>
                <c:pt idx="1865">
                  <c:v>74.599999999999994</c:v>
                </c:pt>
                <c:pt idx="1866">
                  <c:v>74.64</c:v>
                </c:pt>
                <c:pt idx="1867">
                  <c:v>74.680000000000007</c:v>
                </c:pt>
                <c:pt idx="1868">
                  <c:v>74.72</c:v>
                </c:pt>
                <c:pt idx="1869">
                  <c:v>74.759999999999991</c:v>
                </c:pt>
                <c:pt idx="1870">
                  <c:v>74.8</c:v>
                </c:pt>
                <c:pt idx="1871">
                  <c:v>74.84</c:v>
                </c:pt>
                <c:pt idx="1872">
                  <c:v>74.88</c:v>
                </c:pt>
                <c:pt idx="1873">
                  <c:v>74.919999999999987</c:v>
                </c:pt>
                <c:pt idx="1874">
                  <c:v>74.959999999999994</c:v>
                </c:pt>
                <c:pt idx="1875">
                  <c:v>75</c:v>
                </c:pt>
                <c:pt idx="1876">
                  <c:v>75.040000000000006</c:v>
                </c:pt>
                <c:pt idx="1877">
                  <c:v>75.080000000000013</c:v>
                </c:pt>
                <c:pt idx="1878">
                  <c:v>75.12</c:v>
                </c:pt>
                <c:pt idx="1879">
                  <c:v>75.160000000000011</c:v>
                </c:pt>
                <c:pt idx="1880">
                  <c:v>75.2</c:v>
                </c:pt>
                <c:pt idx="1881">
                  <c:v>75.240000000000009</c:v>
                </c:pt>
                <c:pt idx="1882">
                  <c:v>75.28</c:v>
                </c:pt>
                <c:pt idx="1883">
                  <c:v>75.320000000000007</c:v>
                </c:pt>
                <c:pt idx="1884">
                  <c:v>75.360000000000014</c:v>
                </c:pt>
                <c:pt idx="1885">
                  <c:v>75.400000000000006</c:v>
                </c:pt>
                <c:pt idx="1886">
                  <c:v>75.44</c:v>
                </c:pt>
                <c:pt idx="1887">
                  <c:v>75.48</c:v>
                </c:pt>
                <c:pt idx="1888">
                  <c:v>75.52000000000001</c:v>
                </c:pt>
                <c:pt idx="1889">
                  <c:v>75.56</c:v>
                </c:pt>
                <c:pt idx="1890">
                  <c:v>75.599999999999994</c:v>
                </c:pt>
                <c:pt idx="1891">
                  <c:v>75.64</c:v>
                </c:pt>
                <c:pt idx="1892">
                  <c:v>75.680000000000007</c:v>
                </c:pt>
                <c:pt idx="1893">
                  <c:v>75.72</c:v>
                </c:pt>
                <c:pt idx="1894">
                  <c:v>75.760000000000005</c:v>
                </c:pt>
                <c:pt idx="1895">
                  <c:v>75.8</c:v>
                </c:pt>
                <c:pt idx="1896">
                  <c:v>75.84</c:v>
                </c:pt>
                <c:pt idx="1897">
                  <c:v>75.88</c:v>
                </c:pt>
                <c:pt idx="1898">
                  <c:v>75.92</c:v>
                </c:pt>
                <c:pt idx="1899">
                  <c:v>75.959999999999994</c:v>
                </c:pt>
                <c:pt idx="1900">
                  <c:v>76</c:v>
                </c:pt>
                <c:pt idx="1901">
                  <c:v>76.040000000000006</c:v>
                </c:pt>
                <c:pt idx="1902">
                  <c:v>76.08</c:v>
                </c:pt>
                <c:pt idx="1903">
                  <c:v>76.11999999999999</c:v>
                </c:pt>
                <c:pt idx="1904">
                  <c:v>76.16</c:v>
                </c:pt>
                <c:pt idx="1905">
                  <c:v>76.2</c:v>
                </c:pt>
                <c:pt idx="1906">
                  <c:v>76.239999999999995</c:v>
                </c:pt>
                <c:pt idx="1907">
                  <c:v>76.28</c:v>
                </c:pt>
                <c:pt idx="1908">
                  <c:v>76.320000000000007</c:v>
                </c:pt>
                <c:pt idx="1909">
                  <c:v>76.360000000000014</c:v>
                </c:pt>
                <c:pt idx="1910">
                  <c:v>76.400000000000006</c:v>
                </c:pt>
                <c:pt idx="1911">
                  <c:v>76.440000000000012</c:v>
                </c:pt>
                <c:pt idx="1912">
                  <c:v>76.48</c:v>
                </c:pt>
                <c:pt idx="1913">
                  <c:v>76.52000000000001</c:v>
                </c:pt>
                <c:pt idx="1914">
                  <c:v>76.56</c:v>
                </c:pt>
                <c:pt idx="1915">
                  <c:v>76.600000000000009</c:v>
                </c:pt>
                <c:pt idx="1916">
                  <c:v>76.64</c:v>
                </c:pt>
                <c:pt idx="1917">
                  <c:v>76.680000000000007</c:v>
                </c:pt>
                <c:pt idx="1918">
                  <c:v>76.720000000000013</c:v>
                </c:pt>
                <c:pt idx="1919">
                  <c:v>76.760000000000005</c:v>
                </c:pt>
                <c:pt idx="1920">
                  <c:v>76.8</c:v>
                </c:pt>
                <c:pt idx="1921">
                  <c:v>76.84</c:v>
                </c:pt>
                <c:pt idx="1922">
                  <c:v>76.88000000000001</c:v>
                </c:pt>
                <c:pt idx="1923">
                  <c:v>76.92</c:v>
                </c:pt>
                <c:pt idx="1924">
                  <c:v>76.959999999999994</c:v>
                </c:pt>
                <c:pt idx="1925">
                  <c:v>77</c:v>
                </c:pt>
                <c:pt idx="1926">
                  <c:v>77.040000000000006</c:v>
                </c:pt>
                <c:pt idx="1927">
                  <c:v>77.08</c:v>
                </c:pt>
                <c:pt idx="1928">
                  <c:v>77.12</c:v>
                </c:pt>
                <c:pt idx="1929">
                  <c:v>77.16</c:v>
                </c:pt>
                <c:pt idx="1930">
                  <c:v>77.2</c:v>
                </c:pt>
                <c:pt idx="1931">
                  <c:v>77.239999999999995</c:v>
                </c:pt>
                <c:pt idx="1932">
                  <c:v>77.28</c:v>
                </c:pt>
                <c:pt idx="1933">
                  <c:v>77.319999999999993</c:v>
                </c:pt>
                <c:pt idx="1934">
                  <c:v>77.36</c:v>
                </c:pt>
                <c:pt idx="1935">
                  <c:v>77.399999999999991</c:v>
                </c:pt>
                <c:pt idx="1936">
                  <c:v>77.44</c:v>
                </c:pt>
                <c:pt idx="1937">
                  <c:v>77.47999999999999</c:v>
                </c:pt>
                <c:pt idx="1938">
                  <c:v>77.52000000000001</c:v>
                </c:pt>
                <c:pt idx="1939">
                  <c:v>77.560000000000016</c:v>
                </c:pt>
                <c:pt idx="1940">
                  <c:v>77.600000000000009</c:v>
                </c:pt>
                <c:pt idx="1941">
                  <c:v>77.64</c:v>
                </c:pt>
                <c:pt idx="1942">
                  <c:v>77.680000000000007</c:v>
                </c:pt>
                <c:pt idx="1943">
                  <c:v>77.720000000000013</c:v>
                </c:pt>
                <c:pt idx="1944">
                  <c:v>77.760000000000005</c:v>
                </c:pt>
                <c:pt idx="1945">
                  <c:v>77.800000000000011</c:v>
                </c:pt>
                <c:pt idx="1946">
                  <c:v>77.84</c:v>
                </c:pt>
                <c:pt idx="1947">
                  <c:v>77.88000000000001</c:v>
                </c:pt>
                <c:pt idx="1948">
                  <c:v>77.92</c:v>
                </c:pt>
                <c:pt idx="1949">
                  <c:v>77.960000000000008</c:v>
                </c:pt>
                <c:pt idx="1950">
                  <c:v>78</c:v>
                </c:pt>
                <c:pt idx="1951">
                  <c:v>78.040000000000006</c:v>
                </c:pt>
                <c:pt idx="1952">
                  <c:v>78.08</c:v>
                </c:pt>
                <c:pt idx="1953">
                  <c:v>78.12</c:v>
                </c:pt>
                <c:pt idx="1954">
                  <c:v>78.16</c:v>
                </c:pt>
                <c:pt idx="1955">
                  <c:v>78.2</c:v>
                </c:pt>
                <c:pt idx="1956">
                  <c:v>78.240000000000009</c:v>
                </c:pt>
                <c:pt idx="1957">
                  <c:v>78.28</c:v>
                </c:pt>
                <c:pt idx="1958">
                  <c:v>78.319999999999993</c:v>
                </c:pt>
                <c:pt idx="1959">
                  <c:v>78.36</c:v>
                </c:pt>
                <c:pt idx="1960">
                  <c:v>78.400000000000006</c:v>
                </c:pt>
                <c:pt idx="1961">
                  <c:v>78.44</c:v>
                </c:pt>
                <c:pt idx="1962">
                  <c:v>78.47999999999999</c:v>
                </c:pt>
                <c:pt idx="1963">
                  <c:v>78.52</c:v>
                </c:pt>
                <c:pt idx="1964">
                  <c:v>78.56</c:v>
                </c:pt>
                <c:pt idx="1965">
                  <c:v>78.599999999999994</c:v>
                </c:pt>
                <c:pt idx="1966">
                  <c:v>78.64</c:v>
                </c:pt>
                <c:pt idx="1967">
                  <c:v>78.679999999999993</c:v>
                </c:pt>
                <c:pt idx="1968">
                  <c:v>78.72</c:v>
                </c:pt>
                <c:pt idx="1969">
                  <c:v>78.760000000000005</c:v>
                </c:pt>
                <c:pt idx="1970">
                  <c:v>78.800000000000011</c:v>
                </c:pt>
                <c:pt idx="1971">
                  <c:v>78.84</c:v>
                </c:pt>
                <c:pt idx="1972">
                  <c:v>78.88000000000001</c:v>
                </c:pt>
                <c:pt idx="1973">
                  <c:v>78.920000000000016</c:v>
                </c:pt>
                <c:pt idx="1974">
                  <c:v>78.960000000000008</c:v>
                </c:pt>
                <c:pt idx="1975">
                  <c:v>79</c:v>
                </c:pt>
                <c:pt idx="1976">
                  <c:v>79.040000000000006</c:v>
                </c:pt>
                <c:pt idx="1977">
                  <c:v>79.080000000000013</c:v>
                </c:pt>
                <c:pt idx="1978">
                  <c:v>79.12</c:v>
                </c:pt>
                <c:pt idx="1979">
                  <c:v>79.16</c:v>
                </c:pt>
                <c:pt idx="1980">
                  <c:v>79.2</c:v>
                </c:pt>
                <c:pt idx="1981">
                  <c:v>79.240000000000009</c:v>
                </c:pt>
                <c:pt idx="1982">
                  <c:v>79.28</c:v>
                </c:pt>
                <c:pt idx="1983">
                  <c:v>79.320000000000007</c:v>
                </c:pt>
                <c:pt idx="1984">
                  <c:v>79.36</c:v>
                </c:pt>
                <c:pt idx="1985">
                  <c:v>79.400000000000006</c:v>
                </c:pt>
                <c:pt idx="1986">
                  <c:v>79.44</c:v>
                </c:pt>
                <c:pt idx="1987">
                  <c:v>79.48</c:v>
                </c:pt>
                <c:pt idx="1988">
                  <c:v>79.52</c:v>
                </c:pt>
                <c:pt idx="1989">
                  <c:v>79.56</c:v>
                </c:pt>
                <c:pt idx="1990">
                  <c:v>79.600000000000009</c:v>
                </c:pt>
                <c:pt idx="1991">
                  <c:v>79.64</c:v>
                </c:pt>
                <c:pt idx="1992">
                  <c:v>79.679999999999993</c:v>
                </c:pt>
                <c:pt idx="1993">
                  <c:v>79.72</c:v>
                </c:pt>
                <c:pt idx="1994">
                  <c:v>79.760000000000005</c:v>
                </c:pt>
                <c:pt idx="1995">
                  <c:v>79.8</c:v>
                </c:pt>
                <c:pt idx="1996">
                  <c:v>79.839999999999989</c:v>
                </c:pt>
                <c:pt idx="1997">
                  <c:v>79.88</c:v>
                </c:pt>
                <c:pt idx="1998">
                  <c:v>79.92</c:v>
                </c:pt>
                <c:pt idx="1999">
                  <c:v>79.959999999999994</c:v>
                </c:pt>
                <c:pt idx="2000">
                  <c:v>80</c:v>
                </c:pt>
                <c:pt idx="2001">
                  <c:v>80.040000000000006</c:v>
                </c:pt>
                <c:pt idx="2002">
                  <c:v>80.080000000000013</c:v>
                </c:pt>
                <c:pt idx="2003">
                  <c:v>80.12</c:v>
                </c:pt>
                <c:pt idx="2004">
                  <c:v>80.160000000000011</c:v>
                </c:pt>
                <c:pt idx="2005">
                  <c:v>80.2</c:v>
                </c:pt>
                <c:pt idx="2006">
                  <c:v>80.240000000000009</c:v>
                </c:pt>
                <c:pt idx="2007">
                  <c:v>80.280000000000015</c:v>
                </c:pt>
                <c:pt idx="2008">
                  <c:v>80.320000000000007</c:v>
                </c:pt>
                <c:pt idx="2009">
                  <c:v>80.36</c:v>
                </c:pt>
                <c:pt idx="2010">
                  <c:v>80.400000000000006</c:v>
                </c:pt>
                <c:pt idx="2011">
                  <c:v>80.440000000000012</c:v>
                </c:pt>
                <c:pt idx="2012">
                  <c:v>80.48</c:v>
                </c:pt>
                <c:pt idx="2013">
                  <c:v>80.52</c:v>
                </c:pt>
                <c:pt idx="2014">
                  <c:v>80.56</c:v>
                </c:pt>
                <c:pt idx="2015">
                  <c:v>80.600000000000009</c:v>
                </c:pt>
                <c:pt idx="2016">
                  <c:v>80.64</c:v>
                </c:pt>
                <c:pt idx="2017">
                  <c:v>80.679999999999993</c:v>
                </c:pt>
                <c:pt idx="2018">
                  <c:v>80.72</c:v>
                </c:pt>
                <c:pt idx="2019">
                  <c:v>80.760000000000005</c:v>
                </c:pt>
                <c:pt idx="2020">
                  <c:v>80.800000000000011</c:v>
                </c:pt>
                <c:pt idx="2021">
                  <c:v>80.84</c:v>
                </c:pt>
                <c:pt idx="2022">
                  <c:v>80.88</c:v>
                </c:pt>
                <c:pt idx="2023">
                  <c:v>80.92</c:v>
                </c:pt>
                <c:pt idx="2024">
                  <c:v>80.960000000000008</c:v>
                </c:pt>
                <c:pt idx="2025">
                  <c:v>81</c:v>
                </c:pt>
                <c:pt idx="2026">
                  <c:v>81.039999999999992</c:v>
                </c:pt>
                <c:pt idx="2027">
                  <c:v>81.08</c:v>
                </c:pt>
                <c:pt idx="2028">
                  <c:v>81.12</c:v>
                </c:pt>
                <c:pt idx="2029">
                  <c:v>81.16</c:v>
                </c:pt>
                <c:pt idx="2030">
                  <c:v>81.199999999999989</c:v>
                </c:pt>
                <c:pt idx="2031">
                  <c:v>81.239999999999995</c:v>
                </c:pt>
                <c:pt idx="2032">
                  <c:v>81.28</c:v>
                </c:pt>
                <c:pt idx="2033">
                  <c:v>81.320000000000007</c:v>
                </c:pt>
                <c:pt idx="2034">
                  <c:v>81.36</c:v>
                </c:pt>
                <c:pt idx="2035">
                  <c:v>81.400000000000006</c:v>
                </c:pt>
                <c:pt idx="2036">
                  <c:v>81.440000000000012</c:v>
                </c:pt>
                <c:pt idx="2037">
                  <c:v>81.48</c:v>
                </c:pt>
                <c:pt idx="2038">
                  <c:v>81.52000000000001</c:v>
                </c:pt>
                <c:pt idx="2039">
                  <c:v>81.56</c:v>
                </c:pt>
                <c:pt idx="2040">
                  <c:v>81.600000000000009</c:v>
                </c:pt>
                <c:pt idx="2041">
                  <c:v>81.640000000000015</c:v>
                </c:pt>
                <c:pt idx="2042">
                  <c:v>81.680000000000007</c:v>
                </c:pt>
                <c:pt idx="2043">
                  <c:v>81.72</c:v>
                </c:pt>
                <c:pt idx="2044">
                  <c:v>81.760000000000005</c:v>
                </c:pt>
                <c:pt idx="2045">
                  <c:v>81.800000000000011</c:v>
                </c:pt>
                <c:pt idx="2046">
                  <c:v>81.84</c:v>
                </c:pt>
                <c:pt idx="2047">
                  <c:v>81.88</c:v>
                </c:pt>
                <c:pt idx="2048">
                  <c:v>81.92</c:v>
                </c:pt>
                <c:pt idx="2049">
                  <c:v>81.960000000000008</c:v>
                </c:pt>
                <c:pt idx="2050">
                  <c:v>82</c:v>
                </c:pt>
                <c:pt idx="2051">
                  <c:v>82.039999999999992</c:v>
                </c:pt>
                <c:pt idx="2052">
                  <c:v>82.08</c:v>
                </c:pt>
                <c:pt idx="2053">
                  <c:v>82.12</c:v>
                </c:pt>
                <c:pt idx="2054">
                  <c:v>82.16</c:v>
                </c:pt>
                <c:pt idx="2055">
                  <c:v>82.199999999999989</c:v>
                </c:pt>
                <c:pt idx="2056">
                  <c:v>82.24</c:v>
                </c:pt>
                <c:pt idx="2057">
                  <c:v>82.28</c:v>
                </c:pt>
                <c:pt idx="2058">
                  <c:v>82.320000000000007</c:v>
                </c:pt>
                <c:pt idx="2059">
                  <c:v>82.36</c:v>
                </c:pt>
                <c:pt idx="2060">
                  <c:v>82.399999999999991</c:v>
                </c:pt>
                <c:pt idx="2061">
                  <c:v>82.44</c:v>
                </c:pt>
                <c:pt idx="2062">
                  <c:v>82.48</c:v>
                </c:pt>
                <c:pt idx="2063">
                  <c:v>82.52</c:v>
                </c:pt>
                <c:pt idx="2064">
                  <c:v>82.56</c:v>
                </c:pt>
                <c:pt idx="2065">
                  <c:v>82.600000000000009</c:v>
                </c:pt>
                <c:pt idx="2066">
                  <c:v>82.640000000000015</c:v>
                </c:pt>
                <c:pt idx="2067">
                  <c:v>82.68</c:v>
                </c:pt>
                <c:pt idx="2068">
                  <c:v>82.72</c:v>
                </c:pt>
                <c:pt idx="2069">
                  <c:v>82.76</c:v>
                </c:pt>
                <c:pt idx="2070">
                  <c:v>82.800000000000011</c:v>
                </c:pt>
                <c:pt idx="2071">
                  <c:v>82.84</c:v>
                </c:pt>
                <c:pt idx="2072">
                  <c:v>82.88</c:v>
                </c:pt>
                <c:pt idx="2073">
                  <c:v>82.92</c:v>
                </c:pt>
                <c:pt idx="2074">
                  <c:v>82.960000000000008</c:v>
                </c:pt>
                <c:pt idx="2075">
                  <c:v>83.000000000000014</c:v>
                </c:pt>
                <c:pt idx="2076">
                  <c:v>83.04</c:v>
                </c:pt>
                <c:pt idx="2077">
                  <c:v>83.08</c:v>
                </c:pt>
                <c:pt idx="2078">
                  <c:v>83.12</c:v>
                </c:pt>
                <c:pt idx="2079">
                  <c:v>83.160000000000011</c:v>
                </c:pt>
                <c:pt idx="2080">
                  <c:v>83.2</c:v>
                </c:pt>
                <c:pt idx="2081">
                  <c:v>83.24</c:v>
                </c:pt>
                <c:pt idx="2082">
                  <c:v>83.28</c:v>
                </c:pt>
                <c:pt idx="2083">
                  <c:v>83.320000000000007</c:v>
                </c:pt>
                <c:pt idx="2084">
                  <c:v>83.36</c:v>
                </c:pt>
                <c:pt idx="2085">
                  <c:v>83.399999999999991</c:v>
                </c:pt>
                <c:pt idx="2086">
                  <c:v>83.44</c:v>
                </c:pt>
                <c:pt idx="2087">
                  <c:v>83.48</c:v>
                </c:pt>
                <c:pt idx="2088">
                  <c:v>83.52</c:v>
                </c:pt>
                <c:pt idx="2089">
                  <c:v>83.559999999999988</c:v>
                </c:pt>
                <c:pt idx="2090">
                  <c:v>83.6</c:v>
                </c:pt>
                <c:pt idx="2091">
                  <c:v>83.64</c:v>
                </c:pt>
                <c:pt idx="2092">
                  <c:v>83.68</c:v>
                </c:pt>
                <c:pt idx="2093">
                  <c:v>83.72</c:v>
                </c:pt>
                <c:pt idx="2094">
                  <c:v>83.759999999999991</c:v>
                </c:pt>
                <c:pt idx="2095">
                  <c:v>83.8</c:v>
                </c:pt>
                <c:pt idx="2096">
                  <c:v>83.84</c:v>
                </c:pt>
                <c:pt idx="2097">
                  <c:v>83.88000000000001</c:v>
                </c:pt>
                <c:pt idx="2098">
                  <c:v>83.92</c:v>
                </c:pt>
                <c:pt idx="2099">
                  <c:v>83.960000000000008</c:v>
                </c:pt>
                <c:pt idx="2100">
                  <c:v>84.000000000000014</c:v>
                </c:pt>
                <c:pt idx="2101">
                  <c:v>84.04</c:v>
                </c:pt>
                <c:pt idx="2102">
                  <c:v>84.08</c:v>
                </c:pt>
                <c:pt idx="2103">
                  <c:v>84.12</c:v>
                </c:pt>
                <c:pt idx="2104">
                  <c:v>84.160000000000011</c:v>
                </c:pt>
                <c:pt idx="2105">
                  <c:v>84.2</c:v>
                </c:pt>
                <c:pt idx="2106">
                  <c:v>84.24</c:v>
                </c:pt>
                <c:pt idx="2107">
                  <c:v>84.28</c:v>
                </c:pt>
                <c:pt idx="2108">
                  <c:v>84.320000000000007</c:v>
                </c:pt>
                <c:pt idx="2109">
                  <c:v>84.360000000000014</c:v>
                </c:pt>
                <c:pt idx="2110">
                  <c:v>84.4</c:v>
                </c:pt>
                <c:pt idx="2111">
                  <c:v>84.44</c:v>
                </c:pt>
                <c:pt idx="2112">
                  <c:v>84.48</c:v>
                </c:pt>
                <c:pt idx="2113">
                  <c:v>84.52000000000001</c:v>
                </c:pt>
                <c:pt idx="2114">
                  <c:v>84.56</c:v>
                </c:pt>
                <c:pt idx="2115">
                  <c:v>84.6</c:v>
                </c:pt>
                <c:pt idx="2116">
                  <c:v>84.64</c:v>
                </c:pt>
                <c:pt idx="2117">
                  <c:v>84.68</c:v>
                </c:pt>
                <c:pt idx="2118">
                  <c:v>84.72</c:v>
                </c:pt>
                <c:pt idx="2119">
                  <c:v>84.759999999999991</c:v>
                </c:pt>
                <c:pt idx="2120">
                  <c:v>84.8</c:v>
                </c:pt>
                <c:pt idx="2121">
                  <c:v>84.84</c:v>
                </c:pt>
                <c:pt idx="2122">
                  <c:v>84.88</c:v>
                </c:pt>
                <c:pt idx="2123">
                  <c:v>84.919999999999987</c:v>
                </c:pt>
                <c:pt idx="2124">
                  <c:v>84.96</c:v>
                </c:pt>
                <c:pt idx="2125">
                  <c:v>85</c:v>
                </c:pt>
                <c:pt idx="2126">
                  <c:v>85.04</c:v>
                </c:pt>
                <c:pt idx="2127">
                  <c:v>85.08</c:v>
                </c:pt>
                <c:pt idx="2128">
                  <c:v>85.12</c:v>
                </c:pt>
                <c:pt idx="2129">
                  <c:v>85.160000000000011</c:v>
                </c:pt>
                <c:pt idx="2130">
                  <c:v>85.200000000000017</c:v>
                </c:pt>
                <c:pt idx="2131">
                  <c:v>85.240000000000009</c:v>
                </c:pt>
                <c:pt idx="2132">
                  <c:v>85.28</c:v>
                </c:pt>
                <c:pt idx="2133">
                  <c:v>85.320000000000007</c:v>
                </c:pt>
                <c:pt idx="2134">
                  <c:v>85.360000000000014</c:v>
                </c:pt>
                <c:pt idx="2135">
                  <c:v>85.4</c:v>
                </c:pt>
                <c:pt idx="2136">
                  <c:v>85.44</c:v>
                </c:pt>
                <c:pt idx="2137">
                  <c:v>85.48</c:v>
                </c:pt>
                <c:pt idx="2138">
                  <c:v>85.52000000000001</c:v>
                </c:pt>
                <c:pt idx="2139">
                  <c:v>85.56</c:v>
                </c:pt>
                <c:pt idx="2140">
                  <c:v>85.6</c:v>
                </c:pt>
                <c:pt idx="2141">
                  <c:v>85.64</c:v>
                </c:pt>
                <c:pt idx="2142">
                  <c:v>85.68</c:v>
                </c:pt>
                <c:pt idx="2143">
                  <c:v>85.72</c:v>
                </c:pt>
                <c:pt idx="2144">
                  <c:v>85.76</c:v>
                </c:pt>
                <c:pt idx="2145">
                  <c:v>85.8</c:v>
                </c:pt>
                <c:pt idx="2146">
                  <c:v>85.84</c:v>
                </c:pt>
                <c:pt idx="2147">
                  <c:v>85.88000000000001</c:v>
                </c:pt>
                <c:pt idx="2148">
                  <c:v>85.92</c:v>
                </c:pt>
                <c:pt idx="2149">
                  <c:v>85.96</c:v>
                </c:pt>
                <c:pt idx="2150">
                  <c:v>86</c:v>
                </c:pt>
                <c:pt idx="2151">
                  <c:v>86.04</c:v>
                </c:pt>
                <c:pt idx="2152">
                  <c:v>86.08</c:v>
                </c:pt>
                <c:pt idx="2153">
                  <c:v>86.11999999999999</c:v>
                </c:pt>
                <c:pt idx="2154">
                  <c:v>86.16</c:v>
                </c:pt>
                <c:pt idx="2155">
                  <c:v>86.2</c:v>
                </c:pt>
                <c:pt idx="2156">
                  <c:v>86.24</c:v>
                </c:pt>
                <c:pt idx="2157">
                  <c:v>86.279999999999987</c:v>
                </c:pt>
                <c:pt idx="2158">
                  <c:v>86.32</c:v>
                </c:pt>
                <c:pt idx="2159">
                  <c:v>86.360000000000014</c:v>
                </c:pt>
                <c:pt idx="2160">
                  <c:v>86.4</c:v>
                </c:pt>
                <c:pt idx="2161">
                  <c:v>86.44</c:v>
                </c:pt>
                <c:pt idx="2162">
                  <c:v>86.48</c:v>
                </c:pt>
                <c:pt idx="2163">
                  <c:v>86.52000000000001</c:v>
                </c:pt>
                <c:pt idx="2164">
                  <c:v>86.560000000000016</c:v>
                </c:pt>
                <c:pt idx="2165">
                  <c:v>86.600000000000009</c:v>
                </c:pt>
                <c:pt idx="2166">
                  <c:v>86.64</c:v>
                </c:pt>
                <c:pt idx="2167">
                  <c:v>86.68</c:v>
                </c:pt>
                <c:pt idx="2168">
                  <c:v>86.720000000000013</c:v>
                </c:pt>
                <c:pt idx="2169">
                  <c:v>86.76</c:v>
                </c:pt>
                <c:pt idx="2170">
                  <c:v>86.8</c:v>
                </c:pt>
                <c:pt idx="2171">
                  <c:v>86.84</c:v>
                </c:pt>
                <c:pt idx="2172">
                  <c:v>86.88000000000001</c:v>
                </c:pt>
                <c:pt idx="2173">
                  <c:v>86.92</c:v>
                </c:pt>
                <c:pt idx="2174">
                  <c:v>86.96</c:v>
                </c:pt>
                <c:pt idx="2175">
                  <c:v>87</c:v>
                </c:pt>
                <c:pt idx="2176">
                  <c:v>87.04</c:v>
                </c:pt>
                <c:pt idx="2177">
                  <c:v>87.08</c:v>
                </c:pt>
                <c:pt idx="2178">
                  <c:v>87.11999999999999</c:v>
                </c:pt>
                <c:pt idx="2179">
                  <c:v>87.16</c:v>
                </c:pt>
                <c:pt idx="2180">
                  <c:v>87.2</c:v>
                </c:pt>
                <c:pt idx="2181">
                  <c:v>87.240000000000009</c:v>
                </c:pt>
                <c:pt idx="2182">
                  <c:v>87.28</c:v>
                </c:pt>
                <c:pt idx="2183">
                  <c:v>87.32</c:v>
                </c:pt>
                <c:pt idx="2184">
                  <c:v>87.36</c:v>
                </c:pt>
                <c:pt idx="2185">
                  <c:v>87.4</c:v>
                </c:pt>
                <c:pt idx="2186">
                  <c:v>87.44</c:v>
                </c:pt>
                <c:pt idx="2187">
                  <c:v>87.47999999999999</c:v>
                </c:pt>
                <c:pt idx="2188">
                  <c:v>87.52</c:v>
                </c:pt>
                <c:pt idx="2189">
                  <c:v>87.56</c:v>
                </c:pt>
                <c:pt idx="2190">
                  <c:v>87.600000000000009</c:v>
                </c:pt>
                <c:pt idx="2191">
                  <c:v>87.64</c:v>
                </c:pt>
                <c:pt idx="2192">
                  <c:v>87.68</c:v>
                </c:pt>
                <c:pt idx="2193">
                  <c:v>87.720000000000013</c:v>
                </c:pt>
                <c:pt idx="2194">
                  <c:v>87.76</c:v>
                </c:pt>
                <c:pt idx="2195">
                  <c:v>87.8</c:v>
                </c:pt>
                <c:pt idx="2196">
                  <c:v>87.84</c:v>
                </c:pt>
                <c:pt idx="2197">
                  <c:v>87.88000000000001</c:v>
                </c:pt>
                <c:pt idx="2198">
                  <c:v>87.920000000000016</c:v>
                </c:pt>
                <c:pt idx="2199">
                  <c:v>87.960000000000008</c:v>
                </c:pt>
                <c:pt idx="2200">
                  <c:v>88</c:v>
                </c:pt>
                <c:pt idx="2201">
                  <c:v>88.04</c:v>
                </c:pt>
                <c:pt idx="2202">
                  <c:v>88.080000000000013</c:v>
                </c:pt>
                <c:pt idx="2203">
                  <c:v>88.12</c:v>
                </c:pt>
                <c:pt idx="2204">
                  <c:v>88.16</c:v>
                </c:pt>
                <c:pt idx="2205">
                  <c:v>88.2</c:v>
                </c:pt>
                <c:pt idx="2206">
                  <c:v>88.240000000000009</c:v>
                </c:pt>
                <c:pt idx="2207">
                  <c:v>88.28</c:v>
                </c:pt>
                <c:pt idx="2208">
                  <c:v>88.32</c:v>
                </c:pt>
                <c:pt idx="2209">
                  <c:v>88.36</c:v>
                </c:pt>
                <c:pt idx="2210">
                  <c:v>88.4</c:v>
                </c:pt>
                <c:pt idx="2211">
                  <c:v>88.44</c:v>
                </c:pt>
                <c:pt idx="2212">
                  <c:v>88.47999999999999</c:v>
                </c:pt>
                <c:pt idx="2213">
                  <c:v>88.52</c:v>
                </c:pt>
                <c:pt idx="2214">
                  <c:v>88.56</c:v>
                </c:pt>
                <c:pt idx="2215">
                  <c:v>88.600000000000009</c:v>
                </c:pt>
                <c:pt idx="2216">
                  <c:v>88.64</c:v>
                </c:pt>
                <c:pt idx="2217">
                  <c:v>88.679999999999993</c:v>
                </c:pt>
                <c:pt idx="2218">
                  <c:v>88.72</c:v>
                </c:pt>
                <c:pt idx="2219">
                  <c:v>88.76</c:v>
                </c:pt>
                <c:pt idx="2220">
                  <c:v>88.8</c:v>
                </c:pt>
                <c:pt idx="2221">
                  <c:v>88.84</c:v>
                </c:pt>
                <c:pt idx="2222">
                  <c:v>88.88000000000001</c:v>
                </c:pt>
                <c:pt idx="2223">
                  <c:v>88.920000000000016</c:v>
                </c:pt>
                <c:pt idx="2224">
                  <c:v>88.960000000000008</c:v>
                </c:pt>
                <c:pt idx="2225">
                  <c:v>89</c:v>
                </c:pt>
                <c:pt idx="2226">
                  <c:v>89.04</c:v>
                </c:pt>
                <c:pt idx="2227">
                  <c:v>89.080000000000013</c:v>
                </c:pt>
                <c:pt idx="2228">
                  <c:v>89.12</c:v>
                </c:pt>
                <c:pt idx="2229">
                  <c:v>89.16</c:v>
                </c:pt>
                <c:pt idx="2230">
                  <c:v>89.2</c:v>
                </c:pt>
                <c:pt idx="2231">
                  <c:v>89.240000000000009</c:v>
                </c:pt>
                <c:pt idx="2232">
                  <c:v>89.280000000000015</c:v>
                </c:pt>
                <c:pt idx="2233">
                  <c:v>89.320000000000007</c:v>
                </c:pt>
                <c:pt idx="2234">
                  <c:v>89.36</c:v>
                </c:pt>
                <c:pt idx="2235">
                  <c:v>89.4</c:v>
                </c:pt>
                <c:pt idx="2236">
                  <c:v>89.440000000000012</c:v>
                </c:pt>
                <c:pt idx="2237">
                  <c:v>89.48</c:v>
                </c:pt>
                <c:pt idx="2238">
                  <c:v>89.52</c:v>
                </c:pt>
                <c:pt idx="2239">
                  <c:v>89.56</c:v>
                </c:pt>
                <c:pt idx="2240">
                  <c:v>89.600000000000009</c:v>
                </c:pt>
                <c:pt idx="2241">
                  <c:v>89.64</c:v>
                </c:pt>
                <c:pt idx="2242">
                  <c:v>89.679999999999993</c:v>
                </c:pt>
                <c:pt idx="2243">
                  <c:v>89.72</c:v>
                </c:pt>
                <c:pt idx="2244">
                  <c:v>89.76</c:v>
                </c:pt>
                <c:pt idx="2245">
                  <c:v>89.8</c:v>
                </c:pt>
                <c:pt idx="2246">
                  <c:v>89.839999999999989</c:v>
                </c:pt>
                <c:pt idx="2247">
                  <c:v>89.88</c:v>
                </c:pt>
                <c:pt idx="2248">
                  <c:v>89.92</c:v>
                </c:pt>
                <c:pt idx="2249">
                  <c:v>89.96</c:v>
                </c:pt>
                <c:pt idx="2250">
                  <c:v>90</c:v>
                </c:pt>
                <c:pt idx="2251">
                  <c:v>90.039999999999992</c:v>
                </c:pt>
                <c:pt idx="2252">
                  <c:v>90.08</c:v>
                </c:pt>
                <c:pt idx="2253">
                  <c:v>90.12</c:v>
                </c:pt>
                <c:pt idx="2254">
                  <c:v>90.160000000000011</c:v>
                </c:pt>
                <c:pt idx="2255">
                  <c:v>90.2</c:v>
                </c:pt>
                <c:pt idx="2256">
                  <c:v>90.240000000000009</c:v>
                </c:pt>
                <c:pt idx="2257">
                  <c:v>90.280000000000015</c:v>
                </c:pt>
                <c:pt idx="2258">
                  <c:v>90.320000000000007</c:v>
                </c:pt>
                <c:pt idx="2259">
                  <c:v>90.36</c:v>
                </c:pt>
                <c:pt idx="2260">
                  <c:v>90.4</c:v>
                </c:pt>
                <c:pt idx="2261">
                  <c:v>90.440000000000012</c:v>
                </c:pt>
                <c:pt idx="2262">
                  <c:v>90.48</c:v>
                </c:pt>
                <c:pt idx="2263">
                  <c:v>90.52</c:v>
                </c:pt>
                <c:pt idx="2264">
                  <c:v>90.56</c:v>
                </c:pt>
                <c:pt idx="2265">
                  <c:v>90.600000000000009</c:v>
                </c:pt>
                <c:pt idx="2266">
                  <c:v>90.64</c:v>
                </c:pt>
                <c:pt idx="2267">
                  <c:v>90.679999999999993</c:v>
                </c:pt>
                <c:pt idx="2268">
                  <c:v>90.72</c:v>
                </c:pt>
                <c:pt idx="2269">
                  <c:v>90.76</c:v>
                </c:pt>
                <c:pt idx="2270">
                  <c:v>90.800000000000011</c:v>
                </c:pt>
                <c:pt idx="2271">
                  <c:v>90.84</c:v>
                </c:pt>
                <c:pt idx="2272">
                  <c:v>90.88</c:v>
                </c:pt>
                <c:pt idx="2273">
                  <c:v>90.92</c:v>
                </c:pt>
                <c:pt idx="2274">
                  <c:v>90.960000000000008</c:v>
                </c:pt>
                <c:pt idx="2275">
                  <c:v>91</c:v>
                </c:pt>
                <c:pt idx="2276">
                  <c:v>91.039999999999992</c:v>
                </c:pt>
                <c:pt idx="2277">
                  <c:v>91.08</c:v>
                </c:pt>
                <c:pt idx="2278">
                  <c:v>91.12</c:v>
                </c:pt>
                <c:pt idx="2279">
                  <c:v>91.16</c:v>
                </c:pt>
                <c:pt idx="2280">
                  <c:v>91.199999999999989</c:v>
                </c:pt>
                <c:pt idx="2281">
                  <c:v>91.24</c:v>
                </c:pt>
                <c:pt idx="2282">
                  <c:v>91.28</c:v>
                </c:pt>
                <c:pt idx="2283">
                  <c:v>91.32</c:v>
                </c:pt>
                <c:pt idx="2284">
                  <c:v>91.36</c:v>
                </c:pt>
                <c:pt idx="2285">
                  <c:v>91.4</c:v>
                </c:pt>
                <c:pt idx="2286">
                  <c:v>91.440000000000012</c:v>
                </c:pt>
                <c:pt idx="2287">
                  <c:v>91.480000000000018</c:v>
                </c:pt>
                <c:pt idx="2288">
                  <c:v>91.52000000000001</c:v>
                </c:pt>
                <c:pt idx="2289">
                  <c:v>91.56</c:v>
                </c:pt>
                <c:pt idx="2290">
                  <c:v>91.600000000000009</c:v>
                </c:pt>
                <c:pt idx="2291">
                  <c:v>91.640000000000015</c:v>
                </c:pt>
                <c:pt idx="2292">
                  <c:v>91.68</c:v>
                </c:pt>
                <c:pt idx="2293">
                  <c:v>91.72</c:v>
                </c:pt>
                <c:pt idx="2294">
                  <c:v>91.76</c:v>
                </c:pt>
                <c:pt idx="2295">
                  <c:v>91.800000000000011</c:v>
                </c:pt>
                <c:pt idx="2296">
                  <c:v>91.84</c:v>
                </c:pt>
                <c:pt idx="2297">
                  <c:v>91.88</c:v>
                </c:pt>
                <c:pt idx="2298">
                  <c:v>91.92</c:v>
                </c:pt>
                <c:pt idx="2299">
                  <c:v>91.960000000000008</c:v>
                </c:pt>
                <c:pt idx="2300">
                  <c:v>92</c:v>
                </c:pt>
                <c:pt idx="2301">
                  <c:v>92.039999999999992</c:v>
                </c:pt>
                <c:pt idx="2302">
                  <c:v>92.08</c:v>
                </c:pt>
                <c:pt idx="2303">
                  <c:v>92.12</c:v>
                </c:pt>
                <c:pt idx="2304">
                  <c:v>92.160000000000011</c:v>
                </c:pt>
                <c:pt idx="2305">
                  <c:v>92.2</c:v>
                </c:pt>
                <c:pt idx="2306">
                  <c:v>92.24</c:v>
                </c:pt>
                <c:pt idx="2307">
                  <c:v>92.28</c:v>
                </c:pt>
                <c:pt idx="2308">
                  <c:v>92.320000000000007</c:v>
                </c:pt>
                <c:pt idx="2309">
                  <c:v>92.36</c:v>
                </c:pt>
                <c:pt idx="2310">
                  <c:v>92.399999999999991</c:v>
                </c:pt>
                <c:pt idx="2311">
                  <c:v>92.44</c:v>
                </c:pt>
                <c:pt idx="2312">
                  <c:v>92.48</c:v>
                </c:pt>
                <c:pt idx="2313">
                  <c:v>92.52</c:v>
                </c:pt>
                <c:pt idx="2314">
                  <c:v>92.559999999999988</c:v>
                </c:pt>
                <c:pt idx="2315">
                  <c:v>92.6</c:v>
                </c:pt>
                <c:pt idx="2316">
                  <c:v>92.64</c:v>
                </c:pt>
                <c:pt idx="2317">
                  <c:v>92.68</c:v>
                </c:pt>
                <c:pt idx="2318">
                  <c:v>92.72</c:v>
                </c:pt>
                <c:pt idx="2319">
                  <c:v>92.76</c:v>
                </c:pt>
                <c:pt idx="2320">
                  <c:v>92.800000000000011</c:v>
                </c:pt>
                <c:pt idx="2321">
                  <c:v>92.840000000000018</c:v>
                </c:pt>
                <c:pt idx="2322">
                  <c:v>92.88000000000001</c:v>
                </c:pt>
                <c:pt idx="2323">
                  <c:v>92.92</c:v>
                </c:pt>
                <c:pt idx="2324">
                  <c:v>92.960000000000008</c:v>
                </c:pt>
                <c:pt idx="2325">
                  <c:v>93.000000000000014</c:v>
                </c:pt>
                <c:pt idx="2326">
                  <c:v>93.04</c:v>
                </c:pt>
                <c:pt idx="2327">
                  <c:v>93.08</c:v>
                </c:pt>
                <c:pt idx="2328">
                  <c:v>93.12</c:v>
                </c:pt>
                <c:pt idx="2329">
                  <c:v>93.160000000000011</c:v>
                </c:pt>
                <c:pt idx="2330">
                  <c:v>93.2</c:v>
                </c:pt>
                <c:pt idx="2331">
                  <c:v>93.24</c:v>
                </c:pt>
                <c:pt idx="2332">
                  <c:v>93.28</c:v>
                </c:pt>
                <c:pt idx="2333">
                  <c:v>93.320000000000007</c:v>
                </c:pt>
                <c:pt idx="2334">
                  <c:v>93.36</c:v>
                </c:pt>
                <c:pt idx="2335">
                  <c:v>93.399999999999991</c:v>
                </c:pt>
                <c:pt idx="2336">
                  <c:v>93.44</c:v>
                </c:pt>
                <c:pt idx="2337">
                  <c:v>93.48</c:v>
                </c:pt>
                <c:pt idx="2338">
                  <c:v>93.52</c:v>
                </c:pt>
                <c:pt idx="2339">
                  <c:v>93.56</c:v>
                </c:pt>
                <c:pt idx="2340">
                  <c:v>93.6</c:v>
                </c:pt>
                <c:pt idx="2341">
                  <c:v>93.64</c:v>
                </c:pt>
                <c:pt idx="2342">
                  <c:v>93.68</c:v>
                </c:pt>
                <c:pt idx="2343">
                  <c:v>93.72</c:v>
                </c:pt>
                <c:pt idx="2344">
                  <c:v>93.759999999999991</c:v>
                </c:pt>
                <c:pt idx="2345">
                  <c:v>93.8</c:v>
                </c:pt>
                <c:pt idx="2346">
                  <c:v>93.84</c:v>
                </c:pt>
                <c:pt idx="2347">
                  <c:v>93.88</c:v>
                </c:pt>
                <c:pt idx="2348">
                  <c:v>93.92</c:v>
                </c:pt>
                <c:pt idx="2349">
                  <c:v>93.960000000000008</c:v>
                </c:pt>
                <c:pt idx="2350">
                  <c:v>94.000000000000014</c:v>
                </c:pt>
                <c:pt idx="2351">
                  <c:v>94.04</c:v>
                </c:pt>
                <c:pt idx="2352">
                  <c:v>94.08</c:v>
                </c:pt>
                <c:pt idx="2353">
                  <c:v>94.12</c:v>
                </c:pt>
                <c:pt idx="2354">
                  <c:v>94.160000000000011</c:v>
                </c:pt>
                <c:pt idx="2355">
                  <c:v>94.2</c:v>
                </c:pt>
                <c:pt idx="2356">
                  <c:v>94.240000000000009</c:v>
                </c:pt>
                <c:pt idx="2357">
                  <c:v>94.28</c:v>
                </c:pt>
                <c:pt idx="2358">
                  <c:v>94.320000000000007</c:v>
                </c:pt>
                <c:pt idx="2359">
                  <c:v>94.360000000000014</c:v>
                </c:pt>
                <c:pt idx="2360">
                  <c:v>94.4</c:v>
                </c:pt>
                <c:pt idx="2361">
                  <c:v>94.44</c:v>
                </c:pt>
                <c:pt idx="2362">
                  <c:v>94.48</c:v>
                </c:pt>
                <c:pt idx="2363">
                  <c:v>94.52000000000001</c:v>
                </c:pt>
                <c:pt idx="2364">
                  <c:v>94.56</c:v>
                </c:pt>
                <c:pt idx="2365">
                  <c:v>94.6</c:v>
                </c:pt>
                <c:pt idx="2366">
                  <c:v>94.64</c:v>
                </c:pt>
                <c:pt idx="2367">
                  <c:v>94.68</c:v>
                </c:pt>
                <c:pt idx="2368">
                  <c:v>94.72</c:v>
                </c:pt>
                <c:pt idx="2369">
                  <c:v>94.759999999999991</c:v>
                </c:pt>
                <c:pt idx="2370">
                  <c:v>94.8</c:v>
                </c:pt>
                <c:pt idx="2371">
                  <c:v>94.84</c:v>
                </c:pt>
                <c:pt idx="2372">
                  <c:v>94.88</c:v>
                </c:pt>
                <c:pt idx="2373">
                  <c:v>94.919999999999987</c:v>
                </c:pt>
                <c:pt idx="2374">
                  <c:v>94.96</c:v>
                </c:pt>
                <c:pt idx="2375">
                  <c:v>95</c:v>
                </c:pt>
                <c:pt idx="2376">
                  <c:v>95.04</c:v>
                </c:pt>
                <c:pt idx="2377">
                  <c:v>95.08</c:v>
                </c:pt>
                <c:pt idx="2378">
                  <c:v>95.11999999999999</c:v>
                </c:pt>
                <c:pt idx="2379">
                  <c:v>95.16</c:v>
                </c:pt>
                <c:pt idx="2380">
                  <c:v>95.200000000000017</c:v>
                </c:pt>
                <c:pt idx="2381">
                  <c:v>95.240000000000009</c:v>
                </c:pt>
                <c:pt idx="2382">
                  <c:v>95.28</c:v>
                </c:pt>
                <c:pt idx="2383">
                  <c:v>95.320000000000007</c:v>
                </c:pt>
                <c:pt idx="2384">
                  <c:v>95.360000000000014</c:v>
                </c:pt>
                <c:pt idx="2385">
                  <c:v>95.4</c:v>
                </c:pt>
                <c:pt idx="2386">
                  <c:v>95.44</c:v>
                </c:pt>
                <c:pt idx="2387">
                  <c:v>95.48</c:v>
                </c:pt>
                <c:pt idx="2388">
                  <c:v>95.52000000000001</c:v>
                </c:pt>
                <c:pt idx="2389">
                  <c:v>95.56</c:v>
                </c:pt>
                <c:pt idx="2390">
                  <c:v>95.6</c:v>
                </c:pt>
                <c:pt idx="2391">
                  <c:v>95.64</c:v>
                </c:pt>
                <c:pt idx="2392">
                  <c:v>95.68</c:v>
                </c:pt>
                <c:pt idx="2393">
                  <c:v>95.720000000000013</c:v>
                </c:pt>
                <c:pt idx="2394">
                  <c:v>95.76</c:v>
                </c:pt>
                <c:pt idx="2395">
                  <c:v>95.8</c:v>
                </c:pt>
                <c:pt idx="2396">
                  <c:v>95.84</c:v>
                </c:pt>
                <c:pt idx="2397">
                  <c:v>95.88000000000001</c:v>
                </c:pt>
                <c:pt idx="2398">
                  <c:v>95.92</c:v>
                </c:pt>
                <c:pt idx="2399">
                  <c:v>95.96</c:v>
                </c:pt>
                <c:pt idx="2400">
                  <c:v>96</c:v>
                </c:pt>
                <c:pt idx="2401">
                  <c:v>96.04</c:v>
                </c:pt>
                <c:pt idx="2402">
                  <c:v>96.08</c:v>
                </c:pt>
                <c:pt idx="2403">
                  <c:v>96.11999999999999</c:v>
                </c:pt>
                <c:pt idx="2404">
                  <c:v>96.16</c:v>
                </c:pt>
                <c:pt idx="2405">
                  <c:v>96.2</c:v>
                </c:pt>
                <c:pt idx="2406">
                  <c:v>96.24</c:v>
                </c:pt>
                <c:pt idx="2407">
                  <c:v>96.279999999999987</c:v>
                </c:pt>
                <c:pt idx="2408">
                  <c:v>96.32</c:v>
                </c:pt>
                <c:pt idx="2409">
                  <c:v>96.36</c:v>
                </c:pt>
                <c:pt idx="2410">
                  <c:v>96.4</c:v>
                </c:pt>
                <c:pt idx="2411">
                  <c:v>96.440000000000012</c:v>
                </c:pt>
                <c:pt idx="2412">
                  <c:v>96.48</c:v>
                </c:pt>
                <c:pt idx="2413">
                  <c:v>96.52000000000001</c:v>
                </c:pt>
                <c:pt idx="2414">
                  <c:v>96.560000000000016</c:v>
                </c:pt>
                <c:pt idx="2415">
                  <c:v>96.600000000000009</c:v>
                </c:pt>
                <c:pt idx="2416">
                  <c:v>96.64</c:v>
                </c:pt>
                <c:pt idx="2417">
                  <c:v>96.68</c:v>
                </c:pt>
                <c:pt idx="2418">
                  <c:v>96.720000000000013</c:v>
                </c:pt>
                <c:pt idx="2419">
                  <c:v>96.76</c:v>
                </c:pt>
                <c:pt idx="2420">
                  <c:v>96.8</c:v>
                </c:pt>
                <c:pt idx="2421">
                  <c:v>96.84</c:v>
                </c:pt>
                <c:pt idx="2422">
                  <c:v>96.88000000000001</c:v>
                </c:pt>
                <c:pt idx="2423">
                  <c:v>96.92</c:v>
                </c:pt>
                <c:pt idx="2424">
                  <c:v>96.96</c:v>
                </c:pt>
                <c:pt idx="2425">
                  <c:v>97</c:v>
                </c:pt>
                <c:pt idx="2426">
                  <c:v>97.04</c:v>
                </c:pt>
                <c:pt idx="2427">
                  <c:v>97.080000000000013</c:v>
                </c:pt>
                <c:pt idx="2428">
                  <c:v>97.12</c:v>
                </c:pt>
                <c:pt idx="2429">
                  <c:v>97.16</c:v>
                </c:pt>
                <c:pt idx="2430">
                  <c:v>97.2</c:v>
                </c:pt>
                <c:pt idx="2431">
                  <c:v>97.240000000000009</c:v>
                </c:pt>
                <c:pt idx="2432">
                  <c:v>97.28</c:v>
                </c:pt>
                <c:pt idx="2433">
                  <c:v>97.32</c:v>
                </c:pt>
                <c:pt idx="2434">
                  <c:v>97.36</c:v>
                </c:pt>
                <c:pt idx="2435">
                  <c:v>97.4</c:v>
                </c:pt>
                <c:pt idx="2436">
                  <c:v>97.44</c:v>
                </c:pt>
                <c:pt idx="2437">
                  <c:v>97.47999999999999</c:v>
                </c:pt>
                <c:pt idx="2438">
                  <c:v>97.52</c:v>
                </c:pt>
                <c:pt idx="2439">
                  <c:v>97.56</c:v>
                </c:pt>
                <c:pt idx="2440">
                  <c:v>97.6</c:v>
                </c:pt>
                <c:pt idx="2441">
                  <c:v>97.64</c:v>
                </c:pt>
                <c:pt idx="2442">
                  <c:v>97.68</c:v>
                </c:pt>
                <c:pt idx="2443">
                  <c:v>97.720000000000013</c:v>
                </c:pt>
                <c:pt idx="2444">
                  <c:v>97.76</c:v>
                </c:pt>
                <c:pt idx="2445">
                  <c:v>97.800000000000011</c:v>
                </c:pt>
                <c:pt idx="2446">
                  <c:v>97.84</c:v>
                </c:pt>
                <c:pt idx="2447">
                  <c:v>97.88000000000001</c:v>
                </c:pt>
                <c:pt idx="2448">
                  <c:v>97.920000000000016</c:v>
                </c:pt>
                <c:pt idx="2449">
                  <c:v>97.960000000000008</c:v>
                </c:pt>
                <c:pt idx="2450">
                  <c:v>98</c:v>
                </c:pt>
                <c:pt idx="2451">
                  <c:v>98.04</c:v>
                </c:pt>
                <c:pt idx="2452">
                  <c:v>98.080000000000013</c:v>
                </c:pt>
                <c:pt idx="2453">
                  <c:v>98.12</c:v>
                </c:pt>
                <c:pt idx="2454">
                  <c:v>98.16</c:v>
                </c:pt>
                <c:pt idx="2455">
                  <c:v>98.2</c:v>
                </c:pt>
                <c:pt idx="2456">
                  <c:v>98.240000000000009</c:v>
                </c:pt>
                <c:pt idx="2457">
                  <c:v>98.28</c:v>
                </c:pt>
                <c:pt idx="2458">
                  <c:v>98.32</c:v>
                </c:pt>
                <c:pt idx="2459">
                  <c:v>98.36</c:v>
                </c:pt>
                <c:pt idx="2460">
                  <c:v>98.4</c:v>
                </c:pt>
                <c:pt idx="2461">
                  <c:v>98.44</c:v>
                </c:pt>
                <c:pt idx="2462">
                  <c:v>98.47999999999999</c:v>
                </c:pt>
                <c:pt idx="2463">
                  <c:v>98.52</c:v>
                </c:pt>
                <c:pt idx="2464">
                  <c:v>98.56</c:v>
                </c:pt>
                <c:pt idx="2465">
                  <c:v>98.600000000000009</c:v>
                </c:pt>
                <c:pt idx="2466">
                  <c:v>98.64</c:v>
                </c:pt>
                <c:pt idx="2467">
                  <c:v>98.679999999999993</c:v>
                </c:pt>
                <c:pt idx="2468">
                  <c:v>98.72</c:v>
                </c:pt>
                <c:pt idx="2469">
                  <c:v>98.76</c:v>
                </c:pt>
                <c:pt idx="2470">
                  <c:v>98.8</c:v>
                </c:pt>
                <c:pt idx="2471">
                  <c:v>98.839999999999989</c:v>
                </c:pt>
                <c:pt idx="2472">
                  <c:v>98.88</c:v>
                </c:pt>
                <c:pt idx="2473">
                  <c:v>98.92</c:v>
                </c:pt>
                <c:pt idx="2474">
                  <c:v>98.960000000000008</c:v>
                </c:pt>
                <c:pt idx="2475">
                  <c:v>99</c:v>
                </c:pt>
                <c:pt idx="2476">
                  <c:v>99.04</c:v>
                </c:pt>
                <c:pt idx="2477">
                  <c:v>99.080000000000013</c:v>
                </c:pt>
                <c:pt idx="2478">
                  <c:v>99.12</c:v>
                </c:pt>
                <c:pt idx="2479">
                  <c:v>99.16</c:v>
                </c:pt>
                <c:pt idx="2480">
                  <c:v>99.2</c:v>
                </c:pt>
                <c:pt idx="2481">
                  <c:v>99.240000000000009</c:v>
                </c:pt>
                <c:pt idx="2482">
                  <c:v>99.280000000000015</c:v>
                </c:pt>
                <c:pt idx="2483">
                  <c:v>99.320000000000007</c:v>
                </c:pt>
                <c:pt idx="2484">
                  <c:v>99.36</c:v>
                </c:pt>
                <c:pt idx="2485">
                  <c:v>99.4</c:v>
                </c:pt>
                <c:pt idx="2486">
                  <c:v>99.440000000000012</c:v>
                </c:pt>
                <c:pt idx="2487">
                  <c:v>99.48</c:v>
                </c:pt>
                <c:pt idx="2488">
                  <c:v>99.52</c:v>
                </c:pt>
                <c:pt idx="2489">
                  <c:v>99.56</c:v>
                </c:pt>
                <c:pt idx="2490">
                  <c:v>99.600000000000009</c:v>
                </c:pt>
                <c:pt idx="2491">
                  <c:v>99.64</c:v>
                </c:pt>
                <c:pt idx="2492">
                  <c:v>99.679999999999993</c:v>
                </c:pt>
                <c:pt idx="2493">
                  <c:v>99.72</c:v>
                </c:pt>
                <c:pt idx="2494">
                  <c:v>99.76</c:v>
                </c:pt>
                <c:pt idx="2495">
                  <c:v>99.8</c:v>
                </c:pt>
                <c:pt idx="2496">
                  <c:v>99.839999999999989</c:v>
                </c:pt>
                <c:pt idx="2497">
                  <c:v>99.88</c:v>
                </c:pt>
                <c:pt idx="2498">
                  <c:v>99.92</c:v>
                </c:pt>
                <c:pt idx="2499">
                  <c:v>99.960000000000008</c:v>
                </c:pt>
              </c:numCache>
            </c:numRef>
          </c:cat>
          <c:val>
            <c:numRef>
              <c:f>F0014CH1!$E$1:$E$2500</c:f>
              <c:numCache>
                <c:formatCode>0.00</c:formatCode>
                <c:ptCount val="2500"/>
                <c:pt idx="0">
                  <c:v>-0.82</c:v>
                </c:pt>
                <c:pt idx="1">
                  <c:v>-0.82</c:v>
                </c:pt>
                <c:pt idx="2">
                  <c:v>-0.84</c:v>
                </c:pt>
                <c:pt idx="3">
                  <c:v>-0.84</c:v>
                </c:pt>
                <c:pt idx="4">
                  <c:v>-0.84</c:v>
                </c:pt>
                <c:pt idx="5">
                  <c:v>-0.84</c:v>
                </c:pt>
                <c:pt idx="6">
                  <c:v>-0.8</c:v>
                </c:pt>
                <c:pt idx="7">
                  <c:v>-0.84</c:v>
                </c:pt>
                <c:pt idx="8">
                  <c:v>-0.84</c:v>
                </c:pt>
                <c:pt idx="9">
                  <c:v>-0.86</c:v>
                </c:pt>
                <c:pt idx="10">
                  <c:v>-0.84</c:v>
                </c:pt>
                <c:pt idx="11">
                  <c:v>-0.84</c:v>
                </c:pt>
                <c:pt idx="12">
                  <c:v>-0.86</c:v>
                </c:pt>
                <c:pt idx="13">
                  <c:v>-0.82</c:v>
                </c:pt>
                <c:pt idx="14">
                  <c:v>-0.84</c:v>
                </c:pt>
                <c:pt idx="15">
                  <c:v>-0.84</c:v>
                </c:pt>
                <c:pt idx="16">
                  <c:v>-0.84</c:v>
                </c:pt>
                <c:pt idx="17">
                  <c:v>-0.86</c:v>
                </c:pt>
                <c:pt idx="18">
                  <c:v>-0.84</c:v>
                </c:pt>
                <c:pt idx="19">
                  <c:v>-0.84</c:v>
                </c:pt>
                <c:pt idx="20">
                  <c:v>-0.86</c:v>
                </c:pt>
                <c:pt idx="21">
                  <c:v>-0.82</c:v>
                </c:pt>
                <c:pt idx="22">
                  <c:v>-0.82</c:v>
                </c:pt>
                <c:pt idx="23">
                  <c:v>-0.84</c:v>
                </c:pt>
                <c:pt idx="24">
                  <c:v>-0.82</c:v>
                </c:pt>
                <c:pt idx="25">
                  <c:v>-0.8</c:v>
                </c:pt>
                <c:pt idx="26">
                  <c:v>-0.78</c:v>
                </c:pt>
                <c:pt idx="27">
                  <c:v>-0.76</c:v>
                </c:pt>
                <c:pt idx="28">
                  <c:v>-0.78</c:v>
                </c:pt>
                <c:pt idx="29">
                  <c:v>-0.78</c:v>
                </c:pt>
                <c:pt idx="30">
                  <c:v>-0.76</c:v>
                </c:pt>
                <c:pt idx="31">
                  <c:v>-0.76</c:v>
                </c:pt>
                <c:pt idx="32">
                  <c:v>-0.74</c:v>
                </c:pt>
                <c:pt idx="33">
                  <c:v>-0.72</c:v>
                </c:pt>
                <c:pt idx="34">
                  <c:v>-0.74</c:v>
                </c:pt>
                <c:pt idx="35">
                  <c:v>-0.72</c:v>
                </c:pt>
                <c:pt idx="36">
                  <c:v>-0.7</c:v>
                </c:pt>
                <c:pt idx="37">
                  <c:v>-0.7</c:v>
                </c:pt>
                <c:pt idx="38">
                  <c:v>-0.7</c:v>
                </c:pt>
                <c:pt idx="39">
                  <c:v>-0.7</c:v>
                </c:pt>
                <c:pt idx="40">
                  <c:v>-0.68</c:v>
                </c:pt>
                <c:pt idx="41">
                  <c:v>-0.68</c:v>
                </c:pt>
                <c:pt idx="42">
                  <c:v>-0.72</c:v>
                </c:pt>
                <c:pt idx="43">
                  <c:v>-0.68</c:v>
                </c:pt>
                <c:pt idx="44">
                  <c:v>-0.66</c:v>
                </c:pt>
                <c:pt idx="45">
                  <c:v>-0.64</c:v>
                </c:pt>
                <c:pt idx="46">
                  <c:v>-0.64</c:v>
                </c:pt>
                <c:pt idx="47">
                  <c:v>-0.68</c:v>
                </c:pt>
                <c:pt idx="48">
                  <c:v>-0.62</c:v>
                </c:pt>
                <c:pt idx="49">
                  <c:v>-0.66</c:v>
                </c:pt>
                <c:pt idx="50">
                  <c:v>-0.64</c:v>
                </c:pt>
                <c:pt idx="51">
                  <c:v>-0.64</c:v>
                </c:pt>
                <c:pt idx="52">
                  <c:v>-0.64</c:v>
                </c:pt>
                <c:pt idx="53">
                  <c:v>-0.62</c:v>
                </c:pt>
                <c:pt idx="54">
                  <c:v>-0.62</c:v>
                </c:pt>
                <c:pt idx="55">
                  <c:v>-0.64</c:v>
                </c:pt>
                <c:pt idx="56">
                  <c:v>-0.6</c:v>
                </c:pt>
                <c:pt idx="57">
                  <c:v>-0.62</c:v>
                </c:pt>
                <c:pt idx="58">
                  <c:v>-0.64</c:v>
                </c:pt>
                <c:pt idx="59">
                  <c:v>-0.62</c:v>
                </c:pt>
                <c:pt idx="60">
                  <c:v>-0.6</c:v>
                </c:pt>
                <c:pt idx="61">
                  <c:v>-0.6</c:v>
                </c:pt>
                <c:pt idx="62">
                  <c:v>-0.62</c:v>
                </c:pt>
                <c:pt idx="63">
                  <c:v>-0.57999999999999996</c:v>
                </c:pt>
                <c:pt idx="64">
                  <c:v>-0.6</c:v>
                </c:pt>
                <c:pt idx="65">
                  <c:v>-0.6</c:v>
                </c:pt>
                <c:pt idx="66">
                  <c:v>-0.6</c:v>
                </c:pt>
                <c:pt idx="67">
                  <c:v>-0.6</c:v>
                </c:pt>
                <c:pt idx="68">
                  <c:v>-0.6</c:v>
                </c:pt>
                <c:pt idx="69">
                  <c:v>-0.57999999999999996</c:v>
                </c:pt>
                <c:pt idx="70">
                  <c:v>-0.57999999999999996</c:v>
                </c:pt>
                <c:pt idx="71">
                  <c:v>-0.6</c:v>
                </c:pt>
                <c:pt idx="72">
                  <c:v>-0.56000000000000005</c:v>
                </c:pt>
                <c:pt idx="73">
                  <c:v>-0.54</c:v>
                </c:pt>
                <c:pt idx="74">
                  <c:v>-0.52</c:v>
                </c:pt>
                <c:pt idx="75">
                  <c:v>-0.52</c:v>
                </c:pt>
                <c:pt idx="76">
                  <c:v>-0.52</c:v>
                </c:pt>
                <c:pt idx="77">
                  <c:v>-0.5</c:v>
                </c:pt>
                <c:pt idx="78">
                  <c:v>-0.5</c:v>
                </c:pt>
                <c:pt idx="79">
                  <c:v>-0.5</c:v>
                </c:pt>
                <c:pt idx="80">
                  <c:v>-0.5</c:v>
                </c:pt>
                <c:pt idx="81">
                  <c:v>-0.48</c:v>
                </c:pt>
                <c:pt idx="82">
                  <c:v>-0.46</c:v>
                </c:pt>
                <c:pt idx="83">
                  <c:v>-0.46</c:v>
                </c:pt>
                <c:pt idx="84">
                  <c:v>-0.44</c:v>
                </c:pt>
                <c:pt idx="85">
                  <c:v>-0.44</c:v>
                </c:pt>
                <c:pt idx="86">
                  <c:v>-0.42</c:v>
                </c:pt>
                <c:pt idx="87">
                  <c:v>-0.42</c:v>
                </c:pt>
                <c:pt idx="88">
                  <c:v>-0.4</c:v>
                </c:pt>
                <c:pt idx="89">
                  <c:v>-0.42</c:v>
                </c:pt>
                <c:pt idx="90">
                  <c:v>-0.4</c:v>
                </c:pt>
                <c:pt idx="91">
                  <c:v>-0.4</c:v>
                </c:pt>
                <c:pt idx="92">
                  <c:v>-0.38</c:v>
                </c:pt>
                <c:pt idx="93">
                  <c:v>-0.38</c:v>
                </c:pt>
                <c:pt idx="94">
                  <c:v>-0.4</c:v>
                </c:pt>
                <c:pt idx="95">
                  <c:v>-0.34</c:v>
                </c:pt>
                <c:pt idx="96">
                  <c:v>-0.36</c:v>
                </c:pt>
                <c:pt idx="97">
                  <c:v>-0.36</c:v>
                </c:pt>
                <c:pt idx="98">
                  <c:v>-0.36</c:v>
                </c:pt>
                <c:pt idx="99">
                  <c:v>-0.34</c:v>
                </c:pt>
                <c:pt idx="100">
                  <c:v>-0.34</c:v>
                </c:pt>
                <c:pt idx="101">
                  <c:v>-0.36</c:v>
                </c:pt>
                <c:pt idx="102">
                  <c:v>-0.32</c:v>
                </c:pt>
                <c:pt idx="103">
                  <c:v>-0.36</c:v>
                </c:pt>
                <c:pt idx="104">
                  <c:v>-0.32</c:v>
                </c:pt>
                <c:pt idx="105">
                  <c:v>-0.32</c:v>
                </c:pt>
                <c:pt idx="106">
                  <c:v>-0.34</c:v>
                </c:pt>
                <c:pt idx="107">
                  <c:v>-0.32</c:v>
                </c:pt>
                <c:pt idx="108">
                  <c:v>-0.3</c:v>
                </c:pt>
                <c:pt idx="109">
                  <c:v>-0.3</c:v>
                </c:pt>
                <c:pt idx="110">
                  <c:v>-0.32</c:v>
                </c:pt>
                <c:pt idx="111">
                  <c:v>-0.3</c:v>
                </c:pt>
                <c:pt idx="112">
                  <c:v>-0.26</c:v>
                </c:pt>
                <c:pt idx="113">
                  <c:v>-0.3</c:v>
                </c:pt>
                <c:pt idx="114">
                  <c:v>-0.3</c:v>
                </c:pt>
                <c:pt idx="115">
                  <c:v>-0.3</c:v>
                </c:pt>
                <c:pt idx="116">
                  <c:v>-0.3</c:v>
                </c:pt>
                <c:pt idx="117">
                  <c:v>-0.28000000000000003</c:v>
                </c:pt>
                <c:pt idx="118">
                  <c:v>-0.28000000000000003</c:v>
                </c:pt>
                <c:pt idx="119">
                  <c:v>-0.3</c:v>
                </c:pt>
                <c:pt idx="120">
                  <c:v>-0.28000000000000003</c:v>
                </c:pt>
                <c:pt idx="121">
                  <c:v>-0.28000000000000003</c:v>
                </c:pt>
                <c:pt idx="122">
                  <c:v>-0.28000000000000003</c:v>
                </c:pt>
                <c:pt idx="123">
                  <c:v>-0.26</c:v>
                </c:pt>
                <c:pt idx="124">
                  <c:v>-0.26</c:v>
                </c:pt>
                <c:pt idx="125">
                  <c:v>-0.22</c:v>
                </c:pt>
                <c:pt idx="126">
                  <c:v>-0.22</c:v>
                </c:pt>
                <c:pt idx="127">
                  <c:v>-0.2</c:v>
                </c:pt>
                <c:pt idx="128">
                  <c:v>-0.22</c:v>
                </c:pt>
                <c:pt idx="129">
                  <c:v>-0.18</c:v>
                </c:pt>
                <c:pt idx="130">
                  <c:v>-0.16</c:v>
                </c:pt>
                <c:pt idx="131">
                  <c:v>-0.14000000000000001</c:v>
                </c:pt>
                <c:pt idx="132">
                  <c:v>-0.14000000000000001</c:v>
                </c:pt>
                <c:pt idx="133">
                  <c:v>-0.1</c:v>
                </c:pt>
                <c:pt idx="134">
                  <c:v>-0.1</c:v>
                </c:pt>
                <c:pt idx="135">
                  <c:v>-0.1</c:v>
                </c:pt>
                <c:pt idx="136">
                  <c:v>-0.08</c:v>
                </c:pt>
                <c:pt idx="137">
                  <c:v>-0.06</c:v>
                </c:pt>
                <c:pt idx="138">
                  <c:v>-0.04</c:v>
                </c:pt>
                <c:pt idx="139">
                  <c:v>-0.06</c:v>
                </c:pt>
                <c:pt idx="140">
                  <c:v>-0.02</c:v>
                </c:pt>
                <c:pt idx="141">
                  <c:v>-0.02</c:v>
                </c:pt>
                <c:pt idx="142">
                  <c:v>0.02</c:v>
                </c:pt>
                <c:pt idx="143">
                  <c:v>-0.02</c:v>
                </c:pt>
                <c:pt idx="144">
                  <c:v>0.02</c:v>
                </c:pt>
                <c:pt idx="145">
                  <c:v>0.02</c:v>
                </c:pt>
                <c:pt idx="146">
                  <c:v>0.06</c:v>
                </c:pt>
                <c:pt idx="147">
                  <c:v>0.04</c:v>
                </c:pt>
                <c:pt idx="148">
                  <c:v>0.06</c:v>
                </c:pt>
                <c:pt idx="149">
                  <c:v>0.06</c:v>
                </c:pt>
                <c:pt idx="150">
                  <c:v>0.1</c:v>
                </c:pt>
                <c:pt idx="151">
                  <c:v>0.06</c:v>
                </c:pt>
                <c:pt idx="152">
                  <c:v>0.1</c:v>
                </c:pt>
                <c:pt idx="153">
                  <c:v>0.08</c:v>
                </c:pt>
                <c:pt idx="154">
                  <c:v>0.1</c:v>
                </c:pt>
                <c:pt idx="155">
                  <c:v>0.12</c:v>
                </c:pt>
                <c:pt idx="156">
                  <c:v>0.12</c:v>
                </c:pt>
                <c:pt idx="157">
                  <c:v>0.1</c:v>
                </c:pt>
                <c:pt idx="158">
                  <c:v>0.14000000000000001</c:v>
                </c:pt>
                <c:pt idx="159">
                  <c:v>0.14000000000000001</c:v>
                </c:pt>
                <c:pt idx="160">
                  <c:v>0.16</c:v>
                </c:pt>
                <c:pt idx="161">
                  <c:v>0.14000000000000001</c:v>
                </c:pt>
                <c:pt idx="162">
                  <c:v>0.16</c:v>
                </c:pt>
                <c:pt idx="163">
                  <c:v>0.16</c:v>
                </c:pt>
                <c:pt idx="164">
                  <c:v>0.16</c:v>
                </c:pt>
                <c:pt idx="165">
                  <c:v>0.16</c:v>
                </c:pt>
                <c:pt idx="166">
                  <c:v>0.16</c:v>
                </c:pt>
                <c:pt idx="167">
                  <c:v>0.18</c:v>
                </c:pt>
                <c:pt idx="168">
                  <c:v>0.18</c:v>
                </c:pt>
                <c:pt idx="169">
                  <c:v>0.2</c:v>
                </c:pt>
                <c:pt idx="170">
                  <c:v>0.18</c:v>
                </c:pt>
                <c:pt idx="171">
                  <c:v>0.18</c:v>
                </c:pt>
                <c:pt idx="172">
                  <c:v>0.2</c:v>
                </c:pt>
                <c:pt idx="173">
                  <c:v>0.2</c:v>
                </c:pt>
                <c:pt idx="174">
                  <c:v>0.24</c:v>
                </c:pt>
                <c:pt idx="175">
                  <c:v>0.22</c:v>
                </c:pt>
                <c:pt idx="176">
                  <c:v>0.26</c:v>
                </c:pt>
                <c:pt idx="177">
                  <c:v>0.24</c:v>
                </c:pt>
                <c:pt idx="178">
                  <c:v>0.24</c:v>
                </c:pt>
                <c:pt idx="179">
                  <c:v>0.26</c:v>
                </c:pt>
                <c:pt idx="180">
                  <c:v>0.32</c:v>
                </c:pt>
                <c:pt idx="181">
                  <c:v>0.32</c:v>
                </c:pt>
                <c:pt idx="182">
                  <c:v>0.38</c:v>
                </c:pt>
                <c:pt idx="183">
                  <c:v>0.36</c:v>
                </c:pt>
                <c:pt idx="184">
                  <c:v>0.36</c:v>
                </c:pt>
                <c:pt idx="185">
                  <c:v>0.4</c:v>
                </c:pt>
                <c:pt idx="186">
                  <c:v>0.4</c:v>
                </c:pt>
                <c:pt idx="187">
                  <c:v>0.42</c:v>
                </c:pt>
                <c:pt idx="188">
                  <c:v>0.42</c:v>
                </c:pt>
                <c:pt idx="189">
                  <c:v>0.42</c:v>
                </c:pt>
                <c:pt idx="190">
                  <c:v>0.42</c:v>
                </c:pt>
                <c:pt idx="191">
                  <c:v>0.46</c:v>
                </c:pt>
                <c:pt idx="192">
                  <c:v>0.48</c:v>
                </c:pt>
                <c:pt idx="193">
                  <c:v>0.48</c:v>
                </c:pt>
                <c:pt idx="194">
                  <c:v>0.5</c:v>
                </c:pt>
                <c:pt idx="195">
                  <c:v>0.52</c:v>
                </c:pt>
                <c:pt idx="196">
                  <c:v>0.52</c:v>
                </c:pt>
                <c:pt idx="197">
                  <c:v>0.54</c:v>
                </c:pt>
                <c:pt idx="198">
                  <c:v>0.56000000000000005</c:v>
                </c:pt>
                <c:pt idx="199">
                  <c:v>0.56000000000000005</c:v>
                </c:pt>
                <c:pt idx="200">
                  <c:v>0.56000000000000005</c:v>
                </c:pt>
                <c:pt idx="201">
                  <c:v>0.54</c:v>
                </c:pt>
                <c:pt idx="202">
                  <c:v>0.6</c:v>
                </c:pt>
                <c:pt idx="203">
                  <c:v>0.6</c:v>
                </c:pt>
                <c:pt idx="204">
                  <c:v>0.6</c:v>
                </c:pt>
                <c:pt idx="205">
                  <c:v>0.57999999999999996</c:v>
                </c:pt>
                <c:pt idx="206">
                  <c:v>0.6</c:v>
                </c:pt>
                <c:pt idx="207">
                  <c:v>0.62</c:v>
                </c:pt>
                <c:pt idx="208">
                  <c:v>0.64</c:v>
                </c:pt>
                <c:pt idx="209">
                  <c:v>0.64</c:v>
                </c:pt>
                <c:pt idx="210">
                  <c:v>0.6</c:v>
                </c:pt>
                <c:pt idx="211">
                  <c:v>0.64</c:v>
                </c:pt>
                <c:pt idx="212">
                  <c:v>0.62</c:v>
                </c:pt>
                <c:pt idx="213">
                  <c:v>0.64</c:v>
                </c:pt>
                <c:pt idx="214">
                  <c:v>0.64</c:v>
                </c:pt>
                <c:pt idx="215">
                  <c:v>0.66</c:v>
                </c:pt>
                <c:pt idx="216">
                  <c:v>0.64</c:v>
                </c:pt>
                <c:pt idx="217">
                  <c:v>0.68</c:v>
                </c:pt>
                <c:pt idx="218">
                  <c:v>0.66</c:v>
                </c:pt>
                <c:pt idx="219">
                  <c:v>0.68</c:v>
                </c:pt>
                <c:pt idx="220">
                  <c:v>0.68</c:v>
                </c:pt>
                <c:pt idx="221">
                  <c:v>0.66</c:v>
                </c:pt>
                <c:pt idx="222">
                  <c:v>0.66</c:v>
                </c:pt>
                <c:pt idx="223">
                  <c:v>0.66</c:v>
                </c:pt>
                <c:pt idx="224">
                  <c:v>0.68</c:v>
                </c:pt>
                <c:pt idx="225">
                  <c:v>0.68</c:v>
                </c:pt>
                <c:pt idx="226">
                  <c:v>0.68</c:v>
                </c:pt>
                <c:pt idx="227">
                  <c:v>0.66</c:v>
                </c:pt>
                <c:pt idx="228">
                  <c:v>0.68</c:v>
                </c:pt>
                <c:pt idx="229">
                  <c:v>0.68</c:v>
                </c:pt>
                <c:pt idx="230">
                  <c:v>0.68</c:v>
                </c:pt>
                <c:pt idx="231">
                  <c:v>0.68</c:v>
                </c:pt>
                <c:pt idx="232">
                  <c:v>0.66</c:v>
                </c:pt>
                <c:pt idx="233">
                  <c:v>0.7</c:v>
                </c:pt>
                <c:pt idx="234">
                  <c:v>0.66</c:v>
                </c:pt>
                <c:pt idx="235">
                  <c:v>0.66</c:v>
                </c:pt>
                <c:pt idx="236">
                  <c:v>0.68</c:v>
                </c:pt>
                <c:pt idx="237">
                  <c:v>0.68</c:v>
                </c:pt>
                <c:pt idx="238">
                  <c:v>0.7</c:v>
                </c:pt>
                <c:pt idx="239">
                  <c:v>0.7</c:v>
                </c:pt>
                <c:pt idx="240">
                  <c:v>0.68</c:v>
                </c:pt>
                <c:pt idx="241">
                  <c:v>0.68</c:v>
                </c:pt>
                <c:pt idx="242">
                  <c:v>0.7</c:v>
                </c:pt>
                <c:pt idx="243">
                  <c:v>0.68</c:v>
                </c:pt>
                <c:pt idx="244">
                  <c:v>0.7</c:v>
                </c:pt>
                <c:pt idx="245">
                  <c:v>0.72</c:v>
                </c:pt>
                <c:pt idx="246">
                  <c:v>0.7</c:v>
                </c:pt>
                <c:pt idx="247">
                  <c:v>0.68</c:v>
                </c:pt>
                <c:pt idx="248">
                  <c:v>0.68</c:v>
                </c:pt>
                <c:pt idx="249">
                  <c:v>0.68</c:v>
                </c:pt>
                <c:pt idx="250">
                  <c:v>0.7</c:v>
                </c:pt>
                <c:pt idx="251">
                  <c:v>0.7</c:v>
                </c:pt>
                <c:pt idx="252">
                  <c:v>0.7</c:v>
                </c:pt>
                <c:pt idx="253">
                  <c:v>0.68</c:v>
                </c:pt>
                <c:pt idx="254">
                  <c:v>0.7</c:v>
                </c:pt>
                <c:pt idx="255">
                  <c:v>0.7</c:v>
                </c:pt>
                <c:pt idx="256">
                  <c:v>0.7</c:v>
                </c:pt>
                <c:pt idx="257">
                  <c:v>0.72</c:v>
                </c:pt>
                <c:pt idx="258">
                  <c:v>0.72</c:v>
                </c:pt>
                <c:pt idx="259">
                  <c:v>0.7</c:v>
                </c:pt>
                <c:pt idx="260">
                  <c:v>0.7</c:v>
                </c:pt>
                <c:pt idx="261">
                  <c:v>0.72</c:v>
                </c:pt>
                <c:pt idx="262">
                  <c:v>0.7</c:v>
                </c:pt>
                <c:pt idx="263">
                  <c:v>0.72</c:v>
                </c:pt>
                <c:pt idx="264">
                  <c:v>0.72</c:v>
                </c:pt>
                <c:pt idx="265">
                  <c:v>0.7</c:v>
                </c:pt>
                <c:pt idx="266">
                  <c:v>0.72</c:v>
                </c:pt>
                <c:pt idx="267">
                  <c:v>0.72</c:v>
                </c:pt>
                <c:pt idx="268">
                  <c:v>0.7</c:v>
                </c:pt>
                <c:pt idx="269">
                  <c:v>0.72</c:v>
                </c:pt>
                <c:pt idx="270">
                  <c:v>0.7</c:v>
                </c:pt>
                <c:pt idx="271">
                  <c:v>0.7</c:v>
                </c:pt>
                <c:pt idx="272">
                  <c:v>0.7</c:v>
                </c:pt>
                <c:pt idx="273">
                  <c:v>0.72</c:v>
                </c:pt>
                <c:pt idx="274">
                  <c:v>0.7</c:v>
                </c:pt>
                <c:pt idx="275">
                  <c:v>0.7</c:v>
                </c:pt>
                <c:pt idx="276">
                  <c:v>0.7</c:v>
                </c:pt>
                <c:pt idx="277">
                  <c:v>0.7</c:v>
                </c:pt>
                <c:pt idx="278">
                  <c:v>0.68</c:v>
                </c:pt>
                <c:pt idx="279">
                  <c:v>0.7</c:v>
                </c:pt>
                <c:pt idx="280">
                  <c:v>0.74</c:v>
                </c:pt>
                <c:pt idx="281">
                  <c:v>0.7</c:v>
                </c:pt>
                <c:pt idx="282">
                  <c:v>0.7</c:v>
                </c:pt>
                <c:pt idx="283">
                  <c:v>0.72</c:v>
                </c:pt>
                <c:pt idx="284">
                  <c:v>0.72</c:v>
                </c:pt>
                <c:pt idx="285">
                  <c:v>0.7</c:v>
                </c:pt>
                <c:pt idx="286">
                  <c:v>0.72</c:v>
                </c:pt>
                <c:pt idx="287">
                  <c:v>0.72</c:v>
                </c:pt>
                <c:pt idx="288">
                  <c:v>0.7</c:v>
                </c:pt>
                <c:pt idx="289">
                  <c:v>0.7</c:v>
                </c:pt>
                <c:pt idx="290">
                  <c:v>0.7</c:v>
                </c:pt>
                <c:pt idx="291">
                  <c:v>0.7</c:v>
                </c:pt>
                <c:pt idx="292">
                  <c:v>0.68</c:v>
                </c:pt>
                <c:pt idx="293">
                  <c:v>0.7</c:v>
                </c:pt>
                <c:pt idx="294">
                  <c:v>0.7</c:v>
                </c:pt>
                <c:pt idx="295">
                  <c:v>0.68</c:v>
                </c:pt>
                <c:pt idx="296">
                  <c:v>0.7</c:v>
                </c:pt>
                <c:pt idx="297">
                  <c:v>0.72</c:v>
                </c:pt>
                <c:pt idx="298">
                  <c:v>0.7</c:v>
                </c:pt>
                <c:pt idx="299">
                  <c:v>0.7</c:v>
                </c:pt>
                <c:pt idx="300">
                  <c:v>0.7</c:v>
                </c:pt>
                <c:pt idx="301">
                  <c:v>0.74</c:v>
                </c:pt>
                <c:pt idx="302">
                  <c:v>0.7</c:v>
                </c:pt>
                <c:pt idx="303">
                  <c:v>0.7</c:v>
                </c:pt>
                <c:pt idx="304">
                  <c:v>0.7</c:v>
                </c:pt>
                <c:pt idx="305">
                  <c:v>0.72</c:v>
                </c:pt>
                <c:pt idx="306">
                  <c:v>0.72</c:v>
                </c:pt>
                <c:pt idx="307">
                  <c:v>0.72</c:v>
                </c:pt>
                <c:pt idx="308">
                  <c:v>0.72</c:v>
                </c:pt>
                <c:pt idx="309">
                  <c:v>0.72</c:v>
                </c:pt>
                <c:pt idx="310">
                  <c:v>0.7</c:v>
                </c:pt>
                <c:pt idx="311">
                  <c:v>0.7</c:v>
                </c:pt>
                <c:pt idx="312">
                  <c:v>0.72</c:v>
                </c:pt>
                <c:pt idx="313">
                  <c:v>0.72</c:v>
                </c:pt>
                <c:pt idx="314">
                  <c:v>0.7</c:v>
                </c:pt>
                <c:pt idx="315">
                  <c:v>0.7</c:v>
                </c:pt>
                <c:pt idx="316">
                  <c:v>0.7</c:v>
                </c:pt>
                <c:pt idx="317">
                  <c:v>0.72</c:v>
                </c:pt>
                <c:pt idx="318">
                  <c:v>0.72</c:v>
                </c:pt>
                <c:pt idx="319">
                  <c:v>0.72</c:v>
                </c:pt>
                <c:pt idx="320">
                  <c:v>0.7</c:v>
                </c:pt>
                <c:pt idx="321">
                  <c:v>0.68</c:v>
                </c:pt>
                <c:pt idx="322">
                  <c:v>0.74</c:v>
                </c:pt>
                <c:pt idx="323">
                  <c:v>0.7</c:v>
                </c:pt>
                <c:pt idx="324">
                  <c:v>0.7</c:v>
                </c:pt>
                <c:pt idx="325">
                  <c:v>0.72</c:v>
                </c:pt>
                <c:pt idx="326">
                  <c:v>0.68</c:v>
                </c:pt>
                <c:pt idx="327">
                  <c:v>0.72</c:v>
                </c:pt>
                <c:pt idx="328">
                  <c:v>0.68</c:v>
                </c:pt>
                <c:pt idx="329">
                  <c:v>0.68</c:v>
                </c:pt>
                <c:pt idx="330">
                  <c:v>0.72</c:v>
                </c:pt>
                <c:pt idx="331">
                  <c:v>0.66</c:v>
                </c:pt>
                <c:pt idx="332">
                  <c:v>0.7</c:v>
                </c:pt>
                <c:pt idx="333">
                  <c:v>0.68</c:v>
                </c:pt>
                <c:pt idx="334">
                  <c:v>0.66</c:v>
                </c:pt>
                <c:pt idx="335">
                  <c:v>0.64</c:v>
                </c:pt>
                <c:pt idx="336">
                  <c:v>0.66</c:v>
                </c:pt>
                <c:pt idx="337">
                  <c:v>0.6</c:v>
                </c:pt>
                <c:pt idx="338">
                  <c:v>0.62</c:v>
                </c:pt>
                <c:pt idx="339">
                  <c:v>0.57999999999999996</c:v>
                </c:pt>
                <c:pt idx="340">
                  <c:v>0.57999999999999996</c:v>
                </c:pt>
                <c:pt idx="341">
                  <c:v>0.54</c:v>
                </c:pt>
                <c:pt idx="342">
                  <c:v>0.52</c:v>
                </c:pt>
                <c:pt idx="343">
                  <c:v>0.54</c:v>
                </c:pt>
                <c:pt idx="344">
                  <c:v>0.52</c:v>
                </c:pt>
                <c:pt idx="345">
                  <c:v>0.52</c:v>
                </c:pt>
                <c:pt idx="346">
                  <c:v>0.48</c:v>
                </c:pt>
                <c:pt idx="347">
                  <c:v>0.46</c:v>
                </c:pt>
                <c:pt idx="348">
                  <c:v>0.48</c:v>
                </c:pt>
                <c:pt idx="349">
                  <c:v>0.46</c:v>
                </c:pt>
                <c:pt idx="350">
                  <c:v>0.44</c:v>
                </c:pt>
                <c:pt idx="351">
                  <c:v>0.44</c:v>
                </c:pt>
                <c:pt idx="352">
                  <c:v>0.42</c:v>
                </c:pt>
                <c:pt idx="353">
                  <c:v>0.42</c:v>
                </c:pt>
                <c:pt idx="354">
                  <c:v>0.38</c:v>
                </c:pt>
                <c:pt idx="355">
                  <c:v>0.4</c:v>
                </c:pt>
                <c:pt idx="356">
                  <c:v>0.38</c:v>
                </c:pt>
                <c:pt idx="357">
                  <c:v>0.38</c:v>
                </c:pt>
                <c:pt idx="358">
                  <c:v>0.36</c:v>
                </c:pt>
                <c:pt idx="359">
                  <c:v>0.38</c:v>
                </c:pt>
                <c:pt idx="360">
                  <c:v>0.38</c:v>
                </c:pt>
                <c:pt idx="361">
                  <c:v>0.36</c:v>
                </c:pt>
                <c:pt idx="362">
                  <c:v>0.34</c:v>
                </c:pt>
                <c:pt idx="363">
                  <c:v>0.34</c:v>
                </c:pt>
                <c:pt idx="364">
                  <c:v>0.34</c:v>
                </c:pt>
                <c:pt idx="365">
                  <c:v>0.32</c:v>
                </c:pt>
                <c:pt idx="366">
                  <c:v>0.3</c:v>
                </c:pt>
                <c:pt idx="367">
                  <c:v>0.32</c:v>
                </c:pt>
                <c:pt idx="368">
                  <c:v>0.3</c:v>
                </c:pt>
                <c:pt idx="369">
                  <c:v>0.3</c:v>
                </c:pt>
                <c:pt idx="370">
                  <c:v>0.32</c:v>
                </c:pt>
                <c:pt idx="371">
                  <c:v>0.3</c:v>
                </c:pt>
                <c:pt idx="372">
                  <c:v>0.28000000000000003</c:v>
                </c:pt>
                <c:pt idx="373">
                  <c:v>0.3</c:v>
                </c:pt>
                <c:pt idx="374">
                  <c:v>0.28000000000000003</c:v>
                </c:pt>
                <c:pt idx="375">
                  <c:v>0.28000000000000003</c:v>
                </c:pt>
                <c:pt idx="376">
                  <c:v>0.26</c:v>
                </c:pt>
                <c:pt idx="377">
                  <c:v>0.26</c:v>
                </c:pt>
                <c:pt idx="378">
                  <c:v>0.24</c:v>
                </c:pt>
                <c:pt idx="379">
                  <c:v>0.24</c:v>
                </c:pt>
                <c:pt idx="380">
                  <c:v>0.26</c:v>
                </c:pt>
                <c:pt idx="381">
                  <c:v>0.24</c:v>
                </c:pt>
                <c:pt idx="382">
                  <c:v>0.22</c:v>
                </c:pt>
                <c:pt idx="383">
                  <c:v>0.22</c:v>
                </c:pt>
                <c:pt idx="384">
                  <c:v>0.2</c:v>
                </c:pt>
                <c:pt idx="385">
                  <c:v>0.2</c:v>
                </c:pt>
                <c:pt idx="386">
                  <c:v>0.18</c:v>
                </c:pt>
                <c:pt idx="387">
                  <c:v>0.16</c:v>
                </c:pt>
                <c:pt idx="388">
                  <c:v>0.14000000000000001</c:v>
                </c:pt>
                <c:pt idx="389">
                  <c:v>0.12</c:v>
                </c:pt>
                <c:pt idx="390">
                  <c:v>0.14000000000000001</c:v>
                </c:pt>
                <c:pt idx="391">
                  <c:v>0.08</c:v>
                </c:pt>
                <c:pt idx="392">
                  <c:v>0.08</c:v>
                </c:pt>
                <c:pt idx="393">
                  <c:v>0.06</c:v>
                </c:pt>
                <c:pt idx="394">
                  <c:v>0.06</c:v>
                </c:pt>
                <c:pt idx="395">
                  <c:v>0.06</c:v>
                </c:pt>
                <c:pt idx="396">
                  <c:v>0.04</c:v>
                </c:pt>
                <c:pt idx="397">
                  <c:v>0.02</c:v>
                </c:pt>
                <c:pt idx="398">
                  <c:v>0</c:v>
                </c:pt>
                <c:pt idx="399">
                  <c:v>-0.02</c:v>
                </c:pt>
                <c:pt idx="400">
                  <c:v>0</c:v>
                </c:pt>
                <c:pt idx="401">
                  <c:v>-0.04</c:v>
                </c:pt>
                <c:pt idx="402">
                  <c:v>-0.06</c:v>
                </c:pt>
                <c:pt idx="403">
                  <c:v>-0.06</c:v>
                </c:pt>
                <c:pt idx="404">
                  <c:v>-0.06</c:v>
                </c:pt>
                <c:pt idx="405">
                  <c:v>-0.08</c:v>
                </c:pt>
                <c:pt idx="406">
                  <c:v>-0.1</c:v>
                </c:pt>
                <c:pt idx="407">
                  <c:v>-0.1</c:v>
                </c:pt>
                <c:pt idx="408">
                  <c:v>-0.12</c:v>
                </c:pt>
                <c:pt idx="409">
                  <c:v>-0.12</c:v>
                </c:pt>
                <c:pt idx="410">
                  <c:v>-0.14000000000000001</c:v>
                </c:pt>
                <c:pt idx="411">
                  <c:v>-0.14000000000000001</c:v>
                </c:pt>
                <c:pt idx="412">
                  <c:v>-0.12</c:v>
                </c:pt>
                <c:pt idx="413">
                  <c:v>-0.12</c:v>
                </c:pt>
                <c:pt idx="414">
                  <c:v>-0.16</c:v>
                </c:pt>
                <c:pt idx="415">
                  <c:v>-0.14000000000000001</c:v>
                </c:pt>
                <c:pt idx="416">
                  <c:v>-0.14000000000000001</c:v>
                </c:pt>
                <c:pt idx="417">
                  <c:v>-0.18</c:v>
                </c:pt>
                <c:pt idx="418">
                  <c:v>-0.16</c:v>
                </c:pt>
                <c:pt idx="419">
                  <c:v>-0.2</c:v>
                </c:pt>
                <c:pt idx="420">
                  <c:v>-0.16</c:v>
                </c:pt>
                <c:pt idx="421">
                  <c:v>-0.2</c:v>
                </c:pt>
                <c:pt idx="422">
                  <c:v>-0.18</c:v>
                </c:pt>
                <c:pt idx="423">
                  <c:v>-0.18</c:v>
                </c:pt>
                <c:pt idx="424">
                  <c:v>-0.2</c:v>
                </c:pt>
                <c:pt idx="425">
                  <c:v>-0.2</c:v>
                </c:pt>
                <c:pt idx="426">
                  <c:v>-0.2</c:v>
                </c:pt>
                <c:pt idx="427">
                  <c:v>-0.18</c:v>
                </c:pt>
                <c:pt idx="428">
                  <c:v>-0.2</c:v>
                </c:pt>
                <c:pt idx="429">
                  <c:v>-0.24</c:v>
                </c:pt>
                <c:pt idx="430">
                  <c:v>-0.22</c:v>
                </c:pt>
                <c:pt idx="431">
                  <c:v>-0.22</c:v>
                </c:pt>
                <c:pt idx="432">
                  <c:v>-0.22</c:v>
                </c:pt>
                <c:pt idx="433">
                  <c:v>-0.24</c:v>
                </c:pt>
                <c:pt idx="434">
                  <c:v>-0.22</c:v>
                </c:pt>
                <c:pt idx="435">
                  <c:v>-0.26</c:v>
                </c:pt>
                <c:pt idx="436">
                  <c:v>-0.26</c:v>
                </c:pt>
                <c:pt idx="437">
                  <c:v>-0.26</c:v>
                </c:pt>
                <c:pt idx="438">
                  <c:v>-0.3</c:v>
                </c:pt>
                <c:pt idx="439">
                  <c:v>-0.28000000000000003</c:v>
                </c:pt>
                <c:pt idx="440">
                  <c:v>-0.28000000000000003</c:v>
                </c:pt>
                <c:pt idx="441">
                  <c:v>-0.3</c:v>
                </c:pt>
                <c:pt idx="442">
                  <c:v>-0.26</c:v>
                </c:pt>
                <c:pt idx="443">
                  <c:v>-0.34</c:v>
                </c:pt>
                <c:pt idx="444">
                  <c:v>-0.32</c:v>
                </c:pt>
                <c:pt idx="445">
                  <c:v>-0.32</c:v>
                </c:pt>
                <c:pt idx="446">
                  <c:v>-0.36</c:v>
                </c:pt>
                <c:pt idx="447">
                  <c:v>-0.34</c:v>
                </c:pt>
                <c:pt idx="448">
                  <c:v>-0.36</c:v>
                </c:pt>
                <c:pt idx="449">
                  <c:v>-0.38</c:v>
                </c:pt>
                <c:pt idx="450">
                  <c:v>-0.4</c:v>
                </c:pt>
                <c:pt idx="451">
                  <c:v>-0.4</c:v>
                </c:pt>
                <c:pt idx="452">
                  <c:v>-0.4</c:v>
                </c:pt>
                <c:pt idx="453">
                  <c:v>-0.42</c:v>
                </c:pt>
                <c:pt idx="454">
                  <c:v>-0.44</c:v>
                </c:pt>
                <c:pt idx="455">
                  <c:v>-0.44</c:v>
                </c:pt>
                <c:pt idx="456">
                  <c:v>-0.42</c:v>
                </c:pt>
                <c:pt idx="457">
                  <c:v>-0.46</c:v>
                </c:pt>
                <c:pt idx="458">
                  <c:v>-0.44</c:v>
                </c:pt>
                <c:pt idx="459">
                  <c:v>-0.44</c:v>
                </c:pt>
                <c:pt idx="460">
                  <c:v>-0.46</c:v>
                </c:pt>
                <c:pt idx="461">
                  <c:v>-0.44</c:v>
                </c:pt>
                <c:pt idx="462">
                  <c:v>-0.48</c:v>
                </c:pt>
                <c:pt idx="463">
                  <c:v>-0.48</c:v>
                </c:pt>
                <c:pt idx="464">
                  <c:v>-0.5</c:v>
                </c:pt>
                <c:pt idx="465">
                  <c:v>-0.46</c:v>
                </c:pt>
                <c:pt idx="466">
                  <c:v>-0.48</c:v>
                </c:pt>
                <c:pt idx="467">
                  <c:v>-0.5</c:v>
                </c:pt>
                <c:pt idx="468">
                  <c:v>-0.48</c:v>
                </c:pt>
                <c:pt idx="469">
                  <c:v>-0.48</c:v>
                </c:pt>
                <c:pt idx="470">
                  <c:v>-0.5</c:v>
                </c:pt>
                <c:pt idx="471">
                  <c:v>-0.48</c:v>
                </c:pt>
                <c:pt idx="472">
                  <c:v>-0.5</c:v>
                </c:pt>
                <c:pt idx="473">
                  <c:v>-0.52</c:v>
                </c:pt>
                <c:pt idx="474">
                  <c:v>-0.54</c:v>
                </c:pt>
                <c:pt idx="475">
                  <c:v>-0.54</c:v>
                </c:pt>
                <c:pt idx="476">
                  <c:v>-0.54</c:v>
                </c:pt>
                <c:pt idx="477">
                  <c:v>-0.52</c:v>
                </c:pt>
                <c:pt idx="478">
                  <c:v>-0.54</c:v>
                </c:pt>
                <c:pt idx="479">
                  <c:v>-0.54</c:v>
                </c:pt>
                <c:pt idx="480">
                  <c:v>-0.56000000000000005</c:v>
                </c:pt>
                <c:pt idx="481">
                  <c:v>-0.52</c:v>
                </c:pt>
                <c:pt idx="482">
                  <c:v>-0.54</c:v>
                </c:pt>
                <c:pt idx="483">
                  <c:v>-0.54</c:v>
                </c:pt>
                <c:pt idx="484">
                  <c:v>-0.52</c:v>
                </c:pt>
                <c:pt idx="485">
                  <c:v>-0.54</c:v>
                </c:pt>
                <c:pt idx="486">
                  <c:v>-0.56000000000000005</c:v>
                </c:pt>
                <c:pt idx="487">
                  <c:v>-0.57999999999999996</c:v>
                </c:pt>
                <c:pt idx="488">
                  <c:v>-0.56000000000000005</c:v>
                </c:pt>
                <c:pt idx="489">
                  <c:v>-0.6</c:v>
                </c:pt>
                <c:pt idx="490">
                  <c:v>-0.6</c:v>
                </c:pt>
                <c:pt idx="491">
                  <c:v>-0.57999999999999996</c:v>
                </c:pt>
                <c:pt idx="492">
                  <c:v>-0.62</c:v>
                </c:pt>
                <c:pt idx="493">
                  <c:v>-0.62</c:v>
                </c:pt>
                <c:pt idx="494">
                  <c:v>-0.62</c:v>
                </c:pt>
                <c:pt idx="495">
                  <c:v>-0.62</c:v>
                </c:pt>
                <c:pt idx="496">
                  <c:v>-0.66</c:v>
                </c:pt>
                <c:pt idx="497">
                  <c:v>-0.64</c:v>
                </c:pt>
                <c:pt idx="498">
                  <c:v>-0.68</c:v>
                </c:pt>
                <c:pt idx="499">
                  <c:v>-0.68</c:v>
                </c:pt>
                <c:pt idx="500">
                  <c:v>-0.68</c:v>
                </c:pt>
                <c:pt idx="501">
                  <c:v>-0.68</c:v>
                </c:pt>
                <c:pt idx="502">
                  <c:v>-0.72</c:v>
                </c:pt>
                <c:pt idx="503">
                  <c:v>-0.7</c:v>
                </c:pt>
                <c:pt idx="504">
                  <c:v>-0.72</c:v>
                </c:pt>
                <c:pt idx="505">
                  <c:v>-0.72</c:v>
                </c:pt>
                <c:pt idx="506">
                  <c:v>-0.72</c:v>
                </c:pt>
                <c:pt idx="507">
                  <c:v>-0.74</c:v>
                </c:pt>
                <c:pt idx="508">
                  <c:v>-0.74</c:v>
                </c:pt>
                <c:pt idx="509">
                  <c:v>-0.74</c:v>
                </c:pt>
                <c:pt idx="510">
                  <c:v>-0.76</c:v>
                </c:pt>
                <c:pt idx="511">
                  <c:v>-0.78</c:v>
                </c:pt>
                <c:pt idx="512">
                  <c:v>-0.76</c:v>
                </c:pt>
                <c:pt idx="513">
                  <c:v>-0.78</c:v>
                </c:pt>
                <c:pt idx="514">
                  <c:v>-0.78</c:v>
                </c:pt>
                <c:pt idx="515">
                  <c:v>-0.78</c:v>
                </c:pt>
                <c:pt idx="516">
                  <c:v>-0.8</c:v>
                </c:pt>
                <c:pt idx="517">
                  <c:v>-0.78</c:v>
                </c:pt>
                <c:pt idx="518">
                  <c:v>-0.78</c:v>
                </c:pt>
                <c:pt idx="519">
                  <c:v>-0.82</c:v>
                </c:pt>
                <c:pt idx="520">
                  <c:v>-0.84</c:v>
                </c:pt>
                <c:pt idx="521">
                  <c:v>-0.8</c:v>
                </c:pt>
                <c:pt idx="522">
                  <c:v>-0.82</c:v>
                </c:pt>
                <c:pt idx="523">
                  <c:v>-0.84</c:v>
                </c:pt>
                <c:pt idx="524">
                  <c:v>-0.82</c:v>
                </c:pt>
                <c:pt idx="525">
                  <c:v>-0.84</c:v>
                </c:pt>
                <c:pt idx="526">
                  <c:v>-0.84</c:v>
                </c:pt>
                <c:pt idx="527">
                  <c:v>-0.82</c:v>
                </c:pt>
                <c:pt idx="528">
                  <c:v>-0.84</c:v>
                </c:pt>
                <c:pt idx="529">
                  <c:v>-0.84</c:v>
                </c:pt>
                <c:pt idx="530">
                  <c:v>-0.82</c:v>
                </c:pt>
                <c:pt idx="531">
                  <c:v>-0.82</c:v>
                </c:pt>
                <c:pt idx="532">
                  <c:v>-0.84</c:v>
                </c:pt>
                <c:pt idx="533">
                  <c:v>-0.84</c:v>
                </c:pt>
                <c:pt idx="534">
                  <c:v>-0.82</c:v>
                </c:pt>
                <c:pt idx="535">
                  <c:v>-0.86</c:v>
                </c:pt>
                <c:pt idx="536">
                  <c:v>-0.84</c:v>
                </c:pt>
                <c:pt idx="537">
                  <c:v>-0.88</c:v>
                </c:pt>
                <c:pt idx="538">
                  <c:v>-0.84</c:v>
                </c:pt>
                <c:pt idx="539">
                  <c:v>-0.86</c:v>
                </c:pt>
                <c:pt idx="540">
                  <c:v>-0.84</c:v>
                </c:pt>
                <c:pt idx="541">
                  <c:v>-0.82</c:v>
                </c:pt>
                <c:pt idx="542">
                  <c:v>-0.84</c:v>
                </c:pt>
                <c:pt idx="543">
                  <c:v>-0.8</c:v>
                </c:pt>
                <c:pt idx="544">
                  <c:v>-0.8</c:v>
                </c:pt>
                <c:pt idx="545">
                  <c:v>-0.8</c:v>
                </c:pt>
                <c:pt idx="546">
                  <c:v>-0.8</c:v>
                </c:pt>
                <c:pt idx="547">
                  <c:v>-0.82</c:v>
                </c:pt>
                <c:pt idx="548">
                  <c:v>-0.76</c:v>
                </c:pt>
                <c:pt idx="549">
                  <c:v>-0.76</c:v>
                </c:pt>
                <c:pt idx="550">
                  <c:v>-0.76</c:v>
                </c:pt>
                <c:pt idx="551">
                  <c:v>-0.74</c:v>
                </c:pt>
                <c:pt idx="552">
                  <c:v>-0.76</c:v>
                </c:pt>
                <c:pt idx="553">
                  <c:v>-0.74</c:v>
                </c:pt>
                <c:pt idx="554">
                  <c:v>-0.74</c:v>
                </c:pt>
                <c:pt idx="555">
                  <c:v>-0.72</c:v>
                </c:pt>
                <c:pt idx="556">
                  <c:v>-0.76</c:v>
                </c:pt>
                <c:pt idx="557">
                  <c:v>-0.72</c:v>
                </c:pt>
                <c:pt idx="558">
                  <c:v>-0.7</c:v>
                </c:pt>
                <c:pt idx="559">
                  <c:v>-0.68</c:v>
                </c:pt>
                <c:pt idx="560">
                  <c:v>-0.68</c:v>
                </c:pt>
                <c:pt idx="561">
                  <c:v>-0.68</c:v>
                </c:pt>
                <c:pt idx="562">
                  <c:v>-0.66</c:v>
                </c:pt>
                <c:pt idx="563">
                  <c:v>-0.68</c:v>
                </c:pt>
                <c:pt idx="564">
                  <c:v>-0.66</c:v>
                </c:pt>
                <c:pt idx="565">
                  <c:v>-0.66</c:v>
                </c:pt>
                <c:pt idx="566">
                  <c:v>-0.68</c:v>
                </c:pt>
                <c:pt idx="567">
                  <c:v>-0.66</c:v>
                </c:pt>
                <c:pt idx="568">
                  <c:v>-0.64</c:v>
                </c:pt>
                <c:pt idx="569">
                  <c:v>-0.66</c:v>
                </c:pt>
                <c:pt idx="570">
                  <c:v>-0.64</c:v>
                </c:pt>
                <c:pt idx="571">
                  <c:v>-0.62</c:v>
                </c:pt>
                <c:pt idx="572">
                  <c:v>-0.64</c:v>
                </c:pt>
                <c:pt idx="573">
                  <c:v>-0.62</c:v>
                </c:pt>
                <c:pt idx="574">
                  <c:v>-0.64</c:v>
                </c:pt>
                <c:pt idx="575">
                  <c:v>-0.62</c:v>
                </c:pt>
                <c:pt idx="576">
                  <c:v>-0.64</c:v>
                </c:pt>
                <c:pt idx="577">
                  <c:v>-0.64</c:v>
                </c:pt>
                <c:pt idx="578">
                  <c:v>-0.6</c:v>
                </c:pt>
                <c:pt idx="579">
                  <c:v>-0.62</c:v>
                </c:pt>
                <c:pt idx="580">
                  <c:v>-0.62</c:v>
                </c:pt>
                <c:pt idx="581">
                  <c:v>-0.6</c:v>
                </c:pt>
                <c:pt idx="582">
                  <c:v>-0.6</c:v>
                </c:pt>
                <c:pt idx="583">
                  <c:v>-0.6</c:v>
                </c:pt>
                <c:pt idx="584">
                  <c:v>-0.6</c:v>
                </c:pt>
                <c:pt idx="585">
                  <c:v>-0.62</c:v>
                </c:pt>
                <c:pt idx="586">
                  <c:v>-0.6</c:v>
                </c:pt>
                <c:pt idx="587">
                  <c:v>-0.57999999999999996</c:v>
                </c:pt>
                <c:pt idx="588">
                  <c:v>-0.6</c:v>
                </c:pt>
                <c:pt idx="589">
                  <c:v>-0.62</c:v>
                </c:pt>
                <c:pt idx="590">
                  <c:v>-0.57999999999999996</c:v>
                </c:pt>
                <c:pt idx="591">
                  <c:v>-0.57999999999999996</c:v>
                </c:pt>
                <c:pt idx="592">
                  <c:v>-0.56000000000000005</c:v>
                </c:pt>
                <c:pt idx="593">
                  <c:v>-0.57999999999999996</c:v>
                </c:pt>
                <c:pt idx="594">
                  <c:v>-0.54</c:v>
                </c:pt>
                <c:pt idx="595">
                  <c:v>-0.52</c:v>
                </c:pt>
                <c:pt idx="596">
                  <c:v>-0.54</c:v>
                </c:pt>
                <c:pt idx="597">
                  <c:v>-0.5</c:v>
                </c:pt>
                <c:pt idx="598">
                  <c:v>-0.52</c:v>
                </c:pt>
                <c:pt idx="599">
                  <c:v>-0.48</c:v>
                </c:pt>
                <c:pt idx="600">
                  <c:v>-0.5</c:v>
                </c:pt>
                <c:pt idx="601">
                  <c:v>-0.5</c:v>
                </c:pt>
                <c:pt idx="602">
                  <c:v>-0.46</c:v>
                </c:pt>
                <c:pt idx="603">
                  <c:v>-0.44</c:v>
                </c:pt>
                <c:pt idx="604">
                  <c:v>-0.44</c:v>
                </c:pt>
                <c:pt idx="605">
                  <c:v>-0.42</c:v>
                </c:pt>
                <c:pt idx="606">
                  <c:v>-0.42</c:v>
                </c:pt>
                <c:pt idx="607">
                  <c:v>-0.42</c:v>
                </c:pt>
                <c:pt idx="608">
                  <c:v>-0.4</c:v>
                </c:pt>
                <c:pt idx="609">
                  <c:v>-0.4</c:v>
                </c:pt>
                <c:pt idx="610">
                  <c:v>-0.4</c:v>
                </c:pt>
                <c:pt idx="611">
                  <c:v>-0.38</c:v>
                </c:pt>
                <c:pt idx="612">
                  <c:v>-0.38</c:v>
                </c:pt>
                <c:pt idx="613">
                  <c:v>-0.38</c:v>
                </c:pt>
                <c:pt idx="614">
                  <c:v>-0.34</c:v>
                </c:pt>
                <c:pt idx="615">
                  <c:v>-0.38</c:v>
                </c:pt>
                <c:pt idx="616">
                  <c:v>-0.38</c:v>
                </c:pt>
                <c:pt idx="617">
                  <c:v>-0.4</c:v>
                </c:pt>
                <c:pt idx="618">
                  <c:v>-0.32</c:v>
                </c:pt>
                <c:pt idx="619">
                  <c:v>-0.36</c:v>
                </c:pt>
                <c:pt idx="620">
                  <c:v>-0.32</c:v>
                </c:pt>
                <c:pt idx="621">
                  <c:v>-0.34</c:v>
                </c:pt>
                <c:pt idx="622">
                  <c:v>-0.34</c:v>
                </c:pt>
                <c:pt idx="623">
                  <c:v>-0.32</c:v>
                </c:pt>
                <c:pt idx="624">
                  <c:v>-0.34</c:v>
                </c:pt>
                <c:pt idx="625">
                  <c:v>-0.3</c:v>
                </c:pt>
                <c:pt idx="626">
                  <c:v>-0.3</c:v>
                </c:pt>
                <c:pt idx="627">
                  <c:v>-0.36</c:v>
                </c:pt>
                <c:pt idx="628">
                  <c:v>-0.32</c:v>
                </c:pt>
                <c:pt idx="629">
                  <c:v>-0.3</c:v>
                </c:pt>
                <c:pt idx="630">
                  <c:v>-0.3</c:v>
                </c:pt>
                <c:pt idx="631">
                  <c:v>-0.32</c:v>
                </c:pt>
                <c:pt idx="632">
                  <c:v>-0.3</c:v>
                </c:pt>
                <c:pt idx="633">
                  <c:v>-0.3</c:v>
                </c:pt>
                <c:pt idx="634">
                  <c:v>-0.32</c:v>
                </c:pt>
                <c:pt idx="635">
                  <c:v>-0.26</c:v>
                </c:pt>
                <c:pt idx="636">
                  <c:v>-0.3</c:v>
                </c:pt>
                <c:pt idx="637">
                  <c:v>-0.28000000000000003</c:v>
                </c:pt>
                <c:pt idx="638">
                  <c:v>-0.3</c:v>
                </c:pt>
                <c:pt idx="639">
                  <c:v>-0.32</c:v>
                </c:pt>
                <c:pt idx="640">
                  <c:v>-0.26</c:v>
                </c:pt>
                <c:pt idx="641">
                  <c:v>-0.3</c:v>
                </c:pt>
                <c:pt idx="642">
                  <c:v>-0.3</c:v>
                </c:pt>
                <c:pt idx="643">
                  <c:v>-0.28000000000000003</c:v>
                </c:pt>
                <c:pt idx="644">
                  <c:v>-0.24</c:v>
                </c:pt>
                <c:pt idx="645">
                  <c:v>-0.22</c:v>
                </c:pt>
                <c:pt idx="646">
                  <c:v>-0.24</c:v>
                </c:pt>
                <c:pt idx="647">
                  <c:v>-0.22</c:v>
                </c:pt>
                <c:pt idx="648">
                  <c:v>-0.22</c:v>
                </c:pt>
                <c:pt idx="649">
                  <c:v>-0.18</c:v>
                </c:pt>
                <c:pt idx="650">
                  <c:v>-0.18</c:v>
                </c:pt>
                <c:pt idx="651">
                  <c:v>-0.18</c:v>
                </c:pt>
                <c:pt idx="652">
                  <c:v>-0.2</c:v>
                </c:pt>
                <c:pt idx="653">
                  <c:v>-0.14000000000000001</c:v>
                </c:pt>
                <c:pt idx="654">
                  <c:v>-0.12</c:v>
                </c:pt>
                <c:pt idx="655">
                  <c:v>-0.14000000000000001</c:v>
                </c:pt>
                <c:pt idx="656">
                  <c:v>-0.1</c:v>
                </c:pt>
                <c:pt idx="657">
                  <c:v>-0.08</c:v>
                </c:pt>
                <c:pt idx="658">
                  <c:v>-0.06</c:v>
                </c:pt>
                <c:pt idx="659">
                  <c:v>-0.06</c:v>
                </c:pt>
                <c:pt idx="660">
                  <c:v>-0.06</c:v>
                </c:pt>
                <c:pt idx="661">
                  <c:v>-0.02</c:v>
                </c:pt>
                <c:pt idx="662">
                  <c:v>-0.02</c:v>
                </c:pt>
                <c:pt idx="663">
                  <c:v>0</c:v>
                </c:pt>
                <c:pt idx="664">
                  <c:v>0.02</c:v>
                </c:pt>
                <c:pt idx="665">
                  <c:v>0</c:v>
                </c:pt>
                <c:pt idx="666">
                  <c:v>0.02</c:v>
                </c:pt>
                <c:pt idx="667">
                  <c:v>0.04</c:v>
                </c:pt>
                <c:pt idx="668">
                  <c:v>0.02</c:v>
                </c:pt>
                <c:pt idx="669">
                  <c:v>0.08</c:v>
                </c:pt>
                <c:pt idx="670">
                  <c:v>0.08</c:v>
                </c:pt>
                <c:pt idx="671">
                  <c:v>0.08</c:v>
                </c:pt>
                <c:pt idx="672">
                  <c:v>0.08</c:v>
                </c:pt>
                <c:pt idx="673">
                  <c:v>0.06</c:v>
                </c:pt>
                <c:pt idx="674">
                  <c:v>0.08</c:v>
                </c:pt>
                <c:pt idx="675">
                  <c:v>0.1</c:v>
                </c:pt>
                <c:pt idx="676">
                  <c:v>0.12</c:v>
                </c:pt>
                <c:pt idx="677">
                  <c:v>0.14000000000000001</c:v>
                </c:pt>
                <c:pt idx="678">
                  <c:v>0.12</c:v>
                </c:pt>
                <c:pt idx="679">
                  <c:v>0.12</c:v>
                </c:pt>
                <c:pt idx="680">
                  <c:v>0.12</c:v>
                </c:pt>
                <c:pt idx="681">
                  <c:v>0.14000000000000001</c:v>
                </c:pt>
                <c:pt idx="682">
                  <c:v>0.18</c:v>
                </c:pt>
                <c:pt idx="683">
                  <c:v>0.16</c:v>
                </c:pt>
                <c:pt idx="684">
                  <c:v>0.16</c:v>
                </c:pt>
                <c:pt idx="685">
                  <c:v>0.14000000000000001</c:v>
                </c:pt>
                <c:pt idx="686">
                  <c:v>0.16</c:v>
                </c:pt>
                <c:pt idx="687">
                  <c:v>0.18</c:v>
                </c:pt>
                <c:pt idx="688">
                  <c:v>0.16</c:v>
                </c:pt>
                <c:pt idx="689">
                  <c:v>0.18</c:v>
                </c:pt>
                <c:pt idx="690">
                  <c:v>0.18</c:v>
                </c:pt>
                <c:pt idx="691">
                  <c:v>0.2</c:v>
                </c:pt>
                <c:pt idx="692">
                  <c:v>0.18</c:v>
                </c:pt>
                <c:pt idx="693">
                  <c:v>0.2</c:v>
                </c:pt>
                <c:pt idx="694">
                  <c:v>0.22</c:v>
                </c:pt>
                <c:pt idx="695">
                  <c:v>0.22</c:v>
                </c:pt>
                <c:pt idx="696">
                  <c:v>0.22</c:v>
                </c:pt>
                <c:pt idx="697">
                  <c:v>0.26</c:v>
                </c:pt>
                <c:pt idx="698">
                  <c:v>0.28000000000000003</c:v>
                </c:pt>
                <c:pt idx="699">
                  <c:v>0.28000000000000003</c:v>
                </c:pt>
                <c:pt idx="700">
                  <c:v>0.3</c:v>
                </c:pt>
                <c:pt idx="701">
                  <c:v>0.32</c:v>
                </c:pt>
                <c:pt idx="702">
                  <c:v>0.34</c:v>
                </c:pt>
                <c:pt idx="703">
                  <c:v>0.34</c:v>
                </c:pt>
                <c:pt idx="704">
                  <c:v>0.34</c:v>
                </c:pt>
                <c:pt idx="705">
                  <c:v>0.38</c:v>
                </c:pt>
                <c:pt idx="706">
                  <c:v>0.4</c:v>
                </c:pt>
                <c:pt idx="707">
                  <c:v>0.4</c:v>
                </c:pt>
                <c:pt idx="708">
                  <c:v>0.44</c:v>
                </c:pt>
                <c:pt idx="709">
                  <c:v>0.42</c:v>
                </c:pt>
                <c:pt idx="710">
                  <c:v>0.44</c:v>
                </c:pt>
                <c:pt idx="711">
                  <c:v>0.44</c:v>
                </c:pt>
                <c:pt idx="712">
                  <c:v>0.48</c:v>
                </c:pt>
                <c:pt idx="713">
                  <c:v>0.5</c:v>
                </c:pt>
                <c:pt idx="714">
                  <c:v>0.48</c:v>
                </c:pt>
                <c:pt idx="715">
                  <c:v>0.5</c:v>
                </c:pt>
                <c:pt idx="716">
                  <c:v>0.5</c:v>
                </c:pt>
                <c:pt idx="717">
                  <c:v>0.52</c:v>
                </c:pt>
                <c:pt idx="718">
                  <c:v>0.52</c:v>
                </c:pt>
                <c:pt idx="719">
                  <c:v>0.54</c:v>
                </c:pt>
                <c:pt idx="720">
                  <c:v>0.56000000000000005</c:v>
                </c:pt>
                <c:pt idx="721">
                  <c:v>0.56000000000000005</c:v>
                </c:pt>
                <c:pt idx="722">
                  <c:v>0.57999999999999996</c:v>
                </c:pt>
                <c:pt idx="723">
                  <c:v>0.56000000000000005</c:v>
                </c:pt>
                <c:pt idx="724">
                  <c:v>0.57999999999999996</c:v>
                </c:pt>
                <c:pt idx="725">
                  <c:v>0.56000000000000005</c:v>
                </c:pt>
                <c:pt idx="726">
                  <c:v>0.57999999999999996</c:v>
                </c:pt>
                <c:pt idx="727">
                  <c:v>0.57999999999999996</c:v>
                </c:pt>
                <c:pt idx="728">
                  <c:v>0.62</c:v>
                </c:pt>
                <c:pt idx="729">
                  <c:v>0.62</c:v>
                </c:pt>
                <c:pt idx="730">
                  <c:v>0.6</c:v>
                </c:pt>
                <c:pt idx="731">
                  <c:v>0.62</c:v>
                </c:pt>
                <c:pt idx="732">
                  <c:v>0.64</c:v>
                </c:pt>
                <c:pt idx="733">
                  <c:v>0.62</c:v>
                </c:pt>
                <c:pt idx="734">
                  <c:v>0.64</c:v>
                </c:pt>
                <c:pt idx="735">
                  <c:v>0.62</c:v>
                </c:pt>
                <c:pt idx="736">
                  <c:v>0.62</c:v>
                </c:pt>
                <c:pt idx="737">
                  <c:v>0.64</c:v>
                </c:pt>
                <c:pt idx="738">
                  <c:v>0.66</c:v>
                </c:pt>
                <c:pt idx="739">
                  <c:v>0.64</c:v>
                </c:pt>
                <c:pt idx="740">
                  <c:v>0.66</c:v>
                </c:pt>
                <c:pt idx="741">
                  <c:v>0.68</c:v>
                </c:pt>
                <c:pt idx="742">
                  <c:v>0.68</c:v>
                </c:pt>
                <c:pt idx="743">
                  <c:v>0.66</c:v>
                </c:pt>
                <c:pt idx="744">
                  <c:v>0.68</c:v>
                </c:pt>
                <c:pt idx="745">
                  <c:v>0.68</c:v>
                </c:pt>
                <c:pt idx="746">
                  <c:v>0.66</c:v>
                </c:pt>
                <c:pt idx="747">
                  <c:v>0.66</c:v>
                </c:pt>
                <c:pt idx="748">
                  <c:v>0.68</c:v>
                </c:pt>
                <c:pt idx="749">
                  <c:v>0.7</c:v>
                </c:pt>
                <c:pt idx="750">
                  <c:v>0.66</c:v>
                </c:pt>
                <c:pt idx="751">
                  <c:v>0.66</c:v>
                </c:pt>
                <c:pt idx="752">
                  <c:v>0.68</c:v>
                </c:pt>
                <c:pt idx="753">
                  <c:v>0.68</c:v>
                </c:pt>
                <c:pt idx="754">
                  <c:v>0.66</c:v>
                </c:pt>
                <c:pt idx="755">
                  <c:v>0.7</c:v>
                </c:pt>
                <c:pt idx="756">
                  <c:v>0.7</c:v>
                </c:pt>
                <c:pt idx="757">
                  <c:v>0.68</c:v>
                </c:pt>
                <c:pt idx="758">
                  <c:v>0.72</c:v>
                </c:pt>
                <c:pt idx="759">
                  <c:v>0.72</c:v>
                </c:pt>
                <c:pt idx="760">
                  <c:v>0.7</c:v>
                </c:pt>
                <c:pt idx="761">
                  <c:v>0.7</c:v>
                </c:pt>
                <c:pt idx="762">
                  <c:v>0.7</c:v>
                </c:pt>
                <c:pt idx="763">
                  <c:v>0.72</c:v>
                </c:pt>
                <c:pt idx="764">
                  <c:v>0.7</c:v>
                </c:pt>
                <c:pt idx="765">
                  <c:v>0.72</c:v>
                </c:pt>
                <c:pt idx="766">
                  <c:v>0.7</c:v>
                </c:pt>
                <c:pt idx="767">
                  <c:v>0.7</c:v>
                </c:pt>
                <c:pt idx="768">
                  <c:v>0.7</c:v>
                </c:pt>
                <c:pt idx="769">
                  <c:v>0.7</c:v>
                </c:pt>
                <c:pt idx="770">
                  <c:v>0.72</c:v>
                </c:pt>
                <c:pt idx="771">
                  <c:v>0.72</c:v>
                </c:pt>
                <c:pt idx="772">
                  <c:v>0.68</c:v>
                </c:pt>
                <c:pt idx="773">
                  <c:v>0.7</c:v>
                </c:pt>
                <c:pt idx="774">
                  <c:v>0.72</c:v>
                </c:pt>
                <c:pt idx="775">
                  <c:v>0.74</c:v>
                </c:pt>
                <c:pt idx="776">
                  <c:v>0.74</c:v>
                </c:pt>
                <c:pt idx="777">
                  <c:v>0.72</c:v>
                </c:pt>
                <c:pt idx="778">
                  <c:v>0.68</c:v>
                </c:pt>
                <c:pt idx="779">
                  <c:v>0.72</c:v>
                </c:pt>
                <c:pt idx="780">
                  <c:v>0.72</c:v>
                </c:pt>
                <c:pt idx="781">
                  <c:v>0.7</c:v>
                </c:pt>
                <c:pt idx="782">
                  <c:v>0.7</c:v>
                </c:pt>
                <c:pt idx="783">
                  <c:v>0.68</c:v>
                </c:pt>
                <c:pt idx="784">
                  <c:v>0.7</c:v>
                </c:pt>
                <c:pt idx="785">
                  <c:v>0.68</c:v>
                </c:pt>
                <c:pt idx="786">
                  <c:v>0.72</c:v>
                </c:pt>
                <c:pt idx="787">
                  <c:v>0.7</c:v>
                </c:pt>
                <c:pt idx="788">
                  <c:v>0.74</c:v>
                </c:pt>
                <c:pt idx="789">
                  <c:v>0.72</c:v>
                </c:pt>
                <c:pt idx="790">
                  <c:v>0.7</c:v>
                </c:pt>
                <c:pt idx="791">
                  <c:v>0.7</c:v>
                </c:pt>
                <c:pt idx="792">
                  <c:v>0.72</c:v>
                </c:pt>
                <c:pt idx="793">
                  <c:v>0.68</c:v>
                </c:pt>
                <c:pt idx="794">
                  <c:v>0.72</c:v>
                </c:pt>
                <c:pt idx="795">
                  <c:v>0.72</c:v>
                </c:pt>
                <c:pt idx="796">
                  <c:v>0.72</c:v>
                </c:pt>
                <c:pt idx="797">
                  <c:v>0.7</c:v>
                </c:pt>
                <c:pt idx="798">
                  <c:v>0.72</c:v>
                </c:pt>
                <c:pt idx="799">
                  <c:v>0.7</c:v>
                </c:pt>
                <c:pt idx="800">
                  <c:v>0.7</c:v>
                </c:pt>
                <c:pt idx="801">
                  <c:v>0.68</c:v>
                </c:pt>
                <c:pt idx="802">
                  <c:v>0.7</c:v>
                </c:pt>
                <c:pt idx="803">
                  <c:v>0.7</c:v>
                </c:pt>
                <c:pt idx="804">
                  <c:v>0.7</c:v>
                </c:pt>
                <c:pt idx="805">
                  <c:v>0.7</c:v>
                </c:pt>
                <c:pt idx="806">
                  <c:v>0.74</c:v>
                </c:pt>
                <c:pt idx="807">
                  <c:v>0.72</c:v>
                </c:pt>
                <c:pt idx="808">
                  <c:v>0.72</c:v>
                </c:pt>
                <c:pt idx="809">
                  <c:v>0.72</c:v>
                </c:pt>
                <c:pt idx="810">
                  <c:v>0.7</c:v>
                </c:pt>
                <c:pt idx="811">
                  <c:v>0.7</c:v>
                </c:pt>
                <c:pt idx="812">
                  <c:v>0.72</c:v>
                </c:pt>
                <c:pt idx="813">
                  <c:v>0.74</c:v>
                </c:pt>
                <c:pt idx="814">
                  <c:v>0.74</c:v>
                </c:pt>
                <c:pt idx="815">
                  <c:v>0.74</c:v>
                </c:pt>
                <c:pt idx="816">
                  <c:v>0.72</c:v>
                </c:pt>
                <c:pt idx="817">
                  <c:v>0.7</c:v>
                </c:pt>
                <c:pt idx="818">
                  <c:v>0.72</c:v>
                </c:pt>
                <c:pt idx="819">
                  <c:v>0.74</c:v>
                </c:pt>
                <c:pt idx="820">
                  <c:v>0.72</c:v>
                </c:pt>
                <c:pt idx="821">
                  <c:v>0.72</c:v>
                </c:pt>
                <c:pt idx="822">
                  <c:v>0.72</c:v>
                </c:pt>
                <c:pt idx="823">
                  <c:v>0.72</c:v>
                </c:pt>
                <c:pt idx="824">
                  <c:v>0.7</c:v>
                </c:pt>
                <c:pt idx="825">
                  <c:v>0.72</c:v>
                </c:pt>
                <c:pt idx="826">
                  <c:v>0.72</c:v>
                </c:pt>
                <c:pt idx="827">
                  <c:v>0.72</c:v>
                </c:pt>
                <c:pt idx="828">
                  <c:v>0.72</c:v>
                </c:pt>
                <c:pt idx="829">
                  <c:v>0.68</c:v>
                </c:pt>
                <c:pt idx="830">
                  <c:v>0.7</c:v>
                </c:pt>
                <c:pt idx="831">
                  <c:v>0.7</c:v>
                </c:pt>
                <c:pt idx="832">
                  <c:v>0.72</c:v>
                </c:pt>
                <c:pt idx="833">
                  <c:v>0.7</c:v>
                </c:pt>
                <c:pt idx="834">
                  <c:v>0.72</c:v>
                </c:pt>
                <c:pt idx="835">
                  <c:v>0.72</c:v>
                </c:pt>
                <c:pt idx="836">
                  <c:v>0.72</c:v>
                </c:pt>
                <c:pt idx="837">
                  <c:v>0.7</c:v>
                </c:pt>
                <c:pt idx="838">
                  <c:v>0.72</c:v>
                </c:pt>
                <c:pt idx="839">
                  <c:v>0.72</c:v>
                </c:pt>
                <c:pt idx="840">
                  <c:v>0.74</c:v>
                </c:pt>
                <c:pt idx="841">
                  <c:v>0.7</c:v>
                </c:pt>
                <c:pt idx="842">
                  <c:v>0.72</c:v>
                </c:pt>
                <c:pt idx="843">
                  <c:v>0.72</c:v>
                </c:pt>
                <c:pt idx="844">
                  <c:v>0.72</c:v>
                </c:pt>
                <c:pt idx="845">
                  <c:v>0.7</c:v>
                </c:pt>
                <c:pt idx="846">
                  <c:v>0.72</c:v>
                </c:pt>
                <c:pt idx="847">
                  <c:v>0.72</c:v>
                </c:pt>
                <c:pt idx="848">
                  <c:v>0.72</c:v>
                </c:pt>
                <c:pt idx="849">
                  <c:v>0.68</c:v>
                </c:pt>
                <c:pt idx="850">
                  <c:v>0.7</c:v>
                </c:pt>
                <c:pt idx="851">
                  <c:v>0.7</c:v>
                </c:pt>
                <c:pt idx="852">
                  <c:v>0.68</c:v>
                </c:pt>
                <c:pt idx="853">
                  <c:v>0.68</c:v>
                </c:pt>
                <c:pt idx="854">
                  <c:v>0.66</c:v>
                </c:pt>
                <c:pt idx="855">
                  <c:v>0.64</c:v>
                </c:pt>
                <c:pt idx="856">
                  <c:v>0.68</c:v>
                </c:pt>
                <c:pt idx="857">
                  <c:v>0.64</c:v>
                </c:pt>
                <c:pt idx="858">
                  <c:v>0.64</c:v>
                </c:pt>
                <c:pt idx="859">
                  <c:v>0.6</c:v>
                </c:pt>
                <c:pt idx="860">
                  <c:v>0.57999999999999996</c:v>
                </c:pt>
                <c:pt idx="861">
                  <c:v>0.54</c:v>
                </c:pt>
                <c:pt idx="862">
                  <c:v>0.6</c:v>
                </c:pt>
                <c:pt idx="863">
                  <c:v>0.54</c:v>
                </c:pt>
                <c:pt idx="864">
                  <c:v>0.54</c:v>
                </c:pt>
                <c:pt idx="865">
                  <c:v>0.54</c:v>
                </c:pt>
                <c:pt idx="866">
                  <c:v>0.52</c:v>
                </c:pt>
                <c:pt idx="867">
                  <c:v>0.54</c:v>
                </c:pt>
                <c:pt idx="868">
                  <c:v>0.46</c:v>
                </c:pt>
                <c:pt idx="869">
                  <c:v>0.48</c:v>
                </c:pt>
                <c:pt idx="870">
                  <c:v>0.46</c:v>
                </c:pt>
                <c:pt idx="871">
                  <c:v>0.44</c:v>
                </c:pt>
                <c:pt idx="872">
                  <c:v>0.4</c:v>
                </c:pt>
                <c:pt idx="873">
                  <c:v>0.42</c:v>
                </c:pt>
                <c:pt idx="874">
                  <c:v>0.4</c:v>
                </c:pt>
                <c:pt idx="875">
                  <c:v>0.42</c:v>
                </c:pt>
                <c:pt idx="876">
                  <c:v>0.42</c:v>
                </c:pt>
                <c:pt idx="877">
                  <c:v>0.36</c:v>
                </c:pt>
                <c:pt idx="878">
                  <c:v>0.4</c:v>
                </c:pt>
                <c:pt idx="879">
                  <c:v>0.36</c:v>
                </c:pt>
                <c:pt idx="880">
                  <c:v>0.38</c:v>
                </c:pt>
                <c:pt idx="881">
                  <c:v>0.34</c:v>
                </c:pt>
                <c:pt idx="882">
                  <c:v>0.34</c:v>
                </c:pt>
                <c:pt idx="883">
                  <c:v>0.36</c:v>
                </c:pt>
                <c:pt idx="884">
                  <c:v>0.34</c:v>
                </c:pt>
                <c:pt idx="885">
                  <c:v>0.34</c:v>
                </c:pt>
                <c:pt idx="886">
                  <c:v>0.3</c:v>
                </c:pt>
                <c:pt idx="887">
                  <c:v>0.34</c:v>
                </c:pt>
                <c:pt idx="888">
                  <c:v>0.32</c:v>
                </c:pt>
                <c:pt idx="889">
                  <c:v>0.3</c:v>
                </c:pt>
                <c:pt idx="890">
                  <c:v>0.3</c:v>
                </c:pt>
                <c:pt idx="891">
                  <c:v>0.34</c:v>
                </c:pt>
                <c:pt idx="892">
                  <c:v>0.28000000000000003</c:v>
                </c:pt>
                <c:pt idx="893">
                  <c:v>0.3</c:v>
                </c:pt>
                <c:pt idx="894">
                  <c:v>0.28000000000000003</c:v>
                </c:pt>
                <c:pt idx="895">
                  <c:v>0.3</c:v>
                </c:pt>
                <c:pt idx="896">
                  <c:v>0.28000000000000003</c:v>
                </c:pt>
                <c:pt idx="897">
                  <c:v>0.28000000000000003</c:v>
                </c:pt>
                <c:pt idx="898">
                  <c:v>0.26</c:v>
                </c:pt>
                <c:pt idx="899">
                  <c:v>0.26</c:v>
                </c:pt>
                <c:pt idx="900">
                  <c:v>0.28000000000000003</c:v>
                </c:pt>
                <c:pt idx="901">
                  <c:v>0.26</c:v>
                </c:pt>
                <c:pt idx="902">
                  <c:v>0.26</c:v>
                </c:pt>
                <c:pt idx="903">
                  <c:v>0.22</c:v>
                </c:pt>
                <c:pt idx="904">
                  <c:v>0.2</c:v>
                </c:pt>
                <c:pt idx="905">
                  <c:v>0.2</c:v>
                </c:pt>
                <c:pt idx="906">
                  <c:v>0.22</c:v>
                </c:pt>
                <c:pt idx="907">
                  <c:v>0.18</c:v>
                </c:pt>
                <c:pt idx="908">
                  <c:v>0.16</c:v>
                </c:pt>
                <c:pt idx="909">
                  <c:v>0.14000000000000001</c:v>
                </c:pt>
                <c:pt idx="910">
                  <c:v>0.14000000000000001</c:v>
                </c:pt>
                <c:pt idx="911">
                  <c:v>0.14000000000000001</c:v>
                </c:pt>
                <c:pt idx="912">
                  <c:v>0.1</c:v>
                </c:pt>
                <c:pt idx="913">
                  <c:v>0.1</c:v>
                </c:pt>
                <c:pt idx="914">
                  <c:v>0.08</c:v>
                </c:pt>
                <c:pt idx="915">
                  <c:v>0.06</c:v>
                </c:pt>
                <c:pt idx="916">
                  <c:v>0.04</c:v>
                </c:pt>
                <c:pt idx="917">
                  <c:v>0.02</c:v>
                </c:pt>
                <c:pt idx="918">
                  <c:v>0</c:v>
                </c:pt>
                <c:pt idx="919">
                  <c:v>0</c:v>
                </c:pt>
                <c:pt idx="920">
                  <c:v>-0.02</c:v>
                </c:pt>
                <c:pt idx="921">
                  <c:v>-0.02</c:v>
                </c:pt>
                <c:pt idx="922">
                  <c:v>-0.04</c:v>
                </c:pt>
                <c:pt idx="923">
                  <c:v>-0.08</c:v>
                </c:pt>
                <c:pt idx="924">
                  <c:v>-0.06</c:v>
                </c:pt>
                <c:pt idx="925">
                  <c:v>-0.08</c:v>
                </c:pt>
                <c:pt idx="926">
                  <c:v>-0.08</c:v>
                </c:pt>
                <c:pt idx="927">
                  <c:v>-0.1</c:v>
                </c:pt>
                <c:pt idx="928">
                  <c:v>-0.12</c:v>
                </c:pt>
                <c:pt idx="929">
                  <c:v>-0.1</c:v>
                </c:pt>
                <c:pt idx="930">
                  <c:v>-0.14000000000000001</c:v>
                </c:pt>
                <c:pt idx="931">
                  <c:v>-0.12</c:v>
                </c:pt>
                <c:pt idx="932">
                  <c:v>-0.12</c:v>
                </c:pt>
                <c:pt idx="933">
                  <c:v>-0.14000000000000001</c:v>
                </c:pt>
                <c:pt idx="934">
                  <c:v>-0.14000000000000001</c:v>
                </c:pt>
                <c:pt idx="935">
                  <c:v>-0.16</c:v>
                </c:pt>
                <c:pt idx="936">
                  <c:v>-0.16</c:v>
                </c:pt>
                <c:pt idx="937">
                  <c:v>-0.16</c:v>
                </c:pt>
                <c:pt idx="938">
                  <c:v>-0.14000000000000001</c:v>
                </c:pt>
                <c:pt idx="939">
                  <c:v>-0.18</c:v>
                </c:pt>
                <c:pt idx="940">
                  <c:v>-0.18</c:v>
                </c:pt>
                <c:pt idx="941">
                  <c:v>-0.18</c:v>
                </c:pt>
                <c:pt idx="942">
                  <c:v>-0.16</c:v>
                </c:pt>
                <c:pt idx="943">
                  <c:v>-0.18</c:v>
                </c:pt>
                <c:pt idx="944">
                  <c:v>-0.18</c:v>
                </c:pt>
                <c:pt idx="945">
                  <c:v>-0.18</c:v>
                </c:pt>
                <c:pt idx="946">
                  <c:v>-0.2</c:v>
                </c:pt>
                <c:pt idx="947">
                  <c:v>-0.22</c:v>
                </c:pt>
                <c:pt idx="948">
                  <c:v>-0.22</c:v>
                </c:pt>
                <c:pt idx="949">
                  <c:v>-0.22</c:v>
                </c:pt>
                <c:pt idx="950">
                  <c:v>-0.18</c:v>
                </c:pt>
                <c:pt idx="951">
                  <c:v>-0.2</c:v>
                </c:pt>
                <c:pt idx="952">
                  <c:v>-0.2</c:v>
                </c:pt>
                <c:pt idx="953">
                  <c:v>-0.24</c:v>
                </c:pt>
                <c:pt idx="954">
                  <c:v>-0.24</c:v>
                </c:pt>
                <c:pt idx="955">
                  <c:v>-0.24</c:v>
                </c:pt>
                <c:pt idx="956">
                  <c:v>-0.24</c:v>
                </c:pt>
                <c:pt idx="957">
                  <c:v>-0.26</c:v>
                </c:pt>
                <c:pt idx="958">
                  <c:v>-0.26</c:v>
                </c:pt>
                <c:pt idx="959">
                  <c:v>-0.24</c:v>
                </c:pt>
                <c:pt idx="960">
                  <c:v>-0.28000000000000003</c:v>
                </c:pt>
                <c:pt idx="961">
                  <c:v>-0.28000000000000003</c:v>
                </c:pt>
                <c:pt idx="962">
                  <c:v>-0.32</c:v>
                </c:pt>
                <c:pt idx="963">
                  <c:v>-0.32</c:v>
                </c:pt>
                <c:pt idx="964">
                  <c:v>-0.28000000000000003</c:v>
                </c:pt>
                <c:pt idx="965">
                  <c:v>-0.32</c:v>
                </c:pt>
                <c:pt idx="966">
                  <c:v>-0.34</c:v>
                </c:pt>
                <c:pt idx="967">
                  <c:v>-0.34</c:v>
                </c:pt>
                <c:pt idx="968">
                  <c:v>-0.34</c:v>
                </c:pt>
                <c:pt idx="969">
                  <c:v>-0.36</c:v>
                </c:pt>
                <c:pt idx="970">
                  <c:v>-0.38</c:v>
                </c:pt>
                <c:pt idx="971">
                  <c:v>-0.42</c:v>
                </c:pt>
                <c:pt idx="972">
                  <c:v>-0.42</c:v>
                </c:pt>
                <c:pt idx="973">
                  <c:v>-0.38</c:v>
                </c:pt>
                <c:pt idx="974">
                  <c:v>-0.4</c:v>
                </c:pt>
                <c:pt idx="975">
                  <c:v>-0.42</c:v>
                </c:pt>
                <c:pt idx="976">
                  <c:v>-0.42</c:v>
                </c:pt>
                <c:pt idx="977">
                  <c:v>-0.42</c:v>
                </c:pt>
                <c:pt idx="978">
                  <c:v>-0.46</c:v>
                </c:pt>
                <c:pt idx="979">
                  <c:v>-0.44</c:v>
                </c:pt>
                <c:pt idx="980">
                  <c:v>-0.44</c:v>
                </c:pt>
                <c:pt idx="981">
                  <c:v>-0.48</c:v>
                </c:pt>
                <c:pt idx="982">
                  <c:v>-0.48</c:v>
                </c:pt>
                <c:pt idx="983">
                  <c:v>-0.48</c:v>
                </c:pt>
                <c:pt idx="984">
                  <c:v>-0.44</c:v>
                </c:pt>
                <c:pt idx="985">
                  <c:v>-0.52</c:v>
                </c:pt>
                <c:pt idx="986">
                  <c:v>-0.5</c:v>
                </c:pt>
                <c:pt idx="987">
                  <c:v>-0.5</c:v>
                </c:pt>
                <c:pt idx="988">
                  <c:v>-0.52</c:v>
                </c:pt>
                <c:pt idx="989">
                  <c:v>-0.5</c:v>
                </c:pt>
                <c:pt idx="990">
                  <c:v>-0.48</c:v>
                </c:pt>
                <c:pt idx="991">
                  <c:v>-0.52</c:v>
                </c:pt>
                <c:pt idx="992">
                  <c:v>-0.54</c:v>
                </c:pt>
                <c:pt idx="993">
                  <c:v>-0.54</c:v>
                </c:pt>
                <c:pt idx="994">
                  <c:v>-0.5</c:v>
                </c:pt>
                <c:pt idx="995">
                  <c:v>-0.54</c:v>
                </c:pt>
                <c:pt idx="996">
                  <c:v>-0.52</c:v>
                </c:pt>
                <c:pt idx="997">
                  <c:v>-0.54</c:v>
                </c:pt>
                <c:pt idx="998">
                  <c:v>-0.5</c:v>
                </c:pt>
                <c:pt idx="999">
                  <c:v>-0.52</c:v>
                </c:pt>
                <c:pt idx="1000">
                  <c:v>-0.54</c:v>
                </c:pt>
                <c:pt idx="1001">
                  <c:v>-0.52</c:v>
                </c:pt>
                <c:pt idx="1002">
                  <c:v>-0.56000000000000005</c:v>
                </c:pt>
                <c:pt idx="1003">
                  <c:v>-0.52</c:v>
                </c:pt>
                <c:pt idx="1004">
                  <c:v>-0.54</c:v>
                </c:pt>
                <c:pt idx="1005">
                  <c:v>-0.52</c:v>
                </c:pt>
                <c:pt idx="1006">
                  <c:v>-0.56000000000000005</c:v>
                </c:pt>
                <c:pt idx="1007">
                  <c:v>-0.56000000000000005</c:v>
                </c:pt>
                <c:pt idx="1008">
                  <c:v>-0.56000000000000005</c:v>
                </c:pt>
                <c:pt idx="1009">
                  <c:v>-0.56000000000000005</c:v>
                </c:pt>
                <c:pt idx="1010">
                  <c:v>-0.57999999999999996</c:v>
                </c:pt>
                <c:pt idx="1011">
                  <c:v>-0.6</c:v>
                </c:pt>
                <c:pt idx="1012">
                  <c:v>-0.62</c:v>
                </c:pt>
                <c:pt idx="1013">
                  <c:v>-0.62</c:v>
                </c:pt>
                <c:pt idx="1014">
                  <c:v>-0.62</c:v>
                </c:pt>
                <c:pt idx="1015">
                  <c:v>-0.64</c:v>
                </c:pt>
                <c:pt idx="1016">
                  <c:v>-0.62</c:v>
                </c:pt>
                <c:pt idx="1017">
                  <c:v>-0.66</c:v>
                </c:pt>
                <c:pt idx="1018">
                  <c:v>-0.68</c:v>
                </c:pt>
                <c:pt idx="1019">
                  <c:v>-0.66</c:v>
                </c:pt>
                <c:pt idx="1020">
                  <c:v>-0.68</c:v>
                </c:pt>
                <c:pt idx="1021">
                  <c:v>-0.7</c:v>
                </c:pt>
                <c:pt idx="1022">
                  <c:v>-0.7</c:v>
                </c:pt>
                <c:pt idx="1023">
                  <c:v>-0.74</c:v>
                </c:pt>
                <c:pt idx="1024">
                  <c:v>-0.72</c:v>
                </c:pt>
                <c:pt idx="1025">
                  <c:v>-0.72</c:v>
                </c:pt>
                <c:pt idx="1026">
                  <c:v>-0.72</c:v>
                </c:pt>
                <c:pt idx="1027">
                  <c:v>-0.76</c:v>
                </c:pt>
                <c:pt idx="1028">
                  <c:v>-0.76</c:v>
                </c:pt>
                <c:pt idx="1029">
                  <c:v>-0.74</c:v>
                </c:pt>
                <c:pt idx="1030">
                  <c:v>-0.78</c:v>
                </c:pt>
                <c:pt idx="1031">
                  <c:v>-0.78</c:v>
                </c:pt>
                <c:pt idx="1032">
                  <c:v>-0.8</c:v>
                </c:pt>
                <c:pt idx="1033">
                  <c:v>-0.76</c:v>
                </c:pt>
                <c:pt idx="1034">
                  <c:v>-0.78</c:v>
                </c:pt>
                <c:pt idx="1035">
                  <c:v>-0.78</c:v>
                </c:pt>
                <c:pt idx="1036">
                  <c:v>-0.8</c:v>
                </c:pt>
                <c:pt idx="1037">
                  <c:v>-0.8</c:v>
                </c:pt>
                <c:pt idx="1038">
                  <c:v>-0.78</c:v>
                </c:pt>
                <c:pt idx="1039">
                  <c:v>-0.8</c:v>
                </c:pt>
                <c:pt idx="1040">
                  <c:v>-0.8</c:v>
                </c:pt>
                <c:pt idx="1041">
                  <c:v>-0.8</c:v>
                </c:pt>
                <c:pt idx="1042">
                  <c:v>-0.82</c:v>
                </c:pt>
                <c:pt idx="1043">
                  <c:v>-0.78</c:v>
                </c:pt>
                <c:pt idx="1044">
                  <c:v>-0.84</c:v>
                </c:pt>
                <c:pt idx="1045">
                  <c:v>-0.86</c:v>
                </c:pt>
                <c:pt idx="1046">
                  <c:v>-0.84</c:v>
                </c:pt>
                <c:pt idx="1047">
                  <c:v>-0.84</c:v>
                </c:pt>
                <c:pt idx="1048">
                  <c:v>-0.86</c:v>
                </c:pt>
                <c:pt idx="1049">
                  <c:v>-0.84</c:v>
                </c:pt>
                <c:pt idx="1050">
                  <c:v>-0.84</c:v>
                </c:pt>
                <c:pt idx="1051">
                  <c:v>-0.86</c:v>
                </c:pt>
                <c:pt idx="1052">
                  <c:v>-0.86</c:v>
                </c:pt>
                <c:pt idx="1053">
                  <c:v>-0.84</c:v>
                </c:pt>
                <c:pt idx="1054">
                  <c:v>-0.8</c:v>
                </c:pt>
                <c:pt idx="1055">
                  <c:v>-0.84</c:v>
                </c:pt>
                <c:pt idx="1056">
                  <c:v>-0.84</c:v>
                </c:pt>
                <c:pt idx="1057">
                  <c:v>-0.84</c:v>
                </c:pt>
                <c:pt idx="1058">
                  <c:v>-0.84</c:v>
                </c:pt>
                <c:pt idx="1059">
                  <c:v>-0.82</c:v>
                </c:pt>
                <c:pt idx="1060">
                  <c:v>-0.82</c:v>
                </c:pt>
                <c:pt idx="1061">
                  <c:v>-0.84</c:v>
                </c:pt>
                <c:pt idx="1062">
                  <c:v>-0.84</c:v>
                </c:pt>
                <c:pt idx="1063">
                  <c:v>-0.82</c:v>
                </c:pt>
                <c:pt idx="1064">
                  <c:v>-0.82</c:v>
                </c:pt>
                <c:pt idx="1065">
                  <c:v>-0.82</c:v>
                </c:pt>
                <c:pt idx="1066">
                  <c:v>-0.78</c:v>
                </c:pt>
                <c:pt idx="1067">
                  <c:v>-0.78</c:v>
                </c:pt>
                <c:pt idx="1068">
                  <c:v>-0.76</c:v>
                </c:pt>
                <c:pt idx="1069">
                  <c:v>-0.8</c:v>
                </c:pt>
                <c:pt idx="1070">
                  <c:v>-0.78</c:v>
                </c:pt>
                <c:pt idx="1071">
                  <c:v>-0.76</c:v>
                </c:pt>
                <c:pt idx="1072">
                  <c:v>-0.76</c:v>
                </c:pt>
                <c:pt idx="1073">
                  <c:v>-0.74</c:v>
                </c:pt>
                <c:pt idx="1074">
                  <c:v>-0.72</c:v>
                </c:pt>
                <c:pt idx="1075">
                  <c:v>-0.72</c:v>
                </c:pt>
                <c:pt idx="1076">
                  <c:v>-0.72</c:v>
                </c:pt>
                <c:pt idx="1077">
                  <c:v>-0.72</c:v>
                </c:pt>
                <c:pt idx="1078">
                  <c:v>-0.7</c:v>
                </c:pt>
                <c:pt idx="1079">
                  <c:v>-0.72</c:v>
                </c:pt>
                <c:pt idx="1080">
                  <c:v>-0.7</c:v>
                </c:pt>
                <c:pt idx="1081">
                  <c:v>-0.72</c:v>
                </c:pt>
                <c:pt idx="1082">
                  <c:v>-0.68</c:v>
                </c:pt>
                <c:pt idx="1083">
                  <c:v>-0.7</c:v>
                </c:pt>
                <c:pt idx="1084">
                  <c:v>-0.7</c:v>
                </c:pt>
                <c:pt idx="1085">
                  <c:v>-0.66</c:v>
                </c:pt>
                <c:pt idx="1086">
                  <c:v>-0.68</c:v>
                </c:pt>
                <c:pt idx="1087">
                  <c:v>-0.66</c:v>
                </c:pt>
                <c:pt idx="1088">
                  <c:v>-0.66</c:v>
                </c:pt>
                <c:pt idx="1089">
                  <c:v>-0.64</c:v>
                </c:pt>
                <c:pt idx="1090">
                  <c:v>-0.66</c:v>
                </c:pt>
                <c:pt idx="1091">
                  <c:v>-0.64</c:v>
                </c:pt>
                <c:pt idx="1092">
                  <c:v>-0.62</c:v>
                </c:pt>
                <c:pt idx="1093">
                  <c:v>-0.6</c:v>
                </c:pt>
                <c:pt idx="1094">
                  <c:v>-0.62</c:v>
                </c:pt>
                <c:pt idx="1095">
                  <c:v>-0.62</c:v>
                </c:pt>
                <c:pt idx="1096">
                  <c:v>-0.64</c:v>
                </c:pt>
                <c:pt idx="1097">
                  <c:v>-0.62</c:v>
                </c:pt>
                <c:pt idx="1098">
                  <c:v>-0.62</c:v>
                </c:pt>
                <c:pt idx="1099">
                  <c:v>-0.62</c:v>
                </c:pt>
                <c:pt idx="1100">
                  <c:v>-0.64</c:v>
                </c:pt>
                <c:pt idx="1101">
                  <c:v>-0.6</c:v>
                </c:pt>
                <c:pt idx="1102">
                  <c:v>-0.62</c:v>
                </c:pt>
                <c:pt idx="1103">
                  <c:v>-0.62</c:v>
                </c:pt>
                <c:pt idx="1104">
                  <c:v>-0.6</c:v>
                </c:pt>
                <c:pt idx="1105">
                  <c:v>-0.62</c:v>
                </c:pt>
                <c:pt idx="1106">
                  <c:v>-0.57999999999999996</c:v>
                </c:pt>
                <c:pt idx="1107">
                  <c:v>-0.6</c:v>
                </c:pt>
                <c:pt idx="1108">
                  <c:v>-0.6</c:v>
                </c:pt>
                <c:pt idx="1109">
                  <c:v>-0.56000000000000005</c:v>
                </c:pt>
                <c:pt idx="1110">
                  <c:v>-0.6</c:v>
                </c:pt>
                <c:pt idx="1111">
                  <c:v>-0.56000000000000005</c:v>
                </c:pt>
                <c:pt idx="1112">
                  <c:v>-0.56000000000000005</c:v>
                </c:pt>
                <c:pt idx="1113">
                  <c:v>-0.57999999999999996</c:v>
                </c:pt>
                <c:pt idx="1114">
                  <c:v>-0.56000000000000005</c:v>
                </c:pt>
                <c:pt idx="1115">
                  <c:v>-0.54</c:v>
                </c:pt>
                <c:pt idx="1116">
                  <c:v>-0.54</c:v>
                </c:pt>
                <c:pt idx="1117">
                  <c:v>-0.52</c:v>
                </c:pt>
                <c:pt idx="1118">
                  <c:v>-0.52</c:v>
                </c:pt>
                <c:pt idx="1119">
                  <c:v>-0.52</c:v>
                </c:pt>
                <c:pt idx="1120">
                  <c:v>-0.5</c:v>
                </c:pt>
                <c:pt idx="1121">
                  <c:v>-0.46</c:v>
                </c:pt>
                <c:pt idx="1122">
                  <c:v>-0.46</c:v>
                </c:pt>
                <c:pt idx="1123">
                  <c:v>-0.48</c:v>
                </c:pt>
                <c:pt idx="1124">
                  <c:v>-0.44</c:v>
                </c:pt>
                <c:pt idx="1125">
                  <c:v>-0.44</c:v>
                </c:pt>
                <c:pt idx="1126">
                  <c:v>-0.44</c:v>
                </c:pt>
                <c:pt idx="1127">
                  <c:v>-0.46</c:v>
                </c:pt>
                <c:pt idx="1128">
                  <c:v>-0.4</c:v>
                </c:pt>
                <c:pt idx="1129">
                  <c:v>-0.42</c:v>
                </c:pt>
                <c:pt idx="1130">
                  <c:v>-0.44</c:v>
                </c:pt>
                <c:pt idx="1131">
                  <c:v>-0.42</c:v>
                </c:pt>
                <c:pt idx="1132">
                  <c:v>-0.4</c:v>
                </c:pt>
                <c:pt idx="1133">
                  <c:v>-0.38</c:v>
                </c:pt>
                <c:pt idx="1134">
                  <c:v>-0.36</c:v>
                </c:pt>
                <c:pt idx="1135">
                  <c:v>-0.36</c:v>
                </c:pt>
                <c:pt idx="1136">
                  <c:v>-0.4</c:v>
                </c:pt>
                <c:pt idx="1137">
                  <c:v>-0.36</c:v>
                </c:pt>
                <c:pt idx="1138">
                  <c:v>-0.36</c:v>
                </c:pt>
                <c:pt idx="1139">
                  <c:v>-0.36</c:v>
                </c:pt>
                <c:pt idx="1140">
                  <c:v>-0.36</c:v>
                </c:pt>
                <c:pt idx="1141">
                  <c:v>-0.34</c:v>
                </c:pt>
                <c:pt idx="1142">
                  <c:v>-0.34</c:v>
                </c:pt>
                <c:pt idx="1143">
                  <c:v>-0.32</c:v>
                </c:pt>
                <c:pt idx="1144">
                  <c:v>-0.34</c:v>
                </c:pt>
                <c:pt idx="1145">
                  <c:v>-0.32</c:v>
                </c:pt>
                <c:pt idx="1146">
                  <c:v>-0.34</c:v>
                </c:pt>
                <c:pt idx="1147">
                  <c:v>-0.36</c:v>
                </c:pt>
                <c:pt idx="1148">
                  <c:v>-0.3</c:v>
                </c:pt>
                <c:pt idx="1149">
                  <c:v>-0.3</c:v>
                </c:pt>
                <c:pt idx="1150">
                  <c:v>-0.32</c:v>
                </c:pt>
                <c:pt idx="1151">
                  <c:v>-0.32</c:v>
                </c:pt>
                <c:pt idx="1152">
                  <c:v>-0.3</c:v>
                </c:pt>
                <c:pt idx="1153">
                  <c:v>-0.32</c:v>
                </c:pt>
                <c:pt idx="1154">
                  <c:v>-0.3</c:v>
                </c:pt>
                <c:pt idx="1155">
                  <c:v>-0.3</c:v>
                </c:pt>
                <c:pt idx="1156">
                  <c:v>-0.3</c:v>
                </c:pt>
                <c:pt idx="1157">
                  <c:v>-0.32</c:v>
                </c:pt>
                <c:pt idx="1158">
                  <c:v>-0.3</c:v>
                </c:pt>
                <c:pt idx="1159">
                  <c:v>-0.28000000000000003</c:v>
                </c:pt>
                <c:pt idx="1160">
                  <c:v>-0.3</c:v>
                </c:pt>
                <c:pt idx="1161">
                  <c:v>-0.28000000000000003</c:v>
                </c:pt>
                <c:pt idx="1162">
                  <c:v>-0.26</c:v>
                </c:pt>
                <c:pt idx="1163">
                  <c:v>-0.24</c:v>
                </c:pt>
                <c:pt idx="1164">
                  <c:v>-0.28000000000000003</c:v>
                </c:pt>
                <c:pt idx="1165">
                  <c:v>-0.26</c:v>
                </c:pt>
                <c:pt idx="1166">
                  <c:v>-0.24</c:v>
                </c:pt>
                <c:pt idx="1167">
                  <c:v>-0.24</c:v>
                </c:pt>
                <c:pt idx="1168">
                  <c:v>-0.24</c:v>
                </c:pt>
                <c:pt idx="1169">
                  <c:v>-0.22</c:v>
                </c:pt>
                <c:pt idx="1170">
                  <c:v>-0.2</c:v>
                </c:pt>
                <c:pt idx="1171">
                  <c:v>-0.2</c:v>
                </c:pt>
                <c:pt idx="1172">
                  <c:v>-0.16</c:v>
                </c:pt>
                <c:pt idx="1173">
                  <c:v>-0.14000000000000001</c:v>
                </c:pt>
                <c:pt idx="1174">
                  <c:v>-0.14000000000000001</c:v>
                </c:pt>
                <c:pt idx="1175">
                  <c:v>-0.12</c:v>
                </c:pt>
                <c:pt idx="1176">
                  <c:v>-0.1</c:v>
                </c:pt>
                <c:pt idx="1177">
                  <c:v>-0.1</c:v>
                </c:pt>
                <c:pt idx="1178">
                  <c:v>-0.1</c:v>
                </c:pt>
                <c:pt idx="1179">
                  <c:v>-0.06</c:v>
                </c:pt>
                <c:pt idx="1180">
                  <c:v>-0.06</c:v>
                </c:pt>
                <c:pt idx="1181">
                  <c:v>-0.04</c:v>
                </c:pt>
                <c:pt idx="1182">
                  <c:v>-0.04</c:v>
                </c:pt>
                <c:pt idx="1183">
                  <c:v>-0.02</c:v>
                </c:pt>
                <c:pt idx="1184">
                  <c:v>0.02</c:v>
                </c:pt>
                <c:pt idx="1185">
                  <c:v>0.02</c:v>
                </c:pt>
                <c:pt idx="1186">
                  <c:v>0.02</c:v>
                </c:pt>
                <c:pt idx="1187">
                  <c:v>0.02</c:v>
                </c:pt>
                <c:pt idx="1188">
                  <c:v>0.06</c:v>
                </c:pt>
                <c:pt idx="1189">
                  <c:v>0.08</c:v>
                </c:pt>
                <c:pt idx="1190">
                  <c:v>0.06</c:v>
                </c:pt>
                <c:pt idx="1191">
                  <c:v>0.06</c:v>
                </c:pt>
                <c:pt idx="1192">
                  <c:v>0.08</c:v>
                </c:pt>
                <c:pt idx="1193">
                  <c:v>0.08</c:v>
                </c:pt>
                <c:pt idx="1194">
                  <c:v>0.1</c:v>
                </c:pt>
                <c:pt idx="1195">
                  <c:v>0.1</c:v>
                </c:pt>
                <c:pt idx="1196">
                  <c:v>0.12</c:v>
                </c:pt>
                <c:pt idx="1197">
                  <c:v>0.12</c:v>
                </c:pt>
                <c:pt idx="1198">
                  <c:v>0.14000000000000001</c:v>
                </c:pt>
                <c:pt idx="1199">
                  <c:v>0.14000000000000001</c:v>
                </c:pt>
                <c:pt idx="1200">
                  <c:v>0.14000000000000001</c:v>
                </c:pt>
                <c:pt idx="1201">
                  <c:v>0.16</c:v>
                </c:pt>
                <c:pt idx="1202">
                  <c:v>0.14000000000000001</c:v>
                </c:pt>
                <c:pt idx="1203">
                  <c:v>0.14000000000000001</c:v>
                </c:pt>
                <c:pt idx="1204">
                  <c:v>0.18</c:v>
                </c:pt>
                <c:pt idx="1205">
                  <c:v>0.18</c:v>
                </c:pt>
                <c:pt idx="1206">
                  <c:v>0.16</c:v>
                </c:pt>
                <c:pt idx="1207">
                  <c:v>0.2</c:v>
                </c:pt>
                <c:pt idx="1208">
                  <c:v>0.18</c:v>
                </c:pt>
                <c:pt idx="1209">
                  <c:v>0.16</c:v>
                </c:pt>
                <c:pt idx="1210">
                  <c:v>0.18</c:v>
                </c:pt>
                <c:pt idx="1211">
                  <c:v>0.2</c:v>
                </c:pt>
                <c:pt idx="1212">
                  <c:v>0.2</c:v>
                </c:pt>
                <c:pt idx="1213">
                  <c:v>0.16</c:v>
                </c:pt>
                <c:pt idx="1214">
                  <c:v>0.22</c:v>
                </c:pt>
                <c:pt idx="1215">
                  <c:v>0.2</c:v>
                </c:pt>
                <c:pt idx="1216">
                  <c:v>0.24</c:v>
                </c:pt>
                <c:pt idx="1217">
                  <c:v>0.22</c:v>
                </c:pt>
                <c:pt idx="1218">
                  <c:v>0.26</c:v>
                </c:pt>
                <c:pt idx="1219">
                  <c:v>0.26</c:v>
                </c:pt>
                <c:pt idx="1220">
                  <c:v>0.28000000000000003</c:v>
                </c:pt>
                <c:pt idx="1221">
                  <c:v>0.28000000000000003</c:v>
                </c:pt>
                <c:pt idx="1222">
                  <c:v>0.32</c:v>
                </c:pt>
                <c:pt idx="1223">
                  <c:v>0.32</c:v>
                </c:pt>
                <c:pt idx="1224">
                  <c:v>0.32</c:v>
                </c:pt>
                <c:pt idx="1225">
                  <c:v>0.34</c:v>
                </c:pt>
                <c:pt idx="1226">
                  <c:v>0.36</c:v>
                </c:pt>
                <c:pt idx="1227">
                  <c:v>0.42</c:v>
                </c:pt>
                <c:pt idx="1228">
                  <c:v>0.4</c:v>
                </c:pt>
                <c:pt idx="1229">
                  <c:v>0.44</c:v>
                </c:pt>
                <c:pt idx="1230">
                  <c:v>0.42</c:v>
                </c:pt>
                <c:pt idx="1231">
                  <c:v>0.42</c:v>
                </c:pt>
                <c:pt idx="1232">
                  <c:v>0.44</c:v>
                </c:pt>
                <c:pt idx="1233">
                  <c:v>0.48</c:v>
                </c:pt>
                <c:pt idx="1234">
                  <c:v>0.5</c:v>
                </c:pt>
                <c:pt idx="1235">
                  <c:v>0.48</c:v>
                </c:pt>
                <c:pt idx="1236">
                  <c:v>0.52</c:v>
                </c:pt>
                <c:pt idx="1237">
                  <c:v>0.5</c:v>
                </c:pt>
                <c:pt idx="1238">
                  <c:v>0.52</c:v>
                </c:pt>
                <c:pt idx="1239">
                  <c:v>0.54</c:v>
                </c:pt>
                <c:pt idx="1240">
                  <c:v>0.54</c:v>
                </c:pt>
                <c:pt idx="1241">
                  <c:v>0.56000000000000005</c:v>
                </c:pt>
                <c:pt idx="1242">
                  <c:v>0.57999999999999996</c:v>
                </c:pt>
                <c:pt idx="1243">
                  <c:v>0.57999999999999996</c:v>
                </c:pt>
                <c:pt idx="1244">
                  <c:v>0.56000000000000005</c:v>
                </c:pt>
                <c:pt idx="1245">
                  <c:v>0.56000000000000005</c:v>
                </c:pt>
                <c:pt idx="1246">
                  <c:v>0.6</c:v>
                </c:pt>
                <c:pt idx="1247">
                  <c:v>0.57999999999999996</c:v>
                </c:pt>
                <c:pt idx="1248">
                  <c:v>0.64</c:v>
                </c:pt>
                <c:pt idx="1249">
                  <c:v>0.62</c:v>
                </c:pt>
                <c:pt idx="1250">
                  <c:v>0.6</c:v>
                </c:pt>
                <c:pt idx="1251">
                  <c:v>0.62</c:v>
                </c:pt>
                <c:pt idx="1252">
                  <c:v>0.62</c:v>
                </c:pt>
                <c:pt idx="1253">
                  <c:v>0.6</c:v>
                </c:pt>
                <c:pt idx="1254">
                  <c:v>0.66</c:v>
                </c:pt>
                <c:pt idx="1255">
                  <c:v>0.62</c:v>
                </c:pt>
                <c:pt idx="1256">
                  <c:v>0.64</c:v>
                </c:pt>
                <c:pt idx="1257">
                  <c:v>0.66</c:v>
                </c:pt>
                <c:pt idx="1258">
                  <c:v>0.64</c:v>
                </c:pt>
                <c:pt idx="1259">
                  <c:v>0.62</c:v>
                </c:pt>
                <c:pt idx="1260">
                  <c:v>0.64</c:v>
                </c:pt>
                <c:pt idx="1261">
                  <c:v>0.7</c:v>
                </c:pt>
                <c:pt idx="1262">
                  <c:v>0.7</c:v>
                </c:pt>
                <c:pt idx="1263">
                  <c:v>0.68</c:v>
                </c:pt>
                <c:pt idx="1264">
                  <c:v>0.64</c:v>
                </c:pt>
                <c:pt idx="1265">
                  <c:v>0.68</c:v>
                </c:pt>
                <c:pt idx="1266">
                  <c:v>0.66</c:v>
                </c:pt>
                <c:pt idx="1267">
                  <c:v>0.64</c:v>
                </c:pt>
                <c:pt idx="1268">
                  <c:v>0.68</c:v>
                </c:pt>
                <c:pt idx="1269">
                  <c:v>0.7</c:v>
                </c:pt>
                <c:pt idx="1270">
                  <c:v>0.7</c:v>
                </c:pt>
                <c:pt idx="1271">
                  <c:v>0.68</c:v>
                </c:pt>
                <c:pt idx="1272">
                  <c:v>0.7</c:v>
                </c:pt>
                <c:pt idx="1273">
                  <c:v>0.72</c:v>
                </c:pt>
                <c:pt idx="1274">
                  <c:v>0.68</c:v>
                </c:pt>
                <c:pt idx="1275">
                  <c:v>0.68</c:v>
                </c:pt>
                <c:pt idx="1276">
                  <c:v>0.68</c:v>
                </c:pt>
                <c:pt idx="1277">
                  <c:v>0.7</c:v>
                </c:pt>
                <c:pt idx="1278">
                  <c:v>0.66</c:v>
                </c:pt>
                <c:pt idx="1279">
                  <c:v>0.66</c:v>
                </c:pt>
                <c:pt idx="1280">
                  <c:v>0.72</c:v>
                </c:pt>
                <c:pt idx="1281">
                  <c:v>0.68</c:v>
                </c:pt>
                <c:pt idx="1282">
                  <c:v>0.7</c:v>
                </c:pt>
                <c:pt idx="1283">
                  <c:v>0.7</c:v>
                </c:pt>
                <c:pt idx="1284">
                  <c:v>0.7</c:v>
                </c:pt>
                <c:pt idx="1285">
                  <c:v>0.68</c:v>
                </c:pt>
                <c:pt idx="1286">
                  <c:v>0.7</c:v>
                </c:pt>
                <c:pt idx="1287">
                  <c:v>0.72</c:v>
                </c:pt>
                <c:pt idx="1288">
                  <c:v>0.7</c:v>
                </c:pt>
                <c:pt idx="1289">
                  <c:v>0.7</c:v>
                </c:pt>
                <c:pt idx="1290">
                  <c:v>0.68</c:v>
                </c:pt>
                <c:pt idx="1291">
                  <c:v>0.72</c:v>
                </c:pt>
                <c:pt idx="1292">
                  <c:v>0.72</c:v>
                </c:pt>
                <c:pt idx="1293">
                  <c:v>0.7</c:v>
                </c:pt>
                <c:pt idx="1294">
                  <c:v>0.7</c:v>
                </c:pt>
                <c:pt idx="1295">
                  <c:v>0.72</c:v>
                </c:pt>
                <c:pt idx="1296">
                  <c:v>0.72</c:v>
                </c:pt>
                <c:pt idx="1297">
                  <c:v>0.7</c:v>
                </c:pt>
                <c:pt idx="1298">
                  <c:v>0.72</c:v>
                </c:pt>
                <c:pt idx="1299">
                  <c:v>0.68</c:v>
                </c:pt>
                <c:pt idx="1300">
                  <c:v>0.72</c:v>
                </c:pt>
                <c:pt idx="1301">
                  <c:v>0.72</c:v>
                </c:pt>
                <c:pt idx="1302">
                  <c:v>0.72</c:v>
                </c:pt>
                <c:pt idx="1303">
                  <c:v>0.7</c:v>
                </c:pt>
                <c:pt idx="1304">
                  <c:v>0.7</c:v>
                </c:pt>
                <c:pt idx="1305">
                  <c:v>0.7</c:v>
                </c:pt>
                <c:pt idx="1306">
                  <c:v>0.7</c:v>
                </c:pt>
                <c:pt idx="1307">
                  <c:v>0.74</c:v>
                </c:pt>
                <c:pt idx="1308">
                  <c:v>0.72</c:v>
                </c:pt>
                <c:pt idx="1309">
                  <c:v>0.72</c:v>
                </c:pt>
                <c:pt idx="1310">
                  <c:v>0.72</c:v>
                </c:pt>
                <c:pt idx="1311">
                  <c:v>0.7</c:v>
                </c:pt>
                <c:pt idx="1312">
                  <c:v>0.7</c:v>
                </c:pt>
                <c:pt idx="1313">
                  <c:v>0.72</c:v>
                </c:pt>
                <c:pt idx="1314">
                  <c:v>0.7</c:v>
                </c:pt>
                <c:pt idx="1315">
                  <c:v>0.72</c:v>
                </c:pt>
                <c:pt idx="1316">
                  <c:v>0.7</c:v>
                </c:pt>
                <c:pt idx="1317">
                  <c:v>0.7</c:v>
                </c:pt>
                <c:pt idx="1318">
                  <c:v>0.74</c:v>
                </c:pt>
                <c:pt idx="1319">
                  <c:v>0.72</c:v>
                </c:pt>
                <c:pt idx="1320">
                  <c:v>0.7</c:v>
                </c:pt>
                <c:pt idx="1321">
                  <c:v>0.7</c:v>
                </c:pt>
                <c:pt idx="1322">
                  <c:v>0.72</c:v>
                </c:pt>
                <c:pt idx="1323">
                  <c:v>0.7</c:v>
                </c:pt>
                <c:pt idx="1324">
                  <c:v>0.68</c:v>
                </c:pt>
                <c:pt idx="1325">
                  <c:v>0.7</c:v>
                </c:pt>
                <c:pt idx="1326">
                  <c:v>0.7</c:v>
                </c:pt>
                <c:pt idx="1327">
                  <c:v>0.7</c:v>
                </c:pt>
                <c:pt idx="1328">
                  <c:v>0.72</c:v>
                </c:pt>
                <c:pt idx="1329">
                  <c:v>0.7</c:v>
                </c:pt>
                <c:pt idx="1330">
                  <c:v>0.72</c:v>
                </c:pt>
                <c:pt idx="1331">
                  <c:v>0.7</c:v>
                </c:pt>
                <c:pt idx="1332">
                  <c:v>0.7</c:v>
                </c:pt>
                <c:pt idx="1333">
                  <c:v>0.72</c:v>
                </c:pt>
                <c:pt idx="1334">
                  <c:v>0.74</c:v>
                </c:pt>
                <c:pt idx="1335">
                  <c:v>0.74</c:v>
                </c:pt>
                <c:pt idx="1336">
                  <c:v>0.72</c:v>
                </c:pt>
                <c:pt idx="1337">
                  <c:v>0.72</c:v>
                </c:pt>
                <c:pt idx="1338">
                  <c:v>0.72</c:v>
                </c:pt>
                <c:pt idx="1339">
                  <c:v>0.7</c:v>
                </c:pt>
                <c:pt idx="1340">
                  <c:v>0.72</c:v>
                </c:pt>
                <c:pt idx="1341">
                  <c:v>0.72</c:v>
                </c:pt>
                <c:pt idx="1342">
                  <c:v>0.72</c:v>
                </c:pt>
                <c:pt idx="1343">
                  <c:v>0.72</c:v>
                </c:pt>
                <c:pt idx="1344">
                  <c:v>0.72</c:v>
                </c:pt>
                <c:pt idx="1345">
                  <c:v>0.72</c:v>
                </c:pt>
                <c:pt idx="1346">
                  <c:v>0.68</c:v>
                </c:pt>
                <c:pt idx="1347">
                  <c:v>0.72</c:v>
                </c:pt>
                <c:pt idx="1348">
                  <c:v>0.7</c:v>
                </c:pt>
                <c:pt idx="1349">
                  <c:v>0.74</c:v>
                </c:pt>
                <c:pt idx="1350">
                  <c:v>0.7</c:v>
                </c:pt>
                <c:pt idx="1351">
                  <c:v>0.72</c:v>
                </c:pt>
                <c:pt idx="1352">
                  <c:v>0.72</c:v>
                </c:pt>
                <c:pt idx="1353">
                  <c:v>0.72</c:v>
                </c:pt>
                <c:pt idx="1354">
                  <c:v>0.74</c:v>
                </c:pt>
                <c:pt idx="1355">
                  <c:v>0.72</c:v>
                </c:pt>
                <c:pt idx="1356">
                  <c:v>0.7</c:v>
                </c:pt>
                <c:pt idx="1357">
                  <c:v>0.72</c:v>
                </c:pt>
                <c:pt idx="1358">
                  <c:v>0.68</c:v>
                </c:pt>
                <c:pt idx="1359">
                  <c:v>0.7</c:v>
                </c:pt>
                <c:pt idx="1360">
                  <c:v>0.7</c:v>
                </c:pt>
                <c:pt idx="1361">
                  <c:v>0.72</c:v>
                </c:pt>
                <c:pt idx="1362">
                  <c:v>0.7</c:v>
                </c:pt>
                <c:pt idx="1363">
                  <c:v>0.68</c:v>
                </c:pt>
                <c:pt idx="1364">
                  <c:v>0.72</c:v>
                </c:pt>
                <c:pt idx="1365">
                  <c:v>0.7</c:v>
                </c:pt>
                <c:pt idx="1366">
                  <c:v>0.7</c:v>
                </c:pt>
                <c:pt idx="1367">
                  <c:v>0.7</c:v>
                </c:pt>
                <c:pt idx="1368">
                  <c:v>0.72</c:v>
                </c:pt>
                <c:pt idx="1369">
                  <c:v>0.7</c:v>
                </c:pt>
                <c:pt idx="1370">
                  <c:v>0.68</c:v>
                </c:pt>
                <c:pt idx="1371">
                  <c:v>0.72</c:v>
                </c:pt>
                <c:pt idx="1372">
                  <c:v>0.7</c:v>
                </c:pt>
                <c:pt idx="1373">
                  <c:v>0.7</c:v>
                </c:pt>
                <c:pt idx="1374">
                  <c:v>0.68</c:v>
                </c:pt>
                <c:pt idx="1375">
                  <c:v>0.68</c:v>
                </c:pt>
                <c:pt idx="1376">
                  <c:v>0.66</c:v>
                </c:pt>
                <c:pt idx="1377">
                  <c:v>0.66</c:v>
                </c:pt>
                <c:pt idx="1378">
                  <c:v>0.64</c:v>
                </c:pt>
                <c:pt idx="1379">
                  <c:v>0.62</c:v>
                </c:pt>
                <c:pt idx="1380">
                  <c:v>0.6</c:v>
                </c:pt>
                <c:pt idx="1381">
                  <c:v>0.57999999999999996</c:v>
                </c:pt>
                <c:pt idx="1382">
                  <c:v>0.6</c:v>
                </c:pt>
                <c:pt idx="1383">
                  <c:v>0.56000000000000005</c:v>
                </c:pt>
                <c:pt idx="1384">
                  <c:v>0.5</c:v>
                </c:pt>
                <c:pt idx="1385">
                  <c:v>0.52</c:v>
                </c:pt>
                <c:pt idx="1386">
                  <c:v>0.54</c:v>
                </c:pt>
                <c:pt idx="1387">
                  <c:v>0.5</c:v>
                </c:pt>
                <c:pt idx="1388">
                  <c:v>0.48</c:v>
                </c:pt>
                <c:pt idx="1389">
                  <c:v>0.48</c:v>
                </c:pt>
                <c:pt idx="1390">
                  <c:v>0.48</c:v>
                </c:pt>
                <c:pt idx="1391">
                  <c:v>0.44</c:v>
                </c:pt>
                <c:pt idx="1392">
                  <c:v>0.46</c:v>
                </c:pt>
                <c:pt idx="1393">
                  <c:v>0.42</c:v>
                </c:pt>
                <c:pt idx="1394">
                  <c:v>0.44</c:v>
                </c:pt>
                <c:pt idx="1395">
                  <c:v>0.42</c:v>
                </c:pt>
                <c:pt idx="1396">
                  <c:v>0.4</c:v>
                </c:pt>
                <c:pt idx="1397">
                  <c:v>0.38</c:v>
                </c:pt>
                <c:pt idx="1398">
                  <c:v>0.38</c:v>
                </c:pt>
                <c:pt idx="1399">
                  <c:v>0.4</c:v>
                </c:pt>
                <c:pt idx="1400">
                  <c:v>0.38</c:v>
                </c:pt>
                <c:pt idx="1401">
                  <c:v>0.36</c:v>
                </c:pt>
                <c:pt idx="1402">
                  <c:v>0.36</c:v>
                </c:pt>
                <c:pt idx="1403">
                  <c:v>0.34</c:v>
                </c:pt>
                <c:pt idx="1404">
                  <c:v>0.34</c:v>
                </c:pt>
                <c:pt idx="1405">
                  <c:v>0.32</c:v>
                </c:pt>
                <c:pt idx="1406">
                  <c:v>0.34</c:v>
                </c:pt>
                <c:pt idx="1407">
                  <c:v>0.32</c:v>
                </c:pt>
                <c:pt idx="1408">
                  <c:v>0.32</c:v>
                </c:pt>
                <c:pt idx="1409">
                  <c:v>0.34</c:v>
                </c:pt>
                <c:pt idx="1410">
                  <c:v>0.3</c:v>
                </c:pt>
                <c:pt idx="1411">
                  <c:v>0.28000000000000003</c:v>
                </c:pt>
                <c:pt idx="1412">
                  <c:v>0.28000000000000003</c:v>
                </c:pt>
                <c:pt idx="1413">
                  <c:v>0.28000000000000003</c:v>
                </c:pt>
                <c:pt idx="1414">
                  <c:v>0.3</c:v>
                </c:pt>
                <c:pt idx="1415">
                  <c:v>0.26</c:v>
                </c:pt>
                <c:pt idx="1416">
                  <c:v>0.28000000000000003</c:v>
                </c:pt>
                <c:pt idx="1417">
                  <c:v>0.3</c:v>
                </c:pt>
                <c:pt idx="1418">
                  <c:v>0.3</c:v>
                </c:pt>
                <c:pt idx="1419">
                  <c:v>0.28000000000000003</c:v>
                </c:pt>
                <c:pt idx="1420">
                  <c:v>0.26</c:v>
                </c:pt>
                <c:pt idx="1421">
                  <c:v>0.26</c:v>
                </c:pt>
                <c:pt idx="1422">
                  <c:v>0.26</c:v>
                </c:pt>
                <c:pt idx="1423">
                  <c:v>0.24</c:v>
                </c:pt>
                <c:pt idx="1424">
                  <c:v>0.24</c:v>
                </c:pt>
                <c:pt idx="1425">
                  <c:v>0.22</c:v>
                </c:pt>
                <c:pt idx="1426">
                  <c:v>0.18</c:v>
                </c:pt>
                <c:pt idx="1427">
                  <c:v>0.18</c:v>
                </c:pt>
                <c:pt idx="1428">
                  <c:v>0.16</c:v>
                </c:pt>
                <c:pt idx="1429">
                  <c:v>0.14000000000000001</c:v>
                </c:pt>
                <c:pt idx="1430">
                  <c:v>0.12</c:v>
                </c:pt>
                <c:pt idx="1431">
                  <c:v>0.12</c:v>
                </c:pt>
                <c:pt idx="1432">
                  <c:v>0.12</c:v>
                </c:pt>
                <c:pt idx="1433">
                  <c:v>0.1</c:v>
                </c:pt>
                <c:pt idx="1434">
                  <c:v>0.08</c:v>
                </c:pt>
                <c:pt idx="1435">
                  <c:v>0.08</c:v>
                </c:pt>
                <c:pt idx="1436">
                  <c:v>0.06</c:v>
                </c:pt>
                <c:pt idx="1437">
                  <c:v>0.06</c:v>
                </c:pt>
                <c:pt idx="1438">
                  <c:v>0.04</c:v>
                </c:pt>
                <c:pt idx="1439">
                  <c:v>0.02</c:v>
                </c:pt>
                <c:pt idx="1440">
                  <c:v>0</c:v>
                </c:pt>
                <c:pt idx="1441">
                  <c:v>-0.02</c:v>
                </c:pt>
                <c:pt idx="1442">
                  <c:v>-0.04</c:v>
                </c:pt>
                <c:pt idx="1443">
                  <c:v>-0.04</c:v>
                </c:pt>
                <c:pt idx="1444">
                  <c:v>-0.08</c:v>
                </c:pt>
                <c:pt idx="1445">
                  <c:v>-0.04</c:v>
                </c:pt>
                <c:pt idx="1446">
                  <c:v>-0.08</c:v>
                </c:pt>
                <c:pt idx="1447">
                  <c:v>-0.1</c:v>
                </c:pt>
                <c:pt idx="1448">
                  <c:v>-0.1</c:v>
                </c:pt>
                <c:pt idx="1449">
                  <c:v>-0.1</c:v>
                </c:pt>
                <c:pt idx="1450">
                  <c:v>-0.12</c:v>
                </c:pt>
                <c:pt idx="1451">
                  <c:v>-0.12</c:v>
                </c:pt>
                <c:pt idx="1452">
                  <c:v>-0.14000000000000001</c:v>
                </c:pt>
                <c:pt idx="1453">
                  <c:v>-0.12</c:v>
                </c:pt>
                <c:pt idx="1454">
                  <c:v>-0.12</c:v>
                </c:pt>
                <c:pt idx="1455">
                  <c:v>-0.12</c:v>
                </c:pt>
                <c:pt idx="1456">
                  <c:v>-0.14000000000000001</c:v>
                </c:pt>
                <c:pt idx="1457">
                  <c:v>-0.16</c:v>
                </c:pt>
                <c:pt idx="1458">
                  <c:v>-0.16</c:v>
                </c:pt>
                <c:pt idx="1459">
                  <c:v>-0.16</c:v>
                </c:pt>
                <c:pt idx="1460">
                  <c:v>-0.18</c:v>
                </c:pt>
                <c:pt idx="1461">
                  <c:v>-0.16</c:v>
                </c:pt>
                <c:pt idx="1462">
                  <c:v>-0.18</c:v>
                </c:pt>
                <c:pt idx="1463">
                  <c:v>-0.2</c:v>
                </c:pt>
                <c:pt idx="1464">
                  <c:v>-0.18</c:v>
                </c:pt>
                <c:pt idx="1465">
                  <c:v>-0.22</c:v>
                </c:pt>
                <c:pt idx="1466">
                  <c:v>-0.18</c:v>
                </c:pt>
                <c:pt idx="1467">
                  <c:v>-0.2</c:v>
                </c:pt>
                <c:pt idx="1468">
                  <c:v>-0.2</c:v>
                </c:pt>
                <c:pt idx="1469">
                  <c:v>-0.2</c:v>
                </c:pt>
                <c:pt idx="1470">
                  <c:v>-0.2</c:v>
                </c:pt>
                <c:pt idx="1471">
                  <c:v>-0.22</c:v>
                </c:pt>
                <c:pt idx="1472">
                  <c:v>-0.18</c:v>
                </c:pt>
                <c:pt idx="1473">
                  <c:v>-0.24</c:v>
                </c:pt>
                <c:pt idx="1474">
                  <c:v>-0.22</c:v>
                </c:pt>
                <c:pt idx="1475">
                  <c:v>-0.24</c:v>
                </c:pt>
                <c:pt idx="1476">
                  <c:v>-0.26</c:v>
                </c:pt>
                <c:pt idx="1477">
                  <c:v>-0.26</c:v>
                </c:pt>
                <c:pt idx="1478">
                  <c:v>-0.26</c:v>
                </c:pt>
                <c:pt idx="1479">
                  <c:v>-0.26</c:v>
                </c:pt>
                <c:pt idx="1480">
                  <c:v>-0.3</c:v>
                </c:pt>
                <c:pt idx="1481">
                  <c:v>-0.28000000000000003</c:v>
                </c:pt>
                <c:pt idx="1482">
                  <c:v>-0.3</c:v>
                </c:pt>
                <c:pt idx="1483">
                  <c:v>-0.3</c:v>
                </c:pt>
                <c:pt idx="1484">
                  <c:v>-0.3</c:v>
                </c:pt>
                <c:pt idx="1485">
                  <c:v>-0.28000000000000003</c:v>
                </c:pt>
                <c:pt idx="1486">
                  <c:v>-0.34</c:v>
                </c:pt>
                <c:pt idx="1487">
                  <c:v>-0.36</c:v>
                </c:pt>
                <c:pt idx="1488">
                  <c:v>-0.34</c:v>
                </c:pt>
                <c:pt idx="1489">
                  <c:v>-0.34</c:v>
                </c:pt>
                <c:pt idx="1490">
                  <c:v>-0.34</c:v>
                </c:pt>
                <c:pt idx="1491">
                  <c:v>-0.36</c:v>
                </c:pt>
                <c:pt idx="1492">
                  <c:v>-0.38</c:v>
                </c:pt>
                <c:pt idx="1493">
                  <c:v>-0.38</c:v>
                </c:pt>
                <c:pt idx="1494">
                  <c:v>-0.4</c:v>
                </c:pt>
                <c:pt idx="1495">
                  <c:v>-0.42</c:v>
                </c:pt>
                <c:pt idx="1496">
                  <c:v>-0.42</c:v>
                </c:pt>
                <c:pt idx="1497">
                  <c:v>-0.4</c:v>
                </c:pt>
                <c:pt idx="1498">
                  <c:v>-0.42</c:v>
                </c:pt>
                <c:pt idx="1499">
                  <c:v>-0.44</c:v>
                </c:pt>
                <c:pt idx="1500">
                  <c:v>-0.42</c:v>
                </c:pt>
                <c:pt idx="1501">
                  <c:v>-0.42</c:v>
                </c:pt>
                <c:pt idx="1502">
                  <c:v>-0.44</c:v>
                </c:pt>
                <c:pt idx="1503">
                  <c:v>-0.46</c:v>
                </c:pt>
                <c:pt idx="1504">
                  <c:v>-0.48</c:v>
                </c:pt>
                <c:pt idx="1505">
                  <c:v>-0.46</c:v>
                </c:pt>
                <c:pt idx="1506">
                  <c:v>-0.48</c:v>
                </c:pt>
                <c:pt idx="1507">
                  <c:v>-0.48</c:v>
                </c:pt>
                <c:pt idx="1508">
                  <c:v>-0.46</c:v>
                </c:pt>
                <c:pt idx="1509">
                  <c:v>-0.48</c:v>
                </c:pt>
                <c:pt idx="1510">
                  <c:v>-0.52</c:v>
                </c:pt>
                <c:pt idx="1511">
                  <c:v>-0.5</c:v>
                </c:pt>
                <c:pt idx="1512">
                  <c:v>-0.5</c:v>
                </c:pt>
                <c:pt idx="1513">
                  <c:v>-0.52</c:v>
                </c:pt>
                <c:pt idx="1514">
                  <c:v>-0.52</c:v>
                </c:pt>
                <c:pt idx="1515">
                  <c:v>-0.52</c:v>
                </c:pt>
                <c:pt idx="1516">
                  <c:v>-0.5</c:v>
                </c:pt>
                <c:pt idx="1517">
                  <c:v>-0.54</c:v>
                </c:pt>
                <c:pt idx="1518">
                  <c:v>-0.52</c:v>
                </c:pt>
                <c:pt idx="1519">
                  <c:v>-0.54</c:v>
                </c:pt>
                <c:pt idx="1520">
                  <c:v>-0.54</c:v>
                </c:pt>
                <c:pt idx="1521">
                  <c:v>-0.52</c:v>
                </c:pt>
                <c:pt idx="1522">
                  <c:v>-0.54</c:v>
                </c:pt>
                <c:pt idx="1523">
                  <c:v>-0.56000000000000005</c:v>
                </c:pt>
                <c:pt idx="1524">
                  <c:v>-0.56000000000000005</c:v>
                </c:pt>
                <c:pt idx="1525">
                  <c:v>-0.56000000000000005</c:v>
                </c:pt>
                <c:pt idx="1526">
                  <c:v>-0.54</c:v>
                </c:pt>
                <c:pt idx="1527">
                  <c:v>-0.56000000000000005</c:v>
                </c:pt>
                <c:pt idx="1528">
                  <c:v>-0.56000000000000005</c:v>
                </c:pt>
                <c:pt idx="1529">
                  <c:v>-0.57999999999999996</c:v>
                </c:pt>
                <c:pt idx="1530">
                  <c:v>-0.56000000000000005</c:v>
                </c:pt>
                <c:pt idx="1531">
                  <c:v>-0.56000000000000005</c:v>
                </c:pt>
                <c:pt idx="1532">
                  <c:v>-0.6</c:v>
                </c:pt>
                <c:pt idx="1533">
                  <c:v>-0.6</c:v>
                </c:pt>
                <c:pt idx="1534">
                  <c:v>-0.62</c:v>
                </c:pt>
                <c:pt idx="1535">
                  <c:v>-0.62</c:v>
                </c:pt>
                <c:pt idx="1536">
                  <c:v>-0.64</c:v>
                </c:pt>
                <c:pt idx="1537">
                  <c:v>-0.66</c:v>
                </c:pt>
                <c:pt idx="1538">
                  <c:v>-0.64</c:v>
                </c:pt>
                <c:pt idx="1539">
                  <c:v>-0.66</c:v>
                </c:pt>
                <c:pt idx="1540">
                  <c:v>-0.68</c:v>
                </c:pt>
                <c:pt idx="1541">
                  <c:v>-0.72</c:v>
                </c:pt>
                <c:pt idx="1542">
                  <c:v>-0.7</c:v>
                </c:pt>
                <c:pt idx="1543">
                  <c:v>-0.68</c:v>
                </c:pt>
                <c:pt idx="1544">
                  <c:v>-0.7</c:v>
                </c:pt>
                <c:pt idx="1545">
                  <c:v>-0.72</c:v>
                </c:pt>
                <c:pt idx="1546">
                  <c:v>-0.76</c:v>
                </c:pt>
                <c:pt idx="1547">
                  <c:v>-0.72</c:v>
                </c:pt>
                <c:pt idx="1548">
                  <c:v>-0.74</c:v>
                </c:pt>
                <c:pt idx="1549">
                  <c:v>-0.74</c:v>
                </c:pt>
                <c:pt idx="1550">
                  <c:v>-0.78</c:v>
                </c:pt>
                <c:pt idx="1551">
                  <c:v>-0.76</c:v>
                </c:pt>
                <c:pt idx="1552">
                  <c:v>-0.78</c:v>
                </c:pt>
                <c:pt idx="1553">
                  <c:v>-0.78</c:v>
                </c:pt>
                <c:pt idx="1554">
                  <c:v>-0.78</c:v>
                </c:pt>
                <c:pt idx="1555">
                  <c:v>-0.78</c:v>
                </c:pt>
                <c:pt idx="1556">
                  <c:v>-0.82</c:v>
                </c:pt>
                <c:pt idx="1557">
                  <c:v>-0.8</c:v>
                </c:pt>
                <c:pt idx="1558">
                  <c:v>-0.8</c:v>
                </c:pt>
                <c:pt idx="1559">
                  <c:v>-0.8</c:v>
                </c:pt>
                <c:pt idx="1560">
                  <c:v>-0.82</c:v>
                </c:pt>
                <c:pt idx="1561">
                  <c:v>-0.8</c:v>
                </c:pt>
                <c:pt idx="1562">
                  <c:v>-0.82</c:v>
                </c:pt>
                <c:pt idx="1563">
                  <c:v>-0.84</c:v>
                </c:pt>
                <c:pt idx="1564">
                  <c:v>-0.82</c:v>
                </c:pt>
                <c:pt idx="1565">
                  <c:v>-0.86</c:v>
                </c:pt>
                <c:pt idx="1566">
                  <c:v>-0.84</c:v>
                </c:pt>
                <c:pt idx="1567">
                  <c:v>-0.82</c:v>
                </c:pt>
                <c:pt idx="1568">
                  <c:v>-0.84</c:v>
                </c:pt>
                <c:pt idx="1569">
                  <c:v>-0.84</c:v>
                </c:pt>
                <c:pt idx="1570">
                  <c:v>-0.84</c:v>
                </c:pt>
                <c:pt idx="1571">
                  <c:v>-0.82</c:v>
                </c:pt>
                <c:pt idx="1572">
                  <c:v>-0.84</c:v>
                </c:pt>
                <c:pt idx="1573">
                  <c:v>-0.84</c:v>
                </c:pt>
                <c:pt idx="1574">
                  <c:v>-0.84</c:v>
                </c:pt>
                <c:pt idx="1575">
                  <c:v>-0.84</c:v>
                </c:pt>
                <c:pt idx="1576">
                  <c:v>-0.86</c:v>
                </c:pt>
                <c:pt idx="1577">
                  <c:v>-0.86</c:v>
                </c:pt>
                <c:pt idx="1578">
                  <c:v>-0.86</c:v>
                </c:pt>
                <c:pt idx="1579">
                  <c:v>-0.84</c:v>
                </c:pt>
                <c:pt idx="1580">
                  <c:v>-0.82</c:v>
                </c:pt>
                <c:pt idx="1581">
                  <c:v>-0.82</c:v>
                </c:pt>
                <c:pt idx="1582">
                  <c:v>-0.82</c:v>
                </c:pt>
                <c:pt idx="1583">
                  <c:v>-0.84</c:v>
                </c:pt>
                <c:pt idx="1584">
                  <c:v>-0.8</c:v>
                </c:pt>
                <c:pt idx="1585">
                  <c:v>-0.8</c:v>
                </c:pt>
                <c:pt idx="1586">
                  <c:v>-0.82</c:v>
                </c:pt>
                <c:pt idx="1587">
                  <c:v>-0.82</c:v>
                </c:pt>
                <c:pt idx="1588">
                  <c:v>-0.78</c:v>
                </c:pt>
                <c:pt idx="1589">
                  <c:v>-0.78</c:v>
                </c:pt>
                <c:pt idx="1590">
                  <c:v>-0.78</c:v>
                </c:pt>
                <c:pt idx="1591">
                  <c:v>-0.8</c:v>
                </c:pt>
                <c:pt idx="1592">
                  <c:v>-0.76</c:v>
                </c:pt>
                <c:pt idx="1593">
                  <c:v>-0.76</c:v>
                </c:pt>
                <c:pt idx="1594">
                  <c:v>-0.74</c:v>
                </c:pt>
                <c:pt idx="1595">
                  <c:v>-0.76</c:v>
                </c:pt>
                <c:pt idx="1596">
                  <c:v>-0.72</c:v>
                </c:pt>
                <c:pt idx="1597">
                  <c:v>-0.72</c:v>
                </c:pt>
                <c:pt idx="1598">
                  <c:v>-0.7</c:v>
                </c:pt>
                <c:pt idx="1599">
                  <c:v>-0.7</c:v>
                </c:pt>
                <c:pt idx="1600">
                  <c:v>-0.72</c:v>
                </c:pt>
                <c:pt idx="1601">
                  <c:v>-0.7</c:v>
                </c:pt>
                <c:pt idx="1602">
                  <c:v>-0.68</c:v>
                </c:pt>
                <c:pt idx="1603">
                  <c:v>-0.66</c:v>
                </c:pt>
                <c:pt idx="1604">
                  <c:v>-0.66</c:v>
                </c:pt>
                <c:pt idx="1605">
                  <c:v>-0.68</c:v>
                </c:pt>
                <c:pt idx="1606">
                  <c:v>-0.68</c:v>
                </c:pt>
                <c:pt idx="1607">
                  <c:v>-0.68</c:v>
                </c:pt>
                <c:pt idx="1608">
                  <c:v>-0.66</c:v>
                </c:pt>
                <c:pt idx="1609">
                  <c:v>-0.66</c:v>
                </c:pt>
                <c:pt idx="1610">
                  <c:v>-0.62</c:v>
                </c:pt>
                <c:pt idx="1611">
                  <c:v>-0.64</c:v>
                </c:pt>
                <c:pt idx="1612">
                  <c:v>-0.64</c:v>
                </c:pt>
                <c:pt idx="1613">
                  <c:v>-0.64</c:v>
                </c:pt>
                <c:pt idx="1614">
                  <c:v>-0.64</c:v>
                </c:pt>
                <c:pt idx="1615">
                  <c:v>-0.62</c:v>
                </c:pt>
                <c:pt idx="1616">
                  <c:v>-0.62</c:v>
                </c:pt>
                <c:pt idx="1617">
                  <c:v>-0.64</c:v>
                </c:pt>
                <c:pt idx="1618">
                  <c:v>-0.62</c:v>
                </c:pt>
                <c:pt idx="1619">
                  <c:v>-0.62</c:v>
                </c:pt>
                <c:pt idx="1620">
                  <c:v>-0.6</c:v>
                </c:pt>
                <c:pt idx="1621">
                  <c:v>-0.62</c:v>
                </c:pt>
                <c:pt idx="1622">
                  <c:v>-0.62</c:v>
                </c:pt>
                <c:pt idx="1623">
                  <c:v>-0.6</c:v>
                </c:pt>
                <c:pt idx="1624">
                  <c:v>-0.64</c:v>
                </c:pt>
                <c:pt idx="1625">
                  <c:v>-0.56000000000000005</c:v>
                </c:pt>
                <c:pt idx="1626">
                  <c:v>-0.62</c:v>
                </c:pt>
                <c:pt idx="1627">
                  <c:v>-0.6</c:v>
                </c:pt>
                <c:pt idx="1628">
                  <c:v>-0.62</c:v>
                </c:pt>
                <c:pt idx="1629">
                  <c:v>-0.57999999999999996</c:v>
                </c:pt>
                <c:pt idx="1630">
                  <c:v>-0.56000000000000005</c:v>
                </c:pt>
                <c:pt idx="1631">
                  <c:v>-0.6</c:v>
                </c:pt>
                <c:pt idx="1632">
                  <c:v>-0.57999999999999996</c:v>
                </c:pt>
                <c:pt idx="1633">
                  <c:v>-0.56000000000000005</c:v>
                </c:pt>
                <c:pt idx="1634">
                  <c:v>-0.56000000000000005</c:v>
                </c:pt>
                <c:pt idx="1635">
                  <c:v>-0.57999999999999996</c:v>
                </c:pt>
                <c:pt idx="1636">
                  <c:v>-0.54</c:v>
                </c:pt>
                <c:pt idx="1637">
                  <c:v>-0.54</c:v>
                </c:pt>
                <c:pt idx="1638">
                  <c:v>-0.54</c:v>
                </c:pt>
                <c:pt idx="1639">
                  <c:v>-0.52</c:v>
                </c:pt>
                <c:pt idx="1640">
                  <c:v>-0.52</c:v>
                </c:pt>
                <c:pt idx="1641">
                  <c:v>-0.48</c:v>
                </c:pt>
                <c:pt idx="1642">
                  <c:v>-0.48</c:v>
                </c:pt>
                <c:pt idx="1643">
                  <c:v>-0.46</c:v>
                </c:pt>
                <c:pt idx="1644">
                  <c:v>-0.48</c:v>
                </c:pt>
                <c:pt idx="1645">
                  <c:v>-0.46</c:v>
                </c:pt>
                <c:pt idx="1646">
                  <c:v>-0.46</c:v>
                </c:pt>
                <c:pt idx="1647">
                  <c:v>-0.44</c:v>
                </c:pt>
                <c:pt idx="1648">
                  <c:v>-0.42</c:v>
                </c:pt>
                <c:pt idx="1649">
                  <c:v>-0.42</c:v>
                </c:pt>
                <c:pt idx="1650">
                  <c:v>-0.44</c:v>
                </c:pt>
                <c:pt idx="1651">
                  <c:v>-0.4</c:v>
                </c:pt>
                <c:pt idx="1652">
                  <c:v>-0.38</c:v>
                </c:pt>
                <c:pt idx="1653">
                  <c:v>-0.4</c:v>
                </c:pt>
                <c:pt idx="1654">
                  <c:v>-0.36</c:v>
                </c:pt>
                <c:pt idx="1655">
                  <c:v>-0.36</c:v>
                </c:pt>
                <c:pt idx="1656">
                  <c:v>-0.4</c:v>
                </c:pt>
                <c:pt idx="1657">
                  <c:v>-0.38</c:v>
                </c:pt>
                <c:pt idx="1658">
                  <c:v>-0.36</c:v>
                </c:pt>
                <c:pt idx="1659">
                  <c:v>-0.34</c:v>
                </c:pt>
                <c:pt idx="1660">
                  <c:v>-0.36</c:v>
                </c:pt>
                <c:pt idx="1661">
                  <c:v>-0.36</c:v>
                </c:pt>
                <c:pt idx="1662">
                  <c:v>-0.34</c:v>
                </c:pt>
                <c:pt idx="1663">
                  <c:v>-0.36</c:v>
                </c:pt>
                <c:pt idx="1664">
                  <c:v>-0.34</c:v>
                </c:pt>
                <c:pt idx="1665">
                  <c:v>-0.32</c:v>
                </c:pt>
                <c:pt idx="1666">
                  <c:v>-0.32</c:v>
                </c:pt>
                <c:pt idx="1667">
                  <c:v>-0.32</c:v>
                </c:pt>
                <c:pt idx="1668">
                  <c:v>-0.34</c:v>
                </c:pt>
                <c:pt idx="1669">
                  <c:v>-0.32</c:v>
                </c:pt>
                <c:pt idx="1670">
                  <c:v>-0.32</c:v>
                </c:pt>
                <c:pt idx="1671">
                  <c:v>-0.3</c:v>
                </c:pt>
                <c:pt idx="1672">
                  <c:v>-0.28000000000000003</c:v>
                </c:pt>
                <c:pt idx="1673">
                  <c:v>-0.3</c:v>
                </c:pt>
                <c:pt idx="1674">
                  <c:v>-0.3</c:v>
                </c:pt>
                <c:pt idx="1675">
                  <c:v>-0.28000000000000003</c:v>
                </c:pt>
                <c:pt idx="1676">
                  <c:v>-0.3</c:v>
                </c:pt>
                <c:pt idx="1677">
                  <c:v>-0.3</c:v>
                </c:pt>
                <c:pt idx="1678">
                  <c:v>-0.3</c:v>
                </c:pt>
                <c:pt idx="1679">
                  <c:v>-0.28000000000000003</c:v>
                </c:pt>
                <c:pt idx="1680">
                  <c:v>-0.3</c:v>
                </c:pt>
                <c:pt idx="1681">
                  <c:v>-0.3</c:v>
                </c:pt>
                <c:pt idx="1682">
                  <c:v>-0.3</c:v>
                </c:pt>
                <c:pt idx="1683">
                  <c:v>-0.28000000000000003</c:v>
                </c:pt>
                <c:pt idx="1684">
                  <c:v>-0.28000000000000003</c:v>
                </c:pt>
                <c:pt idx="1685">
                  <c:v>-0.28000000000000003</c:v>
                </c:pt>
                <c:pt idx="1686">
                  <c:v>-0.26</c:v>
                </c:pt>
                <c:pt idx="1687">
                  <c:v>-0.22</c:v>
                </c:pt>
                <c:pt idx="1688">
                  <c:v>-0.24</c:v>
                </c:pt>
                <c:pt idx="1689">
                  <c:v>-0.24</c:v>
                </c:pt>
                <c:pt idx="1690">
                  <c:v>-0.22</c:v>
                </c:pt>
                <c:pt idx="1691">
                  <c:v>-0.16</c:v>
                </c:pt>
                <c:pt idx="1692">
                  <c:v>-0.18</c:v>
                </c:pt>
                <c:pt idx="1693">
                  <c:v>-0.14000000000000001</c:v>
                </c:pt>
                <c:pt idx="1694">
                  <c:v>-0.14000000000000001</c:v>
                </c:pt>
                <c:pt idx="1695">
                  <c:v>-0.14000000000000001</c:v>
                </c:pt>
                <c:pt idx="1696">
                  <c:v>-0.12</c:v>
                </c:pt>
                <c:pt idx="1697">
                  <c:v>-0.1</c:v>
                </c:pt>
                <c:pt idx="1698">
                  <c:v>-0.08</c:v>
                </c:pt>
                <c:pt idx="1699">
                  <c:v>-0.08</c:v>
                </c:pt>
                <c:pt idx="1700">
                  <c:v>-0.06</c:v>
                </c:pt>
                <c:pt idx="1701">
                  <c:v>-0.04</c:v>
                </c:pt>
                <c:pt idx="1702">
                  <c:v>-0.04</c:v>
                </c:pt>
                <c:pt idx="1703">
                  <c:v>-0.04</c:v>
                </c:pt>
                <c:pt idx="1704">
                  <c:v>0</c:v>
                </c:pt>
                <c:pt idx="1705">
                  <c:v>-0.02</c:v>
                </c:pt>
                <c:pt idx="1706">
                  <c:v>0</c:v>
                </c:pt>
                <c:pt idx="1707">
                  <c:v>0.04</c:v>
                </c:pt>
                <c:pt idx="1708">
                  <c:v>0</c:v>
                </c:pt>
                <c:pt idx="1709">
                  <c:v>0.06</c:v>
                </c:pt>
                <c:pt idx="1710">
                  <c:v>0.04</c:v>
                </c:pt>
                <c:pt idx="1711">
                  <c:v>0.08</c:v>
                </c:pt>
                <c:pt idx="1712">
                  <c:v>0.06</c:v>
                </c:pt>
                <c:pt idx="1713">
                  <c:v>0.06</c:v>
                </c:pt>
                <c:pt idx="1714">
                  <c:v>0.1</c:v>
                </c:pt>
                <c:pt idx="1715">
                  <c:v>0.08</c:v>
                </c:pt>
                <c:pt idx="1716">
                  <c:v>0.1</c:v>
                </c:pt>
                <c:pt idx="1717">
                  <c:v>0.12</c:v>
                </c:pt>
                <c:pt idx="1718">
                  <c:v>0.12</c:v>
                </c:pt>
                <c:pt idx="1719">
                  <c:v>0.14000000000000001</c:v>
                </c:pt>
                <c:pt idx="1720">
                  <c:v>0.12</c:v>
                </c:pt>
                <c:pt idx="1721">
                  <c:v>0.1</c:v>
                </c:pt>
                <c:pt idx="1722">
                  <c:v>0.16</c:v>
                </c:pt>
                <c:pt idx="1723">
                  <c:v>0.12</c:v>
                </c:pt>
                <c:pt idx="1724">
                  <c:v>0.16</c:v>
                </c:pt>
                <c:pt idx="1725">
                  <c:v>0.14000000000000001</c:v>
                </c:pt>
                <c:pt idx="1726">
                  <c:v>0.14000000000000001</c:v>
                </c:pt>
                <c:pt idx="1727">
                  <c:v>0.16</c:v>
                </c:pt>
                <c:pt idx="1728">
                  <c:v>0.16</c:v>
                </c:pt>
                <c:pt idx="1729">
                  <c:v>0.2</c:v>
                </c:pt>
                <c:pt idx="1730">
                  <c:v>0.2</c:v>
                </c:pt>
                <c:pt idx="1731">
                  <c:v>0.18</c:v>
                </c:pt>
                <c:pt idx="1732">
                  <c:v>0.18</c:v>
                </c:pt>
                <c:pt idx="1733">
                  <c:v>0.18</c:v>
                </c:pt>
                <c:pt idx="1734">
                  <c:v>0.18</c:v>
                </c:pt>
                <c:pt idx="1735">
                  <c:v>0.2</c:v>
                </c:pt>
                <c:pt idx="1736">
                  <c:v>0.2</c:v>
                </c:pt>
                <c:pt idx="1737">
                  <c:v>0.22</c:v>
                </c:pt>
                <c:pt idx="1738">
                  <c:v>0.24</c:v>
                </c:pt>
                <c:pt idx="1739">
                  <c:v>0.24</c:v>
                </c:pt>
                <c:pt idx="1740">
                  <c:v>0.26</c:v>
                </c:pt>
                <c:pt idx="1741">
                  <c:v>0.26</c:v>
                </c:pt>
                <c:pt idx="1742">
                  <c:v>0.3</c:v>
                </c:pt>
                <c:pt idx="1743">
                  <c:v>0.34</c:v>
                </c:pt>
                <c:pt idx="1744">
                  <c:v>0.32</c:v>
                </c:pt>
                <c:pt idx="1745">
                  <c:v>0.32</c:v>
                </c:pt>
                <c:pt idx="1746">
                  <c:v>0.36</c:v>
                </c:pt>
                <c:pt idx="1747">
                  <c:v>0.36</c:v>
                </c:pt>
                <c:pt idx="1748">
                  <c:v>0.4</c:v>
                </c:pt>
                <c:pt idx="1749">
                  <c:v>0.42</c:v>
                </c:pt>
                <c:pt idx="1750">
                  <c:v>0.42</c:v>
                </c:pt>
                <c:pt idx="1751">
                  <c:v>0.42</c:v>
                </c:pt>
                <c:pt idx="1752">
                  <c:v>0.44</c:v>
                </c:pt>
                <c:pt idx="1753">
                  <c:v>0.46</c:v>
                </c:pt>
                <c:pt idx="1754">
                  <c:v>0.46</c:v>
                </c:pt>
                <c:pt idx="1755">
                  <c:v>0.48</c:v>
                </c:pt>
                <c:pt idx="1756">
                  <c:v>0.5</c:v>
                </c:pt>
                <c:pt idx="1757">
                  <c:v>0.52</c:v>
                </c:pt>
                <c:pt idx="1758">
                  <c:v>0.52</c:v>
                </c:pt>
                <c:pt idx="1759">
                  <c:v>0.52</c:v>
                </c:pt>
                <c:pt idx="1760">
                  <c:v>0.54</c:v>
                </c:pt>
                <c:pt idx="1761">
                  <c:v>0.54</c:v>
                </c:pt>
                <c:pt idx="1762">
                  <c:v>0.56000000000000005</c:v>
                </c:pt>
                <c:pt idx="1763">
                  <c:v>0.56000000000000005</c:v>
                </c:pt>
                <c:pt idx="1764">
                  <c:v>0.56000000000000005</c:v>
                </c:pt>
                <c:pt idx="1765">
                  <c:v>0.6</c:v>
                </c:pt>
                <c:pt idx="1766">
                  <c:v>0.57999999999999996</c:v>
                </c:pt>
                <c:pt idx="1767">
                  <c:v>0.6</c:v>
                </c:pt>
                <c:pt idx="1768">
                  <c:v>0.6</c:v>
                </c:pt>
                <c:pt idx="1769">
                  <c:v>0.62</c:v>
                </c:pt>
                <c:pt idx="1770">
                  <c:v>0.62</c:v>
                </c:pt>
                <c:pt idx="1771">
                  <c:v>0.64</c:v>
                </c:pt>
                <c:pt idx="1772">
                  <c:v>0.62</c:v>
                </c:pt>
                <c:pt idx="1773">
                  <c:v>0.62</c:v>
                </c:pt>
                <c:pt idx="1774">
                  <c:v>0.64</c:v>
                </c:pt>
                <c:pt idx="1775">
                  <c:v>0.64</c:v>
                </c:pt>
                <c:pt idx="1776">
                  <c:v>0.62</c:v>
                </c:pt>
                <c:pt idx="1777">
                  <c:v>0.64</c:v>
                </c:pt>
                <c:pt idx="1778">
                  <c:v>0.66</c:v>
                </c:pt>
                <c:pt idx="1779">
                  <c:v>0.66</c:v>
                </c:pt>
                <c:pt idx="1780">
                  <c:v>0.64</c:v>
                </c:pt>
                <c:pt idx="1781">
                  <c:v>0.66</c:v>
                </c:pt>
                <c:pt idx="1782">
                  <c:v>0.68</c:v>
                </c:pt>
                <c:pt idx="1783">
                  <c:v>0.66</c:v>
                </c:pt>
                <c:pt idx="1784">
                  <c:v>0.68</c:v>
                </c:pt>
                <c:pt idx="1785">
                  <c:v>0.64</c:v>
                </c:pt>
                <c:pt idx="1786">
                  <c:v>0.68</c:v>
                </c:pt>
                <c:pt idx="1787">
                  <c:v>0.68</c:v>
                </c:pt>
                <c:pt idx="1788">
                  <c:v>0.68</c:v>
                </c:pt>
                <c:pt idx="1789">
                  <c:v>0.66</c:v>
                </c:pt>
                <c:pt idx="1790">
                  <c:v>0.7</c:v>
                </c:pt>
                <c:pt idx="1791">
                  <c:v>0.68</c:v>
                </c:pt>
                <c:pt idx="1792">
                  <c:v>0.7</c:v>
                </c:pt>
                <c:pt idx="1793">
                  <c:v>0.72</c:v>
                </c:pt>
                <c:pt idx="1794">
                  <c:v>0.66</c:v>
                </c:pt>
                <c:pt idx="1795">
                  <c:v>0.7</c:v>
                </c:pt>
                <c:pt idx="1796">
                  <c:v>0.72</c:v>
                </c:pt>
                <c:pt idx="1797">
                  <c:v>0.7</c:v>
                </c:pt>
                <c:pt idx="1798">
                  <c:v>0.7</c:v>
                </c:pt>
                <c:pt idx="1799">
                  <c:v>0.7</c:v>
                </c:pt>
                <c:pt idx="1800">
                  <c:v>0.68</c:v>
                </c:pt>
                <c:pt idx="1801">
                  <c:v>0.68</c:v>
                </c:pt>
                <c:pt idx="1802">
                  <c:v>0.72</c:v>
                </c:pt>
                <c:pt idx="1803">
                  <c:v>0.7</c:v>
                </c:pt>
                <c:pt idx="1804">
                  <c:v>0.66</c:v>
                </c:pt>
                <c:pt idx="1805">
                  <c:v>0.72</c:v>
                </c:pt>
                <c:pt idx="1806">
                  <c:v>0.68</c:v>
                </c:pt>
                <c:pt idx="1807">
                  <c:v>0.68</c:v>
                </c:pt>
                <c:pt idx="1808">
                  <c:v>0.7</c:v>
                </c:pt>
                <c:pt idx="1809">
                  <c:v>0.72</c:v>
                </c:pt>
                <c:pt idx="1810">
                  <c:v>0.72</c:v>
                </c:pt>
                <c:pt idx="1811">
                  <c:v>0.7</c:v>
                </c:pt>
                <c:pt idx="1812">
                  <c:v>0.72</c:v>
                </c:pt>
                <c:pt idx="1813">
                  <c:v>0.72</c:v>
                </c:pt>
                <c:pt idx="1814">
                  <c:v>0.72</c:v>
                </c:pt>
                <c:pt idx="1815">
                  <c:v>0.7</c:v>
                </c:pt>
                <c:pt idx="1816">
                  <c:v>0.72</c:v>
                </c:pt>
                <c:pt idx="1817">
                  <c:v>0.66</c:v>
                </c:pt>
                <c:pt idx="1818">
                  <c:v>0.7</c:v>
                </c:pt>
                <c:pt idx="1819">
                  <c:v>0.68</c:v>
                </c:pt>
                <c:pt idx="1820">
                  <c:v>0.72</c:v>
                </c:pt>
                <c:pt idx="1821">
                  <c:v>0.7</c:v>
                </c:pt>
                <c:pt idx="1822">
                  <c:v>0.7</c:v>
                </c:pt>
                <c:pt idx="1823">
                  <c:v>0.7</c:v>
                </c:pt>
                <c:pt idx="1824">
                  <c:v>0.7</c:v>
                </c:pt>
                <c:pt idx="1825">
                  <c:v>0.7</c:v>
                </c:pt>
                <c:pt idx="1826">
                  <c:v>0.7</c:v>
                </c:pt>
                <c:pt idx="1827">
                  <c:v>0.7</c:v>
                </c:pt>
                <c:pt idx="1828">
                  <c:v>0.7</c:v>
                </c:pt>
                <c:pt idx="1829">
                  <c:v>0.72</c:v>
                </c:pt>
                <c:pt idx="1830">
                  <c:v>0.72</c:v>
                </c:pt>
                <c:pt idx="1831">
                  <c:v>0.7</c:v>
                </c:pt>
                <c:pt idx="1832">
                  <c:v>0.7</c:v>
                </c:pt>
                <c:pt idx="1833">
                  <c:v>0.72</c:v>
                </c:pt>
                <c:pt idx="1834">
                  <c:v>0.72</c:v>
                </c:pt>
                <c:pt idx="1835">
                  <c:v>0.7</c:v>
                </c:pt>
                <c:pt idx="1836">
                  <c:v>0.72</c:v>
                </c:pt>
                <c:pt idx="1837">
                  <c:v>0.7</c:v>
                </c:pt>
                <c:pt idx="1838">
                  <c:v>0.7</c:v>
                </c:pt>
                <c:pt idx="1839">
                  <c:v>0.7</c:v>
                </c:pt>
                <c:pt idx="1840">
                  <c:v>0.72</c:v>
                </c:pt>
                <c:pt idx="1841">
                  <c:v>0.7</c:v>
                </c:pt>
                <c:pt idx="1842">
                  <c:v>0.72</c:v>
                </c:pt>
                <c:pt idx="1843">
                  <c:v>0.68</c:v>
                </c:pt>
                <c:pt idx="1844">
                  <c:v>0.72</c:v>
                </c:pt>
                <c:pt idx="1845">
                  <c:v>0.7</c:v>
                </c:pt>
                <c:pt idx="1846">
                  <c:v>0.72</c:v>
                </c:pt>
                <c:pt idx="1847">
                  <c:v>0.72</c:v>
                </c:pt>
                <c:pt idx="1848">
                  <c:v>0.7</c:v>
                </c:pt>
                <c:pt idx="1849">
                  <c:v>0.7</c:v>
                </c:pt>
                <c:pt idx="1850">
                  <c:v>0.72</c:v>
                </c:pt>
                <c:pt idx="1851">
                  <c:v>0.72</c:v>
                </c:pt>
                <c:pt idx="1852">
                  <c:v>0.7</c:v>
                </c:pt>
                <c:pt idx="1853">
                  <c:v>0.7</c:v>
                </c:pt>
                <c:pt idx="1854">
                  <c:v>0.74</c:v>
                </c:pt>
                <c:pt idx="1855">
                  <c:v>0.72</c:v>
                </c:pt>
                <c:pt idx="1856">
                  <c:v>0.72</c:v>
                </c:pt>
                <c:pt idx="1857">
                  <c:v>0.72</c:v>
                </c:pt>
                <c:pt idx="1858">
                  <c:v>0.7</c:v>
                </c:pt>
                <c:pt idx="1859">
                  <c:v>0.72</c:v>
                </c:pt>
                <c:pt idx="1860">
                  <c:v>0.72</c:v>
                </c:pt>
                <c:pt idx="1861">
                  <c:v>0.68</c:v>
                </c:pt>
                <c:pt idx="1862">
                  <c:v>0.66</c:v>
                </c:pt>
                <c:pt idx="1863">
                  <c:v>0.7</c:v>
                </c:pt>
                <c:pt idx="1864">
                  <c:v>0.74</c:v>
                </c:pt>
                <c:pt idx="1865">
                  <c:v>0.72</c:v>
                </c:pt>
                <c:pt idx="1866">
                  <c:v>0.7</c:v>
                </c:pt>
                <c:pt idx="1867">
                  <c:v>0.7</c:v>
                </c:pt>
                <c:pt idx="1868">
                  <c:v>0.72</c:v>
                </c:pt>
                <c:pt idx="1869">
                  <c:v>0.7</c:v>
                </c:pt>
                <c:pt idx="1870">
                  <c:v>0.7</c:v>
                </c:pt>
                <c:pt idx="1871">
                  <c:v>0.72</c:v>
                </c:pt>
                <c:pt idx="1872">
                  <c:v>0.7</c:v>
                </c:pt>
                <c:pt idx="1873">
                  <c:v>0.7</c:v>
                </c:pt>
                <c:pt idx="1874">
                  <c:v>0.7</c:v>
                </c:pt>
                <c:pt idx="1875">
                  <c:v>0.7</c:v>
                </c:pt>
                <c:pt idx="1876">
                  <c:v>0.7</c:v>
                </c:pt>
                <c:pt idx="1877">
                  <c:v>0.7</c:v>
                </c:pt>
                <c:pt idx="1878">
                  <c:v>0.7</c:v>
                </c:pt>
                <c:pt idx="1879">
                  <c:v>0.68</c:v>
                </c:pt>
                <c:pt idx="1880">
                  <c:v>0.72</c:v>
                </c:pt>
                <c:pt idx="1881">
                  <c:v>0.72</c:v>
                </c:pt>
                <c:pt idx="1882">
                  <c:v>0.7</c:v>
                </c:pt>
                <c:pt idx="1883">
                  <c:v>0.72</c:v>
                </c:pt>
                <c:pt idx="1884">
                  <c:v>0.7</c:v>
                </c:pt>
                <c:pt idx="1885">
                  <c:v>0.72</c:v>
                </c:pt>
                <c:pt idx="1886">
                  <c:v>0.68</c:v>
                </c:pt>
                <c:pt idx="1887">
                  <c:v>0.72</c:v>
                </c:pt>
                <c:pt idx="1888">
                  <c:v>0.68</c:v>
                </c:pt>
                <c:pt idx="1889">
                  <c:v>0.72</c:v>
                </c:pt>
                <c:pt idx="1890">
                  <c:v>0.7</c:v>
                </c:pt>
                <c:pt idx="1891">
                  <c:v>0.7</c:v>
                </c:pt>
                <c:pt idx="1892">
                  <c:v>0.68</c:v>
                </c:pt>
                <c:pt idx="1893">
                  <c:v>0.68</c:v>
                </c:pt>
                <c:pt idx="1894">
                  <c:v>0.68</c:v>
                </c:pt>
                <c:pt idx="1895">
                  <c:v>0.7</c:v>
                </c:pt>
                <c:pt idx="1896">
                  <c:v>0.68</c:v>
                </c:pt>
                <c:pt idx="1897">
                  <c:v>0.66</c:v>
                </c:pt>
                <c:pt idx="1898">
                  <c:v>0.66</c:v>
                </c:pt>
                <c:pt idx="1899">
                  <c:v>0.64</c:v>
                </c:pt>
                <c:pt idx="1900">
                  <c:v>0.62</c:v>
                </c:pt>
                <c:pt idx="1901">
                  <c:v>0.62</c:v>
                </c:pt>
                <c:pt idx="1902">
                  <c:v>0.62</c:v>
                </c:pt>
                <c:pt idx="1903">
                  <c:v>0.6</c:v>
                </c:pt>
                <c:pt idx="1904">
                  <c:v>0.57999999999999996</c:v>
                </c:pt>
                <c:pt idx="1905">
                  <c:v>0.56000000000000005</c:v>
                </c:pt>
                <c:pt idx="1906">
                  <c:v>0.54</c:v>
                </c:pt>
                <c:pt idx="1907">
                  <c:v>0.54</c:v>
                </c:pt>
                <c:pt idx="1908">
                  <c:v>0.52</c:v>
                </c:pt>
                <c:pt idx="1909">
                  <c:v>0.52</c:v>
                </c:pt>
                <c:pt idx="1910">
                  <c:v>0.48</c:v>
                </c:pt>
                <c:pt idx="1911">
                  <c:v>0.46</c:v>
                </c:pt>
                <c:pt idx="1912">
                  <c:v>0.48</c:v>
                </c:pt>
                <c:pt idx="1913">
                  <c:v>0.44</c:v>
                </c:pt>
                <c:pt idx="1914">
                  <c:v>0.44</c:v>
                </c:pt>
                <c:pt idx="1915">
                  <c:v>0.42</c:v>
                </c:pt>
                <c:pt idx="1916">
                  <c:v>0.4</c:v>
                </c:pt>
                <c:pt idx="1917">
                  <c:v>0.42</c:v>
                </c:pt>
                <c:pt idx="1918">
                  <c:v>0.4</c:v>
                </c:pt>
                <c:pt idx="1919">
                  <c:v>0.36</c:v>
                </c:pt>
                <c:pt idx="1920">
                  <c:v>0.38</c:v>
                </c:pt>
                <c:pt idx="1921">
                  <c:v>0.38</c:v>
                </c:pt>
                <c:pt idx="1922">
                  <c:v>0.36</c:v>
                </c:pt>
                <c:pt idx="1923">
                  <c:v>0.32</c:v>
                </c:pt>
                <c:pt idx="1924">
                  <c:v>0.34</c:v>
                </c:pt>
                <c:pt idx="1925">
                  <c:v>0.34</c:v>
                </c:pt>
                <c:pt idx="1926">
                  <c:v>0.32</c:v>
                </c:pt>
                <c:pt idx="1927">
                  <c:v>0.34</c:v>
                </c:pt>
                <c:pt idx="1928">
                  <c:v>0.32</c:v>
                </c:pt>
                <c:pt idx="1929">
                  <c:v>0.34</c:v>
                </c:pt>
                <c:pt idx="1930">
                  <c:v>0.3</c:v>
                </c:pt>
                <c:pt idx="1931">
                  <c:v>0.3</c:v>
                </c:pt>
                <c:pt idx="1932">
                  <c:v>0.3</c:v>
                </c:pt>
                <c:pt idx="1933">
                  <c:v>0.32</c:v>
                </c:pt>
                <c:pt idx="1934">
                  <c:v>0.3</c:v>
                </c:pt>
                <c:pt idx="1935">
                  <c:v>0.26</c:v>
                </c:pt>
                <c:pt idx="1936">
                  <c:v>0.3</c:v>
                </c:pt>
                <c:pt idx="1937">
                  <c:v>0.3</c:v>
                </c:pt>
                <c:pt idx="1938">
                  <c:v>0.28000000000000003</c:v>
                </c:pt>
                <c:pt idx="1939">
                  <c:v>0.26</c:v>
                </c:pt>
                <c:pt idx="1940">
                  <c:v>0.26</c:v>
                </c:pt>
                <c:pt idx="1941">
                  <c:v>0.28000000000000003</c:v>
                </c:pt>
                <c:pt idx="1942">
                  <c:v>0.24</c:v>
                </c:pt>
                <c:pt idx="1943">
                  <c:v>0.24</c:v>
                </c:pt>
                <c:pt idx="1944">
                  <c:v>0.24</c:v>
                </c:pt>
                <c:pt idx="1945">
                  <c:v>0.24</c:v>
                </c:pt>
                <c:pt idx="1946">
                  <c:v>0.22</c:v>
                </c:pt>
                <c:pt idx="1947">
                  <c:v>0.24</c:v>
                </c:pt>
                <c:pt idx="1948">
                  <c:v>0.18</c:v>
                </c:pt>
                <c:pt idx="1949">
                  <c:v>0.18</c:v>
                </c:pt>
                <c:pt idx="1950">
                  <c:v>0.16</c:v>
                </c:pt>
                <c:pt idx="1951">
                  <c:v>0.14000000000000001</c:v>
                </c:pt>
                <c:pt idx="1952">
                  <c:v>0.14000000000000001</c:v>
                </c:pt>
                <c:pt idx="1953">
                  <c:v>0.14000000000000001</c:v>
                </c:pt>
                <c:pt idx="1954">
                  <c:v>0.12</c:v>
                </c:pt>
                <c:pt idx="1955">
                  <c:v>0.1</c:v>
                </c:pt>
                <c:pt idx="1956">
                  <c:v>0.06</c:v>
                </c:pt>
                <c:pt idx="1957">
                  <c:v>0.04</c:v>
                </c:pt>
                <c:pt idx="1958">
                  <c:v>0.02</c:v>
                </c:pt>
                <c:pt idx="1959">
                  <c:v>0.02</c:v>
                </c:pt>
                <c:pt idx="1960">
                  <c:v>0</c:v>
                </c:pt>
                <c:pt idx="1961">
                  <c:v>0</c:v>
                </c:pt>
                <c:pt idx="1962">
                  <c:v>-0.02</c:v>
                </c:pt>
                <c:pt idx="1963">
                  <c:v>-0.04</c:v>
                </c:pt>
                <c:pt idx="1964">
                  <c:v>-0.04</c:v>
                </c:pt>
                <c:pt idx="1965">
                  <c:v>-0.04</c:v>
                </c:pt>
                <c:pt idx="1966">
                  <c:v>-0.08</c:v>
                </c:pt>
                <c:pt idx="1967">
                  <c:v>-0.1</c:v>
                </c:pt>
                <c:pt idx="1968">
                  <c:v>-0.1</c:v>
                </c:pt>
                <c:pt idx="1969">
                  <c:v>-0.1</c:v>
                </c:pt>
                <c:pt idx="1970">
                  <c:v>-0.1</c:v>
                </c:pt>
                <c:pt idx="1971">
                  <c:v>-0.1</c:v>
                </c:pt>
                <c:pt idx="1972">
                  <c:v>-0.12</c:v>
                </c:pt>
                <c:pt idx="1973">
                  <c:v>-0.14000000000000001</c:v>
                </c:pt>
                <c:pt idx="1974">
                  <c:v>-0.16</c:v>
                </c:pt>
                <c:pt idx="1975">
                  <c:v>-0.16</c:v>
                </c:pt>
                <c:pt idx="1976">
                  <c:v>-0.14000000000000001</c:v>
                </c:pt>
                <c:pt idx="1977">
                  <c:v>-0.14000000000000001</c:v>
                </c:pt>
                <c:pt idx="1978">
                  <c:v>-0.16</c:v>
                </c:pt>
                <c:pt idx="1979">
                  <c:v>-0.18</c:v>
                </c:pt>
                <c:pt idx="1980">
                  <c:v>-0.14000000000000001</c:v>
                </c:pt>
                <c:pt idx="1981">
                  <c:v>-0.2</c:v>
                </c:pt>
                <c:pt idx="1982">
                  <c:v>-0.2</c:v>
                </c:pt>
                <c:pt idx="1983">
                  <c:v>-0.2</c:v>
                </c:pt>
                <c:pt idx="1984">
                  <c:v>-0.18</c:v>
                </c:pt>
                <c:pt idx="1985">
                  <c:v>-0.16</c:v>
                </c:pt>
                <c:pt idx="1986">
                  <c:v>-0.18</c:v>
                </c:pt>
                <c:pt idx="1987">
                  <c:v>-0.22</c:v>
                </c:pt>
                <c:pt idx="1988">
                  <c:v>-0.18</c:v>
                </c:pt>
                <c:pt idx="1989">
                  <c:v>-0.18</c:v>
                </c:pt>
                <c:pt idx="1990">
                  <c:v>-0.2</c:v>
                </c:pt>
                <c:pt idx="1991">
                  <c:v>-0.2</c:v>
                </c:pt>
                <c:pt idx="1992">
                  <c:v>-0.22</c:v>
                </c:pt>
                <c:pt idx="1993">
                  <c:v>-0.22</c:v>
                </c:pt>
                <c:pt idx="1994">
                  <c:v>-0.24</c:v>
                </c:pt>
                <c:pt idx="1995">
                  <c:v>-0.22</c:v>
                </c:pt>
                <c:pt idx="1996">
                  <c:v>-0.22</c:v>
                </c:pt>
                <c:pt idx="1997">
                  <c:v>-0.24</c:v>
                </c:pt>
                <c:pt idx="1998">
                  <c:v>-0.24</c:v>
                </c:pt>
                <c:pt idx="1999">
                  <c:v>-0.26</c:v>
                </c:pt>
                <c:pt idx="2000">
                  <c:v>-0.24</c:v>
                </c:pt>
                <c:pt idx="2001">
                  <c:v>-0.26</c:v>
                </c:pt>
                <c:pt idx="2002">
                  <c:v>-0.28000000000000003</c:v>
                </c:pt>
                <c:pt idx="2003">
                  <c:v>-0.28000000000000003</c:v>
                </c:pt>
                <c:pt idx="2004">
                  <c:v>-0.26</c:v>
                </c:pt>
                <c:pt idx="2005">
                  <c:v>-0.32</c:v>
                </c:pt>
                <c:pt idx="2006">
                  <c:v>-0.3</c:v>
                </c:pt>
                <c:pt idx="2007">
                  <c:v>-0.34</c:v>
                </c:pt>
                <c:pt idx="2008">
                  <c:v>-0.34</c:v>
                </c:pt>
                <c:pt idx="2009">
                  <c:v>-0.34</c:v>
                </c:pt>
                <c:pt idx="2010">
                  <c:v>-0.36</c:v>
                </c:pt>
                <c:pt idx="2011">
                  <c:v>-0.34</c:v>
                </c:pt>
                <c:pt idx="2012">
                  <c:v>-0.38</c:v>
                </c:pt>
                <c:pt idx="2013">
                  <c:v>-0.38</c:v>
                </c:pt>
                <c:pt idx="2014">
                  <c:v>-0.42</c:v>
                </c:pt>
                <c:pt idx="2015">
                  <c:v>-0.4</c:v>
                </c:pt>
                <c:pt idx="2016">
                  <c:v>-0.4</c:v>
                </c:pt>
                <c:pt idx="2017">
                  <c:v>-0.42</c:v>
                </c:pt>
                <c:pt idx="2018">
                  <c:v>-0.44</c:v>
                </c:pt>
                <c:pt idx="2019">
                  <c:v>-0.44</c:v>
                </c:pt>
                <c:pt idx="2020">
                  <c:v>-0.46</c:v>
                </c:pt>
                <c:pt idx="2021">
                  <c:v>-0.46</c:v>
                </c:pt>
                <c:pt idx="2022">
                  <c:v>-0.46</c:v>
                </c:pt>
                <c:pt idx="2023">
                  <c:v>-0.46</c:v>
                </c:pt>
                <c:pt idx="2024">
                  <c:v>-0.48</c:v>
                </c:pt>
                <c:pt idx="2025">
                  <c:v>-0.46</c:v>
                </c:pt>
                <c:pt idx="2026">
                  <c:v>-0.46</c:v>
                </c:pt>
                <c:pt idx="2027">
                  <c:v>-0.46</c:v>
                </c:pt>
                <c:pt idx="2028">
                  <c:v>-0.5</c:v>
                </c:pt>
                <c:pt idx="2029">
                  <c:v>-0.5</c:v>
                </c:pt>
                <c:pt idx="2030">
                  <c:v>-0.48</c:v>
                </c:pt>
                <c:pt idx="2031">
                  <c:v>-0.5</c:v>
                </c:pt>
                <c:pt idx="2032">
                  <c:v>-0.5</c:v>
                </c:pt>
                <c:pt idx="2033">
                  <c:v>-0.52</c:v>
                </c:pt>
                <c:pt idx="2034">
                  <c:v>-0.52</c:v>
                </c:pt>
                <c:pt idx="2035">
                  <c:v>-0.52</c:v>
                </c:pt>
                <c:pt idx="2036">
                  <c:v>-0.52</c:v>
                </c:pt>
                <c:pt idx="2037">
                  <c:v>-0.52</c:v>
                </c:pt>
                <c:pt idx="2038">
                  <c:v>-0.52</c:v>
                </c:pt>
                <c:pt idx="2039">
                  <c:v>-0.5</c:v>
                </c:pt>
                <c:pt idx="2040">
                  <c:v>-0.52</c:v>
                </c:pt>
                <c:pt idx="2041">
                  <c:v>-0.52</c:v>
                </c:pt>
                <c:pt idx="2042">
                  <c:v>-0.52</c:v>
                </c:pt>
                <c:pt idx="2043">
                  <c:v>-0.52</c:v>
                </c:pt>
                <c:pt idx="2044">
                  <c:v>-0.54</c:v>
                </c:pt>
                <c:pt idx="2045">
                  <c:v>-0.54</c:v>
                </c:pt>
                <c:pt idx="2046">
                  <c:v>-0.56000000000000005</c:v>
                </c:pt>
                <c:pt idx="2047">
                  <c:v>-0.54</c:v>
                </c:pt>
                <c:pt idx="2048">
                  <c:v>-0.57999999999999996</c:v>
                </c:pt>
                <c:pt idx="2049">
                  <c:v>-0.56000000000000005</c:v>
                </c:pt>
                <c:pt idx="2050">
                  <c:v>-0.56000000000000005</c:v>
                </c:pt>
                <c:pt idx="2051">
                  <c:v>-0.6</c:v>
                </c:pt>
                <c:pt idx="2052">
                  <c:v>-0.6</c:v>
                </c:pt>
                <c:pt idx="2053">
                  <c:v>-0.57999999999999996</c:v>
                </c:pt>
                <c:pt idx="2054">
                  <c:v>-0.62</c:v>
                </c:pt>
                <c:pt idx="2055">
                  <c:v>-0.6</c:v>
                </c:pt>
                <c:pt idx="2056">
                  <c:v>-0.64</c:v>
                </c:pt>
                <c:pt idx="2057">
                  <c:v>-0.66</c:v>
                </c:pt>
                <c:pt idx="2058">
                  <c:v>-0.64</c:v>
                </c:pt>
                <c:pt idx="2059">
                  <c:v>-0.68</c:v>
                </c:pt>
                <c:pt idx="2060">
                  <c:v>-0.64</c:v>
                </c:pt>
                <c:pt idx="2061">
                  <c:v>-0.68</c:v>
                </c:pt>
                <c:pt idx="2062">
                  <c:v>-0.68</c:v>
                </c:pt>
                <c:pt idx="2063">
                  <c:v>-0.68</c:v>
                </c:pt>
                <c:pt idx="2064">
                  <c:v>-0.7</c:v>
                </c:pt>
                <c:pt idx="2065">
                  <c:v>-0.7</c:v>
                </c:pt>
                <c:pt idx="2066">
                  <c:v>-0.72</c:v>
                </c:pt>
                <c:pt idx="2067">
                  <c:v>-0.74</c:v>
                </c:pt>
                <c:pt idx="2068">
                  <c:v>-0.74</c:v>
                </c:pt>
                <c:pt idx="2069">
                  <c:v>-0.74</c:v>
                </c:pt>
                <c:pt idx="2070">
                  <c:v>-0.78</c:v>
                </c:pt>
                <c:pt idx="2071">
                  <c:v>-0.76</c:v>
                </c:pt>
                <c:pt idx="2072">
                  <c:v>-0.76</c:v>
                </c:pt>
                <c:pt idx="2073">
                  <c:v>-0.78</c:v>
                </c:pt>
                <c:pt idx="2074">
                  <c:v>-0.82</c:v>
                </c:pt>
                <c:pt idx="2075">
                  <c:v>-0.76</c:v>
                </c:pt>
                <c:pt idx="2076">
                  <c:v>-0.78</c:v>
                </c:pt>
                <c:pt idx="2077">
                  <c:v>-0.84</c:v>
                </c:pt>
                <c:pt idx="2078">
                  <c:v>-0.82</c:v>
                </c:pt>
                <c:pt idx="2079">
                  <c:v>-0.78</c:v>
                </c:pt>
                <c:pt idx="2080">
                  <c:v>-0.82</c:v>
                </c:pt>
                <c:pt idx="2081">
                  <c:v>-0.84</c:v>
                </c:pt>
                <c:pt idx="2082">
                  <c:v>-0.82</c:v>
                </c:pt>
                <c:pt idx="2083">
                  <c:v>-0.82</c:v>
                </c:pt>
                <c:pt idx="2084">
                  <c:v>-0.82</c:v>
                </c:pt>
                <c:pt idx="2085">
                  <c:v>-0.82</c:v>
                </c:pt>
                <c:pt idx="2086">
                  <c:v>-0.84</c:v>
                </c:pt>
                <c:pt idx="2087">
                  <c:v>-0.82</c:v>
                </c:pt>
                <c:pt idx="2088">
                  <c:v>-0.86</c:v>
                </c:pt>
                <c:pt idx="2089">
                  <c:v>-0.82</c:v>
                </c:pt>
                <c:pt idx="2090">
                  <c:v>-0.84</c:v>
                </c:pt>
                <c:pt idx="2091">
                  <c:v>-0.82</c:v>
                </c:pt>
                <c:pt idx="2092">
                  <c:v>-0.82</c:v>
                </c:pt>
                <c:pt idx="2093">
                  <c:v>-0.84</c:v>
                </c:pt>
                <c:pt idx="2094">
                  <c:v>-0.84</c:v>
                </c:pt>
                <c:pt idx="2095">
                  <c:v>-0.84</c:v>
                </c:pt>
                <c:pt idx="2096">
                  <c:v>-0.86</c:v>
                </c:pt>
                <c:pt idx="2097">
                  <c:v>-0.84</c:v>
                </c:pt>
                <c:pt idx="2098">
                  <c:v>-0.84</c:v>
                </c:pt>
                <c:pt idx="2099">
                  <c:v>-0.84</c:v>
                </c:pt>
                <c:pt idx="2100">
                  <c:v>-0.82</c:v>
                </c:pt>
                <c:pt idx="2101">
                  <c:v>-0.86</c:v>
                </c:pt>
                <c:pt idx="2102">
                  <c:v>-0.88</c:v>
                </c:pt>
                <c:pt idx="2103">
                  <c:v>-0.84</c:v>
                </c:pt>
                <c:pt idx="2104">
                  <c:v>-0.84</c:v>
                </c:pt>
                <c:pt idx="2105">
                  <c:v>-0.82</c:v>
                </c:pt>
                <c:pt idx="2106">
                  <c:v>-0.84</c:v>
                </c:pt>
                <c:pt idx="2107">
                  <c:v>-0.78</c:v>
                </c:pt>
                <c:pt idx="2108">
                  <c:v>-0.78</c:v>
                </c:pt>
                <c:pt idx="2109">
                  <c:v>-0.8</c:v>
                </c:pt>
                <c:pt idx="2110">
                  <c:v>-0.78</c:v>
                </c:pt>
                <c:pt idx="2111">
                  <c:v>-0.8</c:v>
                </c:pt>
                <c:pt idx="2112">
                  <c:v>-0.8</c:v>
                </c:pt>
                <c:pt idx="2113">
                  <c:v>-0.76</c:v>
                </c:pt>
                <c:pt idx="2114">
                  <c:v>-0.76</c:v>
                </c:pt>
                <c:pt idx="2115">
                  <c:v>-0.74</c:v>
                </c:pt>
                <c:pt idx="2116">
                  <c:v>-0.76</c:v>
                </c:pt>
                <c:pt idx="2117">
                  <c:v>-0.74</c:v>
                </c:pt>
                <c:pt idx="2118">
                  <c:v>-0.72</c:v>
                </c:pt>
                <c:pt idx="2119">
                  <c:v>-0.72</c:v>
                </c:pt>
                <c:pt idx="2120">
                  <c:v>-0.72</c:v>
                </c:pt>
                <c:pt idx="2121">
                  <c:v>-0.74</c:v>
                </c:pt>
                <c:pt idx="2122">
                  <c:v>-0.68</c:v>
                </c:pt>
                <c:pt idx="2123">
                  <c:v>-0.72</c:v>
                </c:pt>
                <c:pt idx="2124">
                  <c:v>-0.66</c:v>
                </c:pt>
                <c:pt idx="2125">
                  <c:v>-0.66</c:v>
                </c:pt>
                <c:pt idx="2126">
                  <c:v>-0.68</c:v>
                </c:pt>
                <c:pt idx="2127">
                  <c:v>-0.64</c:v>
                </c:pt>
                <c:pt idx="2128">
                  <c:v>-0.68</c:v>
                </c:pt>
                <c:pt idx="2129">
                  <c:v>-0.66</c:v>
                </c:pt>
                <c:pt idx="2130">
                  <c:v>-0.64</c:v>
                </c:pt>
                <c:pt idx="2131">
                  <c:v>-0.64</c:v>
                </c:pt>
                <c:pt idx="2132">
                  <c:v>-0.62</c:v>
                </c:pt>
                <c:pt idx="2133">
                  <c:v>-0.64</c:v>
                </c:pt>
                <c:pt idx="2134">
                  <c:v>-0.64</c:v>
                </c:pt>
                <c:pt idx="2135">
                  <c:v>-0.64</c:v>
                </c:pt>
                <c:pt idx="2136">
                  <c:v>-0.64</c:v>
                </c:pt>
                <c:pt idx="2137">
                  <c:v>-0.62</c:v>
                </c:pt>
                <c:pt idx="2138">
                  <c:v>-0.6</c:v>
                </c:pt>
                <c:pt idx="2139">
                  <c:v>-0.62</c:v>
                </c:pt>
                <c:pt idx="2140">
                  <c:v>-0.62</c:v>
                </c:pt>
                <c:pt idx="2141">
                  <c:v>-0.62</c:v>
                </c:pt>
                <c:pt idx="2142">
                  <c:v>-0.62</c:v>
                </c:pt>
                <c:pt idx="2143">
                  <c:v>-0.6</c:v>
                </c:pt>
                <c:pt idx="2144">
                  <c:v>-0.62</c:v>
                </c:pt>
                <c:pt idx="2145">
                  <c:v>-0.62</c:v>
                </c:pt>
                <c:pt idx="2146">
                  <c:v>-0.57999999999999996</c:v>
                </c:pt>
                <c:pt idx="2147">
                  <c:v>-0.62</c:v>
                </c:pt>
                <c:pt idx="2148">
                  <c:v>-0.62</c:v>
                </c:pt>
                <c:pt idx="2149">
                  <c:v>-0.6</c:v>
                </c:pt>
                <c:pt idx="2150">
                  <c:v>-0.6</c:v>
                </c:pt>
                <c:pt idx="2151">
                  <c:v>-0.56000000000000005</c:v>
                </c:pt>
                <c:pt idx="2152">
                  <c:v>-0.57999999999999996</c:v>
                </c:pt>
                <c:pt idx="2153">
                  <c:v>-0.56000000000000005</c:v>
                </c:pt>
                <c:pt idx="2154">
                  <c:v>-0.57999999999999996</c:v>
                </c:pt>
                <c:pt idx="2155">
                  <c:v>-0.56000000000000005</c:v>
                </c:pt>
                <c:pt idx="2156">
                  <c:v>-0.54</c:v>
                </c:pt>
                <c:pt idx="2157">
                  <c:v>-0.54</c:v>
                </c:pt>
                <c:pt idx="2158">
                  <c:v>-0.54</c:v>
                </c:pt>
                <c:pt idx="2159">
                  <c:v>-0.54</c:v>
                </c:pt>
                <c:pt idx="2160">
                  <c:v>-0.52</c:v>
                </c:pt>
                <c:pt idx="2161">
                  <c:v>-0.5</c:v>
                </c:pt>
                <c:pt idx="2162">
                  <c:v>-0.48</c:v>
                </c:pt>
                <c:pt idx="2163">
                  <c:v>-0.48</c:v>
                </c:pt>
                <c:pt idx="2164">
                  <c:v>-0.48</c:v>
                </c:pt>
                <c:pt idx="2165">
                  <c:v>-0.46</c:v>
                </c:pt>
                <c:pt idx="2166">
                  <c:v>-0.46</c:v>
                </c:pt>
                <c:pt idx="2167">
                  <c:v>-0.44</c:v>
                </c:pt>
                <c:pt idx="2168">
                  <c:v>-0.46</c:v>
                </c:pt>
                <c:pt idx="2169">
                  <c:v>-0.44</c:v>
                </c:pt>
                <c:pt idx="2170">
                  <c:v>-0.44</c:v>
                </c:pt>
                <c:pt idx="2171">
                  <c:v>-0.4</c:v>
                </c:pt>
                <c:pt idx="2172">
                  <c:v>-0.42</c:v>
                </c:pt>
                <c:pt idx="2173">
                  <c:v>-0.42</c:v>
                </c:pt>
                <c:pt idx="2174">
                  <c:v>-0.38</c:v>
                </c:pt>
                <c:pt idx="2175">
                  <c:v>-0.36</c:v>
                </c:pt>
                <c:pt idx="2176">
                  <c:v>-0.36</c:v>
                </c:pt>
                <c:pt idx="2177">
                  <c:v>-0.38</c:v>
                </c:pt>
                <c:pt idx="2178">
                  <c:v>-0.38</c:v>
                </c:pt>
                <c:pt idx="2179">
                  <c:v>-0.34</c:v>
                </c:pt>
                <c:pt idx="2180">
                  <c:v>-0.38</c:v>
                </c:pt>
                <c:pt idx="2181">
                  <c:v>-0.36</c:v>
                </c:pt>
                <c:pt idx="2182">
                  <c:v>-0.36</c:v>
                </c:pt>
                <c:pt idx="2183">
                  <c:v>-0.34</c:v>
                </c:pt>
                <c:pt idx="2184">
                  <c:v>-0.32</c:v>
                </c:pt>
                <c:pt idx="2185">
                  <c:v>-0.36</c:v>
                </c:pt>
                <c:pt idx="2186">
                  <c:v>-0.32</c:v>
                </c:pt>
                <c:pt idx="2187">
                  <c:v>-0.32</c:v>
                </c:pt>
                <c:pt idx="2188">
                  <c:v>-0.32</c:v>
                </c:pt>
                <c:pt idx="2189">
                  <c:v>-0.34</c:v>
                </c:pt>
                <c:pt idx="2190">
                  <c:v>-0.32</c:v>
                </c:pt>
                <c:pt idx="2191">
                  <c:v>-0.32</c:v>
                </c:pt>
                <c:pt idx="2192">
                  <c:v>-0.3</c:v>
                </c:pt>
                <c:pt idx="2193">
                  <c:v>-0.3</c:v>
                </c:pt>
                <c:pt idx="2194">
                  <c:v>-0.3</c:v>
                </c:pt>
                <c:pt idx="2195">
                  <c:v>-0.3</c:v>
                </c:pt>
                <c:pt idx="2196">
                  <c:v>-0.32</c:v>
                </c:pt>
                <c:pt idx="2197">
                  <c:v>-0.3</c:v>
                </c:pt>
                <c:pt idx="2198">
                  <c:v>-0.3</c:v>
                </c:pt>
                <c:pt idx="2199">
                  <c:v>-0.28000000000000003</c:v>
                </c:pt>
                <c:pt idx="2200">
                  <c:v>-0.3</c:v>
                </c:pt>
                <c:pt idx="2201">
                  <c:v>-0.26</c:v>
                </c:pt>
                <c:pt idx="2202">
                  <c:v>-0.28000000000000003</c:v>
                </c:pt>
                <c:pt idx="2203">
                  <c:v>-0.3</c:v>
                </c:pt>
                <c:pt idx="2204">
                  <c:v>-0.24</c:v>
                </c:pt>
                <c:pt idx="2205">
                  <c:v>-0.28000000000000003</c:v>
                </c:pt>
                <c:pt idx="2206">
                  <c:v>-0.24</c:v>
                </c:pt>
                <c:pt idx="2207">
                  <c:v>-0.26</c:v>
                </c:pt>
                <c:pt idx="2208">
                  <c:v>-0.24</c:v>
                </c:pt>
                <c:pt idx="2209">
                  <c:v>-0.22</c:v>
                </c:pt>
                <c:pt idx="2210">
                  <c:v>-0.22</c:v>
                </c:pt>
                <c:pt idx="2211">
                  <c:v>-0.22</c:v>
                </c:pt>
                <c:pt idx="2212">
                  <c:v>-0.18</c:v>
                </c:pt>
                <c:pt idx="2213">
                  <c:v>-0.16</c:v>
                </c:pt>
                <c:pt idx="2214">
                  <c:v>-0.16</c:v>
                </c:pt>
                <c:pt idx="2215">
                  <c:v>-0.16</c:v>
                </c:pt>
                <c:pt idx="2216">
                  <c:v>-0.14000000000000001</c:v>
                </c:pt>
                <c:pt idx="2217">
                  <c:v>-0.12</c:v>
                </c:pt>
                <c:pt idx="2218">
                  <c:v>-0.12</c:v>
                </c:pt>
                <c:pt idx="2219">
                  <c:v>-0.08</c:v>
                </c:pt>
                <c:pt idx="2220">
                  <c:v>-0.1</c:v>
                </c:pt>
                <c:pt idx="2221">
                  <c:v>-0.04</c:v>
                </c:pt>
                <c:pt idx="2222">
                  <c:v>-0.08</c:v>
                </c:pt>
                <c:pt idx="2223">
                  <c:v>-0.04</c:v>
                </c:pt>
                <c:pt idx="2224">
                  <c:v>-0.02</c:v>
                </c:pt>
                <c:pt idx="2225">
                  <c:v>0</c:v>
                </c:pt>
                <c:pt idx="2226">
                  <c:v>0</c:v>
                </c:pt>
                <c:pt idx="2227">
                  <c:v>0</c:v>
                </c:pt>
                <c:pt idx="2228">
                  <c:v>0.02</c:v>
                </c:pt>
                <c:pt idx="2229">
                  <c:v>0.04</c:v>
                </c:pt>
                <c:pt idx="2230">
                  <c:v>0.04</c:v>
                </c:pt>
                <c:pt idx="2231">
                  <c:v>0.06</c:v>
                </c:pt>
                <c:pt idx="2232">
                  <c:v>0.08</c:v>
                </c:pt>
                <c:pt idx="2233">
                  <c:v>0.06</c:v>
                </c:pt>
                <c:pt idx="2234">
                  <c:v>0.06</c:v>
                </c:pt>
                <c:pt idx="2235">
                  <c:v>0.08</c:v>
                </c:pt>
                <c:pt idx="2236">
                  <c:v>0.08</c:v>
                </c:pt>
                <c:pt idx="2237">
                  <c:v>0.08</c:v>
                </c:pt>
                <c:pt idx="2238">
                  <c:v>0.08</c:v>
                </c:pt>
                <c:pt idx="2239">
                  <c:v>0.12</c:v>
                </c:pt>
                <c:pt idx="2240">
                  <c:v>0.12</c:v>
                </c:pt>
                <c:pt idx="2241">
                  <c:v>0.14000000000000001</c:v>
                </c:pt>
                <c:pt idx="2242">
                  <c:v>0.12</c:v>
                </c:pt>
                <c:pt idx="2243">
                  <c:v>0.14000000000000001</c:v>
                </c:pt>
                <c:pt idx="2244">
                  <c:v>0.14000000000000001</c:v>
                </c:pt>
                <c:pt idx="2245">
                  <c:v>0.12</c:v>
                </c:pt>
                <c:pt idx="2246">
                  <c:v>0.14000000000000001</c:v>
                </c:pt>
                <c:pt idx="2247">
                  <c:v>0.16</c:v>
                </c:pt>
                <c:pt idx="2248">
                  <c:v>0.14000000000000001</c:v>
                </c:pt>
                <c:pt idx="2249">
                  <c:v>0.14000000000000001</c:v>
                </c:pt>
                <c:pt idx="2250">
                  <c:v>0.2</c:v>
                </c:pt>
                <c:pt idx="2251">
                  <c:v>0.18</c:v>
                </c:pt>
                <c:pt idx="2252">
                  <c:v>0.18</c:v>
                </c:pt>
                <c:pt idx="2253">
                  <c:v>0.22</c:v>
                </c:pt>
                <c:pt idx="2254">
                  <c:v>0.2</c:v>
                </c:pt>
                <c:pt idx="2255">
                  <c:v>0.18</c:v>
                </c:pt>
                <c:pt idx="2256">
                  <c:v>0.2</c:v>
                </c:pt>
                <c:pt idx="2257">
                  <c:v>0.2</c:v>
                </c:pt>
                <c:pt idx="2258">
                  <c:v>0.22</c:v>
                </c:pt>
                <c:pt idx="2259">
                  <c:v>0.24</c:v>
                </c:pt>
                <c:pt idx="2260">
                  <c:v>0.26</c:v>
                </c:pt>
                <c:pt idx="2261">
                  <c:v>0.28000000000000003</c:v>
                </c:pt>
                <c:pt idx="2262">
                  <c:v>0.28000000000000003</c:v>
                </c:pt>
                <c:pt idx="2263">
                  <c:v>0.3</c:v>
                </c:pt>
                <c:pt idx="2264">
                  <c:v>0.32</c:v>
                </c:pt>
                <c:pt idx="2265">
                  <c:v>0.34</c:v>
                </c:pt>
                <c:pt idx="2266">
                  <c:v>0.34</c:v>
                </c:pt>
                <c:pt idx="2267">
                  <c:v>0.36</c:v>
                </c:pt>
                <c:pt idx="2268">
                  <c:v>0.34</c:v>
                </c:pt>
                <c:pt idx="2269">
                  <c:v>0.38</c:v>
                </c:pt>
                <c:pt idx="2270">
                  <c:v>0.4</c:v>
                </c:pt>
                <c:pt idx="2271">
                  <c:v>0.44</c:v>
                </c:pt>
                <c:pt idx="2272">
                  <c:v>0.42</c:v>
                </c:pt>
                <c:pt idx="2273">
                  <c:v>0.44</c:v>
                </c:pt>
                <c:pt idx="2274">
                  <c:v>0.46</c:v>
                </c:pt>
                <c:pt idx="2275">
                  <c:v>0.46</c:v>
                </c:pt>
                <c:pt idx="2276">
                  <c:v>0.46</c:v>
                </c:pt>
                <c:pt idx="2277">
                  <c:v>0.48</c:v>
                </c:pt>
                <c:pt idx="2278">
                  <c:v>0.5</c:v>
                </c:pt>
                <c:pt idx="2279">
                  <c:v>0.52</c:v>
                </c:pt>
                <c:pt idx="2280">
                  <c:v>0.52</c:v>
                </c:pt>
                <c:pt idx="2281">
                  <c:v>0.54</c:v>
                </c:pt>
                <c:pt idx="2282">
                  <c:v>0.54</c:v>
                </c:pt>
                <c:pt idx="2283">
                  <c:v>0.54</c:v>
                </c:pt>
                <c:pt idx="2284">
                  <c:v>0.54</c:v>
                </c:pt>
                <c:pt idx="2285">
                  <c:v>0.56000000000000005</c:v>
                </c:pt>
                <c:pt idx="2286">
                  <c:v>0.6</c:v>
                </c:pt>
                <c:pt idx="2287">
                  <c:v>0.57999999999999996</c:v>
                </c:pt>
                <c:pt idx="2288">
                  <c:v>0.62</c:v>
                </c:pt>
                <c:pt idx="2289">
                  <c:v>0.57999999999999996</c:v>
                </c:pt>
                <c:pt idx="2290">
                  <c:v>0.62</c:v>
                </c:pt>
                <c:pt idx="2291">
                  <c:v>0.62</c:v>
                </c:pt>
                <c:pt idx="2292">
                  <c:v>0.62</c:v>
                </c:pt>
                <c:pt idx="2293">
                  <c:v>0.62</c:v>
                </c:pt>
                <c:pt idx="2294">
                  <c:v>0.62</c:v>
                </c:pt>
                <c:pt idx="2295">
                  <c:v>0.62</c:v>
                </c:pt>
                <c:pt idx="2296">
                  <c:v>0.62</c:v>
                </c:pt>
                <c:pt idx="2297">
                  <c:v>0.66</c:v>
                </c:pt>
                <c:pt idx="2298">
                  <c:v>0.62</c:v>
                </c:pt>
                <c:pt idx="2299">
                  <c:v>0.68</c:v>
                </c:pt>
                <c:pt idx="2300">
                  <c:v>0.68</c:v>
                </c:pt>
                <c:pt idx="2301">
                  <c:v>0.68</c:v>
                </c:pt>
                <c:pt idx="2302">
                  <c:v>0.64</c:v>
                </c:pt>
                <c:pt idx="2303">
                  <c:v>0.64</c:v>
                </c:pt>
                <c:pt idx="2304">
                  <c:v>0.64</c:v>
                </c:pt>
                <c:pt idx="2305">
                  <c:v>0.7</c:v>
                </c:pt>
                <c:pt idx="2306">
                  <c:v>0.68</c:v>
                </c:pt>
                <c:pt idx="2307">
                  <c:v>0.68</c:v>
                </c:pt>
                <c:pt idx="2308">
                  <c:v>0.68</c:v>
                </c:pt>
                <c:pt idx="2309">
                  <c:v>0.64</c:v>
                </c:pt>
                <c:pt idx="2310">
                  <c:v>0.66</c:v>
                </c:pt>
                <c:pt idx="2311">
                  <c:v>0.66</c:v>
                </c:pt>
                <c:pt idx="2312">
                  <c:v>0.68</c:v>
                </c:pt>
                <c:pt idx="2313">
                  <c:v>0.68</c:v>
                </c:pt>
                <c:pt idx="2314">
                  <c:v>0.68</c:v>
                </c:pt>
                <c:pt idx="2315">
                  <c:v>0.66</c:v>
                </c:pt>
                <c:pt idx="2316">
                  <c:v>0.68</c:v>
                </c:pt>
                <c:pt idx="2317">
                  <c:v>0.66</c:v>
                </c:pt>
                <c:pt idx="2318">
                  <c:v>0.7</c:v>
                </c:pt>
                <c:pt idx="2319">
                  <c:v>0.64</c:v>
                </c:pt>
                <c:pt idx="2320">
                  <c:v>0.66</c:v>
                </c:pt>
                <c:pt idx="2321">
                  <c:v>0.7</c:v>
                </c:pt>
                <c:pt idx="2322">
                  <c:v>0.68</c:v>
                </c:pt>
                <c:pt idx="2323">
                  <c:v>0.72</c:v>
                </c:pt>
                <c:pt idx="2324">
                  <c:v>0.68</c:v>
                </c:pt>
                <c:pt idx="2325">
                  <c:v>0.68</c:v>
                </c:pt>
                <c:pt idx="2326">
                  <c:v>0.7</c:v>
                </c:pt>
                <c:pt idx="2327">
                  <c:v>0.68</c:v>
                </c:pt>
                <c:pt idx="2328">
                  <c:v>0.72</c:v>
                </c:pt>
                <c:pt idx="2329">
                  <c:v>0.7</c:v>
                </c:pt>
                <c:pt idx="2330">
                  <c:v>0.68</c:v>
                </c:pt>
                <c:pt idx="2331">
                  <c:v>0.68</c:v>
                </c:pt>
                <c:pt idx="2332">
                  <c:v>0.7</c:v>
                </c:pt>
                <c:pt idx="2333">
                  <c:v>0.7</c:v>
                </c:pt>
                <c:pt idx="2334">
                  <c:v>0.7</c:v>
                </c:pt>
                <c:pt idx="2335">
                  <c:v>0.7</c:v>
                </c:pt>
                <c:pt idx="2336">
                  <c:v>0.68</c:v>
                </c:pt>
                <c:pt idx="2337">
                  <c:v>0.72</c:v>
                </c:pt>
                <c:pt idx="2338">
                  <c:v>0.7</c:v>
                </c:pt>
                <c:pt idx="2339">
                  <c:v>0.7</c:v>
                </c:pt>
                <c:pt idx="2340">
                  <c:v>0.7</c:v>
                </c:pt>
                <c:pt idx="2341">
                  <c:v>0.7</c:v>
                </c:pt>
                <c:pt idx="2342">
                  <c:v>0.7</c:v>
                </c:pt>
                <c:pt idx="2343">
                  <c:v>0.7</c:v>
                </c:pt>
                <c:pt idx="2344">
                  <c:v>0.7</c:v>
                </c:pt>
                <c:pt idx="2345">
                  <c:v>0.72</c:v>
                </c:pt>
                <c:pt idx="2346">
                  <c:v>0.74</c:v>
                </c:pt>
                <c:pt idx="2347">
                  <c:v>0.72</c:v>
                </c:pt>
                <c:pt idx="2348">
                  <c:v>0.7</c:v>
                </c:pt>
                <c:pt idx="2349">
                  <c:v>0.68</c:v>
                </c:pt>
                <c:pt idx="2350">
                  <c:v>0.7</c:v>
                </c:pt>
                <c:pt idx="2351">
                  <c:v>0.72</c:v>
                </c:pt>
                <c:pt idx="2352">
                  <c:v>0.74</c:v>
                </c:pt>
                <c:pt idx="2353">
                  <c:v>0.7</c:v>
                </c:pt>
                <c:pt idx="2354">
                  <c:v>0.72</c:v>
                </c:pt>
                <c:pt idx="2355">
                  <c:v>0.7</c:v>
                </c:pt>
                <c:pt idx="2356">
                  <c:v>0.7</c:v>
                </c:pt>
                <c:pt idx="2357">
                  <c:v>0.7</c:v>
                </c:pt>
                <c:pt idx="2358">
                  <c:v>0.72</c:v>
                </c:pt>
                <c:pt idx="2359">
                  <c:v>0.74</c:v>
                </c:pt>
                <c:pt idx="2360">
                  <c:v>0.72</c:v>
                </c:pt>
                <c:pt idx="2361">
                  <c:v>0.72</c:v>
                </c:pt>
                <c:pt idx="2362">
                  <c:v>0.7</c:v>
                </c:pt>
                <c:pt idx="2363">
                  <c:v>0.7</c:v>
                </c:pt>
                <c:pt idx="2364">
                  <c:v>0.72</c:v>
                </c:pt>
                <c:pt idx="2365">
                  <c:v>0.72</c:v>
                </c:pt>
                <c:pt idx="2366">
                  <c:v>0.72</c:v>
                </c:pt>
                <c:pt idx="2367">
                  <c:v>0.68</c:v>
                </c:pt>
                <c:pt idx="2368">
                  <c:v>0.7</c:v>
                </c:pt>
                <c:pt idx="2369">
                  <c:v>0.7</c:v>
                </c:pt>
                <c:pt idx="2370">
                  <c:v>0.7</c:v>
                </c:pt>
                <c:pt idx="2371">
                  <c:v>0.7</c:v>
                </c:pt>
                <c:pt idx="2372">
                  <c:v>0.7</c:v>
                </c:pt>
                <c:pt idx="2373">
                  <c:v>0.72</c:v>
                </c:pt>
                <c:pt idx="2374">
                  <c:v>0.7</c:v>
                </c:pt>
                <c:pt idx="2375">
                  <c:v>0.68</c:v>
                </c:pt>
                <c:pt idx="2376">
                  <c:v>0.72</c:v>
                </c:pt>
                <c:pt idx="2377">
                  <c:v>0.7</c:v>
                </c:pt>
                <c:pt idx="2378">
                  <c:v>0.7</c:v>
                </c:pt>
                <c:pt idx="2379">
                  <c:v>0.72</c:v>
                </c:pt>
                <c:pt idx="2380">
                  <c:v>0.74</c:v>
                </c:pt>
                <c:pt idx="2381">
                  <c:v>0.68</c:v>
                </c:pt>
                <c:pt idx="2382">
                  <c:v>0.72</c:v>
                </c:pt>
                <c:pt idx="2383">
                  <c:v>0.7</c:v>
                </c:pt>
                <c:pt idx="2384">
                  <c:v>0.72</c:v>
                </c:pt>
                <c:pt idx="2385">
                  <c:v>0.74</c:v>
                </c:pt>
                <c:pt idx="2386">
                  <c:v>0.72</c:v>
                </c:pt>
                <c:pt idx="2387">
                  <c:v>0.7</c:v>
                </c:pt>
                <c:pt idx="2388">
                  <c:v>0.68</c:v>
                </c:pt>
                <c:pt idx="2389">
                  <c:v>0.74</c:v>
                </c:pt>
                <c:pt idx="2390">
                  <c:v>0.74</c:v>
                </c:pt>
                <c:pt idx="2391">
                  <c:v>0.7</c:v>
                </c:pt>
                <c:pt idx="2392">
                  <c:v>0.72</c:v>
                </c:pt>
                <c:pt idx="2393">
                  <c:v>0.72</c:v>
                </c:pt>
                <c:pt idx="2394">
                  <c:v>0.72</c:v>
                </c:pt>
                <c:pt idx="2395">
                  <c:v>0.7</c:v>
                </c:pt>
                <c:pt idx="2396">
                  <c:v>0.72</c:v>
                </c:pt>
                <c:pt idx="2397">
                  <c:v>0.72</c:v>
                </c:pt>
                <c:pt idx="2398">
                  <c:v>0.72</c:v>
                </c:pt>
                <c:pt idx="2399">
                  <c:v>0.7</c:v>
                </c:pt>
                <c:pt idx="2400">
                  <c:v>0.7</c:v>
                </c:pt>
                <c:pt idx="2401">
                  <c:v>0.7</c:v>
                </c:pt>
                <c:pt idx="2402">
                  <c:v>0.72</c:v>
                </c:pt>
                <c:pt idx="2403">
                  <c:v>0.7</c:v>
                </c:pt>
                <c:pt idx="2404">
                  <c:v>0.72</c:v>
                </c:pt>
                <c:pt idx="2405">
                  <c:v>0.7</c:v>
                </c:pt>
                <c:pt idx="2406">
                  <c:v>0.68</c:v>
                </c:pt>
                <c:pt idx="2407">
                  <c:v>0.7</c:v>
                </c:pt>
                <c:pt idx="2408">
                  <c:v>0.74</c:v>
                </c:pt>
                <c:pt idx="2409">
                  <c:v>0.7</c:v>
                </c:pt>
                <c:pt idx="2410">
                  <c:v>0.7</c:v>
                </c:pt>
                <c:pt idx="2411">
                  <c:v>0.7</c:v>
                </c:pt>
                <c:pt idx="2412">
                  <c:v>0.7</c:v>
                </c:pt>
                <c:pt idx="2413">
                  <c:v>0.7</c:v>
                </c:pt>
                <c:pt idx="2414">
                  <c:v>0.66</c:v>
                </c:pt>
                <c:pt idx="2415">
                  <c:v>0.7</c:v>
                </c:pt>
                <c:pt idx="2416">
                  <c:v>0.68</c:v>
                </c:pt>
                <c:pt idx="2417">
                  <c:v>0.68</c:v>
                </c:pt>
                <c:pt idx="2418">
                  <c:v>0.64</c:v>
                </c:pt>
                <c:pt idx="2419">
                  <c:v>0.64</c:v>
                </c:pt>
                <c:pt idx="2420">
                  <c:v>0.62</c:v>
                </c:pt>
                <c:pt idx="2421">
                  <c:v>0.62</c:v>
                </c:pt>
                <c:pt idx="2422">
                  <c:v>0.6</c:v>
                </c:pt>
                <c:pt idx="2423">
                  <c:v>0.62</c:v>
                </c:pt>
                <c:pt idx="2424">
                  <c:v>0.57999999999999996</c:v>
                </c:pt>
                <c:pt idx="2425">
                  <c:v>0.56000000000000005</c:v>
                </c:pt>
                <c:pt idx="2426">
                  <c:v>0.52</c:v>
                </c:pt>
                <c:pt idx="2427">
                  <c:v>0.54</c:v>
                </c:pt>
                <c:pt idx="2428">
                  <c:v>0.52</c:v>
                </c:pt>
                <c:pt idx="2429">
                  <c:v>0.5</c:v>
                </c:pt>
                <c:pt idx="2430">
                  <c:v>0.5</c:v>
                </c:pt>
                <c:pt idx="2431">
                  <c:v>0.48</c:v>
                </c:pt>
                <c:pt idx="2432">
                  <c:v>0.48</c:v>
                </c:pt>
                <c:pt idx="2433">
                  <c:v>0.46</c:v>
                </c:pt>
                <c:pt idx="2434">
                  <c:v>0.42</c:v>
                </c:pt>
                <c:pt idx="2435">
                  <c:v>0.42</c:v>
                </c:pt>
                <c:pt idx="2436">
                  <c:v>0.42</c:v>
                </c:pt>
                <c:pt idx="2437">
                  <c:v>0.4</c:v>
                </c:pt>
                <c:pt idx="2438">
                  <c:v>0.4</c:v>
                </c:pt>
                <c:pt idx="2439">
                  <c:v>0.4</c:v>
                </c:pt>
                <c:pt idx="2440">
                  <c:v>0.38</c:v>
                </c:pt>
                <c:pt idx="2441">
                  <c:v>0.38</c:v>
                </c:pt>
                <c:pt idx="2442">
                  <c:v>0.4</c:v>
                </c:pt>
                <c:pt idx="2443">
                  <c:v>0.36</c:v>
                </c:pt>
                <c:pt idx="2444">
                  <c:v>0.38</c:v>
                </c:pt>
                <c:pt idx="2445">
                  <c:v>0.34</c:v>
                </c:pt>
                <c:pt idx="2446">
                  <c:v>0.34</c:v>
                </c:pt>
                <c:pt idx="2447">
                  <c:v>0.34</c:v>
                </c:pt>
                <c:pt idx="2448">
                  <c:v>0.3</c:v>
                </c:pt>
                <c:pt idx="2449">
                  <c:v>0.32</c:v>
                </c:pt>
                <c:pt idx="2450">
                  <c:v>0.32</c:v>
                </c:pt>
                <c:pt idx="2451">
                  <c:v>0.32</c:v>
                </c:pt>
                <c:pt idx="2452">
                  <c:v>0.34</c:v>
                </c:pt>
                <c:pt idx="2453">
                  <c:v>0.28000000000000003</c:v>
                </c:pt>
                <c:pt idx="2454">
                  <c:v>0.3</c:v>
                </c:pt>
                <c:pt idx="2455">
                  <c:v>0.3</c:v>
                </c:pt>
                <c:pt idx="2456">
                  <c:v>0.28000000000000003</c:v>
                </c:pt>
                <c:pt idx="2457">
                  <c:v>0.26</c:v>
                </c:pt>
                <c:pt idx="2458">
                  <c:v>0.26</c:v>
                </c:pt>
                <c:pt idx="2459">
                  <c:v>0.3</c:v>
                </c:pt>
                <c:pt idx="2460">
                  <c:v>0.28000000000000003</c:v>
                </c:pt>
                <c:pt idx="2461">
                  <c:v>0.26</c:v>
                </c:pt>
                <c:pt idx="2462">
                  <c:v>0.24</c:v>
                </c:pt>
                <c:pt idx="2463">
                  <c:v>0.24</c:v>
                </c:pt>
                <c:pt idx="2464">
                  <c:v>0.26</c:v>
                </c:pt>
                <c:pt idx="2465">
                  <c:v>0.22</c:v>
                </c:pt>
                <c:pt idx="2466">
                  <c:v>0.22</c:v>
                </c:pt>
                <c:pt idx="2467">
                  <c:v>0.2</c:v>
                </c:pt>
                <c:pt idx="2468">
                  <c:v>0.18</c:v>
                </c:pt>
                <c:pt idx="2469">
                  <c:v>0.18</c:v>
                </c:pt>
                <c:pt idx="2470">
                  <c:v>0.14000000000000001</c:v>
                </c:pt>
                <c:pt idx="2471">
                  <c:v>0.16</c:v>
                </c:pt>
                <c:pt idx="2472">
                  <c:v>0.16</c:v>
                </c:pt>
                <c:pt idx="2473">
                  <c:v>0.14000000000000001</c:v>
                </c:pt>
                <c:pt idx="2474">
                  <c:v>0.1</c:v>
                </c:pt>
                <c:pt idx="2475">
                  <c:v>0.1</c:v>
                </c:pt>
                <c:pt idx="2476">
                  <c:v>0.08</c:v>
                </c:pt>
                <c:pt idx="2477">
                  <c:v>0.06</c:v>
                </c:pt>
                <c:pt idx="2478">
                  <c:v>0.06</c:v>
                </c:pt>
                <c:pt idx="2479">
                  <c:v>0.04</c:v>
                </c:pt>
                <c:pt idx="2480">
                  <c:v>0</c:v>
                </c:pt>
                <c:pt idx="2481">
                  <c:v>0</c:v>
                </c:pt>
                <c:pt idx="2482">
                  <c:v>-0.02</c:v>
                </c:pt>
                <c:pt idx="2483">
                  <c:v>-0.04</c:v>
                </c:pt>
                <c:pt idx="2484">
                  <c:v>-0.06</c:v>
                </c:pt>
                <c:pt idx="2485">
                  <c:v>-0.06</c:v>
                </c:pt>
                <c:pt idx="2486">
                  <c:v>-0.08</c:v>
                </c:pt>
                <c:pt idx="2487">
                  <c:v>-0.08</c:v>
                </c:pt>
                <c:pt idx="2488">
                  <c:v>-0.08</c:v>
                </c:pt>
                <c:pt idx="2489">
                  <c:v>-0.1</c:v>
                </c:pt>
                <c:pt idx="2490">
                  <c:v>-0.1</c:v>
                </c:pt>
                <c:pt idx="2491">
                  <c:v>-0.1</c:v>
                </c:pt>
                <c:pt idx="2492">
                  <c:v>-0.08</c:v>
                </c:pt>
                <c:pt idx="2493">
                  <c:v>-0.14000000000000001</c:v>
                </c:pt>
                <c:pt idx="2494">
                  <c:v>-0.12</c:v>
                </c:pt>
                <c:pt idx="2495">
                  <c:v>-0.16</c:v>
                </c:pt>
                <c:pt idx="2496">
                  <c:v>-0.14000000000000001</c:v>
                </c:pt>
                <c:pt idx="2497">
                  <c:v>-0.14000000000000001</c:v>
                </c:pt>
                <c:pt idx="2498">
                  <c:v>-0.16</c:v>
                </c:pt>
                <c:pt idx="2499">
                  <c:v>-0.16</c:v>
                </c:pt>
              </c:numCache>
            </c:numRef>
          </c:val>
          <c:smooth val="0"/>
        </c:ser>
        <c:dLbls>
          <c:showLegendKey val="0"/>
          <c:showVal val="0"/>
          <c:showCatName val="0"/>
          <c:showSerName val="0"/>
          <c:showPercent val="0"/>
          <c:showBubbleSize val="0"/>
        </c:dLbls>
        <c:marker val="1"/>
        <c:smooth val="0"/>
        <c:axId val="105493632"/>
        <c:axId val="105495552"/>
      </c:lineChart>
      <c:catAx>
        <c:axId val="105493632"/>
        <c:scaling>
          <c:orientation val="minMax"/>
        </c:scaling>
        <c:delete val="0"/>
        <c:axPos val="b"/>
        <c:title>
          <c:tx>
            <c:rich>
              <a:bodyPr/>
              <a:lstStyle/>
              <a:p>
                <a:pPr>
                  <a:defRPr b="0">
                    <a:latin typeface="CMU Serif" pitchFamily="50" charset="0"/>
                    <a:ea typeface="CMU Serif" pitchFamily="50" charset="0"/>
                    <a:cs typeface="CMU Serif" pitchFamily="50" charset="0"/>
                  </a:defRPr>
                </a:pPr>
                <a:r>
                  <a:rPr lang="en-GB" b="0">
                    <a:latin typeface="CMU Serif" pitchFamily="50" charset="0"/>
                    <a:ea typeface="CMU Serif" pitchFamily="50" charset="0"/>
                    <a:cs typeface="CMU Serif" pitchFamily="50" charset="0"/>
                  </a:rPr>
                  <a:t>Time (µs)</a:t>
                </a:r>
              </a:p>
            </c:rich>
          </c:tx>
          <c:layout/>
          <c:overlay val="0"/>
        </c:title>
        <c:numFmt formatCode="0.00" sourceLinked="1"/>
        <c:majorTickMark val="out"/>
        <c:minorTickMark val="none"/>
        <c:tickLblPos val="nextTo"/>
        <c:txPr>
          <a:bodyPr/>
          <a:lstStyle/>
          <a:p>
            <a:pPr>
              <a:defRPr b="0">
                <a:latin typeface="CMU Serif" pitchFamily="50" charset="0"/>
                <a:ea typeface="CMU Serif" pitchFamily="50" charset="0"/>
                <a:cs typeface="CMU Serif" pitchFamily="50" charset="0"/>
              </a:defRPr>
            </a:pPr>
            <a:endParaRPr lang="en-US"/>
          </a:p>
        </c:txPr>
        <c:crossAx val="105495552"/>
        <c:crosses val="autoZero"/>
        <c:auto val="1"/>
        <c:lblAlgn val="ctr"/>
        <c:lblOffset val="100"/>
        <c:tickLblSkip val="500"/>
        <c:tickMarkSkip val="250"/>
        <c:noMultiLvlLbl val="0"/>
      </c:catAx>
      <c:valAx>
        <c:axId val="105495552"/>
        <c:scaling>
          <c:orientation val="minMax"/>
        </c:scaling>
        <c:delete val="0"/>
        <c:axPos val="l"/>
        <c:majorGridlines/>
        <c:title>
          <c:tx>
            <c:rich>
              <a:bodyPr rot="-5400000" vert="horz"/>
              <a:lstStyle/>
              <a:p>
                <a:pPr>
                  <a:defRPr b="0">
                    <a:latin typeface="CMU Serif" pitchFamily="50" charset="0"/>
                    <a:ea typeface="CMU Serif" pitchFamily="50" charset="0"/>
                    <a:cs typeface="CMU Serif" pitchFamily="50" charset="0"/>
                  </a:defRPr>
                </a:pPr>
                <a:r>
                  <a:rPr lang="en-GB" b="0">
                    <a:latin typeface="CMU Serif" pitchFamily="50" charset="0"/>
                    <a:ea typeface="CMU Serif" pitchFamily="50" charset="0"/>
                    <a:cs typeface="CMU Serif" pitchFamily="50" charset="0"/>
                  </a:rPr>
                  <a:t>Amplitude (V)</a:t>
                </a:r>
              </a:p>
            </c:rich>
          </c:tx>
          <c:layout/>
          <c:overlay val="0"/>
        </c:title>
        <c:numFmt formatCode="0.0" sourceLinked="0"/>
        <c:majorTickMark val="out"/>
        <c:minorTickMark val="none"/>
        <c:tickLblPos val="nextTo"/>
        <c:txPr>
          <a:bodyPr/>
          <a:lstStyle/>
          <a:p>
            <a:pPr>
              <a:defRPr>
                <a:latin typeface="CMU Serif" pitchFamily="50" charset="0"/>
                <a:ea typeface="CMU Serif" pitchFamily="50" charset="0"/>
                <a:cs typeface="CMU Serif" pitchFamily="50" charset="0"/>
              </a:defRPr>
            </a:pPr>
            <a:endParaRPr lang="en-US"/>
          </a:p>
        </c:txPr>
        <c:crossAx val="10549363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F0009CH1!$G$1</c:f>
              <c:strCache>
                <c:ptCount val="1"/>
                <c:pt idx="0">
                  <c:v>Collected Data</c:v>
                </c:pt>
              </c:strCache>
            </c:strRef>
          </c:tx>
          <c:marker>
            <c:symbol val="none"/>
          </c:marker>
          <c:cat>
            <c:numRef>
              <c:f>F0009CH1!$D$1:$D$2500</c:f>
              <c:numCache>
                <c:formatCode>General</c:formatCode>
                <c:ptCount val="2500"/>
                <c:pt idx="0">
                  <c:v>0</c:v>
                </c:pt>
                <c:pt idx="1">
                  <c:v>1.9999999999993981E-3</c:v>
                </c:pt>
                <c:pt idx="2">
                  <c:v>3.9999999999996635E-3</c:v>
                </c:pt>
                <c:pt idx="3">
                  <c:v>5.999999999999929E-3</c:v>
                </c:pt>
                <c:pt idx="4">
                  <c:v>7.9999999999993271E-3</c:v>
                </c:pt>
                <c:pt idx="5">
                  <c:v>9.9999999999995925E-3</c:v>
                </c:pt>
                <c:pt idx="6">
                  <c:v>1.1999999999999858E-2</c:v>
                </c:pt>
                <c:pt idx="7">
                  <c:v>1.3999999999999256E-2</c:v>
                </c:pt>
                <c:pt idx="8">
                  <c:v>1.5999999999999522E-2</c:v>
                </c:pt>
                <c:pt idx="9">
                  <c:v>1.7999999999999787E-2</c:v>
                </c:pt>
                <c:pt idx="10">
                  <c:v>2.0000000000000052E-2</c:v>
                </c:pt>
                <c:pt idx="11">
                  <c:v>2.1999999999999451E-2</c:v>
                </c:pt>
                <c:pt idx="12">
                  <c:v>2.3999999999999716E-2</c:v>
                </c:pt>
                <c:pt idx="13">
                  <c:v>2.5999999999999981E-2</c:v>
                </c:pt>
                <c:pt idx="14">
                  <c:v>2.799999999999938E-2</c:v>
                </c:pt>
                <c:pt idx="15">
                  <c:v>2.9999999999999645E-2</c:v>
                </c:pt>
                <c:pt idx="16">
                  <c:v>3.199999999999991E-2</c:v>
                </c:pt>
                <c:pt idx="17">
                  <c:v>3.3999999999999309E-2</c:v>
                </c:pt>
                <c:pt idx="18">
                  <c:v>3.5999999999999574E-2</c:v>
                </c:pt>
                <c:pt idx="19">
                  <c:v>3.7999999999999839E-2</c:v>
                </c:pt>
                <c:pt idx="20">
                  <c:v>3.9999999999999238E-2</c:v>
                </c:pt>
                <c:pt idx="21">
                  <c:v>4.1999999999999503E-2</c:v>
                </c:pt>
                <c:pt idx="22">
                  <c:v>4.3999999999999768E-2</c:v>
                </c:pt>
                <c:pt idx="23">
                  <c:v>4.6000000000000034E-2</c:v>
                </c:pt>
                <c:pt idx="24">
                  <c:v>4.7999999999999432E-2</c:v>
                </c:pt>
                <c:pt idx="25">
                  <c:v>4.9999999999999697E-2</c:v>
                </c:pt>
                <c:pt idx="26">
                  <c:v>5.1999999999999963E-2</c:v>
                </c:pt>
                <c:pt idx="27">
                  <c:v>5.3999999999999361E-2</c:v>
                </c:pt>
                <c:pt idx="28">
                  <c:v>5.5999999999999626E-2</c:v>
                </c:pt>
                <c:pt idx="29">
                  <c:v>5.7999999999999892E-2</c:v>
                </c:pt>
                <c:pt idx="30">
                  <c:v>5.999999999999929E-2</c:v>
                </c:pt>
                <c:pt idx="31">
                  <c:v>6.1999999999999555E-2</c:v>
                </c:pt>
                <c:pt idx="32">
                  <c:v>6.3999999999999821E-2</c:v>
                </c:pt>
                <c:pt idx="33">
                  <c:v>6.6000000000000086E-2</c:v>
                </c:pt>
                <c:pt idx="34">
                  <c:v>6.7999999999999478E-2</c:v>
                </c:pt>
                <c:pt idx="35">
                  <c:v>6.9999999999999757E-2</c:v>
                </c:pt>
                <c:pt idx="36">
                  <c:v>7.2000000000000008E-2</c:v>
                </c:pt>
                <c:pt idx="37">
                  <c:v>7.3999999999999413E-2</c:v>
                </c:pt>
                <c:pt idx="38">
                  <c:v>7.5999999999999679E-2</c:v>
                </c:pt>
                <c:pt idx="39">
                  <c:v>7.7999999999999944E-2</c:v>
                </c:pt>
                <c:pt idx="40">
                  <c:v>7.9999999999999349E-2</c:v>
                </c:pt>
                <c:pt idx="41">
                  <c:v>8.1999999999999601E-2</c:v>
                </c:pt>
                <c:pt idx="42">
                  <c:v>8.399999999999988E-2</c:v>
                </c:pt>
                <c:pt idx="43">
                  <c:v>8.5999999999999271E-2</c:v>
                </c:pt>
                <c:pt idx="44">
                  <c:v>8.7999999999999537E-2</c:v>
                </c:pt>
                <c:pt idx="45">
                  <c:v>8.9999999999999802E-2</c:v>
                </c:pt>
                <c:pt idx="46">
                  <c:v>9.2000000000000068E-2</c:v>
                </c:pt>
                <c:pt idx="47">
                  <c:v>9.3999999999999473E-2</c:v>
                </c:pt>
                <c:pt idx="48">
                  <c:v>9.5999999999999724E-2</c:v>
                </c:pt>
                <c:pt idx="49">
                  <c:v>9.8000000000000004E-2</c:v>
                </c:pt>
                <c:pt idx="50">
                  <c:v>9.9999999999999395E-2</c:v>
                </c:pt>
                <c:pt idx="51">
                  <c:v>0.10199999999999966</c:v>
                </c:pt>
                <c:pt idx="52">
                  <c:v>0.10399999999999993</c:v>
                </c:pt>
                <c:pt idx="53">
                  <c:v>0.10599999999999932</c:v>
                </c:pt>
                <c:pt idx="54">
                  <c:v>0.1079999999999996</c:v>
                </c:pt>
                <c:pt idx="55">
                  <c:v>0.10999999999999985</c:v>
                </c:pt>
                <c:pt idx="56">
                  <c:v>0.11199999999999925</c:v>
                </c:pt>
                <c:pt idx="57">
                  <c:v>0.11399999999999952</c:v>
                </c:pt>
                <c:pt idx="58">
                  <c:v>0.11599999999999978</c:v>
                </c:pt>
                <c:pt idx="59">
                  <c:v>0.11800000000000005</c:v>
                </c:pt>
                <c:pt idx="60">
                  <c:v>0.11999999999999944</c:v>
                </c:pt>
                <c:pt idx="61">
                  <c:v>0.12199999999999972</c:v>
                </c:pt>
                <c:pt idx="62">
                  <c:v>0.12399999999999997</c:v>
                </c:pt>
                <c:pt idx="63">
                  <c:v>0.12599999999999939</c:v>
                </c:pt>
                <c:pt idx="64">
                  <c:v>0.12799999999999964</c:v>
                </c:pt>
                <c:pt idx="65">
                  <c:v>0.12999999999999989</c:v>
                </c:pt>
                <c:pt idx="66">
                  <c:v>0.13199999999999931</c:v>
                </c:pt>
                <c:pt idx="67">
                  <c:v>0.13399999999999956</c:v>
                </c:pt>
                <c:pt idx="68">
                  <c:v>0.13599999999999984</c:v>
                </c:pt>
                <c:pt idx="69">
                  <c:v>0.13799999999999923</c:v>
                </c:pt>
                <c:pt idx="70">
                  <c:v>0.13999999999999951</c:v>
                </c:pt>
                <c:pt idx="71">
                  <c:v>0.14199999999999977</c:v>
                </c:pt>
                <c:pt idx="72">
                  <c:v>0.14400000000000002</c:v>
                </c:pt>
                <c:pt idx="73">
                  <c:v>0.14599999999999944</c:v>
                </c:pt>
                <c:pt idx="74">
                  <c:v>0.14799999999999969</c:v>
                </c:pt>
                <c:pt idx="75">
                  <c:v>0.14999999999999997</c:v>
                </c:pt>
                <c:pt idx="76">
                  <c:v>0.15199999999999936</c:v>
                </c:pt>
                <c:pt idx="77">
                  <c:v>0.15399999999999964</c:v>
                </c:pt>
                <c:pt idx="78">
                  <c:v>0.15599999999999989</c:v>
                </c:pt>
                <c:pt idx="79">
                  <c:v>0.15799999999999928</c:v>
                </c:pt>
                <c:pt idx="80">
                  <c:v>0.15999999999999956</c:v>
                </c:pt>
                <c:pt idx="81">
                  <c:v>0.16199999999999981</c:v>
                </c:pt>
                <c:pt idx="82">
                  <c:v>0.16400000000000009</c:v>
                </c:pt>
                <c:pt idx="83">
                  <c:v>0.16599999999999948</c:v>
                </c:pt>
                <c:pt idx="84">
                  <c:v>0.16799999999999976</c:v>
                </c:pt>
                <c:pt idx="85">
                  <c:v>0.17</c:v>
                </c:pt>
                <c:pt idx="86">
                  <c:v>0.1719999999999994</c:v>
                </c:pt>
                <c:pt idx="87">
                  <c:v>0.17399999999999968</c:v>
                </c:pt>
                <c:pt idx="88">
                  <c:v>0.17599999999999993</c:v>
                </c:pt>
                <c:pt idx="89">
                  <c:v>0.17799999999999933</c:v>
                </c:pt>
                <c:pt idx="90">
                  <c:v>0.1799999999999996</c:v>
                </c:pt>
                <c:pt idx="91">
                  <c:v>0.18199999999999988</c:v>
                </c:pt>
                <c:pt idx="92">
                  <c:v>0.18399999999999928</c:v>
                </c:pt>
                <c:pt idx="93">
                  <c:v>0.18599999999999953</c:v>
                </c:pt>
                <c:pt idx="94">
                  <c:v>0.18799999999999981</c:v>
                </c:pt>
                <c:pt idx="95">
                  <c:v>0.19000000000000006</c:v>
                </c:pt>
                <c:pt idx="96">
                  <c:v>0.19199999999999945</c:v>
                </c:pt>
                <c:pt idx="97">
                  <c:v>0.19399999999999973</c:v>
                </c:pt>
                <c:pt idx="98">
                  <c:v>0.19600000000000001</c:v>
                </c:pt>
                <c:pt idx="99">
                  <c:v>0.1979999999999994</c:v>
                </c:pt>
                <c:pt idx="100">
                  <c:v>0.19999999999999965</c:v>
                </c:pt>
                <c:pt idx="101">
                  <c:v>0.20199999999999993</c:v>
                </c:pt>
                <c:pt idx="102">
                  <c:v>0.20399999999999932</c:v>
                </c:pt>
                <c:pt idx="103">
                  <c:v>0.20599999999999957</c:v>
                </c:pt>
                <c:pt idx="104">
                  <c:v>0.20799999999999985</c:v>
                </c:pt>
                <c:pt idx="105">
                  <c:v>0.20999999999999924</c:v>
                </c:pt>
                <c:pt idx="106">
                  <c:v>0.21199999999999952</c:v>
                </c:pt>
                <c:pt idx="107">
                  <c:v>0.21399999999999977</c:v>
                </c:pt>
                <c:pt idx="108">
                  <c:v>0.21600000000000005</c:v>
                </c:pt>
                <c:pt idx="109">
                  <c:v>0.21799999999999944</c:v>
                </c:pt>
                <c:pt idx="110">
                  <c:v>0.2199999999999997</c:v>
                </c:pt>
                <c:pt idx="111">
                  <c:v>0.22199999999999998</c:v>
                </c:pt>
                <c:pt idx="112">
                  <c:v>0.22399999999999937</c:v>
                </c:pt>
                <c:pt idx="113">
                  <c:v>0.22599999999999965</c:v>
                </c:pt>
                <c:pt idx="114">
                  <c:v>0.2279999999999999</c:v>
                </c:pt>
                <c:pt idx="115">
                  <c:v>0.22999999999999932</c:v>
                </c:pt>
                <c:pt idx="116">
                  <c:v>0.23199999999999957</c:v>
                </c:pt>
                <c:pt idx="117">
                  <c:v>0.23399999999999982</c:v>
                </c:pt>
                <c:pt idx="118">
                  <c:v>0.23599999999999924</c:v>
                </c:pt>
                <c:pt idx="119">
                  <c:v>0.23799999999999949</c:v>
                </c:pt>
                <c:pt idx="120">
                  <c:v>0.23999999999999977</c:v>
                </c:pt>
                <c:pt idx="121">
                  <c:v>0.24200000000000002</c:v>
                </c:pt>
                <c:pt idx="122">
                  <c:v>0.24399999999999944</c:v>
                </c:pt>
                <c:pt idx="123">
                  <c:v>0.24599999999999969</c:v>
                </c:pt>
                <c:pt idx="124">
                  <c:v>0.24799999999999994</c:v>
                </c:pt>
                <c:pt idx="125">
                  <c:v>0.24999999999999936</c:v>
                </c:pt>
                <c:pt idx="126">
                  <c:v>0.25199999999999961</c:v>
                </c:pt>
                <c:pt idx="127">
                  <c:v>0.25399999999999989</c:v>
                </c:pt>
                <c:pt idx="128">
                  <c:v>0.25599999999999928</c:v>
                </c:pt>
                <c:pt idx="129">
                  <c:v>0.25799999999999956</c:v>
                </c:pt>
                <c:pt idx="130">
                  <c:v>0.25999999999999979</c:v>
                </c:pt>
                <c:pt idx="131">
                  <c:v>0.26200000000000007</c:v>
                </c:pt>
                <c:pt idx="132">
                  <c:v>0.26399999999999946</c:v>
                </c:pt>
                <c:pt idx="133">
                  <c:v>0.26599999999999974</c:v>
                </c:pt>
                <c:pt idx="134">
                  <c:v>0.26800000000000002</c:v>
                </c:pt>
                <c:pt idx="135">
                  <c:v>0.26999999999999941</c:v>
                </c:pt>
                <c:pt idx="136">
                  <c:v>0.27199999999999969</c:v>
                </c:pt>
                <c:pt idx="137">
                  <c:v>0.27399999999999991</c:v>
                </c:pt>
                <c:pt idx="138">
                  <c:v>0.27599999999999936</c:v>
                </c:pt>
                <c:pt idx="139">
                  <c:v>0.27799999999999958</c:v>
                </c:pt>
                <c:pt idx="140">
                  <c:v>0.27999999999999986</c:v>
                </c:pt>
                <c:pt idx="141">
                  <c:v>0.28199999999999925</c:v>
                </c:pt>
                <c:pt idx="142">
                  <c:v>0.28399999999999953</c:v>
                </c:pt>
                <c:pt idx="143">
                  <c:v>0.28599999999999981</c:v>
                </c:pt>
                <c:pt idx="144">
                  <c:v>0.28800000000000003</c:v>
                </c:pt>
                <c:pt idx="145">
                  <c:v>0.28999999999999948</c:v>
                </c:pt>
                <c:pt idx="146">
                  <c:v>0.2919999999999997</c:v>
                </c:pt>
                <c:pt idx="147">
                  <c:v>0.29399999999999998</c:v>
                </c:pt>
                <c:pt idx="148">
                  <c:v>0.29599999999999937</c:v>
                </c:pt>
                <c:pt idx="149">
                  <c:v>0.29799999999999965</c:v>
                </c:pt>
                <c:pt idx="150">
                  <c:v>0.29999999999999993</c:v>
                </c:pt>
                <c:pt idx="151">
                  <c:v>0.30199999999999932</c:v>
                </c:pt>
                <c:pt idx="152">
                  <c:v>0.3039999999999996</c:v>
                </c:pt>
                <c:pt idx="153">
                  <c:v>0.30599999999999983</c:v>
                </c:pt>
                <c:pt idx="154">
                  <c:v>0.30799999999999927</c:v>
                </c:pt>
                <c:pt idx="155">
                  <c:v>0.3099999999999995</c:v>
                </c:pt>
                <c:pt idx="156">
                  <c:v>0.31199999999999978</c:v>
                </c:pt>
                <c:pt idx="157">
                  <c:v>0.31400000000000006</c:v>
                </c:pt>
                <c:pt idx="158">
                  <c:v>0.31599999999999945</c:v>
                </c:pt>
                <c:pt idx="159">
                  <c:v>0.31799999999999973</c:v>
                </c:pt>
                <c:pt idx="160">
                  <c:v>0.31999999999999995</c:v>
                </c:pt>
                <c:pt idx="161">
                  <c:v>0.3219999999999994</c:v>
                </c:pt>
                <c:pt idx="162">
                  <c:v>0.32399999999999962</c:v>
                </c:pt>
                <c:pt idx="163">
                  <c:v>0.3259999999999999</c:v>
                </c:pt>
                <c:pt idx="164">
                  <c:v>0.32799999999999929</c:v>
                </c:pt>
                <c:pt idx="165">
                  <c:v>0.32999999999999957</c:v>
                </c:pt>
                <c:pt idx="166">
                  <c:v>0.33199999999999985</c:v>
                </c:pt>
                <c:pt idx="167">
                  <c:v>0.33399999999999924</c:v>
                </c:pt>
                <c:pt idx="168">
                  <c:v>0.33599999999999952</c:v>
                </c:pt>
                <c:pt idx="169">
                  <c:v>0.33799999999999975</c:v>
                </c:pt>
                <c:pt idx="170">
                  <c:v>0.34</c:v>
                </c:pt>
                <c:pt idx="171">
                  <c:v>0.34199999999999942</c:v>
                </c:pt>
                <c:pt idx="172">
                  <c:v>0.34399999999999969</c:v>
                </c:pt>
                <c:pt idx="173">
                  <c:v>0.34599999999999997</c:v>
                </c:pt>
                <c:pt idx="174">
                  <c:v>0.34799999999999937</c:v>
                </c:pt>
                <c:pt idx="175">
                  <c:v>0.34999999999999964</c:v>
                </c:pt>
                <c:pt idx="176">
                  <c:v>0.35199999999999987</c:v>
                </c:pt>
                <c:pt idx="177">
                  <c:v>0.35399999999999926</c:v>
                </c:pt>
                <c:pt idx="178">
                  <c:v>0.35599999999999954</c:v>
                </c:pt>
                <c:pt idx="179">
                  <c:v>0.35799999999999982</c:v>
                </c:pt>
                <c:pt idx="180">
                  <c:v>0.3600000000000001</c:v>
                </c:pt>
                <c:pt idx="181">
                  <c:v>0.36199999999999949</c:v>
                </c:pt>
                <c:pt idx="182">
                  <c:v>0.36399999999999977</c:v>
                </c:pt>
                <c:pt idx="183">
                  <c:v>0.36599999999999999</c:v>
                </c:pt>
                <c:pt idx="184">
                  <c:v>0.36799999999999938</c:v>
                </c:pt>
                <c:pt idx="185">
                  <c:v>0.36999999999999966</c:v>
                </c:pt>
                <c:pt idx="186">
                  <c:v>0.37199999999999994</c:v>
                </c:pt>
                <c:pt idx="187">
                  <c:v>0.37399999999999933</c:v>
                </c:pt>
                <c:pt idx="188">
                  <c:v>0.37599999999999961</c:v>
                </c:pt>
                <c:pt idx="189">
                  <c:v>0.37799999999999989</c:v>
                </c:pt>
                <c:pt idx="190">
                  <c:v>0.37999999999999928</c:v>
                </c:pt>
                <c:pt idx="191">
                  <c:v>0.38199999999999951</c:v>
                </c:pt>
                <c:pt idx="192">
                  <c:v>0.38399999999999979</c:v>
                </c:pt>
                <c:pt idx="193">
                  <c:v>0.38600000000000007</c:v>
                </c:pt>
                <c:pt idx="194">
                  <c:v>0.38799999999999946</c:v>
                </c:pt>
                <c:pt idx="195">
                  <c:v>0.38999999999999974</c:v>
                </c:pt>
                <c:pt idx="196">
                  <c:v>0.39200000000000002</c:v>
                </c:pt>
                <c:pt idx="197">
                  <c:v>0.39399999999999941</c:v>
                </c:pt>
                <c:pt idx="198">
                  <c:v>0.39599999999999963</c:v>
                </c:pt>
                <c:pt idx="199">
                  <c:v>0.39799999999999991</c:v>
                </c:pt>
                <c:pt idx="200">
                  <c:v>0.3999999999999993</c:v>
                </c:pt>
                <c:pt idx="201">
                  <c:v>0.40199999999999958</c:v>
                </c:pt>
                <c:pt idx="202">
                  <c:v>0.40399999999999986</c:v>
                </c:pt>
                <c:pt idx="203">
                  <c:v>0.40599999999999925</c:v>
                </c:pt>
                <c:pt idx="204">
                  <c:v>0.40799999999999953</c:v>
                </c:pt>
                <c:pt idx="205">
                  <c:v>0.40999999999999975</c:v>
                </c:pt>
                <c:pt idx="206">
                  <c:v>0.41200000000000003</c:v>
                </c:pt>
                <c:pt idx="207">
                  <c:v>0.41399999999999942</c:v>
                </c:pt>
                <c:pt idx="208">
                  <c:v>0.4159999999999997</c:v>
                </c:pt>
                <c:pt idx="209">
                  <c:v>0.41799999999999998</c:v>
                </c:pt>
                <c:pt idx="210">
                  <c:v>0.41999999999999937</c:v>
                </c:pt>
                <c:pt idx="211">
                  <c:v>0.42199999999999965</c:v>
                </c:pt>
                <c:pt idx="212">
                  <c:v>0.42399999999999988</c:v>
                </c:pt>
                <c:pt idx="213">
                  <c:v>0.42599999999999927</c:v>
                </c:pt>
                <c:pt idx="214">
                  <c:v>0.42799999999999955</c:v>
                </c:pt>
                <c:pt idx="215">
                  <c:v>0.42999999999999983</c:v>
                </c:pt>
                <c:pt idx="216">
                  <c:v>0.43200000000000011</c:v>
                </c:pt>
                <c:pt idx="217">
                  <c:v>0.4339999999999995</c:v>
                </c:pt>
                <c:pt idx="218">
                  <c:v>0.43599999999999978</c:v>
                </c:pt>
                <c:pt idx="219">
                  <c:v>0.438</c:v>
                </c:pt>
                <c:pt idx="220">
                  <c:v>0.43999999999999939</c:v>
                </c:pt>
                <c:pt idx="221">
                  <c:v>0.44199999999999967</c:v>
                </c:pt>
                <c:pt idx="222">
                  <c:v>0.44399999999999995</c:v>
                </c:pt>
                <c:pt idx="223">
                  <c:v>0.44599999999999934</c:v>
                </c:pt>
                <c:pt idx="224">
                  <c:v>0.44799999999999962</c:v>
                </c:pt>
                <c:pt idx="225">
                  <c:v>0.4499999999999999</c:v>
                </c:pt>
                <c:pt idx="226">
                  <c:v>0.45199999999999929</c:v>
                </c:pt>
                <c:pt idx="227">
                  <c:v>0.45399999999999952</c:v>
                </c:pt>
                <c:pt idx="228">
                  <c:v>0.45599999999999979</c:v>
                </c:pt>
                <c:pt idx="229">
                  <c:v>0.45800000000000007</c:v>
                </c:pt>
                <c:pt idx="230">
                  <c:v>0.45999999999999946</c:v>
                </c:pt>
                <c:pt idx="231">
                  <c:v>0.46199999999999974</c:v>
                </c:pt>
                <c:pt idx="232">
                  <c:v>0.46400000000000002</c:v>
                </c:pt>
                <c:pt idx="233">
                  <c:v>0.46599999999999941</c:v>
                </c:pt>
                <c:pt idx="234">
                  <c:v>0.46799999999999964</c:v>
                </c:pt>
                <c:pt idx="235">
                  <c:v>0.46999999999999992</c:v>
                </c:pt>
                <c:pt idx="236">
                  <c:v>0.47199999999999931</c:v>
                </c:pt>
                <c:pt idx="237">
                  <c:v>0.47399999999999959</c:v>
                </c:pt>
                <c:pt idx="238">
                  <c:v>0.47599999999999987</c:v>
                </c:pt>
                <c:pt idx="239">
                  <c:v>0.47799999999999926</c:v>
                </c:pt>
                <c:pt idx="240">
                  <c:v>0.47999999999999954</c:v>
                </c:pt>
                <c:pt idx="241">
                  <c:v>0.48199999999999976</c:v>
                </c:pt>
                <c:pt idx="242">
                  <c:v>0.48400000000000004</c:v>
                </c:pt>
                <c:pt idx="243">
                  <c:v>0.48599999999999943</c:v>
                </c:pt>
                <c:pt idx="244">
                  <c:v>0.48799999999999971</c:v>
                </c:pt>
                <c:pt idx="245">
                  <c:v>0.49</c:v>
                </c:pt>
                <c:pt idx="246">
                  <c:v>0.49199999999999938</c:v>
                </c:pt>
                <c:pt idx="247">
                  <c:v>0.49399999999999966</c:v>
                </c:pt>
                <c:pt idx="248">
                  <c:v>0.49599999999999989</c:v>
                </c:pt>
                <c:pt idx="249">
                  <c:v>0.49799999999999933</c:v>
                </c:pt>
                <c:pt idx="250">
                  <c:v>0.49999999999999956</c:v>
                </c:pt>
                <c:pt idx="251">
                  <c:v>0.50199999999999989</c:v>
                </c:pt>
                <c:pt idx="252">
                  <c:v>0.50399999999999923</c:v>
                </c:pt>
                <c:pt idx="253">
                  <c:v>0.50599999999999956</c:v>
                </c:pt>
                <c:pt idx="254">
                  <c:v>0.50799999999999979</c:v>
                </c:pt>
                <c:pt idx="255">
                  <c:v>0.51</c:v>
                </c:pt>
                <c:pt idx="256">
                  <c:v>0.51199999999999946</c:v>
                </c:pt>
                <c:pt idx="257">
                  <c:v>0.51399999999999968</c:v>
                </c:pt>
                <c:pt idx="258">
                  <c:v>0.51600000000000001</c:v>
                </c:pt>
                <c:pt idx="259">
                  <c:v>0.51799999999999935</c:v>
                </c:pt>
                <c:pt idx="260">
                  <c:v>0.51999999999999957</c:v>
                </c:pt>
                <c:pt idx="261">
                  <c:v>0.52199999999999991</c:v>
                </c:pt>
                <c:pt idx="262">
                  <c:v>0.52399999999999924</c:v>
                </c:pt>
                <c:pt idx="263">
                  <c:v>0.52599999999999958</c:v>
                </c:pt>
                <c:pt idx="264">
                  <c:v>0.5279999999999998</c:v>
                </c:pt>
                <c:pt idx="265">
                  <c:v>0.53000000000000014</c:v>
                </c:pt>
                <c:pt idx="266">
                  <c:v>0.53199999999999947</c:v>
                </c:pt>
                <c:pt idx="267">
                  <c:v>0.53399999999999981</c:v>
                </c:pt>
                <c:pt idx="268">
                  <c:v>0.53600000000000003</c:v>
                </c:pt>
                <c:pt idx="269">
                  <c:v>0.53799999999999937</c:v>
                </c:pt>
                <c:pt idx="270">
                  <c:v>0.5399999999999997</c:v>
                </c:pt>
                <c:pt idx="271">
                  <c:v>0.54199999999999993</c:v>
                </c:pt>
                <c:pt idx="272">
                  <c:v>0.54399999999999937</c:v>
                </c:pt>
                <c:pt idx="273">
                  <c:v>0.5459999999999996</c:v>
                </c:pt>
                <c:pt idx="274">
                  <c:v>0.54799999999999982</c:v>
                </c:pt>
                <c:pt idx="275">
                  <c:v>0.54999999999999927</c:v>
                </c:pt>
                <c:pt idx="276">
                  <c:v>0.55199999999999949</c:v>
                </c:pt>
                <c:pt idx="277">
                  <c:v>0.55399999999999983</c:v>
                </c:pt>
                <c:pt idx="278">
                  <c:v>0.55600000000000005</c:v>
                </c:pt>
                <c:pt idx="279">
                  <c:v>0.5579999999999995</c:v>
                </c:pt>
                <c:pt idx="280">
                  <c:v>0.55999999999999972</c:v>
                </c:pt>
                <c:pt idx="281">
                  <c:v>0.56200000000000006</c:v>
                </c:pt>
                <c:pt idx="282">
                  <c:v>0.56399999999999939</c:v>
                </c:pt>
                <c:pt idx="283">
                  <c:v>0.56599999999999961</c:v>
                </c:pt>
                <c:pt idx="284">
                  <c:v>0.56799999999999995</c:v>
                </c:pt>
                <c:pt idx="285">
                  <c:v>0.56999999999999929</c:v>
                </c:pt>
                <c:pt idx="286">
                  <c:v>0.57199999999999962</c:v>
                </c:pt>
                <c:pt idx="287">
                  <c:v>0.57399999999999984</c:v>
                </c:pt>
                <c:pt idx="288">
                  <c:v>0.57599999999999929</c:v>
                </c:pt>
                <c:pt idx="289">
                  <c:v>0.57799999999999951</c:v>
                </c:pt>
                <c:pt idx="290">
                  <c:v>0.57999999999999974</c:v>
                </c:pt>
                <c:pt idx="291">
                  <c:v>0.58200000000000007</c:v>
                </c:pt>
                <c:pt idx="292">
                  <c:v>0.58399999999999941</c:v>
                </c:pt>
                <c:pt idx="293">
                  <c:v>0.58599999999999974</c:v>
                </c:pt>
                <c:pt idx="294">
                  <c:v>0.58799999999999997</c:v>
                </c:pt>
                <c:pt idx="295">
                  <c:v>0.58999999999999941</c:v>
                </c:pt>
                <c:pt idx="296">
                  <c:v>0.59199999999999964</c:v>
                </c:pt>
                <c:pt idx="297">
                  <c:v>0.59399999999999953</c:v>
                </c:pt>
                <c:pt idx="298">
                  <c:v>0.59599999999999975</c:v>
                </c:pt>
                <c:pt idx="299">
                  <c:v>0.59799999999999953</c:v>
                </c:pt>
                <c:pt idx="300">
                  <c:v>0.59999999999999987</c:v>
                </c:pt>
                <c:pt idx="301">
                  <c:v>0.60199999999999965</c:v>
                </c:pt>
                <c:pt idx="302">
                  <c:v>0.60399999999999954</c:v>
                </c:pt>
                <c:pt idx="303">
                  <c:v>0.60599999999999976</c:v>
                </c:pt>
                <c:pt idx="304">
                  <c:v>0.60799999999999965</c:v>
                </c:pt>
                <c:pt idx="305">
                  <c:v>0.60999999999999988</c:v>
                </c:pt>
                <c:pt idx="306">
                  <c:v>0.61199999999999966</c:v>
                </c:pt>
                <c:pt idx="307">
                  <c:v>0.61399999999999955</c:v>
                </c:pt>
                <c:pt idx="308">
                  <c:v>0.61599999999999977</c:v>
                </c:pt>
                <c:pt idx="309">
                  <c:v>0.61799999999999966</c:v>
                </c:pt>
                <c:pt idx="310">
                  <c:v>0.61999999999999944</c:v>
                </c:pt>
                <c:pt idx="311">
                  <c:v>0.62199999999999978</c:v>
                </c:pt>
                <c:pt idx="312">
                  <c:v>0.62399999999999956</c:v>
                </c:pt>
                <c:pt idx="313">
                  <c:v>0.62599999999999978</c:v>
                </c:pt>
                <c:pt idx="314">
                  <c:v>0.62799999999999967</c:v>
                </c:pt>
                <c:pt idx="315">
                  <c:v>0.62999999999999945</c:v>
                </c:pt>
                <c:pt idx="316">
                  <c:v>0.63199999999999978</c:v>
                </c:pt>
                <c:pt idx="317">
                  <c:v>0.63399999999999956</c:v>
                </c:pt>
                <c:pt idx="318">
                  <c:v>0.6359999999999999</c:v>
                </c:pt>
                <c:pt idx="319">
                  <c:v>0.63799999999999968</c:v>
                </c:pt>
                <c:pt idx="320">
                  <c:v>0.63999999999999946</c:v>
                </c:pt>
                <c:pt idx="321">
                  <c:v>0.64199999999999979</c:v>
                </c:pt>
                <c:pt idx="322">
                  <c:v>0.64399999999999957</c:v>
                </c:pt>
                <c:pt idx="323">
                  <c:v>0.64599999999999991</c:v>
                </c:pt>
                <c:pt idx="324">
                  <c:v>0.64799999999999969</c:v>
                </c:pt>
                <c:pt idx="325">
                  <c:v>0.64999999999999958</c:v>
                </c:pt>
                <c:pt idx="326">
                  <c:v>0.6519999999999998</c:v>
                </c:pt>
                <c:pt idx="327">
                  <c:v>0.65399999999999958</c:v>
                </c:pt>
                <c:pt idx="328">
                  <c:v>0.65599999999999947</c:v>
                </c:pt>
                <c:pt idx="329">
                  <c:v>0.6579999999999997</c:v>
                </c:pt>
                <c:pt idx="330">
                  <c:v>0.65999999999999959</c:v>
                </c:pt>
                <c:pt idx="331">
                  <c:v>0.66199999999999981</c:v>
                </c:pt>
                <c:pt idx="332">
                  <c:v>0.6639999999999997</c:v>
                </c:pt>
                <c:pt idx="333">
                  <c:v>0.66599999999999948</c:v>
                </c:pt>
                <c:pt idx="334">
                  <c:v>0.66799999999999971</c:v>
                </c:pt>
                <c:pt idx="335">
                  <c:v>0.6699999999999996</c:v>
                </c:pt>
                <c:pt idx="336">
                  <c:v>0.67199999999999982</c:v>
                </c:pt>
                <c:pt idx="337">
                  <c:v>0.67399999999999971</c:v>
                </c:pt>
                <c:pt idx="338">
                  <c:v>0.67599999999999949</c:v>
                </c:pt>
                <c:pt idx="339">
                  <c:v>0.67799999999999983</c:v>
                </c:pt>
                <c:pt idx="340">
                  <c:v>0.6799999999999996</c:v>
                </c:pt>
                <c:pt idx="341">
                  <c:v>0.6819999999999995</c:v>
                </c:pt>
                <c:pt idx="342">
                  <c:v>0.68399999999999972</c:v>
                </c:pt>
                <c:pt idx="343">
                  <c:v>0.6859999999999995</c:v>
                </c:pt>
                <c:pt idx="344">
                  <c:v>0.68799999999999983</c:v>
                </c:pt>
                <c:pt idx="345">
                  <c:v>0.68999999999999961</c:v>
                </c:pt>
                <c:pt idx="346">
                  <c:v>0.6919999999999995</c:v>
                </c:pt>
                <c:pt idx="347">
                  <c:v>0.69399999999999973</c:v>
                </c:pt>
                <c:pt idx="348">
                  <c:v>0.69599999999999962</c:v>
                </c:pt>
                <c:pt idx="349">
                  <c:v>0.69799999999999984</c:v>
                </c:pt>
                <c:pt idx="350">
                  <c:v>0.69999999999999962</c:v>
                </c:pt>
                <c:pt idx="351">
                  <c:v>0.70199999999999951</c:v>
                </c:pt>
                <c:pt idx="352">
                  <c:v>0.70399999999999974</c:v>
                </c:pt>
                <c:pt idx="353">
                  <c:v>0.70599999999999963</c:v>
                </c:pt>
                <c:pt idx="354">
                  <c:v>0.70799999999999985</c:v>
                </c:pt>
                <c:pt idx="355">
                  <c:v>0.70999999999999974</c:v>
                </c:pt>
                <c:pt idx="356">
                  <c:v>0.71199999999999952</c:v>
                </c:pt>
                <c:pt idx="357">
                  <c:v>0.71399999999999975</c:v>
                </c:pt>
                <c:pt idx="358">
                  <c:v>0.71599999999999964</c:v>
                </c:pt>
                <c:pt idx="359">
                  <c:v>0.71799999999999942</c:v>
                </c:pt>
                <c:pt idx="360">
                  <c:v>0.71999999999999975</c:v>
                </c:pt>
                <c:pt idx="361">
                  <c:v>0.72199999999999953</c:v>
                </c:pt>
                <c:pt idx="362">
                  <c:v>0.72399999999999987</c:v>
                </c:pt>
                <c:pt idx="363">
                  <c:v>0.72599999999999965</c:v>
                </c:pt>
                <c:pt idx="364">
                  <c:v>0.72799999999999954</c:v>
                </c:pt>
                <c:pt idx="365">
                  <c:v>0.72999999999999976</c:v>
                </c:pt>
                <c:pt idx="366">
                  <c:v>0.73199999999999954</c:v>
                </c:pt>
                <c:pt idx="367">
                  <c:v>0.73399999999999987</c:v>
                </c:pt>
                <c:pt idx="368">
                  <c:v>0.73599999999999965</c:v>
                </c:pt>
                <c:pt idx="369">
                  <c:v>0.73799999999999955</c:v>
                </c:pt>
                <c:pt idx="370">
                  <c:v>0.73999999999999977</c:v>
                </c:pt>
                <c:pt idx="371">
                  <c:v>0.74199999999999955</c:v>
                </c:pt>
                <c:pt idx="372">
                  <c:v>0.74399999999999988</c:v>
                </c:pt>
                <c:pt idx="373">
                  <c:v>0.74599999999999966</c:v>
                </c:pt>
                <c:pt idx="374">
                  <c:v>0.74799999999999955</c:v>
                </c:pt>
                <c:pt idx="375">
                  <c:v>0.74999999999999978</c:v>
                </c:pt>
                <c:pt idx="376">
                  <c:v>0.75199999999999967</c:v>
                </c:pt>
                <c:pt idx="377">
                  <c:v>0.75399999999999945</c:v>
                </c:pt>
                <c:pt idx="378">
                  <c:v>0.75599999999999978</c:v>
                </c:pt>
                <c:pt idx="379">
                  <c:v>0.75799999999999956</c:v>
                </c:pt>
                <c:pt idx="380">
                  <c:v>0.75999999999999979</c:v>
                </c:pt>
                <c:pt idx="381">
                  <c:v>0.76199999999999968</c:v>
                </c:pt>
                <c:pt idx="382">
                  <c:v>0.76399999999999946</c:v>
                </c:pt>
                <c:pt idx="383">
                  <c:v>0.76599999999999979</c:v>
                </c:pt>
                <c:pt idx="384">
                  <c:v>0.76799999999999957</c:v>
                </c:pt>
                <c:pt idx="385">
                  <c:v>0.7699999999999998</c:v>
                </c:pt>
                <c:pt idx="386">
                  <c:v>0.77199999999999969</c:v>
                </c:pt>
                <c:pt idx="387">
                  <c:v>0.77399999999999947</c:v>
                </c:pt>
                <c:pt idx="388">
                  <c:v>0.7759999999999998</c:v>
                </c:pt>
                <c:pt idx="389">
                  <c:v>0.77799999999999958</c:v>
                </c:pt>
                <c:pt idx="390">
                  <c:v>0.77999999999999947</c:v>
                </c:pt>
                <c:pt idx="391">
                  <c:v>0.7819999999999997</c:v>
                </c:pt>
                <c:pt idx="392">
                  <c:v>0.78399999999999959</c:v>
                </c:pt>
                <c:pt idx="393">
                  <c:v>0.78599999999999981</c:v>
                </c:pt>
                <c:pt idx="394">
                  <c:v>0.78799999999999959</c:v>
                </c:pt>
                <c:pt idx="395">
                  <c:v>0.78999999999999948</c:v>
                </c:pt>
                <c:pt idx="396">
                  <c:v>0.7919999999999997</c:v>
                </c:pt>
                <c:pt idx="397">
                  <c:v>0.79399999999999959</c:v>
                </c:pt>
                <c:pt idx="398">
                  <c:v>0.79599999999999982</c:v>
                </c:pt>
                <c:pt idx="399">
                  <c:v>0.79799999999999971</c:v>
                </c:pt>
                <c:pt idx="400">
                  <c:v>0.79999999999999949</c:v>
                </c:pt>
                <c:pt idx="401">
                  <c:v>0.80199999999999971</c:v>
                </c:pt>
                <c:pt idx="402">
                  <c:v>0.8039999999999996</c:v>
                </c:pt>
                <c:pt idx="403">
                  <c:v>0.80599999999999983</c:v>
                </c:pt>
                <c:pt idx="404">
                  <c:v>0.80799999999999972</c:v>
                </c:pt>
                <c:pt idx="405">
                  <c:v>0.8099999999999995</c:v>
                </c:pt>
                <c:pt idx="406">
                  <c:v>0.81199999999999983</c:v>
                </c:pt>
                <c:pt idx="407">
                  <c:v>0.81399999999999961</c:v>
                </c:pt>
                <c:pt idx="408">
                  <c:v>0.8159999999999995</c:v>
                </c:pt>
                <c:pt idx="409">
                  <c:v>0.81799999999999973</c:v>
                </c:pt>
                <c:pt idx="410">
                  <c:v>0.81999999999999951</c:v>
                </c:pt>
                <c:pt idx="411">
                  <c:v>0.82199999999999984</c:v>
                </c:pt>
                <c:pt idx="412">
                  <c:v>0.82399999999999962</c:v>
                </c:pt>
                <c:pt idx="413">
                  <c:v>0.82599999999999951</c:v>
                </c:pt>
                <c:pt idx="414">
                  <c:v>0.82799999999999974</c:v>
                </c:pt>
                <c:pt idx="415">
                  <c:v>0.82999999999999963</c:v>
                </c:pt>
                <c:pt idx="416">
                  <c:v>0.83199999999999985</c:v>
                </c:pt>
                <c:pt idx="417">
                  <c:v>0.83399999999999963</c:v>
                </c:pt>
                <c:pt idx="418">
                  <c:v>0.83599999999999952</c:v>
                </c:pt>
                <c:pt idx="419">
                  <c:v>0.83799999999999975</c:v>
                </c:pt>
                <c:pt idx="420">
                  <c:v>0.83999999999999964</c:v>
                </c:pt>
                <c:pt idx="421">
                  <c:v>0.84199999999999986</c:v>
                </c:pt>
                <c:pt idx="422">
                  <c:v>0.84399999999999975</c:v>
                </c:pt>
                <c:pt idx="423">
                  <c:v>0.84599999999999953</c:v>
                </c:pt>
                <c:pt idx="424">
                  <c:v>0.84799999999999975</c:v>
                </c:pt>
                <c:pt idx="425">
                  <c:v>0.84999999999999964</c:v>
                </c:pt>
                <c:pt idx="426">
                  <c:v>0.85199999999999942</c:v>
                </c:pt>
                <c:pt idx="427">
                  <c:v>0.85399999999999976</c:v>
                </c:pt>
                <c:pt idx="428">
                  <c:v>0.85599999999999954</c:v>
                </c:pt>
                <c:pt idx="429">
                  <c:v>0.85799999999999987</c:v>
                </c:pt>
                <c:pt idx="430">
                  <c:v>0.85999999999999965</c:v>
                </c:pt>
                <c:pt idx="431">
                  <c:v>0.86199999999999943</c:v>
                </c:pt>
                <c:pt idx="432">
                  <c:v>0.86399999999999977</c:v>
                </c:pt>
                <c:pt idx="433">
                  <c:v>0.86599999999999955</c:v>
                </c:pt>
                <c:pt idx="434">
                  <c:v>0.86799999999999988</c:v>
                </c:pt>
                <c:pt idx="435">
                  <c:v>0.86999999999999966</c:v>
                </c:pt>
                <c:pt idx="436">
                  <c:v>0.87199999999999955</c:v>
                </c:pt>
                <c:pt idx="437">
                  <c:v>0.87399999999999978</c:v>
                </c:pt>
                <c:pt idx="438">
                  <c:v>0.87599999999999956</c:v>
                </c:pt>
                <c:pt idx="439">
                  <c:v>0.87799999999999989</c:v>
                </c:pt>
                <c:pt idx="440">
                  <c:v>0.87999999999999967</c:v>
                </c:pt>
                <c:pt idx="441">
                  <c:v>0.88199999999999956</c:v>
                </c:pt>
                <c:pt idx="442">
                  <c:v>0.88399999999999979</c:v>
                </c:pt>
                <c:pt idx="443">
                  <c:v>0.88599999999999968</c:v>
                </c:pt>
                <c:pt idx="444">
                  <c:v>0.88799999999999946</c:v>
                </c:pt>
                <c:pt idx="445">
                  <c:v>0.88999999999999968</c:v>
                </c:pt>
                <c:pt idx="446">
                  <c:v>0.89199999999999957</c:v>
                </c:pt>
                <c:pt idx="447">
                  <c:v>0.89399999999999979</c:v>
                </c:pt>
                <c:pt idx="448">
                  <c:v>0.89599999999999969</c:v>
                </c:pt>
                <c:pt idx="449">
                  <c:v>0.89799999999999947</c:v>
                </c:pt>
                <c:pt idx="450">
                  <c:v>0.8999999999999998</c:v>
                </c:pt>
                <c:pt idx="451">
                  <c:v>0.90199999999999958</c:v>
                </c:pt>
                <c:pt idx="452">
                  <c:v>0.9039999999999998</c:v>
                </c:pt>
                <c:pt idx="453">
                  <c:v>0.90599999999999969</c:v>
                </c:pt>
                <c:pt idx="454">
                  <c:v>0.90799999999999947</c:v>
                </c:pt>
                <c:pt idx="455">
                  <c:v>0.90999999999999981</c:v>
                </c:pt>
                <c:pt idx="456">
                  <c:v>0.91199999999999959</c:v>
                </c:pt>
                <c:pt idx="457">
                  <c:v>0.91399999999999948</c:v>
                </c:pt>
                <c:pt idx="458">
                  <c:v>0.9159999999999997</c:v>
                </c:pt>
                <c:pt idx="459">
                  <c:v>0.91799999999999959</c:v>
                </c:pt>
                <c:pt idx="460">
                  <c:v>0.91999999999999982</c:v>
                </c:pt>
                <c:pt idx="461">
                  <c:v>0.9219999999999996</c:v>
                </c:pt>
                <c:pt idx="462">
                  <c:v>0.92399999999999949</c:v>
                </c:pt>
                <c:pt idx="463">
                  <c:v>0.92599999999999971</c:v>
                </c:pt>
                <c:pt idx="464">
                  <c:v>0.9279999999999996</c:v>
                </c:pt>
                <c:pt idx="465">
                  <c:v>0.92999999999999983</c:v>
                </c:pt>
                <c:pt idx="466">
                  <c:v>0.93199999999999972</c:v>
                </c:pt>
                <c:pt idx="467">
                  <c:v>0.9339999999999995</c:v>
                </c:pt>
                <c:pt idx="468">
                  <c:v>0.93599999999999972</c:v>
                </c:pt>
                <c:pt idx="469">
                  <c:v>0.93799999999999961</c:v>
                </c:pt>
                <c:pt idx="470">
                  <c:v>0.93999999999999984</c:v>
                </c:pt>
                <c:pt idx="471">
                  <c:v>0.94199999999999973</c:v>
                </c:pt>
                <c:pt idx="472">
                  <c:v>0.94399999999999951</c:v>
                </c:pt>
                <c:pt idx="473">
                  <c:v>0.94599999999999984</c:v>
                </c:pt>
                <c:pt idx="474">
                  <c:v>0.94799999999999962</c:v>
                </c:pt>
                <c:pt idx="475">
                  <c:v>0.94999999999999951</c:v>
                </c:pt>
                <c:pt idx="476">
                  <c:v>0.95199999999999974</c:v>
                </c:pt>
                <c:pt idx="477">
                  <c:v>0.95399999999999952</c:v>
                </c:pt>
                <c:pt idx="478">
                  <c:v>0.95599999999999985</c:v>
                </c:pt>
                <c:pt idx="479">
                  <c:v>0.95799999999999963</c:v>
                </c:pt>
                <c:pt idx="480">
                  <c:v>0.95999999999999952</c:v>
                </c:pt>
                <c:pt idx="481">
                  <c:v>0.96199999999999974</c:v>
                </c:pt>
                <c:pt idx="482">
                  <c:v>0.96399999999999952</c:v>
                </c:pt>
                <c:pt idx="483">
                  <c:v>0.96599999999999986</c:v>
                </c:pt>
                <c:pt idx="484">
                  <c:v>0.96799999999999964</c:v>
                </c:pt>
                <c:pt idx="485">
                  <c:v>0.96999999999999953</c:v>
                </c:pt>
                <c:pt idx="486">
                  <c:v>0.97199999999999975</c:v>
                </c:pt>
                <c:pt idx="487">
                  <c:v>0.97399999999999964</c:v>
                </c:pt>
                <c:pt idx="488">
                  <c:v>0.97599999999999987</c:v>
                </c:pt>
                <c:pt idx="489">
                  <c:v>0.97799999999999976</c:v>
                </c:pt>
                <c:pt idx="490">
                  <c:v>0.97999999999999954</c:v>
                </c:pt>
                <c:pt idx="491">
                  <c:v>0.98199999999999976</c:v>
                </c:pt>
                <c:pt idx="492">
                  <c:v>0.98399999999999965</c:v>
                </c:pt>
                <c:pt idx="493">
                  <c:v>0.98599999999999943</c:v>
                </c:pt>
                <c:pt idx="494">
                  <c:v>0.98799999999999977</c:v>
                </c:pt>
                <c:pt idx="495">
                  <c:v>0.98999999999999955</c:v>
                </c:pt>
                <c:pt idx="496">
                  <c:v>0.99199999999999977</c:v>
                </c:pt>
                <c:pt idx="497">
                  <c:v>0.99399999999999966</c:v>
                </c:pt>
                <c:pt idx="498">
                  <c:v>0.99599999999999944</c:v>
                </c:pt>
                <c:pt idx="499">
                  <c:v>0.99799999999999978</c:v>
                </c:pt>
                <c:pt idx="500">
                  <c:v>0.99999999999999956</c:v>
                </c:pt>
                <c:pt idx="501">
                  <c:v>1.0019999999999998</c:v>
                </c:pt>
                <c:pt idx="502">
                  <c:v>1.0039999999999998</c:v>
                </c:pt>
                <c:pt idx="503">
                  <c:v>1.0059999999999996</c:v>
                </c:pt>
                <c:pt idx="504">
                  <c:v>1.0079999999999998</c:v>
                </c:pt>
                <c:pt idx="505">
                  <c:v>1.0099999999999996</c:v>
                </c:pt>
                <c:pt idx="506">
                  <c:v>1.0119999999999993</c:v>
                </c:pt>
                <c:pt idx="507">
                  <c:v>1.0139999999999998</c:v>
                </c:pt>
                <c:pt idx="508">
                  <c:v>1.0159999999999996</c:v>
                </c:pt>
                <c:pt idx="509">
                  <c:v>1.0179999999999998</c:v>
                </c:pt>
                <c:pt idx="510">
                  <c:v>1.0199999999999996</c:v>
                </c:pt>
                <c:pt idx="511">
                  <c:v>1.0219999999999996</c:v>
                </c:pt>
                <c:pt idx="512">
                  <c:v>1.0239999999999998</c:v>
                </c:pt>
                <c:pt idx="513">
                  <c:v>1.0259999999999996</c:v>
                </c:pt>
                <c:pt idx="514">
                  <c:v>1.0279999999999998</c:v>
                </c:pt>
                <c:pt idx="515">
                  <c:v>1.0299999999999996</c:v>
                </c:pt>
                <c:pt idx="516">
                  <c:v>1.0319999999999996</c:v>
                </c:pt>
                <c:pt idx="517">
                  <c:v>1.0339999999999998</c:v>
                </c:pt>
                <c:pt idx="518">
                  <c:v>1.0359999999999996</c:v>
                </c:pt>
                <c:pt idx="519">
                  <c:v>1.0379999999999998</c:v>
                </c:pt>
                <c:pt idx="520">
                  <c:v>1.0399999999999996</c:v>
                </c:pt>
                <c:pt idx="521">
                  <c:v>1.0419999999999996</c:v>
                </c:pt>
                <c:pt idx="522">
                  <c:v>1.0439999999999998</c:v>
                </c:pt>
                <c:pt idx="523">
                  <c:v>1.0459999999999996</c:v>
                </c:pt>
                <c:pt idx="524">
                  <c:v>1.0479999999999994</c:v>
                </c:pt>
                <c:pt idx="525">
                  <c:v>1.0499999999999998</c:v>
                </c:pt>
                <c:pt idx="526">
                  <c:v>1.0519999999999996</c:v>
                </c:pt>
                <c:pt idx="527">
                  <c:v>1.0539999999999998</c:v>
                </c:pt>
                <c:pt idx="528">
                  <c:v>1.0559999999999996</c:v>
                </c:pt>
                <c:pt idx="529">
                  <c:v>1.0579999999999994</c:v>
                </c:pt>
                <c:pt idx="530">
                  <c:v>1.0599999999999998</c:v>
                </c:pt>
                <c:pt idx="531">
                  <c:v>1.0619999999999996</c:v>
                </c:pt>
                <c:pt idx="532">
                  <c:v>1.0639999999999998</c:v>
                </c:pt>
                <c:pt idx="533">
                  <c:v>1.0659999999999996</c:v>
                </c:pt>
                <c:pt idx="534">
                  <c:v>1.0679999999999996</c:v>
                </c:pt>
                <c:pt idx="535">
                  <c:v>1.0699999999999998</c:v>
                </c:pt>
                <c:pt idx="536">
                  <c:v>1.0719999999999996</c:v>
                </c:pt>
                <c:pt idx="537">
                  <c:v>1.0739999999999998</c:v>
                </c:pt>
                <c:pt idx="538">
                  <c:v>1.0759999999999996</c:v>
                </c:pt>
                <c:pt idx="539">
                  <c:v>1.0779999999999996</c:v>
                </c:pt>
                <c:pt idx="540">
                  <c:v>1.0799999999999998</c:v>
                </c:pt>
                <c:pt idx="541">
                  <c:v>1.0819999999999996</c:v>
                </c:pt>
                <c:pt idx="542">
                  <c:v>1.0839999999999994</c:v>
                </c:pt>
                <c:pt idx="543">
                  <c:v>1.0859999999999996</c:v>
                </c:pt>
                <c:pt idx="544">
                  <c:v>1.0879999999999996</c:v>
                </c:pt>
                <c:pt idx="545">
                  <c:v>1.0899999999999999</c:v>
                </c:pt>
                <c:pt idx="546">
                  <c:v>1.0919999999999996</c:v>
                </c:pt>
                <c:pt idx="547">
                  <c:v>1.0939999999999994</c:v>
                </c:pt>
                <c:pt idx="548">
                  <c:v>1.0959999999999996</c:v>
                </c:pt>
                <c:pt idx="549">
                  <c:v>1.0979999999999996</c:v>
                </c:pt>
                <c:pt idx="550">
                  <c:v>1.0999999999999999</c:v>
                </c:pt>
                <c:pt idx="551">
                  <c:v>1.1019999999999996</c:v>
                </c:pt>
                <c:pt idx="552">
                  <c:v>1.1039999999999994</c:v>
                </c:pt>
                <c:pt idx="553">
                  <c:v>1.1059999999999999</c:v>
                </c:pt>
                <c:pt idx="554">
                  <c:v>1.1079999999999997</c:v>
                </c:pt>
                <c:pt idx="555">
                  <c:v>1.1099999999999999</c:v>
                </c:pt>
                <c:pt idx="556">
                  <c:v>1.1119999999999997</c:v>
                </c:pt>
                <c:pt idx="557">
                  <c:v>1.1139999999999994</c:v>
                </c:pt>
                <c:pt idx="558">
                  <c:v>1.1159999999999999</c:v>
                </c:pt>
                <c:pt idx="559">
                  <c:v>1.1179999999999997</c:v>
                </c:pt>
                <c:pt idx="560">
                  <c:v>1.1199999999999994</c:v>
                </c:pt>
                <c:pt idx="561">
                  <c:v>1.1219999999999997</c:v>
                </c:pt>
                <c:pt idx="562">
                  <c:v>1.1239999999999997</c:v>
                </c:pt>
                <c:pt idx="563">
                  <c:v>1.1259999999999999</c:v>
                </c:pt>
                <c:pt idx="564">
                  <c:v>1.1279999999999997</c:v>
                </c:pt>
                <c:pt idx="565">
                  <c:v>1.1299999999999994</c:v>
                </c:pt>
                <c:pt idx="566">
                  <c:v>1.1319999999999997</c:v>
                </c:pt>
                <c:pt idx="567">
                  <c:v>1.1339999999999997</c:v>
                </c:pt>
                <c:pt idx="568">
                  <c:v>1.1359999999999999</c:v>
                </c:pt>
                <c:pt idx="569">
                  <c:v>1.1379999999999997</c:v>
                </c:pt>
                <c:pt idx="570">
                  <c:v>1.1399999999999995</c:v>
                </c:pt>
                <c:pt idx="571">
                  <c:v>1.1419999999999997</c:v>
                </c:pt>
                <c:pt idx="572">
                  <c:v>1.1439999999999997</c:v>
                </c:pt>
                <c:pt idx="573">
                  <c:v>1.1459999999999995</c:v>
                </c:pt>
                <c:pt idx="574">
                  <c:v>1.1479999999999997</c:v>
                </c:pt>
                <c:pt idx="575">
                  <c:v>1.1499999999999995</c:v>
                </c:pt>
                <c:pt idx="576">
                  <c:v>1.1519999999999999</c:v>
                </c:pt>
                <c:pt idx="577">
                  <c:v>1.1539999999999997</c:v>
                </c:pt>
                <c:pt idx="578">
                  <c:v>1.1559999999999995</c:v>
                </c:pt>
                <c:pt idx="579">
                  <c:v>1.1579999999999997</c:v>
                </c:pt>
                <c:pt idx="580">
                  <c:v>1.1599999999999995</c:v>
                </c:pt>
                <c:pt idx="581">
                  <c:v>1.1619999999999999</c:v>
                </c:pt>
                <c:pt idx="582">
                  <c:v>1.1639999999999997</c:v>
                </c:pt>
                <c:pt idx="583">
                  <c:v>1.1659999999999995</c:v>
                </c:pt>
                <c:pt idx="584">
                  <c:v>1.1679999999999997</c:v>
                </c:pt>
                <c:pt idx="585">
                  <c:v>1.1699999999999997</c:v>
                </c:pt>
                <c:pt idx="586">
                  <c:v>1.1719999999999999</c:v>
                </c:pt>
                <c:pt idx="587">
                  <c:v>1.1739999999999997</c:v>
                </c:pt>
                <c:pt idx="588">
                  <c:v>1.1759999999999995</c:v>
                </c:pt>
                <c:pt idx="589">
                  <c:v>1.1779999999999997</c:v>
                </c:pt>
                <c:pt idx="590">
                  <c:v>1.1799999999999997</c:v>
                </c:pt>
                <c:pt idx="591">
                  <c:v>1.1819999999999995</c:v>
                </c:pt>
                <c:pt idx="592">
                  <c:v>1.1839999999999997</c:v>
                </c:pt>
                <c:pt idx="593">
                  <c:v>1.1859999999999995</c:v>
                </c:pt>
                <c:pt idx="594">
                  <c:v>1.1879999999999997</c:v>
                </c:pt>
                <c:pt idx="595">
                  <c:v>1.1899999999999997</c:v>
                </c:pt>
                <c:pt idx="596">
                  <c:v>1.1919999999999995</c:v>
                </c:pt>
                <c:pt idx="597">
                  <c:v>1.1939999999999997</c:v>
                </c:pt>
                <c:pt idx="598">
                  <c:v>1.1959999999999995</c:v>
                </c:pt>
                <c:pt idx="599">
                  <c:v>1.198</c:v>
                </c:pt>
                <c:pt idx="600">
                  <c:v>1.1999999999999997</c:v>
                </c:pt>
                <c:pt idx="601">
                  <c:v>1.2019999999999995</c:v>
                </c:pt>
                <c:pt idx="602">
                  <c:v>1.2039999999999997</c:v>
                </c:pt>
                <c:pt idx="603">
                  <c:v>1.2059999999999995</c:v>
                </c:pt>
                <c:pt idx="604">
                  <c:v>1.208</c:v>
                </c:pt>
                <c:pt idx="605">
                  <c:v>1.2099999999999997</c:v>
                </c:pt>
                <c:pt idx="606">
                  <c:v>1.2119999999999995</c:v>
                </c:pt>
                <c:pt idx="607">
                  <c:v>1.2139999999999997</c:v>
                </c:pt>
                <c:pt idx="608">
                  <c:v>1.2159999999999995</c:v>
                </c:pt>
                <c:pt idx="609">
                  <c:v>1.2179999999999995</c:v>
                </c:pt>
                <c:pt idx="610">
                  <c:v>1.2199999999999998</c:v>
                </c:pt>
                <c:pt idx="611">
                  <c:v>1.2219999999999995</c:v>
                </c:pt>
                <c:pt idx="612">
                  <c:v>1.2239999999999998</c:v>
                </c:pt>
                <c:pt idx="613">
                  <c:v>1.2259999999999998</c:v>
                </c:pt>
                <c:pt idx="614">
                  <c:v>1.2279999999999995</c:v>
                </c:pt>
                <c:pt idx="615">
                  <c:v>1.2299999999999998</c:v>
                </c:pt>
                <c:pt idx="616">
                  <c:v>1.2319999999999995</c:v>
                </c:pt>
                <c:pt idx="617">
                  <c:v>1.2339999999999998</c:v>
                </c:pt>
                <c:pt idx="618">
                  <c:v>1.2359999999999998</c:v>
                </c:pt>
                <c:pt idx="619">
                  <c:v>1.2379999999999995</c:v>
                </c:pt>
                <c:pt idx="620">
                  <c:v>1.2399999999999998</c:v>
                </c:pt>
                <c:pt idx="621">
                  <c:v>1.2419999999999995</c:v>
                </c:pt>
                <c:pt idx="622">
                  <c:v>1.2439999999999996</c:v>
                </c:pt>
                <c:pt idx="623">
                  <c:v>1.2459999999999998</c:v>
                </c:pt>
                <c:pt idx="624">
                  <c:v>1.2479999999999996</c:v>
                </c:pt>
                <c:pt idx="625">
                  <c:v>1.2499999999999998</c:v>
                </c:pt>
                <c:pt idx="626">
                  <c:v>1.2519999999999996</c:v>
                </c:pt>
                <c:pt idx="627">
                  <c:v>1.2539999999999996</c:v>
                </c:pt>
                <c:pt idx="628">
                  <c:v>1.2559999999999998</c:v>
                </c:pt>
                <c:pt idx="629">
                  <c:v>1.2579999999999996</c:v>
                </c:pt>
                <c:pt idx="630">
                  <c:v>1.2599999999999998</c:v>
                </c:pt>
                <c:pt idx="631">
                  <c:v>1.2619999999999996</c:v>
                </c:pt>
                <c:pt idx="632">
                  <c:v>1.2639999999999996</c:v>
                </c:pt>
                <c:pt idx="633">
                  <c:v>1.2659999999999998</c:v>
                </c:pt>
                <c:pt idx="634">
                  <c:v>1.2679999999999996</c:v>
                </c:pt>
                <c:pt idx="635">
                  <c:v>1.2699999999999998</c:v>
                </c:pt>
                <c:pt idx="636">
                  <c:v>1.2719999999999998</c:v>
                </c:pt>
                <c:pt idx="637">
                  <c:v>1.2739999999999996</c:v>
                </c:pt>
                <c:pt idx="638">
                  <c:v>1.2759999999999998</c:v>
                </c:pt>
                <c:pt idx="639">
                  <c:v>1.2779999999999996</c:v>
                </c:pt>
                <c:pt idx="640">
                  <c:v>1.2799999999999994</c:v>
                </c:pt>
                <c:pt idx="641">
                  <c:v>1.2819999999999998</c:v>
                </c:pt>
                <c:pt idx="642">
                  <c:v>1.2839999999999996</c:v>
                </c:pt>
                <c:pt idx="643">
                  <c:v>1.2859999999999998</c:v>
                </c:pt>
                <c:pt idx="644">
                  <c:v>1.2879999999999996</c:v>
                </c:pt>
                <c:pt idx="645">
                  <c:v>1.2899999999999996</c:v>
                </c:pt>
                <c:pt idx="646">
                  <c:v>1.2919999999999998</c:v>
                </c:pt>
                <c:pt idx="647">
                  <c:v>1.2939999999999996</c:v>
                </c:pt>
                <c:pt idx="648">
                  <c:v>1.2959999999999998</c:v>
                </c:pt>
                <c:pt idx="649">
                  <c:v>1.2979999999999996</c:v>
                </c:pt>
                <c:pt idx="650">
                  <c:v>1.2999999999999996</c:v>
                </c:pt>
                <c:pt idx="651">
                  <c:v>1.3019999999999998</c:v>
                </c:pt>
                <c:pt idx="652">
                  <c:v>1.3039999999999996</c:v>
                </c:pt>
                <c:pt idx="653">
                  <c:v>1.3059999999999998</c:v>
                </c:pt>
                <c:pt idx="654">
                  <c:v>1.3079999999999996</c:v>
                </c:pt>
                <c:pt idx="655">
                  <c:v>1.3099999999999996</c:v>
                </c:pt>
                <c:pt idx="656">
                  <c:v>1.3119999999999998</c:v>
                </c:pt>
                <c:pt idx="657">
                  <c:v>1.3139999999999996</c:v>
                </c:pt>
                <c:pt idx="658">
                  <c:v>1.3159999999999994</c:v>
                </c:pt>
                <c:pt idx="659">
                  <c:v>1.3179999999999996</c:v>
                </c:pt>
                <c:pt idx="660">
                  <c:v>1.3199999999999996</c:v>
                </c:pt>
                <c:pt idx="661">
                  <c:v>1.3219999999999998</c:v>
                </c:pt>
                <c:pt idx="662">
                  <c:v>1.3239999999999996</c:v>
                </c:pt>
                <c:pt idx="663">
                  <c:v>1.3259999999999994</c:v>
                </c:pt>
                <c:pt idx="664">
                  <c:v>1.3279999999999998</c:v>
                </c:pt>
                <c:pt idx="665">
                  <c:v>1.3299999999999996</c:v>
                </c:pt>
                <c:pt idx="666">
                  <c:v>1.3319999999999999</c:v>
                </c:pt>
                <c:pt idx="667">
                  <c:v>1.3339999999999996</c:v>
                </c:pt>
                <c:pt idx="668">
                  <c:v>1.3359999999999994</c:v>
                </c:pt>
                <c:pt idx="669">
                  <c:v>1.3379999999999999</c:v>
                </c:pt>
                <c:pt idx="670">
                  <c:v>1.3399999999999996</c:v>
                </c:pt>
                <c:pt idx="671">
                  <c:v>1.3419999999999994</c:v>
                </c:pt>
                <c:pt idx="672">
                  <c:v>1.3439999999999996</c:v>
                </c:pt>
                <c:pt idx="673">
                  <c:v>1.3459999999999996</c:v>
                </c:pt>
                <c:pt idx="674">
                  <c:v>1.3479999999999999</c:v>
                </c:pt>
                <c:pt idx="675">
                  <c:v>1.3499999999999996</c:v>
                </c:pt>
                <c:pt idx="676">
                  <c:v>1.3519999999999994</c:v>
                </c:pt>
                <c:pt idx="677">
                  <c:v>1.3539999999999996</c:v>
                </c:pt>
                <c:pt idx="678">
                  <c:v>1.3559999999999997</c:v>
                </c:pt>
                <c:pt idx="679">
                  <c:v>1.3579999999999999</c:v>
                </c:pt>
                <c:pt idx="680">
                  <c:v>1.3599999999999997</c:v>
                </c:pt>
                <c:pt idx="681">
                  <c:v>1.3619999999999994</c:v>
                </c:pt>
                <c:pt idx="682">
                  <c:v>1.3639999999999997</c:v>
                </c:pt>
                <c:pt idx="683">
                  <c:v>1.3659999999999997</c:v>
                </c:pt>
                <c:pt idx="684">
                  <c:v>1.3679999999999999</c:v>
                </c:pt>
                <c:pt idx="685">
                  <c:v>1.3699999999999997</c:v>
                </c:pt>
                <c:pt idx="686">
                  <c:v>1.3719999999999994</c:v>
                </c:pt>
                <c:pt idx="687">
                  <c:v>1.3739999999999999</c:v>
                </c:pt>
                <c:pt idx="688">
                  <c:v>1.3759999999999997</c:v>
                </c:pt>
                <c:pt idx="689">
                  <c:v>1.3779999999999994</c:v>
                </c:pt>
                <c:pt idx="690">
                  <c:v>1.3799999999999997</c:v>
                </c:pt>
                <c:pt idx="691">
                  <c:v>1.3819999999999995</c:v>
                </c:pt>
                <c:pt idx="692">
                  <c:v>1.3839999999999999</c:v>
                </c:pt>
                <c:pt idx="693">
                  <c:v>1.3859999999999997</c:v>
                </c:pt>
                <c:pt idx="694">
                  <c:v>1.3879999999999995</c:v>
                </c:pt>
                <c:pt idx="695">
                  <c:v>1.3899999999999997</c:v>
                </c:pt>
                <c:pt idx="696">
                  <c:v>1.3919999999999997</c:v>
                </c:pt>
                <c:pt idx="697">
                  <c:v>1.3939999999999999</c:v>
                </c:pt>
                <c:pt idx="698">
                  <c:v>1.3959999999999997</c:v>
                </c:pt>
                <c:pt idx="699">
                  <c:v>1.3979999999999995</c:v>
                </c:pt>
                <c:pt idx="700">
                  <c:v>1.3999999999999997</c:v>
                </c:pt>
                <c:pt idx="701">
                  <c:v>1.4019999999999997</c:v>
                </c:pt>
                <c:pt idx="702">
                  <c:v>1.4039999999999999</c:v>
                </c:pt>
                <c:pt idx="703">
                  <c:v>1.4059999999999997</c:v>
                </c:pt>
                <c:pt idx="704">
                  <c:v>1.4079999999999995</c:v>
                </c:pt>
                <c:pt idx="705">
                  <c:v>1.4099999999999997</c:v>
                </c:pt>
                <c:pt idx="706">
                  <c:v>1.4119999999999997</c:v>
                </c:pt>
                <c:pt idx="707">
                  <c:v>1.4139999999999995</c:v>
                </c:pt>
                <c:pt idx="708">
                  <c:v>1.4159999999999997</c:v>
                </c:pt>
                <c:pt idx="709">
                  <c:v>1.4179999999999995</c:v>
                </c:pt>
                <c:pt idx="710">
                  <c:v>1.42</c:v>
                </c:pt>
                <c:pt idx="711">
                  <c:v>1.4219999999999997</c:v>
                </c:pt>
                <c:pt idx="712">
                  <c:v>1.4239999999999995</c:v>
                </c:pt>
                <c:pt idx="713">
                  <c:v>1.4259999999999997</c:v>
                </c:pt>
                <c:pt idx="714">
                  <c:v>1.4279999999999995</c:v>
                </c:pt>
                <c:pt idx="715">
                  <c:v>1.43</c:v>
                </c:pt>
                <c:pt idx="716">
                  <c:v>1.4319999999999997</c:v>
                </c:pt>
                <c:pt idx="717">
                  <c:v>1.4339999999999995</c:v>
                </c:pt>
                <c:pt idx="718">
                  <c:v>1.4359999999999997</c:v>
                </c:pt>
                <c:pt idx="719">
                  <c:v>1.4379999999999995</c:v>
                </c:pt>
                <c:pt idx="720">
                  <c:v>1.44</c:v>
                </c:pt>
                <c:pt idx="721">
                  <c:v>1.4419999999999997</c:v>
                </c:pt>
                <c:pt idx="722">
                  <c:v>1.4439999999999995</c:v>
                </c:pt>
                <c:pt idx="723">
                  <c:v>1.4459999999999997</c:v>
                </c:pt>
                <c:pt idx="724">
                  <c:v>1.4479999999999997</c:v>
                </c:pt>
                <c:pt idx="725">
                  <c:v>1.4499999999999995</c:v>
                </c:pt>
                <c:pt idx="726">
                  <c:v>1.4519999999999997</c:v>
                </c:pt>
                <c:pt idx="727">
                  <c:v>1.4539999999999995</c:v>
                </c:pt>
                <c:pt idx="728">
                  <c:v>1.4559999999999997</c:v>
                </c:pt>
                <c:pt idx="729">
                  <c:v>1.4579999999999997</c:v>
                </c:pt>
                <c:pt idx="730">
                  <c:v>1.4599999999999995</c:v>
                </c:pt>
                <c:pt idx="731">
                  <c:v>1.4619999999999997</c:v>
                </c:pt>
                <c:pt idx="732">
                  <c:v>1.4639999999999995</c:v>
                </c:pt>
                <c:pt idx="733">
                  <c:v>1.4659999999999997</c:v>
                </c:pt>
                <c:pt idx="734">
                  <c:v>1.4679999999999997</c:v>
                </c:pt>
                <c:pt idx="735">
                  <c:v>1.4699999999999995</c:v>
                </c:pt>
                <c:pt idx="736">
                  <c:v>1.4719999999999998</c:v>
                </c:pt>
                <c:pt idx="737">
                  <c:v>1.4739999999999995</c:v>
                </c:pt>
                <c:pt idx="738">
                  <c:v>1.4759999999999995</c:v>
                </c:pt>
                <c:pt idx="739">
                  <c:v>1.4779999999999998</c:v>
                </c:pt>
                <c:pt idx="740">
                  <c:v>1.4799999999999995</c:v>
                </c:pt>
                <c:pt idx="741">
                  <c:v>1.4819999999999998</c:v>
                </c:pt>
                <c:pt idx="742">
                  <c:v>1.4839999999999995</c:v>
                </c:pt>
                <c:pt idx="743">
                  <c:v>1.4859999999999995</c:v>
                </c:pt>
                <c:pt idx="744">
                  <c:v>1.4879999999999998</c:v>
                </c:pt>
                <c:pt idx="745">
                  <c:v>1.4899999999999995</c:v>
                </c:pt>
                <c:pt idx="746">
                  <c:v>1.4919999999999998</c:v>
                </c:pt>
                <c:pt idx="747">
                  <c:v>1.4939999999999998</c:v>
                </c:pt>
                <c:pt idx="748">
                  <c:v>1.4959999999999996</c:v>
                </c:pt>
                <c:pt idx="749">
                  <c:v>1.4979999999999998</c:v>
                </c:pt>
                <c:pt idx="750">
                  <c:v>1.4999999999999996</c:v>
                </c:pt>
                <c:pt idx="751">
                  <c:v>1.5019999999999998</c:v>
                </c:pt>
                <c:pt idx="752">
                  <c:v>1.5039999999999998</c:v>
                </c:pt>
                <c:pt idx="753">
                  <c:v>1.5059999999999996</c:v>
                </c:pt>
                <c:pt idx="754">
                  <c:v>1.5079999999999998</c:v>
                </c:pt>
                <c:pt idx="755">
                  <c:v>1.5099999999999996</c:v>
                </c:pt>
                <c:pt idx="756">
                  <c:v>1.5119999999999996</c:v>
                </c:pt>
                <c:pt idx="757">
                  <c:v>1.5139999999999998</c:v>
                </c:pt>
                <c:pt idx="758">
                  <c:v>1.5159999999999996</c:v>
                </c:pt>
                <c:pt idx="759">
                  <c:v>1.5179999999999998</c:v>
                </c:pt>
                <c:pt idx="760">
                  <c:v>1.5199999999999996</c:v>
                </c:pt>
                <c:pt idx="761">
                  <c:v>1.5219999999999996</c:v>
                </c:pt>
                <c:pt idx="762">
                  <c:v>1.5239999999999998</c:v>
                </c:pt>
                <c:pt idx="763">
                  <c:v>1.5259999999999996</c:v>
                </c:pt>
                <c:pt idx="764">
                  <c:v>1.5279999999999998</c:v>
                </c:pt>
                <c:pt idx="765">
                  <c:v>1.5299999999999996</c:v>
                </c:pt>
                <c:pt idx="766">
                  <c:v>1.5319999999999996</c:v>
                </c:pt>
                <c:pt idx="767">
                  <c:v>1.5339999999999998</c:v>
                </c:pt>
                <c:pt idx="768">
                  <c:v>1.5359999999999996</c:v>
                </c:pt>
                <c:pt idx="769">
                  <c:v>1.5379999999999998</c:v>
                </c:pt>
                <c:pt idx="770">
                  <c:v>1.5399999999999996</c:v>
                </c:pt>
                <c:pt idx="771">
                  <c:v>1.5419999999999996</c:v>
                </c:pt>
                <c:pt idx="772">
                  <c:v>1.5439999999999998</c:v>
                </c:pt>
                <c:pt idx="773">
                  <c:v>1.5459999999999996</c:v>
                </c:pt>
                <c:pt idx="774">
                  <c:v>1.5479999999999994</c:v>
                </c:pt>
                <c:pt idx="775">
                  <c:v>1.5499999999999998</c:v>
                </c:pt>
                <c:pt idx="776">
                  <c:v>1.5519999999999996</c:v>
                </c:pt>
                <c:pt idx="777">
                  <c:v>1.5539999999999998</c:v>
                </c:pt>
                <c:pt idx="778">
                  <c:v>1.5559999999999996</c:v>
                </c:pt>
                <c:pt idx="779">
                  <c:v>1.5579999999999994</c:v>
                </c:pt>
                <c:pt idx="780">
                  <c:v>1.5599999999999998</c:v>
                </c:pt>
                <c:pt idx="781">
                  <c:v>1.5619999999999996</c:v>
                </c:pt>
                <c:pt idx="782">
                  <c:v>1.5639999999999998</c:v>
                </c:pt>
                <c:pt idx="783">
                  <c:v>1.5659999999999996</c:v>
                </c:pt>
                <c:pt idx="784">
                  <c:v>1.5679999999999996</c:v>
                </c:pt>
                <c:pt idx="785">
                  <c:v>1.5699999999999998</c:v>
                </c:pt>
                <c:pt idx="786">
                  <c:v>1.5719999999999996</c:v>
                </c:pt>
                <c:pt idx="787">
                  <c:v>1.5739999999999994</c:v>
                </c:pt>
                <c:pt idx="788">
                  <c:v>1.5759999999999996</c:v>
                </c:pt>
                <c:pt idx="789">
                  <c:v>1.5779999999999996</c:v>
                </c:pt>
                <c:pt idx="790">
                  <c:v>1.5799999999999998</c:v>
                </c:pt>
                <c:pt idx="791">
                  <c:v>1.5819999999999996</c:v>
                </c:pt>
                <c:pt idx="792">
                  <c:v>1.5839999999999994</c:v>
                </c:pt>
                <c:pt idx="793">
                  <c:v>1.5859999999999996</c:v>
                </c:pt>
                <c:pt idx="794">
                  <c:v>1.5879999999999996</c:v>
                </c:pt>
                <c:pt idx="795">
                  <c:v>1.5899999999999999</c:v>
                </c:pt>
                <c:pt idx="796">
                  <c:v>1.5919999999999996</c:v>
                </c:pt>
                <c:pt idx="797">
                  <c:v>1.5939999999999994</c:v>
                </c:pt>
                <c:pt idx="798">
                  <c:v>1.5959999999999999</c:v>
                </c:pt>
                <c:pt idx="799">
                  <c:v>1.5979999999999996</c:v>
                </c:pt>
                <c:pt idx="800">
                  <c:v>1.5999999999999999</c:v>
                </c:pt>
                <c:pt idx="801">
                  <c:v>1.6019999999999996</c:v>
                </c:pt>
                <c:pt idx="802">
                  <c:v>1.6039999999999994</c:v>
                </c:pt>
                <c:pt idx="803">
                  <c:v>1.6059999999999999</c:v>
                </c:pt>
                <c:pt idx="804">
                  <c:v>1.6079999999999997</c:v>
                </c:pt>
                <c:pt idx="805">
                  <c:v>1.6099999999999994</c:v>
                </c:pt>
                <c:pt idx="806">
                  <c:v>1.6119999999999997</c:v>
                </c:pt>
                <c:pt idx="807">
                  <c:v>1.6139999999999997</c:v>
                </c:pt>
                <c:pt idx="808">
                  <c:v>1.6159999999999999</c:v>
                </c:pt>
                <c:pt idx="809">
                  <c:v>1.6179999999999997</c:v>
                </c:pt>
                <c:pt idx="810">
                  <c:v>1.6199999999999994</c:v>
                </c:pt>
                <c:pt idx="811">
                  <c:v>1.6219999999999997</c:v>
                </c:pt>
                <c:pt idx="812">
                  <c:v>1.6239999999999997</c:v>
                </c:pt>
                <c:pt idx="813">
                  <c:v>1.6259999999999999</c:v>
                </c:pt>
                <c:pt idx="814">
                  <c:v>1.6279999999999997</c:v>
                </c:pt>
                <c:pt idx="815">
                  <c:v>1.6299999999999994</c:v>
                </c:pt>
                <c:pt idx="816">
                  <c:v>1.6319999999999997</c:v>
                </c:pt>
                <c:pt idx="817">
                  <c:v>1.6339999999999997</c:v>
                </c:pt>
                <c:pt idx="818">
                  <c:v>1.6359999999999999</c:v>
                </c:pt>
                <c:pt idx="819">
                  <c:v>1.6379999999999997</c:v>
                </c:pt>
                <c:pt idx="820">
                  <c:v>1.6399999999999995</c:v>
                </c:pt>
                <c:pt idx="821">
                  <c:v>1.6419999999999999</c:v>
                </c:pt>
                <c:pt idx="822">
                  <c:v>1.6439999999999997</c:v>
                </c:pt>
                <c:pt idx="823">
                  <c:v>1.6459999999999995</c:v>
                </c:pt>
                <c:pt idx="824">
                  <c:v>1.6479999999999997</c:v>
                </c:pt>
                <c:pt idx="825">
                  <c:v>1.6499999999999995</c:v>
                </c:pt>
                <c:pt idx="826">
                  <c:v>1.6519999999999999</c:v>
                </c:pt>
                <c:pt idx="827">
                  <c:v>1.6539999999999997</c:v>
                </c:pt>
                <c:pt idx="828">
                  <c:v>1.6559999999999995</c:v>
                </c:pt>
                <c:pt idx="829">
                  <c:v>1.6579999999999997</c:v>
                </c:pt>
                <c:pt idx="830">
                  <c:v>1.6599999999999995</c:v>
                </c:pt>
                <c:pt idx="831">
                  <c:v>1.6619999999999999</c:v>
                </c:pt>
                <c:pt idx="832">
                  <c:v>1.6639999999999997</c:v>
                </c:pt>
                <c:pt idx="833">
                  <c:v>1.6659999999999995</c:v>
                </c:pt>
                <c:pt idx="834">
                  <c:v>1.6679999999999997</c:v>
                </c:pt>
                <c:pt idx="835">
                  <c:v>1.6699999999999997</c:v>
                </c:pt>
                <c:pt idx="836">
                  <c:v>1.6719999999999999</c:v>
                </c:pt>
                <c:pt idx="837">
                  <c:v>1.6739999999999997</c:v>
                </c:pt>
                <c:pt idx="838">
                  <c:v>1.6759999999999995</c:v>
                </c:pt>
                <c:pt idx="839">
                  <c:v>1.6779999999999997</c:v>
                </c:pt>
                <c:pt idx="840">
                  <c:v>1.6799999999999997</c:v>
                </c:pt>
                <c:pt idx="841">
                  <c:v>1.6819999999999995</c:v>
                </c:pt>
                <c:pt idx="842">
                  <c:v>1.6839999999999997</c:v>
                </c:pt>
                <c:pt idx="843">
                  <c:v>1.6859999999999995</c:v>
                </c:pt>
                <c:pt idx="844">
                  <c:v>1.6879999999999997</c:v>
                </c:pt>
                <c:pt idx="845">
                  <c:v>1.6899999999999997</c:v>
                </c:pt>
                <c:pt idx="846">
                  <c:v>1.6919999999999995</c:v>
                </c:pt>
                <c:pt idx="847">
                  <c:v>1.6939999999999997</c:v>
                </c:pt>
                <c:pt idx="848">
                  <c:v>1.6959999999999995</c:v>
                </c:pt>
                <c:pt idx="849">
                  <c:v>1.698</c:v>
                </c:pt>
                <c:pt idx="850">
                  <c:v>1.6999999999999997</c:v>
                </c:pt>
                <c:pt idx="851">
                  <c:v>1.7019999999999995</c:v>
                </c:pt>
                <c:pt idx="852">
                  <c:v>1.7039999999999997</c:v>
                </c:pt>
                <c:pt idx="853">
                  <c:v>1.7059999999999995</c:v>
                </c:pt>
                <c:pt idx="854">
                  <c:v>1.7079999999999995</c:v>
                </c:pt>
                <c:pt idx="855">
                  <c:v>1.7099999999999997</c:v>
                </c:pt>
                <c:pt idx="856">
                  <c:v>1.7119999999999995</c:v>
                </c:pt>
                <c:pt idx="857">
                  <c:v>1.7139999999999997</c:v>
                </c:pt>
                <c:pt idx="858">
                  <c:v>1.7159999999999997</c:v>
                </c:pt>
                <c:pt idx="859">
                  <c:v>1.7179999999999995</c:v>
                </c:pt>
                <c:pt idx="860">
                  <c:v>1.7199999999999998</c:v>
                </c:pt>
                <c:pt idx="861">
                  <c:v>1.7219999999999995</c:v>
                </c:pt>
                <c:pt idx="862">
                  <c:v>1.7239999999999998</c:v>
                </c:pt>
                <c:pt idx="863">
                  <c:v>1.7259999999999998</c:v>
                </c:pt>
                <c:pt idx="864">
                  <c:v>1.7279999999999995</c:v>
                </c:pt>
                <c:pt idx="865">
                  <c:v>1.7299999999999998</c:v>
                </c:pt>
                <c:pt idx="866">
                  <c:v>1.7319999999999995</c:v>
                </c:pt>
                <c:pt idx="867">
                  <c:v>1.7339999999999998</c:v>
                </c:pt>
                <c:pt idx="868">
                  <c:v>1.7359999999999998</c:v>
                </c:pt>
                <c:pt idx="869">
                  <c:v>1.7379999999999995</c:v>
                </c:pt>
                <c:pt idx="870">
                  <c:v>1.7399999999999998</c:v>
                </c:pt>
                <c:pt idx="871">
                  <c:v>1.7419999999999995</c:v>
                </c:pt>
                <c:pt idx="872">
                  <c:v>1.7439999999999996</c:v>
                </c:pt>
                <c:pt idx="873">
                  <c:v>1.7459999999999998</c:v>
                </c:pt>
                <c:pt idx="874">
                  <c:v>1.7479999999999996</c:v>
                </c:pt>
                <c:pt idx="875">
                  <c:v>1.7499999999999998</c:v>
                </c:pt>
                <c:pt idx="876">
                  <c:v>1.7519999999999996</c:v>
                </c:pt>
                <c:pt idx="877">
                  <c:v>1.7539999999999996</c:v>
                </c:pt>
                <c:pt idx="878">
                  <c:v>1.7559999999999998</c:v>
                </c:pt>
                <c:pt idx="879">
                  <c:v>1.7579999999999996</c:v>
                </c:pt>
                <c:pt idx="880">
                  <c:v>1.7599999999999998</c:v>
                </c:pt>
                <c:pt idx="881">
                  <c:v>1.7619999999999996</c:v>
                </c:pt>
                <c:pt idx="882">
                  <c:v>1.7639999999999996</c:v>
                </c:pt>
                <c:pt idx="883">
                  <c:v>1.7659999999999998</c:v>
                </c:pt>
                <c:pt idx="884">
                  <c:v>1.7679999999999996</c:v>
                </c:pt>
                <c:pt idx="885">
                  <c:v>1.7699999999999998</c:v>
                </c:pt>
                <c:pt idx="886">
                  <c:v>1.7719999999999998</c:v>
                </c:pt>
                <c:pt idx="887">
                  <c:v>1.7739999999999996</c:v>
                </c:pt>
                <c:pt idx="888">
                  <c:v>1.7759999999999998</c:v>
                </c:pt>
                <c:pt idx="889">
                  <c:v>1.7779999999999996</c:v>
                </c:pt>
                <c:pt idx="890">
                  <c:v>1.7799999999999994</c:v>
                </c:pt>
                <c:pt idx="891">
                  <c:v>1.7819999999999998</c:v>
                </c:pt>
                <c:pt idx="892">
                  <c:v>1.7839999999999996</c:v>
                </c:pt>
                <c:pt idx="893">
                  <c:v>1.7859999999999998</c:v>
                </c:pt>
                <c:pt idx="894">
                  <c:v>1.7879999999999996</c:v>
                </c:pt>
                <c:pt idx="895">
                  <c:v>1.7899999999999996</c:v>
                </c:pt>
                <c:pt idx="896">
                  <c:v>1.7919999999999998</c:v>
                </c:pt>
                <c:pt idx="897">
                  <c:v>1.7939999999999996</c:v>
                </c:pt>
                <c:pt idx="898">
                  <c:v>1.7959999999999998</c:v>
                </c:pt>
                <c:pt idx="899">
                  <c:v>1.7979999999999996</c:v>
                </c:pt>
                <c:pt idx="900">
                  <c:v>1.7999999999999996</c:v>
                </c:pt>
                <c:pt idx="901">
                  <c:v>1.8019999999999998</c:v>
                </c:pt>
                <c:pt idx="902">
                  <c:v>1.8039999999999996</c:v>
                </c:pt>
                <c:pt idx="903">
                  <c:v>1.8059999999999994</c:v>
                </c:pt>
                <c:pt idx="904">
                  <c:v>1.8079999999999996</c:v>
                </c:pt>
                <c:pt idx="905">
                  <c:v>1.8099999999999996</c:v>
                </c:pt>
                <c:pt idx="906">
                  <c:v>1.8119999999999998</c:v>
                </c:pt>
                <c:pt idx="907">
                  <c:v>1.8139999999999996</c:v>
                </c:pt>
                <c:pt idx="908">
                  <c:v>1.8159999999999994</c:v>
                </c:pt>
                <c:pt idx="909">
                  <c:v>1.8179999999999998</c:v>
                </c:pt>
                <c:pt idx="910">
                  <c:v>1.8199999999999996</c:v>
                </c:pt>
                <c:pt idx="911">
                  <c:v>1.8219999999999998</c:v>
                </c:pt>
                <c:pt idx="912">
                  <c:v>1.8239999999999996</c:v>
                </c:pt>
                <c:pt idx="913">
                  <c:v>1.8259999999999994</c:v>
                </c:pt>
                <c:pt idx="914">
                  <c:v>1.8279999999999998</c:v>
                </c:pt>
                <c:pt idx="915">
                  <c:v>1.8299999999999996</c:v>
                </c:pt>
                <c:pt idx="916">
                  <c:v>1.8319999999999999</c:v>
                </c:pt>
                <c:pt idx="917">
                  <c:v>1.8339999999999996</c:v>
                </c:pt>
                <c:pt idx="918">
                  <c:v>1.8359999999999996</c:v>
                </c:pt>
                <c:pt idx="919">
                  <c:v>1.8379999999999999</c:v>
                </c:pt>
                <c:pt idx="920">
                  <c:v>1.8399999999999996</c:v>
                </c:pt>
                <c:pt idx="921">
                  <c:v>1.8419999999999994</c:v>
                </c:pt>
                <c:pt idx="922">
                  <c:v>1.8439999999999996</c:v>
                </c:pt>
                <c:pt idx="923">
                  <c:v>1.8459999999999996</c:v>
                </c:pt>
                <c:pt idx="924">
                  <c:v>1.8479999999999999</c:v>
                </c:pt>
                <c:pt idx="925">
                  <c:v>1.8499999999999996</c:v>
                </c:pt>
                <c:pt idx="926">
                  <c:v>1.8519999999999994</c:v>
                </c:pt>
                <c:pt idx="927">
                  <c:v>1.8539999999999996</c:v>
                </c:pt>
                <c:pt idx="928">
                  <c:v>1.8559999999999997</c:v>
                </c:pt>
                <c:pt idx="929">
                  <c:v>1.8579999999999999</c:v>
                </c:pt>
                <c:pt idx="930">
                  <c:v>1.8599999999999997</c:v>
                </c:pt>
                <c:pt idx="931">
                  <c:v>1.8619999999999994</c:v>
                </c:pt>
                <c:pt idx="932">
                  <c:v>1.8639999999999999</c:v>
                </c:pt>
                <c:pt idx="933">
                  <c:v>1.8659999999999997</c:v>
                </c:pt>
                <c:pt idx="934">
                  <c:v>1.8679999999999999</c:v>
                </c:pt>
                <c:pt idx="935">
                  <c:v>1.8699999999999997</c:v>
                </c:pt>
                <c:pt idx="936">
                  <c:v>1.8719999999999994</c:v>
                </c:pt>
                <c:pt idx="937">
                  <c:v>1.8739999999999999</c:v>
                </c:pt>
                <c:pt idx="938">
                  <c:v>1.8759999999999997</c:v>
                </c:pt>
                <c:pt idx="939">
                  <c:v>1.8779999999999994</c:v>
                </c:pt>
                <c:pt idx="940">
                  <c:v>1.8799999999999997</c:v>
                </c:pt>
                <c:pt idx="941">
                  <c:v>1.8819999999999995</c:v>
                </c:pt>
                <c:pt idx="942">
                  <c:v>1.8839999999999999</c:v>
                </c:pt>
                <c:pt idx="943">
                  <c:v>1.8859999999999997</c:v>
                </c:pt>
                <c:pt idx="944">
                  <c:v>1.8879999999999995</c:v>
                </c:pt>
                <c:pt idx="945">
                  <c:v>1.8899999999999997</c:v>
                </c:pt>
                <c:pt idx="946">
                  <c:v>1.8919999999999997</c:v>
                </c:pt>
                <c:pt idx="947">
                  <c:v>1.8939999999999999</c:v>
                </c:pt>
                <c:pt idx="948">
                  <c:v>1.8959999999999997</c:v>
                </c:pt>
                <c:pt idx="949">
                  <c:v>1.8979999999999995</c:v>
                </c:pt>
                <c:pt idx="950">
                  <c:v>1.8999999999999997</c:v>
                </c:pt>
                <c:pt idx="951">
                  <c:v>1.9019999999999997</c:v>
                </c:pt>
                <c:pt idx="952">
                  <c:v>1.9039999999999999</c:v>
                </c:pt>
                <c:pt idx="953">
                  <c:v>1.9059999999999997</c:v>
                </c:pt>
                <c:pt idx="954">
                  <c:v>1.9079999999999995</c:v>
                </c:pt>
                <c:pt idx="955">
                  <c:v>1.9099999999999997</c:v>
                </c:pt>
                <c:pt idx="956">
                  <c:v>1.9119999999999997</c:v>
                </c:pt>
                <c:pt idx="957">
                  <c:v>1.9139999999999995</c:v>
                </c:pt>
                <c:pt idx="958">
                  <c:v>1.9159999999999997</c:v>
                </c:pt>
                <c:pt idx="959">
                  <c:v>1.9179999999999995</c:v>
                </c:pt>
                <c:pt idx="960">
                  <c:v>1.92</c:v>
                </c:pt>
                <c:pt idx="961">
                  <c:v>1.9219999999999997</c:v>
                </c:pt>
                <c:pt idx="962">
                  <c:v>1.9239999999999995</c:v>
                </c:pt>
                <c:pt idx="963">
                  <c:v>1.9259999999999997</c:v>
                </c:pt>
                <c:pt idx="964">
                  <c:v>1.9279999999999995</c:v>
                </c:pt>
                <c:pt idx="965">
                  <c:v>1.93</c:v>
                </c:pt>
                <c:pt idx="966">
                  <c:v>1.9319999999999997</c:v>
                </c:pt>
                <c:pt idx="967">
                  <c:v>1.9339999999999995</c:v>
                </c:pt>
                <c:pt idx="968">
                  <c:v>1.9359999999999997</c:v>
                </c:pt>
                <c:pt idx="969">
                  <c:v>1.9379999999999997</c:v>
                </c:pt>
                <c:pt idx="970">
                  <c:v>1.9399999999999995</c:v>
                </c:pt>
                <c:pt idx="971">
                  <c:v>1.9419999999999997</c:v>
                </c:pt>
                <c:pt idx="972">
                  <c:v>1.9439999999999995</c:v>
                </c:pt>
                <c:pt idx="973">
                  <c:v>1.9459999999999997</c:v>
                </c:pt>
                <c:pt idx="974">
                  <c:v>1.9479999999999997</c:v>
                </c:pt>
                <c:pt idx="975">
                  <c:v>1.9499999999999995</c:v>
                </c:pt>
                <c:pt idx="976">
                  <c:v>1.9519999999999997</c:v>
                </c:pt>
                <c:pt idx="977">
                  <c:v>1.9539999999999995</c:v>
                </c:pt>
                <c:pt idx="978">
                  <c:v>1.9559999999999997</c:v>
                </c:pt>
                <c:pt idx="979">
                  <c:v>1.9579999999999997</c:v>
                </c:pt>
                <c:pt idx="980">
                  <c:v>1.9599999999999995</c:v>
                </c:pt>
                <c:pt idx="981">
                  <c:v>1.9619999999999997</c:v>
                </c:pt>
                <c:pt idx="982">
                  <c:v>1.9639999999999995</c:v>
                </c:pt>
                <c:pt idx="983">
                  <c:v>1.966</c:v>
                </c:pt>
                <c:pt idx="984">
                  <c:v>1.9679999999999997</c:v>
                </c:pt>
                <c:pt idx="985">
                  <c:v>1.9699999999999995</c:v>
                </c:pt>
                <c:pt idx="986">
                  <c:v>1.9719999999999998</c:v>
                </c:pt>
                <c:pt idx="987">
                  <c:v>1.9739999999999995</c:v>
                </c:pt>
                <c:pt idx="988">
                  <c:v>1.9759999999999995</c:v>
                </c:pt>
                <c:pt idx="989">
                  <c:v>1.9779999999999998</c:v>
                </c:pt>
                <c:pt idx="990">
                  <c:v>1.9799999999999995</c:v>
                </c:pt>
                <c:pt idx="991">
                  <c:v>1.9819999999999998</c:v>
                </c:pt>
                <c:pt idx="992">
                  <c:v>1.9839999999999995</c:v>
                </c:pt>
                <c:pt idx="993">
                  <c:v>1.9859999999999995</c:v>
                </c:pt>
                <c:pt idx="994">
                  <c:v>1.9879999999999998</c:v>
                </c:pt>
                <c:pt idx="995">
                  <c:v>1.9899999999999995</c:v>
                </c:pt>
                <c:pt idx="996">
                  <c:v>1.9919999999999998</c:v>
                </c:pt>
                <c:pt idx="997">
                  <c:v>1.9939999999999998</c:v>
                </c:pt>
                <c:pt idx="998">
                  <c:v>1.9959999999999996</c:v>
                </c:pt>
                <c:pt idx="999">
                  <c:v>1.9979999999999998</c:v>
                </c:pt>
                <c:pt idx="1000">
                  <c:v>1.9999999999999996</c:v>
                </c:pt>
                <c:pt idx="1001">
                  <c:v>2.0019999999999998</c:v>
                </c:pt>
                <c:pt idx="1002">
                  <c:v>2.0039999999999996</c:v>
                </c:pt>
                <c:pt idx="1003">
                  <c:v>2.0059999999999993</c:v>
                </c:pt>
                <c:pt idx="1004">
                  <c:v>2.008</c:v>
                </c:pt>
                <c:pt idx="1005">
                  <c:v>2.0099999999999998</c:v>
                </c:pt>
                <c:pt idx="1006">
                  <c:v>2.0119999999999996</c:v>
                </c:pt>
                <c:pt idx="1007">
                  <c:v>2.0139999999999998</c:v>
                </c:pt>
                <c:pt idx="1008">
                  <c:v>2.0159999999999996</c:v>
                </c:pt>
                <c:pt idx="1009">
                  <c:v>2.0179999999999998</c:v>
                </c:pt>
                <c:pt idx="1010">
                  <c:v>2.0199999999999996</c:v>
                </c:pt>
                <c:pt idx="1011">
                  <c:v>2.0219999999999994</c:v>
                </c:pt>
                <c:pt idx="1012">
                  <c:v>2.0239999999999996</c:v>
                </c:pt>
                <c:pt idx="1013">
                  <c:v>2.0259999999999998</c:v>
                </c:pt>
                <c:pt idx="1014">
                  <c:v>2.028</c:v>
                </c:pt>
                <c:pt idx="1015">
                  <c:v>2.0299999999999998</c:v>
                </c:pt>
                <c:pt idx="1016">
                  <c:v>2.0319999999999996</c:v>
                </c:pt>
                <c:pt idx="1017">
                  <c:v>2.0339999999999998</c:v>
                </c:pt>
                <c:pt idx="1018">
                  <c:v>2.0359999999999996</c:v>
                </c:pt>
                <c:pt idx="1019">
                  <c:v>2.0379999999999994</c:v>
                </c:pt>
                <c:pt idx="1020">
                  <c:v>2.0399999999999996</c:v>
                </c:pt>
                <c:pt idx="1021">
                  <c:v>2.0419999999999994</c:v>
                </c:pt>
                <c:pt idx="1022">
                  <c:v>2.0439999999999996</c:v>
                </c:pt>
                <c:pt idx="1023">
                  <c:v>2.0459999999999998</c:v>
                </c:pt>
                <c:pt idx="1024">
                  <c:v>2.0479999999999996</c:v>
                </c:pt>
                <c:pt idx="1025">
                  <c:v>2.0499999999999998</c:v>
                </c:pt>
                <c:pt idx="1026">
                  <c:v>2.0519999999999996</c:v>
                </c:pt>
                <c:pt idx="1027">
                  <c:v>2.0539999999999998</c:v>
                </c:pt>
                <c:pt idx="1028">
                  <c:v>2.0559999999999996</c:v>
                </c:pt>
                <c:pt idx="1029">
                  <c:v>2.0579999999999994</c:v>
                </c:pt>
                <c:pt idx="1030">
                  <c:v>2.0599999999999996</c:v>
                </c:pt>
                <c:pt idx="1031">
                  <c:v>2.0619999999999994</c:v>
                </c:pt>
                <c:pt idx="1032">
                  <c:v>2.0640000000000001</c:v>
                </c:pt>
                <c:pt idx="1033">
                  <c:v>2.0659999999999998</c:v>
                </c:pt>
                <c:pt idx="1034">
                  <c:v>2.0679999999999996</c:v>
                </c:pt>
                <c:pt idx="1035">
                  <c:v>2.0699999999999998</c:v>
                </c:pt>
                <c:pt idx="1036">
                  <c:v>2.0719999999999996</c:v>
                </c:pt>
                <c:pt idx="1037">
                  <c:v>2.0739999999999994</c:v>
                </c:pt>
                <c:pt idx="1038">
                  <c:v>2.0759999999999996</c:v>
                </c:pt>
                <c:pt idx="1039">
                  <c:v>2.0779999999999994</c:v>
                </c:pt>
                <c:pt idx="1040">
                  <c:v>2.0799999999999996</c:v>
                </c:pt>
                <c:pt idx="1041">
                  <c:v>2.0819999999999999</c:v>
                </c:pt>
                <c:pt idx="1042">
                  <c:v>2.0839999999999996</c:v>
                </c:pt>
                <c:pt idx="1043">
                  <c:v>2.0859999999999999</c:v>
                </c:pt>
                <c:pt idx="1044">
                  <c:v>2.0879999999999996</c:v>
                </c:pt>
                <c:pt idx="1045">
                  <c:v>2.09</c:v>
                </c:pt>
                <c:pt idx="1046">
                  <c:v>2.0919999999999996</c:v>
                </c:pt>
                <c:pt idx="1047">
                  <c:v>2.0939999999999994</c:v>
                </c:pt>
                <c:pt idx="1048">
                  <c:v>2.0959999999999996</c:v>
                </c:pt>
                <c:pt idx="1049">
                  <c:v>2.0979999999999994</c:v>
                </c:pt>
                <c:pt idx="1050">
                  <c:v>2.1</c:v>
                </c:pt>
                <c:pt idx="1051">
                  <c:v>2.1019999999999999</c:v>
                </c:pt>
                <c:pt idx="1052">
                  <c:v>2.1039999999999996</c:v>
                </c:pt>
                <c:pt idx="1053">
                  <c:v>2.1059999999999999</c:v>
                </c:pt>
                <c:pt idx="1054">
                  <c:v>2.1079999999999997</c:v>
                </c:pt>
                <c:pt idx="1055">
                  <c:v>2.1099999999999994</c:v>
                </c:pt>
                <c:pt idx="1056">
                  <c:v>2.1119999999999997</c:v>
                </c:pt>
                <c:pt idx="1057">
                  <c:v>2.1139999999999994</c:v>
                </c:pt>
                <c:pt idx="1058">
                  <c:v>2.1159999999999997</c:v>
                </c:pt>
                <c:pt idx="1059">
                  <c:v>2.1179999999999994</c:v>
                </c:pt>
                <c:pt idx="1060">
                  <c:v>2.1199999999999997</c:v>
                </c:pt>
                <c:pt idx="1061">
                  <c:v>2.1219999999999999</c:v>
                </c:pt>
                <c:pt idx="1062">
                  <c:v>2.1239999999999997</c:v>
                </c:pt>
                <c:pt idx="1063">
                  <c:v>2.1259999999999999</c:v>
                </c:pt>
                <c:pt idx="1064">
                  <c:v>2.1279999999999997</c:v>
                </c:pt>
                <c:pt idx="1065">
                  <c:v>2.1299999999999994</c:v>
                </c:pt>
                <c:pt idx="1066">
                  <c:v>2.1319999999999997</c:v>
                </c:pt>
                <c:pt idx="1067">
                  <c:v>2.1339999999999995</c:v>
                </c:pt>
                <c:pt idx="1068">
                  <c:v>2.1359999999999992</c:v>
                </c:pt>
                <c:pt idx="1069">
                  <c:v>2.1379999999999999</c:v>
                </c:pt>
                <c:pt idx="1070">
                  <c:v>2.1399999999999997</c:v>
                </c:pt>
                <c:pt idx="1071">
                  <c:v>2.1419999999999999</c:v>
                </c:pt>
                <c:pt idx="1072">
                  <c:v>2.1439999999999997</c:v>
                </c:pt>
                <c:pt idx="1073">
                  <c:v>2.1459999999999995</c:v>
                </c:pt>
                <c:pt idx="1074">
                  <c:v>2.1479999999999997</c:v>
                </c:pt>
                <c:pt idx="1075">
                  <c:v>2.1499999999999995</c:v>
                </c:pt>
                <c:pt idx="1076">
                  <c:v>2.1519999999999997</c:v>
                </c:pt>
                <c:pt idx="1077">
                  <c:v>2.1539999999999995</c:v>
                </c:pt>
                <c:pt idx="1078">
                  <c:v>2.1559999999999997</c:v>
                </c:pt>
                <c:pt idx="1079">
                  <c:v>2.1579999999999999</c:v>
                </c:pt>
                <c:pt idx="1080">
                  <c:v>2.1599999999999997</c:v>
                </c:pt>
                <c:pt idx="1081">
                  <c:v>2.1619999999999999</c:v>
                </c:pt>
                <c:pt idx="1082">
                  <c:v>2.1639999999999997</c:v>
                </c:pt>
                <c:pt idx="1083">
                  <c:v>2.1659999999999995</c:v>
                </c:pt>
                <c:pt idx="1084">
                  <c:v>2.1679999999999997</c:v>
                </c:pt>
                <c:pt idx="1085">
                  <c:v>2.1699999999999995</c:v>
                </c:pt>
                <c:pt idx="1086">
                  <c:v>2.1719999999999993</c:v>
                </c:pt>
                <c:pt idx="1087">
                  <c:v>2.1739999999999999</c:v>
                </c:pt>
                <c:pt idx="1088">
                  <c:v>2.1759999999999997</c:v>
                </c:pt>
                <c:pt idx="1089">
                  <c:v>2.1779999999999999</c:v>
                </c:pt>
                <c:pt idx="1090">
                  <c:v>2.1799999999999997</c:v>
                </c:pt>
                <c:pt idx="1091">
                  <c:v>2.1819999999999995</c:v>
                </c:pt>
                <c:pt idx="1092">
                  <c:v>2.1839999999999997</c:v>
                </c:pt>
                <c:pt idx="1093">
                  <c:v>2.1859999999999995</c:v>
                </c:pt>
                <c:pt idx="1094">
                  <c:v>2.1879999999999997</c:v>
                </c:pt>
                <c:pt idx="1095">
                  <c:v>2.1899999999999995</c:v>
                </c:pt>
                <c:pt idx="1096">
                  <c:v>2.1919999999999993</c:v>
                </c:pt>
                <c:pt idx="1097">
                  <c:v>2.194</c:v>
                </c:pt>
                <c:pt idx="1098">
                  <c:v>2.1959999999999997</c:v>
                </c:pt>
                <c:pt idx="1099">
                  <c:v>2.198</c:v>
                </c:pt>
                <c:pt idx="1100">
                  <c:v>2.1999999999999997</c:v>
                </c:pt>
                <c:pt idx="1101">
                  <c:v>2.2019999999999995</c:v>
                </c:pt>
                <c:pt idx="1102">
                  <c:v>2.2039999999999997</c:v>
                </c:pt>
                <c:pt idx="1103">
                  <c:v>2.2059999999999995</c:v>
                </c:pt>
                <c:pt idx="1104">
                  <c:v>2.2079999999999993</c:v>
                </c:pt>
                <c:pt idx="1105">
                  <c:v>2.2099999999999995</c:v>
                </c:pt>
                <c:pt idx="1106">
                  <c:v>2.2119999999999997</c:v>
                </c:pt>
                <c:pt idx="1107">
                  <c:v>2.214</c:v>
                </c:pt>
                <c:pt idx="1108">
                  <c:v>2.2159999999999997</c:v>
                </c:pt>
                <c:pt idx="1109">
                  <c:v>2.2179999999999995</c:v>
                </c:pt>
                <c:pt idx="1110">
                  <c:v>2.2199999999999998</c:v>
                </c:pt>
                <c:pt idx="1111">
                  <c:v>2.2219999999999995</c:v>
                </c:pt>
                <c:pt idx="1112">
                  <c:v>2.2239999999999998</c:v>
                </c:pt>
                <c:pt idx="1113">
                  <c:v>2.2259999999999995</c:v>
                </c:pt>
                <c:pt idx="1114">
                  <c:v>2.2279999999999993</c:v>
                </c:pt>
                <c:pt idx="1115">
                  <c:v>2.23</c:v>
                </c:pt>
                <c:pt idx="1116">
                  <c:v>2.2319999999999998</c:v>
                </c:pt>
                <c:pt idx="1117">
                  <c:v>2.234</c:v>
                </c:pt>
                <c:pt idx="1118">
                  <c:v>2.2359999999999998</c:v>
                </c:pt>
                <c:pt idx="1119">
                  <c:v>2.2379999999999995</c:v>
                </c:pt>
                <c:pt idx="1120">
                  <c:v>2.2399999999999998</c:v>
                </c:pt>
                <c:pt idx="1121">
                  <c:v>2.2419999999999995</c:v>
                </c:pt>
                <c:pt idx="1122">
                  <c:v>2.2439999999999993</c:v>
                </c:pt>
                <c:pt idx="1123">
                  <c:v>2.2459999999999996</c:v>
                </c:pt>
                <c:pt idx="1124">
                  <c:v>2.2479999999999998</c:v>
                </c:pt>
                <c:pt idx="1125">
                  <c:v>2.25</c:v>
                </c:pt>
                <c:pt idx="1126">
                  <c:v>2.2519999999999998</c:v>
                </c:pt>
                <c:pt idx="1127">
                  <c:v>2.2539999999999996</c:v>
                </c:pt>
                <c:pt idx="1128">
                  <c:v>2.2559999999999998</c:v>
                </c:pt>
                <c:pt idx="1129">
                  <c:v>2.2579999999999996</c:v>
                </c:pt>
                <c:pt idx="1130">
                  <c:v>2.2599999999999998</c:v>
                </c:pt>
                <c:pt idx="1131">
                  <c:v>2.2619999999999996</c:v>
                </c:pt>
                <c:pt idx="1132">
                  <c:v>2.2639999999999993</c:v>
                </c:pt>
                <c:pt idx="1133">
                  <c:v>2.2659999999999996</c:v>
                </c:pt>
                <c:pt idx="1134">
                  <c:v>2.2679999999999998</c:v>
                </c:pt>
                <c:pt idx="1135">
                  <c:v>2.2699999999999996</c:v>
                </c:pt>
                <c:pt idx="1136">
                  <c:v>2.2719999999999998</c:v>
                </c:pt>
                <c:pt idx="1137">
                  <c:v>2.2739999999999996</c:v>
                </c:pt>
                <c:pt idx="1138">
                  <c:v>2.2759999999999998</c:v>
                </c:pt>
                <c:pt idx="1139">
                  <c:v>2.2779999999999996</c:v>
                </c:pt>
                <c:pt idx="1140">
                  <c:v>2.2799999999999994</c:v>
                </c:pt>
                <c:pt idx="1141">
                  <c:v>2.2819999999999996</c:v>
                </c:pt>
                <c:pt idx="1142">
                  <c:v>2.2839999999999994</c:v>
                </c:pt>
                <c:pt idx="1143">
                  <c:v>2.286</c:v>
                </c:pt>
                <c:pt idx="1144">
                  <c:v>2.2879999999999998</c:v>
                </c:pt>
                <c:pt idx="1145">
                  <c:v>2.2899999999999996</c:v>
                </c:pt>
                <c:pt idx="1146">
                  <c:v>2.2919999999999998</c:v>
                </c:pt>
                <c:pt idx="1147">
                  <c:v>2.2939999999999996</c:v>
                </c:pt>
                <c:pt idx="1148">
                  <c:v>2.2959999999999998</c:v>
                </c:pt>
                <c:pt idx="1149">
                  <c:v>2.2979999999999996</c:v>
                </c:pt>
                <c:pt idx="1150">
                  <c:v>2.2999999999999994</c:v>
                </c:pt>
                <c:pt idx="1151">
                  <c:v>2.3019999999999996</c:v>
                </c:pt>
                <c:pt idx="1152">
                  <c:v>2.3039999999999998</c:v>
                </c:pt>
                <c:pt idx="1153">
                  <c:v>2.3059999999999996</c:v>
                </c:pt>
                <c:pt idx="1154">
                  <c:v>2.3079999999999998</c:v>
                </c:pt>
                <c:pt idx="1155">
                  <c:v>2.3099999999999996</c:v>
                </c:pt>
                <c:pt idx="1156">
                  <c:v>2.3119999999999998</c:v>
                </c:pt>
                <c:pt idx="1157">
                  <c:v>2.3139999999999996</c:v>
                </c:pt>
                <c:pt idx="1158">
                  <c:v>2.3159999999999994</c:v>
                </c:pt>
                <c:pt idx="1159">
                  <c:v>2.3179999999999996</c:v>
                </c:pt>
                <c:pt idx="1160">
                  <c:v>2.3199999999999994</c:v>
                </c:pt>
                <c:pt idx="1161">
                  <c:v>2.3220000000000001</c:v>
                </c:pt>
                <c:pt idx="1162">
                  <c:v>2.3239999999999998</c:v>
                </c:pt>
                <c:pt idx="1163">
                  <c:v>2.3259999999999996</c:v>
                </c:pt>
                <c:pt idx="1164">
                  <c:v>2.3279999999999998</c:v>
                </c:pt>
                <c:pt idx="1165">
                  <c:v>2.3299999999999996</c:v>
                </c:pt>
                <c:pt idx="1166">
                  <c:v>2.3319999999999999</c:v>
                </c:pt>
                <c:pt idx="1167">
                  <c:v>2.3339999999999996</c:v>
                </c:pt>
                <c:pt idx="1168">
                  <c:v>2.3359999999999994</c:v>
                </c:pt>
                <c:pt idx="1169">
                  <c:v>2.3379999999999996</c:v>
                </c:pt>
                <c:pt idx="1170">
                  <c:v>2.3399999999999994</c:v>
                </c:pt>
                <c:pt idx="1171">
                  <c:v>2.3419999999999996</c:v>
                </c:pt>
                <c:pt idx="1172">
                  <c:v>2.3439999999999999</c:v>
                </c:pt>
                <c:pt idx="1173">
                  <c:v>2.3459999999999996</c:v>
                </c:pt>
                <c:pt idx="1174">
                  <c:v>2.3479999999999999</c:v>
                </c:pt>
                <c:pt idx="1175">
                  <c:v>2.3499999999999996</c:v>
                </c:pt>
                <c:pt idx="1176">
                  <c:v>2.3519999999999994</c:v>
                </c:pt>
                <c:pt idx="1177">
                  <c:v>2.3539999999999996</c:v>
                </c:pt>
                <c:pt idx="1178">
                  <c:v>2.3559999999999994</c:v>
                </c:pt>
                <c:pt idx="1179">
                  <c:v>2.3579999999999997</c:v>
                </c:pt>
                <c:pt idx="1180">
                  <c:v>2.36</c:v>
                </c:pt>
                <c:pt idx="1181">
                  <c:v>2.3619999999999997</c:v>
                </c:pt>
                <c:pt idx="1182">
                  <c:v>2.3639999999999999</c:v>
                </c:pt>
                <c:pt idx="1183">
                  <c:v>2.3659999999999997</c:v>
                </c:pt>
                <c:pt idx="1184">
                  <c:v>2.3679999999999994</c:v>
                </c:pt>
                <c:pt idx="1185">
                  <c:v>2.3699999999999997</c:v>
                </c:pt>
                <c:pt idx="1186">
                  <c:v>2.3719999999999994</c:v>
                </c:pt>
                <c:pt idx="1187">
                  <c:v>2.3739999999999997</c:v>
                </c:pt>
                <c:pt idx="1188">
                  <c:v>2.3759999999999994</c:v>
                </c:pt>
                <c:pt idx="1189">
                  <c:v>2.3779999999999997</c:v>
                </c:pt>
                <c:pt idx="1190">
                  <c:v>2.38</c:v>
                </c:pt>
                <c:pt idx="1191">
                  <c:v>2.3819999999999997</c:v>
                </c:pt>
                <c:pt idx="1192">
                  <c:v>2.3839999999999999</c:v>
                </c:pt>
                <c:pt idx="1193">
                  <c:v>2.3859999999999997</c:v>
                </c:pt>
                <c:pt idx="1194">
                  <c:v>2.3879999999999995</c:v>
                </c:pt>
                <c:pt idx="1195">
                  <c:v>2.3899999999999997</c:v>
                </c:pt>
                <c:pt idx="1196">
                  <c:v>2.3919999999999995</c:v>
                </c:pt>
                <c:pt idx="1197">
                  <c:v>2.3939999999999997</c:v>
                </c:pt>
                <c:pt idx="1198">
                  <c:v>2.3959999999999999</c:v>
                </c:pt>
                <c:pt idx="1199">
                  <c:v>2.3979999999999997</c:v>
                </c:pt>
                <c:pt idx="1200">
                  <c:v>2.4</c:v>
                </c:pt>
                <c:pt idx="1201">
                  <c:v>2.4019999999999997</c:v>
                </c:pt>
                <c:pt idx="1202">
                  <c:v>2.4039999999999995</c:v>
                </c:pt>
                <c:pt idx="1203">
                  <c:v>2.4059999999999997</c:v>
                </c:pt>
                <c:pt idx="1204">
                  <c:v>2.4079999999999995</c:v>
                </c:pt>
                <c:pt idx="1205">
                  <c:v>2.4099999999999997</c:v>
                </c:pt>
                <c:pt idx="1206">
                  <c:v>2.4119999999999995</c:v>
                </c:pt>
                <c:pt idx="1207">
                  <c:v>2.4139999999999997</c:v>
                </c:pt>
                <c:pt idx="1208">
                  <c:v>2.4159999999999999</c:v>
                </c:pt>
                <c:pt idx="1209">
                  <c:v>2.4179999999999997</c:v>
                </c:pt>
                <c:pt idx="1210">
                  <c:v>2.42</c:v>
                </c:pt>
                <c:pt idx="1211">
                  <c:v>2.4219999999999997</c:v>
                </c:pt>
                <c:pt idx="1212">
                  <c:v>2.4239999999999995</c:v>
                </c:pt>
                <c:pt idx="1213">
                  <c:v>2.4259999999999997</c:v>
                </c:pt>
                <c:pt idx="1214">
                  <c:v>2.4279999999999995</c:v>
                </c:pt>
                <c:pt idx="1215">
                  <c:v>2.4299999999999997</c:v>
                </c:pt>
                <c:pt idx="1216">
                  <c:v>2.4319999999999995</c:v>
                </c:pt>
                <c:pt idx="1217">
                  <c:v>2.4339999999999997</c:v>
                </c:pt>
                <c:pt idx="1218">
                  <c:v>2.4359999999999999</c:v>
                </c:pt>
                <c:pt idx="1219">
                  <c:v>2.4379999999999997</c:v>
                </c:pt>
                <c:pt idx="1220">
                  <c:v>2.4399999999999995</c:v>
                </c:pt>
                <c:pt idx="1221">
                  <c:v>2.4419999999999997</c:v>
                </c:pt>
                <c:pt idx="1222">
                  <c:v>2.4439999999999995</c:v>
                </c:pt>
                <c:pt idx="1223">
                  <c:v>2.4459999999999997</c:v>
                </c:pt>
                <c:pt idx="1224">
                  <c:v>2.4479999999999995</c:v>
                </c:pt>
                <c:pt idx="1225">
                  <c:v>2.4499999999999993</c:v>
                </c:pt>
                <c:pt idx="1226">
                  <c:v>2.452</c:v>
                </c:pt>
                <c:pt idx="1227">
                  <c:v>2.4539999999999997</c:v>
                </c:pt>
                <c:pt idx="1228">
                  <c:v>2.456</c:v>
                </c:pt>
                <c:pt idx="1229">
                  <c:v>2.4579999999999997</c:v>
                </c:pt>
                <c:pt idx="1230">
                  <c:v>2.4599999999999995</c:v>
                </c:pt>
                <c:pt idx="1231">
                  <c:v>2.4619999999999997</c:v>
                </c:pt>
                <c:pt idx="1232">
                  <c:v>2.4639999999999995</c:v>
                </c:pt>
                <c:pt idx="1233">
                  <c:v>2.4659999999999997</c:v>
                </c:pt>
                <c:pt idx="1234">
                  <c:v>2.4679999999999995</c:v>
                </c:pt>
                <c:pt idx="1235">
                  <c:v>2.4699999999999998</c:v>
                </c:pt>
                <c:pt idx="1236">
                  <c:v>2.472</c:v>
                </c:pt>
                <c:pt idx="1237">
                  <c:v>2.4739999999999998</c:v>
                </c:pt>
                <c:pt idx="1238">
                  <c:v>2.4759999999999995</c:v>
                </c:pt>
                <c:pt idx="1239">
                  <c:v>2.4779999999999998</c:v>
                </c:pt>
                <c:pt idx="1240">
                  <c:v>2.4799999999999995</c:v>
                </c:pt>
                <c:pt idx="1241">
                  <c:v>2.4819999999999998</c:v>
                </c:pt>
                <c:pt idx="1242">
                  <c:v>2.4839999999999995</c:v>
                </c:pt>
                <c:pt idx="1243">
                  <c:v>2.4859999999999993</c:v>
                </c:pt>
                <c:pt idx="1244">
                  <c:v>2.4879999999999995</c:v>
                </c:pt>
                <c:pt idx="1245">
                  <c:v>2.4899999999999998</c:v>
                </c:pt>
                <c:pt idx="1246">
                  <c:v>2.492</c:v>
                </c:pt>
                <c:pt idx="1247">
                  <c:v>2.4939999999999998</c:v>
                </c:pt>
                <c:pt idx="1248">
                  <c:v>2.4959999999999996</c:v>
                </c:pt>
                <c:pt idx="1249">
                  <c:v>2.4979999999999998</c:v>
                </c:pt>
                <c:pt idx="1250">
                  <c:v>2.4999999999999996</c:v>
                </c:pt>
                <c:pt idx="1251">
                  <c:v>2.5019999999999993</c:v>
                </c:pt>
                <c:pt idx="1252">
                  <c:v>2.5039999999999996</c:v>
                </c:pt>
                <c:pt idx="1253">
                  <c:v>2.5059999999999993</c:v>
                </c:pt>
                <c:pt idx="1254">
                  <c:v>2.508</c:v>
                </c:pt>
                <c:pt idx="1255">
                  <c:v>2.5099999999999998</c:v>
                </c:pt>
                <c:pt idx="1256">
                  <c:v>2.5119999999999996</c:v>
                </c:pt>
                <c:pt idx="1257">
                  <c:v>2.5139999999999998</c:v>
                </c:pt>
                <c:pt idx="1258">
                  <c:v>2.5159999999999996</c:v>
                </c:pt>
                <c:pt idx="1259">
                  <c:v>2.5179999999999998</c:v>
                </c:pt>
                <c:pt idx="1260">
                  <c:v>2.5199999999999996</c:v>
                </c:pt>
                <c:pt idx="1261">
                  <c:v>2.5219999999999994</c:v>
                </c:pt>
                <c:pt idx="1262">
                  <c:v>2.5239999999999996</c:v>
                </c:pt>
                <c:pt idx="1263">
                  <c:v>2.5259999999999998</c:v>
                </c:pt>
                <c:pt idx="1264">
                  <c:v>2.528</c:v>
                </c:pt>
                <c:pt idx="1265">
                  <c:v>2.5299999999999998</c:v>
                </c:pt>
                <c:pt idx="1266">
                  <c:v>2.5319999999999996</c:v>
                </c:pt>
                <c:pt idx="1267">
                  <c:v>2.5339999999999998</c:v>
                </c:pt>
                <c:pt idx="1268">
                  <c:v>2.5359999999999996</c:v>
                </c:pt>
                <c:pt idx="1269">
                  <c:v>2.5379999999999994</c:v>
                </c:pt>
                <c:pt idx="1270">
                  <c:v>2.5399999999999996</c:v>
                </c:pt>
                <c:pt idx="1271">
                  <c:v>2.5419999999999994</c:v>
                </c:pt>
                <c:pt idx="1272">
                  <c:v>2.544</c:v>
                </c:pt>
                <c:pt idx="1273">
                  <c:v>2.5459999999999998</c:v>
                </c:pt>
                <c:pt idx="1274">
                  <c:v>2.548</c:v>
                </c:pt>
                <c:pt idx="1275">
                  <c:v>2.5499999999999998</c:v>
                </c:pt>
                <c:pt idx="1276">
                  <c:v>2.5519999999999996</c:v>
                </c:pt>
                <c:pt idx="1277">
                  <c:v>2.5539999999999998</c:v>
                </c:pt>
                <c:pt idx="1278">
                  <c:v>2.5559999999999996</c:v>
                </c:pt>
                <c:pt idx="1279">
                  <c:v>2.5579999999999994</c:v>
                </c:pt>
                <c:pt idx="1280">
                  <c:v>2.5599999999999996</c:v>
                </c:pt>
                <c:pt idx="1281">
                  <c:v>2.5619999999999994</c:v>
                </c:pt>
                <c:pt idx="1282">
                  <c:v>2.5639999999999996</c:v>
                </c:pt>
                <c:pt idx="1283">
                  <c:v>2.5659999999999998</c:v>
                </c:pt>
                <c:pt idx="1284">
                  <c:v>2.5680000000000001</c:v>
                </c:pt>
                <c:pt idx="1285">
                  <c:v>2.5699999999999994</c:v>
                </c:pt>
                <c:pt idx="1286">
                  <c:v>2.5719999999999996</c:v>
                </c:pt>
                <c:pt idx="1287">
                  <c:v>2.5739999999999998</c:v>
                </c:pt>
                <c:pt idx="1288">
                  <c:v>2.5759999999999996</c:v>
                </c:pt>
                <c:pt idx="1289">
                  <c:v>2.5779999999999994</c:v>
                </c:pt>
                <c:pt idx="1290">
                  <c:v>2.5799999999999996</c:v>
                </c:pt>
                <c:pt idx="1291">
                  <c:v>2.5819999999999999</c:v>
                </c:pt>
                <c:pt idx="1292">
                  <c:v>2.5839999999999996</c:v>
                </c:pt>
                <c:pt idx="1293">
                  <c:v>2.5859999999999999</c:v>
                </c:pt>
                <c:pt idx="1294">
                  <c:v>2.5879999999999996</c:v>
                </c:pt>
                <c:pt idx="1295">
                  <c:v>2.5899999999999994</c:v>
                </c:pt>
                <c:pt idx="1296">
                  <c:v>2.5919999999999996</c:v>
                </c:pt>
                <c:pt idx="1297">
                  <c:v>2.5939999999999999</c:v>
                </c:pt>
                <c:pt idx="1298">
                  <c:v>2.5959999999999992</c:v>
                </c:pt>
                <c:pt idx="1299">
                  <c:v>2.5979999999999994</c:v>
                </c:pt>
                <c:pt idx="1300">
                  <c:v>2.6</c:v>
                </c:pt>
                <c:pt idx="1301">
                  <c:v>2.6019999999999999</c:v>
                </c:pt>
                <c:pt idx="1302">
                  <c:v>2.6039999999999996</c:v>
                </c:pt>
                <c:pt idx="1303">
                  <c:v>2.6059999999999999</c:v>
                </c:pt>
                <c:pt idx="1304">
                  <c:v>2.6079999999999997</c:v>
                </c:pt>
                <c:pt idx="1305">
                  <c:v>2.6099999999999994</c:v>
                </c:pt>
                <c:pt idx="1306">
                  <c:v>2.6119999999999997</c:v>
                </c:pt>
                <c:pt idx="1307">
                  <c:v>2.6139999999999994</c:v>
                </c:pt>
                <c:pt idx="1308">
                  <c:v>2.6159999999999992</c:v>
                </c:pt>
                <c:pt idx="1309">
                  <c:v>2.6179999999999999</c:v>
                </c:pt>
                <c:pt idx="1310">
                  <c:v>2.62</c:v>
                </c:pt>
                <c:pt idx="1311">
                  <c:v>2.6219999999999999</c:v>
                </c:pt>
                <c:pt idx="1312">
                  <c:v>2.6239999999999997</c:v>
                </c:pt>
                <c:pt idx="1313">
                  <c:v>2.6259999999999999</c:v>
                </c:pt>
                <c:pt idx="1314">
                  <c:v>2.6279999999999997</c:v>
                </c:pt>
                <c:pt idx="1315">
                  <c:v>2.6299999999999994</c:v>
                </c:pt>
                <c:pt idx="1316">
                  <c:v>2.6319999999999997</c:v>
                </c:pt>
                <c:pt idx="1317">
                  <c:v>2.6339999999999995</c:v>
                </c:pt>
                <c:pt idx="1318">
                  <c:v>2.6359999999999992</c:v>
                </c:pt>
                <c:pt idx="1319">
                  <c:v>2.6379999999999999</c:v>
                </c:pt>
                <c:pt idx="1320">
                  <c:v>2.6399999999999997</c:v>
                </c:pt>
                <c:pt idx="1321">
                  <c:v>2.6419999999999995</c:v>
                </c:pt>
                <c:pt idx="1322">
                  <c:v>2.6439999999999997</c:v>
                </c:pt>
                <c:pt idx="1323">
                  <c:v>2.6459999999999999</c:v>
                </c:pt>
                <c:pt idx="1324">
                  <c:v>2.6479999999999997</c:v>
                </c:pt>
                <c:pt idx="1325">
                  <c:v>2.6499999999999995</c:v>
                </c:pt>
                <c:pt idx="1326">
                  <c:v>2.6519999999999997</c:v>
                </c:pt>
                <c:pt idx="1327">
                  <c:v>2.6539999999999995</c:v>
                </c:pt>
                <c:pt idx="1328">
                  <c:v>2.6559999999999997</c:v>
                </c:pt>
                <c:pt idx="1329">
                  <c:v>2.6579999999999999</c:v>
                </c:pt>
                <c:pt idx="1330">
                  <c:v>2.6599999999999997</c:v>
                </c:pt>
                <c:pt idx="1331">
                  <c:v>2.6619999999999995</c:v>
                </c:pt>
                <c:pt idx="1332">
                  <c:v>2.6639999999999997</c:v>
                </c:pt>
                <c:pt idx="1333">
                  <c:v>2.6659999999999999</c:v>
                </c:pt>
                <c:pt idx="1334">
                  <c:v>2.6679999999999993</c:v>
                </c:pt>
                <c:pt idx="1335">
                  <c:v>2.6699999999999995</c:v>
                </c:pt>
                <c:pt idx="1336">
                  <c:v>2.6719999999999997</c:v>
                </c:pt>
                <c:pt idx="1337">
                  <c:v>2.6739999999999999</c:v>
                </c:pt>
                <c:pt idx="1338">
                  <c:v>2.6759999999999997</c:v>
                </c:pt>
                <c:pt idx="1339">
                  <c:v>2.6779999999999999</c:v>
                </c:pt>
                <c:pt idx="1340">
                  <c:v>2.6799999999999997</c:v>
                </c:pt>
                <c:pt idx="1341">
                  <c:v>2.6819999999999995</c:v>
                </c:pt>
                <c:pt idx="1342">
                  <c:v>2.6839999999999997</c:v>
                </c:pt>
                <c:pt idx="1343">
                  <c:v>2.6859999999999995</c:v>
                </c:pt>
                <c:pt idx="1344">
                  <c:v>2.6879999999999993</c:v>
                </c:pt>
                <c:pt idx="1345">
                  <c:v>2.6899999999999995</c:v>
                </c:pt>
                <c:pt idx="1346">
                  <c:v>2.6920000000000002</c:v>
                </c:pt>
                <c:pt idx="1347">
                  <c:v>2.6939999999999995</c:v>
                </c:pt>
                <c:pt idx="1348">
                  <c:v>2.6959999999999997</c:v>
                </c:pt>
                <c:pt idx="1349">
                  <c:v>2.698</c:v>
                </c:pt>
                <c:pt idx="1350">
                  <c:v>2.6999999999999997</c:v>
                </c:pt>
                <c:pt idx="1351">
                  <c:v>2.7019999999999995</c:v>
                </c:pt>
                <c:pt idx="1352">
                  <c:v>2.7039999999999997</c:v>
                </c:pt>
                <c:pt idx="1353">
                  <c:v>2.7059999999999995</c:v>
                </c:pt>
                <c:pt idx="1354">
                  <c:v>2.7079999999999993</c:v>
                </c:pt>
                <c:pt idx="1355">
                  <c:v>2.7099999999999995</c:v>
                </c:pt>
                <c:pt idx="1356">
                  <c:v>2.7119999999999997</c:v>
                </c:pt>
                <c:pt idx="1357">
                  <c:v>2.7139999999999995</c:v>
                </c:pt>
                <c:pt idx="1358">
                  <c:v>2.7159999999999997</c:v>
                </c:pt>
                <c:pt idx="1359">
                  <c:v>2.718</c:v>
                </c:pt>
                <c:pt idx="1360">
                  <c:v>2.7199999999999998</c:v>
                </c:pt>
                <c:pt idx="1361">
                  <c:v>2.7219999999999995</c:v>
                </c:pt>
                <c:pt idx="1362">
                  <c:v>2.7239999999999998</c:v>
                </c:pt>
                <c:pt idx="1363">
                  <c:v>2.7259999999999995</c:v>
                </c:pt>
                <c:pt idx="1364">
                  <c:v>2.7279999999999993</c:v>
                </c:pt>
                <c:pt idx="1365">
                  <c:v>2.73</c:v>
                </c:pt>
                <c:pt idx="1366">
                  <c:v>2.7319999999999998</c:v>
                </c:pt>
                <c:pt idx="1367">
                  <c:v>2.7339999999999995</c:v>
                </c:pt>
                <c:pt idx="1368">
                  <c:v>2.7359999999999998</c:v>
                </c:pt>
                <c:pt idx="1369">
                  <c:v>2.738</c:v>
                </c:pt>
                <c:pt idx="1370">
                  <c:v>2.7399999999999993</c:v>
                </c:pt>
                <c:pt idx="1371">
                  <c:v>2.7419999999999995</c:v>
                </c:pt>
                <c:pt idx="1372">
                  <c:v>2.7439999999999998</c:v>
                </c:pt>
                <c:pt idx="1373">
                  <c:v>2.7459999999999996</c:v>
                </c:pt>
                <c:pt idx="1374">
                  <c:v>2.7479999999999998</c:v>
                </c:pt>
                <c:pt idx="1375">
                  <c:v>2.75</c:v>
                </c:pt>
                <c:pt idx="1376">
                  <c:v>2.7519999999999998</c:v>
                </c:pt>
                <c:pt idx="1377">
                  <c:v>2.7539999999999996</c:v>
                </c:pt>
                <c:pt idx="1378">
                  <c:v>2.7559999999999998</c:v>
                </c:pt>
                <c:pt idx="1379">
                  <c:v>2.7579999999999996</c:v>
                </c:pt>
                <c:pt idx="1380">
                  <c:v>2.7599999999999993</c:v>
                </c:pt>
                <c:pt idx="1381">
                  <c:v>2.7619999999999996</c:v>
                </c:pt>
                <c:pt idx="1382">
                  <c:v>2.7639999999999998</c:v>
                </c:pt>
                <c:pt idx="1383">
                  <c:v>2.7659999999999996</c:v>
                </c:pt>
                <c:pt idx="1384">
                  <c:v>2.7679999999999998</c:v>
                </c:pt>
                <c:pt idx="1385">
                  <c:v>2.77</c:v>
                </c:pt>
                <c:pt idx="1386">
                  <c:v>2.7719999999999998</c:v>
                </c:pt>
                <c:pt idx="1387">
                  <c:v>2.7739999999999996</c:v>
                </c:pt>
                <c:pt idx="1388">
                  <c:v>2.7759999999999998</c:v>
                </c:pt>
                <c:pt idx="1389">
                  <c:v>2.7779999999999996</c:v>
                </c:pt>
                <c:pt idx="1390">
                  <c:v>2.7799999999999994</c:v>
                </c:pt>
                <c:pt idx="1391">
                  <c:v>2.7819999999999996</c:v>
                </c:pt>
                <c:pt idx="1392">
                  <c:v>2.7839999999999994</c:v>
                </c:pt>
                <c:pt idx="1393">
                  <c:v>2.7859999999999996</c:v>
                </c:pt>
                <c:pt idx="1394">
                  <c:v>2.7879999999999998</c:v>
                </c:pt>
                <c:pt idx="1395">
                  <c:v>2.79</c:v>
                </c:pt>
                <c:pt idx="1396">
                  <c:v>2.7919999999999994</c:v>
                </c:pt>
                <c:pt idx="1397">
                  <c:v>2.7939999999999996</c:v>
                </c:pt>
                <c:pt idx="1398">
                  <c:v>2.7959999999999998</c:v>
                </c:pt>
                <c:pt idx="1399">
                  <c:v>2.7979999999999996</c:v>
                </c:pt>
                <c:pt idx="1400">
                  <c:v>2.7999999999999994</c:v>
                </c:pt>
                <c:pt idx="1401">
                  <c:v>2.8019999999999996</c:v>
                </c:pt>
                <c:pt idx="1402">
                  <c:v>2.8039999999999998</c:v>
                </c:pt>
                <c:pt idx="1403">
                  <c:v>2.8059999999999996</c:v>
                </c:pt>
                <c:pt idx="1404">
                  <c:v>2.8079999999999998</c:v>
                </c:pt>
                <c:pt idx="1405">
                  <c:v>2.8099999999999996</c:v>
                </c:pt>
                <c:pt idx="1406">
                  <c:v>2.8119999999999994</c:v>
                </c:pt>
                <c:pt idx="1407">
                  <c:v>2.8139999999999996</c:v>
                </c:pt>
                <c:pt idx="1408">
                  <c:v>2.8159999999999998</c:v>
                </c:pt>
                <c:pt idx="1409">
                  <c:v>2.8179999999999996</c:v>
                </c:pt>
                <c:pt idx="1410">
                  <c:v>2.8199999999999994</c:v>
                </c:pt>
                <c:pt idx="1411">
                  <c:v>2.8220000000000001</c:v>
                </c:pt>
                <c:pt idx="1412">
                  <c:v>2.8239999999999998</c:v>
                </c:pt>
                <c:pt idx="1413">
                  <c:v>2.8259999999999996</c:v>
                </c:pt>
                <c:pt idx="1414">
                  <c:v>2.8279999999999998</c:v>
                </c:pt>
                <c:pt idx="1415">
                  <c:v>2.8299999999999996</c:v>
                </c:pt>
                <c:pt idx="1416">
                  <c:v>2.8319999999999994</c:v>
                </c:pt>
                <c:pt idx="1417">
                  <c:v>2.8339999999999996</c:v>
                </c:pt>
                <c:pt idx="1418">
                  <c:v>2.8359999999999999</c:v>
                </c:pt>
                <c:pt idx="1419">
                  <c:v>2.8379999999999992</c:v>
                </c:pt>
                <c:pt idx="1420">
                  <c:v>2.84</c:v>
                </c:pt>
                <c:pt idx="1421">
                  <c:v>2.8420000000000001</c:v>
                </c:pt>
                <c:pt idx="1422">
                  <c:v>2.8439999999999999</c:v>
                </c:pt>
                <c:pt idx="1423">
                  <c:v>2.8459999999999996</c:v>
                </c:pt>
                <c:pt idx="1424">
                  <c:v>2.8479999999999999</c:v>
                </c:pt>
                <c:pt idx="1425">
                  <c:v>2.8499999999999996</c:v>
                </c:pt>
                <c:pt idx="1426">
                  <c:v>2.8519999999999994</c:v>
                </c:pt>
                <c:pt idx="1427">
                  <c:v>2.8539999999999996</c:v>
                </c:pt>
                <c:pt idx="1428">
                  <c:v>2.8559999999999994</c:v>
                </c:pt>
                <c:pt idx="1429">
                  <c:v>2.8579999999999997</c:v>
                </c:pt>
                <c:pt idx="1430">
                  <c:v>2.86</c:v>
                </c:pt>
                <c:pt idx="1431">
                  <c:v>2.8620000000000001</c:v>
                </c:pt>
                <c:pt idx="1432">
                  <c:v>2.8639999999999994</c:v>
                </c:pt>
                <c:pt idx="1433">
                  <c:v>2.8659999999999997</c:v>
                </c:pt>
                <c:pt idx="1434">
                  <c:v>2.8679999999999999</c:v>
                </c:pt>
                <c:pt idx="1435">
                  <c:v>2.8699999999999997</c:v>
                </c:pt>
                <c:pt idx="1436">
                  <c:v>2.8719999999999994</c:v>
                </c:pt>
                <c:pt idx="1437">
                  <c:v>2.8739999999999997</c:v>
                </c:pt>
                <c:pt idx="1438">
                  <c:v>2.8759999999999994</c:v>
                </c:pt>
                <c:pt idx="1439">
                  <c:v>2.8779999999999997</c:v>
                </c:pt>
                <c:pt idx="1440">
                  <c:v>2.88</c:v>
                </c:pt>
                <c:pt idx="1441">
                  <c:v>2.8819999999999997</c:v>
                </c:pt>
                <c:pt idx="1442">
                  <c:v>2.8839999999999995</c:v>
                </c:pt>
                <c:pt idx="1443">
                  <c:v>2.8859999999999997</c:v>
                </c:pt>
                <c:pt idx="1444">
                  <c:v>2.8879999999999999</c:v>
                </c:pt>
                <c:pt idx="1445">
                  <c:v>2.8899999999999992</c:v>
                </c:pt>
                <c:pt idx="1446">
                  <c:v>2.8919999999999995</c:v>
                </c:pt>
                <c:pt idx="1447">
                  <c:v>2.8939999999999997</c:v>
                </c:pt>
                <c:pt idx="1448">
                  <c:v>2.8959999999999999</c:v>
                </c:pt>
                <c:pt idx="1449">
                  <c:v>2.8979999999999997</c:v>
                </c:pt>
                <c:pt idx="1450">
                  <c:v>2.9</c:v>
                </c:pt>
                <c:pt idx="1451">
                  <c:v>2.9019999999999997</c:v>
                </c:pt>
                <c:pt idx="1452">
                  <c:v>2.9039999999999995</c:v>
                </c:pt>
                <c:pt idx="1453">
                  <c:v>2.9059999999999997</c:v>
                </c:pt>
                <c:pt idx="1454">
                  <c:v>2.9079999999999995</c:v>
                </c:pt>
                <c:pt idx="1455">
                  <c:v>2.9099999999999993</c:v>
                </c:pt>
                <c:pt idx="1456">
                  <c:v>2.9119999999999995</c:v>
                </c:pt>
                <c:pt idx="1457">
                  <c:v>2.9139999999999997</c:v>
                </c:pt>
                <c:pt idx="1458">
                  <c:v>2.9159999999999999</c:v>
                </c:pt>
                <c:pt idx="1459">
                  <c:v>2.9179999999999997</c:v>
                </c:pt>
                <c:pt idx="1460">
                  <c:v>2.92</c:v>
                </c:pt>
                <c:pt idx="1461">
                  <c:v>2.9219999999999997</c:v>
                </c:pt>
                <c:pt idx="1462">
                  <c:v>2.9239999999999995</c:v>
                </c:pt>
                <c:pt idx="1463">
                  <c:v>2.9259999999999997</c:v>
                </c:pt>
                <c:pt idx="1464">
                  <c:v>2.9279999999999995</c:v>
                </c:pt>
                <c:pt idx="1465">
                  <c:v>2.9299999999999993</c:v>
                </c:pt>
                <c:pt idx="1466">
                  <c:v>2.9319999999999995</c:v>
                </c:pt>
                <c:pt idx="1467">
                  <c:v>2.9340000000000002</c:v>
                </c:pt>
                <c:pt idx="1468">
                  <c:v>2.9359999999999995</c:v>
                </c:pt>
                <c:pt idx="1469">
                  <c:v>2.9379999999999997</c:v>
                </c:pt>
                <c:pt idx="1470">
                  <c:v>2.94</c:v>
                </c:pt>
                <c:pt idx="1471">
                  <c:v>2.9419999999999997</c:v>
                </c:pt>
                <c:pt idx="1472">
                  <c:v>2.9439999999999995</c:v>
                </c:pt>
                <c:pt idx="1473">
                  <c:v>2.9459999999999997</c:v>
                </c:pt>
                <c:pt idx="1474">
                  <c:v>2.9479999999999995</c:v>
                </c:pt>
                <c:pt idx="1475">
                  <c:v>2.9499999999999993</c:v>
                </c:pt>
                <c:pt idx="1476">
                  <c:v>2.952</c:v>
                </c:pt>
                <c:pt idx="1477">
                  <c:v>2.9539999999999997</c:v>
                </c:pt>
                <c:pt idx="1478">
                  <c:v>2.9559999999999995</c:v>
                </c:pt>
                <c:pt idx="1479">
                  <c:v>2.9579999999999997</c:v>
                </c:pt>
                <c:pt idx="1480">
                  <c:v>2.96</c:v>
                </c:pt>
                <c:pt idx="1481">
                  <c:v>2.9619999999999993</c:v>
                </c:pt>
                <c:pt idx="1482">
                  <c:v>2.9639999999999995</c:v>
                </c:pt>
                <c:pt idx="1483">
                  <c:v>2.9659999999999997</c:v>
                </c:pt>
                <c:pt idx="1484">
                  <c:v>2.9679999999999995</c:v>
                </c:pt>
                <c:pt idx="1485">
                  <c:v>2.9699999999999998</c:v>
                </c:pt>
                <c:pt idx="1486">
                  <c:v>2.972</c:v>
                </c:pt>
                <c:pt idx="1487">
                  <c:v>2.9739999999999998</c:v>
                </c:pt>
                <c:pt idx="1488">
                  <c:v>2.9759999999999995</c:v>
                </c:pt>
                <c:pt idx="1489">
                  <c:v>2.9779999999999998</c:v>
                </c:pt>
                <c:pt idx="1490">
                  <c:v>2.9799999999999995</c:v>
                </c:pt>
                <c:pt idx="1491">
                  <c:v>2.9819999999999993</c:v>
                </c:pt>
                <c:pt idx="1492">
                  <c:v>2.9839999999999995</c:v>
                </c:pt>
                <c:pt idx="1493">
                  <c:v>2.9859999999999998</c:v>
                </c:pt>
                <c:pt idx="1494">
                  <c:v>2.9879999999999995</c:v>
                </c:pt>
                <c:pt idx="1495">
                  <c:v>2.9899999999999998</c:v>
                </c:pt>
                <c:pt idx="1496">
                  <c:v>2.992</c:v>
                </c:pt>
                <c:pt idx="1497">
                  <c:v>2.9939999999999998</c:v>
                </c:pt>
                <c:pt idx="1498">
                  <c:v>2.9959999999999996</c:v>
                </c:pt>
                <c:pt idx="1499">
                  <c:v>2.9979999999999998</c:v>
                </c:pt>
                <c:pt idx="1500">
                  <c:v>2.9999999999999996</c:v>
                </c:pt>
                <c:pt idx="1501">
                  <c:v>3.0019999999999993</c:v>
                </c:pt>
                <c:pt idx="1502">
                  <c:v>3.0039999999999996</c:v>
                </c:pt>
                <c:pt idx="1503">
                  <c:v>3.0059999999999993</c:v>
                </c:pt>
                <c:pt idx="1504">
                  <c:v>3.0079999999999996</c:v>
                </c:pt>
                <c:pt idx="1505">
                  <c:v>3.01</c:v>
                </c:pt>
                <c:pt idx="1506">
                  <c:v>3.012</c:v>
                </c:pt>
                <c:pt idx="1507">
                  <c:v>3.0139999999999998</c:v>
                </c:pt>
                <c:pt idx="1508">
                  <c:v>3.0159999999999996</c:v>
                </c:pt>
                <c:pt idx="1509">
                  <c:v>3.0179999999999998</c:v>
                </c:pt>
                <c:pt idx="1510">
                  <c:v>3.0199999999999996</c:v>
                </c:pt>
                <c:pt idx="1511">
                  <c:v>3.0219999999999994</c:v>
                </c:pt>
                <c:pt idx="1512">
                  <c:v>3.0239999999999996</c:v>
                </c:pt>
                <c:pt idx="1513">
                  <c:v>3.0259999999999998</c:v>
                </c:pt>
                <c:pt idx="1514">
                  <c:v>3.0279999999999996</c:v>
                </c:pt>
                <c:pt idx="1515">
                  <c:v>3.03</c:v>
                </c:pt>
                <c:pt idx="1516">
                  <c:v>3.032</c:v>
                </c:pt>
                <c:pt idx="1517">
                  <c:v>3.0339999999999994</c:v>
                </c:pt>
                <c:pt idx="1518">
                  <c:v>3.0359999999999996</c:v>
                </c:pt>
                <c:pt idx="1519">
                  <c:v>3.0379999999999998</c:v>
                </c:pt>
                <c:pt idx="1520">
                  <c:v>3.0399999999999996</c:v>
                </c:pt>
                <c:pt idx="1521">
                  <c:v>3.0419999999999994</c:v>
                </c:pt>
                <c:pt idx="1522">
                  <c:v>3.044</c:v>
                </c:pt>
                <c:pt idx="1523">
                  <c:v>3.0459999999999998</c:v>
                </c:pt>
                <c:pt idx="1524">
                  <c:v>3.0479999999999996</c:v>
                </c:pt>
                <c:pt idx="1525">
                  <c:v>3.05</c:v>
                </c:pt>
                <c:pt idx="1526">
                  <c:v>3.0519999999999996</c:v>
                </c:pt>
                <c:pt idx="1527">
                  <c:v>3.0539999999999994</c:v>
                </c:pt>
                <c:pt idx="1528">
                  <c:v>3.0559999999999996</c:v>
                </c:pt>
                <c:pt idx="1529">
                  <c:v>3.0579999999999998</c:v>
                </c:pt>
                <c:pt idx="1530">
                  <c:v>3.0599999999999992</c:v>
                </c:pt>
                <c:pt idx="1531">
                  <c:v>3.0619999999999998</c:v>
                </c:pt>
                <c:pt idx="1532">
                  <c:v>3.0640000000000001</c:v>
                </c:pt>
                <c:pt idx="1533">
                  <c:v>3.0659999999999998</c:v>
                </c:pt>
                <c:pt idx="1534">
                  <c:v>3.0679999999999996</c:v>
                </c:pt>
                <c:pt idx="1535">
                  <c:v>3.07</c:v>
                </c:pt>
                <c:pt idx="1536">
                  <c:v>3.0719999999999996</c:v>
                </c:pt>
                <c:pt idx="1537">
                  <c:v>3.0739999999999994</c:v>
                </c:pt>
                <c:pt idx="1538">
                  <c:v>3.0759999999999996</c:v>
                </c:pt>
                <c:pt idx="1539">
                  <c:v>3.0779999999999994</c:v>
                </c:pt>
                <c:pt idx="1540">
                  <c:v>3.0799999999999992</c:v>
                </c:pt>
                <c:pt idx="1541">
                  <c:v>3.0819999999999999</c:v>
                </c:pt>
                <c:pt idx="1542">
                  <c:v>3.0840000000000001</c:v>
                </c:pt>
                <c:pt idx="1543">
                  <c:v>3.0859999999999999</c:v>
                </c:pt>
                <c:pt idx="1544">
                  <c:v>3.0879999999999996</c:v>
                </c:pt>
                <c:pt idx="1545">
                  <c:v>3.09</c:v>
                </c:pt>
                <c:pt idx="1546">
                  <c:v>3.0919999999999996</c:v>
                </c:pt>
                <c:pt idx="1547">
                  <c:v>3.0939999999999994</c:v>
                </c:pt>
                <c:pt idx="1548">
                  <c:v>3.0959999999999996</c:v>
                </c:pt>
                <c:pt idx="1549">
                  <c:v>3.0979999999999994</c:v>
                </c:pt>
                <c:pt idx="1550">
                  <c:v>3.0999999999999996</c:v>
                </c:pt>
                <c:pt idx="1551">
                  <c:v>3.1019999999999999</c:v>
                </c:pt>
                <c:pt idx="1552">
                  <c:v>3.1039999999999996</c:v>
                </c:pt>
                <c:pt idx="1553">
                  <c:v>3.1059999999999994</c:v>
                </c:pt>
                <c:pt idx="1554">
                  <c:v>3.1079999999999997</c:v>
                </c:pt>
                <c:pt idx="1555">
                  <c:v>3.11</c:v>
                </c:pt>
                <c:pt idx="1556">
                  <c:v>3.1119999999999997</c:v>
                </c:pt>
                <c:pt idx="1557">
                  <c:v>3.1139999999999994</c:v>
                </c:pt>
                <c:pt idx="1558">
                  <c:v>3.1159999999999997</c:v>
                </c:pt>
                <c:pt idx="1559">
                  <c:v>3.1179999999999999</c:v>
                </c:pt>
                <c:pt idx="1560">
                  <c:v>3.1199999999999997</c:v>
                </c:pt>
                <c:pt idx="1561">
                  <c:v>3.1219999999999999</c:v>
                </c:pt>
                <c:pt idx="1562">
                  <c:v>3.1239999999999997</c:v>
                </c:pt>
                <c:pt idx="1563">
                  <c:v>3.1259999999999994</c:v>
                </c:pt>
                <c:pt idx="1564">
                  <c:v>3.1279999999999997</c:v>
                </c:pt>
                <c:pt idx="1565">
                  <c:v>3.13</c:v>
                </c:pt>
                <c:pt idx="1566">
                  <c:v>3.1319999999999992</c:v>
                </c:pt>
                <c:pt idx="1567">
                  <c:v>3.1339999999999995</c:v>
                </c:pt>
                <c:pt idx="1568">
                  <c:v>3.1360000000000001</c:v>
                </c:pt>
                <c:pt idx="1569">
                  <c:v>3.1379999999999999</c:v>
                </c:pt>
                <c:pt idx="1570">
                  <c:v>3.1399999999999997</c:v>
                </c:pt>
                <c:pt idx="1571">
                  <c:v>3.1419999999999999</c:v>
                </c:pt>
                <c:pt idx="1572">
                  <c:v>3.1439999999999997</c:v>
                </c:pt>
                <c:pt idx="1573">
                  <c:v>3.1459999999999995</c:v>
                </c:pt>
                <c:pt idx="1574">
                  <c:v>3.1479999999999997</c:v>
                </c:pt>
                <c:pt idx="1575">
                  <c:v>3.1499999999999995</c:v>
                </c:pt>
                <c:pt idx="1576">
                  <c:v>3.1519999999999992</c:v>
                </c:pt>
                <c:pt idx="1577">
                  <c:v>3.1539999999999995</c:v>
                </c:pt>
                <c:pt idx="1578">
                  <c:v>3.1560000000000001</c:v>
                </c:pt>
                <c:pt idx="1579">
                  <c:v>3.1579999999999995</c:v>
                </c:pt>
                <c:pt idx="1580">
                  <c:v>3.1599999999999997</c:v>
                </c:pt>
                <c:pt idx="1581">
                  <c:v>3.1619999999999999</c:v>
                </c:pt>
                <c:pt idx="1582">
                  <c:v>3.1639999999999997</c:v>
                </c:pt>
                <c:pt idx="1583">
                  <c:v>3.1659999999999995</c:v>
                </c:pt>
                <c:pt idx="1584">
                  <c:v>3.1679999999999997</c:v>
                </c:pt>
                <c:pt idx="1585">
                  <c:v>3.1699999999999995</c:v>
                </c:pt>
                <c:pt idx="1586">
                  <c:v>3.1719999999999993</c:v>
                </c:pt>
                <c:pt idx="1587">
                  <c:v>3.1739999999999999</c:v>
                </c:pt>
                <c:pt idx="1588">
                  <c:v>3.1759999999999997</c:v>
                </c:pt>
                <c:pt idx="1589">
                  <c:v>3.1779999999999995</c:v>
                </c:pt>
                <c:pt idx="1590">
                  <c:v>3.1799999999999997</c:v>
                </c:pt>
                <c:pt idx="1591">
                  <c:v>3.1819999999999999</c:v>
                </c:pt>
                <c:pt idx="1592">
                  <c:v>3.1839999999999997</c:v>
                </c:pt>
                <c:pt idx="1593">
                  <c:v>3.1859999999999995</c:v>
                </c:pt>
                <c:pt idx="1594">
                  <c:v>3.1879999999999997</c:v>
                </c:pt>
                <c:pt idx="1595">
                  <c:v>3.1899999999999995</c:v>
                </c:pt>
                <c:pt idx="1596">
                  <c:v>3.1919999999999997</c:v>
                </c:pt>
                <c:pt idx="1597">
                  <c:v>3.194</c:v>
                </c:pt>
                <c:pt idx="1598">
                  <c:v>3.1959999999999997</c:v>
                </c:pt>
                <c:pt idx="1599">
                  <c:v>3.1979999999999995</c:v>
                </c:pt>
                <c:pt idx="1600">
                  <c:v>3.1999999999999997</c:v>
                </c:pt>
                <c:pt idx="1601">
                  <c:v>3.202</c:v>
                </c:pt>
                <c:pt idx="1602">
                  <c:v>3.2039999999999993</c:v>
                </c:pt>
                <c:pt idx="1603">
                  <c:v>3.2059999999999995</c:v>
                </c:pt>
                <c:pt idx="1604">
                  <c:v>3.2079999999999997</c:v>
                </c:pt>
                <c:pt idx="1605">
                  <c:v>3.21</c:v>
                </c:pt>
                <c:pt idx="1606">
                  <c:v>3.2119999999999997</c:v>
                </c:pt>
                <c:pt idx="1607">
                  <c:v>3.214</c:v>
                </c:pt>
                <c:pt idx="1608">
                  <c:v>3.2159999999999997</c:v>
                </c:pt>
                <c:pt idx="1609">
                  <c:v>3.2179999999999995</c:v>
                </c:pt>
                <c:pt idx="1610">
                  <c:v>3.2199999999999998</c:v>
                </c:pt>
                <c:pt idx="1611">
                  <c:v>3.2219999999999995</c:v>
                </c:pt>
                <c:pt idx="1612">
                  <c:v>3.2239999999999993</c:v>
                </c:pt>
                <c:pt idx="1613">
                  <c:v>3.2259999999999995</c:v>
                </c:pt>
                <c:pt idx="1614">
                  <c:v>3.2279999999999998</c:v>
                </c:pt>
                <c:pt idx="1615">
                  <c:v>3.2299999999999995</c:v>
                </c:pt>
                <c:pt idx="1616">
                  <c:v>3.2319999999999998</c:v>
                </c:pt>
                <c:pt idx="1617">
                  <c:v>3.234</c:v>
                </c:pt>
                <c:pt idx="1618">
                  <c:v>3.2359999999999998</c:v>
                </c:pt>
                <c:pt idx="1619">
                  <c:v>3.2379999999999995</c:v>
                </c:pt>
                <c:pt idx="1620">
                  <c:v>3.2399999999999998</c:v>
                </c:pt>
                <c:pt idx="1621">
                  <c:v>3.2419999999999995</c:v>
                </c:pt>
                <c:pt idx="1622">
                  <c:v>3.2439999999999993</c:v>
                </c:pt>
                <c:pt idx="1623">
                  <c:v>3.2459999999999996</c:v>
                </c:pt>
                <c:pt idx="1624">
                  <c:v>3.2479999999999998</c:v>
                </c:pt>
                <c:pt idx="1625">
                  <c:v>3.2499999999999996</c:v>
                </c:pt>
                <c:pt idx="1626">
                  <c:v>3.2519999999999998</c:v>
                </c:pt>
                <c:pt idx="1627">
                  <c:v>3.254</c:v>
                </c:pt>
                <c:pt idx="1628">
                  <c:v>3.2559999999999993</c:v>
                </c:pt>
                <c:pt idx="1629">
                  <c:v>3.2579999999999996</c:v>
                </c:pt>
                <c:pt idx="1630">
                  <c:v>3.26</c:v>
                </c:pt>
                <c:pt idx="1631">
                  <c:v>3.2619999999999996</c:v>
                </c:pt>
                <c:pt idx="1632">
                  <c:v>3.2639999999999993</c:v>
                </c:pt>
                <c:pt idx="1633">
                  <c:v>3.266</c:v>
                </c:pt>
                <c:pt idx="1634">
                  <c:v>3.2679999999999998</c:v>
                </c:pt>
                <c:pt idx="1635">
                  <c:v>3.2699999999999996</c:v>
                </c:pt>
                <c:pt idx="1636">
                  <c:v>3.2719999999999998</c:v>
                </c:pt>
                <c:pt idx="1637">
                  <c:v>3.2739999999999996</c:v>
                </c:pt>
                <c:pt idx="1638">
                  <c:v>3.2759999999999994</c:v>
                </c:pt>
                <c:pt idx="1639">
                  <c:v>3.2779999999999996</c:v>
                </c:pt>
                <c:pt idx="1640">
                  <c:v>3.28</c:v>
                </c:pt>
                <c:pt idx="1641">
                  <c:v>3.2819999999999996</c:v>
                </c:pt>
                <c:pt idx="1642">
                  <c:v>3.2839999999999998</c:v>
                </c:pt>
                <c:pt idx="1643">
                  <c:v>3.286</c:v>
                </c:pt>
                <c:pt idx="1644">
                  <c:v>3.2879999999999998</c:v>
                </c:pt>
                <c:pt idx="1645">
                  <c:v>3.2899999999999996</c:v>
                </c:pt>
                <c:pt idx="1646">
                  <c:v>3.2919999999999998</c:v>
                </c:pt>
                <c:pt idx="1647">
                  <c:v>3.2939999999999996</c:v>
                </c:pt>
                <c:pt idx="1648">
                  <c:v>3.2959999999999994</c:v>
                </c:pt>
                <c:pt idx="1649">
                  <c:v>3.2979999999999996</c:v>
                </c:pt>
                <c:pt idx="1650">
                  <c:v>3.3</c:v>
                </c:pt>
                <c:pt idx="1651">
                  <c:v>3.3019999999999996</c:v>
                </c:pt>
                <c:pt idx="1652">
                  <c:v>3.3039999999999998</c:v>
                </c:pt>
                <c:pt idx="1653">
                  <c:v>3.306</c:v>
                </c:pt>
                <c:pt idx="1654">
                  <c:v>3.3079999999999998</c:v>
                </c:pt>
                <c:pt idx="1655">
                  <c:v>3.3099999999999996</c:v>
                </c:pt>
                <c:pt idx="1656">
                  <c:v>3.3119999999999998</c:v>
                </c:pt>
                <c:pt idx="1657">
                  <c:v>3.3139999999999996</c:v>
                </c:pt>
                <c:pt idx="1658">
                  <c:v>3.3159999999999994</c:v>
                </c:pt>
                <c:pt idx="1659">
                  <c:v>3.3179999999999996</c:v>
                </c:pt>
                <c:pt idx="1660">
                  <c:v>3.3199999999999994</c:v>
                </c:pt>
                <c:pt idx="1661">
                  <c:v>3.3219999999999996</c:v>
                </c:pt>
                <c:pt idx="1662">
                  <c:v>3.3239999999999998</c:v>
                </c:pt>
                <c:pt idx="1663">
                  <c:v>3.3260000000000001</c:v>
                </c:pt>
                <c:pt idx="1664">
                  <c:v>3.3279999999999994</c:v>
                </c:pt>
                <c:pt idx="1665">
                  <c:v>3.3299999999999996</c:v>
                </c:pt>
                <c:pt idx="1666">
                  <c:v>3.3319999999999999</c:v>
                </c:pt>
                <c:pt idx="1667">
                  <c:v>3.3339999999999996</c:v>
                </c:pt>
                <c:pt idx="1668">
                  <c:v>3.3359999999999994</c:v>
                </c:pt>
                <c:pt idx="1669">
                  <c:v>3.3379999999999996</c:v>
                </c:pt>
                <c:pt idx="1670">
                  <c:v>3.34</c:v>
                </c:pt>
                <c:pt idx="1671">
                  <c:v>3.3419999999999996</c:v>
                </c:pt>
                <c:pt idx="1672">
                  <c:v>3.3439999999999999</c:v>
                </c:pt>
                <c:pt idx="1673">
                  <c:v>3.3459999999999996</c:v>
                </c:pt>
                <c:pt idx="1674">
                  <c:v>3.3479999999999994</c:v>
                </c:pt>
                <c:pt idx="1675">
                  <c:v>3.3499999999999996</c:v>
                </c:pt>
                <c:pt idx="1676">
                  <c:v>3.3519999999999999</c:v>
                </c:pt>
                <c:pt idx="1677">
                  <c:v>3.3539999999999992</c:v>
                </c:pt>
                <c:pt idx="1678">
                  <c:v>3.3559999999999994</c:v>
                </c:pt>
                <c:pt idx="1679">
                  <c:v>3.3579999999999997</c:v>
                </c:pt>
                <c:pt idx="1680">
                  <c:v>3.36</c:v>
                </c:pt>
                <c:pt idx="1681">
                  <c:v>3.3619999999999997</c:v>
                </c:pt>
                <c:pt idx="1682">
                  <c:v>3.3639999999999999</c:v>
                </c:pt>
                <c:pt idx="1683">
                  <c:v>3.3659999999999997</c:v>
                </c:pt>
                <c:pt idx="1684">
                  <c:v>3.3679999999999994</c:v>
                </c:pt>
                <c:pt idx="1685">
                  <c:v>3.3699999999999997</c:v>
                </c:pt>
                <c:pt idx="1686">
                  <c:v>3.3719999999999994</c:v>
                </c:pt>
                <c:pt idx="1687">
                  <c:v>3.3739999999999992</c:v>
                </c:pt>
                <c:pt idx="1688">
                  <c:v>3.3759999999999994</c:v>
                </c:pt>
                <c:pt idx="1689">
                  <c:v>3.3780000000000001</c:v>
                </c:pt>
                <c:pt idx="1690">
                  <c:v>3.38</c:v>
                </c:pt>
                <c:pt idx="1691">
                  <c:v>3.3819999999999997</c:v>
                </c:pt>
                <c:pt idx="1692">
                  <c:v>3.3839999999999999</c:v>
                </c:pt>
                <c:pt idx="1693">
                  <c:v>3.3859999999999997</c:v>
                </c:pt>
                <c:pt idx="1694">
                  <c:v>3.3879999999999995</c:v>
                </c:pt>
                <c:pt idx="1695">
                  <c:v>3.3899999999999997</c:v>
                </c:pt>
                <c:pt idx="1696">
                  <c:v>3.3919999999999995</c:v>
                </c:pt>
                <c:pt idx="1697">
                  <c:v>3.3939999999999992</c:v>
                </c:pt>
                <c:pt idx="1698">
                  <c:v>3.3959999999999999</c:v>
                </c:pt>
                <c:pt idx="1699">
                  <c:v>3.3980000000000001</c:v>
                </c:pt>
                <c:pt idx="1700">
                  <c:v>3.3999999999999995</c:v>
                </c:pt>
                <c:pt idx="1701">
                  <c:v>3.4019999999999997</c:v>
                </c:pt>
                <c:pt idx="1702">
                  <c:v>3.4039999999999999</c:v>
                </c:pt>
                <c:pt idx="1703">
                  <c:v>3.4059999999999997</c:v>
                </c:pt>
                <c:pt idx="1704">
                  <c:v>3.4079999999999995</c:v>
                </c:pt>
                <c:pt idx="1705">
                  <c:v>3.4099999999999997</c:v>
                </c:pt>
                <c:pt idx="1706">
                  <c:v>3.4119999999999995</c:v>
                </c:pt>
                <c:pt idx="1707">
                  <c:v>3.4139999999999997</c:v>
                </c:pt>
                <c:pt idx="1708">
                  <c:v>3.4159999999999999</c:v>
                </c:pt>
                <c:pt idx="1709">
                  <c:v>3.4179999999999997</c:v>
                </c:pt>
                <c:pt idx="1710">
                  <c:v>3.4199999999999995</c:v>
                </c:pt>
                <c:pt idx="1711">
                  <c:v>3.4219999999999997</c:v>
                </c:pt>
                <c:pt idx="1712">
                  <c:v>3.4239999999999999</c:v>
                </c:pt>
                <c:pt idx="1713">
                  <c:v>3.4259999999999993</c:v>
                </c:pt>
                <c:pt idx="1714">
                  <c:v>3.4279999999999995</c:v>
                </c:pt>
                <c:pt idx="1715">
                  <c:v>3.4299999999999997</c:v>
                </c:pt>
                <c:pt idx="1716">
                  <c:v>3.4319999999999999</c:v>
                </c:pt>
                <c:pt idx="1717">
                  <c:v>3.4339999999999997</c:v>
                </c:pt>
                <c:pt idx="1718">
                  <c:v>3.4359999999999999</c:v>
                </c:pt>
                <c:pt idx="1719">
                  <c:v>3.4379999999999997</c:v>
                </c:pt>
                <c:pt idx="1720">
                  <c:v>3.4399999999999995</c:v>
                </c:pt>
                <c:pt idx="1721">
                  <c:v>3.4419999999999997</c:v>
                </c:pt>
                <c:pt idx="1722">
                  <c:v>3.4439999999999995</c:v>
                </c:pt>
                <c:pt idx="1723">
                  <c:v>3.4459999999999993</c:v>
                </c:pt>
                <c:pt idx="1724">
                  <c:v>3.4479999999999995</c:v>
                </c:pt>
                <c:pt idx="1725">
                  <c:v>3.4499999999999997</c:v>
                </c:pt>
                <c:pt idx="1726">
                  <c:v>3.4519999999999995</c:v>
                </c:pt>
                <c:pt idx="1727">
                  <c:v>3.4539999999999997</c:v>
                </c:pt>
                <c:pt idx="1728">
                  <c:v>3.456</c:v>
                </c:pt>
                <c:pt idx="1729">
                  <c:v>3.4579999999999997</c:v>
                </c:pt>
                <c:pt idx="1730">
                  <c:v>3.4599999999999995</c:v>
                </c:pt>
                <c:pt idx="1731">
                  <c:v>3.4619999999999997</c:v>
                </c:pt>
                <c:pt idx="1732">
                  <c:v>3.4639999999999995</c:v>
                </c:pt>
                <c:pt idx="1733">
                  <c:v>3.4659999999999993</c:v>
                </c:pt>
                <c:pt idx="1734">
                  <c:v>3.4679999999999995</c:v>
                </c:pt>
                <c:pt idx="1735">
                  <c:v>3.4699999999999998</c:v>
                </c:pt>
                <c:pt idx="1736">
                  <c:v>3.4719999999999995</c:v>
                </c:pt>
                <c:pt idx="1737">
                  <c:v>3.4739999999999998</c:v>
                </c:pt>
                <c:pt idx="1738">
                  <c:v>3.476</c:v>
                </c:pt>
                <c:pt idx="1739">
                  <c:v>3.4779999999999998</c:v>
                </c:pt>
                <c:pt idx="1740">
                  <c:v>3.4799999999999995</c:v>
                </c:pt>
                <c:pt idx="1741">
                  <c:v>3.4819999999999998</c:v>
                </c:pt>
                <c:pt idx="1742">
                  <c:v>3.4839999999999995</c:v>
                </c:pt>
                <c:pt idx="1743">
                  <c:v>3.4859999999999993</c:v>
                </c:pt>
                <c:pt idx="1744">
                  <c:v>3.488</c:v>
                </c:pt>
                <c:pt idx="1745">
                  <c:v>3.4899999999999998</c:v>
                </c:pt>
                <c:pt idx="1746">
                  <c:v>3.4919999999999995</c:v>
                </c:pt>
                <c:pt idx="1747">
                  <c:v>3.4939999999999998</c:v>
                </c:pt>
                <c:pt idx="1748">
                  <c:v>3.496</c:v>
                </c:pt>
                <c:pt idx="1749">
                  <c:v>3.4979999999999993</c:v>
                </c:pt>
                <c:pt idx="1750">
                  <c:v>3.4999999999999996</c:v>
                </c:pt>
                <c:pt idx="1751">
                  <c:v>3.5019999999999998</c:v>
                </c:pt>
                <c:pt idx="1752">
                  <c:v>3.5039999999999996</c:v>
                </c:pt>
                <c:pt idx="1753">
                  <c:v>3.5059999999999998</c:v>
                </c:pt>
                <c:pt idx="1754">
                  <c:v>3.508</c:v>
                </c:pt>
                <c:pt idx="1755">
                  <c:v>3.51</c:v>
                </c:pt>
                <c:pt idx="1756">
                  <c:v>3.5119999999999996</c:v>
                </c:pt>
                <c:pt idx="1757">
                  <c:v>3.5139999999999998</c:v>
                </c:pt>
                <c:pt idx="1758">
                  <c:v>3.5159999999999996</c:v>
                </c:pt>
                <c:pt idx="1759">
                  <c:v>3.5179999999999993</c:v>
                </c:pt>
                <c:pt idx="1760">
                  <c:v>3.5199999999999996</c:v>
                </c:pt>
                <c:pt idx="1761">
                  <c:v>3.5219999999999998</c:v>
                </c:pt>
                <c:pt idx="1762">
                  <c:v>3.5239999999999996</c:v>
                </c:pt>
                <c:pt idx="1763">
                  <c:v>3.5259999999999998</c:v>
                </c:pt>
                <c:pt idx="1764">
                  <c:v>3.528</c:v>
                </c:pt>
                <c:pt idx="1765">
                  <c:v>3.53</c:v>
                </c:pt>
                <c:pt idx="1766">
                  <c:v>3.5319999999999996</c:v>
                </c:pt>
                <c:pt idx="1767">
                  <c:v>3.5339999999999998</c:v>
                </c:pt>
                <c:pt idx="1768">
                  <c:v>3.5359999999999996</c:v>
                </c:pt>
                <c:pt idx="1769">
                  <c:v>3.5379999999999994</c:v>
                </c:pt>
                <c:pt idx="1770">
                  <c:v>3.5399999999999996</c:v>
                </c:pt>
                <c:pt idx="1771">
                  <c:v>3.5419999999999994</c:v>
                </c:pt>
                <c:pt idx="1772">
                  <c:v>3.5439999999999996</c:v>
                </c:pt>
                <c:pt idx="1773">
                  <c:v>3.5459999999999998</c:v>
                </c:pt>
                <c:pt idx="1774">
                  <c:v>3.5479999999999996</c:v>
                </c:pt>
                <c:pt idx="1775">
                  <c:v>3.55</c:v>
                </c:pt>
                <c:pt idx="1776">
                  <c:v>3.5519999999999996</c:v>
                </c:pt>
                <c:pt idx="1777">
                  <c:v>3.5539999999999998</c:v>
                </c:pt>
                <c:pt idx="1778">
                  <c:v>3.5559999999999996</c:v>
                </c:pt>
                <c:pt idx="1779">
                  <c:v>3.5579999999999994</c:v>
                </c:pt>
                <c:pt idx="1780">
                  <c:v>3.5599999999999996</c:v>
                </c:pt>
                <c:pt idx="1781">
                  <c:v>3.5619999999999998</c:v>
                </c:pt>
                <c:pt idx="1782">
                  <c:v>3.5639999999999996</c:v>
                </c:pt>
                <c:pt idx="1783">
                  <c:v>3.5659999999999998</c:v>
                </c:pt>
                <c:pt idx="1784">
                  <c:v>3.5679999999999996</c:v>
                </c:pt>
                <c:pt idx="1785">
                  <c:v>3.5699999999999994</c:v>
                </c:pt>
                <c:pt idx="1786">
                  <c:v>3.5719999999999996</c:v>
                </c:pt>
                <c:pt idx="1787">
                  <c:v>3.5739999999999998</c:v>
                </c:pt>
                <c:pt idx="1788">
                  <c:v>3.5759999999999996</c:v>
                </c:pt>
                <c:pt idx="1789">
                  <c:v>3.5779999999999994</c:v>
                </c:pt>
                <c:pt idx="1790">
                  <c:v>3.58</c:v>
                </c:pt>
                <c:pt idx="1791">
                  <c:v>3.5819999999999999</c:v>
                </c:pt>
                <c:pt idx="1792">
                  <c:v>3.5839999999999996</c:v>
                </c:pt>
                <c:pt idx="1793">
                  <c:v>3.5859999999999999</c:v>
                </c:pt>
                <c:pt idx="1794">
                  <c:v>3.5879999999999996</c:v>
                </c:pt>
                <c:pt idx="1795">
                  <c:v>3.5899999999999994</c:v>
                </c:pt>
                <c:pt idx="1796">
                  <c:v>3.5919999999999996</c:v>
                </c:pt>
                <c:pt idx="1797">
                  <c:v>3.5939999999999994</c:v>
                </c:pt>
                <c:pt idx="1798">
                  <c:v>3.5959999999999996</c:v>
                </c:pt>
                <c:pt idx="1799">
                  <c:v>3.5979999999999994</c:v>
                </c:pt>
                <c:pt idx="1800">
                  <c:v>3.6</c:v>
                </c:pt>
                <c:pt idx="1801">
                  <c:v>3.6019999999999999</c:v>
                </c:pt>
                <c:pt idx="1802">
                  <c:v>3.6039999999999996</c:v>
                </c:pt>
                <c:pt idx="1803">
                  <c:v>3.6059999999999999</c:v>
                </c:pt>
                <c:pt idx="1804">
                  <c:v>3.6079999999999997</c:v>
                </c:pt>
                <c:pt idx="1805">
                  <c:v>3.6099999999999994</c:v>
                </c:pt>
                <c:pt idx="1806">
                  <c:v>3.6119999999999997</c:v>
                </c:pt>
                <c:pt idx="1807">
                  <c:v>3.6139999999999994</c:v>
                </c:pt>
                <c:pt idx="1808">
                  <c:v>3.6159999999999992</c:v>
                </c:pt>
                <c:pt idx="1809">
                  <c:v>3.6179999999999999</c:v>
                </c:pt>
                <c:pt idx="1810">
                  <c:v>3.6199999999999997</c:v>
                </c:pt>
                <c:pt idx="1811">
                  <c:v>3.6219999999999999</c:v>
                </c:pt>
                <c:pt idx="1812">
                  <c:v>3.6239999999999997</c:v>
                </c:pt>
                <c:pt idx="1813">
                  <c:v>3.6259999999999999</c:v>
                </c:pt>
                <c:pt idx="1814">
                  <c:v>3.6279999999999997</c:v>
                </c:pt>
                <c:pt idx="1815">
                  <c:v>3.6299999999999994</c:v>
                </c:pt>
                <c:pt idx="1816">
                  <c:v>3.6319999999999997</c:v>
                </c:pt>
                <c:pt idx="1817">
                  <c:v>3.6339999999999995</c:v>
                </c:pt>
                <c:pt idx="1818">
                  <c:v>3.6359999999999997</c:v>
                </c:pt>
                <c:pt idx="1819">
                  <c:v>3.6379999999999999</c:v>
                </c:pt>
                <c:pt idx="1820">
                  <c:v>3.6399999999999997</c:v>
                </c:pt>
                <c:pt idx="1821">
                  <c:v>3.6419999999999995</c:v>
                </c:pt>
                <c:pt idx="1822">
                  <c:v>3.6439999999999997</c:v>
                </c:pt>
                <c:pt idx="1823">
                  <c:v>3.6459999999999995</c:v>
                </c:pt>
                <c:pt idx="1824">
                  <c:v>3.6479999999999997</c:v>
                </c:pt>
                <c:pt idx="1825">
                  <c:v>3.6499999999999995</c:v>
                </c:pt>
                <c:pt idx="1826">
                  <c:v>3.6519999999999997</c:v>
                </c:pt>
                <c:pt idx="1827">
                  <c:v>3.6539999999999999</c:v>
                </c:pt>
                <c:pt idx="1828">
                  <c:v>3.6559999999999997</c:v>
                </c:pt>
                <c:pt idx="1829">
                  <c:v>3.6579999999999999</c:v>
                </c:pt>
                <c:pt idx="1830">
                  <c:v>3.6599999999999997</c:v>
                </c:pt>
                <c:pt idx="1831">
                  <c:v>3.6619999999999995</c:v>
                </c:pt>
                <c:pt idx="1832">
                  <c:v>3.6639999999999997</c:v>
                </c:pt>
                <c:pt idx="1833">
                  <c:v>3.6659999999999995</c:v>
                </c:pt>
                <c:pt idx="1834">
                  <c:v>3.6679999999999997</c:v>
                </c:pt>
                <c:pt idx="1835">
                  <c:v>3.6699999999999995</c:v>
                </c:pt>
                <c:pt idx="1836">
                  <c:v>3.6719999999999997</c:v>
                </c:pt>
                <c:pt idx="1837">
                  <c:v>3.6739999999999999</c:v>
                </c:pt>
                <c:pt idx="1838">
                  <c:v>3.6759999999999997</c:v>
                </c:pt>
                <c:pt idx="1839">
                  <c:v>3.6779999999999999</c:v>
                </c:pt>
                <c:pt idx="1840">
                  <c:v>3.6799999999999997</c:v>
                </c:pt>
                <c:pt idx="1841">
                  <c:v>3.6819999999999995</c:v>
                </c:pt>
                <c:pt idx="1842">
                  <c:v>3.6839999999999997</c:v>
                </c:pt>
                <c:pt idx="1843">
                  <c:v>3.6859999999999995</c:v>
                </c:pt>
                <c:pt idx="1844">
                  <c:v>3.6879999999999993</c:v>
                </c:pt>
                <c:pt idx="1845">
                  <c:v>3.6899999999999995</c:v>
                </c:pt>
                <c:pt idx="1846">
                  <c:v>3.6919999999999997</c:v>
                </c:pt>
                <c:pt idx="1847">
                  <c:v>3.694</c:v>
                </c:pt>
                <c:pt idx="1848">
                  <c:v>3.6959999999999997</c:v>
                </c:pt>
                <c:pt idx="1849">
                  <c:v>3.698</c:v>
                </c:pt>
                <c:pt idx="1850">
                  <c:v>3.6999999999999997</c:v>
                </c:pt>
                <c:pt idx="1851">
                  <c:v>3.7019999999999995</c:v>
                </c:pt>
                <c:pt idx="1852">
                  <c:v>3.7039999999999997</c:v>
                </c:pt>
                <c:pt idx="1853">
                  <c:v>3.7059999999999995</c:v>
                </c:pt>
                <c:pt idx="1854">
                  <c:v>3.7079999999999993</c:v>
                </c:pt>
                <c:pt idx="1855">
                  <c:v>3.71</c:v>
                </c:pt>
                <c:pt idx="1856">
                  <c:v>3.7119999999999997</c:v>
                </c:pt>
                <c:pt idx="1857">
                  <c:v>3.7139999999999995</c:v>
                </c:pt>
                <c:pt idx="1858">
                  <c:v>3.7159999999999997</c:v>
                </c:pt>
                <c:pt idx="1859">
                  <c:v>3.7179999999999995</c:v>
                </c:pt>
                <c:pt idx="1860">
                  <c:v>3.7199999999999998</c:v>
                </c:pt>
                <c:pt idx="1861">
                  <c:v>3.7219999999999995</c:v>
                </c:pt>
                <c:pt idx="1862">
                  <c:v>3.7239999999999998</c:v>
                </c:pt>
                <c:pt idx="1863">
                  <c:v>3.7259999999999995</c:v>
                </c:pt>
                <c:pt idx="1864">
                  <c:v>3.7279999999999998</c:v>
                </c:pt>
                <c:pt idx="1865">
                  <c:v>3.73</c:v>
                </c:pt>
                <c:pt idx="1866">
                  <c:v>3.7319999999999998</c:v>
                </c:pt>
                <c:pt idx="1867">
                  <c:v>3.7339999999999995</c:v>
                </c:pt>
                <c:pt idx="1868">
                  <c:v>3.7359999999999998</c:v>
                </c:pt>
                <c:pt idx="1869">
                  <c:v>3.7379999999999995</c:v>
                </c:pt>
                <c:pt idx="1870">
                  <c:v>3.7399999999999993</c:v>
                </c:pt>
                <c:pt idx="1871">
                  <c:v>3.7419999999999995</c:v>
                </c:pt>
                <c:pt idx="1872">
                  <c:v>3.7439999999999993</c:v>
                </c:pt>
                <c:pt idx="1873">
                  <c:v>3.7459999999999996</c:v>
                </c:pt>
                <c:pt idx="1874">
                  <c:v>3.7479999999999998</c:v>
                </c:pt>
                <c:pt idx="1875">
                  <c:v>3.75</c:v>
                </c:pt>
                <c:pt idx="1876">
                  <c:v>3.7519999999999998</c:v>
                </c:pt>
                <c:pt idx="1877">
                  <c:v>3.7539999999999996</c:v>
                </c:pt>
                <c:pt idx="1878">
                  <c:v>3.7559999999999998</c:v>
                </c:pt>
                <c:pt idx="1879">
                  <c:v>3.7579999999999996</c:v>
                </c:pt>
                <c:pt idx="1880">
                  <c:v>3.7599999999999993</c:v>
                </c:pt>
                <c:pt idx="1881">
                  <c:v>3.7619999999999996</c:v>
                </c:pt>
                <c:pt idx="1882">
                  <c:v>3.7639999999999993</c:v>
                </c:pt>
                <c:pt idx="1883">
                  <c:v>3.766</c:v>
                </c:pt>
                <c:pt idx="1884">
                  <c:v>3.7679999999999998</c:v>
                </c:pt>
                <c:pt idx="1885">
                  <c:v>3.77</c:v>
                </c:pt>
                <c:pt idx="1886">
                  <c:v>3.7719999999999998</c:v>
                </c:pt>
                <c:pt idx="1887">
                  <c:v>3.7739999999999996</c:v>
                </c:pt>
                <c:pt idx="1888">
                  <c:v>3.7759999999999998</c:v>
                </c:pt>
                <c:pt idx="1889">
                  <c:v>3.7779999999999996</c:v>
                </c:pt>
                <c:pt idx="1890">
                  <c:v>3.7799999999999994</c:v>
                </c:pt>
                <c:pt idx="1891">
                  <c:v>3.7819999999999996</c:v>
                </c:pt>
                <c:pt idx="1892">
                  <c:v>3.7839999999999998</c:v>
                </c:pt>
                <c:pt idx="1893">
                  <c:v>3.7859999999999996</c:v>
                </c:pt>
                <c:pt idx="1894">
                  <c:v>3.7879999999999998</c:v>
                </c:pt>
                <c:pt idx="1895">
                  <c:v>3.7899999999999996</c:v>
                </c:pt>
                <c:pt idx="1896">
                  <c:v>3.7919999999999998</c:v>
                </c:pt>
                <c:pt idx="1897">
                  <c:v>3.7939999999999996</c:v>
                </c:pt>
                <c:pt idx="1898">
                  <c:v>3.7959999999999998</c:v>
                </c:pt>
                <c:pt idx="1899">
                  <c:v>3.7979999999999996</c:v>
                </c:pt>
                <c:pt idx="1900">
                  <c:v>3.7999999999999994</c:v>
                </c:pt>
                <c:pt idx="1901">
                  <c:v>3.8019999999999996</c:v>
                </c:pt>
                <c:pt idx="1902">
                  <c:v>3.8039999999999998</c:v>
                </c:pt>
                <c:pt idx="1903">
                  <c:v>3.8059999999999996</c:v>
                </c:pt>
                <c:pt idx="1904">
                  <c:v>3.8079999999999998</c:v>
                </c:pt>
                <c:pt idx="1905">
                  <c:v>3.8099999999999996</c:v>
                </c:pt>
                <c:pt idx="1906">
                  <c:v>3.8119999999999994</c:v>
                </c:pt>
                <c:pt idx="1907">
                  <c:v>3.8139999999999996</c:v>
                </c:pt>
                <c:pt idx="1908">
                  <c:v>3.8159999999999994</c:v>
                </c:pt>
                <c:pt idx="1909">
                  <c:v>3.8179999999999996</c:v>
                </c:pt>
                <c:pt idx="1910">
                  <c:v>3.8199999999999994</c:v>
                </c:pt>
                <c:pt idx="1911">
                  <c:v>3.8220000000000001</c:v>
                </c:pt>
                <c:pt idx="1912">
                  <c:v>3.8239999999999998</c:v>
                </c:pt>
                <c:pt idx="1913">
                  <c:v>3.8259999999999996</c:v>
                </c:pt>
                <c:pt idx="1914">
                  <c:v>3.8279999999999998</c:v>
                </c:pt>
                <c:pt idx="1915">
                  <c:v>3.8299999999999996</c:v>
                </c:pt>
                <c:pt idx="1916">
                  <c:v>3.8319999999999994</c:v>
                </c:pt>
                <c:pt idx="1917">
                  <c:v>3.8339999999999996</c:v>
                </c:pt>
                <c:pt idx="1918">
                  <c:v>3.8359999999999994</c:v>
                </c:pt>
                <c:pt idx="1919">
                  <c:v>3.8379999999999992</c:v>
                </c:pt>
                <c:pt idx="1920">
                  <c:v>3.84</c:v>
                </c:pt>
                <c:pt idx="1921">
                  <c:v>3.8420000000000001</c:v>
                </c:pt>
                <c:pt idx="1922">
                  <c:v>3.8439999999999999</c:v>
                </c:pt>
                <c:pt idx="1923">
                  <c:v>3.8459999999999996</c:v>
                </c:pt>
                <c:pt idx="1924">
                  <c:v>3.8479999999999999</c:v>
                </c:pt>
                <c:pt idx="1925">
                  <c:v>3.8499999999999996</c:v>
                </c:pt>
                <c:pt idx="1926">
                  <c:v>3.8519999999999994</c:v>
                </c:pt>
                <c:pt idx="1927">
                  <c:v>3.8539999999999996</c:v>
                </c:pt>
                <c:pt idx="1928">
                  <c:v>3.8559999999999994</c:v>
                </c:pt>
                <c:pt idx="1929">
                  <c:v>3.8579999999999997</c:v>
                </c:pt>
                <c:pt idx="1930">
                  <c:v>3.86</c:v>
                </c:pt>
                <c:pt idx="1931">
                  <c:v>3.8619999999999997</c:v>
                </c:pt>
                <c:pt idx="1932">
                  <c:v>3.8639999999999999</c:v>
                </c:pt>
                <c:pt idx="1933">
                  <c:v>3.8659999999999997</c:v>
                </c:pt>
                <c:pt idx="1934">
                  <c:v>3.8679999999999999</c:v>
                </c:pt>
                <c:pt idx="1935">
                  <c:v>3.8699999999999997</c:v>
                </c:pt>
                <c:pt idx="1936">
                  <c:v>3.8719999999999994</c:v>
                </c:pt>
                <c:pt idx="1937">
                  <c:v>3.8739999999999997</c:v>
                </c:pt>
                <c:pt idx="1938">
                  <c:v>3.8759999999999999</c:v>
                </c:pt>
                <c:pt idx="1939">
                  <c:v>3.8779999999999997</c:v>
                </c:pt>
                <c:pt idx="1940">
                  <c:v>3.88</c:v>
                </c:pt>
                <c:pt idx="1941">
                  <c:v>3.8819999999999997</c:v>
                </c:pt>
                <c:pt idx="1942">
                  <c:v>3.8839999999999995</c:v>
                </c:pt>
                <c:pt idx="1943">
                  <c:v>3.8859999999999997</c:v>
                </c:pt>
                <c:pt idx="1944">
                  <c:v>3.8879999999999995</c:v>
                </c:pt>
                <c:pt idx="1945">
                  <c:v>3.8899999999999997</c:v>
                </c:pt>
                <c:pt idx="1946">
                  <c:v>3.8919999999999995</c:v>
                </c:pt>
                <c:pt idx="1947">
                  <c:v>3.8939999999999997</c:v>
                </c:pt>
                <c:pt idx="1948">
                  <c:v>3.8959999999999999</c:v>
                </c:pt>
                <c:pt idx="1949">
                  <c:v>3.8979999999999997</c:v>
                </c:pt>
                <c:pt idx="1950">
                  <c:v>3.9</c:v>
                </c:pt>
                <c:pt idx="1951">
                  <c:v>3.9019999999999997</c:v>
                </c:pt>
                <c:pt idx="1952">
                  <c:v>3.9039999999999995</c:v>
                </c:pt>
                <c:pt idx="1953">
                  <c:v>3.9059999999999997</c:v>
                </c:pt>
                <c:pt idx="1954">
                  <c:v>3.9079999999999999</c:v>
                </c:pt>
                <c:pt idx="1955">
                  <c:v>3.9099999999999993</c:v>
                </c:pt>
                <c:pt idx="1956">
                  <c:v>3.9119999999999995</c:v>
                </c:pt>
                <c:pt idx="1957">
                  <c:v>3.9140000000000001</c:v>
                </c:pt>
                <c:pt idx="1958">
                  <c:v>3.9159999999999995</c:v>
                </c:pt>
                <c:pt idx="1959">
                  <c:v>3.9179999999999997</c:v>
                </c:pt>
                <c:pt idx="1960">
                  <c:v>3.92</c:v>
                </c:pt>
                <c:pt idx="1961">
                  <c:v>3.9220000000000002</c:v>
                </c:pt>
                <c:pt idx="1962">
                  <c:v>3.9239999999999995</c:v>
                </c:pt>
                <c:pt idx="1963">
                  <c:v>3.9259999999999997</c:v>
                </c:pt>
                <c:pt idx="1964">
                  <c:v>3.927999999999999</c:v>
                </c:pt>
                <c:pt idx="1965">
                  <c:v>3.9299999999999993</c:v>
                </c:pt>
                <c:pt idx="1966">
                  <c:v>3.9319999999999999</c:v>
                </c:pt>
                <c:pt idx="1967">
                  <c:v>3.9340000000000002</c:v>
                </c:pt>
                <c:pt idx="1968">
                  <c:v>3.9359999999999995</c:v>
                </c:pt>
                <c:pt idx="1969">
                  <c:v>3.9379999999999997</c:v>
                </c:pt>
                <c:pt idx="1970">
                  <c:v>3.94</c:v>
                </c:pt>
                <c:pt idx="1971">
                  <c:v>3.9419999999999993</c:v>
                </c:pt>
                <c:pt idx="1972">
                  <c:v>3.9439999999999995</c:v>
                </c:pt>
                <c:pt idx="1973">
                  <c:v>3.9459999999999997</c:v>
                </c:pt>
                <c:pt idx="1974">
                  <c:v>3.948</c:v>
                </c:pt>
                <c:pt idx="1975">
                  <c:v>3.9499999999999997</c:v>
                </c:pt>
                <c:pt idx="1976">
                  <c:v>3.952</c:v>
                </c:pt>
                <c:pt idx="1977">
                  <c:v>3.9539999999999993</c:v>
                </c:pt>
                <c:pt idx="1978">
                  <c:v>3.9559999999999995</c:v>
                </c:pt>
                <c:pt idx="1979">
                  <c:v>3.9579999999999997</c:v>
                </c:pt>
                <c:pt idx="1980">
                  <c:v>3.96</c:v>
                </c:pt>
                <c:pt idx="1981">
                  <c:v>3.9619999999999993</c:v>
                </c:pt>
                <c:pt idx="1982">
                  <c:v>3.9639999999999995</c:v>
                </c:pt>
                <c:pt idx="1983">
                  <c:v>3.9659999999999997</c:v>
                </c:pt>
                <c:pt idx="1984">
                  <c:v>3.9679999999999991</c:v>
                </c:pt>
                <c:pt idx="1985">
                  <c:v>3.9699999999999998</c:v>
                </c:pt>
                <c:pt idx="1986">
                  <c:v>3.972</c:v>
                </c:pt>
                <c:pt idx="1987">
                  <c:v>3.9740000000000002</c:v>
                </c:pt>
                <c:pt idx="1988">
                  <c:v>3.9759999999999995</c:v>
                </c:pt>
                <c:pt idx="1989">
                  <c:v>3.9779999999999998</c:v>
                </c:pt>
                <c:pt idx="1990">
                  <c:v>3.98</c:v>
                </c:pt>
                <c:pt idx="1991">
                  <c:v>3.9819999999999993</c:v>
                </c:pt>
                <c:pt idx="1992">
                  <c:v>3.9839999999999995</c:v>
                </c:pt>
                <c:pt idx="1993">
                  <c:v>3.9859999999999998</c:v>
                </c:pt>
                <c:pt idx="1994">
                  <c:v>3.9879999999999995</c:v>
                </c:pt>
                <c:pt idx="1995">
                  <c:v>3.9899999999999998</c:v>
                </c:pt>
                <c:pt idx="1996">
                  <c:v>3.992</c:v>
                </c:pt>
                <c:pt idx="1997">
                  <c:v>3.9939999999999993</c:v>
                </c:pt>
                <c:pt idx="1998">
                  <c:v>3.9959999999999996</c:v>
                </c:pt>
                <c:pt idx="1999">
                  <c:v>3.9979999999999998</c:v>
                </c:pt>
                <c:pt idx="2000">
                  <c:v>4</c:v>
                </c:pt>
                <c:pt idx="2001">
                  <c:v>4.0019999999999998</c:v>
                </c:pt>
                <c:pt idx="2002">
                  <c:v>4.0039999999999996</c:v>
                </c:pt>
                <c:pt idx="2003">
                  <c:v>4.0060000000000002</c:v>
                </c:pt>
                <c:pt idx="2004">
                  <c:v>4.0079999999999991</c:v>
                </c:pt>
                <c:pt idx="2005">
                  <c:v>4.01</c:v>
                </c:pt>
                <c:pt idx="2006">
                  <c:v>4.0119999999999996</c:v>
                </c:pt>
                <c:pt idx="2007">
                  <c:v>4.0139999999999993</c:v>
                </c:pt>
                <c:pt idx="2008">
                  <c:v>4.016</c:v>
                </c:pt>
                <c:pt idx="2009">
                  <c:v>4.0179999999999998</c:v>
                </c:pt>
                <c:pt idx="2010">
                  <c:v>4.0199999999999996</c:v>
                </c:pt>
                <c:pt idx="2011">
                  <c:v>4.0219999999999994</c:v>
                </c:pt>
                <c:pt idx="2012">
                  <c:v>4.024</c:v>
                </c:pt>
                <c:pt idx="2013">
                  <c:v>4.0259999999999998</c:v>
                </c:pt>
                <c:pt idx="2014">
                  <c:v>4.0279999999999996</c:v>
                </c:pt>
                <c:pt idx="2015">
                  <c:v>4.0299999999999994</c:v>
                </c:pt>
                <c:pt idx="2016">
                  <c:v>4.032</c:v>
                </c:pt>
                <c:pt idx="2017">
                  <c:v>4.0339999999999998</c:v>
                </c:pt>
                <c:pt idx="2018">
                  <c:v>4.0359999999999996</c:v>
                </c:pt>
                <c:pt idx="2019">
                  <c:v>4.0380000000000003</c:v>
                </c:pt>
                <c:pt idx="2020">
                  <c:v>4.0399999999999991</c:v>
                </c:pt>
                <c:pt idx="2021">
                  <c:v>4.0419999999999998</c:v>
                </c:pt>
                <c:pt idx="2022">
                  <c:v>4.0439999999999996</c:v>
                </c:pt>
                <c:pt idx="2023">
                  <c:v>4.0459999999999994</c:v>
                </c:pt>
                <c:pt idx="2024">
                  <c:v>4.0479999999999992</c:v>
                </c:pt>
                <c:pt idx="2025">
                  <c:v>4.05</c:v>
                </c:pt>
                <c:pt idx="2026">
                  <c:v>4.0519999999999996</c:v>
                </c:pt>
                <c:pt idx="2027">
                  <c:v>4.0539999999999994</c:v>
                </c:pt>
                <c:pt idx="2028">
                  <c:v>4.056</c:v>
                </c:pt>
                <c:pt idx="2029">
                  <c:v>4.0579999999999998</c:v>
                </c:pt>
                <c:pt idx="2030">
                  <c:v>4.0599999999999996</c:v>
                </c:pt>
                <c:pt idx="2031">
                  <c:v>4.0619999999999994</c:v>
                </c:pt>
                <c:pt idx="2032">
                  <c:v>4.0640000000000001</c:v>
                </c:pt>
                <c:pt idx="2033">
                  <c:v>4.0659999999999989</c:v>
                </c:pt>
                <c:pt idx="2034">
                  <c:v>4.0679999999999996</c:v>
                </c:pt>
                <c:pt idx="2035">
                  <c:v>4.0699999999999994</c:v>
                </c:pt>
                <c:pt idx="2036">
                  <c:v>4.0719999999999992</c:v>
                </c:pt>
                <c:pt idx="2037">
                  <c:v>4.0739999999999998</c:v>
                </c:pt>
                <c:pt idx="2038">
                  <c:v>4.0759999999999996</c:v>
                </c:pt>
                <c:pt idx="2039">
                  <c:v>4.0780000000000003</c:v>
                </c:pt>
                <c:pt idx="2040">
                  <c:v>4.0799999999999992</c:v>
                </c:pt>
                <c:pt idx="2041">
                  <c:v>4.0819999999999999</c:v>
                </c:pt>
                <c:pt idx="2042">
                  <c:v>4.0839999999999996</c:v>
                </c:pt>
                <c:pt idx="2043">
                  <c:v>4.0859999999999994</c:v>
                </c:pt>
                <c:pt idx="2044">
                  <c:v>4.0879999999999992</c:v>
                </c:pt>
                <c:pt idx="2045">
                  <c:v>4.09</c:v>
                </c:pt>
                <c:pt idx="2046">
                  <c:v>4.0919999999999996</c:v>
                </c:pt>
                <c:pt idx="2047">
                  <c:v>4.0939999999999994</c:v>
                </c:pt>
                <c:pt idx="2048">
                  <c:v>4.0960000000000001</c:v>
                </c:pt>
                <c:pt idx="2049">
                  <c:v>4.097999999999999</c:v>
                </c:pt>
                <c:pt idx="2050">
                  <c:v>4.0999999999999996</c:v>
                </c:pt>
                <c:pt idx="2051">
                  <c:v>4.1019999999999994</c:v>
                </c:pt>
                <c:pt idx="2052">
                  <c:v>4.1040000000000001</c:v>
                </c:pt>
                <c:pt idx="2053">
                  <c:v>4.105999999999999</c:v>
                </c:pt>
                <c:pt idx="2054">
                  <c:v>4.1079999999999997</c:v>
                </c:pt>
                <c:pt idx="2055">
                  <c:v>4.1100000000000003</c:v>
                </c:pt>
                <c:pt idx="2056">
                  <c:v>4.1119999999999992</c:v>
                </c:pt>
                <c:pt idx="2057">
                  <c:v>4.1139999999999999</c:v>
                </c:pt>
                <c:pt idx="2058">
                  <c:v>4.1159999999999997</c:v>
                </c:pt>
                <c:pt idx="2059">
                  <c:v>4.1179999999999994</c:v>
                </c:pt>
                <c:pt idx="2060">
                  <c:v>4.1199999999999992</c:v>
                </c:pt>
                <c:pt idx="2061">
                  <c:v>4.1219999999999999</c:v>
                </c:pt>
                <c:pt idx="2062">
                  <c:v>4.1239999999999997</c:v>
                </c:pt>
                <c:pt idx="2063">
                  <c:v>4.1259999999999994</c:v>
                </c:pt>
                <c:pt idx="2064">
                  <c:v>4.1280000000000001</c:v>
                </c:pt>
                <c:pt idx="2065">
                  <c:v>4.13</c:v>
                </c:pt>
                <c:pt idx="2066">
                  <c:v>4.1319999999999997</c:v>
                </c:pt>
                <c:pt idx="2067">
                  <c:v>4.1339999999999995</c:v>
                </c:pt>
                <c:pt idx="2068">
                  <c:v>4.1360000000000001</c:v>
                </c:pt>
                <c:pt idx="2069">
                  <c:v>4.137999999999999</c:v>
                </c:pt>
                <c:pt idx="2070">
                  <c:v>4.1399999999999997</c:v>
                </c:pt>
                <c:pt idx="2071">
                  <c:v>4.1419999999999995</c:v>
                </c:pt>
                <c:pt idx="2072">
                  <c:v>4.1440000000000001</c:v>
                </c:pt>
                <c:pt idx="2073">
                  <c:v>4.1459999999999999</c:v>
                </c:pt>
                <c:pt idx="2074">
                  <c:v>4.1479999999999997</c:v>
                </c:pt>
                <c:pt idx="2075">
                  <c:v>4.1500000000000004</c:v>
                </c:pt>
                <c:pt idx="2076">
                  <c:v>4.1519999999999992</c:v>
                </c:pt>
                <c:pt idx="2077">
                  <c:v>4.1539999999999999</c:v>
                </c:pt>
                <c:pt idx="2078">
                  <c:v>4.1559999999999997</c:v>
                </c:pt>
                <c:pt idx="2079">
                  <c:v>4.1579999999999995</c:v>
                </c:pt>
                <c:pt idx="2080">
                  <c:v>4.1599999999999993</c:v>
                </c:pt>
                <c:pt idx="2081">
                  <c:v>4.1619999999999999</c:v>
                </c:pt>
                <c:pt idx="2082">
                  <c:v>4.1639999999999997</c:v>
                </c:pt>
                <c:pt idx="2083">
                  <c:v>4.1659999999999995</c:v>
                </c:pt>
                <c:pt idx="2084">
                  <c:v>4.1680000000000001</c:v>
                </c:pt>
                <c:pt idx="2085">
                  <c:v>4.17</c:v>
                </c:pt>
                <c:pt idx="2086">
                  <c:v>4.1719999999999997</c:v>
                </c:pt>
                <c:pt idx="2087">
                  <c:v>4.1739999999999995</c:v>
                </c:pt>
                <c:pt idx="2088">
                  <c:v>4.1760000000000002</c:v>
                </c:pt>
                <c:pt idx="2089">
                  <c:v>4.177999999999999</c:v>
                </c:pt>
                <c:pt idx="2090">
                  <c:v>4.18</c:v>
                </c:pt>
                <c:pt idx="2091">
                  <c:v>4.1820000000000004</c:v>
                </c:pt>
                <c:pt idx="2092">
                  <c:v>4.1839999999999993</c:v>
                </c:pt>
                <c:pt idx="2093">
                  <c:v>4.1859999999999999</c:v>
                </c:pt>
                <c:pt idx="2094">
                  <c:v>4.1879999999999997</c:v>
                </c:pt>
                <c:pt idx="2095">
                  <c:v>4.1899999999999995</c:v>
                </c:pt>
                <c:pt idx="2096">
                  <c:v>4.1919999999999993</c:v>
                </c:pt>
                <c:pt idx="2097">
                  <c:v>4.194</c:v>
                </c:pt>
                <c:pt idx="2098">
                  <c:v>4.1959999999999997</c:v>
                </c:pt>
                <c:pt idx="2099">
                  <c:v>4.1979999999999995</c:v>
                </c:pt>
                <c:pt idx="2100">
                  <c:v>4.2</c:v>
                </c:pt>
                <c:pt idx="2101">
                  <c:v>4.202</c:v>
                </c:pt>
                <c:pt idx="2102">
                  <c:v>4.2039999999999997</c:v>
                </c:pt>
                <c:pt idx="2103">
                  <c:v>4.2059999999999995</c:v>
                </c:pt>
                <c:pt idx="2104">
                  <c:v>4.2080000000000002</c:v>
                </c:pt>
                <c:pt idx="2105">
                  <c:v>4.2099999999999991</c:v>
                </c:pt>
                <c:pt idx="2106">
                  <c:v>4.2119999999999997</c:v>
                </c:pt>
                <c:pt idx="2107">
                  <c:v>4.2139999999999995</c:v>
                </c:pt>
                <c:pt idx="2108">
                  <c:v>4.2159999999999993</c:v>
                </c:pt>
                <c:pt idx="2109">
                  <c:v>4.218</c:v>
                </c:pt>
                <c:pt idx="2110">
                  <c:v>4.22</c:v>
                </c:pt>
                <c:pt idx="2111">
                  <c:v>4.2220000000000004</c:v>
                </c:pt>
                <c:pt idx="2112">
                  <c:v>4.2239999999999993</c:v>
                </c:pt>
                <c:pt idx="2113">
                  <c:v>4.226</c:v>
                </c:pt>
                <c:pt idx="2114">
                  <c:v>4.2279999999999998</c:v>
                </c:pt>
                <c:pt idx="2115">
                  <c:v>4.2299999999999995</c:v>
                </c:pt>
                <c:pt idx="2116">
                  <c:v>4.2319999999999993</c:v>
                </c:pt>
                <c:pt idx="2117">
                  <c:v>4.234</c:v>
                </c:pt>
                <c:pt idx="2118">
                  <c:v>4.2359999999999989</c:v>
                </c:pt>
                <c:pt idx="2119">
                  <c:v>4.2379999999999995</c:v>
                </c:pt>
                <c:pt idx="2120">
                  <c:v>4.24</c:v>
                </c:pt>
                <c:pt idx="2121">
                  <c:v>4.2419999999999991</c:v>
                </c:pt>
                <c:pt idx="2122">
                  <c:v>4.2439999999999998</c:v>
                </c:pt>
                <c:pt idx="2123">
                  <c:v>4.2459999999999996</c:v>
                </c:pt>
                <c:pt idx="2124">
                  <c:v>4.2480000000000002</c:v>
                </c:pt>
                <c:pt idx="2125">
                  <c:v>4.2499999999999991</c:v>
                </c:pt>
                <c:pt idx="2126">
                  <c:v>4.2519999999999998</c:v>
                </c:pt>
                <c:pt idx="2127">
                  <c:v>4.2539999999999996</c:v>
                </c:pt>
                <c:pt idx="2128">
                  <c:v>4.2559999999999993</c:v>
                </c:pt>
                <c:pt idx="2129">
                  <c:v>4.258</c:v>
                </c:pt>
                <c:pt idx="2130">
                  <c:v>4.26</c:v>
                </c:pt>
                <c:pt idx="2131">
                  <c:v>4.2619999999999996</c:v>
                </c:pt>
                <c:pt idx="2132">
                  <c:v>4.2639999999999993</c:v>
                </c:pt>
                <c:pt idx="2133">
                  <c:v>4.266</c:v>
                </c:pt>
                <c:pt idx="2134">
                  <c:v>4.2679999999999989</c:v>
                </c:pt>
                <c:pt idx="2135">
                  <c:v>4.2699999999999996</c:v>
                </c:pt>
                <c:pt idx="2136">
                  <c:v>4.2719999999999994</c:v>
                </c:pt>
                <c:pt idx="2137">
                  <c:v>4.274</c:v>
                </c:pt>
                <c:pt idx="2138">
                  <c:v>4.2759999999999998</c:v>
                </c:pt>
                <c:pt idx="2139">
                  <c:v>4.2779999999999996</c:v>
                </c:pt>
                <c:pt idx="2140">
                  <c:v>4.28</c:v>
                </c:pt>
                <c:pt idx="2141">
                  <c:v>4.2819999999999991</c:v>
                </c:pt>
                <c:pt idx="2142">
                  <c:v>4.2839999999999998</c:v>
                </c:pt>
                <c:pt idx="2143">
                  <c:v>4.2859999999999996</c:v>
                </c:pt>
                <c:pt idx="2144">
                  <c:v>4.2879999999999994</c:v>
                </c:pt>
                <c:pt idx="2145">
                  <c:v>4.2899999999999991</c:v>
                </c:pt>
                <c:pt idx="2146">
                  <c:v>4.2919999999999998</c:v>
                </c:pt>
                <c:pt idx="2147">
                  <c:v>4.2940000000000005</c:v>
                </c:pt>
                <c:pt idx="2148">
                  <c:v>4.2959999999999994</c:v>
                </c:pt>
                <c:pt idx="2149">
                  <c:v>4.298</c:v>
                </c:pt>
                <c:pt idx="2150">
                  <c:v>4.3</c:v>
                </c:pt>
                <c:pt idx="2151">
                  <c:v>4.3019999999999996</c:v>
                </c:pt>
                <c:pt idx="2152">
                  <c:v>4.3039999999999994</c:v>
                </c:pt>
                <c:pt idx="2153">
                  <c:v>4.306</c:v>
                </c:pt>
                <c:pt idx="2154">
                  <c:v>4.3079999999999989</c:v>
                </c:pt>
                <c:pt idx="2155">
                  <c:v>4.3099999999999996</c:v>
                </c:pt>
                <c:pt idx="2156">
                  <c:v>4.3120000000000003</c:v>
                </c:pt>
                <c:pt idx="2157">
                  <c:v>4.3139999999999992</c:v>
                </c:pt>
                <c:pt idx="2158">
                  <c:v>4.3159999999999998</c:v>
                </c:pt>
                <c:pt idx="2159">
                  <c:v>4.3179999999999996</c:v>
                </c:pt>
                <c:pt idx="2160">
                  <c:v>4.32</c:v>
                </c:pt>
                <c:pt idx="2161">
                  <c:v>4.3219999999999992</c:v>
                </c:pt>
                <c:pt idx="2162">
                  <c:v>4.3239999999999998</c:v>
                </c:pt>
                <c:pt idx="2163">
                  <c:v>4.3259999999999996</c:v>
                </c:pt>
                <c:pt idx="2164">
                  <c:v>4.3279999999999994</c:v>
                </c:pt>
                <c:pt idx="2165">
                  <c:v>4.33</c:v>
                </c:pt>
                <c:pt idx="2166">
                  <c:v>4.3319999999999999</c:v>
                </c:pt>
                <c:pt idx="2167">
                  <c:v>4.3339999999999996</c:v>
                </c:pt>
                <c:pt idx="2168">
                  <c:v>4.3359999999999994</c:v>
                </c:pt>
                <c:pt idx="2169">
                  <c:v>4.3380000000000001</c:v>
                </c:pt>
                <c:pt idx="2170">
                  <c:v>4.339999999999999</c:v>
                </c:pt>
                <c:pt idx="2171">
                  <c:v>4.3419999999999996</c:v>
                </c:pt>
                <c:pt idx="2172">
                  <c:v>4.3439999999999994</c:v>
                </c:pt>
                <c:pt idx="2173">
                  <c:v>4.3460000000000001</c:v>
                </c:pt>
                <c:pt idx="2174">
                  <c:v>4.3479999999999999</c:v>
                </c:pt>
                <c:pt idx="2175">
                  <c:v>4.3499999999999996</c:v>
                </c:pt>
                <c:pt idx="2176">
                  <c:v>4.3520000000000003</c:v>
                </c:pt>
                <c:pt idx="2177">
                  <c:v>4.3539999999999992</c:v>
                </c:pt>
                <c:pt idx="2178">
                  <c:v>4.3559999999999999</c:v>
                </c:pt>
                <c:pt idx="2179">
                  <c:v>4.3579999999999997</c:v>
                </c:pt>
                <c:pt idx="2180">
                  <c:v>4.3599999999999994</c:v>
                </c:pt>
                <c:pt idx="2181">
                  <c:v>4.3619999999999992</c:v>
                </c:pt>
                <c:pt idx="2182">
                  <c:v>4.3639999999999999</c:v>
                </c:pt>
                <c:pt idx="2183">
                  <c:v>4.3659999999999997</c:v>
                </c:pt>
                <c:pt idx="2184">
                  <c:v>4.3679999999999994</c:v>
                </c:pt>
                <c:pt idx="2185">
                  <c:v>4.37</c:v>
                </c:pt>
                <c:pt idx="2186">
                  <c:v>4.3719999999999999</c:v>
                </c:pt>
                <c:pt idx="2187">
                  <c:v>4.3739999999999997</c:v>
                </c:pt>
                <c:pt idx="2188">
                  <c:v>4.3759999999999994</c:v>
                </c:pt>
                <c:pt idx="2189">
                  <c:v>4.3780000000000001</c:v>
                </c:pt>
                <c:pt idx="2190">
                  <c:v>4.379999999999999</c:v>
                </c:pt>
                <c:pt idx="2191">
                  <c:v>4.3819999999999997</c:v>
                </c:pt>
                <c:pt idx="2192">
                  <c:v>4.3839999999999995</c:v>
                </c:pt>
                <c:pt idx="2193">
                  <c:v>4.3859999999999992</c:v>
                </c:pt>
                <c:pt idx="2194">
                  <c:v>4.3879999999999999</c:v>
                </c:pt>
                <c:pt idx="2195">
                  <c:v>4.3899999999999997</c:v>
                </c:pt>
                <c:pt idx="2196">
                  <c:v>4.3920000000000003</c:v>
                </c:pt>
                <c:pt idx="2197">
                  <c:v>4.3939999999999992</c:v>
                </c:pt>
                <c:pt idx="2198">
                  <c:v>4.3959999999999999</c:v>
                </c:pt>
                <c:pt idx="2199">
                  <c:v>4.3979999999999997</c:v>
                </c:pt>
                <c:pt idx="2200">
                  <c:v>4.3999999999999995</c:v>
                </c:pt>
                <c:pt idx="2201">
                  <c:v>4.4019999999999992</c:v>
                </c:pt>
                <c:pt idx="2202">
                  <c:v>4.4039999999999999</c:v>
                </c:pt>
                <c:pt idx="2203">
                  <c:v>4.4059999999999997</c:v>
                </c:pt>
                <c:pt idx="2204">
                  <c:v>4.4079999999999995</c:v>
                </c:pt>
                <c:pt idx="2205">
                  <c:v>4.41</c:v>
                </c:pt>
                <c:pt idx="2206">
                  <c:v>4.411999999999999</c:v>
                </c:pt>
                <c:pt idx="2207">
                  <c:v>4.4139999999999997</c:v>
                </c:pt>
                <c:pt idx="2208">
                  <c:v>4.4159999999999995</c:v>
                </c:pt>
                <c:pt idx="2209">
                  <c:v>4.4180000000000001</c:v>
                </c:pt>
                <c:pt idx="2210">
                  <c:v>4.419999999999999</c:v>
                </c:pt>
                <c:pt idx="2211">
                  <c:v>4.4219999999999997</c:v>
                </c:pt>
                <c:pt idx="2212">
                  <c:v>4.4240000000000004</c:v>
                </c:pt>
                <c:pt idx="2213">
                  <c:v>4.4259999999999993</c:v>
                </c:pt>
                <c:pt idx="2214">
                  <c:v>4.4279999999999999</c:v>
                </c:pt>
                <c:pt idx="2215">
                  <c:v>4.43</c:v>
                </c:pt>
                <c:pt idx="2216">
                  <c:v>4.4319999999999995</c:v>
                </c:pt>
                <c:pt idx="2217">
                  <c:v>4.4339999999999993</c:v>
                </c:pt>
                <c:pt idx="2218">
                  <c:v>4.4359999999999999</c:v>
                </c:pt>
                <c:pt idx="2219">
                  <c:v>4.4379999999999988</c:v>
                </c:pt>
                <c:pt idx="2220">
                  <c:v>4.4399999999999995</c:v>
                </c:pt>
                <c:pt idx="2221">
                  <c:v>4.4420000000000002</c:v>
                </c:pt>
                <c:pt idx="2222">
                  <c:v>4.444</c:v>
                </c:pt>
                <c:pt idx="2223">
                  <c:v>4.4459999999999997</c:v>
                </c:pt>
                <c:pt idx="2224">
                  <c:v>4.4479999999999995</c:v>
                </c:pt>
                <c:pt idx="2225">
                  <c:v>4.45</c:v>
                </c:pt>
                <c:pt idx="2226">
                  <c:v>4.4519999999999991</c:v>
                </c:pt>
                <c:pt idx="2227">
                  <c:v>4.4539999999999997</c:v>
                </c:pt>
                <c:pt idx="2228">
                  <c:v>4.4559999999999995</c:v>
                </c:pt>
                <c:pt idx="2229">
                  <c:v>4.4579999999999993</c:v>
                </c:pt>
                <c:pt idx="2230">
                  <c:v>4.46</c:v>
                </c:pt>
                <c:pt idx="2231">
                  <c:v>4.4619999999999997</c:v>
                </c:pt>
                <c:pt idx="2232">
                  <c:v>4.4640000000000004</c:v>
                </c:pt>
                <c:pt idx="2233">
                  <c:v>4.4659999999999993</c:v>
                </c:pt>
                <c:pt idx="2234">
                  <c:v>4.468</c:v>
                </c:pt>
                <c:pt idx="2235">
                  <c:v>4.47</c:v>
                </c:pt>
                <c:pt idx="2236">
                  <c:v>4.4719999999999995</c:v>
                </c:pt>
                <c:pt idx="2237">
                  <c:v>4.4739999999999993</c:v>
                </c:pt>
                <c:pt idx="2238">
                  <c:v>4.476</c:v>
                </c:pt>
                <c:pt idx="2239">
                  <c:v>4.4779999999999998</c:v>
                </c:pt>
                <c:pt idx="2240">
                  <c:v>4.4799999999999995</c:v>
                </c:pt>
                <c:pt idx="2241">
                  <c:v>4.4820000000000002</c:v>
                </c:pt>
                <c:pt idx="2242">
                  <c:v>4.4839999999999991</c:v>
                </c:pt>
                <c:pt idx="2243">
                  <c:v>4.4859999999999998</c:v>
                </c:pt>
                <c:pt idx="2244">
                  <c:v>4.4879999999999995</c:v>
                </c:pt>
                <c:pt idx="2245">
                  <c:v>4.49</c:v>
                </c:pt>
                <c:pt idx="2246">
                  <c:v>4.4919999999999991</c:v>
                </c:pt>
                <c:pt idx="2247">
                  <c:v>4.4939999999999998</c:v>
                </c:pt>
                <c:pt idx="2248">
                  <c:v>4.4960000000000004</c:v>
                </c:pt>
                <c:pt idx="2249">
                  <c:v>4.4979999999999993</c:v>
                </c:pt>
                <c:pt idx="2250">
                  <c:v>4.5</c:v>
                </c:pt>
                <c:pt idx="2251">
                  <c:v>4.5019999999999998</c:v>
                </c:pt>
                <c:pt idx="2252">
                  <c:v>4.5039999999999996</c:v>
                </c:pt>
                <c:pt idx="2253">
                  <c:v>4.5059999999999993</c:v>
                </c:pt>
                <c:pt idx="2254">
                  <c:v>4.508</c:v>
                </c:pt>
                <c:pt idx="2255">
                  <c:v>4.5099999999999989</c:v>
                </c:pt>
                <c:pt idx="2256">
                  <c:v>4.5119999999999996</c:v>
                </c:pt>
                <c:pt idx="2257">
                  <c:v>4.5139999999999993</c:v>
                </c:pt>
                <c:pt idx="2258">
                  <c:v>4.516</c:v>
                </c:pt>
                <c:pt idx="2259">
                  <c:v>4.5179999999999998</c:v>
                </c:pt>
                <c:pt idx="2260">
                  <c:v>4.5199999999999996</c:v>
                </c:pt>
                <c:pt idx="2261">
                  <c:v>4.5220000000000002</c:v>
                </c:pt>
                <c:pt idx="2262">
                  <c:v>4.5239999999999991</c:v>
                </c:pt>
                <c:pt idx="2263">
                  <c:v>4.5259999999999998</c:v>
                </c:pt>
                <c:pt idx="2264">
                  <c:v>4.5279999999999996</c:v>
                </c:pt>
                <c:pt idx="2265">
                  <c:v>4.5299999999999994</c:v>
                </c:pt>
                <c:pt idx="2266">
                  <c:v>4.5319999999999991</c:v>
                </c:pt>
                <c:pt idx="2267">
                  <c:v>4.5339999999999998</c:v>
                </c:pt>
                <c:pt idx="2268">
                  <c:v>4.5359999999999996</c:v>
                </c:pt>
                <c:pt idx="2269">
                  <c:v>4.5379999999999994</c:v>
                </c:pt>
                <c:pt idx="2270">
                  <c:v>4.54</c:v>
                </c:pt>
                <c:pt idx="2271">
                  <c:v>4.5419999999999998</c:v>
                </c:pt>
                <c:pt idx="2272">
                  <c:v>4.5439999999999996</c:v>
                </c:pt>
                <c:pt idx="2273">
                  <c:v>4.5459999999999994</c:v>
                </c:pt>
                <c:pt idx="2274">
                  <c:v>4.548</c:v>
                </c:pt>
                <c:pt idx="2275">
                  <c:v>4.5499999999999989</c:v>
                </c:pt>
                <c:pt idx="2276">
                  <c:v>4.5519999999999996</c:v>
                </c:pt>
                <c:pt idx="2277">
                  <c:v>4.5540000000000003</c:v>
                </c:pt>
                <c:pt idx="2278">
                  <c:v>4.5559999999999992</c:v>
                </c:pt>
                <c:pt idx="2279">
                  <c:v>4.5579999999999998</c:v>
                </c:pt>
                <c:pt idx="2280">
                  <c:v>4.5599999999999996</c:v>
                </c:pt>
                <c:pt idx="2281">
                  <c:v>4.5620000000000003</c:v>
                </c:pt>
                <c:pt idx="2282">
                  <c:v>4.5639999999999992</c:v>
                </c:pt>
                <c:pt idx="2283">
                  <c:v>4.5659999999999998</c:v>
                </c:pt>
                <c:pt idx="2284">
                  <c:v>4.5679999999999996</c:v>
                </c:pt>
                <c:pt idx="2285">
                  <c:v>4.5699999999999994</c:v>
                </c:pt>
                <c:pt idx="2286">
                  <c:v>4.5720000000000001</c:v>
                </c:pt>
                <c:pt idx="2287">
                  <c:v>4.5739999999999998</c:v>
                </c:pt>
                <c:pt idx="2288">
                  <c:v>4.5759999999999996</c:v>
                </c:pt>
                <c:pt idx="2289">
                  <c:v>4.5779999999999994</c:v>
                </c:pt>
                <c:pt idx="2290">
                  <c:v>4.58</c:v>
                </c:pt>
                <c:pt idx="2291">
                  <c:v>4.581999999999999</c:v>
                </c:pt>
                <c:pt idx="2292">
                  <c:v>4.5839999999999996</c:v>
                </c:pt>
                <c:pt idx="2293">
                  <c:v>4.5859999999999994</c:v>
                </c:pt>
                <c:pt idx="2294">
                  <c:v>4.5880000000000001</c:v>
                </c:pt>
                <c:pt idx="2295">
                  <c:v>4.59</c:v>
                </c:pt>
                <c:pt idx="2296">
                  <c:v>4.5919999999999996</c:v>
                </c:pt>
                <c:pt idx="2297">
                  <c:v>4.5940000000000003</c:v>
                </c:pt>
                <c:pt idx="2298">
                  <c:v>4.5959999999999992</c:v>
                </c:pt>
                <c:pt idx="2299">
                  <c:v>4.5979999999999999</c:v>
                </c:pt>
                <c:pt idx="2300">
                  <c:v>4.5999999999999996</c:v>
                </c:pt>
                <c:pt idx="2301">
                  <c:v>4.6019999999999994</c:v>
                </c:pt>
                <c:pt idx="2302">
                  <c:v>4.6039999999999992</c:v>
                </c:pt>
                <c:pt idx="2303">
                  <c:v>4.6059999999999999</c:v>
                </c:pt>
                <c:pt idx="2304">
                  <c:v>4.6079999999999997</c:v>
                </c:pt>
                <c:pt idx="2305">
                  <c:v>4.6099999999999994</c:v>
                </c:pt>
                <c:pt idx="2306">
                  <c:v>4.6120000000000001</c:v>
                </c:pt>
                <c:pt idx="2307">
                  <c:v>4.6139999999999999</c:v>
                </c:pt>
                <c:pt idx="2308">
                  <c:v>4.6159999999999997</c:v>
                </c:pt>
                <c:pt idx="2309">
                  <c:v>4.6179999999999994</c:v>
                </c:pt>
                <c:pt idx="2310">
                  <c:v>4.62</c:v>
                </c:pt>
                <c:pt idx="2311">
                  <c:v>4.621999999999999</c:v>
                </c:pt>
                <c:pt idx="2312">
                  <c:v>4.6239999999999997</c:v>
                </c:pt>
                <c:pt idx="2313">
                  <c:v>4.6260000000000003</c:v>
                </c:pt>
                <c:pt idx="2314">
                  <c:v>4.6279999999999992</c:v>
                </c:pt>
                <c:pt idx="2315">
                  <c:v>4.63</c:v>
                </c:pt>
                <c:pt idx="2316">
                  <c:v>4.6319999999999997</c:v>
                </c:pt>
                <c:pt idx="2317">
                  <c:v>4.6339999999999995</c:v>
                </c:pt>
                <c:pt idx="2318">
                  <c:v>4.6359999999999992</c:v>
                </c:pt>
                <c:pt idx="2319">
                  <c:v>4.6379999999999999</c:v>
                </c:pt>
                <c:pt idx="2320">
                  <c:v>4.6399999999999997</c:v>
                </c:pt>
                <c:pt idx="2321">
                  <c:v>4.6419999999999995</c:v>
                </c:pt>
                <c:pt idx="2322">
                  <c:v>4.6440000000000001</c:v>
                </c:pt>
                <c:pt idx="2323">
                  <c:v>4.6459999999999999</c:v>
                </c:pt>
                <c:pt idx="2324">
                  <c:v>4.6479999999999997</c:v>
                </c:pt>
                <c:pt idx="2325">
                  <c:v>4.6499999999999995</c:v>
                </c:pt>
                <c:pt idx="2326">
                  <c:v>4.6520000000000001</c:v>
                </c:pt>
                <c:pt idx="2327">
                  <c:v>4.653999999999999</c:v>
                </c:pt>
                <c:pt idx="2328">
                  <c:v>4.6559999999999997</c:v>
                </c:pt>
                <c:pt idx="2329">
                  <c:v>4.6579999999999995</c:v>
                </c:pt>
                <c:pt idx="2330">
                  <c:v>4.66</c:v>
                </c:pt>
                <c:pt idx="2331">
                  <c:v>4.661999999999999</c:v>
                </c:pt>
                <c:pt idx="2332">
                  <c:v>4.6639999999999997</c:v>
                </c:pt>
                <c:pt idx="2333">
                  <c:v>4.6660000000000004</c:v>
                </c:pt>
                <c:pt idx="2334">
                  <c:v>4.6679999999999993</c:v>
                </c:pt>
                <c:pt idx="2335">
                  <c:v>4.67</c:v>
                </c:pt>
                <c:pt idx="2336">
                  <c:v>4.6719999999999997</c:v>
                </c:pt>
                <c:pt idx="2337">
                  <c:v>4.6739999999999995</c:v>
                </c:pt>
                <c:pt idx="2338">
                  <c:v>4.6759999999999993</c:v>
                </c:pt>
                <c:pt idx="2339">
                  <c:v>4.6779999999999999</c:v>
                </c:pt>
                <c:pt idx="2340">
                  <c:v>4.6799999999999988</c:v>
                </c:pt>
                <c:pt idx="2341">
                  <c:v>4.6819999999999995</c:v>
                </c:pt>
                <c:pt idx="2342">
                  <c:v>4.6840000000000002</c:v>
                </c:pt>
                <c:pt idx="2343">
                  <c:v>4.6859999999999999</c:v>
                </c:pt>
                <c:pt idx="2344">
                  <c:v>4.6879999999999997</c:v>
                </c:pt>
                <c:pt idx="2345">
                  <c:v>4.6899999999999995</c:v>
                </c:pt>
                <c:pt idx="2346">
                  <c:v>4.6920000000000002</c:v>
                </c:pt>
                <c:pt idx="2347">
                  <c:v>4.6939999999999991</c:v>
                </c:pt>
                <c:pt idx="2348">
                  <c:v>4.6959999999999997</c:v>
                </c:pt>
                <c:pt idx="2349">
                  <c:v>4.6979999999999995</c:v>
                </c:pt>
                <c:pt idx="2350">
                  <c:v>4.6999999999999993</c:v>
                </c:pt>
                <c:pt idx="2351">
                  <c:v>4.702</c:v>
                </c:pt>
                <c:pt idx="2352">
                  <c:v>4.7039999999999997</c:v>
                </c:pt>
                <c:pt idx="2353">
                  <c:v>4.7059999999999995</c:v>
                </c:pt>
                <c:pt idx="2354">
                  <c:v>4.7079999999999993</c:v>
                </c:pt>
                <c:pt idx="2355">
                  <c:v>4.71</c:v>
                </c:pt>
                <c:pt idx="2356">
                  <c:v>4.7119999999999997</c:v>
                </c:pt>
                <c:pt idx="2357">
                  <c:v>4.7139999999999995</c:v>
                </c:pt>
                <c:pt idx="2358">
                  <c:v>4.7159999999999993</c:v>
                </c:pt>
                <c:pt idx="2359">
                  <c:v>4.718</c:v>
                </c:pt>
                <c:pt idx="2360">
                  <c:v>4.72</c:v>
                </c:pt>
                <c:pt idx="2361">
                  <c:v>4.7219999999999995</c:v>
                </c:pt>
                <c:pt idx="2362">
                  <c:v>4.7240000000000002</c:v>
                </c:pt>
                <c:pt idx="2363">
                  <c:v>4.7259999999999991</c:v>
                </c:pt>
                <c:pt idx="2364">
                  <c:v>4.7279999999999998</c:v>
                </c:pt>
                <c:pt idx="2365">
                  <c:v>4.7299999999999995</c:v>
                </c:pt>
                <c:pt idx="2366">
                  <c:v>4.7320000000000002</c:v>
                </c:pt>
                <c:pt idx="2367">
                  <c:v>4.7339999999999991</c:v>
                </c:pt>
                <c:pt idx="2368">
                  <c:v>4.7359999999999998</c:v>
                </c:pt>
                <c:pt idx="2369">
                  <c:v>4.7380000000000004</c:v>
                </c:pt>
                <c:pt idx="2370">
                  <c:v>4.7399999999999993</c:v>
                </c:pt>
                <c:pt idx="2371">
                  <c:v>4.742</c:v>
                </c:pt>
                <c:pt idx="2372">
                  <c:v>4.7439999999999998</c:v>
                </c:pt>
                <c:pt idx="2373">
                  <c:v>4.7459999999999996</c:v>
                </c:pt>
                <c:pt idx="2374">
                  <c:v>4.7479999999999993</c:v>
                </c:pt>
                <c:pt idx="2375">
                  <c:v>4.75</c:v>
                </c:pt>
                <c:pt idx="2376">
                  <c:v>4.7519999999999989</c:v>
                </c:pt>
                <c:pt idx="2377">
                  <c:v>4.7539999999999996</c:v>
                </c:pt>
                <c:pt idx="2378">
                  <c:v>4.7560000000000002</c:v>
                </c:pt>
                <c:pt idx="2379">
                  <c:v>4.758</c:v>
                </c:pt>
                <c:pt idx="2380">
                  <c:v>4.76</c:v>
                </c:pt>
                <c:pt idx="2381">
                  <c:v>4.7619999999999996</c:v>
                </c:pt>
                <c:pt idx="2382">
                  <c:v>4.7640000000000002</c:v>
                </c:pt>
                <c:pt idx="2383">
                  <c:v>4.7659999999999991</c:v>
                </c:pt>
                <c:pt idx="2384">
                  <c:v>4.7679999999999998</c:v>
                </c:pt>
                <c:pt idx="2385">
                  <c:v>4.7699999999999996</c:v>
                </c:pt>
                <c:pt idx="2386">
                  <c:v>4.7719999999999994</c:v>
                </c:pt>
                <c:pt idx="2387">
                  <c:v>4.774</c:v>
                </c:pt>
                <c:pt idx="2388">
                  <c:v>4.7759999999999998</c:v>
                </c:pt>
                <c:pt idx="2389">
                  <c:v>4.7779999999999996</c:v>
                </c:pt>
                <c:pt idx="2390">
                  <c:v>4.7799999999999994</c:v>
                </c:pt>
                <c:pt idx="2391">
                  <c:v>4.782</c:v>
                </c:pt>
                <c:pt idx="2392">
                  <c:v>4.7839999999999998</c:v>
                </c:pt>
                <c:pt idx="2393">
                  <c:v>4.7859999999999996</c:v>
                </c:pt>
                <c:pt idx="2394">
                  <c:v>4.7879999999999994</c:v>
                </c:pt>
                <c:pt idx="2395">
                  <c:v>4.79</c:v>
                </c:pt>
                <c:pt idx="2396">
                  <c:v>4.7919999999999998</c:v>
                </c:pt>
                <c:pt idx="2397">
                  <c:v>4.7939999999999996</c:v>
                </c:pt>
                <c:pt idx="2398">
                  <c:v>4.7960000000000003</c:v>
                </c:pt>
                <c:pt idx="2399">
                  <c:v>4.7979999999999992</c:v>
                </c:pt>
                <c:pt idx="2400">
                  <c:v>4.8</c:v>
                </c:pt>
                <c:pt idx="2401">
                  <c:v>4.8019999999999996</c:v>
                </c:pt>
                <c:pt idx="2402">
                  <c:v>4.8039999999999994</c:v>
                </c:pt>
                <c:pt idx="2403">
                  <c:v>4.8059999999999992</c:v>
                </c:pt>
                <c:pt idx="2404">
                  <c:v>4.8079999999999998</c:v>
                </c:pt>
                <c:pt idx="2405">
                  <c:v>4.8099999999999996</c:v>
                </c:pt>
                <c:pt idx="2406">
                  <c:v>4.8119999999999994</c:v>
                </c:pt>
                <c:pt idx="2407">
                  <c:v>4.8140000000000001</c:v>
                </c:pt>
                <c:pt idx="2408">
                  <c:v>4.8159999999999998</c:v>
                </c:pt>
                <c:pt idx="2409">
                  <c:v>4.8179999999999996</c:v>
                </c:pt>
                <c:pt idx="2410">
                  <c:v>4.8199999999999994</c:v>
                </c:pt>
                <c:pt idx="2411">
                  <c:v>4.8220000000000001</c:v>
                </c:pt>
                <c:pt idx="2412">
                  <c:v>4.823999999999999</c:v>
                </c:pt>
                <c:pt idx="2413">
                  <c:v>4.8259999999999996</c:v>
                </c:pt>
                <c:pt idx="2414">
                  <c:v>4.8279999999999994</c:v>
                </c:pt>
                <c:pt idx="2415">
                  <c:v>4.8299999999999992</c:v>
                </c:pt>
                <c:pt idx="2416">
                  <c:v>4.8319999999999999</c:v>
                </c:pt>
                <c:pt idx="2417">
                  <c:v>4.8339999999999996</c:v>
                </c:pt>
                <c:pt idx="2418">
                  <c:v>4.8360000000000003</c:v>
                </c:pt>
                <c:pt idx="2419">
                  <c:v>4.8379999999999992</c:v>
                </c:pt>
                <c:pt idx="2420">
                  <c:v>4.84</c:v>
                </c:pt>
                <c:pt idx="2421">
                  <c:v>4.8419999999999996</c:v>
                </c:pt>
                <c:pt idx="2422">
                  <c:v>4.8439999999999994</c:v>
                </c:pt>
                <c:pt idx="2423">
                  <c:v>4.8459999999999992</c:v>
                </c:pt>
                <c:pt idx="2424">
                  <c:v>4.8479999999999999</c:v>
                </c:pt>
                <c:pt idx="2425">
                  <c:v>4.8499999999999996</c:v>
                </c:pt>
                <c:pt idx="2426">
                  <c:v>4.8519999999999994</c:v>
                </c:pt>
                <c:pt idx="2427">
                  <c:v>4.8540000000000001</c:v>
                </c:pt>
                <c:pt idx="2428">
                  <c:v>4.855999999999999</c:v>
                </c:pt>
                <c:pt idx="2429">
                  <c:v>4.8579999999999997</c:v>
                </c:pt>
                <c:pt idx="2430">
                  <c:v>4.8599999999999994</c:v>
                </c:pt>
                <c:pt idx="2431">
                  <c:v>4.8620000000000001</c:v>
                </c:pt>
                <c:pt idx="2432">
                  <c:v>4.863999999999999</c:v>
                </c:pt>
                <c:pt idx="2433">
                  <c:v>4.8659999999999997</c:v>
                </c:pt>
                <c:pt idx="2434">
                  <c:v>4.8680000000000003</c:v>
                </c:pt>
                <c:pt idx="2435">
                  <c:v>4.8699999999999992</c:v>
                </c:pt>
                <c:pt idx="2436">
                  <c:v>4.8719999999999999</c:v>
                </c:pt>
                <c:pt idx="2437">
                  <c:v>4.8739999999999997</c:v>
                </c:pt>
                <c:pt idx="2438">
                  <c:v>4.8759999999999994</c:v>
                </c:pt>
                <c:pt idx="2439">
                  <c:v>4.8779999999999992</c:v>
                </c:pt>
                <c:pt idx="2440">
                  <c:v>4.88</c:v>
                </c:pt>
                <c:pt idx="2441">
                  <c:v>4.8819999999999997</c:v>
                </c:pt>
                <c:pt idx="2442">
                  <c:v>4.8839999999999995</c:v>
                </c:pt>
                <c:pt idx="2443">
                  <c:v>4.8860000000000001</c:v>
                </c:pt>
                <c:pt idx="2444">
                  <c:v>4.8879999999999999</c:v>
                </c:pt>
                <c:pt idx="2445">
                  <c:v>4.8899999999999997</c:v>
                </c:pt>
                <c:pt idx="2446">
                  <c:v>4.8919999999999995</c:v>
                </c:pt>
                <c:pt idx="2447">
                  <c:v>4.8940000000000001</c:v>
                </c:pt>
                <c:pt idx="2448">
                  <c:v>4.895999999999999</c:v>
                </c:pt>
                <c:pt idx="2449">
                  <c:v>4.8979999999999997</c:v>
                </c:pt>
                <c:pt idx="2450">
                  <c:v>4.8999999999999995</c:v>
                </c:pt>
                <c:pt idx="2451">
                  <c:v>4.9020000000000001</c:v>
                </c:pt>
                <c:pt idx="2452">
                  <c:v>4.9039999999999999</c:v>
                </c:pt>
                <c:pt idx="2453">
                  <c:v>4.9059999999999997</c:v>
                </c:pt>
                <c:pt idx="2454">
                  <c:v>4.9080000000000004</c:v>
                </c:pt>
                <c:pt idx="2455">
                  <c:v>4.9099999999999993</c:v>
                </c:pt>
                <c:pt idx="2456">
                  <c:v>4.9119999999999999</c:v>
                </c:pt>
                <c:pt idx="2457">
                  <c:v>4.9139999999999997</c:v>
                </c:pt>
                <c:pt idx="2458">
                  <c:v>4.9159999999999995</c:v>
                </c:pt>
                <c:pt idx="2459">
                  <c:v>4.9179999999999993</c:v>
                </c:pt>
                <c:pt idx="2460">
                  <c:v>4.92</c:v>
                </c:pt>
                <c:pt idx="2461">
                  <c:v>4.9219999999999997</c:v>
                </c:pt>
                <c:pt idx="2462">
                  <c:v>4.9239999999999995</c:v>
                </c:pt>
                <c:pt idx="2463">
                  <c:v>4.9260000000000002</c:v>
                </c:pt>
                <c:pt idx="2464">
                  <c:v>4.9279999999999999</c:v>
                </c:pt>
                <c:pt idx="2465">
                  <c:v>4.93</c:v>
                </c:pt>
                <c:pt idx="2466">
                  <c:v>4.9319999999999995</c:v>
                </c:pt>
                <c:pt idx="2467">
                  <c:v>4.9340000000000002</c:v>
                </c:pt>
                <c:pt idx="2468">
                  <c:v>4.9359999999999991</c:v>
                </c:pt>
                <c:pt idx="2469">
                  <c:v>4.9379999999999997</c:v>
                </c:pt>
                <c:pt idx="2470">
                  <c:v>4.9399999999999995</c:v>
                </c:pt>
                <c:pt idx="2471">
                  <c:v>4.9419999999999993</c:v>
                </c:pt>
                <c:pt idx="2472">
                  <c:v>4.944</c:v>
                </c:pt>
                <c:pt idx="2473">
                  <c:v>4.9459999999999997</c:v>
                </c:pt>
                <c:pt idx="2474">
                  <c:v>4.9479999999999995</c:v>
                </c:pt>
                <c:pt idx="2475">
                  <c:v>4.9499999999999993</c:v>
                </c:pt>
                <c:pt idx="2476">
                  <c:v>4.952</c:v>
                </c:pt>
                <c:pt idx="2477">
                  <c:v>4.9539999999999997</c:v>
                </c:pt>
                <c:pt idx="2478">
                  <c:v>4.9559999999999995</c:v>
                </c:pt>
                <c:pt idx="2479">
                  <c:v>4.9579999999999993</c:v>
                </c:pt>
                <c:pt idx="2480">
                  <c:v>4.96</c:v>
                </c:pt>
                <c:pt idx="2481">
                  <c:v>4.9619999999999997</c:v>
                </c:pt>
                <c:pt idx="2482">
                  <c:v>4.9639999999999995</c:v>
                </c:pt>
                <c:pt idx="2483">
                  <c:v>4.9660000000000002</c:v>
                </c:pt>
                <c:pt idx="2484">
                  <c:v>4.9679999999999991</c:v>
                </c:pt>
                <c:pt idx="2485">
                  <c:v>4.97</c:v>
                </c:pt>
                <c:pt idx="2486">
                  <c:v>4.9719999999999995</c:v>
                </c:pt>
                <c:pt idx="2487">
                  <c:v>4.9739999999999993</c:v>
                </c:pt>
                <c:pt idx="2488">
                  <c:v>4.9759999999999991</c:v>
                </c:pt>
                <c:pt idx="2489">
                  <c:v>4.9779999999999998</c:v>
                </c:pt>
                <c:pt idx="2490">
                  <c:v>4.9800000000000004</c:v>
                </c:pt>
                <c:pt idx="2491">
                  <c:v>4.9819999999999993</c:v>
                </c:pt>
                <c:pt idx="2492">
                  <c:v>4.984</c:v>
                </c:pt>
                <c:pt idx="2493">
                  <c:v>4.9859999999999998</c:v>
                </c:pt>
                <c:pt idx="2494">
                  <c:v>4.9879999999999995</c:v>
                </c:pt>
                <c:pt idx="2495">
                  <c:v>4.9899999999999993</c:v>
                </c:pt>
                <c:pt idx="2496">
                  <c:v>4.992</c:v>
                </c:pt>
                <c:pt idx="2497">
                  <c:v>4.9939999999999989</c:v>
                </c:pt>
                <c:pt idx="2498">
                  <c:v>4.9959999999999996</c:v>
                </c:pt>
                <c:pt idx="2499">
                  <c:v>4.9980000000000002</c:v>
                </c:pt>
              </c:numCache>
            </c:numRef>
          </c:cat>
          <c:val>
            <c:numRef>
              <c:f>F0009CH1!$E$1:$E$2500</c:f>
              <c:numCache>
                <c:formatCode>General</c:formatCode>
                <c:ptCount val="2500"/>
                <c:pt idx="0">
                  <c:v>3.2000000000000001E-2</c:v>
                </c:pt>
                <c:pt idx="1">
                  <c:v>3.2000000000000001E-2</c:v>
                </c:pt>
                <c:pt idx="2">
                  <c:v>3.2000000000000001E-2</c:v>
                </c:pt>
                <c:pt idx="3">
                  <c:v>3.2000000000000001E-2</c:v>
                </c:pt>
                <c:pt idx="4">
                  <c:v>3.2000000000000001E-2</c:v>
                </c:pt>
                <c:pt idx="5">
                  <c:v>3.2000000000000001E-2</c:v>
                </c:pt>
                <c:pt idx="6">
                  <c:v>2.4E-2</c:v>
                </c:pt>
                <c:pt idx="7">
                  <c:v>3.2000000000000001E-2</c:v>
                </c:pt>
                <c:pt idx="8">
                  <c:v>0.04</c:v>
                </c:pt>
                <c:pt idx="9">
                  <c:v>0.04</c:v>
                </c:pt>
                <c:pt idx="10">
                  <c:v>0.04</c:v>
                </c:pt>
                <c:pt idx="11">
                  <c:v>3.2000000000000001E-2</c:v>
                </c:pt>
                <c:pt idx="12">
                  <c:v>3.2000000000000001E-2</c:v>
                </c:pt>
                <c:pt idx="13">
                  <c:v>3.2000000000000001E-2</c:v>
                </c:pt>
                <c:pt idx="14">
                  <c:v>3.2000000000000001E-2</c:v>
                </c:pt>
                <c:pt idx="15">
                  <c:v>3.2000000000000001E-2</c:v>
                </c:pt>
                <c:pt idx="16">
                  <c:v>3.2000000000000001E-2</c:v>
                </c:pt>
                <c:pt idx="17">
                  <c:v>0.04</c:v>
                </c:pt>
                <c:pt idx="18">
                  <c:v>3.2000000000000001E-2</c:v>
                </c:pt>
                <c:pt idx="19">
                  <c:v>3.2000000000000001E-2</c:v>
                </c:pt>
                <c:pt idx="20">
                  <c:v>3.2000000000000001E-2</c:v>
                </c:pt>
                <c:pt idx="21">
                  <c:v>2.4E-2</c:v>
                </c:pt>
                <c:pt idx="22">
                  <c:v>3.2000000000000001E-2</c:v>
                </c:pt>
                <c:pt idx="23">
                  <c:v>3.2000000000000001E-2</c:v>
                </c:pt>
                <c:pt idx="24">
                  <c:v>3.2000000000000001E-2</c:v>
                </c:pt>
                <c:pt idx="25">
                  <c:v>3.2000000000000001E-2</c:v>
                </c:pt>
                <c:pt idx="26">
                  <c:v>3.2000000000000001E-2</c:v>
                </c:pt>
                <c:pt idx="27">
                  <c:v>3.2000000000000001E-2</c:v>
                </c:pt>
                <c:pt idx="28">
                  <c:v>2.4E-2</c:v>
                </c:pt>
                <c:pt idx="29">
                  <c:v>3.2000000000000001E-2</c:v>
                </c:pt>
                <c:pt idx="30">
                  <c:v>3.2000000000000001E-2</c:v>
                </c:pt>
                <c:pt idx="31">
                  <c:v>3.2000000000000001E-2</c:v>
                </c:pt>
                <c:pt idx="32">
                  <c:v>0.04</c:v>
                </c:pt>
                <c:pt idx="33">
                  <c:v>3.2000000000000001E-2</c:v>
                </c:pt>
                <c:pt idx="34">
                  <c:v>0.04</c:v>
                </c:pt>
                <c:pt idx="35">
                  <c:v>3.2000000000000001E-2</c:v>
                </c:pt>
                <c:pt idx="36">
                  <c:v>3.2000000000000001E-2</c:v>
                </c:pt>
                <c:pt idx="37">
                  <c:v>0.04</c:v>
                </c:pt>
                <c:pt idx="38">
                  <c:v>0.04</c:v>
                </c:pt>
                <c:pt idx="39">
                  <c:v>0.04</c:v>
                </c:pt>
                <c:pt idx="40">
                  <c:v>3.2000000000000001E-2</c:v>
                </c:pt>
                <c:pt idx="41">
                  <c:v>3.2000000000000001E-2</c:v>
                </c:pt>
                <c:pt idx="42">
                  <c:v>3.2000000000000001E-2</c:v>
                </c:pt>
                <c:pt idx="43">
                  <c:v>0.04</c:v>
                </c:pt>
                <c:pt idx="44">
                  <c:v>3.2000000000000001E-2</c:v>
                </c:pt>
                <c:pt idx="45">
                  <c:v>0.04</c:v>
                </c:pt>
                <c:pt idx="46">
                  <c:v>3.2000000000000001E-2</c:v>
                </c:pt>
                <c:pt idx="47">
                  <c:v>3.2000000000000001E-2</c:v>
                </c:pt>
                <c:pt idx="48">
                  <c:v>3.2000000000000001E-2</c:v>
                </c:pt>
                <c:pt idx="49">
                  <c:v>0.04</c:v>
                </c:pt>
                <c:pt idx="50">
                  <c:v>0.04</c:v>
                </c:pt>
                <c:pt idx="51">
                  <c:v>4.8000000000000001E-2</c:v>
                </c:pt>
                <c:pt idx="52">
                  <c:v>0.04</c:v>
                </c:pt>
                <c:pt idx="53">
                  <c:v>3.2000000000000001E-2</c:v>
                </c:pt>
                <c:pt idx="54">
                  <c:v>0.04</c:v>
                </c:pt>
                <c:pt idx="55">
                  <c:v>3.2000000000000001E-2</c:v>
                </c:pt>
                <c:pt idx="56">
                  <c:v>0.04</c:v>
                </c:pt>
                <c:pt idx="57">
                  <c:v>0.04</c:v>
                </c:pt>
                <c:pt idx="58">
                  <c:v>4.8000000000000001E-2</c:v>
                </c:pt>
                <c:pt idx="59">
                  <c:v>4.8000000000000001E-2</c:v>
                </c:pt>
                <c:pt idx="60">
                  <c:v>3.2000000000000001E-2</c:v>
                </c:pt>
                <c:pt idx="61">
                  <c:v>0.04</c:v>
                </c:pt>
                <c:pt idx="62">
                  <c:v>4.8000000000000001E-2</c:v>
                </c:pt>
                <c:pt idx="63">
                  <c:v>4.8000000000000001E-2</c:v>
                </c:pt>
                <c:pt idx="64">
                  <c:v>4.8000000000000001E-2</c:v>
                </c:pt>
                <c:pt idx="65">
                  <c:v>0.04</c:v>
                </c:pt>
                <c:pt idx="66">
                  <c:v>4.8000000000000001E-2</c:v>
                </c:pt>
                <c:pt idx="67">
                  <c:v>4.8000000000000001E-2</c:v>
                </c:pt>
                <c:pt idx="68">
                  <c:v>4.8000000000000001E-2</c:v>
                </c:pt>
                <c:pt idx="69">
                  <c:v>4.8000000000000001E-2</c:v>
                </c:pt>
                <c:pt idx="70">
                  <c:v>4.8000000000000001E-2</c:v>
                </c:pt>
                <c:pt idx="71">
                  <c:v>4.8000000000000001E-2</c:v>
                </c:pt>
                <c:pt idx="72">
                  <c:v>4.8000000000000001E-2</c:v>
                </c:pt>
                <c:pt idx="73">
                  <c:v>4.8000000000000001E-2</c:v>
                </c:pt>
                <c:pt idx="74">
                  <c:v>4.8000000000000001E-2</c:v>
                </c:pt>
                <c:pt idx="75">
                  <c:v>0.04</c:v>
                </c:pt>
                <c:pt idx="76">
                  <c:v>4.8000000000000001E-2</c:v>
                </c:pt>
                <c:pt idx="77">
                  <c:v>4.8000000000000001E-2</c:v>
                </c:pt>
                <c:pt idx="78">
                  <c:v>4.8000000000000001E-2</c:v>
                </c:pt>
                <c:pt idx="79">
                  <c:v>4.8000000000000001E-2</c:v>
                </c:pt>
                <c:pt idx="80">
                  <c:v>4.8000000000000001E-2</c:v>
                </c:pt>
                <c:pt idx="81">
                  <c:v>0.04</c:v>
                </c:pt>
                <c:pt idx="82">
                  <c:v>4.8000000000000001E-2</c:v>
                </c:pt>
                <c:pt idx="83">
                  <c:v>0.04</c:v>
                </c:pt>
                <c:pt idx="84">
                  <c:v>0.04</c:v>
                </c:pt>
                <c:pt idx="85">
                  <c:v>4.8000000000000001E-2</c:v>
                </c:pt>
                <c:pt idx="86">
                  <c:v>4.8000000000000001E-2</c:v>
                </c:pt>
                <c:pt idx="87">
                  <c:v>0.04</c:v>
                </c:pt>
                <c:pt idx="88">
                  <c:v>4.8000000000000001E-2</c:v>
                </c:pt>
                <c:pt idx="89">
                  <c:v>0.04</c:v>
                </c:pt>
                <c:pt idx="90">
                  <c:v>4.8000000000000001E-2</c:v>
                </c:pt>
                <c:pt idx="91">
                  <c:v>4.8000000000000001E-2</c:v>
                </c:pt>
                <c:pt idx="92">
                  <c:v>4.8000000000000001E-2</c:v>
                </c:pt>
                <c:pt idx="93">
                  <c:v>4.8000000000000001E-2</c:v>
                </c:pt>
                <c:pt idx="94">
                  <c:v>0.04</c:v>
                </c:pt>
                <c:pt idx="95">
                  <c:v>4.8000000000000001E-2</c:v>
                </c:pt>
                <c:pt idx="96">
                  <c:v>0.04</c:v>
                </c:pt>
                <c:pt idx="97">
                  <c:v>4.8000000000000001E-2</c:v>
                </c:pt>
                <c:pt idx="98">
                  <c:v>4.8000000000000001E-2</c:v>
                </c:pt>
                <c:pt idx="99">
                  <c:v>4.8000000000000001E-2</c:v>
                </c:pt>
                <c:pt idx="100">
                  <c:v>0.04</c:v>
                </c:pt>
                <c:pt idx="101">
                  <c:v>4.8000000000000001E-2</c:v>
                </c:pt>
                <c:pt idx="102">
                  <c:v>0.04</c:v>
                </c:pt>
                <c:pt idx="103">
                  <c:v>4.8000000000000001E-2</c:v>
                </c:pt>
                <c:pt idx="104">
                  <c:v>4.8000000000000001E-2</c:v>
                </c:pt>
                <c:pt idx="105">
                  <c:v>4.8000000000000001E-2</c:v>
                </c:pt>
                <c:pt idx="106">
                  <c:v>4.8000000000000001E-2</c:v>
                </c:pt>
                <c:pt idx="107">
                  <c:v>4.8000000000000001E-2</c:v>
                </c:pt>
                <c:pt idx="108">
                  <c:v>4.8000000000000001E-2</c:v>
                </c:pt>
                <c:pt idx="109">
                  <c:v>4.8000000000000001E-2</c:v>
                </c:pt>
                <c:pt idx="110">
                  <c:v>4.8000000000000001E-2</c:v>
                </c:pt>
                <c:pt idx="111">
                  <c:v>4.8000000000000001E-2</c:v>
                </c:pt>
                <c:pt idx="112">
                  <c:v>4.8000000000000001E-2</c:v>
                </c:pt>
                <c:pt idx="113">
                  <c:v>4.8000000000000001E-2</c:v>
                </c:pt>
                <c:pt idx="114">
                  <c:v>4.8000000000000001E-2</c:v>
                </c:pt>
                <c:pt idx="115">
                  <c:v>0.04</c:v>
                </c:pt>
                <c:pt idx="116">
                  <c:v>0.04</c:v>
                </c:pt>
                <c:pt idx="117">
                  <c:v>4.8000000000000001E-2</c:v>
                </c:pt>
                <c:pt idx="118">
                  <c:v>4.8000000000000001E-2</c:v>
                </c:pt>
                <c:pt idx="119">
                  <c:v>0.04</c:v>
                </c:pt>
                <c:pt idx="120">
                  <c:v>4.8000000000000001E-2</c:v>
                </c:pt>
                <c:pt idx="121">
                  <c:v>4.8000000000000001E-2</c:v>
                </c:pt>
                <c:pt idx="122">
                  <c:v>4.8000000000000001E-2</c:v>
                </c:pt>
                <c:pt idx="123">
                  <c:v>4.8000000000000001E-2</c:v>
                </c:pt>
                <c:pt idx="124">
                  <c:v>4.8000000000000001E-2</c:v>
                </c:pt>
                <c:pt idx="125">
                  <c:v>4.8000000000000001E-2</c:v>
                </c:pt>
                <c:pt idx="126">
                  <c:v>4.8000000000000001E-2</c:v>
                </c:pt>
                <c:pt idx="127">
                  <c:v>4.8000000000000001E-2</c:v>
                </c:pt>
                <c:pt idx="128">
                  <c:v>4.8000000000000001E-2</c:v>
                </c:pt>
                <c:pt idx="129">
                  <c:v>4.8000000000000001E-2</c:v>
                </c:pt>
                <c:pt idx="130">
                  <c:v>4.8000000000000001E-2</c:v>
                </c:pt>
                <c:pt idx="131">
                  <c:v>4.8000000000000001E-2</c:v>
                </c:pt>
                <c:pt idx="132">
                  <c:v>4.8000000000000001E-2</c:v>
                </c:pt>
                <c:pt idx="133">
                  <c:v>4.8000000000000001E-2</c:v>
                </c:pt>
                <c:pt idx="134">
                  <c:v>4.8000000000000001E-2</c:v>
                </c:pt>
                <c:pt idx="135">
                  <c:v>4.8000000000000001E-2</c:v>
                </c:pt>
                <c:pt idx="136">
                  <c:v>4.8000000000000001E-2</c:v>
                </c:pt>
                <c:pt idx="137">
                  <c:v>4.8000000000000001E-2</c:v>
                </c:pt>
                <c:pt idx="138">
                  <c:v>4.8000000000000001E-2</c:v>
                </c:pt>
                <c:pt idx="139">
                  <c:v>4.8000000000000001E-2</c:v>
                </c:pt>
                <c:pt idx="140">
                  <c:v>4.8000000000000001E-2</c:v>
                </c:pt>
                <c:pt idx="141">
                  <c:v>4.8000000000000001E-2</c:v>
                </c:pt>
                <c:pt idx="142">
                  <c:v>4.8000000000000001E-2</c:v>
                </c:pt>
                <c:pt idx="143">
                  <c:v>4.8000000000000001E-2</c:v>
                </c:pt>
                <c:pt idx="144">
                  <c:v>0.04</c:v>
                </c:pt>
                <c:pt idx="145">
                  <c:v>0.04</c:v>
                </c:pt>
                <c:pt idx="146">
                  <c:v>4.8000000000000001E-2</c:v>
                </c:pt>
                <c:pt idx="147">
                  <c:v>4.8000000000000001E-2</c:v>
                </c:pt>
                <c:pt idx="148">
                  <c:v>0.04</c:v>
                </c:pt>
                <c:pt idx="149">
                  <c:v>4.8000000000000001E-2</c:v>
                </c:pt>
                <c:pt idx="150">
                  <c:v>0.04</c:v>
                </c:pt>
                <c:pt idx="151">
                  <c:v>0.04</c:v>
                </c:pt>
                <c:pt idx="152">
                  <c:v>0.04</c:v>
                </c:pt>
                <c:pt idx="153">
                  <c:v>4.8000000000000001E-2</c:v>
                </c:pt>
                <c:pt idx="154">
                  <c:v>4.8000000000000001E-2</c:v>
                </c:pt>
                <c:pt idx="155">
                  <c:v>0.04</c:v>
                </c:pt>
                <c:pt idx="156">
                  <c:v>0.04</c:v>
                </c:pt>
                <c:pt idx="157">
                  <c:v>0.04</c:v>
                </c:pt>
                <c:pt idx="158">
                  <c:v>0.04</c:v>
                </c:pt>
                <c:pt idx="159">
                  <c:v>4.8000000000000001E-2</c:v>
                </c:pt>
                <c:pt idx="160">
                  <c:v>4.8000000000000001E-2</c:v>
                </c:pt>
                <c:pt idx="161">
                  <c:v>0.04</c:v>
                </c:pt>
                <c:pt idx="162">
                  <c:v>4.8000000000000001E-2</c:v>
                </c:pt>
                <c:pt idx="163">
                  <c:v>4.8000000000000001E-2</c:v>
                </c:pt>
                <c:pt idx="164">
                  <c:v>4.8000000000000001E-2</c:v>
                </c:pt>
                <c:pt idx="165">
                  <c:v>0.04</c:v>
                </c:pt>
                <c:pt idx="166">
                  <c:v>4.8000000000000001E-2</c:v>
                </c:pt>
                <c:pt idx="167">
                  <c:v>4.8000000000000001E-2</c:v>
                </c:pt>
                <c:pt idx="168">
                  <c:v>4.8000000000000001E-2</c:v>
                </c:pt>
                <c:pt idx="169">
                  <c:v>0.04</c:v>
                </c:pt>
                <c:pt idx="170">
                  <c:v>4.8000000000000001E-2</c:v>
                </c:pt>
                <c:pt idx="171">
                  <c:v>4.8000000000000001E-2</c:v>
                </c:pt>
                <c:pt idx="172">
                  <c:v>4.8000000000000001E-2</c:v>
                </c:pt>
                <c:pt idx="173">
                  <c:v>4.8000000000000001E-2</c:v>
                </c:pt>
                <c:pt idx="174">
                  <c:v>0.04</c:v>
                </c:pt>
                <c:pt idx="175">
                  <c:v>4.8000000000000001E-2</c:v>
                </c:pt>
                <c:pt idx="176">
                  <c:v>0.04</c:v>
                </c:pt>
                <c:pt idx="177">
                  <c:v>4.8000000000000001E-2</c:v>
                </c:pt>
                <c:pt idx="178">
                  <c:v>4.8000000000000001E-2</c:v>
                </c:pt>
                <c:pt idx="179">
                  <c:v>4.8000000000000001E-2</c:v>
                </c:pt>
                <c:pt idx="180">
                  <c:v>0.04</c:v>
                </c:pt>
                <c:pt idx="181">
                  <c:v>4.8000000000000001E-2</c:v>
                </c:pt>
                <c:pt idx="182">
                  <c:v>0.04</c:v>
                </c:pt>
                <c:pt idx="183">
                  <c:v>4.8000000000000001E-2</c:v>
                </c:pt>
                <c:pt idx="184">
                  <c:v>0.04</c:v>
                </c:pt>
                <c:pt idx="185">
                  <c:v>4.8000000000000001E-2</c:v>
                </c:pt>
                <c:pt idx="186">
                  <c:v>4.8000000000000001E-2</c:v>
                </c:pt>
                <c:pt idx="187">
                  <c:v>4.8000000000000001E-2</c:v>
                </c:pt>
                <c:pt idx="188">
                  <c:v>4.8000000000000001E-2</c:v>
                </c:pt>
                <c:pt idx="189">
                  <c:v>4.8000000000000001E-2</c:v>
                </c:pt>
                <c:pt idx="190">
                  <c:v>5.6000000000000001E-2</c:v>
                </c:pt>
                <c:pt idx="191">
                  <c:v>4.8000000000000001E-2</c:v>
                </c:pt>
                <c:pt idx="192">
                  <c:v>4.8000000000000001E-2</c:v>
                </c:pt>
                <c:pt idx="193">
                  <c:v>5.6000000000000001E-2</c:v>
                </c:pt>
                <c:pt idx="194">
                  <c:v>5.6000000000000001E-2</c:v>
                </c:pt>
                <c:pt idx="195">
                  <c:v>5.6000000000000001E-2</c:v>
                </c:pt>
                <c:pt idx="196">
                  <c:v>5.6000000000000001E-2</c:v>
                </c:pt>
                <c:pt idx="197">
                  <c:v>4.8000000000000001E-2</c:v>
                </c:pt>
                <c:pt idx="198">
                  <c:v>4.8000000000000001E-2</c:v>
                </c:pt>
                <c:pt idx="199">
                  <c:v>4.8000000000000001E-2</c:v>
                </c:pt>
                <c:pt idx="200">
                  <c:v>5.6000000000000001E-2</c:v>
                </c:pt>
                <c:pt idx="201">
                  <c:v>4.8000000000000001E-2</c:v>
                </c:pt>
                <c:pt idx="202">
                  <c:v>4.8000000000000001E-2</c:v>
                </c:pt>
                <c:pt idx="203">
                  <c:v>4.8000000000000001E-2</c:v>
                </c:pt>
                <c:pt idx="204">
                  <c:v>4.8000000000000001E-2</c:v>
                </c:pt>
                <c:pt idx="205">
                  <c:v>4.8000000000000001E-2</c:v>
                </c:pt>
                <c:pt idx="206">
                  <c:v>4.8000000000000001E-2</c:v>
                </c:pt>
                <c:pt idx="207">
                  <c:v>4.8000000000000001E-2</c:v>
                </c:pt>
                <c:pt idx="208">
                  <c:v>4.8000000000000001E-2</c:v>
                </c:pt>
                <c:pt idx="209">
                  <c:v>4.8000000000000001E-2</c:v>
                </c:pt>
                <c:pt idx="210">
                  <c:v>4.8000000000000001E-2</c:v>
                </c:pt>
                <c:pt idx="211">
                  <c:v>4.8000000000000001E-2</c:v>
                </c:pt>
                <c:pt idx="212">
                  <c:v>4.8000000000000001E-2</c:v>
                </c:pt>
                <c:pt idx="213">
                  <c:v>4.8000000000000001E-2</c:v>
                </c:pt>
                <c:pt idx="214">
                  <c:v>4.8000000000000001E-2</c:v>
                </c:pt>
                <c:pt idx="215">
                  <c:v>4.8000000000000001E-2</c:v>
                </c:pt>
                <c:pt idx="216">
                  <c:v>4.8000000000000001E-2</c:v>
                </c:pt>
                <c:pt idx="217">
                  <c:v>5.6000000000000001E-2</c:v>
                </c:pt>
                <c:pt idx="218">
                  <c:v>5.6000000000000001E-2</c:v>
                </c:pt>
                <c:pt idx="219">
                  <c:v>5.6000000000000001E-2</c:v>
                </c:pt>
                <c:pt idx="220">
                  <c:v>5.6000000000000001E-2</c:v>
                </c:pt>
                <c:pt idx="221">
                  <c:v>4.8000000000000001E-2</c:v>
                </c:pt>
                <c:pt idx="222">
                  <c:v>5.6000000000000001E-2</c:v>
                </c:pt>
                <c:pt idx="223">
                  <c:v>5.6000000000000001E-2</c:v>
                </c:pt>
                <c:pt idx="224">
                  <c:v>4.8000000000000001E-2</c:v>
                </c:pt>
                <c:pt idx="225">
                  <c:v>5.6000000000000001E-2</c:v>
                </c:pt>
                <c:pt idx="226">
                  <c:v>5.6000000000000001E-2</c:v>
                </c:pt>
                <c:pt idx="227">
                  <c:v>5.6000000000000001E-2</c:v>
                </c:pt>
                <c:pt idx="228">
                  <c:v>4.8000000000000001E-2</c:v>
                </c:pt>
                <c:pt idx="229">
                  <c:v>5.6000000000000001E-2</c:v>
                </c:pt>
                <c:pt idx="230">
                  <c:v>5.6000000000000001E-2</c:v>
                </c:pt>
                <c:pt idx="231">
                  <c:v>4.8000000000000001E-2</c:v>
                </c:pt>
                <c:pt idx="232">
                  <c:v>6.4000000000000001E-2</c:v>
                </c:pt>
                <c:pt idx="233">
                  <c:v>5.6000000000000001E-2</c:v>
                </c:pt>
                <c:pt idx="234">
                  <c:v>5.6000000000000001E-2</c:v>
                </c:pt>
                <c:pt idx="235">
                  <c:v>5.6000000000000001E-2</c:v>
                </c:pt>
                <c:pt idx="236">
                  <c:v>5.6000000000000001E-2</c:v>
                </c:pt>
                <c:pt idx="237">
                  <c:v>6.4000000000000001E-2</c:v>
                </c:pt>
                <c:pt idx="238">
                  <c:v>6.4000000000000001E-2</c:v>
                </c:pt>
                <c:pt idx="239">
                  <c:v>6.4000000000000001E-2</c:v>
                </c:pt>
                <c:pt idx="240">
                  <c:v>5.6000000000000001E-2</c:v>
                </c:pt>
                <c:pt idx="241">
                  <c:v>5.6000000000000001E-2</c:v>
                </c:pt>
                <c:pt idx="242">
                  <c:v>5.6000000000000001E-2</c:v>
                </c:pt>
                <c:pt idx="243">
                  <c:v>6.4000000000000001E-2</c:v>
                </c:pt>
                <c:pt idx="244">
                  <c:v>5.6000000000000001E-2</c:v>
                </c:pt>
                <c:pt idx="245">
                  <c:v>6.4000000000000001E-2</c:v>
                </c:pt>
                <c:pt idx="246">
                  <c:v>7.1999999999999995E-2</c:v>
                </c:pt>
                <c:pt idx="247">
                  <c:v>6.4000000000000001E-2</c:v>
                </c:pt>
                <c:pt idx="248">
                  <c:v>6.4000000000000001E-2</c:v>
                </c:pt>
                <c:pt idx="249">
                  <c:v>5.6000000000000001E-2</c:v>
                </c:pt>
                <c:pt idx="250">
                  <c:v>6.4000000000000001E-2</c:v>
                </c:pt>
                <c:pt idx="251">
                  <c:v>6.4000000000000001E-2</c:v>
                </c:pt>
                <c:pt idx="252">
                  <c:v>6.4000000000000001E-2</c:v>
                </c:pt>
                <c:pt idx="253">
                  <c:v>6.4000000000000001E-2</c:v>
                </c:pt>
                <c:pt idx="254">
                  <c:v>6.4000000000000001E-2</c:v>
                </c:pt>
                <c:pt idx="255">
                  <c:v>7.1999999999999995E-2</c:v>
                </c:pt>
                <c:pt idx="256">
                  <c:v>6.4000000000000001E-2</c:v>
                </c:pt>
                <c:pt idx="257">
                  <c:v>7.1999999999999995E-2</c:v>
                </c:pt>
                <c:pt idx="258">
                  <c:v>7.1999999999999995E-2</c:v>
                </c:pt>
                <c:pt idx="259">
                  <c:v>7.1999999999999995E-2</c:v>
                </c:pt>
                <c:pt idx="260">
                  <c:v>5.6000000000000001E-2</c:v>
                </c:pt>
                <c:pt idx="261">
                  <c:v>7.1999999999999995E-2</c:v>
                </c:pt>
                <c:pt idx="262">
                  <c:v>7.1999999999999995E-2</c:v>
                </c:pt>
                <c:pt idx="263">
                  <c:v>6.4000000000000001E-2</c:v>
                </c:pt>
                <c:pt idx="264">
                  <c:v>6.4000000000000001E-2</c:v>
                </c:pt>
                <c:pt idx="265">
                  <c:v>6.4000000000000001E-2</c:v>
                </c:pt>
                <c:pt idx="266">
                  <c:v>7.1999999999999995E-2</c:v>
                </c:pt>
                <c:pt idx="267">
                  <c:v>6.4000000000000001E-2</c:v>
                </c:pt>
                <c:pt idx="268">
                  <c:v>7.1999999999999995E-2</c:v>
                </c:pt>
                <c:pt idx="269">
                  <c:v>6.4000000000000001E-2</c:v>
                </c:pt>
                <c:pt idx="270">
                  <c:v>6.4000000000000001E-2</c:v>
                </c:pt>
                <c:pt idx="271">
                  <c:v>6.4000000000000001E-2</c:v>
                </c:pt>
                <c:pt idx="272">
                  <c:v>6.4000000000000001E-2</c:v>
                </c:pt>
                <c:pt idx="273">
                  <c:v>7.1999999999999995E-2</c:v>
                </c:pt>
                <c:pt idx="274">
                  <c:v>6.4000000000000001E-2</c:v>
                </c:pt>
                <c:pt idx="275">
                  <c:v>6.4000000000000001E-2</c:v>
                </c:pt>
                <c:pt idx="276">
                  <c:v>6.4000000000000001E-2</c:v>
                </c:pt>
                <c:pt idx="277">
                  <c:v>7.1999999999999995E-2</c:v>
                </c:pt>
                <c:pt idx="278">
                  <c:v>6.4000000000000001E-2</c:v>
                </c:pt>
                <c:pt idx="279">
                  <c:v>6.4000000000000001E-2</c:v>
                </c:pt>
                <c:pt idx="280">
                  <c:v>6.4000000000000001E-2</c:v>
                </c:pt>
                <c:pt idx="281">
                  <c:v>5.6000000000000001E-2</c:v>
                </c:pt>
                <c:pt idx="282">
                  <c:v>7.1999999999999995E-2</c:v>
                </c:pt>
                <c:pt idx="283">
                  <c:v>6.4000000000000001E-2</c:v>
                </c:pt>
                <c:pt idx="284">
                  <c:v>6.4000000000000001E-2</c:v>
                </c:pt>
                <c:pt idx="285">
                  <c:v>5.6000000000000001E-2</c:v>
                </c:pt>
                <c:pt idx="286">
                  <c:v>5.6000000000000001E-2</c:v>
                </c:pt>
                <c:pt idx="287">
                  <c:v>7.1999999999999995E-2</c:v>
                </c:pt>
                <c:pt idx="288">
                  <c:v>7.1999999999999995E-2</c:v>
                </c:pt>
                <c:pt idx="289">
                  <c:v>7.1999999999999995E-2</c:v>
                </c:pt>
                <c:pt idx="290">
                  <c:v>6.4000000000000001E-2</c:v>
                </c:pt>
                <c:pt idx="291">
                  <c:v>7.1999999999999995E-2</c:v>
                </c:pt>
                <c:pt idx="292">
                  <c:v>6.4000000000000001E-2</c:v>
                </c:pt>
                <c:pt idx="293">
                  <c:v>6.4000000000000001E-2</c:v>
                </c:pt>
                <c:pt idx="294">
                  <c:v>6.4000000000000001E-2</c:v>
                </c:pt>
                <c:pt idx="295">
                  <c:v>6.4000000000000001E-2</c:v>
                </c:pt>
                <c:pt idx="296">
                  <c:v>7.1999999999999995E-2</c:v>
                </c:pt>
                <c:pt idx="297">
                  <c:v>5.6000000000000001E-2</c:v>
                </c:pt>
                <c:pt idx="298">
                  <c:v>6.4000000000000001E-2</c:v>
                </c:pt>
                <c:pt idx="299">
                  <c:v>6.4000000000000001E-2</c:v>
                </c:pt>
                <c:pt idx="300">
                  <c:v>7.1999999999999995E-2</c:v>
                </c:pt>
                <c:pt idx="301">
                  <c:v>6.4000000000000001E-2</c:v>
                </c:pt>
                <c:pt idx="302">
                  <c:v>6.4000000000000001E-2</c:v>
                </c:pt>
                <c:pt idx="303">
                  <c:v>7.1999999999999995E-2</c:v>
                </c:pt>
                <c:pt idx="304">
                  <c:v>5.6000000000000001E-2</c:v>
                </c:pt>
                <c:pt idx="305">
                  <c:v>7.1999999999999995E-2</c:v>
                </c:pt>
                <c:pt idx="306">
                  <c:v>6.4000000000000001E-2</c:v>
                </c:pt>
                <c:pt idx="307">
                  <c:v>6.4000000000000001E-2</c:v>
                </c:pt>
                <c:pt idx="308">
                  <c:v>6.4000000000000001E-2</c:v>
                </c:pt>
                <c:pt idx="309">
                  <c:v>6.4000000000000001E-2</c:v>
                </c:pt>
                <c:pt idx="310">
                  <c:v>6.4000000000000001E-2</c:v>
                </c:pt>
                <c:pt idx="311">
                  <c:v>6.4000000000000001E-2</c:v>
                </c:pt>
                <c:pt idx="312">
                  <c:v>6.4000000000000001E-2</c:v>
                </c:pt>
                <c:pt idx="313">
                  <c:v>6.4000000000000001E-2</c:v>
                </c:pt>
                <c:pt idx="314">
                  <c:v>6.4000000000000001E-2</c:v>
                </c:pt>
                <c:pt idx="315">
                  <c:v>7.1999999999999995E-2</c:v>
                </c:pt>
                <c:pt idx="316">
                  <c:v>6.4000000000000001E-2</c:v>
                </c:pt>
                <c:pt idx="317">
                  <c:v>7.1999999999999995E-2</c:v>
                </c:pt>
                <c:pt idx="318">
                  <c:v>7.1999999999999995E-2</c:v>
                </c:pt>
                <c:pt idx="319">
                  <c:v>7.1999999999999995E-2</c:v>
                </c:pt>
                <c:pt idx="320">
                  <c:v>7.1999999999999995E-2</c:v>
                </c:pt>
                <c:pt idx="321">
                  <c:v>6.4000000000000001E-2</c:v>
                </c:pt>
                <c:pt idx="322">
                  <c:v>7.1999999999999995E-2</c:v>
                </c:pt>
                <c:pt idx="323">
                  <c:v>7.1999999999999995E-2</c:v>
                </c:pt>
                <c:pt idx="324">
                  <c:v>7.1999999999999995E-2</c:v>
                </c:pt>
                <c:pt idx="325">
                  <c:v>6.4000000000000001E-2</c:v>
                </c:pt>
                <c:pt idx="326">
                  <c:v>6.4000000000000001E-2</c:v>
                </c:pt>
                <c:pt idx="327">
                  <c:v>6.4000000000000001E-2</c:v>
                </c:pt>
                <c:pt idx="328">
                  <c:v>6.4000000000000001E-2</c:v>
                </c:pt>
                <c:pt idx="329">
                  <c:v>7.1999999999999995E-2</c:v>
                </c:pt>
                <c:pt idx="330">
                  <c:v>7.1999999999999995E-2</c:v>
                </c:pt>
                <c:pt idx="331">
                  <c:v>6.4000000000000001E-2</c:v>
                </c:pt>
                <c:pt idx="332">
                  <c:v>7.1999999999999995E-2</c:v>
                </c:pt>
                <c:pt idx="333">
                  <c:v>6.4000000000000001E-2</c:v>
                </c:pt>
                <c:pt idx="334">
                  <c:v>6.4000000000000001E-2</c:v>
                </c:pt>
                <c:pt idx="335">
                  <c:v>7.1999999999999995E-2</c:v>
                </c:pt>
                <c:pt idx="336">
                  <c:v>6.4000000000000001E-2</c:v>
                </c:pt>
                <c:pt idx="337">
                  <c:v>7.1999999999999995E-2</c:v>
                </c:pt>
                <c:pt idx="338">
                  <c:v>7.1999999999999995E-2</c:v>
                </c:pt>
                <c:pt idx="339">
                  <c:v>7.1999999999999995E-2</c:v>
                </c:pt>
                <c:pt idx="340">
                  <c:v>6.4000000000000001E-2</c:v>
                </c:pt>
                <c:pt idx="341">
                  <c:v>6.4000000000000001E-2</c:v>
                </c:pt>
                <c:pt idx="342">
                  <c:v>7.1999999999999995E-2</c:v>
                </c:pt>
                <c:pt idx="343">
                  <c:v>6.4000000000000001E-2</c:v>
                </c:pt>
                <c:pt idx="344">
                  <c:v>6.4000000000000001E-2</c:v>
                </c:pt>
                <c:pt idx="345">
                  <c:v>5.6000000000000001E-2</c:v>
                </c:pt>
                <c:pt idx="346">
                  <c:v>5.6000000000000001E-2</c:v>
                </c:pt>
                <c:pt idx="347">
                  <c:v>7.1999999999999995E-2</c:v>
                </c:pt>
                <c:pt idx="348">
                  <c:v>7.1999999999999995E-2</c:v>
                </c:pt>
                <c:pt idx="349">
                  <c:v>7.1999999999999995E-2</c:v>
                </c:pt>
                <c:pt idx="350">
                  <c:v>6.4000000000000001E-2</c:v>
                </c:pt>
                <c:pt idx="351">
                  <c:v>7.1999999999999995E-2</c:v>
                </c:pt>
                <c:pt idx="352">
                  <c:v>7.1999999999999995E-2</c:v>
                </c:pt>
                <c:pt idx="353">
                  <c:v>6.4000000000000001E-2</c:v>
                </c:pt>
                <c:pt idx="354">
                  <c:v>7.1999999999999995E-2</c:v>
                </c:pt>
                <c:pt idx="355">
                  <c:v>6.4000000000000001E-2</c:v>
                </c:pt>
                <c:pt idx="356">
                  <c:v>6.4000000000000001E-2</c:v>
                </c:pt>
                <c:pt idx="357">
                  <c:v>6.4000000000000001E-2</c:v>
                </c:pt>
                <c:pt idx="358">
                  <c:v>6.4000000000000001E-2</c:v>
                </c:pt>
                <c:pt idx="359">
                  <c:v>7.1999999999999995E-2</c:v>
                </c:pt>
                <c:pt idx="360">
                  <c:v>6.4000000000000001E-2</c:v>
                </c:pt>
                <c:pt idx="361">
                  <c:v>7.1999999999999995E-2</c:v>
                </c:pt>
                <c:pt idx="362">
                  <c:v>6.4000000000000001E-2</c:v>
                </c:pt>
                <c:pt idx="363">
                  <c:v>6.4000000000000001E-2</c:v>
                </c:pt>
                <c:pt idx="364">
                  <c:v>7.1999999999999995E-2</c:v>
                </c:pt>
                <c:pt idx="365">
                  <c:v>7.1999999999999995E-2</c:v>
                </c:pt>
                <c:pt idx="366">
                  <c:v>7.1999999999999995E-2</c:v>
                </c:pt>
                <c:pt idx="367">
                  <c:v>6.4000000000000001E-2</c:v>
                </c:pt>
                <c:pt idx="368">
                  <c:v>7.1999999999999995E-2</c:v>
                </c:pt>
                <c:pt idx="369">
                  <c:v>7.1999999999999995E-2</c:v>
                </c:pt>
                <c:pt idx="370">
                  <c:v>6.4000000000000001E-2</c:v>
                </c:pt>
                <c:pt idx="371">
                  <c:v>6.4000000000000001E-2</c:v>
                </c:pt>
                <c:pt idx="372">
                  <c:v>6.4000000000000001E-2</c:v>
                </c:pt>
                <c:pt idx="373">
                  <c:v>6.4000000000000001E-2</c:v>
                </c:pt>
                <c:pt idx="374">
                  <c:v>6.4000000000000001E-2</c:v>
                </c:pt>
                <c:pt idx="375">
                  <c:v>6.4000000000000001E-2</c:v>
                </c:pt>
                <c:pt idx="376">
                  <c:v>7.1999999999999995E-2</c:v>
                </c:pt>
                <c:pt idx="377">
                  <c:v>7.1999999999999995E-2</c:v>
                </c:pt>
                <c:pt idx="378">
                  <c:v>7.1999999999999995E-2</c:v>
                </c:pt>
                <c:pt idx="379">
                  <c:v>7.1999999999999995E-2</c:v>
                </c:pt>
                <c:pt idx="380">
                  <c:v>7.1999999999999995E-2</c:v>
                </c:pt>
                <c:pt idx="381">
                  <c:v>0.08</c:v>
                </c:pt>
                <c:pt idx="382">
                  <c:v>7.1999999999999995E-2</c:v>
                </c:pt>
                <c:pt idx="383">
                  <c:v>7.1999999999999995E-2</c:v>
                </c:pt>
                <c:pt idx="384">
                  <c:v>7.1999999999999995E-2</c:v>
                </c:pt>
                <c:pt idx="385">
                  <c:v>7.1999999999999995E-2</c:v>
                </c:pt>
                <c:pt idx="386">
                  <c:v>7.1999999999999995E-2</c:v>
                </c:pt>
                <c:pt idx="387">
                  <c:v>7.1999999999999995E-2</c:v>
                </c:pt>
                <c:pt idx="388">
                  <c:v>0.08</c:v>
                </c:pt>
                <c:pt idx="389">
                  <c:v>7.1999999999999995E-2</c:v>
                </c:pt>
                <c:pt idx="390">
                  <c:v>7.1999999999999995E-2</c:v>
                </c:pt>
                <c:pt idx="391">
                  <c:v>7.1999999999999995E-2</c:v>
                </c:pt>
                <c:pt idx="392">
                  <c:v>7.1999999999999995E-2</c:v>
                </c:pt>
                <c:pt idx="393">
                  <c:v>7.1999999999999995E-2</c:v>
                </c:pt>
                <c:pt idx="394">
                  <c:v>7.1999999999999995E-2</c:v>
                </c:pt>
                <c:pt idx="395">
                  <c:v>7.1999999999999995E-2</c:v>
                </c:pt>
                <c:pt idx="396">
                  <c:v>7.1999999999999995E-2</c:v>
                </c:pt>
                <c:pt idx="397">
                  <c:v>7.1999999999999995E-2</c:v>
                </c:pt>
                <c:pt idx="398">
                  <c:v>7.1999999999999995E-2</c:v>
                </c:pt>
                <c:pt idx="399">
                  <c:v>7.1999999999999995E-2</c:v>
                </c:pt>
                <c:pt idx="400">
                  <c:v>7.1999999999999995E-2</c:v>
                </c:pt>
                <c:pt idx="401">
                  <c:v>7.1999999999999995E-2</c:v>
                </c:pt>
                <c:pt idx="402">
                  <c:v>7.1999999999999995E-2</c:v>
                </c:pt>
                <c:pt idx="403">
                  <c:v>6.4000000000000001E-2</c:v>
                </c:pt>
                <c:pt idx="404">
                  <c:v>6.4000000000000001E-2</c:v>
                </c:pt>
                <c:pt idx="405">
                  <c:v>6.4000000000000001E-2</c:v>
                </c:pt>
                <c:pt idx="406">
                  <c:v>6.4000000000000001E-2</c:v>
                </c:pt>
                <c:pt idx="407">
                  <c:v>7.1999999999999995E-2</c:v>
                </c:pt>
                <c:pt idx="408">
                  <c:v>6.4000000000000001E-2</c:v>
                </c:pt>
                <c:pt idx="409">
                  <c:v>7.1999999999999995E-2</c:v>
                </c:pt>
                <c:pt idx="410">
                  <c:v>6.4000000000000001E-2</c:v>
                </c:pt>
                <c:pt idx="411">
                  <c:v>7.1999999999999995E-2</c:v>
                </c:pt>
                <c:pt idx="412">
                  <c:v>6.4000000000000001E-2</c:v>
                </c:pt>
                <c:pt idx="413">
                  <c:v>6.4000000000000001E-2</c:v>
                </c:pt>
                <c:pt idx="414">
                  <c:v>6.4000000000000001E-2</c:v>
                </c:pt>
                <c:pt idx="415">
                  <c:v>7.1999999999999995E-2</c:v>
                </c:pt>
                <c:pt idx="416">
                  <c:v>7.1999999999999995E-2</c:v>
                </c:pt>
                <c:pt idx="417">
                  <c:v>7.1999999999999995E-2</c:v>
                </c:pt>
                <c:pt idx="418">
                  <c:v>6.4000000000000001E-2</c:v>
                </c:pt>
                <c:pt idx="419">
                  <c:v>6.4000000000000001E-2</c:v>
                </c:pt>
                <c:pt idx="420">
                  <c:v>5.6000000000000001E-2</c:v>
                </c:pt>
                <c:pt idx="421">
                  <c:v>6.4000000000000001E-2</c:v>
                </c:pt>
                <c:pt idx="422">
                  <c:v>6.4000000000000001E-2</c:v>
                </c:pt>
                <c:pt idx="423">
                  <c:v>6.4000000000000001E-2</c:v>
                </c:pt>
                <c:pt idx="424">
                  <c:v>6.4000000000000001E-2</c:v>
                </c:pt>
                <c:pt idx="425">
                  <c:v>6.4000000000000001E-2</c:v>
                </c:pt>
                <c:pt idx="426">
                  <c:v>7.1999999999999995E-2</c:v>
                </c:pt>
                <c:pt idx="427">
                  <c:v>6.4000000000000001E-2</c:v>
                </c:pt>
                <c:pt idx="428">
                  <c:v>6.4000000000000001E-2</c:v>
                </c:pt>
                <c:pt idx="429">
                  <c:v>6.4000000000000001E-2</c:v>
                </c:pt>
                <c:pt idx="430">
                  <c:v>6.4000000000000001E-2</c:v>
                </c:pt>
                <c:pt idx="431">
                  <c:v>6.4000000000000001E-2</c:v>
                </c:pt>
                <c:pt idx="432">
                  <c:v>6.4000000000000001E-2</c:v>
                </c:pt>
                <c:pt idx="433">
                  <c:v>7.1999999999999995E-2</c:v>
                </c:pt>
                <c:pt idx="434">
                  <c:v>7.1999999999999995E-2</c:v>
                </c:pt>
                <c:pt idx="435">
                  <c:v>7.1999999999999995E-2</c:v>
                </c:pt>
                <c:pt idx="436">
                  <c:v>7.1999999999999995E-2</c:v>
                </c:pt>
                <c:pt idx="437">
                  <c:v>7.1999999999999995E-2</c:v>
                </c:pt>
                <c:pt idx="438">
                  <c:v>7.1999999999999995E-2</c:v>
                </c:pt>
                <c:pt idx="439">
                  <c:v>7.1999999999999995E-2</c:v>
                </c:pt>
                <c:pt idx="440">
                  <c:v>7.1999999999999995E-2</c:v>
                </c:pt>
                <c:pt idx="441">
                  <c:v>7.1999999999999995E-2</c:v>
                </c:pt>
                <c:pt idx="442">
                  <c:v>7.1999999999999995E-2</c:v>
                </c:pt>
                <c:pt idx="443">
                  <c:v>7.1999999999999995E-2</c:v>
                </c:pt>
                <c:pt idx="444">
                  <c:v>0.08</c:v>
                </c:pt>
                <c:pt idx="445">
                  <c:v>7.1999999999999995E-2</c:v>
                </c:pt>
                <c:pt idx="446">
                  <c:v>7.1999999999999995E-2</c:v>
                </c:pt>
                <c:pt idx="447">
                  <c:v>7.1999999999999995E-2</c:v>
                </c:pt>
                <c:pt idx="448">
                  <c:v>7.1999999999999995E-2</c:v>
                </c:pt>
                <c:pt idx="449">
                  <c:v>7.1999999999999995E-2</c:v>
                </c:pt>
                <c:pt idx="450">
                  <c:v>0.08</c:v>
                </c:pt>
                <c:pt idx="451">
                  <c:v>7.1999999999999995E-2</c:v>
                </c:pt>
                <c:pt idx="452">
                  <c:v>7.1999999999999995E-2</c:v>
                </c:pt>
                <c:pt idx="453">
                  <c:v>7.1999999999999995E-2</c:v>
                </c:pt>
                <c:pt idx="454">
                  <c:v>0.08</c:v>
                </c:pt>
                <c:pt idx="455">
                  <c:v>7.1999999999999995E-2</c:v>
                </c:pt>
                <c:pt idx="456">
                  <c:v>7.1999999999999995E-2</c:v>
                </c:pt>
                <c:pt idx="457">
                  <c:v>7.1999999999999995E-2</c:v>
                </c:pt>
                <c:pt idx="458">
                  <c:v>7.1999999999999995E-2</c:v>
                </c:pt>
                <c:pt idx="459">
                  <c:v>6.4000000000000001E-2</c:v>
                </c:pt>
                <c:pt idx="460">
                  <c:v>7.1999999999999995E-2</c:v>
                </c:pt>
                <c:pt idx="461">
                  <c:v>7.1999999999999995E-2</c:v>
                </c:pt>
                <c:pt idx="462">
                  <c:v>7.1999999999999995E-2</c:v>
                </c:pt>
                <c:pt idx="463">
                  <c:v>0.08</c:v>
                </c:pt>
                <c:pt idx="464">
                  <c:v>7.1999999999999995E-2</c:v>
                </c:pt>
                <c:pt idx="465">
                  <c:v>0.08</c:v>
                </c:pt>
                <c:pt idx="466">
                  <c:v>0.08</c:v>
                </c:pt>
                <c:pt idx="467">
                  <c:v>0.08</c:v>
                </c:pt>
                <c:pt idx="468">
                  <c:v>0.08</c:v>
                </c:pt>
                <c:pt idx="469">
                  <c:v>7.1999999999999995E-2</c:v>
                </c:pt>
                <c:pt idx="470">
                  <c:v>7.1999999999999995E-2</c:v>
                </c:pt>
                <c:pt idx="471">
                  <c:v>0.08</c:v>
                </c:pt>
                <c:pt idx="472">
                  <c:v>7.1999999999999995E-2</c:v>
                </c:pt>
                <c:pt idx="473">
                  <c:v>7.1999999999999995E-2</c:v>
                </c:pt>
                <c:pt idx="474">
                  <c:v>7.1999999999999995E-2</c:v>
                </c:pt>
                <c:pt idx="475">
                  <c:v>7.1999999999999995E-2</c:v>
                </c:pt>
                <c:pt idx="476">
                  <c:v>0.08</c:v>
                </c:pt>
                <c:pt idx="477">
                  <c:v>0.08</c:v>
                </c:pt>
                <c:pt idx="478">
                  <c:v>7.1999999999999995E-2</c:v>
                </c:pt>
                <c:pt idx="479">
                  <c:v>7.1999999999999995E-2</c:v>
                </c:pt>
                <c:pt idx="480">
                  <c:v>7.1999999999999995E-2</c:v>
                </c:pt>
                <c:pt idx="481">
                  <c:v>0.08</c:v>
                </c:pt>
                <c:pt idx="482">
                  <c:v>7.1999999999999995E-2</c:v>
                </c:pt>
                <c:pt idx="483">
                  <c:v>0.08</c:v>
                </c:pt>
                <c:pt idx="484">
                  <c:v>7.1999999999999995E-2</c:v>
                </c:pt>
                <c:pt idx="485">
                  <c:v>0.08</c:v>
                </c:pt>
                <c:pt idx="486">
                  <c:v>0.08</c:v>
                </c:pt>
                <c:pt idx="487">
                  <c:v>0.08</c:v>
                </c:pt>
                <c:pt idx="488">
                  <c:v>0.08</c:v>
                </c:pt>
                <c:pt idx="489">
                  <c:v>0.08</c:v>
                </c:pt>
                <c:pt idx="490">
                  <c:v>8.7999999999999995E-2</c:v>
                </c:pt>
                <c:pt idx="491">
                  <c:v>0.08</c:v>
                </c:pt>
                <c:pt idx="492">
                  <c:v>0.08</c:v>
                </c:pt>
                <c:pt idx="493">
                  <c:v>0.08</c:v>
                </c:pt>
                <c:pt idx="494">
                  <c:v>0.08</c:v>
                </c:pt>
                <c:pt idx="495">
                  <c:v>0.08</c:v>
                </c:pt>
                <c:pt idx="496">
                  <c:v>8.7999999999999995E-2</c:v>
                </c:pt>
                <c:pt idx="497">
                  <c:v>0.08</c:v>
                </c:pt>
                <c:pt idx="498">
                  <c:v>8.7999999999999995E-2</c:v>
                </c:pt>
                <c:pt idx="499">
                  <c:v>8.7999999999999995E-2</c:v>
                </c:pt>
                <c:pt idx="500">
                  <c:v>8.7999999999999995E-2</c:v>
                </c:pt>
                <c:pt idx="501">
                  <c:v>9.6000000000000002E-2</c:v>
                </c:pt>
                <c:pt idx="502">
                  <c:v>8.7999999999999995E-2</c:v>
                </c:pt>
                <c:pt idx="503">
                  <c:v>8.7999999999999995E-2</c:v>
                </c:pt>
                <c:pt idx="504">
                  <c:v>9.6000000000000002E-2</c:v>
                </c:pt>
                <c:pt idx="505">
                  <c:v>8.7999999999999995E-2</c:v>
                </c:pt>
                <c:pt idx="506">
                  <c:v>9.6000000000000002E-2</c:v>
                </c:pt>
                <c:pt idx="507">
                  <c:v>8.7999999999999995E-2</c:v>
                </c:pt>
                <c:pt idx="508">
                  <c:v>9.6000000000000002E-2</c:v>
                </c:pt>
                <c:pt idx="509">
                  <c:v>9.6000000000000002E-2</c:v>
                </c:pt>
                <c:pt idx="510">
                  <c:v>8.7999999999999995E-2</c:v>
                </c:pt>
                <c:pt idx="511">
                  <c:v>9.6000000000000002E-2</c:v>
                </c:pt>
                <c:pt idx="512">
                  <c:v>8.7999999999999995E-2</c:v>
                </c:pt>
                <c:pt idx="513">
                  <c:v>8.7999999999999995E-2</c:v>
                </c:pt>
                <c:pt idx="514">
                  <c:v>8.7999999999999995E-2</c:v>
                </c:pt>
                <c:pt idx="515">
                  <c:v>8.7999999999999995E-2</c:v>
                </c:pt>
                <c:pt idx="516">
                  <c:v>8.7999999999999995E-2</c:v>
                </c:pt>
                <c:pt idx="517">
                  <c:v>8.7999999999999995E-2</c:v>
                </c:pt>
                <c:pt idx="518">
                  <c:v>8.7999999999999995E-2</c:v>
                </c:pt>
                <c:pt idx="519">
                  <c:v>8.7999999999999995E-2</c:v>
                </c:pt>
                <c:pt idx="520">
                  <c:v>8.7999999999999995E-2</c:v>
                </c:pt>
                <c:pt idx="521">
                  <c:v>8.7999999999999995E-2</c:v>
                </c:pt>
                <c:pt idx="522">
                  <c:v>8.7999999999999995E-2</c:v>
                </c:pt>
                <c:pt idx="523">
                  <c:v>8.7999999999999995E-2</c:v>
                </c:pt>
                <c:pt idx="524">
                  <c:v>8.7999999999999995E-2</c:v>
                </c:pt>
                <c:pt idx="525">
                  <c:v>8.7999999999999995E-2</c:v>
                </c:pt>
                <c:pt idx="526">
                  <c:v>8.7999999999999995E-2</c:v>
                </c:pt>
                <c:pt idx="527">
                  <c:v>8.7999999999999995E-2</c:v>
                </c:pt>
                <c:pt idx="528">
                  <c:v>8.7999999999999995E-2</c:v>
                </c:pt>
                <c:pt idx="529">
                  <c:v>8.7999999999999995E-2</c:v>
                </c:pt>
                <c:pt idx="530">
                  <c:v>8.7999999999999995E-2</c:v>
                </c:pt>
                <c:pt idx="531">
                  <c:v>8.7999999999999995E-2</c:v>
                </c:pt>
                <c:pt idx="532">
                  <c:v>9.6000000000000002E-2</c:v>
                </c:pt>
                <c:pt idx="533">
                  <c:v>8.7999999999999995E-2</c:v>
                </c:pt>
                <c:pt idx="534">
                  <c:v>8.7999999999999995E-2</c:v>
                </c:pt>
                <c:pt idx="535">
                  <c:v>9.6000000000000002E-2</c:v>
                </c:pt>
                <c:pt idx="536">
                  <c:v>8.7999999999999995E-2</c:v>
                </c:pt>
                <c:pt idx="537">
                  <c:v>8.7999999999999995E-2</c:v>
                </c:pt>
                <c:pt idx="538">
                  <c:v>8.7999999999999995E-2</c:v>
                </c:pt>
                <c:pt idx="539">
                  <c:v>8.7999999999999995E-2</c:v>
                </c:pt>
                <c:pt idx="540">
                  <c:v>8.7999999999999995E-2</c:v>
                </c:pt>
                <c:pt idx="541">
                  <c:v>8.7999999999999995E-2</c:v>
                </c:pt>
                <c:pt idx="542">
                  <c:v>9.6000000000000002E-2</c:v>
                </c:pt>
                <c:pt idx="543">
                  <c:v>8.7999999999999995E-2</c:v>
                </c:pt>
                <c:pt idx="544">
                  <c:v>8.7999999999999995E-2</c:v>
                </c:pt>
                <c:pt idx="545">
                  <c:v>8.7999999999999995E-2</c:v>
                </c:pt>
                <c:pt idx="546">
                  <c:v>8.7999999999999995E-2</c:v>
                </c:pt>
                <c:pt idx="547">
                  <c:v>8.7999999999999995E-2</c:v>
                </c:pt>
                <c:pt idx="548">
                  <c:v>8.7999999999999995E-2</c:v>
                </c:pt>
                <c:pt idx="549">
                  <c:v>8.7999999999999995E-2</c:v>
                </c:pt>
                <c:pt idx="550">
                  <c:v>8.7999999999999995E-2</c:v>
                </c:pt>
                <c:pt idx="551">
                  <c:v>8.7999999999999995E-2</c:v>
                </c:pt>
                <c:pt idx="552">
                  <c:v>9.6000000000000002E-2</c:v>
                </c:pt>
                <c:pt idx="553">
                  <c:v>8.7999999999999995E-2</c:v>
                </c:pt>
                <c:pt idx="554">
                  <c:v>8.7999999999999995E-2</c:v>
                </c:pt>
                <c:pt idx="555">
                  <c:v>8.7999999999999995E-2</c:v>
                </c:pt>
                <c:pt idx="556">
                  <c:v>8.7999999999999995E-2</c:v>
                </c:pt>
                <c:pt idx="557">
                  <c:v>8.7999999999999995E-2</c:v>
                </c:pt>
                <c:pt idx="558">
                  <c:v>8.7999999999999995E-2</c:v>
                </c:pt>
                <c:pt idx="559">
                  <c:v>9.6000000000000002E-2</c:v>
                </c:pt>
                <c:pt idx="560">
                  <c:v>8.7999999999999995E-2</c:v>
                </c:pt>
                <c:pt idx="561">
                  <c:v>8.7999999999999995E-2</c:v>
                </c:pt>
                <c:pt idx="562">
                  <c:v>0.08</c:v>
                </c:pt>
                <c:pt idx="563">
                  <c:v>8.7999999999999995E-2</c:v>
                </c:pt>
                <c:pt idx="564">
                  <c:v>8.7999999999999995E-2</c:v>
                </c:pt>
                <c:pt idx="565">
                  <c:v>9.6000000000000002E-2</c:v>
                </c:pt>
                <c:pt idx="566">
                  <c:v>9.6000000000000002E-2</c:v>
                </c:pt>
                <c:pt idx="567">
                  <c:v>8.7999999999999995E-2</c:v>
                </c:pt>
                <c:pt idx="568">
                  <c:v>9.6000000000000002E-2</c:v>
                </c:pt>
                <c:pt idx="569">
                  <c:v>9.6000000000000002E-2</c:v>
                </c:pt>
                <c:pt idx="570">
                  <c:v>9.6000000000000002E-2</c:v>
                </c:pt>
                <c:pt idx="571">
                  <c:v>8.7999999999999995E-2</c:v>
                </c:pt>
                <c:pt idx="572">
                  <c:v>9.6000000000000002E-2</c:v>
                </c:pt>
                <c:pt idx="573">
                  <c:v>8.7999999999999995E-2</c:v>
                </c:pt>
                <c:pt idx="574">
                  <c:v>8.7999999999999995E-2</c:v>
                </c:pt>
                <c:pt idx="575">
                  <c:v>8.7999999999999995E-2</c:v>
                </c:pt>
                <c:pt idx="576">
                  <c:v>8.7999999999999995E-2</c:v>
                </c:pt>
                <c:pt idx="577">
                  <c:v>9.6000000000000002E-2</c:v>
                </c:pt>
                <c:pt idx="578">
                  <c:v>8.7999999999999995E-2</c:v>
                </c:pt>
                <c:pt idx="579">
                  <c:v>9.6000000000000002E-2</c:v>
                </c:pt>
                <c:pt idx="580">
                  <c:v>8.7999999999999995E-2</c:v>
                </c:pt>
                <c:pt idx="581">
                  <c:v>8.7999999999999995E-2</c:v>
                </c:pt>
                <c:pt idx="582">
                  <c:v>0.08</c:v>
                </c:pt>
                <c:pt idx="583">
                  <c:v>8.7999999999999995E-2</c:v>
                </c:pt>
                <c:pt idx="584">
                  <c:v>8.7999999999999995E-2</c:v>
                </c:pt>
                <c:pt idx="585">
                  <c:v>8.7999999999999995E-2</c:v>
                </c:pt>
                <c:pt idx="586">
                  <c:v>8.7999999999999995E-2</c:v>
                </c:pt>
                <c:pt idx="587">
                  <c:v>8.7999999999999995E-2</c:v>
                </c:pt>
                <c:pt idx="588">
                  <c:v>8.7999999999999995E-2</c:v>
                </c:pt>
                <c:pt idx="589">
                  <c:v>8.7999999999999995E-2</c:v>
                </c:pt>
                <c:pt idx="590">
                  <c:v>8.7999999999999995E-2</c:v>
                </c:pt>
                <c:pt idx="591">
                  <c:v>8.7999999999999995E-2</c:v>
                </c:pt>
                <c:pt idx="592">
                  <c:v>8.7999999999999995E-2</c:v>
                </c:pt>
                <c:pt idx="593">
                  <c:v>8.7999999999999995E-2</c:v>
                </c:pt>
                <c:pt idx="594">
                  <c:v>8.7999999999999995E-2</c:v>
                </c:pt>
                <c:pt idx="595">
                  <c:v>8.7999999999999995E-2</c:v>
                </c:pt>
                <c:pt idx="596">
                  <c:v>8.7999999999999995E-2</c:v>
                </c:pt>
                <c:pt idx="597">
                  <c:v>0.08</c:v>
                </c:pt>
                <c:pt idx="598">
                  <c:v>8.7999999999999995E-2</c:v>
                </c:pt>
                <c:pt idx="599">
                  <c:v>8.7999999999999995E-2</c:v>
                </c:pt>
                <c:pt idx="600">
                  <c:v>8.7999999999999995E-2</c:v>
                </c:pt>
                <c:pt idx="601">
                  <c:v>8.7999999999999995E-2</c:v>
                </c:pt>
                <c:pt idx="602">
                  <c:v>0.08</c:v>
                </c:pt>
                <c:pt idx="603">
                  <c:v>8.7999999999999995E-2</c:v>
                </c:pt>
                <c:pt idx="604">
                  <c:v>0.08</c:v>
                </c:pt>
                <c:pt idx="605">
                  <c:v>8.7999999999999995E-2</c:v>
                </c:pt>
                <c:pt idx="606">
                  <c:v>8.7999999999999995E-2</c:v>
                </c:pt>
                <c:pt idx="607">
                  <c:v>8.7999999999999995E-2</c:v>
                </c:pt>
                <c:pt idx="608">
                  <c:v>8.7999999999999995E-2</c:v>
                </c:pt>
                <c:pt idx="609">
                  <c:v>0.08</c:v>
                </c:pt>
                <c:pt idx="610">
                  <c:v>8.7999999999999995E-2</c:v>
                </c:pt>
                <c:pt idx="611">
                  <c:v>8.7999999999999995E-2</c:v>
                </c:pt>
                <c:pt idx="612">
                  <c:v>8.7999999999999995E-2</c:v>
                </c:pt>
                <c:pt idx="613">
                  <c:v>8.7999999999999995E-2</c:v>
                </c:pt>
                <c:pt idx="614">
                  <c:v>8.7999999999999995E-2</c:v>
                </c:pt>
                <c:pt idx="615">
                  <c:v>8.7999999999999995E-2</c:v>
                </c:pt>
                <c:pt idx="616">
                  <c:v>8.7999999999999995E-2</c:v>
                </c:pt>
                <c:pt idx="617">
                  <c:v>8.7999999999999995E-2</c:v>
                </c:pt>
                <c:pt idx="618">
                  <c:v>0.08</c:v>
                </c:pt>
                <c:pt idx="619">
                  <c:v>8.7999999999999995E-2</c:v>
                </c:pt>
                <c:pt idx="620">
                  <c:v>8.7999999999999995E-2</c:v>
                </c:pt>
                <c:pt idx="621">
                  <c:v>8.7999999999999995E-2</c:v>
                </c:pt>
                <c:pt idx="622">
                  <c:v>8.7999999999999995E-2</c:v>
                </c:pt>
                <c:pt idx="623">
                  <c:v>8.7999999999999995E-2</c:v>
                </c:pt>
                <c:pt idx="624">
                  <c:v>8.7999999999999995E-2</c:v>
                </c:pt>
                <c:pt idx="625">
                  <c:v>8.7999999999999995E-2</c:v>
                </c:pt>
                <c:pt idx="626">
                  <c:v>9.6000000000000002E-2</c:v>
                </c:pt>
                <c:pt idx="627">
                  <c:v>9.6000000000000002E-2</c:v>
                </c:pt>
                <c:pt idx="628">
                  <c:v>9.6000000000000002E-2</c:v>
                </c:pt>
                <c:pt idx="629">
                  <c:v>8.7999999999999995E-2</c:v>
                </c:pt>
                <c:pt idx="630">
                  <c:v>9.6000000000000002E-2</c:v>
                </c:pt>
                <c:pt idx="631">
                  <c:v>0.104</c:v>
                </c:pt>
                <c:pt idx="632">
                  <c:v>9.6000000000000002E-2</c:v>
                </c:pt>
                <c:pt idx="633">
                  <c:v>9.6000000000000002E-2</c:v>
                </c:pt>
                <c:pt idx="634">
                  <c:v>9.6000000000000002E-2</c:v>
                </c:pt>
                <c:pt idx="635">
                  <c:v>9.6000000000000002E-2</c:v>
                </c:pt>
                <c:pt idx="636">
                  <c:v>9.6000000000000002E-2</c:v>
                </c:pt>
                <c:pt idx="637">
                  <c:v>9.6000000000000002E-2</c:v>
                </c:pt>
                <c:pt idx="638">
                  <c:v>9.6000000000000002E-2</c:v>
                </c:pt>
                <c:pt idx="639">
                  <c:v>9.6000000000000002E-2</c:v>
                </c:pt>
                <c:pt idx="640">
                  <c:v>9.6000000000000002E-2</c:v>
                </c:pt>
                <c:pt idx="641">
                  <c:v>9.6000000000000002E-2</c:v>
                </c:pt>
                <c:pt idx="642">
                  <c:v>8.7999999999999995E-2</c:v>
                </c:pt>
                <c:pt idx="643">
                  <c:v>8.7999999999999995E-2</c:v>
                </c:pt>
                <c:pt idx="644">
                  <c:v>8.7999999999999995E-2</c:v>
                </c:pt>
                <c:pt idx="645">
                  <c:v>9.6000000000000002E-2</c:v>
                </c:pt>
                <c:pt idx="646">
                  <c:v>8.7999999999999995E-2</c:v>
                </c:pt>
                <c:pt idx="647">
                  <c:v>9.6000000000000002E-2</c:v>
                </c:pt>
                <c:pt idx="648">
                  <c:v>8.7999999999999995E-2</c:v>
                </c:pt>
                <c:pt idx="649">
                  <c:v>9.6000000000000002E-2</c:v>
                </c:pt>
                <c:pt idx="650">
                  <c:v>9.6000000000000002E-2</c:v>
                </c:pt>
                <c:pt idx="651">
                  <c:v>9.6000000000000002E-2</c:v>
                </c:pt>
                <c:pt idx="652">
                  <c:v>8.7999999999999995E-2</c:v>
                </c:pt>
                <c:pt idx="653">
                  <c:v>9.6000000000000002E-2</c:v>
                </c:pt>
                <c:pt idx="654">
                  <c:v>9.6000000000000002E-2</c:v>
                </c:pt>
                <c:pt idx="655">
                  <c:v>0.104</c:v>
                </c:pt>
                <c:pt idx="656">
                  <c:v>9.6000000000000002E-2</c:v>
                </c:pt>
                <c:pt idx="657">
                  <c:v>9.6000000000000002E-2</c:v>
                </c:pt>
                <c:pt idx="658">
                  <c:v>0.104</c:v>
                </c:pt>
                <c:pt idx="659">
                  <c:v>0.104</c:v>
                </c:pt>
                <c:pt idx="660">
                  <c:v>9.6000000000000002E-2</c:v>
                </c:pt>
                <c:pt idx="661">
                  <c:v>8.7999999999999995E-2</c:v>
                </c:pt>
                <c:pt idx="662">
                  <c:v>9.6000000000000002E-2</c:v>
                </c:pt>
                <c:pt idx="663">
                  <c:v>9.6000000000000002E-2</c:v>
                </c:pt>
                <c:pt idx="664">
                  <c:v>0.104</c:v>
                </c:pt>
                <c:pt idx="665">
                  <c:v>9.6000000000000002E-2</c:v>
                </c:pt>
                <c:pt idx="666">
                  <c:v>9.6000000000000002E-2</c:v>
                </c:pt>
                <c:pt idx="667">
                  <c:v>0.104</c:v>
                </c:pt>
                <c:pt idx="668">
                  <c:v>9.6000000000000002E-2</c:v>
                </c:pt>
                <c:pt idx="669">
                  <c:v>0.104</c:v>
                </c:pt>
                <c:pt idx="670">
                  <c:v>0.104</c:v>
                </c:pt>
                <c:pt idx="671">
                  <c:v>0.104</c:v>
                </c:pt>
                <c:pt idx="672">
                  <c:v>0.104</c:v>
                </c:pt>
                <c:pt idx="673">
                  <c:v>9.6000000000000002E-2</c:v>
                </c:pt>
                <c:pt idx="674">
                  <c:v>0.104</c:v>
                </c:pt>
                <c:pt idx="675">
                  <c:v>9.6000000000000002E-2</c:v>
                </c:pt>
                <c:pt idx="676">
                  <c:v>0.104</c:v>
                </c:pt>
                <c:pt idx="677">
                  <c:v>0.104</c:v>
                </c:pt>
                <c:pt idx="678">
                  <c:v>0.104</c:v>
                </c:pt>
                <c:pt idx="679">
                  <c:v>0.104</c:v>
                </c:pt>
                <c:pt idx="680">
                  <c:v>0.104</c:v>
                </c:pt>
                <c:pt idx="681">
                  <c:v>0.104</c:v>
                </c:pt>
                <c:pt idx="682">
                  <c:v>0.104</c:v>
                </c:pt>
                <c:pt idx="683">
                  <c:v>0.104</c:v>
                </c:pt>
                <c:pt idx="684">
                  <c:v>9.6000000000000002E-2</c:v>
                </c:pt>
                <c:pt idx="685">
                  <c:v>9.6000000000000002E-2</c:v>
                </c:pt>
                <c:pt idx="686">
                  <c:v>0.104</c:v>
                </c:pt>
                <c:pt idx="687">
                  <c:v>0.112</c:v>
                </c:pt>
                <c:pt idx="688">
                  <c:v>0.112</c:v>
                </c:pt>
                <c:pt idx="689">
                  <c:v>0.112</c:v>
                </c:pt>
                <c:pt idx="690">
                  <c:v>0.104</c:v>
                </c:pt>
                <c:pt idx="691">
                  <c:v>0.104</c:v>
                </c:pt>
                <c:pt idx="692">
                  <c:v>0.104</c:v>
                </c:pt>
                <c:pt idx="693">
                  <c:v>0.112</c:v>
                </c:pt>
                <c:pt idx="694">
                  <c:v>0.12</c:v>
                </c:pt>
                <c:pt idx="695">
                  <c:v>0.112</c:v>
                </c:pt>
                <c:pt idx="696">
                  <c:v>0.12</c:v>
                </c:pt>
                <c:pt idx="697">
                  <c:v>0.112</c:v>
                </c:pt>
                <c:pt idx="698">
                  <c:v>0.112</c:v>
                </c:pt>
                <c:pt idx="699">
                  <c:v>0.112</c:v>
                </c:pt>
                <c:pt idx="700">
                  <c:v>0.112</c:v>
                </c:pt>
                <c:pt idx="701">
                  <c:v>0.104</c:v>
                </c:pt>
                <c:pt idx="702">
                  <c:v>0.104</c:v>
                </c:pt>
                <c:pt idx="703">
                  <c:v>0.112</c:v>
                </c:pt>
                <c:pt idx="704">
                  <c:v>0.104</c:v>
                </c:pt>
                <c:pt idx="705">
                  <c:v>0.112</c:v>
                </c:pt>
                <c:pt idx="706">
                  <c:v>0.112</c:v>
                </c:pt>
                <c:pt idx="707">
                  <c:v>0.104</c:v>
                </c:pt>
                <c:pt idx="708">
                  <c:v>0.112</c:v>
                </c:pt>
                <c:pt idx="709">
                  <c:v>0.112</c:v>
                </c:pt>
                <c:pt idx="710">
                  <c:v>0.112</c:v>
                </c:pt>
                <c:pt idx="711">
                  <c:v>0.12</c:v>
                </c:pt>
                <c:pt idx="712">
                  <c:v>0.112</c:v>
                </c:pt>
                <c:pt idx="713">
                  <c:v>0.112</c:v>
                </c:pt>
                <c:pt idx="714">
                  <c:v>0.112</c:v>
                </c:pt>
                <c:pt idx="715">
                  <c:v>0.104</c:v>
                </c:pt>
                <c:pt idx="716">
                  <c:v>0.104</c:v>
                </c:pt>
                <c:pt idx="717">
                  <c:v>0.104</c:v>
                </c:pt>
                <c:pt idx="718">
                  <c:v>0.104</c:v>
                </c:pt>
                <c:pt idx="719">
                  <c:v>0.12</c:v>
                </c:pt>
                <c:pt idx="720">
                  <c:v>0.112</c:v>
                </c:pt>
                <c:pt idx="721">
                  <c:v>0.112</c:v>
                </c:pt>
                <c:pt idx="722">
                  <c:v>0.112</c:v>
                </c:pt>
                <c:pt idx="723">
                  <c:v>0.112</c:v>
                </c:pt>
                <c:pt idx="724">
                  <c:v>0.104</c:v>
                </c:pt>
                <c:pt idx="725">
                  <c:v>0.104</c:v>
                </c:pt>
                <c:pt idx="726">
                  <c:v>0.104</c:v>
                </c:pt>
                <c:pt idx="727">
                  <c:v>0.112</c:v>
                </c:pt>
                <c:pt idx="728">
                  <c:v>0.104</c:v>
                </c:pt>
                <c:pt idx="729">
                  <c:v>0.112</c:v>
                </c:pt>
                <c:pt idx="730">
                  <c:v>0.112</c:v>
                </c:pt>
                <c:pt idx="731">
                  <c:v>0.104</c:v>
                </c:pt>
                <c:pt idx="732">
                  <c:v>0.104</c:v>
                </c:pt>
                <c:pt idx="733">
                  <c:v>0.112</c:v>
                </c:pt>
                <c:pt idx="734">
                  <c:v>0.112</c:v>
                </c:pt>
                <c:pt idx="735">
                  <c:v>0.112</c:v>
                </c:pt>
                <c:pt idx="736">
                  <c:v>0.104</c:v>
                </c:pt>
                <c:pt idx="737">
                  <c:v>0.112</c:v>
                </c:pt>
                <c:pt idx="738">
                  <c:v>0.104</c:v>
                </c:pt>
                <c:pt idx="739">
                  <c:v>0.112</c:v>
                </c:pt>
                <c:pt idx="740">
                  <c:v>0.112</c:v>
                </c:pt>
                <c:pt idx="741">
                  <c:v>0.104</c:v>
                </c:pt>
                <c:pt idx="742">
                  <c:v>0.112</c:v>
                </c:pt>
                <c:pt idx="743">
                  <c:v>0.104</c:v>
                </c:pt>
                <c:pt idx="744">
                  <c:v>0.112</c:v>
                </c:pt>
                <c:pt idx="745">
                  <c:v>0.112</c:v>
                </c:pt>
                <c:pt idx="746">
                  <c:v>0.112</c:v>
                </c:pt>
                <c:pt idx="747">
                  <c:v>0.104</c:v>
                </c:pt>
                <c:pt idx="748">
                  <c:v>0.112</c:v>
                </c:pt>
                <c:pt idx="749">
                  <c:v>0.112</c:v>
                </c:pt>
                <c:pt idx="750">
                  <c:v>0.12</c:v>
                </c:pt>
                <c:pt idx="751">
                  <c:v>0.112</c:v>
                </c:pt>
                <c:pt idx="752">
                  <c:v>0.112</c:v>
                </c:pt>
                <c:pt idx="753">
                  <c:v>0.112</c:v>
                </c:pt>
                <c:pt idx="754">
                  <c:v>0.112</c:v>
                </c:pt>
                <c:pt idx="755">
                  <c:v>0.112</c:v>
                </c:pt>
                <c:pt idx="756">
                  <c:v>0.112</c:v>
                </c:pt>
                <c:pt idx="757">
                  <c:v>0.112</c:v>
                </c:pt>
                <c:pt idx="758">
                  <c:v>0.112</c:v>
                </c:pt>
                <c:pt idx="759">
                  <c:v>0.112</c:v>
                </c:pt>
                <c:pt idx="760">
                  <c:v>0.112</c:v>
                </c:pt>
                <c:pt idx="761">
                  <c:v>0.112</c:v>
                </c:pt>
                <c:pt idx="762">
                  <c:v>0.104</c:v>
                </c:pt>
                <c:pt idx="763">
                  <c:v>0.112</c:v>
                </c:pt>
                <c:pt idx="764">
                  <c:v>0.112</c:v>
                </c:pt>
                <c:pt idx="765">
                  <c:v>0.104</c:v>
                </c:pt>
                <c:pt idx="766">
                  <c:v>0.112</c:v>
                </c:pt>
                <c:pt idx="767">
                  <c:v>0.12</c:v>
                </c:pt>
                <c:pt idx="768">
                  <c:v>0.112</c:v>
                </c:pt>
                <c:pt idx="769">
                  <c:v>0.112</c:v>
                </c:pt>
                <c:pt idx="770">
                  <c:v>0.112</c:v>
                </c:pt>
                <c:pt idx="771">
                  <c:v>0.104</c:v>
                </c:pt>
                <c:pt idx="772">
                  <c:v>0.104</c:v>
                </c:pt>
                <c:pt idx="773">
                  <c:v>0.112</c:v>
                </c:pt>
                <c:pt idx="774">
                  <c:v>0.112</c:v>
                </c:pt>
                <c:pt idx="775">
                  <c:v>0.112</c:v>
                </c:pt>
                <c:pt idx="776">
                  <c:v>0.104</c:v>
                </c:pt>
                <c:pt idx="777">
                  <c:v>0.112</c:v>
                </c:pt>
                <c:pt idx="778">
                  <c:v>0.104</c:v>
                </c:pt>
                <c:pt idx="779">
                  <c:v>0.104</c:v>
                </c:pt>
                <c:pt idx="780">
                  <c:v>0.104</c:v>
                </c:pt>
                <c:pt idx="781">
                  <c:v>0.104</c:v>
                </c:pt>
                <c:pt idx="782">
                  <c:v>0.104</c:v>
                </c:pt>
                <c:pt idx="783">
                  <c:v>0.104</c:v>
                </c:pt>
                <c:pt idx="784">
                  <c:v>0.104</c:v>
                </c:pt>
                <c:pt idx="785">
                  <c:v>0.104</c:v>
                </c:pt>
                <c:pt idx="786">
                  <c:v>0.104</c:v>
                </c:pt>
                <c:pt idx="787">
                  <c:v>0.104</c:v>
                </c:pt>
                <c:pt idx="788">
                  <c:v>0.104</c:v>
                </c:pt>
                <c:pt idx="789">
                  <c:v>0.104</c:v>
                </c:pt>
                <c:pt idx="790">
                  <c:v>0.104</c:v>
                </c:pt>
                <c:pt idx="791">
                  <c:v>0.104</c:v>
                </c:pt>
                <c:pt idx="792">
                  <c:v>0.112</c:v>
                </c:pt>
                <c:pt idx="793">
                  <c:v>0.104</c:v>
                </c:pt>
                <c:pt idx="794">
                  <c:v>0.104</c:v>
                </c:pt>
                <c:pt idx="795">
                  <c:v>0.12</c:v>
                </c:pt>
                <c:pt idx="796">
                  <c:v>0.104</c:v>
                </c:pt>
                <c:pt idx="797">
                  <c:v>0.104</c:v>
                </c:pt>
                <c:pt idx="798">
                  <c:v>0.112</c:v>
                </c:pt>
                <c:pt idx="799">
                  <c:v>0.104</c:v>
                </c:pt>
                <c:pt idx="800">
                  <c:v>0.112</c:v>
                </c:pt>
                <c:pt idx="801">
                  <c:v>0.112</c:v>
                </c:pt>
                <c:pt idx="802">
                  <c:v>0.104</c:v>
                </c:pt>
                <c:pt idx="803">
                  <c:v>0.104</c:v>
                </c:pt>
                <c:pt idx="804">
                  <c:v>0.104</c:v>
                </c:pt>
                <c:pt idx="805">
                  <c:v>0.104</c:v>
                </c:pt>
                <c:pt idx="806">
                  <c:v>0.112</c:v>
                </c:pt>
                <c:pt idx="807">
                  <c:v>0.112</c:v>
                </c:pt>
                <c:pt idx="808">
                  <c:v>0.104</c:v>
                </c:pt>
                <c:pt idx="809">
                  <c:v>0.112</c:v>
                </c:pt>
                <c:pt idx="810">
                  <c:v>0.112</c:v>
                </c:pt>
                <c:pt idx="811">
                  <c:v>0.112</c:v>
                </c:pt>
                <c:pt idx="812">
                  <c:v>0.104</c:v>
                </c:pt>
                <c:pt idx="813">
                  <c:v>0.112</c:v>
                </c:pt>
                <c:pt idx="814">
                  <c:v>0.12</c:v>
                </c:pt>
                <c:pt idx="815">
                  <c:v>0.104</c:v>
                </c:pt>
                <c:pt idx="816">
                  <c:v>0.12</c:v>
                </c:pt>
                <c:pt idx="817">
                  <c:v>0.112</c:v>
                </c:pt>
                <c:pt idx="818">
                  <c:v>0.112</c:v>
                </c:pt>
                <c:pt idx="819">
                  <c:v>0.12</c:v>
                </c:pt>
                <c:pt idx="820">
                  <c:v>0.12</c:v>
                </c:pt>
                <c:pt idx="821">
                  <c:v>0.112</c:v>
                </c:pt>
                <c:pt idx="822">
                  <c:v>0.112</c:v>
                </c:pt>
                <c:pt idx="823">
                  <c:v>0.112</c:v>
                </c:pt>
                <c:pt idx="824">
                  <c:v>0.12</c:v>
                </c:pt>
                <c:pt idx="825">
                  <c:v>0.12</c:v>
                </c:pt>
                <c:pt idx="826">
                  <c:v>0.112</c:v>
                </c:pt>
                <c:pt idx="827">
                  <c:v>0.112</c:v>
                </c:pt>
                <c:pt idx="828">
                  <c:v>0.112</c:v>
                </c:pt>
                <c:pt idx="829">
                  <c:v>0.112</c:v>
                </c:pt>
                <c:pt idx="830">
                  <c:v>0.12</c:v>
                </c:pt>
                <c:pt idx="831">
                  <c:v>0.112</c:v>
                </c:pt>
                <c:pt idx="832">
                  <c:v>0.112</c:v>
                </c:pt>
                <c:pt idx="833">
                  <c:v>0.12</c:v>
                </c:pt>
                <c:pt idx="834">
                  <c:v>0.12</c:v>
                </c:pt>
                <c:pt idx="835">
                  <c:v>0.112</c:v>
                </c:pt>
                <c:pt idx="836">
                  <c:v>0.112</c:v>
                </c:pt>
                <c:pt idx="837">
                  <c:v>0.12</c:v>
                </c:pt>
                <c:pt idx="838">
                  <c:v>0.12</c:v>
                </c:pt>
                <c:pt idx="839">
                  <c:v>0.112</c:v>
                </c:pt>
                <c:pt idx="840">
                  <c:v>0.112</c:v>
                </c:pt>
                <c:pt idx="841">
                  <c:v>0.112</c:v>
                </c:pt>
                <c:pt idx="842">
                  <c:v>0.112</c:v>
                </c:pt>
                <c:pt idx="843">
                  <c:v>0.12</c:v>
                </c:pt>
                <c:pt idx="844">
                  <c:v>0.12</c:v>
                </c:pt>
                <c:pt idx="845">
                  <c:v>0.12</c:v>
                </c:pt>
                <c:pt idx="846">
                  <c:v>0.112</c:v>
                </c:pt>
                <c:pt idx="847">
                  <c:v>0.12</c:v>
                </c:pt>
                <c:pt idx="848">
                  <c:v>0.112</c:v>
                </c:pt>
                <c:pt idx="849">
                  <c:v>0.112</c:v>
                </c:pt>
                <c:pt idx="850">
                  <c:v>0.112</c:v>
                </c:pt>
                <c:pt idx="851">
                  <c:v>0.12</c:v>
                </c:pt>
                <c:pt idx="852">
                  <c:v>0.12</c:v>
                </c:pt>
                <c:pt idx="853">
                  <c:v>0.12</c:v>
                </c:pt>
                <c:pt idx="854">
                  <c:v>0.12</c:v>
                </c:pt>
                <c:pt idx="855">
                  <c:v>0.12</c:v>
                </c:pt>
                <c:pt idx="856">
                  <c:v>0.12</c:v>
                </c:pt>
                <c:pt idx="857">
                  <c:v>0.12</c:v>
                </c:pt>
                <c:pt idx="858">
                  <c:v>0.12</c:v>
                </c:pt>
                <c:pt idx="859">
                  <c:v>0.12</c:v>
                </c:pt>
                <c:pt idx="860">
                  <c:v>0.12</c:v>
                </c:pt>
                <c:pt idx="861">
                  <c:v>0.12</c:v>
                </c:pt>
                <c:pt idx="862">
                  <c:v>0.12</c:v>
                </c:pt>
                <c:pt idx="863">
                  <c:v>0.12</c:v>
                </c:pt>
                <c:pt idx="864">
                  <c:v>0.128</c:v>
                </c:pt>
                <c:pt idx="865">
                  <c:v>0.12</c:v>
                </c:pt>
                <c:pt idx="866">
                  <c:v>0.128</c:v>
                </c:pt>
                <c:pt idx="867">
                  <c:v>0.128</c:v>
                </c:pt>
                <c:pt idx="868">
                  <c:v>0.12</c:v>
                </c:pt>
                <c:pt idx="869">
                  <c:v>0.128</c:v>
                </c:pt>
                <c:pt idx="870">
                  <c:v>0.128</c:v>
                </c:pt>
                <c:pt idx="871">
                  <c:v>0.128</c:v>
                </c:pt>
                <c:pt idx="872">
                  <c:v>0.128</c:v>
                </c:pt>
                <c:pt idx="873">
                  <c:v>0.128</c:v>
                </c:pt>
                <c:pt idx="874">
                  <c:v>0.128</c:v>
                </c:pt>
                <c:pt idx="875">
                  <c:v>0.128</c:v>
                </c:pt>
                <c:pt idx="876">
                  <c:v>0.128</c:v>
                </c:pt>
                <c:pt idx="877">
                  <c:v>0.128</c:v>
                </c:pt>
                <c:pt idx="878">
                  <c:v>0.128</c:v>
                </c:pt>
                <c:pt idx="879">
                  <c:v>0.128</c:v>
                </c:pt>
                <c:pt idx="880">
                  <c:v>0.128</c:v>
                </c:pt>
                <c:pt idx="881">
                  <c:v>0.128</c:v>
                </c:pt>
                <c:pt idx="882">
                  <c:v>0.128</c:v>
                </c:pt>
                <c:pt idx="883">
                  <c:v>0.128</c:v>
                </c:pt>
                <c:pt idx="884">
                  <c:v>0.13600000000000001</c:v>
                </c:pt>
                <c:pt idx="885">
                  <c:v>0.128</c:v>
                </c:pt>
                <c:pt idx="886">
                  <c:v>0.13600000000000001</c:v>
                </c:pt>
                <c:pt idx="887">
                  <c:v>0.128</c:v>
                </c:pt>
                <c:pt idx="888">
                  <c:v>0.128</c:v>
                </c:pt>
                <c:pt idx="889">
                  <c:v>0.128</c:v>
                </c:pt>
                <c:pt idx="890">
                  <c:v>0.13600000000000001</c:v>
                </c:pt>
                <c:pt idx="891">
                  <c:v>0.128</c:v>
                </c:pt>
                <c:pt idx="892">
                  <c:v>0.128</c:v>
                </c:pt>
                <c:pt idx="893">
                  <c:v>0.128</c:v>
                </c:pt>
                <c:pt idx="894">
                  <c:v>0.128</c:v>
                </c:pt>
                <c:pt idx="895">
                  <c:v>0.128</c:v>
                </c:pt>
                <c:pt idx="896">
                  <c:v>0.12</c:v>
                </c:pt>
                <c:pt idx="897">
                  <c:v>0.128</c:v>
                </c:pt>
                <c:pt idx="898">
                  <c:v>0.128</c:v>
                </c:pt>
                <c:pt idx="899">
                  <c:v>0.128</c:v>
                </c:pt>
                <c:pt idx="900">
                  <c:v>0.128</c:v>
                </c:pt>
                <c:pt idx="901">
                  <c:v>0.128</c:v>
                </c:pt>
                <c:pt idx="902">
                  <c:v>0.13600000000000001</c:v>
                </c:pt>
                <c:pt idx="903">
                  <c:v>0.128</c:v>
                </c:pt>
                <c:pt idx="904">
                  <c:v>0.128</c:v>
                </c:pt>
                <c:pt idx="905">
                  <c:v>0.128</c:v>
                </c:pt>
                <c:pt idx="906">
                  <c:v>0.128</c:v>
                </c:pt>
                <c:pt idx="907">
                  <c:v>0.128</c:v>
                </c:pt>
                <c:pt idx="908">
                  <c:v>0.128</c:v>
                </c:pt>
                <c:pt idx="909">
                  <c:v>0.13600000000000001</c:v>
                </c:pt>
                <c:pt idx="910">
                  <c:v>0.128</c:v>
                </c:pt>
                <c:pt idx="911">
                  <c:v>0.128</c:v>
                </c:pt>
                <c:pt idx="912">
                  <c:v>0.128</c:v>
                </c:pt>
                <c:pt idx="913">
                  <c:v>0.128</c:v>
                </c:pt>
                <c:pt idx="914">
                  <c:v>0.13600000000000001</c:v>
                </c:pt>
                <c:pt idx="915">
                  <c:v>0.128</c:v>
                </c:pt>
                <c:pt idx="916">
                  <c:v>0.128</c:v>
                </c:pt>
                <c:pt idx="917">
                  <c:v>0.128</c:v>
                </c:pt>
                <c:pt idx="918">
                  <c:v>0.13600000000000001</c:v>
                </c:pt>
                <c:pt idx="919">
                  <c:v>0.128</c:v>
                </c:pt>
                <c:pt idx="920">
                  <c:v>0.128</c:v>
                </c:pt>
                <c:pt idx="921">
                  <c:v>0.128</c:v>
                </c:pt>
                <c:pt idx="922">
                  <c:v>0.128</c:v>
                </c:pt>
                <c:pt idx="923">
                  <c:v>0.128</c:v>
                </c:pt>
                <c:pt idx="924">
                  <c:v>0.128</c:v>
                </c:pt>
                <c:pt idx="925">
                  <c:v>0.128</c:v>
                </c:pt>
                <c:pt idx="926">
                  <c:v>0.128</c:v>
                </c:pt>
                <c:pt idx="927">
                  <c:v>0.128</c:v>
                </c:pt>
                <c:pt idx="928">
                  <c:v>0.13600000000000001</c:v>
                </c:pt>
                <c:pt idx="929">
                  <c:v>0.128</c:v>
                </c:pt>
                <c:pt idx="930">
                  <c:v>0.128</c:v>
                </c:pt>
                <c:pt idx="931">
                  <c:v>0.128</c:v>
                </c:pt>
                <c:pt idx="932">
                  <c:v>0.128</c:v>
                </c:pt>
                <c:pt idx="933">
                  <c:v>0.13600000000000001</c:v>
                </c:pt>
                <c:pt idx="934">
                  <c:v>0.128</c:v>
                </c:pt>
                <c:pt idx="935">
                  <c:v>0.128</c:v>
                </c:pt>
                <c:pt idx="936">
                  <c:v>0.128</c:v>
                </c:pt>
                <c:pt idx="937">
                  <c:v>0.128</c:v>
                </c:pt>
                <c:pt idx="938">
                  <c:v>0.13600000000000001</c:v>
                </c:pt>
                <c:pt idx="939">
                  <c:v>0.128</c:v>
                </c:pt>
                <c:pt idx="940">
                  <c:v>0.128</c:v>
                </c:pt>
                <c:pt idx="941">
                  <c:v>0.13600000000000001</c:v>
                </c:pt>
                <c:pt idx="942">
                  <c:v>0.128</c:v>
                </c:pt>
                <c:pt idx="943">
                  <c:v>0.128</c:v>
                </c:pt>
                <c:pt idx="944">
                  <c:v>0.13600000000000001</c:v>
                </c:pt>
                <c:pt idx="945">
                  <c:v>0.13600000000000001</c:v>
                </c:pt>
                <c:pt idx="946">
                  <c:v>0.13600000000000001</c:v>
                </c:pt>
                <c:pt idx="947">
                  <c:v>0.14399999999999999</c:v>
                </c:pt>
                <c:pt idx="948">
                  <c:v>0.13600000000000001</c:v>
                </c:pt>
                <c:pt idx="949">
                  <c:v>0.13600000000000001</c:v>
                </c:pt>
                <c:pt idx="950">
                  <c:v>0.13600000000000001</c:v>
                </c:pt>
                <c:pt idx="951">
                  <c:v>0.128</c:v>
                </c:pt>
                <c:pt idx="952">
                  <c:v>0.128</c:v>
                </c:pt>
                <c:pt idx="953">
                  <c:v>0.128</c:v>
                </c:pt>
                <c:pt idx="954">
                  <c:v>0.128</c:v>
                </c:pt>
                <c:pt idx="955">
                  <c:v>0.13600000000000001</c:v>
                </c:pt>
                <c:pt idx="956">
                  <c:v>0.128</c:v>
                </c:pt>
                <c:pt idx="957">
                  <c:v>0.13600000000000001</c:v>
                </c:pt>
                <c:pt idx="958">
                  <c:v>0.128</c:v>
                </c:pt>
                <c:pt idx="959">
                  <c:v>0.128</c:v>
                </c:pt>
                <c:pt idx="960">
                  <c:v>0.128</c:v>
                </c:pt>
                <c:pt idx="961">
                  <c:v>0.128</c:v>
                </c:pt>
                <c:pt idx="962">
                  <c:v>0.128</c:v>
                </c:pt>
                <c:pt idx="963">
                  <c:v>0.128</c:v>
                </c:pt>
                <c:pt idx="964">
                  <c:v>0.128</c:v>
                </c:pt>
                <c:pt idx="965">
                  <c:v>0.128</c:v>
                </c:pt>
                <c:pt idx="966">
                  <c:v>0.128</c:v>
                </c:pt>
                <c:pt idx="967">
                  <c:v>0.128</c:v>
                </c:pt>
                <c:pt idx="968">
                  <c:v>0.128</c:v>
                </c:pt>
                <c:pt idx="969">
                  <c:v>0.128</c:v>
                </c:pt>
                <c:pt idx="970">
                  <c:v>0.12</c:v>
                </c:pt>
                <c:pt idx="971">
                  <c:v>0.128</c:v>
                </c:pt>
                <c:pt idx="972">
                  <c:v>0.128</c:v>
                </c:pt>
                <c:pt idx="973">
                  <c:v>0.12</c:v>
                </c:pt>
                <c:pt idx="974">
                  <c:v>0.128</c:v>
                </c:pt>
                <c:pt idx="975">
                  <c:v>0.128</c:v>
                </c:pt>
                <c:pt idx="976">
                  <c:v>0.128</c:v>
                </c:pt>
                <c:pt idx="977">
                  <c:v>0.12</c:v>
                </c:pt>
                <c:pt idx="978">
                  <c:v>0.128</c:v>
                </c:pt>
                <c:pt idx="979">
                  <c:v>0.12</c:v>
                </c:pt>
                <c:pt idx="980">
                  <c:v>0.128</c:v>
                </c:pt>
                <c:pt idx="981">
                  <c:v>0.128</c:v>
                </c:pt>
                <c:pt idx="982">
                  <c:v>0.128</c:v>
                </c:pt>
                <c:pt idx="983">
                  <c:v>0.128</c:v>
                </c:pt>
                <c:pt idx="984">
                  <c:v>0.128</c:v>
                </c:pt>
                <c:pt idx="985">
                  <c:v>0.128</c:v>
                </c:pt>
                <c:pt idx="986">
                  <c:v>0.13600000000000001</c:v>
                </c:pt>
                <c:pt idx="987">
                  <c:v>0.12</c:v>
                </c:pt>
                <c:pt idx="988">
                  <c:v>0.128</c:v>
                </c:pt>
                <c:pt idx="989">
                  <c:v>0.128</c:v>
                </c:pt>
                <c:pt idx="990">
                  <c:v>0.13600000000000001</c:v>
                </c:pt>
                <c:pt idx="991">
                  <c:v>0.128</c:v>
                </c:pt>
                <c:pt idx="992">
                  <c:v>0.128</c:v>
                </c:pt>
                <c:pt idx="993">
                  <c:v>0.128</c:v>
                </c:pt>
                <c:pt idx="994">
                  <c:v>0.128</c:v>
                </c:pt>
                <c:pt idx="995">
                  <c:v>0.128</c:v>
                </c:pt>
                <c:pt idx="996">
                  <c:v>0.12</c:v>
                </c:pt>
                <c:pt idx="997">
                  <c:v>0.128</c:v>
                </c:pt>
                <c:pt idx="998">
                  <c:v>0.13600000000000001</c:v>
                </c:pt>
                <c:pt idx="999">
                  <c:v>0.128</c:v>
                </c:pt>
                <c:pt idx="1000">
                  <c:v>0.128</c:v>
                </c:pt>
                <c:pt idx="1001">
                  <c:v>0.128</c:v>
                </c:pt>
                <c:pt idx="1002">
                  <c:v>0.128</c:v>
                </c:pt>
                <c:pt idx="1003">
                  <c:v>0.13600000000000001</c:v>
                </c:pt>
                <c:pt idx="1004">
                  <c:v>0.128</c:v>
                </c:pt>
                <c:pt idx="1005">
                  <c:v>0.13600000000000001</c:v>
                </c:pt>
                <c:pt idx="1006">
                  <c:v>0.13600000000000001</c:v>
                </c:pt>
                <c:pt idx="1007">
                  <c:v>0.13600000000000001</c:v>
                </c:pt>
                <c:pt idx="1008">
                  <c:v>0.128</c:v>
                </c:pt>
                <c:pt idx="1009">
                  <c:v>0.13600000000000001</c:v>
                </c:pt>
                <c:pt idx="1010">
                  <c:v>0.13600000000000001</c:v>
                </c:pt>
                <c:pt idx="1011">
                  <c:v>0.13600000000000001</c:v>
                </c:pt>
                <c:pt idx="1012">
                  <c:v>0.14399999999999999</c:v>
                </c:pt>
                <c:pt idx="1013">
                  <c:v>0.128</c:v>
                </c:pt>
                <c:pt idx="1014">
                  <c:v>0.13600000000000001</c:v>
                </c:pt>
                <c:pt idx="1015">
                  <c:v>0.13600000000000001</c:v>
                </c:pt>
                <c:pt idx="1016">
                  <c:v>0.13600000000000001</c:v>
                </c:pt>
                <c:pt idx="1017">
                  <c:v>0.13600000000000001</c:v>
                </c:pt>
                <c:pt idx="1018">
                  <c:v>0.128</c:v>
                </c:pt>
                <c:pt idx="1019">
                  <c:v>0.13600000000000001</c:v>
                </c:pt>
                <c:pt idx="1020">
                  <c:v>0.13600000000000001</c:v>
                </c:pt>
                <c:pt idx="1021">
                  <c:v>0.128</c:v>
                </c:pt>
                <c:pt idx="1022">
                  <c:v>0.128</c:v>
                </c:pt>
                <c:pt idx="1023">
                  <c:v>0.13600000000000001</c:v>
                </c:pt>
                <c:pt idx="1024">
                  <c:v>0.13600000000000001</c:v>
                </c:pt>
                <c:pt idx="1025">
                  <c:v>0.13600000000000001</c:v>
                </c:pt>
                <c:pt idx="1026">
                  <c:v>0.13600000000000001</c:v>
                </c:pt>
                <c:pt idx="1027">
                  <c:v>0.13600000000000001</c:v>
                </c:pt>
                <c:pt idx="1028">
                  <c:v>0.128</c:v>
                </c:pt>
                <c:pt idx="1029">
                  <c:v>0.13600000000000001</c:v>
                </c:pt>
                <c:pt idx="1030">
                  <c:v>0.13600000000000001</c:v>
                </c:pt>
                <c:pt idx="1031">
                  <c:v>0.13600000000000001</c:v>
                </c:pt>
                <c:pt idx="1032">
                  <c:v>0.13600000000000001</c:v>
                </c:pt>
                <c:pt idx="1033">
                  <c:v>0.14399999999999999</c:v>
                </c:pt>
                <c:pt idx="1034">
                  <c:v>0.13600000000000001</c:v>
                </c:pt>
                <c:pt idx="1035">
                  <c:v>0.14399999999999999</c:v>
                </c:pt>
                <c:pt idx="1036">
                  <c:v>0.128</c:v>
                </c:pt>
                <c:pt idx="1037">
                  <c:v>0.13600000000000001</c:v>
                </c:pt>
                <c:pt idx="1038">
                  <c:v>0.13600000000000001</c:v>
                </c:pt>
                <c:pt idx="1039">
                  <c:v>0.128</c:v>
                </c:pt>
                <c:pt idx="1040">
                  <c:v>0.14399999999999999</c:v>
                </c:pt>
                <c:pt idx="1041">
                  <c:v>0.13600000000000001</c:v>
                </c:pt>
                <c:pt idx="1042">
                  <c:v>0.14399999999999999</c:v>
                </c:pt>
                <c:pt idx="1043">
                  <c:v>0.14399999999999999</c:v>
                </c:pt>
                <c:pt idx="1044">
                  <c:v>0.13600000000000001</c:v>
                </c:pt>
                <c:pt idx="1045">
                  <c:v>0.14399999999999999</c:v>
                </c:pt>
                <c:pt idx="1046">
                  <c:v>0.13600000000000001</c:v>
                </c:pt>
                <c:pt idx="1047">
                  <c:v>0.14399999999999999</c:v>
                </c:pt>
                <c:pt idx="1048">
                  <c:v>0.14399999999999999</c:v>
                </c:pt>
                <c:pt idx="1049">
                  <c:v>0.13600000000000001</c:v>
                </c:pt>
                <c:pt idx="1050">
                  <c:v>0.14399999999999999</c:v>
                </c:pt>
                <c:pt idx="1051">
                  <c:v>0.14399999999999999</c:v>
                </c:pt>
                <c:pt idx="1052">
                  <c:v>0.14399999999999999</c:v>
                </c:pt>
                <c:pt idx="1053">
                  <c:v>0.13600000000000001</c:v>
                </c:pt>
                <c:pt idx="1054">
                  <c:v>0.13600000000000001</c:v>
                </c:pt>
                <c:pt idx="1055">
                  <c:v>0.14399999999999999</c:v>
                </c:pt>
                <c:pt idx="1056">
                  <c:v>0.14399999999999999</c:v>
                </c:pt>
                <c:pt idx="1057">
                  <c:v>0.14399999999999999</c:v>
                </c:pt>
                <c:pt idx="1058">
                  <c:v>0.14399999999999999</c:v>
                </c:pt>
                <c:pt idx="1059">
                  <c:v>0.14399999999999999</c:v>
                </c:pt>
                <c:pt idx="1060">
                  <c:v>0.13600000000000001</c:v>
                </c:pt>
                <c:pt idx="1061">
                  <c:v>0.152</c:v>
                </c:pt>
                <c:pt idx="1062">
                  <c:v>0.14399999999999999</c:v>
                </c:pt>
                <c:pt idx="1063">
                  <c:v>0.152</c:v>
                </c:pt>
                <c:pt idx="1064">
                  <c:v>0.152</c:v>
                </c:pt>
                <c:pt idx="1065">
                  <c:v>0.152</c:v>
                </c:pt>
                <c:pt idx="1066">
                  <c:v>0.152</c:v>
                </c:pt>
                <c:pt idx="1067">
                  <c:v>0.152</c:v>
                </c:pt>
                <c:pt idx="1068">
                  <c:v>0.14399999999999999</c:v>
                </c:pt>
                <c:pt idx="1069">
                  <c:v>0.152</c:v>
                </c:pt>
                <c:pt idx="1070">
                  <c:v>0.16</c:v>
                </c:pt>
                <c:pt idx="1071">
                  <c:v>0.152</c:v>
                </c:pt>
                <c:pt idx="1072">
                  <c:v>0.16</c:v>
                </c:pt>
                <c:pt idx="1073">
                  <c:v>0.16</c:v>
                </c:pt>
                <c:pt idx="1074">
                  <c:v>0.152</c:v>
                </c:pt>
                <c:pt idx="1075">
                  <c:v>0.16</c:v>
                </c:pt>
                <c:pt idx="1076">
                  <c:v>0.152</c:v>
                </c:pt>
                <c:pt idx="1077">
                  <c:v>0.152</c:v>
                </c:pt>
                <c:pt idx="1078">
                  <c:v>0.152</c:v>
                </c:pt>
                <c:pt idx="1079">
                  <c:v>0.14399999999999999</c:v>
                </c:pt>
                <c:pt idx="1080">
                  <c:v>0.14399999999999999</c:v>
                </c:pt>
                <c:pt idx="1081">
                  <c:v>0.152</c:v>
                </c:pt>
                <c:pt idx="1082">
                  <c:v>0.14399999999999999</c:v>
                </c:pt>
                <c:pt idx="1083">
                  <c:v>0.14399999999999999</c:v>
                </c:pt>
                <c:pt idx="1084">
                  <c:v>0.16</c:v>
                </c:pt>
                <c:pt idx="1085">
                  <c:v>0.14399999999999999</c:v>
                </c:pt>
                <c:pt idx="1086">
                  <c:v>0.152</c:v>
                </c:pt>
                <c:pt idx="1087">
                  <c:v>0.152</c:v>
                </c:pt>
                <c:pt idx="1088">
                  <c:v>0.14399999999999999</c:v>
                </c:pt>
                <c:pt idx="1089">
                  <c:v>0.152</c:v>
                </c:pt>
                <c:pt idx="1090">
                  <c:v>0.152</c:v>
                </c:pt>
                <c:pt idx="1091">
                  <c:v>0.152</c:v>
                </c:pt>
                <c:pt idx="1092">
                  <c:v>0.152</c:v>
                </c:pt>
                <c:pt idx="1093">
                  <c:v>0.14399999999999999</c:v>
                </c:pt>
                <c:pt idx="1094">
                  <c:v>0.14399999999999999</c:v>
                </c:pt>
                <c:pt idx="1095">
                  <c:v>0.152</c:v>
                </c:pt>
                <c:pt idx="1096">
                  <c:v>0.14399999999999999</c:v>
                </c:pt>
                <c:pt idx="1097">
                  <c:v>0.152</c:v>
                </c:pt>
                <c:pt idx="1098">
                  <c:v>0.152</c:v>
                </c:pt>
                <c:pt idx="1099">
                  <c:v>0.152</c:v>
                </c:pt>
                <c:pt idx="1100">
                  <c:v>0.152</c:v>
                </c:pt>
                <c:pt idx="1101">
                  <c:v>0.152</c:v>
                </c:pt>
                <c:pt idx="1102">
                  <c:v>0.152</c:v>
                </c:pt>
                <c:pt idx="1103">
                  <c:v>0.152</c:v>
                </c:pt>
                <c:pt idx="1104">
                  <c:v>0.152</c:v>
                </c:pt>
                <c:pt idx="1105">
                  <c:v>0.152</c:v>
                </c:pt>
                <c:pt idx="1106">
                  <c:v>0.152</c:v>
                </c:pt>
                <c:pt idx="1107">
                  <c:v>0.152</c:v>
                </c:pt>
                <c:pt idx="1108">
                  <c:v>0.152</c:v>
                </c:pt>
                <c:pt idx="1109">
                  <c:v>0.152</c:v>
                </c:pt>
                <c:pt idx="1110">
                  <c:v>0.152</c:v>
                </c:pt>
                <c:pt idx="1111">
                  <c:v>0.152</c:v>
                </c:pt>
                <c:pt idx="1112">
                  <c:v>0.14399999999999999</c:v>
                </c:pt>
                <c:pt idx="1113">
                  <c:v>0.152</c:v>
                </c:pt>
                <c:pt idx="1114">
                  <c:v>0.152</c:v>
                </c:pt>
                <c:pt idx="1115">
                  <c:v>0.16</c:v>
                </c:pt>
                <c:pt idx="1116">
                  <c:v>0.16</c:v>
                </c:pt>
                <c:pt idx="1117">
                  <c:v>0.14399999999999999</c:v>
                </c:pt>
                <c:pt idx="1118">
                  <c:v>0.14399999999999999</c:v>
                </c:pt>
                <c:pt idx="1119">
                  <c:v>0.152</c:v>
                </c:pt>
                <c:pt idx="1120">
                  <c:v>0.14399999999999999</c:v>
                </c:pt>
                <c:pt idx="1121">
                  <c:v>0.14399999999999999</c:v>
                </c:pt>
                <c:pt idx="1122">
                  <c:v>0.14399999999999999</c:v>
                </c:pt>
                <c:pt idx="1123">
                  <c:v>0.152</c:v>
                </c:pt>
                <c:pt idx="1124">
                  <c:v>0.152</c:v>
                </c:pt>
                <c:pt idx="1125">
                  <c:v>0.16</c:v>
                </c:pt>
                <c:pt idx="1126">
                  <c:v>0.152</c:v>
                </c:pt>
                <c:pt idx="1127">
                  <c:v>0.152</c:v>
                </c:pt>
                <c:pt idx="1128">
                  <c:v>0.16</c:v>
                </c:pt>
                <c:pt idx="1129">
                  <c:v>0.152</c:v>
                </c:pt>
                <c:pt idx="1130">
                  <c:v>0.152</c:v>
                </c:pt>
                <c:pt idx="1131">
                  <c:v>0.16</c:v>
                </c:pt>
                <c:pt idx="1132">
                  <c:v>0.16</c:v>
                </c:pt>
                <c:pt idx="1133">
                  <c:v>0.152</c:v>
                </c:pt>
                <c:pt idx="1134">
                  <c:v>0.152</c:v>
                </c:pt>
                <c:pt idx="1135">
                  <c:v>0.152</c:v>
                </c:pt>
                <c:pt idx="1136">
                  <c:v>0.152</c:v>
                </c:pt>
                <c:pt idx="1137">
                  <c:v>0.16</c:v>
                </c:pt>
                <c:pt idx="1138">
                  <c:v>0.152</c:v>
                </c:pt>
                <c:pt idx="1139">
                  <c:v>0.14399999999999999</c:v>
                </c:pt>
                <c:pt idx="1140">
                  <c:v>0.152</c:v>
                </c:pt>
                <c:pt idx="1141">
                  <c:v>0.152</c:v>
                </c:pt>
                <c:pt idx="1142">
                  <c:v>0.152</c:v>
                </c:pt>
                <c:pt idx="1143">
                  <c:v>0.14399999999999999</c:v>
                </c:pt>
                <c:pt idx="1144">
                  <c:v>0.14399999999999999</c:v>
                </c:pt>
                <c:pt idx="1145">
                  <c:v>0.152</c:v>
                </c:pt>
                <c:pt idx="1146">
                  <c:v>0.14399999999999999</c:v>
                </c:pt>
                <c:pt idx="1147">
                  <c:v>0.152</c:v>
                </c:pt>
                <c:pt idx="1148">
                  <c:v>0.152</c:v>
                </c:pt>
                <c:pt idx="1149">
                  <c:v>0.152</c:v>
                </c:pt>
                <c:pt idx="1150">
                  <c:v>0.152</c:v>
                </c:pt>
                <c:pt idx="1151">
                  <c:v>0.14399999999999999</c:v>
                </c:pt>
                <c:pt idx="1152">
                  <c:v>0.14399999999999999</c:v>
                </c:pt>
                <c:pt idx="1153">
                  <c:v>0.14399999999999999</c:v>
                </c:pt>
                <c:pt idx="1154">
                  <c:v>0.14399999999999999</c:v>
                </c:pt>
                <c:pt idx="1155">
                  <c:v>0.152</c:v>
                </c:pt>
                <c:pt idx="1156">
                  <c:v>0.14399999999999999</c:v>
                </c:pt>
                <c:pt idx="1157">
                  <c:v>0.14399999999999999</c:v>
                </c:pt>
                <c:pt idx="1158">
                  <c:v>0.14399999999999999</c:v>
                </c:pt>
                <c:pt idx="1159">
                  <c:v>0.14399999999999999</c:v>
                </c:pt>
                <c:pt idx="1160">
                  <c:v>0.14399999999999999</c:v>
                </c:pt>
                <c:pt idx="1161">
                  <c:v>0.152</c:v>
                </c:pt>
                <c:pt idx="1162">
                  <c:v>0.14399999999999999</c:v>
                </c:pt>
                <c:pt idx="1163">
                  <c:v>0.14399999999999999</c:v>
                </c:pt>
                <c:pt idx="1164">
                  <c:v>0.14399999999999999</c:v>
                </c:pt>
                <c:pt idx="1165">
                  <c:v>0.152</c:v>
                </c:pt>
                <c:pt idx="1166">
                  <c:v>0.152</c:v>
                </c:pt>
                <c:pt idx="1167">
                  <c:v>0.152</c:v>
                </c:pt>
                <c:pt idx="1168">
                  <c:v>0.14399999999999999</c:v>
                </c:pt>
                <c:pt idx="1169">
                  <c:v>0.152</c:v>
                </c:pt>
                <c:pt idx="1170">
                  <c:v>0.14399999999999999</c:v>
                </c:pt>
                <c:pt idx="1171">
                  <c:v>0.152</c:v>
                </c:pt>
                <c:pt idx="1172">
                  <c:v>0.14399999999999999</c:v>
                </c:pt>
                <c:pt idx="1173">
                  <c:v>0.14399999999999999</c:v>
                </c:pt>
                <c:pt idx="1174">
                  <c:v>0.14399999999999999</c:v>
                </c:pt>
                <c:pt idx="1175">
                  <c:v>0.14399999999999999</c:v>
                </c:pt>
                <c:pt idx="1176">
                  <c:v>0.14399999999999999</c:v>
                </c:pt>
                <c:pt idx="1177">
                  <c:v>0.14399999999999999</c:v>
                </c:pt>
                <c:pt idx="1178">
                  <c:v>0.152</c:v>
                </c:pt>
                <c:pt idx="1179">
                  <c:v>0.152</c:v>
                </c:pt>
                <c:pt idx="1180">
                  <c:v>0.14399999999999999</c:v>
                </c:pt>
                <c:pt idx="1181">
                  <c:v>0.152</c:v>
                </c:pt>
                <c:pt idx="1182">
                  <c:v>0.14399999999999999</c:v>
                </c:pt>
                <c:pt idx="1183">
                  <c:v>0.14399999999999999</c:v>
                </c:pt>
                <c:pt idx="1184">
                  <c:v>0.14399999999999999</c:v>
                </c:pt>
                <c:pt idx="1185">
                  <c:v>0.14399999999999999</c:v>
                </c:pt>
                <c:pt idx="1186">
                  <c:v>0.14399999999999999</c:v>
                </c:pt>
                <c:pt idx="1187">
                  <c:v>0.152</c:v>
                </c:pt>
                <c:pt idx="1188">
                  <c:v>0.152</c:v>
                </c:pt>
                <c:pt idx="1189">
                  <c:v>0.16</c:v>
                </c:pt>
                <c:pt idx="1190">
                  <c:v>0.152</c:v>
                </c:pt>
                <c:pt idx="1191">
                  <c:v>0.152</c:v>
                </c:pt>
                <c:pt idx="1192">
                  <c:v>0.16</c:v>
                </c:pt>
                <c:pt idx="1193">
                  <c:v>0.16</c:v>
                </c:pt>
                <c:pt idx="1194">
                  <c:v>0.152</c:v>
                </c:pt>
                <c:pt idx="1195">
                  <c:v>0.16</c:v>
                </c:pt>
                <c:pt idx="1196">
                  <c:v>0.16</c:v>
                </c:pt>
                <c:pt idx="1197">
                  <c:v>0.152</c:v>
                </c:pt>
                <c:pt idx="1198">
                  <c:v>0.16</c:v>
                </c:pt>
                <c:pt idx="1199">
                  <c:v>0.152</c:v>
                </c:pt>
                <c:pt idx="1200">
                  <c:v>0.152</c:v>
                </c:pt>
                <c:pt idx="1201">
                  <c:v>0.152</c:v>
                </c:pt>
                <c:pt idx="1202">
                  <c:v>0.152</c:v>
                </c:pt>
                <c:pt idx="1203">
                  <c:v>0.152</c:v>
                </c:pt>
                <c:pt idx="1204">
                  <c:v>0.16</c:v>
                </c:pt>
                <c:pt idx="1205">
                  <c:v>0.152</c:v>
                </c:pt>
                <c:pt idx="1206">
                  <c:v>0.16</c:v>
                </c:pt>
                <c:pt idx="1207">
                  <c:v>0.16</c:v>
                </c:pt>
                <c:pt idx="1208">
                  <c:v>0.152</c:v>
                </c:pt>
                <c:pt idx="1209">
                  <c:v>0.152</c:v>
                </c:pt>
                <c:pt idx="1210">
                  <c:v>0.152</c:v>
                </c:pt>
                <c:pt idx="1211">
                  <c:v>0.152</c:v>
                </c:pt>
                <c:pt idx="1212">
                  <c:v>0.16</c:v>
                </c:pt>
                <c:pt idx="1213">
                  <c:v>0.16</c:v>
                </c:pt>
                <c:pt idx="1214">
                  <c:v>0.152</c:v>
                </c:pt>
                <c:pt idx="1215">
                  <c:v>0.16</c:v>
                </c:pt>
                <c:pt idx="1216">
                  <c:v>0.16</c:v>
                </c:pt>
                <c:pt idx="1217">
                  <c:v>0.16</c:v>
                </c:pt>
                <c:pt idx="1218">
                  <c:v>0.16</c:v>
                </c:pt>
                <c:pt idx="1219">
                  <c:v>0.16</c:v>
                </c:pt>
                <c:pt idx="1220">
                  <c:v>0.16</c:v>
                </c:pt>
                <c:pt idx="1221">
                  <c:v>0.16</c:v>
                </c:pt>
                <c:pt idx="1222">
                  <c:v>0.16</c:v>
                </c:pt>
                <c:pt idx="1223">
                  <c:v>0.16</c:v>
                </c:pt>
                <c:pt idx="1224">
                  <c:v>0.16</c:v>
                </c:pt>
                <c:pt idx="1225">
                  <c:v>0.16</c:v>
                </c:pt>
                <c:pt idx="1226">
                  <c:v>0.16</c:v>
                </c:pt>
                <c:pt idx="1227">
                  <c:v>0.16</c:v>
                </c:pt>
                <c:pt idx="1228">
                  <c:v>0.16</c:v>
                </c:pt>
                <c:pt idx="1229">
                  <c:v>0.16</c:v>
                </c:pt>
                <c:pt idx="1230">
                  <c:v>0.16</c:v>
                </c:pt>
                <c:pt idx="1231">
                  <c:v>0.16</c:v>
                </c:pt>
                <c:pt idx="1232">
                  <c:v>0.16</c:v>
                </c:pt>
                <c:pt idx="1233">
                  <c:v>0.16</c:v>
                </c:pt>
                <c:pt idx="1234">
                  <c:v>0.16</c:v>
                </c:pt>
                <c:pt idx="1235">
                  <c:v>0.16</c:v>
                </c:pt>
                <c:pt idx="1236">
                  <c:v>0.16</c:v>
                </c:pt>
                <c:pt idx="1237">
                  <c:v>0.16800000000000001</c:v>
                </c:pt>
                <c:pt idx="1238">
                  <c:v>0.16</c:v>
                </c:pt>
                <c:pt idx="1239">
                  <c:v>0.16800000000000001</c:v>
                </c:pt>
                <c:pt idx="1240">
                  <c:v>0.16800000000000001</c:v>
                </c:pt>
                <c:pt idx="1241">
                  <c:v>0.152</c:v>
                </c:pt>
                <c:pt idx="1242">
                  <c:v>0.16800000000000001</c:v>
                </c:pt>
                <c:pt idx="1243">
                  <c:v>0.16</c:v>
                </c:pt>
                <c:pt idx="1244">
                  <c:v>0.16800000000000001</c:v>
                </c:pt>
                <c:pt idx="1245">
                  <c:v>0.16</c:v>
                </c:pt>
                <c:pt idx="1246">
                  <c:v>0.16800000000000001</c:v>
                </c:pt>
                <c:pt idx="1247">
                  <c:v>0.16800000000000001</c:v>
                </c:pt>
                <c:pt idx="1248">
                  <c:v>0.16800000000000001</c:v>
                </c:pt>
                <c:pt idx="1249">
                  <c:v>0.16</c:v>
                </c:pt>
                <c:pt idx="1250">
                  <c:v>0.17599999999999999</c:v>
                </c:pt>
                <c:pt idx="1251">
                  <c:v>0.16800000000000001</c:v>
                </c:pt>
                <c:pt idx="1252">
                  <c:v>0.16800000000000001</c:v>
                </c:pt>
                <c:pt idx="1253">
                  <c:v>0.16800000000000001</c:v>
                </c:pt>
                <c:pt idx="1254">
                  <c:v>0.16800000000000001</c:v>
                </c:pt>
                <c:pt idx="1255">
                  <c:v>0.16800000000000001</c:v>
                </c:pt>
                <c:pt idx="1256">
                  <c:v>0.184</c:v>
                </c:pt>
                <c:pt idx="1257">
                  <c:v>0.17599999999999999</c:v>
                </c:pt>
                <c:pt idx="1258">
                  <c:v>0.17599999999999999</c:v>
                </c:pt>
                <c:pt idx="1259">
                  <c:v>0.16800000000000001</c:v>
                </c:pt>
                <c:pt idx="1260">
                  <c:v>0.16800000000000001</c:v>
                </c:pt>
                <c:pt idx="1261">
                  <c:v>0.17599999999999999</c:v>
                </c:pt>
                <c:pt idx="1262">
                  <c:v>0.17599999999999999</c:v>
                </c:pt>
                <c:pt idx="1263">
                  <c:v>0.16800000000000001</c:v>
                </c:pt>
                <c:pt idx="1264">
                  <c:v>0.17599999999999999</c:v>
                </c:pt>
                <c:pt idx="1265">
                  <c:v>0.17599999999999999</c:v>
                </c:pt>
                <c:pt idx="1266">
                  <c:v>0.17599999999999999</c:v>
                </c:pt>
                <c:pt idx="1267">
                  <c:v>0.17599999999999999</c:v>
                </c:pt>
                <c:pt idx="1268">
                  <c:v>0.16800000000000001</c:v>
                </c:pt>
                <c:pt idx="1269">
                  <c:v>0.17599999999999999</c:v>
                </c:pt>
                <c:pt idx="1270">
                  <c:v>0.17599999999999999</c:v>
                </c:pt>
                <c:pt idx="1271">
                  <c:v>0.17599999999999999</c:v>
                </c:pt>
                <c:pt idx="1272">
                  <c:v>0.17599999999999999</c:v>
                </c:pt>
                <c:pt idx="1273">
                  <c:v>0.17599999999999999</c:v>
                </c:pt>
                <c:pt idx="1274">
                  <c:v>0.17599999999999999</c:v>
                </c:pt>
                <c:pt idx="1275">
                  <c:v>0.17599999999999999</c:v>
                </c:pt>
                <c:pt idx="1276">
                  <c:v>0.16800000000000001</c:v>
                </c:pt>
                <c:pt idx="1277">
                  <c:v>0.16800000000000001</c:v>
                </c:pt>
                <c:pt idx="1278">
                  <c:v>0.16800000000000001</c:v>
                </c:pt>
                <c:pt idx="1279">
                  <c:v>0.184</c:v>
                </c:pt>
                <c:pt idx="1280">
                  <c:v>0.16800000000000001</c:v>
                </c:pt>
                <c:pt idx="1281">
                  <c:v>0.17599999999999999</c:v>
                </c:pt>
                <c:pt idx="1282">
                  <c:v>0.17599999999999999</c:v>
                </c:pt>
                <c:pt idx="1283">
                  <c:v>0.16800000000000001</c:v>
                </c:pt>
                <c:pt idx="1284">
                  <c:v>0.17599999999999999</c:v>
                </c:pt>
                <c:pt idx="1285">
                  <c:v>0.16800000000000001</c:v>
                </c:pt>
                <c:pt idx="1286">
                  <c:v>0.16800000000000001</c:v>
                </c:pt>
                <c:pt idx="1287">
                  <c:v>0.184</c:v>
                </c:pt>
                <c:pt idx="1288">
                  <c:v>0.16800000000000001</c:v>
                </c:pt>
                <c:pt idx="1289">
                  <c:v>0.16800000000000001</c:v>
                </c:pt>
                <c:pt idx="1290">
                  <c:v>0.184</c:v>
                </c:pt>
                <c:pt idx="1291">
                  <c:v>0.16800000000000001</c:v>
                </c:pt>
                <c:pt idx="1292">
                  <c:v>0.17599999999999999</c:v>
                </c:pt>
                <c:pt idx="1293">
                  <c:v>0.17599999999999999</c:v>
                </c:pt>
                <c:pt idx="1294">
                  <c:v>0.16800000000000001</c:v>
                </c:pt>
                <c:pt idx="1295">
                  <c:v>0.17599999999999999</c:v>
                </c:pt>
                <c:pt idx="1296">
                  <c:v>0.16</c:v>
                </c:pt>
                <c:pt idx="1297">
                  <c:v>0.17599999999999999</c:v>
                </c:pt>
                <c:pt idx="1298">
                  <c:v>0.16</c:v>
                </c:pt>
                <c:pt idx="1299">
                  <c:v>0.17599999999999999</c:v>
                </c:pt>
                <c:pt idx="1300">
                  <c:v>0.16800000000000001</c:v>
                </c:pt>
                <c:pt idx="1301">
                  <c:v>0.16800000000000001</c:v>
                </c:pt>
                <c:pt idx="1302">
                  <c:v>0.17599999999999999</c:v>
                </c:pt>
                <c:pt idx="1303">
                  <c:v>0.17599999999999999</c:v>
                </c:pt>
                <c:pt idx="1304">
                  <c:v>0.16800000000000001</c:v>
                </c:pt>
                <c:pt idx="1305">
                  <c:v>0.17599999999999999</c:v>
                </c:pt>
                <c:pt idx="1306">
                  <c:v>0.17599999999999999</c:v>
                </c:pt>
                <c:pt idx="1307">
                  <c:v>0.16800000000000001</c:v>
                </c:pt>
                <c:pt idx="1308">
                  <c:v>0.16800000000000001</c:v>
                </c:pt>
                <c:pt idx="1309">
                  <c:v>0.16800000000000001</c:v>
                </c:pt>
                <c:pt idx="1310">
                  <c:v>0.17599999999999999</c:v>
                </c:pt>
                <c:pt idx="1311">
                  <c:v>0.16800000000000001</c:v>
                </c:pt>
                <c:pt idx="1312">
                  <c:v>0.17599999999999999</c:v>
                </c:pt>
                <c:pt idx="1313">
                  <c:v>0.17599999999999999</c:v>
                </c:pt>
                <c:pt idx="1314">
                  <c:v>0.17599999999999999</c:v>
                </c:pt>
                <c:pt idx="1315">
                  <c:v>0.184</c:v>
                </c:pt>
                <c:pt idx="1316">
                  <c:v>0.17599999999999999</c:v>
                </c:pt>
                <c:pt idx="1317">
                  <c:v>0.184</c:v>
                </c:pt>
                <c:pt idx="1318">
                  <c:v>0.17599999999999999</c:v>
                </c:pt>
                <c:pt idx="1319">
                  <c:v>0.16800000000000001</c:v>
                </c:pt>
                <c:pt idx="1320">
                  <c:v>0.16800000000000001</c:v>
                </c:pt>
                <c:pt idx="1321">
                  <c:v>0.17599999999999999</c:v>
                </c:pt>
                <c:pt idx="1322">
                  <c:v>0.184</c:v>
                </c:pt>
                <c:pt idx="1323">
                  <c:v>0.17599999999999999</c:v>
                </c:pt>
                <c:pt idx="1324">
                  <c:v>0.17599999999999999</c:v>
                </c:pt>
                <c:pt idx="1325">
                  <c:v>0.17599999999999999</c:v>
                </c:pt>
                <c:pt idx="1326">
                  <c:v>0.16800000000000001</c:v>
                </c:pt>
                <c:pt idx="1327">
                  <c:v>0.17599999999999999</c:v>
                </c:pt>
                <c:pt idx="1328">
                  <c:v>0.16</c:v>
                </c:pt>
                <c:pt idx="1329">
                  <c:v>0.17599999999999999</c:v>
                </c:pt>
                <c:pt idx="1330">
                  <c:v>0.16800000000000001</c:v>
                </c:pt>
                <c:pt idx="1331">
                  <c:v>0.16800000000000001</c:v>
                </c:pt>
                <c:pt idx="1332">
                  <c:v>0.16800000000000001</c:v>
                </c:pt>
                <c:pt idx="1333">
                  <c:v>0.16800000000000001</c:v>
                </c:pt>
                <c:pt idx="1334">
                  <c:v>0.16800000000000001</c:v>
                </c:pt>
                <c:pt idx="1335">
                  <c:v>0.17599999999999999</c:v>
                </c:pt>
                <c:pt idx="1336">
                  <c:v>0.16800000000000001</c:v>
                </c:pt>
                <c:pt idx="1337">
                  <c:v>0.16800000000000001</c:v>
                </c:pt>
                <c:pt idx="1338">
                  <c:v>0.17599999999999999</c:v>
                </c:pt>
                <c:pt idx="1339">
                  <c:v>0.16</c:v>
                </c:pt>
                <c:pt idx="1340">
                  <c:v>0.16800000000000001</c:v>
                </c:pt>
                <c:pt idx="1341">
                  <c:v>0.16800000000000001</c:v>
                </c:pt>
                <c:pt idx="1342">
                  <c:v>0.16</c:v>
                </c:pt>
                <c:pt idx="1343">
                  <c:v>0.16800000000000001</c:v>
                </c:pt>
                <c:pt idx="1344">
                  <c:v>0.17599999999999999</c:v>
                </c:pt>
                <c:pt idx="1345">
                  <c:v>0.16800000000000001</c:v>
                </c:pt>
                <c:pt idx="1346">
                  <c:v>0.16</c:v>
                </c:pt>
                <c:pt idx="1347">
                  <c:v>0.16</c:v>
                </c:pt>
                <c:pt idx="1348">
                  <c:v>0.17599999999999999</c:v>
                </c:pt>
                <c:pt idx="1349">
                  <c:v>0.17599999999999999</c:v>
                </c:pt>
                <c:pt idx="1350">
                  <c:v>0.16800000000000001</c:v>
                </c:pt>
                <c:pt idx="1351">
                  <c:v>0.16800000000000001</c:v>
                </c:pt>
                <c:pt idx="1352">
                  <c:v>0.16800000000000001</c:v>
                </c:pt>
                <c:pt idx="1353">
                  <c:v>0.16800000000000001</c:v>
                </c:pt>
                <c:pt idx="1354">
                  <c:v>0.16</c:v>
                </c:pt>
                <c:pt idx="1355">
                  <c:v>0.16800000000000001</c:v>
                </c:pt>
                <c:pt idx="1356">
                  <c:v>0.16800000000000001</c:v>
                </c:pt>
                <c:pt idx="1357">
                  <c:v>0.17599999999999999</c:v>
                </c:pt>
                <c:pt idx="1358">
                  <c:v>0.16</c:v>
                </c:pt>
                <c:pt idx="1359">
                  <c:v>0.16</c:v>
                </c:pt>
                <c:pt idx="1360">
                  <c:v>0.17599999999999999</c:v>
                </c:pt>
                <c:pt idx="1361">
                  <c:v>0.16800000000000001</c:v>
                </c:pt>
                <c:pt idx="1362">
                  <c:v>0.17599999999999999</c:v>
                </c:pt>
                <c:pt idx="1363">
                  <c:v>0.16800000000000001</c:v>
                </c:pt>
                <c:pt idx="1364">
                  <c:v>0.16800000000000001</c:v>
                </c:pt>
                <c:pt idx="1365">
                  <c:v>0.16800000000000001</c:v>
                </c:pt>
                <c:pt idx="1366">
                  <c:v>0.16800000000000001</c:v>
                </c:pt>
                <c:pt idx="1367">
                  <c:v>0.16800000000000001</c:v>
                </c:pt>
                <c:pt idx="1368">
                  <c:v>0.17599999999999999</c:v>
                </c:pt>
                <c:pt idx="1369">
                  <c:v>0.16800000000000001</c:v>
                </c:pt>
                <c:pt idx="1370">
                  <c:v>0.16</c:v>
                </c:pt>
                <c:pt idx="1371">
                  <c:v>0.17599999999999999</c:v>
                </c:pt>
                <c:pt idx="1372">
                  <c:v>0.16800000000000001</c:v>
                </c:pt>
                <c:pt idx="1373">
                  <c:v>0.16800000000000001</c:v>
                </c:pt>
                <c:pt idx="1374">
                  <c:v>0.16800000000000001</c:v>
                </c:pt>
                <c:pt idx="1375">
                  <c:v>0.16800000000000001</c:v>
                </c:pt>
                <c:pt idx="1376">
                  <c:v>0.17599999999999999</c:v>
                </c:pt>
                <c:pt idx="1377">
                  <c:v>0.17599999999999999</c:v>
                </c:pt>
                <c:pt idx="1378">
                  <c:v>0.17599999999999999</c:v>
                </c:pt>
                <c:pt idx="1379">
                  <c:v>0.17599999999999999</c:v>
                </c:pt>
                <c:pt idx="1380">
                  <c:v>0.17599999999999999</c:v>
                </c:pt>
                <c:pt idx="1381">
                  <c:v>0.184</c:v>
                </c:pt>
                <c:pt idx="1382">
                  <c:v>0.17599999999999999</c:v>
                </c:pt>
                <c:pt idx="1383">
                  <c:v>0.16800000000000001</c:v>
                </c:pt>
                <c:pt idx="1384">
                  <c:v>0.17599999999999999</c:v>
                </c:pt>
                <c:pt idx="1385">
                  <c:v>0.16800000000000001</c:v>
                </c:pt>
                <c:pt idx="1386">
                  <c:v>0.184</c:v>
                </c:pt>
                <c:pt idx="1387">
                  <c:v>0.16800000000000001</c:v>
                </c:pt>
                <c:pt idx="1388">
                  <c:v>0.16800000000000001</c:v>
                </c:pt>
                <c:pt idx="1389">
                  <c:v>0.184</c:v>
                </c:pt>
                <c:pt idx="1390">
                  <c:v>0.17599999999999999</c:v>
                </c:pt>
                <c:pt idx="1391">
                  <c:v>0.17599999999999999</c:v>
                </c:pt>
                <c:pt idx="1392">
                  <c:v>0.17599999999999999</c:v>
                </c:pt>
                <c:pt idx="1393">
                  <c:v>0.17599999999999999</c:v>
                </c:pt>
                <c:pt idx="1394">
                  <c:v>0.17599999999999999</c:v>
                </c:pt>
                <c:pt idx="1395">
                  <c:v>0.17599999999999999</c:v>
                </c:pt>
                <c:pt idx="1396">
                  <c:v>0.17599999999999999</c:v>
                </c:pt>
                <c:pt idx="1397">
                  <c:v>0.16800000000000001</c:v>
                </c:pt>
                <c:pt idx="1398">
                  <c:v>0.17599999999999999</c:v>
                </c:pt>
                <c:pt idx="1399">
                  <c:v>0.17599999999999999</c:v>
                </c:pt>
                <c:pt idx="1400">
                  <c:v>0.17599999999999999</c:v>
                </c:pt>
                <c:pt idx="1401">
                  <c:v>0.17599999999999999</c:v>
                </c:pt>
                <c:pt idx="1402">
                  <c:v>0.184</c:v>
                </c:pt>
                <c:pt idx="1403">
                  <c:v>0.17599999999999999</c:v>
                </c:pt>
                <c:pt idx="1404">
                  <c:v>0.17599999999999999</c:v>
                </c:pt>
                <c:pt idx="1405">
                  <c:v>0.16800000000000001</c:v>
                </c:pt>
                <c:pt idx="1406">
                  <c:v>0.184</c:v>
                </c:pt>
                <c:pt idx="1407">
                  <c:v>0.184</c:v>
                </c:pt>
                <c:pt idx="1408">
                  <c:v>0.184</c:v>
                </c:pt>
                <c:pt idx="1409">
                  <c:v>0.17599999999999999</c:v>
                </c:pt>
                <c:pt idx="1410">
                  <c:v>0.17599999999999999</c:v>
                </c:pt>
                <c:pt idx="1411">
                  <c:v>0.17599999999999999</c:v>
                </c:pt>
                <c:pt idx="1412">
                  <c:v>0.184</c:v>
                </c:pt>
                <c:pt idx="1413">
                  <c:v>0.17599999999999999</c:v>
                </c:pt>
                <c:pt idx="1414">
                  <c:v>0.184</c:v>
                </c:pt>
                <c:pt idx="1415">
                  <c:v>0.17599999999999999</c:v>
                </c:pt>
                <c:pt idx="1416">
                  <c:v>0.184</c:v>
                </c:pt>
                <c:pt idx="1417">
                  <c:v>0.184</c:v>
                </c:pt>
                <c:pt idx="1418">
                  <c:v>0.184</c:v>
                </c:pt>
                <c:pt idx="1419">
                  <c:v>0.184</c:v>
                </c:pt>
                <c:pt idx="1420">
                  <c:v>0.17599999999999999</c:v>
                </c:pt>
                <c:pt idx="1421">
                  <c:v>0.184</c:v>
                </c:pt>
                <c:pt idx="1422">
                  <c:v>0.184</c:v>
                </c:pt>
                <c:pt idx="1423">
                  <c:v>0.184</c:v>
                </c:pt>
                <c:pt idx="1424">
                  <c:v>0.184</c:v>
                </c:pt>
                <c:pt idx="1425">
                  <c:v>0.184</c:v>
                </c:pt>
                <c:pt idx="1426">
                  <c:v>0.184</c:v>
                </c:pt>
                <c:pt idx="1427">
                  <c:v>0.184</c:v>
                </c:pt>
                <c:pt idx="1428">
                  <c:v>0.184</c:v>
                </c:pt>
                <c:pt idx="1429">
                  <c:v>0.184</c:v>
                </c:pt>
                <c:pt idx="1430">
                  <c:v>0.184</c:v>
                </c:pt>
                <c:pt idx="1431">
                  <c:v>0.184</c:v>
                </c:pt>
                <c:pt idx="1432">
                  <c:v>0.184</c:v>
                </c:pt>
                <c:pt idx="1433">
                  <c:v>0.17599999999999999</c:v>
                </c:pt>
                <c:pt idx="1434">
                  <c:v>0.184</c:v>
                </c:pt>
                <c:pt idx="1435">
                  <c:v>0.184</c:v>
                </c:pt>
                <c:pt idx="1436">
                  <c:v>0.184</c:v>
                </c:pt>
                <c:pt idx="1437">
                  <c:v>0.184</c:v>
                </c:pt>
                <c:pt idx="1438">
                  <c:v>0.192</c:v>
                </c:pt>
                <c:pt idx="1439">
                  <c:v>0.192</c:v>
                </c:pt>
                <c:pt idx="1440">
                  <c:v>0.184</c:v>
                </c:pt>
                <c:pt idx="1441">
                  <c:v>0.184</c:v>
                </c:pt>
                <c:pt idx="1442">
                  <c:v>0.184</c:v>
                </c:pt>
                <c:pt idx="1443">
                  <c:v>0.192</c:v>
                </c:pt>
                <c:pt idx="1444">
                  <c:v>0.192</c:v>
                </c:pt>
                <c:pt idx="1445">
                  <c:v>0.2</c:v>
                </c:pt>
                <c:pt idx="1446">
                  <c:v>0.192</c:v>
                </c:pt>
                <c:pt idx="1447">
                  <c:v>0.2</c:v>
                </c:pt>
                <c:pt idx="1448">
                  <c:v>0.2</c:v>
                </c:pt>
                <c:pt idx="1449">
                  <c:v>0.192</c:v>
                </c:pt>
                <c:pt idx="1450">
                  <c:v>0.2</c:v>
                </c:pt>
                <c:pt idx="1451">
                  <c:v>0.192</c:v>
                </c:pt>
                <c:pt idx="1452">
                  <c:v>0.192</c:v>
                </c:pt>
                <c:pt idx="1453">
                  <c:v>0.192</c:v>
                </c:pt>
                <c:pt idx="1454">
                  <c:v>0.192</c:v>
                </c:pt>
                <c:pt idx="1455">
                  <c:v>0.192</c:v>
                </c:pt>
                <c:pt idx="1456">
                  <c:v>0.192</c:v>
                </c:pt>
                <c:pt idx="1457">
                  <c:v>0.192</c:v>
                </c:pt>
                <c:pt idx="1458">
                  <c:v>0.192</c:v>
                </c:pt>
                <c:pt idx="1459">
                  <c:v>0.192</c:v>
                </c:pt>
                <c:pt idx="1460">
                  <c:v>0.192</c:v>
                </c:pt>
                <c:pt idx="1461">
                  <c:v>0.184</c:v>
                </c:pt>
                <c:pt idx="1462">
                  <c:v>0.192</c:v>
                </c:pt>
                <c:pt idx="1463">
                  <c:v>0.192</c:v>
                </c:pt>
                <c:pt idx="1464">
                  <c:v>0.192</c:v>
                </c:pt>
                <c:pt idx="1465">
                  <c:v>0.192</c:v>
                </c:pt>
                <c:pt idx="1466">
                  <c:v>0.192</c:v>
                </c:pt>
                <c:pt idx="1467">
                  <c:v>0.192</c:v>
                </c:pt>
                <c:pt idx="1468">
                  <c:v>0.184</c:v>
                </c:pt>
                <c:pt idx="1469">
                  <c:v>0.192</c:v>
                </c:pt>
                <c:pt idx="1470">
                  <c:v>0.2</c:v>
                </c:pt>
                <c:pt idx="1471">
                  <c:v>0.192</c:v>
                </c:pt>
                <c:pt idx="1472">
                  <c:v>0.192</c:v>
                </c:pt>
                <c:pt idx="1473">
                  <c:v>0.184</c:v>
                </c:pt>
                <c:pt idx="1474">
                  <c:v>0.192</c:v>
                </c:pt>
                <c:pt idx="1475">
                  <c:v>0.192</c:v>
                </c:pt>
                <c:pt idx="1476">
                  <c:v>0.192</c:v>
                </c:pt>
                <c:pt idx="1477">
                  <c:v>0.184</c:v>
                </c:pt>
                <c:pt idx="1478">
                  <c:v>0.192</c:v>
                </c:pt>
                <c:pt idx="1479">
                  <c:v>0.192</c:v>
                </c:pt>
                <c:pt idx="1480">
                  <c:v>0.184</c:v>
                </c:pt>
                <c:pt idx="1481">
                  <c:v>0.192</c:v>
                </c:pt>
                <c:pt idx="1482">
                  <c:v>0.192</c:v>
                </c:pt>
                <c:pt idx="1483">
                  <c:v>0.184</c:v>
                </c:pt>
                <c:pt idx="1484">
                  <c:v>0.192</c:v>
                </c:pt>
                <c:pt idx="1485">
                  <c:v>0.192</c:v>
                </c:pt>
                <c:pt idx="1486">
                  <c:v>0.192</c:v>
                </c:pt>
                <c:pt idx="1487">
                  <c:v>0.192</c:v>
                </c:pt>
                <c:pt idx="1488">
                  <c:v>0.2</c:v>
                </c:pt>
                <c:pt idx="1489">
                  <c:v>0.192</c:v>
                </c:pt>
                <c:pt idx="1490">
                  <c:v>0.184</c:v>
                </c:pt>
                <c:pt idx="1491">
                  <c:v>0.184</c:v>
                </c:pt>
                <c:pt idx="1492">
                  <c:v>0.192</c:v>
                </c:pt>
                <c:pt idx="1493">
                  <c:v>0.192</c:v>
                </c:pt>
                <c:pt idx="1494">
                  <c:v>0.192</c:v>
                </c:pt>
                <c:pt idx="1495">
                  <c:v>0.192</c:v>
                </c:pt>
                <c:pt idx="1496">
                  <c:v>0.192</c:v>
                </c:pt>
                <c:pt idx="1497">
                  <c:v>0.192</c:v>
                </c:pt>
                <c:pt idx="1498">
                  <c:v>0.192</c:v>
                </c:pt>
                <c:pt idx="1499">
                  <c:v>0.184</c:v>
                </c:pt>
                <c:pt idx="1500">
                  <c:v>0.192</c:v>
                </c:pt>
                <c:pt idx="1501">
                  <c:v>0.184</c:v>
                </c:pt>
                <c:pt idx="1502">
                  <c:v>0.184</c:v>
                </c:pt>
                <c:pt idx="1503">
                  <c:v>0.192</c:v>
                </c:pt>
                <c:pt idx="1504">
                  <c:v>0.192</c:v>
                </c:pt>
                <c:pt idx="1505">
                  <c:v>0.2</c:v>
                </c:pt>
                <c:pt idx="1506">
                  <c:v>0.2</c:v>
                </c:pt>
                <c:pt idx="1507">
                  <c:v>0.2</c:v>
                </c:pt>
                <c:pt idx="1508">
                  <c:v>0.192</c:v>
                </c:pt>
                <c:pt idx="1509">
                  <c:v>0.192</c:v>
                </c:pt>
                <c:pt idx="1510">
                  <c:v>0.192</c:v>
                </c:pt>
                <c:pt idx="1511">
                  <c:v>0.192</c:v>
                </c:pt>
                <c:pt idx="1512">
                  <c:v>0.2</c:v>
                </c:pt>
                <c:pt idx="1513">
                  <c:v>0.184</c:v>
                </c:pt>
                <c:pt idx="1514">
                  <c:v>0.192</c:v>
                </c:pt>
                <c:pt idx="1515">
                  <c:v>0.192</c:v>
                </c:pt>
                <c:pt idx="1516">
                  <c:v>0.184</c:v>
                </c:pt>
                <c:pt idx="1517">
                  <c:v>0.184</c:v>
                </c:pt>
                <c:pt idx="1518">
                  <c:v>0.184</c:v>
                </c:pt>
                <c:pt idx="1519">
                  <c:v>0.184</c:v>
                </c:pt>
                <c:pt idx="1520">
                  <c:v>0.192</c:v>
                </c:pt>
                <c:pt idx="1521">
                  <c:v>0.184</c:v>
                </c:pt>
                <c:pt idx="1522">
                  <c:v>0.184</c:v>
                </c:pt>
                <c:pt idx="1523">
                  <c:v>0.184</c:v>
                </c:pt>
                <c:pt idx="1524">
                  <c:v>0.192</c:v>
                </c:pt>
                <c:pt idx="1525">
                  <c:v>0.184</c:v>
                </c:pt>
                <c:pt idx="1526">
                  <c:v>0.184</c:v>
                </c:pt>
                <c:pt idx="1527">
                  <c:v>0.192</c:v>
                </c:pt>
                <c:pt idx="1528">
                  <c:v>0.184</c:v>
                </c:pt>
                <c:pt idx="1529">
                  <c:v>0.192</c:v>
                </c:pt>
                <c:pt idx="1530">
                  <c:v>0.184</c:v>
                </c:pt>
                <c:pt idx="1531">
                  <c:v>0.192</c:v>
                </c:pt>
                <c:pt idx="1532">
                  <c:v>0.184</c:v>
                </c:pt>
                <c:pt idx="1533">
                  <c:v>0.184</c:v>
                </c:pt>
                <c:pt idx="1534">
                  <c:v>0.184</c:v>
                </c:pt>
                <c:pt idx="1535">
                  <c:v>0.192</c:v>
                </c:pt>
                <c:pt idx="1536">
                  <c:v>0.184</c:v>
                </c:pt>
                <c:pt idx="1537">
                  <c:v>0.184</c:v>
                </c:pt>
                <c:pt idx="1538">
                  <c:v>0.184</c:v>
                </c:pt>
                <c:pt idx="1539">
                  <c:v>0.192</c:v>
                </c:pt>
                <c:pt idx="1540">
                  <c:v>0.192</c:v>
                </c:pt>
                <c:pt idx="1541">
                  <c:v>0.192</c:v>
                </c:pt>
                <c:pt idx="1542">
                  <c:v>0.184</c:v>
                </c:pt>
                <c:pt idx="1543">
                  <c:v>0.184</c:v>
                </c:pt>
                <c:pt idx="1544">
                  <c:v>0.184</c:v>
                </c:pt>
                <c:pt idx="1545">
                  <c:v>0.192</c:v>
                </c:pt>
                <c:pt idx="1546">
                  <c:v>0.184</c:v>
                </c:pt>
                <c:pt idx="1547">
                  <c:v>0.192</c:v>
                </c:pt>
                <c:pt idx="1548">
                  <c:v>0.192</c:v>
                </c:pt>
                <c:pt idx="1549">
                  <c:v>0.192</c:v>
                </c:pt>
                <c:pt idx="1550">
                  <c:v>0.184</c:v>
                </c:pt>
                <c:pt idx="1551">
                  <c:v>0.192</c:v>
                </c:pt>
                <c:pt idx="1552">
                  <c:v>0.184</c:v>
                </c:pt>
                <c:pt idx="1553">
                  <c:v>0.184</c:v>
                </c:pt>
                <c:pt idx="1554">
                  <c:v>0.192</c:v>
                </c:pt>
                <c:pt idx="1555">
                  <c:v>0.184</c:v>
                </c:pt>
                <c:pt idx="1556">
                  <c:v>0.184</c:v>
                </c:pt>
                <c:pt idx="1557">
                  <c:v>0.184</c:v>
                </c:pt>
                <c:pt idx="1558">
                  <c:v>0.192</c:v>
                </c:pt>
                <c:pt idx="1559">
                  <c:v>0.184</c:v>
                </c:pt>
                <c:pt idx="1560">
                  <c:v>0.192</c:v>
                </c:pt>
                <c:pt idx="1561">
                  <c:v>0.184</c:v>
                </c:pt>
                <c:pt idx="1562">
                  <c:v>0.192</c:v>
                </c:pt>
                <c:pt idx="1563">
                  <c:v>0.192</c:v>
                </c:pt>
                <c:pt idx="1564">
                  <c:v>0.192</c:v>
                </c:pt>
                <c:pt idx="1565">
                  <c:v>0.184</c:v>
                </c:pt>
                <c:pt idx="1566">
                  <c:v>0.192</c:v>
                </c:pt>
                <c:pt idx="1567">
                  <c:v>0.192</c:v>
                </c:pt>
                <c:pt idx="1568">
                  <c:v>0.2</c:v>
                </c:pt>
                <c:pt idx="1569">
                  <c:v>0.192</c:v>
                </c:pt>
                <c:pt idx="1570">
                  <c:v>0.2</c:v>
                </c:pt>
                <c:pt idx="1571">
                  <c:v>0.2</c:v>
                </c:pt>
                <c:pt idx="1572">
                  <c:v>0.2</c:v>
                </c:pt>
                <c:pt idx="1573">
                  <c:v>0.192</c:v>
                </c:pt>
                <c:pt idx="1574">
                  <c:v>0.192</c:v>
                </c:pt>
                <c:pt idx="1575">
                  <c:v>0.2</c:v>
                </c:pt>
                <c:pt idx="1576">
                  <c:v>0.2</c:v>
                </c:pt>
                <c:pt idx="1577">
                  <c:v>0.2</c:v>
                </c:pt>
                <c:pt idx="1578">
                  <c:v>0.192</c:v>
                </c:pt>
                <c:pt idx="1579">
                  <c:v>0.192</c:v>
                </c:pt>
                <c:pt idx="1580">
                  <c:v>0.192</c:v>
                </c:pt>
                <c:pt idx="1581">
                  <c:v>0.192</c:v>
                </c:pt>
                <c:pt idx="1582">
                  <c:v>0.192</c:v>
                </c:pt>
                <c:pt idx="1583">
                  <c:v>0.192</c:v>
                </c:pt>
                <c:pt idx="1584">
                  <c:v>0.2</c:v>
                </c:pt>
                <c:pt idx="1585">
                  <c:v>0.192</c:v>
                </c:pt>
                <c:pt idx="1586">
                  <c:v>0.2</c:v>
                </c:pt>
                <c:pt idx="1587">
                  <c:v>0.192</c:v>
                </c:pt>
                <c:pt idx="1588">
                  <c:v>0.2</c:v>
                </c:pt>
                <c:pt idx="1589">
                  <c:v>0.2</c:v>
                </c:pt>
                <c:pt idx="1590">
                  <c:v>0.192</c:v>
                </c:pt>
                <c:pt idx="1591">
                  <c:v>0.192</c:v>
                </c:pt>
                <c:pt idx="1592">
                  <c:v>0.2</c:v>
                </c:pt>
                <c:pt idx="1593">
                  <c:v>0.2</c:v>
                </c:pt>
                <c:pt idx="1594">
                  <c:v>0.192</c:v>
                </c:pt>
                <c:pt idx="1595">
                  <c:v>0.192</c:v>
                </c:pt>
                <c:pt idx="1596">
                  <c:v>0.192</c:v>
                </c:pt>
                <c:pt idx="1597">
                  <c:v>0.2</c:v>
                </c:pt>
                <c:pt idx="1598">
                  <c:v>0.2</c:v>
                </c:pt>
                <c:pt idx="1599">
                  <c:v>0.2</c:v>
                </c:pt>
                <c:pt idx="1600">
                  <c:v>0.192</c:v>
                </c:pt>
                <c:pt idx="1601">
                  <c:v>0.2</c:v>
                </c:pt>
                <c:pt idx="1602">
                  <c:v>0.192</c:v>
                </c:pt>
                <c:pt idx="1603">
                  <c:v>0.2</c:v>
                </c:pt>
                <c:pt idx="1604">
                  <c:v>0.2</c:v>
                </c:pt>
                <c:pt idx="1605">
                  <c:v>0.192</c:v>
                </c:pt>
                <c:pt idx="1606">
                  <c:v>0.2</c:v>
                </c:pt>
                <c:pt idx="1607">
                  <c:v>0.2</c:v>
                </c:pt>
                <c:pt idx="1608">
                  <c:v>0.20799999999999999</c:v>
                </c:pt>
                <c:pt idx="1609">
                  <c:v>0.2</c:v>
                </c:pt>
                <c:pt idx="1610">
                  <c:v>0.2</c:v>
                </c:pt>
                <c:pt idx="1611">
                  <c:v>0.2</c:v>
                </c:pt>
                <c:pt idx="1612">
                  <c:v>0.20799999999999999</c:v>
                </c:pt>
                <c:pt idx="1613">
                  <c:v>0.2</c:v>
                </c:pt>
                <c:pt idx="1614">
                  <c:v>0.2</c:v>
                </c:pt>
                <c:pt idx="1615">
                  <c:v>0.2</c:v>
                </c:pt>
                <c:pt idx="1616">
                  <c:v>0.2</c:v>
                </c:pt>
                <c:pt idx="1617">
                  <c:v>0.2</c:v>
                </c:pt>
                <c:pt idx="1618">
                  <c:v>0.2</c:v>
                </c:pt>
                <c:pt idx="1619">
                  <c:v>0.216</c:v>
                </c:pt>
                <c:pt idx="1620">
                  <c:v>0.2</c:v>
                </c:pt>
                <c:pt idx="1621">
                  <c:v>0.20799999999999999</c:v>
                </c:pt>
                <c:pt idx="1622">
                  <c:v>0.2</c:v>
                </c:pt>
                <c:pt idx="1623">
                  <c:v>0.20799999999999999</c:v>
                </c:pt>
                <c:pt idx="1624">
                  <c:v>0.2</c:v>
                </c:pt>
                <c:pt idx="1625">
                  <c:v>0.20799999999999999</c:v>
                </c:pt>
                <c:pt idx="1626">
                  <c:v>0.216</c:v>
                </c:pt>
                <c:pt idx="1627">
                  <c:v>0.20799999999999999</c:v>
                </c:pt>
                <c:pt idx="1628">
                  <c:v>0.216</c:v>
                </c:pt>
                <c:pt idx="1629">
                  <c:v>0.216</c:v>
                </c:pt>
                <c:pt idx="1630">
                  <c:v>0.20799999999999999</c:v>
                </c:pt>
                <c:pt idx="1631">
                  <c:v>0.216</c:v>
                </c:pt>
                <c:pt idx="1632">
                  <c:v>0.224</c:v>
                </c:pt>
                <c:pt idx="1633">
                  <c:v>0.216</c:v>
                </c:pt>
                <c:pt idx="1634">
                  <c:v>0.216</c:v>
                </c:pt>
                <c:pt idx="1635">
                  <c:v>0.20799999999999999</c:v>
                </c:pt>
                <c:pt idx="1636">
                  <c:v>0.216</c:v>
                </c:pt>
                <c:pt idx="1637">
                  <c:v>0.216</c:v>
                </c:pt>
                <c:pt idx="1638">
                  <c:v>0.20799999999999999</c:v>
                </c:pt>
                <c:pt idx="1639">
                  <c:v>0.216</c:v>
                </c:pt>
                <c:pt idx="1640">
                  <c:v>0.20799999999999999</c:v>
                </c:pt>
                <c:pt idx="1641">
                  <c:v>0.216</c:v>
                </c:pt>
                <c:pt idx="1642">
                  <c:v>0.216</c:v>
                </c:pt>
                <c:pt idx="1643">
                  <c:v>0.216</c:v>
                </c:pt>
                <c:pt idx="1644">
                  <c:v>0.216</c:v>
                </c:pt>
                <c:pt idx="1645">
                  <c:v>0.20799999999999999</c:v>
                </c:pt>
                <c:pt idx="1646">
                  <c:v>0.216</c:v>
                </c:pt>
                <c:pt idx="1647">
                  <c:v>0.20799999999999999</c:v>
                </c:pt>
                <c:pt idx="1648">
                  <c:v>0.216</c:v>
                </c:pt>
                <c:pt idx="1649">
                  <c:v>0.216</c:v>
                </c:pt>
                <c:pt idx="1650">
                  <c:v>0.216</c:v>
                </c:pt>
                <c:pt idx="1651">
                  <c:v>0.216</c:v>
                </c:pt>
                <c:pt idx="1652">
                  <c:v>0.216</c:v>
                </c:pt>
                <c:pt idx="1653">
                  <c:v>0.20799999999999999</c:v>
                </c:pt>
                <c:pt idx="1654">
                  <c:v>0.216</c:v>
                </c:pt>
                <c:pt idx="1655">
                  <c:v>0.20799999999999999</c:v>
                </c:pt>
                <c:pt idx="1656">
                  <c:v>0.20799999999999999</c:v>
                </c:pt>
                <c:pt idx="1657">
                  <c:v>0.224</c:v>
                </c:pt>
                <c:pt idx="1658">
                  <c:v>0.216</c:v>
                </c:pt>
                <c:pt idx="1659">
                  <c:v>0.224</c:v>
                </c:pt>
                <c:pt idx="1660">
                  <c:v>0.216</c:v>
                </c:pt>
                <c:pt idx="1661">
                  <c:v>0.216</c:v>
                </c:pt>
                <c:pt idx="1662">
                  <c:v>0.216</c:v>
                </c:pt>
                <c:pt idx="1663">
                  <c:v>0.216</c:v>
                </c:pt>
                <c:pt idx="1664">
                  <c:v>0.216</c:v>
                </c:pt>
                <c:pt idx="1665">
                  <c:v>0.216</c:v>
                </c:pt>
                <c:pt idx="1666">
                  <c:v>0.20799999999999999</c:v>
                </c:pt>
                <c:pt idx="1667">
                  <c:v>0.20799999999999999</c:v>
                </c:pt>
                <c:pt idx="1668">
                  <c:v>0.20799999999999999</c:v>
                </c:pt>
                <c:pt idx="1669">
                  <c:v>0.20799999999999999</c:v>
                </c:pt>
                <c:pt idx="1670">
                  <c:v>0.20799999999999999</c:v>
                </c:pt>
                <c:pt idx="1671">
                  <c:v>0.20799999999999999</c:v>
                </c:pt>
                <c:pt idx="1672">
                  <c:v>0.216</c:v>
                </c:pt>
                <c:pt idx="1673">
                  <c:v>0.20799999999999999</c:v>
                </c:pt>
                <c:pt idx="1674">
                  <c:v>0.216</c:v>
                </c:pt>
                <c:pt idx="1675">
                  <c:v>0.216</c:v>
                </c:pt>
                <c:pt idx="1676">
                  <c:v>0.216</c:v>
                </c:pt>
                <c:pt idx="1677">
                  <c:v>0.216</c:v>
                </c:pt>
                <c:pt idx="1678">
                  <c:v>0.20799999999999999</c:v>
                </c:pt>
                <c:pt idx="1679">
                  <c:v>0.20799999999999999</c:v>
                </c:pt>
                <c:pt idx="1680">
                  <c:v>0.20799999999999999</c:v>
                </c:pt>
                <c:pt idx="1681">
                  <c:v>0.20799999999999999</c:v>
                </c:pt>
                <c:pt idx="1682">
                  <c:v>0.216</c:v>
                </c:pt>
                <c:pt idx="1683">
                  <c:v>0.20799999999999999</c:v>
                </c:pt>
                <c:pt idx="1684">
                  <c:v>0.20799999999999999</c:v>
                </c:pt>
                <c:pt idx="1685">
                  <c:v>0.216</c:v>
                </c:pt>
                <c:pt idx="1686">
                  <c:v>0.20799999999999999</c:v>
                </c:pt>
                <c:pt idx="1687">
                  <c:v>0.20799999999999999</c:v>
                </c:pt>
                <c:pt idx="1688">
                  <c:v>0.216</c:v>
                </c:pt>
                <c:pt idx="1689">
                  <c:v>0.216</c:v>
                </c:pt>
                <c:pt idx="1690">
                  <c:v>0.216</c:v>
                </c:pt>
                <c:pt idx="1691">
                  <c:v>0.20799999999999999</c:v>
                </c:pt>
                <c:pt idx="1692">
                  <c:v>0.216</c:v>
                </c:pt>
                <c:pt idx="1693">
                  <c:v>0.216</c:v>
                </c:pt>
                <c:pt idx="1694">
                  <c:v>0.20799999999999999</c:v>
                </c:pt>
                <c:pt idx="1695">
                  <c:v>0.216</c:v>
                </c:pt>
                <c:pt idx="1696">
                  <c:v>0.20799999999999999</c:v>
                </c:pt>
                <c:pt idx="1697">
                  <c:v>0.216</c:v>
                </c:pt>
                <c:pt idx="1698">
                  <c:v>0.216</c:v>
                </c:pt>
                <c:pt idx="1699">
                  <c:v>0.20799999999999999</c:v>
                </c:pt>
                <c:pt idx="1700">
                  <c:v>0.20799999999999999</c:v>
                </c:pt>
                <c:pt idx="1701">
                  <c:v>0.216</c:v>
                </c:pt>
                <c:pt idx="1702">
                  <c:v>0.20799999999999999</c:v>
                </c:pt>
                <c:pt idx="1703">
                  <c:v>0.20799999999999999</c:v>
                </c:pt>
                <c:pt idx="1704">
                  <c:v>0.216</c:v>
                </c:pt>
                <c:pt idx="1705">
                  <c:v>0.216</c:v>
                </c:pt>
                <c:pt idx="1706">
                  <c:v>0.20799999999999999</c:v>
                </c:pt>
                <c:pt idx="1707">
                  <c:v>0.20799999999999999</c:v>
                </c:pt>
                <c:pt idx="1708">
                  <c:v>0.216</c:v>
                </c:pt>
                <c:pt idx="1709">
                  <c:v>0.20799999999999999</c:v>
                </c:pt>
                <c:pt idx="1710">
                  <c:v>0.20799999999999999</c:v>
                </c:pt>
                <c:pt idx="1711">
                  <c:v>0.216</c:v>
                </c:pt>
                <c:pt idx="1712">
                  <c:v>0.2</c:v>
                </c:pt>
                <c:pt idx="1713">
                  <c:v>0.20799999999999999</c:v>
                </c:pt>
                <c:pt idx="1714">
                  <c:v>0.216</c:v>
                </c:pt>
                <c:pt idx="1715">
                  <c:v>0.2</c:v>
                </c:pt>
                <c:pt idx="1716">
                  <c:v>0.20799999999999999</c:v>
                </c:pt>
                <c:pt idx="1717">
                  <c:v>0.20799999999999999</c:v>
                </c:pt>
                <c:pt idx="1718">
                  <c:v>0.20799999999999999</c:v>
                </c:pt>
                <c:pt idx="1719">
                  <c:v>0.20799999999999999</c:v>
                </c:pt>
                <c:pt idx="1720">
                  <c:v>0.2</c:v>
                </c:pt>
                <c:pt idx="1721">
                  <c:v>0.2</c:v>
                </c:pt>
                <c:pt idx="1722">
                  <c:v>0.2</c:v>
                </c:pt>
                <c:pt idx="1723">
                  <c:v>0.20799999999999999</c:v>
                </c:pt>
                <c:pt idx="1724">
                  <c:v>0.20799999999999999</c:v>
                </c:pt>
                <c:pt idx="1725">
                  <c:v>0.20799999999999999</c:v>
                </c:pt>
                <c:pt idx="1726">
                  <c:v>0.20799999999999999</c:v>
                </c:pt>
                <c:pt idx="1727">
                  <c:v>0.2</c:v>
                </c:pt>
                <c:pt idx="1728">
                  <c:v>0.2</c:v>
                </c:pt>
                <c:pt idx="1729">
                  <c:v>0.20799999999999999</c:v>
                </c:pt>
                <c:pt idx="1730">
                  <c:v>0.216</c:v>
                </c:pt>
                <c:pt idx="1731">
                  <c:v>0.2</c:v>
                </c:pt>
                <c:pt idx="1732">
                  <c:v>0.216</c:v>
                </c:pt>
                <c:pt idx="1733">
                  <c:v>0.20799999999999999</c:v>
                </c:pt>
                <c:pt idx="1734">
                  <c:v>0.2</c:v>
                </c:pt>
                <c:pt idx="1735">
                  <c:v>0.20799999999999999</c:v>
                </c:pt>
                <c:pt idx="1736">
                  <c:v>0.2</c:v>
                </c:pt>
                <c:pt idx="1737">
                  <c:v>0.20799999999999999</c:v>
                </c:pt>
                <c:pt idx="1738">
                  <c:v>0.20799999999999999</c:v>
                </c:pt>
                <c:pt idx="1739">
                  <c:v>0.20799999999999999</c:v>
                </c:pt>
                <c:pt idx="1740">
                  <c:v>0.2</c:v>
                </c:pt>
                <c:pt idx="1741">
                  <c:v>0.20799999999999999</c:v>
                </c:pt>
                <c:pt idx="1742">
                  <c:v>0.20799999999999999</c:v>
                </c:pt>
                <c:pt idx="1743">
                  <c:v>0.20799999999999999</c:v>
                </c:pt>
                <c:pt idx="1744">
                  <c:v>0.20799999999999999</c:v>
                </c:pt>
                <c:pt idx="1745">
                  <c:v>0.2</c:v>
                </c:pt>
                <c:pt idx="1746">
                  <c:v>0.20799999999999999</c:v>
                </c:pt>
                <c:pt idx="1747">
                  <c:v>0.20799999999999999</c:v>
                </c:pt>
                <c:pt idx="1748">
                  <c:v>0.20799999999999999</c:v>
                </c:pt>
                <c:pt idx="1749">
                  <c:v>0.20799999999999999</c:v>
                </c:pt>
                <c:pt idx="1750">
                  <c:v>0.20799999999999999</c:v>
                </c:pt>
                <c:pt idx="1751">
                  <c:v>0.216</c:v>
                </c:pt>
                <c:pt idx="1752">
                  <c:v>0.216</c:v>
                </c:pt>
                <c:pt idx="1753">
                  <c:v>0.216</c:v>
                </c:pt>
                <c:pt idx="1754">
                  <c:v>0.216</c:v>
                </c:pt>
                <c:pt idx="1755">
                  <c:v>0.224</c:v>
                </c:pt>
                <c:pt idx="1756">
                  <c:v>0.224</c:v>
                </c:pt>
                <c:pt idx="1757">
                  <c:v>0.216</c:v>
                </c:pt>
                <c:pt idx="1758">
                  <c:v>0.224</c:v>
                </c:pt>
                <c:pt idx="1759">
                  <c:v>0.216</c:v>
                </c:pt>
                <c:pt idx="1760">
                  <c:v>0.216</c:v>
                </c:pt>
                <c:pt idx="1761">
                  <c:v>0.216</c:v>
                </c:pt>
                <c:pt idx="1762">
                  <c:v>0.216</c:v>
                </c:pt>
                <c:pt idx="1763">
                  <c:v>0.216</c:v>
                </c:pt>
                <c:pt idx="1764">
                  <c:v>0.216</c:v>
                </c:pt>
                <c:pt idx="1765">
                  <c:v>0.216</c:v>
                </c:pt>
                <c:pt idx="1766">
                  <c:v>0.20799999999999999</c:v>
                </c:pt>
                <c:pt idx="1767">
                  <c:v>0.216</c:v>
                </c:pt>
                <c:pt idx="1768">
                  <c:v>0.216</c:v>
                </c:pt>
                <c:pt idx="1769">
                  <c:v>0.216</c:v>
                </c:pt>
                <c:pt idx="1770">
                  <c:v>0.20799999999999999</c:v>
                </c:pt>
                <c:pt idx="1771">
                  <c:v>0.216</c:v>
                </c:pt>
                <c:pt idx="1772">
                  <c:v>0.216</c:v>
                </c:pt>
                <c:pt idx="1773">
                  <c:v>0.216</c:v>
                </c:pt>
                <c:pt idx="1774">
                  <c:v>0.216</c:v>
                </c:pt>
                <c:pt idx="1775">
                  <c:v>0.224</c:v>
                </c:pt>
                <c:pt idx="1776">
                  <c:v>0.224</c:v>
                </c:pt>
                <c:pt idx="1777">
                  <c:v>0.216</c:v>
                </c:pt>
                <c:pt idx="1778">
                  <c:v>0.216</c:v>
                </c:pt>
                <c:pt idx="1779">
                  <c:v>0.216</c:v>
                </c:pt>
                <c:pt idx="1780">
                  <c:v>0.20799999999999999</c:v>
                </c:pt>
                <c:pt idx="1781">
                  <c:v>0.20799999999999999</c:v>
                </c:pt>
                <c:pt idx="1782">
                  <c:v>0.216</c:v>
                </c:pt>
                <c:pt idx="1783">
                  <c:v>0.224</c:v>
                </c:pt>
                <c:pt idx="1784">
                  <c:v>0.224</c:v>
                </c:pt>
                <c:pt idx="1785">
                  <c:v>0.216</c:v>
                </c:pt>
                <c:pt idx="1786">
                  <c:v>0.216</c:v>
                </c:pt>
                <c:pt idx="1787">
                  <c:v>0.224</c:v>
                </c:pt>
                <c:pt idx="1788">
                  <c:v>0.224</c:v>
                </c:pt>
                <c:pt idx="1789">
                  <c:v>0.224</c:v>
                </c:pt>
                <c:pt idx="1790">
                  <c:v>0.224</c:v>
                </c:pt>
                <c:pt idx="1791">
                  <c:v>0.224</c:v>
                </c:pt>
                <c:pt idx="1792">
                  <c:v>0.224</c:v>
                </c:pt>
                <c:pt idx="1793">
                  <c:v>0.224</c:v>
                </c:pt>
                <c:pt idx="1794">
                  <c:v>0.224</c:v>
                </c:pt>
                <c:pt idx="1795">
                  <c:v>0.224</c:v>
                </c:pt>
                <c:pt idx="1796">
                  <c:v>0.224</c:v>
                </c:pt>
                <c:pt idx="1797">
                  <c:v>0.224</c:v>
                </c:pt>
                <c:pt idx="1798">
                  <c:v>0.224</c:v>
                </c:pt>
                <c:pt idx="1799">
                  <c:v>0.224</c:v>
                </c:pt>
                <c:pt idx="1800">
                  <c:v>0.23200000000000001</c:v>
                </c:pt>
                <c:pt idx="1801">
                  <c:v>0.224</c:v>
                </c:pt>
                <c:pt idx="1802">
                  <c:v>0.23200000000000001</c:v>
                </c:pt>
                <c:pt idx="1803">
                  <c:v>0.224</c:v>
                </c:pt>
                <c:pt idx="1804">
                  <c:v>0.224</c:v>
                </c:pt>
                <c:pt idx="1805">
                  <c:v>0.23200000000000001</c:v>
                </c:pt>
                <c:pt idx="1806">
                  <c:v>0.224</c:v>
                </c:pt>
                <c:pt idx="1807">
                  <c:v>0.23200000000000001</c:v>
                </c:pt>
                <c:pt idx="1808">
                  <c:v>0.224</c:v>
                </c:pt>
                <c:pt idx="1809">
                  <c:v>0.224</c:v>
                </c:pt>
                <c:pt idx="1810">
                  <c:v>0.23200000000000001</c:v>
                </c:pt>
                <c:pt idx="1811">
                  <c:v>0.224</c:v>
                </c:pt>
                <c:pt idx="1812">
                  <c:v>0.23200000000000001</c:v>
                </c:pt>
                <c:pt idx="1813">
                  <c:v>0.24</c:v>
                </c:pt>
                <c:pt idx="1814">
                  <c:v>0.23200000000000001</c:v>
                </c:pt>
                <c:pt idx="1815">
                  <c:v>0.23200000000000001</c:v>
                </c:pt>
                <c:pt idx="1816">
                  <c:v>0.23200000000000001</c:v>
                </c:pt>
                <c:pt idx="1817">
                  <c:v>0.23200000000000001</c:v>
                </c:pt>
                <c:pt idx="1818">
                  <c:v>0.23200000000000001</c:v>
                </c:pt>
                <c:pt idx="1819">
                  <c:v>0.24</c:v>
                </c:pt>
                <c:pt idx="1820">
                  <c:v>0.23200000000000001</c:v>
                </c:pt>
                <c:pt idx="1821">
                  <c:v>0.24</c:v>
                </c:pt>
                <c:pt idx="1822">
                  <c:v>0.23200000000000001</c:v>
                </c:pt>
                <c:pt idx="1823">
                  <c:v>0.24</c:v>
                </c:pt>
                <c:pt idx="1824">
                  <c:v>0.24</c:v>
                </c:pt>
                <c:pt idx="1825">
                  <c:v>0.23200000000000001</c:v>
                </c:pt>
                <c:pt idx="1826">
                  <c:v>0.23200000000000001</c:v>
                </c:pt>
                <c:pt idx="1827">
                  <c:v>0.24</c:v>
                </c:pt>
                <c:pt idx="1828">
                  <c:v>0.24</c:v>
                </c:pt>
                <c:pt idx="1829">
                  <c:v>0.23200000000000001</c:v>
                </c:pt>
                <c:pt idx="1830">
                  <c:v>0.23200000000000001</c:v>
                </c:pt>
                <c:pt idx="1831">
                  <c:v>0.23200000000000001</c:v>
                </c:pt>
                <c:pt idx="1832">
                  <c:v>0.24</c:v>
                </c:pt>
                <c:pt idx="1833">
                  <c:v>0.23200000000000001</c:v>
                </c:pt>
                <c:pt idx="1834">
                  <c:v>0.23200000000000001</c:v>
                </c:pt>
                <c:pt idx="1835">
                  <c:v>0.23200000000000001</c:v>
                </c:pt>
                <c:pt idx="1836">
                  <c:v>0.23200000000000001</c:v>
                </c:pt>
                <c:pt idx="1837">
                  <c:v>0.23200000000000001</c:v>
                </c:pt>
                <c:pt idx="1838">
                  <c:v>0.23200000000000001</c:v>
                </c:pt>
                <c:pt idx="1839">
                  <c:v>0.23200000000000001</c:v>
                </c:pt>
                <c:pt idx="1840">
                  <c:v>0.23200000000000001</c:v>
                </c:pt>
                <c:pt idx="1841">
                  <c:v>0.23200000000000001</c:v>
                </c:pt>
                <c:pt idx="1842">
                  <c:v>0.23200000000000001</c:v>
                </c:pt>
                <c:pt idx="1843">
                  <c:v>0.23200000000000001</c:v>
                </c:pt>
                <c:pt idx="1844">
                  <c:v>0.23200000000000001</c:v>
                </c:pt>
                <c:pt idx="1845">
                  <c:v>0.24</c:v>
                </c:pt>
                <c:pt idx="1846">
                  <c:v>0.224</c:v>
                </c:pt>
                <c:pt idx="1847">
                  <c:v>0.224</c:v>
                </c:pt>
                <c:pt idx="1848">
                  <c:v>0.23200000000000001</c:v>
                </c:pt>
                <c:pt idx="1849">
                  <c:v>0.23200000000000001</c:v>
                </c:pt>
                <c:pt idx="1850">
                  <c:v>0.23200000000000001</c:v>
                </c:pt>
                <c:pt idx="1851">
                  <c:v>0.224</c:v>
                </c:pt>
                <c:pt idx="1852">
                  <c:v>0.23200000000000001</c:v>
                </c:pt>
                <c:pt idx="1853">
                  <c:v>0.23200000000000001</c:v>
                </c:pt>
                <c:pt idx="1854">
                  <c:v>0.224</c:v>
                </c:pt>
                <c:pt idx="1855">
                  <c:v>0.23200000000000001</c:v>
                </c:pt>
                <c:pt idx="1856">
                  <c:v>0.23200000000000001</c:v>
                </c:pt>
                <c:pt idx="1857">
                  <c:v>0.224</c:v>
                </c:pt>
                <c:pt idx="1858">
                  <c:v>0.23200000000000001</c:v>
                </c:pt>
                <c:pt idx="1859">
                  <c:v>0.23200000000000001</c:v>
                </c:pt>
                <c:pt idx="1860">
                  <c:v>0.23200000000000001</c:v>
                </c:pt>
                <c:pt idx="1861">
                  <c:v>0.23200000000000001</c:v>
                </c:pt>
                <c:pt idx="1862">
                  <c:v>0.23200000000000001</c:v>
                </c:pt>
                <c:pt idx="1863">
                  <c:v>0.24</c:v>
                </c:pt>
                <c:pt idx="1864">
                  <c:v>0.23200000000000001</c:v>
                </c:pt>
                <c:pt idx="1865">
                  <c:v>0.23200000000000001</c:v>
                </c:pt>
                <c:pt idx="1866">
                  <c:v>0.23200000000000001</c:v>
                </c:pt>
                <c:pt idx="1867">
                  <c:v>0.23200000000000001</c:v>
                </c:pt>
                <c:pt idx="1868">
                  <c:v>0.23200000000000001</c:v>
                </c:pt>
                <c:pt idx="1869">
                  <c:v>0.224</c:v>
                </c:pt>
                <c:pt idx="1870">
                  <c:v>0.23200000000000001</c:v>
                </c:pt>
                <c:pt idx="1871">
                  <c:v>0.23200000000000001</c:v>
                </c:pt>
                <c:pt idx="1872">
                  <c:v>0.23200000000000001</c:v>
                </c:pt>
                <c:pt idx="1873">
                  <c:v>0.23200000000000001</c:v>
                </c:pt>
                <c:pt idx="1874">
                  <c:v>0.24</c:v>
                </c:pt>
                <c:pt idx="1875">
                  <c:v>0.23200000000000001</c:v>
                </c:pt>
                <c:pt idx="1876">
                  <c:v>0.23200000000000001</c:v>
                </c:pt>
                <c:pt idx="1877">
                  <c:v>0.23200000000000001</c:v>
                </c:pt>
                <c:pt idx="1878">
                  <c:v>0.24</c:v>
                </c:pt>
                <c:pt idx="1879">
                  <c:v>0.24</c:v>
                </c:pt>
                <c:pt idx="1880">
                  <c:v>0.24</c:v>
                </c:pt>
                <c:pt idx="1881">
                  <c:v>0.24</c:v>
                </c:pt>
                <c:pt idx="1882">
                  <c:v>0.24</c:v>
                </c:pt>
                <c:pt idx="1883">
                  <c:v>0.23200000000000001</c:v>
                </c:pt>
                <c:pt idx="1884">
                  <c:v>0.24</c:v>
                </c:pt>
                <c:pt idx="1885">
                  <c:v>0.23200000000000001</c:v>
                </c:pt>
                <c:pt idx="1886">
                  <c:v>0.23200000000000001</c:v>
                </c:pt>
                <c:pt idx="1887">
                  <c:v>0.24</c:v>
                </c:pt>
                <c:pt idx="1888">
                  <c:v>0.24</c:v>
                </c:pt>
                <c:pt idx="1889">
                  <c:v>0.23200000000000001</c:v>
                </c:pt>
                <c:pt idx="1890">
                  <c:v>0.23200000000000001</c:v>
                </c:pt>
                <c:pt idx="1891">
                  <c:v>0.23200000000000001</c:v>
                </c:pt>
                <c:pt idx="1892">
                  <c:v>0.24</c:v>
                </c:pt>
                <c:pt idx="1893">
                  <c:v>0.23200000000000001</c:v>
                </c:pt>
                <c:pt idx="1894">
                  <c:v>0.23200000000000001</c:v>
                </c:pt>
                <c:pt idx="1895">
                  <c:v>0.23200000000000001</c:v>
                </c:pt>
                <c:pt idx="1896">
                  <c:v>0.23200000000000001</c:v>
                </c:pt>
                <c:pt idx="1897">
                  <c:v>0.224</c:v>
                </c:pt>
                <c:pt idx="1898">
                  <c:v>0.23200000000000001</c:v>
                </c:pt>
                <c:pt idx="1899">
                  <c:v>0.23200000000000001</c:v>
                </c:pt>
                <c:pt idx="1900">
                  <c:v>0.23200000000000001</c:v>
                </c:pt>
                <c:pt idx="1901">
                  <c:v>0.23200000000000001</c:v>
                </c:pt>
                <c:pt idx="1902">
                  <c:v>0.23200000000000001</c:v>
                </c:pt>
                <c:pt idx="1903">
                  <c:v>0.23200000000000001</c:v>
                </c:pt>
                <c:pt idx="1904">
                  <c:v>0.23200000000000001</c:v>
                </c:pt>
                <c:pt idx="1905">
                  <c:v>0.224</c:v>
                </c:pt>
                <c:pt idx="1906">
                  <c:v>0.23200000000000001</c:v>
                </c:pt>
                <c:pt idx="1907">
                  <c:v>0.224</c:v>
                </c:pt>
                <c:pt idx="1908">
                  <c:v>0.23200000000000001</c:v>
                </c:pt>
                <c:pt idx="1909">
                  <c:v>0.23200000000000001</c:v>
                </c:pt>
                <c:pt idx="1910">
                  <c:v>0.23200000000000001</c:v>
                </c:pt>
                <c:pt idx="1911">
                  <c:v>0.23200000000000001</c:v>
                </c:pt>
                <c:pt idx="1912">
                  <c:v>0.23200000000000001</c:v>
                </c:pt>
                <c:pt idx="1913">
                  <c:v>0.23200000000000001</c:v>
                </c:pt>
                <c:pt idx="1914">
                  <c:v>0.23200000000000001</c:v>
                </c:pt>
                <c:pt idx="1915">
                  <c:v>0.23200000000000001</c:v>
                </c:pt>
                <c:pt idx="1916">
                  <c:v>0.23200000000000001</c:v>
                </c:pt>
                <c:pt idx="1917">
                  <c:v>0.23200000000000001</c:v>
                </c:pt>
                <c:pt idx="1918">
                  <c:v>0.224</c:v>
                </c:pt>
                <c:pt idx="1919">
                  <c:v>0.23200000000000001</c:v>
                </c:pt>
                <c:pt idx="1920">
                  <c:v>0.23200000000000001</c:v>
                </c:pt>
                <c:pt idx="1921">
                  <c:v>0.224</c:v>
                </c:pt>
                <c:pt idx="1922">
                  <c:v>0.23200000000000001</c:v>
                </c:pt>
                <c:pt idx="1923">
                  <c:v>0.224</c:v>
                </c:pt>
                <c:pt idx="1924">
                  <c:v>0.23200000000000001</c:v>
                </c:pt>
                <c:pt idx="1925">
                  <c:v>0.23200000000000001</c:v>
                </c:pt>
                <c:pt idx="1926">
                  <c:v>0.24</c:v>
                </c:pt>
                <c:pt idx="1927">
                  <c:v>0.24</c:v>
                </c:pt>
                <c:pt idx="1928">
                  <c:v>0.23200000000000001</c:v>
                </c:pt>
                <c:pt idx="1929">
                  <c:v>0.23200000000000001</c:v>
                </c:pt>
                <c:pt idx="1930">
                  <c:v>0.23200000000000001</c:v>
                </c:pt>
                <c:pt idx="1931">
                  <c:v>0.23200000000000001</c:v>
                </c:pt>
                <c:pt idx="1932">
                  <c:v>0.23200000000000001</c:v>
                </c:pt>
                <c:pt idx="1933">
                  <c:v>0.23200000000000001</c:v>
                </c:pt>
                <c:pt idx="1934">
                  <c:v>0.23200000000000001</c:v>
                </c:pt>
                <c:pt idx="1935">
                  <c:v>0.224</c:v>
                </c:pt>
                <c:pt idx="1936">
                  <c:v>0.24</c:v>
                </c:pt>
                <c:pt idx="1937">
                  <c:v>0.23200000000000001</c:v>
                </c:pt>
                <c:pt idx="1938">
                  <c:v>0.24</c:v>
                </c:pt>
                <c:pt idx="1939">
                  <c:v>0.23200000000000001</c:v>
                </c:pt>
                <c:pt idx="1940">
                  <c:v>0.224</c:v>
                </c:pt>
                <c:pt idx="1941">
                  <c:v>0.23200000000000001</c:v>
                </c:pt>
                <c:pt idx="1942">
                  <c:v>0.24</c:v>
                </c:pt>
                <c:pt idx="1943">
                  <c:v>0.23200000000000001</c:v>
                </c:pt>
                <c:pt idx="1944">
                  <c:v>0.23200000000000001</c:v>
                </c:pt>
                <c:pt idx="1945">
                  <c:v>0.24</c:v>
                </c:pt>
                <c:pt idx="1946">
                  <c:v>0.23200000000000001</c:v>
                </c:pt>
                <c:pt idx="1947">
                  <c:v>0.24</c:v>
                </c:pt>
                <c:pt idx="1948">
                  <c:v>0.224</c:v>
                </c:pt>
                <c:pt idx="1949">
                  <c:v>0.23200000000000001</c:v>
                </c:pt>
                <c:pt idx="1950">
                  <c:v>0.23200000000000001</c:v>
                </c:pt>
                <c:pt idx="1951">
                  <c:v>0.24</c:v>
                </c:pt>
                <c:pt idx="1952">
                  <c:v>0.24</c:v>
                </c:pt>
                <c:pt idx="1953">
                  <c:v>0.23200000000000001</c:v>
                </c:pt>
                <c:pt idx="1954">
                  <c:v>0.23200000000000001</c:v>
                </c:pt>
                <c:pt idx="1955">
                  <c:v>0.24</c:v>
                </c:pt>
                <c:pt idx="1956">
                  <c:v>0.23200000000000001</c:v>
                </c:pt>
                <c:pt idx="1957">
                  <c:v>0.23200000000000001</c:v>
                </c:pt>
                <c:pt idx="1958">
                  <c:v>0.23200000000000001</c:v>
                </c:pt>
                <c:pt idx="1959">
                  <c:v>0.24</c:v>
                </c:pt>
                <c:pt idx="1960">
                  <c:v>0.23200000000000001</c:v>
                </c:pt>
                <c:pt idx="1961">
                  <c:v>0.23200000000000001</c:v>
                </c:pt>
                <c:pt idx="1962">
                  <c:v>0.23200000000000001</c:v>
                </c:pt>
                <c:pt idx="1963">
                  <c:v>0.23200000000000001</c:v>
                </c:pt>
                <c:pt idx="1964">
                  <c:v>0.224</c:v>
                </c:pt>
                <c:pt idx="1965">
                  <c:v>0.23200000000000001</c:v>
                </c:pt>
                <c:pt idx="1966">
                  <c:v>0.23200000000000001</c:v>
                </c:pt>
                <c:pt idx="1967">
                  <c:v>0.23200000000000001</c:v>
                </c:pt>
                <c:pt idx="1968">
                  <c:v>0.23200000000000001</c:v>
                </c:pt>
                <c:pt idx="1969">
                  <c:v>0.224</c:v>
                </c:pt>
                <c:pt idx="1970">
                  <c:v>0.224</c:v>
                </c:pt>
                <c:pt idx="1971">
                  <c:v>0.23200000000000001</c:v>
                </c:pt>
                <c:pt idx="1972">
                  <c:v>0.23200000000000001</c:v>
                </c:pt>
                <c:pt idx="1973">
                  <c:v>0.224</c:v>
                </c:pt>
                <c:pt idx="1974">
                  <c:v>0.23200000000000001</c:v>
                </c:pt>
                <c:pt idx="1975">
                  <c:v>0.23200000000000001</c:v>
                </c:pt>
                <c:pt idx="1976">
                  <c:v>0.23200000000000001</c:v>
                </c:pt>
                <c:pt idx="1977">
                  <c:v>0.23200000000000001</c:v>
                </c:pt>
                <c:pt idx="1978">
                  <c:v>0.224</c:v>
                </c:pt>
                <c:pt idx="1979">
                  <c:v>0.224</c:v>
                </c:pt>
                <c:pt idx="1980">
                  <c:v>0.224</c:v>
                </c:pt>
                <c:pt idx="1981">
                  <c:v>0.23200000000000001</c:v>
                </c:pt>
                <c:pt idx="1982">
                  <c:v>0.224</c:v>
                </c:pt>
                <c:pt idx="1983">
                  <c:v>0.23200000000000001</c:v>
                </c:pt>
                <c:pt idx="1984">
                  <c:v>0.224</c:v>
                </c:pt>
                <c:pt idx="1985">
                  <c:v>0.23200000000000001</c:v>
                </c:pt>
                <c:pt idx="1986">
                  <c:v>0.23200000000000001</c:v>
                </c:pt>
                <c:pt idx="1987">
                  <c:v>0.224</c:v>
                </c:pt>
                <c:pt idx="1988">
                  <c:v>0.224</c:v>
                </c:pt>
                <c:pt idx="1989">
                  <c:v>0.23200000000000001</c:v>
                </c:pt>
                <c:pt idx="1990">
                  <c:v>0.224</c:v>
                </c:pt>
                <c:pt idx="1991">
                  <c:v>0.23200000000000001</c:v>
                </c:pt>
                <c:pt idx="1992">
                  <c:v>0.23200000000000001</c:v>
                </c:pt>
                <c:pt idx="1993">
                  <c:v>0.23200000000000001</c:v>
                </c:pt>
                <c:pt idx="1994">
                  <c:v>0.224</c:v>
                </c:pt>
                <c:pt idx="1995">
                  <c:v>0.23200000000000001</c:v>
                </c:pt>
                <c:pt idx="1996">
                  <c:v>0.224</c:v>
                </c:pt>
                <c:pt idx="1997">
                  <c:v>0.23200000000000001</c:v>
                </c:pt>
                <c:pt idx="1998">
                  <c:v>0.23200000000000001</c:v>
                </c:pt>
                <c:pt idx="1999">
                  <c:v>0.224</c:v>
                </c:pt>
                <c:pt idx="2000">
                  <c:v>0.23200000000000001</c:v>
                </c:pt>
                <c:pt idx="2001">
                  <c:v>0.24</c:v>
                </c:pt>
                <c:pt idx="2002">
                  <c:v>0.24</c:v>
                </c:pt>
                <c:pt idx="2003">
                  <c:v>0.24</c:v>
                </c:pt>
                <c:pt idx="2004">
                  <c:v>0.24</c:v>
                </c:pt>
                <c:pt idx="2005">
                  <c:v>0.23200000000000001</c:v>
                </c:pt>
                <c:pt idx="2006">
                  <c:v>0.23200000000000001</c:v>
                </c:pt>
                <c:pt idx="2007">
                  <c:v>0.24</c:v>
                </c:pt>
                <c:pt idx="2008">
                  <c:v>0.24</c:v>
                </c:pt>
                <c:pt idx="2009">
                  <c:v>0.23200000000000001</c:v>
                </c:pt>
                <c:pt idx="2010">
                  <c:v>0.24</c:v>
                </c:pt>
                <c:pt idx="2011">
                  <c:v>0.24</c:v>
                </c:pt>
                <c:pt idx="2012">
                  <c:v>0.24</c:v>
                </c:pt>
                <c:pt idx="2013">
                  <c:v>0.23200000000000001</c:v>
                </c:pt>
                <c:pt idx="2014">
                  <c:v>0.23200000000000001</c:v>
                </c:pt>
                <c:pt idx="2015">
                  <c:v>0.23200000000000001</c:v>
                </c:pt>
                <c:pt idx="2016">
                  <c:v>0.23200000000000001</c:v>
                </c:pt>
                <c:pt idx="2017">
                  <c:v>0.23200000000000001</c:v>
                </c:pt>
                <c:pt idx="2018">
                  <c:v>0.24</c:v>
                </c:pt>
                <c:pt idx="2019">
                  <c:v>0.23200000000000001</c:v>
                </c:pt>
                <c:pt idx="2020">
                  <c:v>0.24</c:v>
                </c:pt>
                <c:pt idx="2021">
                  <c:v>0.23200000000000001</c:v>
                </c:pt>
                <c:pt idx="2022">
                  <c:v>0.24</c:v>
                </c:pt>
                <c:pt idx="2023">
                  <c:v>0.24</c:v>
                </c:pt>
                <c:pt idx="2024">
                  <c:v>0.24</c:v>
                </c:pt>
                <c:pt idx="2025">
                  <c:v>0.24</c:v>
                </c:pt>
                <c:pt idx="2026">
                  <c:v>0.24</c:v>
                </c:pt>
                <c:pt idx="2027">
                  <c:v>0.23200000000000001</c:v>
                </c:pt>
                <c:pt idx="2028">
                  <c:v>0.24</c:v>
                </c:pt>
                <c:pt idx="2029">
                  <c:v>0.24</c:v>
                </c:pt>
                <c:pt idx="2030">
                  <c:v>0.24</c:v>
                </c:pt>
                <c:pt idx="2031">
                  <c:v>0.24</c:v>
                </c:pt>
                <c:pt idx="2032">
                  <c:v>0.24</c:v>
                </c:pt>
                <c:pt idx="2033">
                  <c:v>0.24</c:v>
                </c:pt>
                <c:pt idx="2034">
                  <c:v>0.24</c:v>
                </c:pt>
                <c:pt idx="2035">
                  <c:v>0.23200000000000001</c:v>
                </c:pt>
                <c:pt idx="2036">
                  <c:v>0.24</c:v>
                </c:pt>
                <c:pt idx="2037">
                  <c:v>0.24</c:v>
                </c:pt>
                <c:pt idx="2038">
                  <c:v>0.24</c:v>
                </c:pt>
                <c:pt idx="2039">
                  <c:v>0.24</c:v>
                </c:pt>
                <c:pt idx="2040">
                  <c:v>0.23200000000000001</c:v>
                </c:pt>
                <c:pt idx="2041">
                  <c:v>0.248</c:v>
                </c:pt>
                <c:pt idx="2042">
                  <c:v>0.24</c:v>
                </c:pt>
                <c:pt idx="2043">
                  <c:v>0.248</c:v>
                </c:pt>
                <c:pt idx="2044">
                  <c:v>0.24</c:v>
                </c:pt>
                <c:pt idx="2045">
                  <c:v>0.248</c:v>
                </c:pt>
                <c:pt idx="2046">
                  <c:v>0.248</c:v>
                </c:pt>
                <c:pt idx="2047">
                  <c:v>0.24</c:v>
                </c:pt>
                <c:pt idx="2048">
                  <c:v>0.24</c:v>
                </c:pt>
                <c:pt idx="2049">
                  <c:v>0.24</c:v>
                </c:pt>
                <c:pt idx="2050">
                  <c:v>0.248</c:v>
                </c:pt>
                <c:pt idx="2051">
                  <c:v>0.248</c:v>
                </c:pt>
                <c:pt idx="2052">
                  <c:v>0.248</c:v>
                </c:pt>
                <c:pt idx="2053">
                  <c:v>0.248</c:v>
                </c:pt>
                <c:pt idx="2054">
                  <c:v>0.248</c:v>
                </c:pt>
                <c:pt idx="2055">
                  <c:v>0.24</c:v>
                </c:pt>
                <c:pt idx="2056">
                  <c:v>0.248</c:v>
                </c:pt>
                <c:pt idx="2057">
                  <c:v>0.248</c:v>
                </c:pt>
                <c:pt idx="2058">
                  <c:v>0.248</c:v>
                </c:pt>
                <c:pt idx="2059">
                  <c:v>0.248</c:v>
                </c:pt>
                <c:pt idx="2060">
                  <c:v>0.248</c:v>
                </c:pt>
                <c:pt idx="2061">
                  <c:v>0.248</c:v>
                </c:pt>
                <c:pt idx="2062">
                  <c:v>0.25600000000000001</c:v>
                </c:pt>
                <c:pt idx="2063">
                  <c:v>0.25600000000000001</c:v>
                </c:pt>
                <c:pt idx="2064">
                  <c:v>0.25600000000000001</c:v>
                </c:pt>
                <c:pt idx="2065">
                  <c:v>0.248</c:v>
                </c:pt>
                <c:pt idx="2066">
                  <c:v>0.248</c:v>
                </c:pt>
                <c:pt idx="2067">
                  <c:v>0.25600000000000001</c:v>
                </c:pt>
                <c:pt idx="2068">
                  <c:v>0.25600000000000001</c:v>
                </c:pt>
                <c:pt idx="2069">
                  <c:v>0.26400000000000001</c:v>
                </c:pt>
                <c:pt idx="2070">
                  <c:v>0.25600000000000001</c:v>
                </c:pt>
                <c:pt idx="2071">
                  <c:v>0.25600000000000001</c:v>
                </c:pt>
                <c:pt idx="2072">
                  <c:v>0.25600000000000001</c:v>
                </c:pt>
                <c:pt idx="2073">
                  <c:v>0.25600000000000001</c:v>
                </c:pt>
                <c:pt idx="2074">
                  <c:v>0.25600000000000001</c:v>
                </c:pt>
                <c:pt idx="2075">
                  <c:v>0.25600000000000001</c:v>
                </c:pt>
                <c:pt idx="2076">
                  <c:v>0.25600000000000001</c:v>
                </c:pt>
                <c:pt idx="2077">
                  <c:v>0.25600000000000001</c:v>
                </c:pt>
                <c:pt idx="2078">
                  <c:v>0.25600000000000001</c:v>
                </c:pt>
                <c:pt idx="2079">
                  <c:v>0.25600000000000001</c:v>
                </c:pt>
                <c:pt idx="2080">
                  <c:v>0.25600000000000001</c:v>
                </c:pt>
                <c:pt idx="2081">
                  <c:v>0.25600000000000001</c:v>
                </c:pt>
                <c:pt idx="2082">
                  <c:v>0.25600000000000001</c:v>
                </c:pt>
                <c:pt idx="2083">
                  <c:v>0.248</c:v>
                </c:pt>
                <c:pt idx="2084">
                  <c:v>0.25600000000000001</c:v>
                </c:pt>
                <c:pt idx="2085">
                  <c:v>0.25600000000000001</c:v>
                </c:pt>
                <c:pt idx="2086">
                  <c:v>0.248</c:v>
                </c:pt>
                <c:pt idx="2087">
                  <c:v>0.248</c:v>
                </c:pt>
                <c:pt idx="2088">
                  <c:v>0.25600000000000001</c:v>
                </c:pt>
                <c:pt idx="2089">
                  <c:v>0.25600000000000001</c:v>
                </c:pt>
                <c:pt idx="2090">
                  <c:v>0.248</c:v>
                </c:pt>
                <c:pt idx="2091">
                  <c:v>0.25600000000000001</c:v>
                </c:pt>
                <c:pt idx="2092">
                  <c:v>0.25600000000000001</c:v>
                </c:pt>
                <c:pt idx="2093">
                  <c:v>0.25600000000000001</c:v>
                </c:pt>
                <c:pt idx="2094">
                  <c:v>0.25600000000000001</c:v>
                </c:pt>
                <c:pt idx="2095">
                  <c:v>0.25600000000000001</c:v>
                </c:pt>
                <c:pt idx="2096">
                  <c:v>0.25600000000000001</c:v>
                </c:pt>
                <c:pt idx="2097">
                  <c:v>0.25600000000000001</c:v>
                </c:pt>
                <c:pt idx="2098">
                  <c:v>0.248</c:v>
                </c:pt>
                <c:pt idx="2099">
                  <c:v>0.25600000000000001</c:v>
                </c:pt>
                <c:pt idx="2100">
                  <c:v>0.248</c:v>
                </c:pt>
                <c:pt idx="2101">
                  <c:v>0.248</c:v>
                </c:pt>
                <c:pt idx="2102">
                  <c:v>0.248</c:v>
                </c:pt>
                <c:pt idx="2103">
                  <c:v>0.25600000000000001</c:v>
                </c:pt>
                <c:pt idx="2104">
                  <c:v>0.25600000000000001</c:v>
                </c:pt>
                <c:pt idx="2105">
                  <c:v>0.248</c:v>
                </c:pt>
                <c:pt idx="2106">
                  <c:v>0.25600000000000001</c:v>
                </c:pt>
                <c:pt idx="2107">
                  <c:v>0.25600000000000001</c:v>
                </c:pt>
                <c:pt idx="2108">
                  <c:v>0.25600000000000001</c:v>
                </c:pt>
                <c:pt idx="2109">
                  <c:v>0.25600000000000001</c:v>
                </c:pt>
                <c:pt idx="2110">
                  <c:v>0.248</c:v>
                </c:pt>
                <c:pt idx="2111">
                  <c:v>0.25600000000000001</c:v>
                </c:pt>
                <c:pt idx="2112">
                  <c:v>0.25600000000000001</c:v>
                </c:pt>
                <c:pt idx="2113">
                  <c:v>0.25600000000000001</c:v>
                </c:pt>
                <c:pt idx="2114">
                  <c:v>0.25600000000000001</c:v>
                </c:pt>
                <c:pt idx="2115">
                  <c:v>0.25600000000000001</c:v>
                </c:pt>
                <c:pt idx="2116">
                  <c:v>0.25600000000000001</c:v>
                </c:pt>
                <c:pt idx="2117">
                  <c:v>0.26400000000000001</c:v>
                </c:pt>
                <c:pt idx="2118">
                  <c:v>0.25600000000000001</c:v>
                </c:pt>
                <c:pt idx="2119">
                  <c:v>0.248</c:v>
                </c:pt>
                <c:pt idx="2120">
                  <c:v>0.25600000000000001</c:v>
                </c:pt>
                <c:pt idx="2121">
                  <c:v>0.25600000000000001</c:v>
                </c:pt>
                <c:pt idx="2122">
                  <c:v>0.25600000000000001</c:v>
                </c:pt>
                <c:pt idx="2123">
                  <c:v>0.25600000000000001</c:v>
                </c:pt>
                <c:pt idx="2124">
                  <c:v>0.25600000000000001</c:v>
                </c:pt>
                <c:pt idx="2125">
                  <c:v>0.25600000000000001</c:v>
                </c:pt>
                <c:pt idx="2126">
                  <c:v>0.248</c:v>
                </c:pt>
                <c:pt idx="2127">
                  <c:v>0.25600000000000001</c:v>
                </c:pt>
                <c:pt idx="2128">
                  <c:v>0.25600000000000001</c:v>
                </c:pt>
                <c:pt idx="2129">
                  <c:v>0.25600000000000001</c:v>
                </c:pt>
                <c:pt idx="2130">
                  <c:v>0.25600000000000001</c:v>
                </c:pt>
                <c:pt idx="2131">
                  <c:v>0.25600000000000001</c:v>
                </c:pt>
                <c:pt idx="2132">
                  <c:v>0.25600000000000001</c:v>
                </c:pt>
                <c:pt idx="2133">
                  <c:v>0.26400000000000001</c:v>
                </c:pt>
                <c:pt idx="2134">
                  <c:v>0.25600000000000001</c:v>
                </c:pt>
                <c:pt idx="2135">
                  <c:v>0.26400000000000001</c:v>
                </c:pt>
                <c:pt idx="2136">
                  <c:v>0.25600000000000001</c:v>
                </c:pt>
                <c:pt idx="2137">
                  <c:v>0.248</c:v>
                </c:pt>
                <c:pt idx="2138">
                  <c:v>0.25600000000000001</c:v>
                </c:pt>
                <c:pt idx="2139">
                  <c:v>0.25600000000000001</c:v>
                </c:pt>
                <c:pt idx="2140">
                  <c:v>0.25600000000000001</c:v>
                </c:pt>
                <c:pt idx="2141">
                  <c:v>0.248</c:v>
                </c:pt>
                <c:pt idx="2142">
                  <c:v>0.25600000000000001</c:v>
                </c:pt>
                <c:pt idx="2143">
                  <c:v>0.248</c:v>
                </c:pt>
                <c:pt idx="2144">
                  <c:v>0.25600000000000001</c:v>
                </c:pt>
                <c:pt idx="2145">
                  <c:v>0.25600000000000001</c:v>
                </c:pt>
                <c:pt idx="2146">
                  <c:v>0.248</c:v>
                </c:pt>
                <c:pt idx="2147">
                  <c:v>0.25600000000000001</c:v>
                </c:pt>
                <c:pt idx="2148">
                  <c:v>0.248</c:v>
                </c:pt>
                <c:pt idx="2149">
                  <c:v>0.248</c:v>
                </c:pt>
                <c:pt idx="2150">
                  <c:v>0.25600000000000001</c:v>
                </c:pt>
                <c:pt idx="2151">
                  <c:v>0.248</c:v>
                </c:pt>
                <c:pt idx="2152">
                  <c:v>0.248</c:v>
                </c:pt>
                <c:pt idx="2153">
                  <c:v>0.24</c:v>
                </c:pt>
                <c:pt idx="2154">
                  <c:v>0.25600000000000001</c:v>
                </c:pt>
                <c:pt idx="2155">
                  <c:v>0.24</c:v>
                </c:pt>
                <c:pt idx="2156">
                  <c:v>0.248</c:v>
                </c:pt>
                <c:pt idx="2157">
                  <c:v>0.248</c:v>
                </c:pt>
                <c:pt idx="2158">
                  <c:v>0.25600000000000001</c:v>
                </c:pt>
                <c:pt idx="2159">
                  <c:v>0.248</c:v>
                </c:pt>
                <c:pt idx="2160">
                  <c:v>0.248</c:v>
                </c:pt>
                <c:pt idx="2161">
                  <c:v>0.248</c:v>
                </c:pt>
                <c:pt idx="2162">
                  <c:v>0.248</c:v>
                </c:pt>
                <c:pt idx="2163">
                  <c:v>0.24</c:v>
                </c:pt>
                <c:pt idx="2164">
                  <c:v>0.24</c:v>
                </c:pt>
                <c:pt idx="2165">
                  <c:v>0.248</c:v>
                </c:pt>
                <c:pt idx="2166">
                  <c:v>0.248</c:v>
                </c:pt>
                <c:pt idx="2167">
                  <c:v>0.25600000000000001</c:v>
                </c:pt>
                <c:pt idx="2168">
                  <c:v>0.25600000000000001</c:v>
                </c:pt>
                <c:pt idx="2169">
                  <c:v>0.248</c:v>
                </c:pt>
                <c:pt idx="2170">
                  <c:v>0.25600000000000001</c:v>
                </c:pt>
                <c:pt idx="2171">
                  <c:v>0.248</c:v>
                </c:pt>
                <c:pt idx="2172">
                  <c:v>0.248</c:v>
                </c:pt>
                <c:pt idx="2173">
                  <c:v>0.24</c:v>
                </c:pt>
                <c:pt idx="2174">
                  <c:v>0.248</c:v>
                </c:pt>
                <c:pt idx="2175">
                  <c:v>0.25600000000000001</c:v>
                </c:pt>
                <c:pt idx="2176">
                  <c:v>0.248</c:v>
                </c:pt>
                <c:pt idx="2177">
                  <c:v>0.248</c:v>
                </c:pt>
                <c:pt idx="2178">
                  <c:v>0.248</c:v>
                </c:pt>
                <c:pt idx="2179">
                  <c:v>0.248</c:v>
                </c:pt>
                <c:pt idx="2180">
                  <c:v>0.248</c:v>
                </c:pt>
                <c:pt idx="2181">
                  <c:v>0.248</c:v>
                </c:pt>
                <c:pt idx="2182">
                  <c:v>0.248</c:v>
                </c:pt>
                <c:pt idx="2183">
                  <c:v>0.248</c:v>
                </c:pt>
                <c:pt idx="2184">
                  <c:v>0.25600000000000001</c:v>
                </c:pt>
                <c:pt idx="2185">
                  <c:v>0.25600000000000001</c:v>
                </c:pt>
                <c:pt idx="2186">
                  <c:v>0.248</c:v>
                </c:pt>
                <c:pt idx="2187">
                  <c:v>0.25600000000000001</c:v>
                </c:pt>
                <c:pt idx="2188">
                  <c:v>0.248</c:v>
                </c:pt>
                <c:pt idx="2189">
                  <c:v>0.248</c:v>
                </c:pt>
                <c:pt idx="2190">
                  <c:v>0.25600000000000001</c:v>
                </c:pt>
                <c:pt idx="2191">
                  <c:v>0.248</c:v>
                </c:pt>
                <c:pt idx="2192">
                  <c:v>0.248</c:v>
                </c:pt>
                <c:pt idx="2193">
                  <c:v>0.25600000000000001</c:v>
                </c:pt>
                <c:pt idx="2194">
                  <c:v>0.25600000000000001</c:v>
                </c:pt>
                <c:pt idx="2195">
                  <c:v>0.25600000000000001</c:v>
                </c:pt>
                <c:pt idx="2196">
                  <c:v>0.248</c:v>
                </c:pt>
                <c:pt idx="2197">
                  <c:v>0.25600000000000001</c:v>
                </c:pt>
                <c:pt idx="2198">
                  <c:v>0.25600000000000001</c:v>
                </c:pt>
                <c:pt idx="2199">
                  <c:v>0.25600000000000001</c:v>
                </c:pt>
                <c:pt idx="2200">
                  <c:v>0.25600000000000001</c:v>
                </c:pt>
                <c:pt idx="2201">
                  <c:v>0.25600000000000001</c:v>
                </c:pt>
                <c:pt idx="2202">
                  <c:v>0.25600000000000001</c:v>
                </c:pt>
                <c:pt idx="2203">
                  <c:v>0.25600000000000001</c:v>
                </c:pt>
                <c:pt idx="2204">
                  <c:v>0.25600000000000001</c:v>
                </c:pt>
                <c:pt idx="2205">
                  <c:v>0.25600000000000001</c:v>
                </c:pt>
                <c:pt idx="2206">
                  <c:v>0.25600000000000001</c:v>
                </c:pt>
                <c:pt idx="2207">
                  <c:v>0.25600000000000001</c:v>
                </c:pt>
                <c:pt idx="2208">
                  <c:v>0.25600000000000001</c:v>
                </c:pt>
                <c:pt idx="2209">
                  <c:v>0.25600000000000001</c:v>
                </c:pt>
                <c:pt idx="2210">
                  <c:v>0.25600000000000001</c:v>
                </c:pt>
                <c:pt idx="2211">
                  <c:v>0.25600000000000001</c:v>
                </c:pt>
                <c:pt idx="2212">
                  <c:v>0.26400000000000001</c:v>
                </c:pt>
                <c:pt idx="2213">
                  <c:v>0.25600000000000001</c:v>
                </c:pt>
                <c:pt idx="2214">
                  <c:v>0.25600000000000001</c:v>
                </c:pt>
                <c:pt idx="2215">
                  <c:v>0.25600000000000001</c:v>
                </c:pt>
                <c:pt idx="2216">
                  <c:v>0.26400000000000001</c:v>
                </c:pt>
                <c:pt idx="2217">
                  <c:v>0.25600000000000001</c:v>
                </c:pt>
                <c:pt idx="2218">
                  <c:v>0.25600000000000001</c:v>
                </c:pt>
                <c:pt idx="2219">
                  <c:v>0.25600000000000001</c:v>
                </c:pt>
                <c:pt idx="2220">
                  <c:v>0.25600000000000001</c:v>
                </c:pt>
                <c:pt idx="2221">
                  <c:v>0.25600000000000001</c:v>
                </c:pt>
                <c:pt idx="2222">
                  <c:v>0.25600000000000001</c:v>
                </c:pt>
                <c:pt idx="2223">
                  <c:v>0.26400000000000001</c:v>
                </c:pt>
                <c:pt idx="2224">
                  <c:v>0.25600000000000001</c:v>
                </c:pt>
                <c:pt idx="2225">
                  <c:v>0.25600000000000001</c:v>
                </c:pt>
                <c:pt idx="2226">
                  <c:v>0.25600000000000001</c:v>
                </c:pt>
                <c:pt idx="2227">
                  <c:v>0.26400000000000001</c:v>
                </c:pt>
                <c:pt idx="2228">
                  <c:v>0.26400000000000001</c:v>
                </c:pt>
                <c:pt idx="2229">
                  <c:v>0.25600000000000001</c:v>
                </c:pt>
                <c:pt idx="2230">
                  <c:v>0.25600000000000001</c:v>
                </c:pt>
                <c:pt idx="2231">
                  <c:v>0.26400000000000001</c:v>
                </c:pt>
                <c:pt idx="2232">
                  <c:v>0.26400000000000001</c:v>
                </c:pt>
                <c:pt idx="2233">
                  <c:v>0.26400000000000001</c:v>
                </c:pt>
                <c:pt idx="2234">
                  <c:v>0.26400000000000001</c:v>
                </c:pt>
                <c:pt idx="2235">
                  <c:v>0.26400000000000001</c:v>
                </c:pt>
                <c:pt idx="2236">
                  <c:v>0.25600000000000001</c:v>
                </c:pt>
                <c:pt idx="2237">
                  <c:v>0.25600000000000001</c:v>
                </c:pt>
                <c:pt idx="2238">
                  <c:v>0.27200000000000002</c:v>
                </c:pt>
                <c:pt idx="2239">
                  <c:v>0.26400000000000001</c:v>
                </c:pt>
                <c:pt idx="2240">
                  <c:v>0.26400000000000001</c:v>
                </c:pt>
                <c:pt idx="2241">
                  <c:v>0.27200000000000002</c:v>
                </c:pt>
                <c:pt idx="2242">
                  <c:v>0.26400000000000001</c:v>
                </c:pt>
                <c:pt idx="2243">
                  <c:v>0.26400000000000001</c:v>
                </c:pt>
                <c:pt idx="2244">
                  <c:v>0.27200000000000002</c:v>
                </c:pt>
                <c:pt idx="2245">
                  <c:v>0.26400000000000001</c:v>
                </c:pt>
                <c:pt idx="2246">
                  <c:v>0.27200000000000002</c:v>
                </c:pt>
                <c:pt idx="2247">
                  <c:v>0.26400000000000001</c:v>
                </c:pt>
                <c:pt idx="2248">
                  <c:v>0.26400000000000001</c:v>
                </c:pt>
                <c:pt idx="2249">
                  <c:v>0.27200000000000002</c:v>
                </c:pt>
                <c:pt idx="2250">
                  <c:v>0.27200000000000002</c:v>
                </c:pt>
                <c:pt idx="2251">
                  <c:v>0.27200000000000002</c:v>
                </c:pt>
                <c:pt idx="2252">
                  <c:v>0.27200000000000002</c:v>
                </c:pt>
                <c:pt idx="2253">
                  <c:v>0.28000000000000003</c:v>
                </c:pt>
                <c:pt idx="2254">
                  <c:v>0.27200000000000002</c:v>
                </c:pt>
                <c:pt idx="2255">
                  <c:v>0.27200000000000002</c:v>
                </c:pt>
                <c:pt idx="2256">
                  <c:v>0.27200000000000002</c:v>
                </c:pt>
                <c:pt idx="2257">
                  <c:v>0.27200000000000002</c:v>
                </c:pt>
                <c:pt idx="2258">
                  <c:v>0.28000000000000003</c:v>
                </c:pt>
                <c:pt idx="2259">
                  <c:v>0.28000000000000003</c:v>
                </c:pt>
                <c:pt idx="2260">
                  <c:v>0.28000000000000003</c:v>
                </c:pt>
                <c:pt idx="2261">
                  <c:v>0.28000000000000003</c:v>
                </c:pt>
                <c:pt idx="2262">
                  <c:v>0.28000000000000003</c:v>
                </c:pt>
                <c:pt idx="2263">
                  <c:v>0.28000000000000003</c:v>
                </c:pt>
                <c:pt idx="2264">
                  <c:v>0.27200000000000002</c:v>
                </c:pt>
                <c:pt idx="2265">
                  <c:v>0.27200000000000002</c:v>
                </c:pt>
                <c:pt idx="2266">
                  <c:v>0.28000000000000003</c:v>
                </c:pt>
                <c:pt idx="2267">
                  <c:v>0.28000000000000003</c:v>
                </c:pt>
                <c:pt idx="2268">
                  <c:v>0.27200000000000002</c:v>
                </c:pt>
                <c:pt idx="2269">
                  <c:v>0.27200000000000002</c:v>
                </c:pt>
                <c:pt idx="2270">
                  <c:v>0.28000000000000003</c:v>
                </c:pt>
                <c:pt idx="2271">
                  <c:v>0.27200000000000002</c:v>
                </c:pt>
                <c:pt idx="2272">
                  <c:v>0.28000000000000003</c:v>
                </c:pt>
                <c:pt idx="2273">
                  <c:v>0.27200000000000002</c:v>
                </c:pt>
                <c:pt idx="2274">
                  <c:v>0.28000000000000003</c:v>
                </c:pt>
                <c:pt idx="2275">
                  <c:v>0.28000000000000003</c:v>
                </c:pt>
                <c:pt idx="2276">
                  <c:v>0.28000000000000003</c:v>
                </c:pt>
                <c:pt idx="2277">
                  <c:v>0.28000000000000003</c:v>
                </c:pt>
                <c:pt idx="2278">
                  <c:v>0.27200000000000002</c:v>
                </c:pt>
                <c:pt idx="2279">
                  <c:v>0.27200000000000002</c:v>
                </c:pt>
                <c:pt idx="2280">
                  <c:v>0.28000000000000003</c:v>
                </c:pt>
                <c:pt idx="2281">
                  <c:v>0.27200000000000002</c:v>
                </c:pt>
                <c:pt idx="2282">
                  <c:v>0.27200000000000002</c:v>
                </c:pt>
                <c:pt idx="2283">
                  <c:v>0.28000000000000003</c:v>
                </c:pt>
                <c:pt idx="2284">
                  <c:v>0.27200000000000002</c:v>
                </c:pt>
                <c:pt idx="2285">
                  <c:v>0.27200000000000002</c:v>
                </c:pt>
                <c:pt idx="2286">
                  <c:v>0.27200000000000002</c:v>
                </c:pt>
                <c:pt idx="2287">
                  <c:v>0.27200000000000002</c:v>
                </c:pt>
                <c:pt idx="2288">
                  <c:v>0.28000000000000003</c:v>
                </c:pt>
                <c:pt idx="2289">
                  <c:v>0.28000000000000003</c:v>
                </c:pt>
                <c:pt idx="2290">
                  <c:v>0.28000000000000003</c:v>
                </c:pt>
                <c:pt idx="2291">
                  <c:v>0.26400000000000001</c:v>
                </c:pt>
                <c:pt idx="2292">
                  <c:v>0.27200000000000002</c:v>
                </c:pt>
                <c:pt idx="2293">
                  <c:v>0.27200000000000002</c:v>
                </c:pt>
                <c:pt idx="2294">
                  <c:v>0.28000000000000003</c:v>
                </c:pt>
                <c:pt idx="2295">
                  <c:v>0.27200000000000002</c:v>
                </c:pt>
                <c:pt idx="2296">
                  <c:v>0.27200000000000002</c:v>
                </c:pt>
                <c:pt idx="2297">
                  <c:v>0.28000000000000003</c:v>
                </c:pt>
                <c:pt idx="2298">
                  <c:v>0.27200000000000002</c:v>
                </c:pt>
                <c:pt idx="2299">
                  <c:v>0.28000000000000003</c:v>
                </c:pt>
                <c:pt idx="2300">
                  <c:v>0.28000000000000003</c:v>
                </c:pt>
                <c:pt idx="2301">
                  <c:v>0.27200000000000002</c:v>
                </c:pt>
                <c:pt idx="2302">
                  <c:v>0.28000000000000003</c:v>
                </c:pt>
                <c:pt idx="2303">
                  <c:v>0.27200000000000002</c:v>
                </c:pt>
                <c:pt idx="2304">
                  <c:v>0.27200000000000002</c:v>
                </c:pt>
                <c:pt idx="2305">
                  <c:v>0.28000000000000003</c:v>
                </c:pt>
                <c:pt idx="2306">
                  <c:v>0.27200000000000002</c:v>
                </c:pt>
                <c:pt idx="2307">
                  <c:v>0.27200000000000002</c:v>
                </c:pt>
                <c:pt idx="2308">
                  <c:v>0.27200000000000002</c:v>
                </c:pt>
                <c:pt idx="2309">
                  <c:v>0.26400000000000001</c:v>
                </c:pt>
                <c:pt idx="2310">
                  <c:v>0.27200000000000002</c:v>
                </c:pt>
                <c:pt idx="2311">
                  <c:v>0.27200000000000002</c:v>
                </c:pt>
                <c:pt idx="2312">
                  <c:v>0.27200000000000002</c:v>
                </c:pt>
                <c:pt idx="2313">
                  <c:v>0.28000000000000003</c:v>
                </c:pt>
                <c:pt idx="2314">
                  <c:v>0.28000000000000003</c:v>
                </c:pt>
                <c:pt idx="2315">
                  <c:v>0.27200000000000002</c:v>
                </c:pt>
                <c:pt idx="2316">
                  <c:v>0.27200000000000002</c:v>
                </c:pt>
                <c:pt idx="2317">
                  <c:v>0.26400000000000001</c:v>
                </c:pt>
                <c:pt idx="2318">
                  <c:v>0.27200000000000002</c:v>
                </c:pt>
                <c:pt idx="2319">
                  <c:v>0.28000000000000003</c:v>
                </c:pt>
                <c:pt idx="2320">
                  <c:v>0.27200000000000002</c:v>
                </c:pt>
                <c:pt idx="2321">
                  <c:v>0.28000000000000003</c:v>
                </c:pt>
                <c:pt idx="2322">
                  <c:v>0.28000000000000003</c:v>
                </c:pt>
                <c:pt idx="2323">
                  <c:v>0.28000000000000003</c:v>
                </c:pt>
                <c:pt idx="2324">
                  <c:v>0.28000000000000003</c:v>
                </c:pt>
                <c:pt idx="2325">
                  <c:v>0.27200000000000002</c:v>
                </c:pt>
                <c:pt idx="2326">
                  <c:v>0.28000000000000003</c:v>
                </c:pt>
                <c:pt idx="2327">
                  <c:v>0.26400000000000001</c:v>
                </c:pt>
                <c:pt idx="2328">
                  <c:v>0.28000000000000003</c:v>
                </c:pt>
                <c:pt idx="2329">
                  <c:v>0.27200000000000002</c:v>
                </c:pt>
                <c:pt idx="2330">
                  <c:v>0.27200000000000002</c:v>
                </c:pt>
                <c:pt idx="2331">
                  <c:v>0.28000000000000003</c:v>
                </c:pt>
                <c:pt idx="2332">
                  <c:v>0.27200000000000002</c:v>
                </c:pt>
                <c:pt idx="2333">
                  <c:v>0.27200000000000002</c:v>
                </c:pt>
                <c:pt idx="2334">
                  <c:v>0.27200000000000002</c:v>
                </c:pt>
                <c:pt idx="2335">
                  <c:v>0.26400000000000001</c:v>
                </c:pt>
                <c:pt idx="2336">
                  <c:v>0.26400000000000001</c:v>
                </c:pt>
                <c:pt idx="2337">
                  <c:v>0.27200000000000002</c:v>
                </c:pt>
                <c:pt idx="2338">
                  <c:v>0.27200000000000002</c:v>
                </c:pt>
                <c:pt idx="2339">
                  <c:v>0.27200000000000002</c:v>
                </c:pt>
                <c:pt idx="2340">
                  <c:v>0.26400000000000001</c:v>
                </c:pt>
                <c:pt idx="2341">
                  <c:v>0.26400000000000001</c:v>
                </c:pt>
                <c:pt idx="2342">
                  <c:v>0.26400000000000001</c:v>
                </c:pt>
                <c:pt idx="2343">
                  <c:v>0.26400000000000001</c:v>
                </c:pt>
                <c:pt idx="2344">
                  <c:v>0.26400000000000001</c:v>
                </c:pt>
                <c:pt idx="2345">
                  <c:v>0.26400000000000001</c:v>
                </c:pt>
                <c:pt idx="2346">
                  <c:v>0.26400000000000001</c:v>
                </c:pt>
                <c:pt idx="2347">
                  <c:v>0.25600000000000001</c:v>
                </c:pt>
                <c:pt idx="2348">
                  <c:v>0.27200000000000002</c:v>
                </c:pt>
                <c:pt idx="2349">
                  <c:v>0.27200000000000002</c:v>
                </c:pt>
                <c:pt idx="2350">
                  <c:v>0.27200000000000002</c:v>
                </c:pt>
                <c:pt idx="2351">
                  <c:v>0.26400000000000001</c:v>
                </c:pt>
                <c:pt idx="2352">
                  <c:v>0.26400000000000001</c:v>
                </c:pt>
                <c:pt idx="2353">
                  <c:v>0.26400000000000001</c:v>
                </c:pt>
                <c:pt idx="2354">
                  <c:v>0.26400000000000001</c:v>
                </c:pt>
                <c:pt idx="2355">
                  <c:v>0.26400000000000001</c:v>
                </c:pt>
                <c:pt idx="2356">
                  <c:v>0.26400000000000001</c:v>
                </c:pt>
                <c:pt idx="2357">
                  <c:v>0.27200000000000002</c:v>
                </c:pt>
                <c:pt idx="2358">
                  <c:v>0.26400000000000001</c:v>
                </c:pt>
                <c:pt idx="2359">
                  <c:v>0.27200000000000002</c:v>
                </c:pt>
                <c:pt idx="2360">
                  <c:v>0.27200000000000002</c:v>
                </c:pt>
                <c:pt idx="2361">
                  <c:v>0.27200000000000002</c:v>
                </c:pt>
                <c:pt idx="2362">
                  <c:v>0.26400000000000001</c:v>
                </c:pt>
                <c:pt idx="2363">
                  <c:v>0.26400000000000001</c:v>
                </c:pt>
                <c:pt idx="2364">
                  <c:v>0.27200000000000002</c:v>
                </c:pt>
                <c:pt idx="2365">
                  <c:v>0.26400000000000001</c:v>
                </c:pt>
                <c:pt idx="2366">
                  <c:v>0.27200000000000002</c:v>
                </c:pt>
                <c:pt idx="2367">
                  <c:v>0.26400000000000001</c:v>
                </c:pt>
                <c:pt idx="2368">
                  <c:v>0.27200000000000002</c:v>
                </c:pt>
                <c:pt idx="2369">
                  <c:v>0.27200000000000002</c:v>
                </c:pt>
                <c:pt idx="2370">
                  <c:v>0.26400000000000001</c:v>
                </c:pt>
                <c:pt idx="2371">
                  <c:v>0.27200000000000002</c:v>
                </c:pt>
                <c:pt idx="2372">
                  <c:v>0.27200000000000002</c:v>
                </c:pt>
                <c:pt idx="2373">
                  <c:v>0.26400000000000001</c:v>
                </c:pt>
                <c:pt idx="2374">
                  <c:v>0.26400000000000001</c:v>
                </c:pt>
                <c:pt idx="2375">
                  <c:v>0.26400000000000001</c:v>
                </c:pt>
                <c:pt idx="2376">
                  <c:v>0.28000000000000003</c:v>
                </c:pt>
                <c:pt idx="2377">
                  <c:v>0.27200000000000002</c:v>
                </c:pt>
                <c:pt idx="2378">
                  <c:v>0.27200000000000002</c:v>
                </c:pt>
                <c:pt idx="2379">
                  <c:v>0.27200000000000002</c:v>
                </c:pt>
                <c:pt idx="2380">
                  <c:v>0.26400000000000001</c:v>
                </c:pt>
                <c:pt idx="2381">
                  <c:v>0.27200000000000002</c:v>
                </c:pt>
                <c:pt idx="2382">
                  <c:v>0.27200000000000002</c:v>
                </c:pt>
                <c:pt idx="2383">
                  <c:v>0.28000000000000003</c:v>
                </c:pt>
                <c:pt idx="2384">
                  <c:v>0.27200000000000002</c:v>
                </c:pt>
                <c:pt idx="2385">
                  <c:v>0.28000000000000003</c:v>
                </c:pt>
                <c:pt idx="2386">
                  <c:v>0.28000000000000003</c:v>
                </c:pt>
                <c:pt idx="2387">
                  <c:v>0.27200000000000002</c:v>
                </c:pt>
                <c:pt idx="2388">
                  <c:v>0.27200000000000002</c:v>
                </c:pt>
                <c:pt idx="2389">
                  <c:v>0.28000000000000003</c:v>
                </c:pt>
                <c:pt idx="2390">
                  <c:v>0.28000000000000003</c:v>
                </c:pt>
                <c:pt idx="2391">
                  <c:v>0.28000000000000003</c:v>
                </c:pt>
                <c:pt idx="2392">
                  <c:v>0.28000000000000003</c:v>
                </c:pt>
                <c:pt idx="2393">
                  <c:v>0.27200000000000002</c:v>
                </c:pt>
                <c:pt idx="2394">
                  <c:v>0.27200000000000002</c:v>
                </c:pt>
                <c:pt idx="2395">
                  <c:v>0.28000000000000003</c:v>
                </c:pt>
                <c:pt idx="2396">
                  <c:v>0.27200000000000002</c:v>
                </c:pt>
                <c:pt idx="2397">
                  <c:v>0.27200000000000002</c:v>
                </c:pt>
                <c:pt idx="2398">
                  <c:v>0.28000000000000003</c:v>
                </c:pt>
                <c:pt idx="2399">
                  <c:v>0.28000000000000003</c:v>
                </c:pt>
                <c:pt idx="2400">
                  <c:v>0.28000000000000003</c:v>
                </c:pt>
                <c:pt idx="2401">
                  <c:v>0.28000000000000003</c:v>
                </c:pt>
                <c:pt idx="2402">
                  <c:v>0.28000000000000003</c:v>
                </c:pt>
                <c:pt idx="2403">
                  <c:v>0.28000000000000003</c:v>
                </c:pt>
                <c:pt idx="2404">
                  <c:v>0.28000000000000003</c:v>
                </c:pt>
                <c:pt idx="2405">
                  <c:v>0.27200000000000002</c:v>
                </c:pt>
                <c:pt idx="2406">
                  <c:v>0.28000000000000003</c:v>
                </c:pt>
                <c:pt idx="2407">
                  <c:v>0.28000000000000003</c:v>
                </c:pt>
                <c:pt idx="2408">
                  <c:v>0.28000000000000003</c:v>
                </c:pt>
                <c:pt idx="2409">
                  <c:v>0.28000000000000003</c:v>
                </c:pt>
                <c:pt idx="2410">
                  <c:v>0.28000000000000003</c:v>
                </c:pt>
                <c:pt idx="2411">
                  <c:v>0.28000000000000003</c:v>
                </c:pt>
                <c:pt idx="2412">
                  <c:v>0.28000000000000003</c:v>
                </c:pt>
                <c:pt idx="2413">
                  <c:v>0.28000000000000003</c:v>
                </c:pt>
                <c:pt idx="2414">
                  <c:v>0.28000000000000003</c:v>
                </c:pt>
                <c:pt idx="2415">
                  <c:v>0.28000000000000003</c:v>
                </c:pt>
                <c:pt idx="2416">
                  <c:v>0.28000000000000003</c:v>
                </c:pt>
                <c:pt idx="2417">
                  <c:v>0.28000000000000003</c:v>
                </c:pt>
                <c:pt idx="2418">
                  <c:v>0.28000000000000003</c:v>
                </c:pt>
                <c:pt idx="2419">
                  <c:v>0.28000000000000003</c:v>
                </c:pt>
                <c:pt idx="2420">
                  <c:v>0.28000000000000003</c:v>
                </c:pt>
                <c:pt idx="2421">
                  <c:v>0.27200000000000002</c:v>
                </c:pt>
                <c:pt idx="2422">
                  <c:v>0.28000000000000003</c:v>
                </c:pt>
                <c:pt idx="2423">
                  <c:v>0.28000000000000003</c:v>
                </c:pt>
                <c:pt idx="2424">
                  <c:v>0.28799999999999998</c:v>
                </c:pt>
                <c:pt idx="2425">
                  <c:v>0.28799999999999998</c:v>
                </c:pt>
                <c:pt idx="2426">
                  <c:v>0.28799999999999998</c:v>
                </c:pt>
                <c:pt idx="2427">
                  <c:v>0.28799999999999998</c:v>
                </c:pt>
                <c:pt idx="2428">
                  <c:v>0.28799999999999998</c:v>
                </c:pt>
                <c:pt idx="2429">
                  <c:v>0.28799999999999998</c:v>
                </c:pt>
                <c:pt idx="2430">
                  <c:v>0.28799999999999998</c:v>
                </c:pt>
                <c:pt idx="2431">
                  <c:v>0.28799999999999998</c:v>
                </c:pt>
                <c:pt idx="2432">
                  <c:v>0.28799999999999998</c:v>
                </c:pt>
                <c:pt idx="2433">
                  <c:v>0.28000000000000003</c:v>
                </c:pt>
                <c:pt idx="2434">
                  <c:v>0.29599999999999999</c:v>
                </c:pt>
                <c:pt idx="2435">
                  <c:v>0.28799999999999998</c:v>
                </c:pt>
                <c:pt idx="2436">
                  <c:v>0.28799999999999998</c:v>
                </c:pt>
                <c:pt idx="2437">
                  <c:v>0.29599999999999999</c:v>
                </c:pt>
                <c:pt idx="2438">
                  <c:v>0.29599999999999999</c:v>
                </c:pt>
                <c:pt idx="2439">
                  <c:v>0.29599999999999999</c:v>
                </c:pt>
                <c:pt idx="2440">
                  <c:v>0.29599999999999999</c:v>
                </c:pt>
                <c:pt idx="2441">
                  <c:v>0.29599999999999999</c:v>
                </c:pt>
                <c:pt idx="2442">
                  <c:v>0.29599999999999999</c:v>
                </c:pt>
                <c:pt idx="2443">
                  <c:v>0.29599999999999999</c:v>
                </c:pt>
                <c:pt idx="2444">
                  <c:v>0.29599999999999999</c:v>
                </c:pt>
                <c:pt idx="2445">
                  <c:v>0.29599999999999999</c:v>
                </c:pt>
                <c:pt idx="2446">
                  <c:v>0.29599999999999999</c:v>
                </c:pt>
                <c:pt idx="2447">
                  <c:v>0.29599999999999999</c:v>
                </c:pt>
                <c:pt idx="2448">
                  <c:v>0.29599999999999999</c:v>
                </c:pt>
                <c:pt idx="2449">
                  <c:v>0.29599999999999999</c:v>
                </c:pt>
                <c:pt idx="2450">
                  <c:v>0.29599999999999999</c:v>
                </c:pt>
                <c:pt idx="2451">
                  <c:v>0.30399999999999999</c:v>
                </c:pt>
                <c:pt idx="2452">
                  <c:v>0.29599999999999999</c:v>
                </c:pt>
                <c:pt idx="2453">
                  <c:v>0.29599999999999999</c:v>
                </c:pt>
                <c:pt idx="2454">
                  <c:v>0.29599999999999999</c:v>
                </c:pt>
                <c:pt idx="2455">
                  <c:v>0.29599999999999999</c:v>
                </c:pt>
                <c:pt idx="2456">
                  <c:v>0.29599999999999999</c:v>
                </c:pt>
                <c:pt idx="2457">
                  <c:v>0.28799999999999998</c:v>
                </c:pt>
                <c:pt idx="2458">
                  <c:v>0.29599999999999999</c:v>
                </c:pt>
                <c:pt idx="2459">
                  <c:v>0.29599999999999999</c:v>
                </c:pt>
                <c:pt idx="2460">
                  <c:v>0.29599999999999999</c:v>
                </c:pt>
                <c:pt idx="2461">
                  <c:v>0.29599999999999999</c:v>
                </c:pt>
                <c:pt idx="2462">
                  <c:v>0.29599999999999999</c:v>
                </c:pt>
                <c:pt idx="2463">
                  <c:v>0.29599999999999999</c:v>
                </c:pt>
                <c:pt idx="2464">
                  <c:v>0.29599999999999999</c:v>
                </c:pt>
                <c:pt idx="2465">
                  <c:v>0.29599999999999999</c:v>
                </c:pt>
                <c:pt idx="2466">
                  <c:v>0.29599999999999999</c:v>
                </c:pt>
                <c:pt idx="2467">
                  <c:v>0.29599999999999999</c:v>
                </c:pt>
                <c:pt idx="2468">
                  <c:v>0.29599999999999999</c:v>
                </c:pt>
                <c:pt idx="2469">
                  <c:v>0.29599999999999999</c:v>
                </c:pt>
                <c:pt idx="2470">
                  <c:v>0.28799999999999998</c:v>
                </c:pt>
                <c:pt idx="2471">
                  <c:v>0.29599999999999999</c:v>
                </c:pt>
                <c:pt idx="2472">
                  <c:v>0.29599999999999999</c:v>
                </c:pt>
                <c:pt idx="2473">
                  <c:v>0.29599999999999999</c:v>
                </c:pt>
                <c:pt idx="2474">
                  <c:v>0.29599999999999999</c:v>
                </c:pt>
                <c:pt idx="2475">
                  <c:v>0.28799999999999998</c:v>
                </c:pt>
                <c:pt idx="2476">
                  <c:v>0.29599999999999999</c:v>
                </c:pt>
                <c:pt idx="2477">
                  <c:v>0.29599999999999999</c:v>
                </c:pt>
                <c:pt idx="2478">
                  <c:v>0.29599999999999999</c:v>
                </c:pt>
                <c:pt idx="2479">
                  <c:v>0.29599999999999999</c:v>
                </c:pt>
                <c:pt idx="2480">
                  <c:v>0.29599999999999999</c:v>
                </c:pt>
                <c:pt idx="2481">
                  <c:v>0.29599999999999999</c:v>
                </c:pt>
                <c:pt idx="2482">
                  <c:v>0.29599999999999999</c:v>
                </c:pt>
                <c:pt idx="2483">
                  <c:v>0.28799999999999998</c:v>
                </c:pt>
                <c:pt idx="2484">
                  <c:v>0.28799999999999998</c:v>
                </c:pt>
                <c:pt idx="2485">
                  <c:v>0.29599999999999999</c:v>
                </c:pt>
                <c:pt idx="2486">
                  <c:v>0.29599999999999999</c:v>
                </c:pt>
                <c:pt idx="2487">
                  <c:v>0.29599999999999999</c:v>
                </c:pt>
                <c:pt idx="2488">
                  <c:v>0.29599999999999999</c:v>
                </c:pt>
                <c:pt idx="2489">
                  <c:v>0.29599999999999999</c:v>
                </c:pt>
                <c:pt idx="2490">
                  <c:v>0.29599999999999999</c:v>
                </c:pt>
                <c:pt idx="2491">
                  <c:v>0.28799999999999998</c:v>
                </c:pt>
                <c:pt idx="2492">
                  <c:v>0.29599999999999999</c:v>
                </c:pt>
                <c:pt idx="2493">
                  <c:v>0.29599999999999999</c:v>
                </c:pt>
                <c:pt idx="2494">
                  <c:v>0.28799999999999998</c:v>
                </c:pt>
                <c:pt idx="2495">
                  <c:v>0.28799999999999998</c:v>
                </c:pt>
                <c:pt idx="2496">
                  <c:v>0.29599999999999999</c:v>
                </c:pt>
                <c:pt idx="2497">
                  <c:v>0.29599999999999999</c:v>
                </c:pt>
                <c:pt idx="2498">
                  <c:v>0.29599999999999999</c:v>
                </c:pt>
                <c:pt idx="2499">
                  <c:v>0.29599999999999999</c:v>
                </c:pt>
              </c:numCache>
            </c:numRef>
          </c:val>
          <c:smooth val="0"/>
        </c:ser>
        <c:ser>
          <c:idx val="1"/>
          <c:order val="1"/>
          <c:tx>
            <c:strRef>
              <c:f>F0009CH1!$H$1</c:f>
              <c:strCache>
                <c:ptCount val="1"/>
                <c:pt idx="0">
                  <c:v>Theoretical</c:v>
                </c:pt>
              </c:strCache>
            </c:strRef>
          </c:tx>
          <c:marker>
            <c:symbol val="none"/>
          </c:marker>
          <c:cat>
            <c:numRef>
              <c:f>F0009CH1!$D$1:$D$2500</c:f>
              <c:numCache>
                <c:formatCode>General</c:formatCode>
                <c:ptCount val="2500"/>
                <c:pt idx="0">
                  <c:v>0</c:v>
                </c:pt>
                <c:pt idx="1">
                  <c:v>1.9999999999993981E-3</c:v>
                </c:pt>
                <c:pt idx="2">
                  <c:v>3.9999999999996635E-3</c:v>
                </c:pt>
                <c:pt idx="3">
                  <c:v>5.999999999999929E-3</c:v>
                </c:pt>
                <c:pt idx="4">
                  <c:v>7.9999999999993271E-3</c:v>
                </c:pt>
                <c:pt idx="5">
                  <c:v>9.9999999999995925E-3</c:v>
                </c:pt>
                <c:pt idx="6">
                  <c:v>1.1999999999999858E-2</c:v>
                </c:pt>
                <c:pt idx="7">
                  <c:v>1.3999999999999256E-2</c:v>
                </c:pt>
                <c:pt idx="8">
                  <c:v>1.5999999999999522E-2</c:v>
                </c:pt>
                <c:pt idx="9">
                  <c:v>1.7999999999999787E-2</c:v>
                </c:pt>
                <c:pt idx="10">
                  <c:v>2.0000000000000052E-2</c:v>
                </c:pt>
                <c:pt idx="11">
                  <c:v>2.1999999999999451E-2</c:v>
                </c:pt>
                <c:pt idx="12">
                  <c:v>2.3999999999999716E-2</c:v>
                </c:pt>
                <c:pt idx="13">
                  <c:v>2.5999999999999981E-2</c:v>
                </c:pt>
                <c:pt idx="14">
                  <c:v>2.799999999999938E-2</c:v>
                </c:pt>
                <c:pt idx="15">
                  <c:v>2.9999999999999645E-2</c:v>
                </c:pt>
                <c:pt idx="16">
                  <c:v>3.199999999999991E-2</c:v>
                </c:pt>
                <c:pt idx="17">
                  <c:v>3.3999999999999309E-2</c:v>
                </c:pt>
                <c:pt idx="18">
                  <c:v>3.5999999999999574E-2</c:v>
                </c:pt>
                <c:pt idx="19">
                  <c:v>3.7999999999999839E-2</c:v>
                </c:pt>
                <c:pt idx="20">
                  <c:v>3.9999999999999238E-2</c:v>
                </c:pt>
                <c:pt idx="21">
                  <c:v>4.1999999999999503E-2</c:v>
                </c:pt>
                <c:pt idx="22">
                  <c:v>4.3999999999999768E-2</c:v>
                </c:pt>
                <c:pt idx="23">
                  <c:v>4.6000000000000034E-2</c:v>
                </c:pt>
                <c:pt idx="24">
                  <c:v>4.7999999999999432E-2</c:v>
                </c:pt>
                <c:pt idx="25">
                  <c:v>4.9999999999999697E-2</c:v>
                </c:pt>
                <c:pt idx="26">
                  <c:v>5.1999999999999963E-2</c:v>
                </c:pt>
                <c:pt idx="27">
                  <c:v>5.3999999999999361E-2</c:v>
                </c:pt>
                <c:pt idx="28">
                  <c:v>5.5999999999999626E-2</c:v>
                </c:pt>
                <c:pt idx="29">
                  <c:v>5.7999999999999892E-2</c:v>
                </c:pt>
                <c:pt idx="30">
                  <c:v>5.999999999999929E-2</c:v>
                </c:pt>
                <c:pt idx="31">
                  <c:v>6.1999999999999555E-2</c:v>
                </c:pt>
                <c:pt idx="32">
                  <c:v>6.3999999999999821E-2</c:v>
                </c:pt>
                <c:pt idx="33">
                  <c:v>6.6000000000000086E-2</c:v>
                </c:pt>
                <c:pt idx="34">
                  <c:v>6.7999999999999478E-2</c:v>
                </c:pt>
                <c:pt idx="35">
                  <c:v>6.9999999999999757E-2</c:v>
                </c:pt>
                <c:pt idx="36">
                  <c:v>7.2000000000000008E-2</c:v>
                </c:pt>
                <c:pt idx="37">
                  <c:v>7.3999999999999413E-2</c:v>
                </c:pt>
                <c:pt idx="38">
                  <c:v>7.5999999999999679E-2</c:v>
                </c:pt>
                <c:pt idx="39">
                  <c:v>7.7999999999999944E-2</c:v>
                </c:pt>
                <c:pt idx="40">
                  <c:v>7.9999999999999349E-2</c:v>
                </c:pt>
                <c:pt idx="41">
                  <c:v>8.1999999999999601E-2</c:v>
                </c:pt>
                <c:pt idx="42">
                  <c:v>8.399999999999988E-2</c:v>
                </c:pt>
                <c:pt idx="43">
                  <c:v>8.5999999999999271E-2</c:v>
                </c:pt>
                <c:pt idx="44">
                  <c:v>8.7999999999999537E-2</c:v>
                </c:pt>
                <c:pt idx="45">
                  <c:v>8.9999999999999802E-2</c:v>
                </c:pt>
                <c:pt idx="46">
                  <c:v>9.2000000000000068E-2</c:v>
                </c:pt>
                <c:pt idx="47">
                  <c:v>9.3999999999999473E-2</c:v>
                </c:pt>
                <c:pt idx="48">
                  <c:v>9.5999999999999724E-2</c:v>
                </c:pt>
                <c:pt idx="49">
                  <c:v>9.8000000000000004E-2</c:v>
                </c:pt>
                <c:pt idx="50">
                  <c:v>9.9999999999999395E-2</c:v>
                </c:pt>
                <c:pt idx="51">
                  <c:v>0.10199999999999966</c:v>
                </c:pt>
                <c:pt idx="52">
                  <c:v>0.10399999999999993</c:v>
                </c:pt>
                <c:pt idx="53">
                  <c:v>0.10599999999999932</c:v>
                </c:pt>
                <c:pt idx="54">
                  <c:v>0.1079999999999996</c:v>
                </c:pt>
                <c:pt idx="55">
                  <c:v>0.10999999999999985</c:v>
                </c:pt>
                <c:pt idx="56">
                  <c:v>0.11199999999999925</c:v>
                </c:pt>
                <c:pt idx="57">
                  <c:v>0.11399999999999952</c:v>
                </c:pt>
                <c:pt idx="58">
                  <c:v>0.11599999999999978</c:v>
                </c:pt>
                <c:pt idx="59">
                  <c:v>0.11800000000000005</c:v>
                </c:pt>
                <c:pt idx="60">
                  <c:v>0.11999999999999944</c:v>
                </c:pt>
                <c:pt idx="61">
                  <c:v>0.12199999999999972</c:v>
                </c:pt>
                <c:pt idx="62">
                  <c:v>0.12399999999999997</c:v>
                </c:pt>
                <c:pt idx="63">
                  <c:v>0.12599999999999939</c:v>
                </c:pt>
                <c:pt idx="64">
                  <c:v>0.12799999999999964</c:v>
                </c:pt>
                <c:pt idx="65">
                  <c:v>0.12999999999999989</c:v>
                </c:pt>
                <c:pt idx="66">
                  <c:v>0.13199999999999931</c:v>
                </c:pt>
                <c:pt idx="67">
                  <c:v>0.13399999999999956</c:v>
                </c:pt>
                <c:pt idx="68">
                  <c:v>0.13599999999999984</c:v>
                </c:pt>
                <c:pt idx="69">
                  <c:v>0.13799999999999923</c:v>
                </c:pt>
                <c:pt idx="70">
                  <c:v>0.13999999999999951</c:v>
                </c:pt>
                <c:pt idx="71">
                  <c:v>0.14199999999999977</c:v>
                </c:pt>
                <c:pt idx="72">
                  <c:v>0.14400000000000002</c:v>
                </c:pt>
                <c:pt idx="73">
                  <c:v>0.14599999999999944</c:v>
                </c:pt>
                <c:pt idx="74">
                  <c:v>0.14799999999999969</c:v>
                </c:pt>
                <c:pt idx="75">
                  <c:v>0.14999999999999997</c:v>
                </c:pt>
                <c:pt idx="76">
                  <c:v>0.15199999999999936</c:v>
                </c:pt>
                <c:pt idx="77">
                  <c:v>0.15399999999999964</c:v>
                </c:pt>
                <c:pt idx="78">
                  <c:v>0.15599999999999989</c:v>
                </c:pt>
                <c:pt idx="79">
                  <c:v>0.15799999999999928</c:v>
                </c:pt>
                <c:pt idx="80">
                  <c:v>0.15999999999999956</c:v>
                </c:pt>
                <c:pt idx="81">
                  <c:v>0.16199999999999981</c:v>
                </c:pt>
                <c:pt idx="82">
                  <c:v>0.16400000000000009</c:v>
                </c:pt>
                <c:pt idx="83">
                  <c:v>0.16599999999999948</c:v>
                </c:pt>
                <c:pt idx="84">
                  <c:v>0.16799999999999976</c:v>
                </c:pt>
                <c:pt idx="85">
                  <c:v>0.17</c:v>
                </c:pt>
                <c:pt idx="86">
                  <c:v>0.1719999999999994</c:v>
                </c:pt>
                <c:pt idx="87">
                  <c:v>0.17399999999999968</c:v>
                </c:pt>
                <c:pt idx="88">
                  <c:v>0.17599999999999993</c:v>
                </c:pt>
                <c:pt idx="89">
                  <c:v>0.17799999999999933</c:v>
                </c:pt>
                <c:pt idx="90">
                  <c:v>0.1799999999999996</c:v>
                </c:pt>
                <c:pt idx="91">
                  <c:v>0.18199999999999988</c:v>
                </c:pt>
                <c:pt idx="92">
                  <c:v>0.18399999999999928</c:v>
                </c:pt>
                <c:pt idx="93">
                  <c:v>0.18599999999999953</c:v>
                </c:pt>
                <c:pt idx="94">
                  <c:v>0.18799999999999981</c:v>
                </c:pt>
                <c:pt idx="95">
                  <c:v>0.19000000000000006</c:v>
                </c:pt>
                <c:pt idx="96">
                  <c:v>0.19199999999999945</c:v>
                </c:pt>
                <c:pt idx="97">
                  <c:v>0.19399999999999973</c:v>
                </c:pt>
                <c:pt idx="98">
                  <c:v>0.19600000000000001</c:v>
                </c:pt>
                <c:pt idx="99">
                  <c:v>0.1979999999999994</c:v>
                </c:pt>
                <c:pt idx="100">
                  <c:v>0.19999999999999965</c:v>
                </c:pt>
                <c:pt idx="101">
                  <c:v>0.20199999999999993</c:v>
                </c:pt>
                <c:pt idx="102">
                  <c:v>0.20399999999999932</c:v>
                </c:pt>
                <c:pt idx="103">
                  <c:v>0.20599999999999957</c:v>
                </c:pt>
                <c:pt idx="104">
                  <c:v>0.20799999999999985</c:v>
                </c:pt>
                <c:pt idx="105">
                  <c:v>0.20999999999999924</c:v>
                </c:pt>
                <c:pt idx="106">
                  <c:v>0.21199999999999952</c:v>
                </c:pt>
                <c:pt idx="107">
                  <c:v>0.21399999999999977</c:v>
                </c:pt>
                <c:pt idx="108">
                  <c:v>0.21600000000000005</c:v>
                </c:pt>
                <c:pt idx="109">
                  <c:v>0.21799999999999944</c:v>
                </c:pt>
                <c:pt idx="110">
                  <c:v>0.2199999999999997</c:v>
                </c:pt>
                <c:pt idx="111">
                  <c:v>0.22199999999999998</c:v>
                </c:pt>
                <c:pt idx="112">
                  <c:v>0.22399999999999937</c:v>
                </c:pt>
                <c:pt idx="113">
                  <c:v>0.22599999999999965</c:v>
                </c:pt>
                <c:pt idx="114">
                  <c:v>0.2279999999999999</c:v>
                </c:pt>
                <c:pt idx="115">
                  <c:v>0.22999999999999932</c:v>
                </c:pt>
                <c:pt idx="116">
                  <c:v>0.23199999999999957</c:v>
                </c:pt>
                <c:pt idx="117">
                  <c:v>0.23399999999999982</c:v>
                </c:pt>
                <c:pt idx="118">
                  <c:v>0.23599999999999924</c:v>
                </c:pt>
                <c:pt idx="119">
                  <c:v>0.23799999999999949</c:v>
                </c:pt>
                <c:pt idx="120">
                  <c:v>0.23999999999999977</c:v>
                </c:pt>
                <c:pt idx="121">
                  <c:v>0.24200000000000002</c:v>
                </c:pt>
                <c:pt idx="122">
                  <c:v>0.24399999999999944</c:v>
                </c:pt>
                <c:pt idx="123">
                  <c:v>0.24599999999999969</c:v>
                </c:pt>
                <c:pt idx="124">
                  <c:v>0.24799999999999994</c:v>
                </c:pt>
                <c:pt idx="125">
                  <c:v>0.24999999999999936</c:v>
                </c:pt>
                <c:pt idx="126">
                  <c:v>0.25199999999999961</c:v>
                </c:pt>
                <c:pt idx="127">
                  <c:v>0.25399999999999989</c:v>
                </c:pt>
                <c:pt idx="128">
                  <c:v>0.25599999999999928</c:v>
                </c:pt>
                <c:pt idx="129">
                  <c:v>0.25799999999999956</c:v>
                </c:pt>
                <c:pt idx="130">
                  <c:v>0.25999999999999979</c:v>
                </c:pt>
                <c:pt idx="131">
                  <c:v>0.26200000000000007</c:v>
                </c:pt>
                <c:pt idx="132">
                  <c:v>0.26399999999999946</c:v>
                </c:pt>
                <c:pt idx="133">
                  <c:v>0.26599999999999974</c:v>
                </c:pt>
                <c:pt idx="134">
                  <c:v>0.26800000000000002</c:v>
                </c:pt>
                <c:pt idx="135">
                  <c:v>0.26999999999999941</c:v>
                </c:pt>
                <c:pt idx="136">
                  <c:v>0.27199999999999969</c:v>
                </c:pt>
                <c:pt idx="137">
                  <c:v>0.27399999999999991</c:v>
                </c:pt>
                <c:pt idx="138">
                  <c:v>0.27599999999999936</c:v>
                </c:pt>
                <c:pt idx="139">
                  <c:v>0.27799999999999958</c:v>
                </c:pt>
                <c:pt idx="140">
                  <c:v>0.27999999999999986</c:v>
                </c:pt>
                <c:pt idx="141">
                  <c:v>0.28199999999999925</c:v>
                </c:pt>
                <c:pt idx="142">
                  <c:v>0.28399999999999953</c:v>
                </c:pt>
                <c:pt idx="143">
                  <c:v>0.28599999999999981</c:v>
                </c:pt>
                <c:pt idx="144">
                  <c:v>0.28800000000000003</c:v>
                </c:pt>
                <c:pt idx="145">
                  <c:v>0.28999999999999948</c:v>
                </c:pt>
                <c:pt idx="146">
                  <c:v>0.2919999999999997</c:v>
                </c:pt>
                <c:pt idx="147">
                  <c:v>0.29399999999999998</c:v>
                </c:pt>
                <c:pt idx="148">
                  <c:v>0.29599999999999937</c:v>
                </c:pt>
                <c:pt idx="149">
                  <c:v>0.29799999999999965</c:v>
                </c:pt>
                <c:pt idx="150">
                  <c:v>0.29999999999999993</c:v>
                </c:pt>
                <c:pt idx="151">
                  <c:v>0.30199999999999932</c:v>
                </c:pt>
                <c:pt idx="152">
                  <c:v>0.3039999999999996</c:v>
                </c:pt>
                <c:pt idx="153">
                  <c:v>0.30599999999999983</c:v>
                </c:pt>
                <c:pt idx="154">
                  <c:v>0.30799999999999927</c:v>
                </c:pt>
                <c:pt idx="155">
                  <c:v>0.3099999999999995</c:v>
                </c:pt>
                <c:pt idx="156">
                  <c:v>0.31199999999999978</c:v>
                </c:pt>
                <c:pt idx="157">
                  <c:v>0.31400000000000006</c:v>
                </c:pt>
                <c:pt idx="158">
                  <c:v>0.31599999999999945</c:v>
                </c:pt>
                <c:pt idx="159">
                  <c:v>0.31799999999999973</c:v>
                </c:pt>
                <c:pt idx="160">
                  <c:v>0.31999999999999995</c:v>
                </c:pt>
                <c:pt idx="161">
                  <c:v>0.3219999999999994</c:v>
                </c:pt>
                <c:pt idx="162">
                  <c:v>0.32399999999999962</c:v>
                </c:pt>
                <c:pt idx="163">
                  <c:v>0.3259999999999999</c:v>
                </c:pt>
                <c:pt idx="164">
                  <c:v>0.32799999999999929</c:v>
                </c:pt>
                <c:pt idx="165">
                  <c:v>0.32999999999999957</c:v>
                </c:pt>
                <c:pt idx="166">
                  <c:v>0.33199999999999985</c:v>
                </c:pt>
                <c:pt idx="167">
                  <c:v>0.33399999999999924</c:v>
                </c:pt>
                <c:pt idx="168">
                  <c:v>0.33599999999999952</c:v>
                </c:pt>
                <c:pt idx="169">
                  <c:v>0.33799999999999975</c:v>
                </c:pt>
                <c:pt idx="170">
                  <c:v>0.34</c:v>
                </c:pt>
                <c:pt idx="171">
                  <c:v>0.34199999999999942</c:v>
                </c:pt>
                <c:pt idx="172">
                  <c:v>0.34399999999999969</c:v>
                </c:pt>
                <c:pt idx="173">
                  <c:v>0.34599999999999997</c:v>
                </c:pt>
                <c:pt idx="174">
                  <c:v>0.34799999999999937</c:v>
                </c:pt>
                <c:pt idx="175">
                  <c:v>0.34999999999999964</c:v>
                </c:pt>
                <c:pt idx="176">
                  <c:v>0.35199999999999987</c:v>
                </c:pt>
                <c:pt idx="177">
                  <c:v>0.35399999999999926</c:v>
                </c:pt>
                <c:pt idx="178">
                  <c:v>0.35599999999999954</c:v>
                </c:pt>
                <c:pt idx="179">
                  <c:v>0.35799999999999982</c:v>
                </c:pt>
                <c:pt idx="180">
                  <c:v>0.3600000000000001</c:v>
                </c:pt>
                <c:pt idx="181">
                  <c:v>0.36199999999999949</c:v>
                </c:pt>
                <c:pt idx="182">
                  <c:v>0.36399999999999977</c:v>
                </c:pt>
                <c:pt idx="183">
                  <c:v>0.36599999999999999</c:v>
                </c:pt>
                <c:pt idx="184">
                  <c:v>0.36799999999999938</c:v>
                </c:pt>
                <c:pt idx="185">
                  <c:v>0.36999999999999966</c:v>
                </c:pt>
                <c:pt idx="186">
                  <c:v>0.37199999999999994</c:v>
                </c:pt>
                <c:pt idx="187">
                  <c:v>0.37399999999999933</c:v>
                </c:pt>
                <c:pt idx="188">
                  <c:v>0.37599999999999961</c:v>
                </c:pt>
                <c:pt idx="189">
                  <c:v>0.37799999999999989</c:v>
                </c:pt>
                <c:pt idx="190">
                  <c:v>0.37999999999999928</c:v>
                </c:pt>
                <c:pt idx="191">
                  <c:v>0.38199999999999951</c:v>
                </c:pt>
                <c:pt idx="192">
                  <c:v>0.38399999999999979</c:v>
                </c:pt>
                <c:pt idx="193">
                  <c:v>0.38600000000000007</c:v>
                </c:pt>
                <c:pt idx="194">
                  <c:v>0.38799999999999946</c:v>
                </c:pt>
                <c:pt idx="195">
                  <c:v>0.38999999999999974</c:v>
                </c:pt>
                <c:pt idx="196">
                  <c:v>0.39200000000000002</c:v>
                </c:pt>
                <c:pt idx="197">
                  <c:v>0.39399999999999941</c:v>
                </c:pt>
                <c:pt idx="198">
                  <c:v>0.39599999999999963</c:v>
                </c:pt>
                <c:pt idx="199">
                  <c:v>0.39799999999999991</c:v>
                </c:pt>
                <c:pt idx="200">
                  <c:v>0.3999999999999993</c:v>
                </c:pt>
                <c:pt idx="201">
                  <c:v>0.40199999999999958</c:v>
                </c:pt>
                <c:pt idx="202">
                  <c:v>0.40399999999999986</c:v>
                </c:pt>
                <c:pt idx="203">
                  <c:v>0.40599999999999925</c:v>
                </c:pt>
                <c:pt idx="204">
                  <c:v>0.40799999999999953</c:v>
                </c:pt>
                <c:pt idx="205">
                  <c:v>0.40999999999999975</c:v>
                </c:pt>
                <c:pt idx="206">
                  <c:v>0.41200000000000003</c:v>
                </c:pt>
                <c:pt idx="207">
                  <c:v>0.41399999999999942</c:v>
                </c:pt>
                <c:pt idx="208">
                  <c:v>0.4159999999999997</c:v>
                </c:pt>
                <c:pt idx="209">
                  <c:v>0.41799999999999998</c:v>
                </c:pt>
                <c:pt idx="210">
                  <c:v>0.41999999999999937</c:v>
                </c:pt>
                <c:pt idx="211">
                  <c:v>0.42199999999999965</c:v>
                </c:pt>
                <c:pt idx="212">
                  <c:v>0.42399999999999988</c:v>
                </c:pt>
                <c:pt idx="213">
                  <c:v>0.42599999999999927</c:v>
                </c:pt>
                <c:pt idx="214">
                  <c:v>0.42799999999999955</c:v>
                </c:pt>
                <c:pt idx="215">
                  <c:v>0.42999999999999983</c:v>
                </c:pt>
                <c:pt idx="216">
                  <c:v>0.43200000000000011</c:v>
                </c:pt>
                <c:pt idx="217">
                  <c:v>0.4339999999999995</c:v>
                </c:pt>
                <c:pt idx="218">
                  <c:v>0.43599999999999978</c:v>
                </c:pt>
                <c:pt idx="219">
                  <c:v>0.438</c:v>
                </c:pt>
                <c:pt idx="220">
                  <c:v>0.43999999999999939</c:v>
                </c:pt>
                <c:pt idx="221">
                  <c:v>0.44199999999999967</c:v>
                </c:pt>
                <c:pt idx="222">
                  <c:v>0.44399999999999995</c:v>
                </c:pt>
                <c:pt idx="223">
                  <c:v>0.44599999999999934</c:v>
                </c:pt>
                <c:pt idx="224">
                  <c:v>0.44799999999999962</c:v>
                </c:pt>
                <c:pt idx="225">
                  <c:v>0.4499999999999999</c:v>
                </c:pt>
                <c:pt idx="226">
                  <c:v>0.45199999999999929</c:v>
                </c:pt>
                <c:pt idx="227">
                  <c:v>0.45399999999999952</c:v>
                </c:pt>
                <c:pt idx="228">
                  <c:v>0.45599999999999979</c:v>
                </c:pt>
                <c:pt idx="229">
                  <c:v>0.45800000000000007</c:v>
                </c:pt>
                <c:pt idx="230">
                  <c:v>0.45999999999999946</c:v>
                </c:pt>
                <c:pt idx="231">
                  <c:v>0.46199999999999974</c:v>
                </c:pt>
                <c:pt idx="232">
                  <c:v>0.46400000000000002</c:v>
                </c:pt>
                <c:pt idx="233">
                  <c:v>0.46599999999999941</c:v>
                </c:pt>
                <c:pt idx="234">
                  <c:v>0.46799999999999964</c:v>
                </c:pt>
                <c:pt idx="235">
                  <c:v>0.46999999999999992</c:v>
                </c:pt>
                <c:pt idx="236">
                  <c:v>0.47199999999999931</c:v>
                </c:pt>
                <c:pt idx="237">
                  <c:v>0.47399999999999959</c:v>
                </c:pt>
                <c:pt idx="238">
                  <c:v>0.47599999999999987</c:v>
                </c:pt>
                <c:pt idx="239">
                  <c:v>0.47799999999999926</c:v>
                </c:pt>
                <c:pt idx="240">
                  <c:v>0.47999999999999954</c:v>
                </c:pt>
                <c:pt idx="241">
                  <c:v>0.48199999999999976</c:v>
                </c:pt>
                <c:pt idx="242">
                  <c:v>0.48400000000000004</c:v>
                </c:pt>
                <c:pt idx="243">
                  <c:v>0.48599999999999943</c:v>
                </c:pt>
                <c:pt idx="244">
                  <c:v>0.48799999999999971</c:v>
                </c:pt>
                <c:pt idx="245">
                  <c:v>0.49</c:v>
                </c:pt>
                <c:pt idx="246">
                  <c:v>0.49199999999999938</c:v>
                </c:pt>
                <c:pt idx="247">
                  <c:v>0.49399999999999966</c:v>
                </c:pt>
                <c:pt idx="248">
                  <c:v>0.49599999999999989</c:v>
                </c:pt>
                <c:pt idx="249">
                  <c:v>0.49799999999999933</c:v>
                </c:pt>
                <c:pt idx="250">
                  <c:v>0.49999999999999956</c:v>
                </c:pt>
                <c:pt idx="251">
                  <c:v>0.50199999999999989</c:v>
                </c:pt>
                <c:pt idx="252">
                  <c:v>0.50399999999999923</c:v>
                </c:pt>
                <c:pt idx="253">
                  <c:v>0.50599999999999956</c:v>
                </c:pt>
                <c:pt idx="254">
                  <c:v>0.50799999999999979</c:v>
                </c:pt>
                <c:pt idx="255">
                  <c:v>0.51</c:v>
                </c:pt>
                <c:pt idx="256">
                  <c:v>0.51199999999999946</c:v>
                </c:pt>
                <c:pt idx="257">
                  <c:v>0.51399999999999968</c:v>
                </c:pt>
                <c:pt idx="258">
                  <c:v>0.51600000000000001</c:v>
                </c:pt>
                <c:pt idx="259">
                  <c:v>0.51799999999999935</c:v>
                </c:pt>
                <c:pt idx="260">
                  <c:v>0.51999999999999957</c:v>
                </c:pt>
                <c:pt idx="261">
                  <c:v>0.52199999999999991</c:v>
                </c:pt>
                <c:pt idx="262">
                  <c:v>0.52399999999999924</c:v>
                </c:pt>
                <c:pt idx="263">
                  <c:v>0.52599999999999958</c:v>
                </c:pt>
                <c:pt idx="264">
                  <c:v>0.5279999999999998</c:v>
                </c:pt>
                <c:pt idx="265">
                  <c:v>0.53000000000000014</c:v>
                </c:pt>
                <c:pt idx="266">
                  <c:v>0.53199999999999947</c:v>
                </c:pt>
                <c:pt idx="267">
                  <c:v>0.53399999999999981</c:v>
                </c:pt>
                <c:pt idx="268">
                  <c:v>0.53600000000000003</c:v>
                </c:pt>
                <c:pt idx="269">
                  <c:v>0.53799999999999937</c:v>
                </c:pt>
                <c:pt idx="270">
                  <c:v>0.5399999999999997</c:v>
                </c:pt>
                <c:pt idx="271">
                  <c:v>0.54199999999999993</c:v>
                </c:pt>
                <c:pt idx="272">
                  <c:v>0.54399999999999937</c:v>
                </c:pt>
                <c:pt idx="273">
                  <c:v>0.5459999999999996</c:v>
                </c:pt>
                <c:pt idx="274">
                  <c:v>0.54799999999999982</c:v>
                </c:pt>
                <c:pt idx="275">
                  <c:v>0.54999999999999927</c:v>
                </c:pt>
                <c:pt idx="276">
                  <c:v>0.55199999999999949</c:v>
                </c:pt>
                <c:pt idx="277">
                  <c:v>0.55399999999999983</c:v>
                </c:pt>
                <c:pt idx="278">
                  <c:v>0.55600000000000005</c:v>
                </c:pt>
                <c:pt idx="279">
                  <c:v>0.5579999999999995</c:v>
                </c:pt>
                <c:pt idx="280">
                  <c:v>0.55999999999999972</c:v>
                </c:pt>
                <c:pt idx="281">
                  <c:v>0.56200000000000006</c:v>
                </c:pt>
                <c:pt idx="282">
                  <c:v>0.56399999999999939</c:v>
                </c:pt>
                <c:pt idx="283">
                  <c:v>0.56599999999999961</c:v>
                </c:pt>
                <c:pt idx="284">
                  <c:v>0.56799999999999995</c:v>
                </c:pt>
                <c:pt idx="285">
                  <c:v>0.56999999999999929</c:v>
                </c:pt>
                <c:pt idx="286">
                  <c:v>0.57199999999999962</c:v>
                </c:pt>
                <c:pt idx="287">
                  <c:v>0.57399999999999984</c:v>
                </c:pt>
                <c:pt idx="288">
                  <c:v>0.57599999999999929</c:v>
                </c:pt>
                <c:pt idx="289">
                  <c:v>0.57799999999999951</c:v>
                </c:pt>
                <c:pt idx="290">
                  <c:v>0.57999999999999974</c:v>
                </c:pt>
                <c:pt idx="291">
                  <c:v>0.58200000000000007</c:v>
                </c:pt>
                <c:pt idx="292">
                  <c:v>0.58399999999999941</c:v>
                </c:pt>
                <c:pt idx="293">
                  <c:v>0.58599999999999974</c:v>
                </c:pt>
                <c:pt idx="294">
                  <c:v>0.58799999999999997</c:v>
                </c:pt>
                <c:pt idx="295">
                  <c:v>0.58999999999999941</c:v>
                </c:pt>
                <c:pt idx="296">
                  <c:v>0.59199999999999964</c:v>
                </c:pt>
                <c:pt idx="297">
                  <c:v>0.59399999999999953</c:v>
                </c:pt>
                <c:pt idx="298">
                  <c:v>0.59599999999999975</c:v>
                </c:pt>
                <c:pt idx="299">
                  <c:v>0.59799999999999953</c:v>
                </c:pt>
                <c:pt idx="300">
                  <c:v>0.59999999999999987</c:v>
                </c:pt>
                <c:pt idx="301">
                  <c:v>0.60199999999999965</c:v>
                </c:pt>
                <c:pt idx="302">
                  <c:v>0.60399999999999954</c:v>
                </c:pt>
                <c:pt idx="303">
                  <c:v>0.60599999999999976</c:v>
                </c:pt>
                <c:pt idx="304">
                  <c:v>0.60799999999999965</c:v>
                </c:pt>
                <c:pt idx="305">
                  <c:v>0.60999999999999988</c:v>
                </c:pt>
                <c:pt idx="306">
                  <c:v>0.61199999999999966</c:v>
                </c:pt>
                <c:pt idx="307">
                  <c:v>0.61399999999999955</c:v>
                </c:pt>
                <c:pt idx="308">
                  <c:v>0.61599999999999977</c:v>
                </c:pt>
                <c:pt idx="309">
                  <c:v>0.61799999999999966</c:v>
                </c:pt>
                <c:pt idx="310">
                  <c:v>0.61999999999999944</c:v>
                </c:pt>
                <c:pt idx="311">
                  <c:v>0.62199999999999978</c:v>
                </c:pt>
                <c:pt idx="312">
                  <c:v>0.62399999999999956</c:v>
                </c:pt>
                <c:pt idx="313">
                  <c:v>0.62599999999999978</c:v>
                </c:pt>
                <c:pt idx="314">
                  <c:v>0.62799999999999967</c:v>
                </c:pt>
                <c:pt idx="315">
                  <c:v>0.62999999999999945</c:v>
                </c:pt>
                <c:pt idx="316">
                  <c:v>0.63199999999999978</c:v>
                </c:pt>
                <c:pt idx="317">
                  <c:v>0.63399999999999956</c:v>
                </c:pt>
                <c:pt idx="318">
                  <c:v>0.6359999999999999</c:v>
                </c:pt>
                <c:pt idx="319">
                  <c:v>0.63799999999999968</c:v>
                </c:pt>
                <c:pt idx="320">
                  <c:v>0.63999999999999946</c:v>
                </c:pt>
                <c:pt idx="321">
                  <c:v>0.64199999999999979</c:v>
                </c:pt>
                <c:pt idx="322">
                  <c:v>0.64399999999999957</c:v>
                </c:pt>
                <c:pt idx="323">
                  <c:v>0.64599999999999991</c:v>
                </c:pt>
                <c:pt idx="324">
                  <c:v>0.64799999999999969</c:v>
                </c:pt>
                <c:pt idx="325">
                  <c:v>0.64999999999999958</c:v>
                </c:pt>
                <c:pt idx="326">
                  <c:v>0.6519999999999998</c:v>
                </c:pt>
                <c:pt idx="327">
                  <c:v>0.65399999999999958</c:v>
                </c:pt>
                <c:pt idx="328">
                  <c:v>0.65599999999999947</c:v>
                </c:pt>
                <c:pt idx="329">
                  <c:v>0.6579999999999997</c:v>
                </c:pt>
                <c:pt idx="330">
                  <c:v>0.65999999999999959</c:v>
                </c:pt>
                <c:pt idx="331">
                  <c:v>0.66199999999999981</c:v>
                </c:pt>
                <c:pt idx="332">
                  <c:v>0.6639999999999997</c:v>
                </c:pt>
                <c:pt idx="333">
                  <c:v>0.66599999999999948</c:v>
                </c:pt>
                <c:pt idx="334">
                  <c:v>0.66799999999999971</c:v>
                </c:pt>
                <c:pt idx="335">
                  <c:v>0.6699999999999996</c:v>
                </c:pt>
                <c:pt idx="336">
                  <c:v>0.67199999999999982</c:v>
                </c:pt>
                <c:pt idx="337">
                  <c:v>0.67399999999999971</c:v>
                </c:pt>
                <c:pt idx="338">
                  <c:v>0.67599999999999949</c:v>
                </c:pt>
                <c:pt idx="339">
                  <c:v>0.67799999999999983</c:v>
                </c:pt>
                <c:pt idx="340">
                  <c:v>0.6799999999999996</c:v>
                </c:pt>
                <c:pt idx="341">
                  <c:v>0.6819999999999995</c:v>
                </c:pt>
                <c:pt idx="342">
                  <c:v>0.68399999999999972</c:v>
                </c:pt>
                <c:pt idx="343">
                  <c:v>0.6859999999999995</c:v>
                </c:pt>
                <c:pt idx="344">
                  <c:v>0.68799999999999983</c:v>
                </c:pt>
                <c:pt idx="345">
                  <c:v>0.68999999999999961</c:v>
                </c:pt>
                <c:pt idx="346">
                  <c:v>0.6919999999999995</c:v>
                </c:pt>
                <c:pt idx="347">
                  <c:v>0.69399999999999973</c:v>
                </c:pt>
                <c:pt idx="348">
                  <c:v>0.69599999999999962</c:v>
                </c:pt>
                <c:pt idx="349">
                  <c:v>0.69799999999999984</c:v>
                </c:pt>
                <c:pt idx="350">
                  <c:v>0.69999999999999962</c:v>
                </c:pt>
                <c:pt idx="351">
                  <c:v>0.70199999999999951</c:v>
                </c:pt>
                <c:pt idx="352">
                  <c:v>0.70399999999999974</c:v>
                </c:pt>
                <c:pt idx="353">
                  <c:v>0.70599999999999963</c:v>
                </c:pt>
                <c:pt idx="354">
                  <c:v>0.70799999999999985</c:v>
                </c:pt>
                <c:pt idx="355">
                  <c:v>0.70999999999999974</c:v>
                </c:pt>
                <c:pt idx="356">
                  <c:v>0.71199999999999952</c:v>
                </c:pt>
                <c:pt idx="357">
                  <c:v>0.71399999999999975</c:v>
                </c:pt>
                <c:pt idx="358">
                  <c:v>0.71599999999999964</c:v>
                </c:pt>
                <c:pt idx="359">
                  <c:v>0.71799999999999942</c:v>
                </c:pt>
                <c:pt idx="360">
                  <c:v>0.71999999999999975</c:v>
                </c:pt>
                <c:pt idx="361">
                  <c:v>0.72199999999999953</c:v>
                </c:pt>
                <c:pt idx="362">
                  <c:v>0.72399999999999987</c:v>
                </c:pt>
                <c:pt idx="363">
                  <c:v>0.72599999999999965</c:v>
                </c:pt>
                <c:pt idx="364">
                  <c:v>0.72799999999999954</c:v>
                </c:pt>
                <c:pt idx="365">
                  <c:v>0.72999999999999976</c:v>
                </c:pt>
                <c:pt idx="366">
                  <c:v>0.73199999999999954</c:v>
                </c:pt>
                <c:pt idx="367">
                  <c:v>0.73399999999999987</c:v>
                </c:pt>
                <c:pt idx="368">
                  <c:v>0.73599999999999965</c:v>
                </c:pt>
                <c:pt idx="369">
                  <c:v>0.73799999999999955</c:v>
                </c:pt>
                <c:pt idx="370">
                  <c:v>0.73999999999999977</c:v>
                </c:pt>
                <c:pt idx="371">
                  <c:v>0.74199999999999955</c:v>
                </c:pt>
                <c:pt idx="372">
                  <c:v>0.74399999999999988</c:v>
                </c:pt>
                <c:pt idx="373">
                  <c:v>0.74599999999999966</c:v>
                </c:pt>
                <c:pt idx="374">
                  <c:v>0.74799999999999955</c:v>
                </c:pt>
                <c:pt idx="375">
                  <c:v>0.74999999999999978</c:v>
                </c:pt>
                <c:pt idx="376">
                  <c:v>0.75199999999999967</c:v>
                </c:pt>
                <c:pt idx="377">
                  <c:v>0.75399999999999945</c:v>
                </c:pt>
                <c:pt idx="378">
                  <c:v>0.75599999999999978</c:v>
                </c:pt>
                <c:pt idx="379">
                  <c:v>0.75799999999999956</c:v>
                </c:pt>
                <c:pt idx="380">
                  <c:v>0.75999999999999979</c:v>
                </c:pt>
                <c:pt idx="381">
                  <c:v>0.76199999999999968</c:v>
                </c:pt>
                <c:pt idx="382">
                  <c:v>0.76399999999999946</c:v>
                </c:pt>
                <c:pt idx="383">
                  <c:v>0.76599999999999979</c:v>
                </c:pt>
                <c:pt idx="384">
                  <c:v>0.76799999999999957</c:v>
                </c:pt>
                <c:pt idx="385">
                  <c:v>0.7699999999999998</c:v>
                </c:pt>
                <c:pt idx="386">
                  <c:v>0.77199999999999969</c:v>
                </c:pt>
                <c:pt idx="387">
                  <c:v>0.77399999999999947</c:v>
                </c:pt>
                <c:pt idx="388">
                  <c:v>0.7759999999999998</c:v>
                </c:pt>
                <c:pt idx="389">
                  <c:v>0.77799999999999958</c:v>
                </c:pt>
                <c:pt idx="390">
                  <c:v>0.77999999999999947</c:v>
                </c:pt>
                <c:pt idx="391">
                  <c:v>0.7819999999999997</c:v>
                </c:pt>
                <c:pt idx="392">
                  <c:v>0.78399999999999959</c:v>
                </c:pt>
                <c:pt idx="393">
                  <c:v>0.78599999999999981</c:v>
                </c:pt>
                <c:pt idx="394">
                  <c:v>0.78799999999999959</c:v>
                </c:pt>
                <c:pt idx="395">
                  <c:v>0.78999999999999948</c:v>
                </c:pt>
                <c:pt idx="396">
                  <c:v>0.7919999999999997</c:v>
                </c:pt>
                <c:pt idx="397">
                  <c:v>0.79399999999999959</c:v>
                </c:pt>
                <c:pt idx="398">
                  <c:v>0.79599999999999982</c:v>
                </c:pt>
                <c:pt idx="399">
                  <c:v>0.79799999999999971</c:v>
                </c:pt>
                <c:pt idx="400">
                  <c:v>0.79999999999999949</c:v>
                </c:pt>
                <c:pt idx="401">
                  <c:v>0.80199999999999971</c:v>
                </c:pt>
                <c:pt idx="402">
                  <c:v>0.8039999999999996</c:v>
                </c:pt>
                <c:pt idx="403">
                  <c:v>0.80599999999999983</c:v>
                </c:pt>
                <c:pt idx="404">
                  <c:v>0.80799999999999972</c:v>
                </c:pt>
                <c:pt idx="405">
                  <c:v>0.8099999999999995</c:v>
                </c:pt>
                <c:pt idx="406">
                  <c:v>0.81199999999999983</c:v>
                </c:pt>
                <c:pt idx="407">
                  <c:v>0.81399999999999961</c:v>
                </c:pt>
                <c:pt idx="408">
                  <c:v>0.8159999999999995</c:v>
                </c:pt>
                <c:pt idx="409">
                  <c:v>0.81799999999999973</c:v>
                </c:pt>
                <c:pt idx="410">
                  <c:v>0.81999999999999951</c:v>
                </c:pt>
                <c:pt idx="411">
                  <c:v>0.82199999999999984</c:v>
                </c:pt>
                <c:pt idx="412">
                  <c:v>0.82399999999999962</c:v>
                </c:pt>
                <c:pt idx="413">
                  <c:v>0.82599999999999951</c:v>
                </c:pt>
                <c:pt idx="414">
                  <c:v>0.82799999999999974</c:v>
                </c:pt>
                <c:pt idx="415">
                  <c:v>0.82999999999999963</c:v>
                </c:pt>
                <c:pt idx="416">
                  <c:v>0.83199999999999985</c:v>
                </c:pt>
                <c:pt idx="417">
                  <c:v>0.83399999999999963</c:v>
                </c:pt>
                <c:pt idx="418">
                  <c:v>0.83599999999999952</c:v>
                </c:pt>
                <c:pt idx="419">
                  <c:v>0.83799999999999975</c:v>
                </c:pt>
                <c:pt idx="420">
                  <c:v>0.83999999999999964</c:v>
                </c:pt>
                <c:pt idx="421">
                  <c:v>0.84199999999999986</c:v>
                </c:pt>
                <c:pt idx="422">
                  <c:v>0.84399999999999975</c:v>
                </c:pt>
                <c:pt idx="423">
                  <c:v>0.84599999999999953</c:v>
                </c:pt>
                <c:pt idx="424">
                  <c:v>0.84799999999999975</c:v>
                </c:pt>
                <c:pt idx="425">
                  <c:v>0.84999999999999964</c:v>
                </c:pt>
                <c:pt idx="426">
                  <c:v>0.85199999999999942</c:v>
                </c:pt>
                <c:pt idx="427">
                  <c:v>0.85399999999999976</c:v>
                </c:pt>
                <c:pt idx="428">
                  <c:v>0.85599999999999954</c:v>
                </c:pt>
                <c:pt idx="429">
                  <c:v>0.85799999999999987</c:v>
                </c:pt>
                <c:pt idx="430">
                  <c:v>0.85999999999999965</c:v>
                </c:pt>
                <c:pt idx="431">
                  <c:v>0.86199999999999943</c:v>
                </c:pt>
                <c:pt idx="432">
                  <c:v>0.86399999999999977</c:v>
                </c:pt>
                <c:pt idx="433">
                  <c:v>0.86599999999999955</c:v>
                </c:pt>
                <c:pt idx="434">
                  <c:v>0.86799999999999988</c:v>
                </c:pt>
                <c:pt idx="435">
                  <c:v>0.86999999999999966</c:v>
                </c:pt>
                <c:pt idx="436">
                  <c:v>0.87199999999999955</c:v>
                </c:pt>
                <c:pt idx="437">
                  <c:v>0.87399999999999978</c:v>
                </c:pt>
                <c:pt idx="438">
                  <c:v>0.87599999999999956</c:v>
                </c:pt>
                <c:pt idx="439">
                  <c:v>0.87799999999999989</c:v>
                </c:pt>
                <c:pt idx="440">
                  <c:v>0.87999999999999967</c:v>
                </c:pt>
                <c:pt idx="441">
                  <c:v>0.88199999999999956</c:v>
                </c:pt>
                <c:pt idx="442">
                  <c:v>0.88399999999999979</c:v>
                </c:pt>
                <c:pt idx="443">
                  <c:v>0.88599999999999968</c:v>
                </c:pt>
                <c:pt idx="444">
                  <c:v>0.88799999999999946</c:v>
                </c:pt>
                <c:pt idx="445">
                  <c:v>0.88999999999999968</c:v>
                </c:pt>
                <c:pt idx="446">
                  <c:v>0.89199999999999957</c:v>
                </c:pt>
                <c:pt idx="447">
                  <c:v>0.89399999999999979</c:v>
                </c:pt>
                <c:pt idx="448">
                  <c:v>0.89599999999999969</c:v>
                </c:pt>
                <c:pt idx="449">
                  <c:v>0.89799999999999947</c:v>
                </c:pt>
                <c:pt idx="450">
                  <c:v>0.8999999999999998</c:v>
                </c:pt>
                <c:pt idx="451">
                  <c:v>0.90199999999999958</c:v>
                </c:pt>
                <c:pt idx="452">
                  <c:v>0.9039999999999998</c:v>
                </c:pt>
                <c:pt idx="453">
                  <c:v>0.90599999999999969</c:v>
                </c:pt>
                <c:pt idx="454">
                  <c:v>0.90799999999999947</c:v>
                </c:pt>
                <c:pt idx="455">
                  <c:v>0.90999999999999981</c:v>
                </c:pt>
                <c:pt idx="456">
                  <c:v>0.91199999999999959</c:v>
                </c:pt>
                <c:pt idx="457">
                  <c:v>0.91399999999999948</c:v>
                </c:pt>
                <c:pt idx="458">
                  <c:v>0.9159999999999997</c:v>
                </c:pt>
                <c:pt idx="459">
                  <c:v>0.91799999999999959</c:v>
                </c:pt>
                <c:pt idx="460">
                  <c:v>0.91999999999999982</c:v>
                </c:pt>
                <c:pt idx="461">
                  <c:v>0.9219999999999996</c:v>
                </c:pt>
                <c:pt idx="462">
                  <c:v>0.92399999999999949</c:v>
                </c:pt>
                <c:pt idx="463">
                  <c:v>0.92599999999999971</c:v>
                </c:pt>
                <c:pt idx="464">
                  <c:v>0.9279999999999996</c:v>
                </c:pt>
                <c:pt idx="465">
                  <c:v>0.92999999999999983</c:v>
                </c:pt>
                <c:pt idx="466">
                  <c:v>0.93199999999999972</c:v>
                </c:pt>
                <c:pt idx="467">
                  <c:v>0.9339999999999995</c:v>
                </c:pt>
                <c:pt idx="468">
                  <c:v>0.93599999999999972</c:v>
                </c:pt>
                <c:pt idx="469">
                  <c:v>0.93799999999999961</c:v>
                </c:pt>
                <c:pt idx="470">
                  <c:v>0.93999999999999984</c:v>
                </c:pt>
                <c:pt idx="471">
                  <c:v>0.94199999999999973</c:v>
                </c:pt>
                <c:pt idx="472">
                  <c:v>0.94399999999999951</c:v>
                </c:pt>
                <c:pt idx="473">
                  <c:v>0.94599999999999984</c:v>
                </c:pt>
                <c:pt idx="474">
                  <c:v>0.94799999999999962</c:v>
                </c:pt>
                <c:pt idx="475">
                  <c:v>0.94999999999999951</c:v>
                </c:pt>
                <c:pt idx="476">
                  <c:v>0.95199999999999974</c:v>
                </c:pt>
                <c:pt idx="477">
                  <c:v>0.95399999999999952</c:v>
                </c:pt>
                <c:pt idx="478">
                  <c:v>0.95599999999999985</c:v>
                </c:pt>
                <c:pt idx="479">
                  <c:v>0.95799999999999963</c:v>
                </c:pt>
                <c:pt idx="480">
                  <c:v>0.95999999999999952</c:v>
                </c:pt>
                <c:pt idx="481">
                  <c:v>0.96199999999999974</c:v>
                </c:pt>
                <c:pt idx="482">
                  <c:v>0.96399999999999952</c:v>
                </c:pt>
                <c:pt idx="483">
                  <c:v>0.96599999999999986</c:v>
                </c:pt>
                <c:pt idx="484">
                  <c:v>0.96799999999999964</c:v>
                </c:pt>
                <c:pt idx="485">
                  <c:v>0.96999999999999953</c:v>
                </c:pt>
                <c:pt idx="486">
                  <c:v>0.97199999999999975</c:v>
                </c:pt>
                <c:pt idx="487">
                  <c:v>0.97399999999999964</c:v>
                </c:pt>
                <c:pt idx="488">
                  <c:v>0.97599999999999987</c:v>
                </c:pt>
                <c:pt idx="489">
                  <c:v>0.97799999999999976</c:v>
                </c:pt>
                <c:pt idx="490">
                  <c:v>0.97999999999999954</c:v>
                </c:pt>
                <c:pt idx="491">
                  <c:v>0.98199999999999976</c:v>
                </c:pt>
                <c:pt idx="492">
                  <c:v>0.98399999999999965</c:v>
                </c:pt>
                <c:pt idx="493">
                  <c:v>0.98599999999999943</c:v>
                </c:pt>
                <c:pt idx="494">
                  <c:v>0.98799999999999977</c:v>
                </c:pt>
                <c:pt idx="495">
                  <c:v>0.98999999999999955</c:v>
                </c:pt>
                <c:pt idx="496">
                  <c:v>0.99199999999999977</c:v>
                </c:pt>
                <c:pt idx="497">
                  <c:v>0.99399999999999966</c:v>
                </c:pt>
                <c:pt idx="498">
                  <c:v>0.99599999999999944</c:v>
                </c:pt>
                <c:pt idx="499">
                  <c:v>0.99799999999999978</c:v>
                </c:pt>
                <c:pt idx="500">
                  <c:v>0.99999999999999956</c:v>
                </c:pt>
                <c:pt idx="501">
                  <c:v>1.0019999999999998</c:v>
                </c:pt>
                <c:pt idx="502">
                  <c:v>1.0039999999999998</c:v>
                </c:pt>
                <c:pt idx="503">
                  <c:v>1.0059999999999996</c:v>
                </c:pt>
                <c:pt idx="504">
                  <c:v>1.0079999999999998</c:v>
                </c:pt>
                <c:pt idx="505">
                  <c:v>1.0099999999999996</c:v>
                </c:pt>
                <c:pt idx="506">
                  <c:v>1.0119999999999993</c:v>
                </c:pt>
                <c:pt idx="507">
                  <c:v>1.0139999999999998</c:v>
                </c:pt>
                <c:pt idx="508">
                  <c:v>1.0159999999999996</c:v>
                </c:pt>
                <c:pt idx="509">
                  <c:v>1.0179999999999998</c:v>
                </c:pt>
                <c:pt idx="510">
                  <c:v>1.0199999999999996</c:v>
                </c:pt>
                <c:pt idx="511">
                  <c:v>1.0219999999999996</c:v>
                </c:pt>
                <c:pt idx="512">
                  <c:v>1.0239999999999998</c:v>
                </c:pt>
                <c:pt idx="513">
                  <c:v>1.0259999999999996</c:v>
                </c:pt>
                <c:pt idx="514">
                  <c:v>1.0279999999999998</c:v>
                </c:pt>
                <c:pt idx="515">
                  <c:v>1.0299999999999996</c:v>
                </c:pt>
                <c:pt idx="516">
                  <c:v>1.0319999999999996</c:v>
                </c:pt>
                <c:pt idx="517">
                  <c:v>1.0339999999999998</c:v>
                </c:pt>
                <c:pt idx="518">
                  <c:v>1.0359999999999996</c:v>
                </c:pt>
                <c:pt idx="519">
                  <c:v>1.0379999999999998</c:v>
                </c:pt>
                <c:pt idx="520">
                  <c:v>1.0399999999999996</c:v>
                </c:pt>
                <c:pt idx="521">
                  <c:v>1.0419999999999996</c:v>
                </c:pt>
                <c:pt idx="522">
                  <c:v>1.0439999999999998</c:v>
                </c:pt>
                <c:pt idx="523">
                  <c:v>1.0459999999999996</c:v>
                </c:pt>
                <c:pt idx="524">
                  <c:v>1.0479999999999994</c:v>
                </c:pt>
                <c:pt idx="525">
                  <c:v>1.0499999999999998</c:v>
                </c:pt>
                <c:pt idx="526">
                  <c:v>1.0519999999999996</c:v>
                </c:pt>
                <c:pt idx="527">
                  <c:v>1.0539999999999998</c:v>
                </c:pt>
                <c:pt idx="528">
                  <c:v>1.0559999999999996</c:v>
                </c:pt>
                <c:pt idx="529">
                  <c:v>1.0579999999999994</c:v>
                </c:pt>
                <c:pt idx="530">
                  <c:v>1.0599999999999998</c:v>
                </c:pt>
                <c:pt idx="531">
                  <c:v>1.0619999999999996</c:v>
                </c:pt>
                <c:pt idx="532">
                  <c:v>1.0639999999999998</c:v>
                </c:pt>
                <c:pt idx="533">
                  <c:v>1.0659999999999996</c:v>
                </c:pt>
                <c:pt idx="534">
                  <c:v>1.0679999999999996</c:v>
                </c:pt>
                <c:pt idx="535">
                  <c:v>1.0699999999999998</c:v>
                </c:pt>
                <c:pt idx="536">
                  <c:v>1.0719999999999996</c:v>
                </c:pt>
                <c:pt idx="537">
                  <c:v>1.0739999999999998</c:v>
                </c:pt>
                <c:pt idx="538">
                  <c:v>1.0759999999999996</c:v>
                </c:pt>
                <c:pt idx="539">
                  <c:v>1.0779999999999996</c:v>
                </c:pt>
                <c:pt idx="540">
                  <c:v>1.0799999999999998</c:v>
                </c:pt>
                <c:pt idx="541">
                  <c:v>1.0819999999999996</c:v>
                </c:pt>
                <c:pt idx="542">
                  <c:v>1.0839999999999994</c:v>
                </c:pt>
                <c:pt idx="543">
                  <c:v>1.0859999999999996</c:v>
                </c:pt>
                <c:pt idx="544">
                  <c:v>1.0879999999999996</c:v>
                </c:pt>
                <c:pt idx="545">
                  <c:v>1.0899999999999999</c:v>
                </c:pt>
                <c:pt idx="546">
                  <c:v>1.0919999999999996</c:v>
                </c:pt>
                <c:pt idx="547">
                  <c:v>1.0939999999999994</c:v>
                </c:pt>
                <c:pt idx="548">
                  <c:v>1.0959999999999996</c:v>
                </c:pt>
                <c:pt idx="549">
                  <c:v>1.0979999999999996</c:v>
                </c:pt>
                <c:pt idx="550">
                  <c:v>1.0999999999999999</c:v>
                </c:pt>
                <c:pt idx="551">
                  <c:v>1.1019999999999996</c:v>
                </c:pt>
                <c:pt idx="552">
                  <c:v>1.1039999999999994</c:v>
                </c:pt>
                <c:pt idx="553">
                  <c:v>1.1059999999999999</c:v>
                </c:pt>
                <c:pt idx="554">
                  <c:v>1.1079999999999997</c:v>
                </c:pt>
                <c:pt idx="555">
                  <c:v>1.1099999999999999</c:v>
                </c:pt>
                <c:pt idx="556">
                  <c:v>1.1119999999999997</c:v>
                </c:pt>
                <c:pt idx="557">
                  <c:v>1.1139999999999994</c:v>
                </c:pt>
                <c:pt idx="558">
                  <c:v>1.1159999999999999</c:v>
                </c:pt>
                <c:pt idx="559">
                  <c:v>1.1179999999999997</c:v>
                </c:pt>
                <c:pt idx="560">
                  <c:v>1.1199999999999994</c:v>
                </c:pt>
                <c:pt idx="561">
                  <c:v>1.1219999999999997</c:v>
                </c:pt>
                <c:pt idx="562">
                  <c:v>1.1239999999999997</c:v>
                </c:pt>
                <c:pt idx="563">
                  <c:v>1.1259999999999999</c:v>
                </c:pt>
                <c:pt idx="564">
                  <c:v>1.1279999999999997</c:v>
                </c:pt>
                <c:pt idx="565">
                  <c:v>1.1299999999999994</c:v>
                </c:pt>
                <c:pt idx="566">
                  <c:v>1.1319999999999997</c:v>
                </c:pt>
                <c:pt idx="567">
                  <c:v>1.1339999999999997</c:v>
                </c:pt>
                <c:pt idx="568">
                  <c:v>1.1359999999999999</c:v>
                </c:pt>
                <c:pt idx="569">
                  <c:v>1.1379999999999997</c:v>
                </c:pt>
                <c:pt idx="570">
                  <c:v>1.1399999999999995</c:v>
                </c:pt>
                <c:pt idx="571">
                  <c:v>1.1419999999999997</c:v>
                </c:pt>
                <c:pt idx="572">
                  <c:v>1.1439999999999997</c:v>
                </c:pt>
                <c:pt idx="573">
                  <c:v>1.1459999999999995</c:v>
                </c:pt>
                <c:pt idx="574">
                  <c:v>1.1479999999999997</c:v>
                </c:pt>
                <c:pt idx="575">
                  <c:v>1.1499999999999995</c:v>
                </c:pt>
                <c:pt idx="576">
                  <c:v>1.1519999999999999</c:v>
                </c:pt>
                <c:pt idx="577">
                  <c:v>1.1539999999999997</c:v>
                </c:pt>
                <c:pt idx="578">
                  <c:v>1.1559999999999995</c:v>
                </c:pt>
                <c:pt idx="579">
                  <c:v>1.1579999999999997</c:v>
                </c:pt>
                <c:pt idx="580">
                  <c:v>1.1599999999999995</c:v>
                </c:pt>
                <c:pt idx="581">
                  <c:v>1.1619999999999999</c:v>
                </c:pt>
                <c:pt idx="582">
                  <c:v>1.1639999999999997</c:v>
                </c:pt>
                <c:pt idx="583">
                  <c:v>1.1659999999999995</c:v>
                </c:pt>
                <c:pt idx="584">
                  <c:v>1.1679999999999997</c:v>
                </c:pt>
                <c:pt idx="585">
                  <c:v>1.1699999999999997</c:v>
                </c:pt>
                <c:pt idx="586">
                  <c:v>1.1719999999999999</c:v>
                </c:pt>
                <c:pt idx="587">
                  <c:v>1.1739999999999997</c:v>
                </c:pt>
                <c:pt idx="588">
                  <c:v>1.1759999999999995</c:v>
                </c:pt>
                <c:pt idx="589">
                  <c:v>1.1779999999999997</c:v>
                </c:pt>
                <c:pt idx="590">
                  <c:v>1.1799999999999997</c:v>
                </c:pt>
                <c:pt idx="591">
                  <c:v>1.1819999999999995</c:v>
                </c:pt>
                <c:pt idx="592">
                  <c:v>1.1839999999999997</c:v>
                </c:pt>
                <c:pt idx="593">
                  <c:v>1.1859999999999995</c:v>
                </c:pt>
                <c:pt idx="594">
                  <c:v>1.1879999999999997</c:v>
                </c:pt>
                <c:pt idx="595">
                  <c:v>1.1899999999999997</c:v>
                </c:pt>
                <c:pt idx="596">
                  <c:v>1.1919999999999995</c:v>
                </c:pt>
                <c:pt idx="597">
                  <c:v>1.1939999999999997</c:v>
                </c:pt>
                <c:pt idx="598">
                  <c:v>1.1959999999999995</c:v>
                </c:pt>
                <c:pt idx="599">
                  <c:v>1.198</c:v>
                </c:pt>
                <c:pt idx="600">
                  <c:v>1.1999999999999997</c:v>
                </c:pt>
                <c:pt idx="601">
                  <c:v>1.2019999999999995</c:v>
                </c:pt>
                <c:pt idx="602">
                  <c:v>1.2039999999999997</c:v>
                </c:pt>
                <c:pt idx="603">
                  <c:v>1.2059999999999995</c:v>
                </c:pt>
                <c:pt idx="604">
                  <c:v>1.208</c:v>
                </c:pt>
                <c:pt idx="605">
                  <c:v>1.2099999999999997</c:v>
                </c:pt>
                <c:pt idx="606">
                  <c:v>1.2119999999999995</c:v>
                </c:pt>
                <c:pt idx="607">
                  <c:v>1.2139999999999997</c:v>
                </c:pt>
                <c:pt idx="608">
                  <c:v>1.2159999999999995</c:v>
                </c:pt>
                <c:pt idx="609">
                  <c:v>1.2179999999999995</c:v>
                </c:pt>
                <c:pt idx="610">
                  <c:v>1.2199999999999998</c:v>
                </c:pt>
                <c:pt idx="611">
                  <c:v>1.2219999999999995</c:v>
                </c:pt>
                <c:pt idx="612">
                  <c:v>1.2239999999999998</c:v>
                </c:pt>
                <c:pt idx="613">
                  <c:v>1.2259999999999998</c:v>
                </c:pt>
                <c:pt idx="614">
                  <c:v>1.2279999999999995</c:v>
                </c:pt>
                <c:pt idx="615">
                  <c:v>1.2299999999999998</c:v>
                </c:pt>
                <c:pt idx="616">
                  <c:v>1.2319999999999995</c:v>
                </c:pt>
                <c:pt idx="617">
                  <c:v>1.2339999999999998</c:v>
                </c:pt>
                <c:pt idx="618">
                  <c:v>1.2359999999999998</c:v>
                </c:pt>
                <c:pt idx="619">
                  <c:v>1.2379999999999995</c:v>
                </c:pt>
                <c:pt idx="620">
                  <c:v>1.2399999999999998</c:v>
                </c:pt>
                <c:pt idx="621">
                  <c:v>1.2419999999999995</c:v>
                </c:pt>
                <c:pt idx="622">
                  <c:v>1.2439999999999996</c:v>
                </c:pt>
                <c:pt idx="623">
                  <c:v>1.2459999999999998</c:v>
                </c:pt>
                <c:pt idx="624">
                  <c:v>1.2479999999999996</c:v>
                </c:pt>
                <c:pt idx="625">
                  <c:v>1.2499999999999998</c:v>
                </c:pt>
                <c:pt idx="626">
                  <c:v>1.2519999999999996</c:v>
                </c:pt>
                <c:pt idx="627">
                  <c:v>1.2539999999999996</c:v>
                </c:pt>
                <c:pt idx="628">
                  <c:v>1.2559999999999998</c:v>
                </c:pt>
                <c:pt idx="629">
                  <c:v>1.2579999999999996</c:v>
                </c:pt>
                <c:pt idx="630">
                  <c:v>1.2599999999999998</c:v>
                </c:pt>
                <c:pt idx="631">
                  <c:v>1.2619999999999996</c:v>
                </c:pt>
                <c:pt idx="632">
                  <c:v>1.2639999999999996</c:v>
                </c:pt>
                <c:pt idx="633">
                  <c:v>1.2659999999999998</c:v>
                </c:pt>
                <c:pt idx="634">
                  <c:v>1.2679999999999996</c:v>
                </c:pt>
                <c:pt idx="635">
                  <c:v>1.2699999999999998</c:v>
                </c:pt>
                <c:pt idx="636">
                  <c:v>1.2719999999999998</c:v>
                </c:pt>
                <c:pt idx="637">
                  <c:v>1.2739999999999996</c:v>
                </c:pt>
                <c:pt idx="638">
                  <c:v>1.2759999999999998</c:v>
                </c:pt>
                <c:pt idx="639">
                  <c:v>1.2779999999999996</c:v>
                </c:pt>
                <c:pt idx="640">
                  <c:v>1.2799999999999994</c:v>
                </c:pt>
                <c:pt idx="641">
                  <c:v>1.2819999999999998</c:v>
                </c:pt>
                <c:pt idx="642">
                  <c:v>1.2839999999999996</c:v>
                </c:pt>
                <c:pt idx="643">
                  <c:v>1.2859999999999998</c:v>
                </c:pt>
                <c:pt idx="644">
                  <c:v>1.2879999999999996</c:v>
                </c:pt>
                <c:pt idx="645">
                  <c:v>1.2899999999999996</c:v>
                </c:pt>
                <c:pt idx="646">
                  <c:v>1.2919999999999998</c:v>
                </c:pt>
                <c:pt idx="647">
                  <c:v>1.2939999999999996</c:v>
                </c:pt>
                <c:pt idx="648">
                  <c:v>1.2959999999999998</c:v>
                </c:pt>
                <c:pt idx="649">
                  <c:v>1.2979999999999996</c:v>
                </c:pt>
                <c:pt idx="650">
                  <c:v>1.2999999999999996</c:v>
                </c:pt>
                <c:pt idx="651">
                  <c:v>1.3019999999999998</c:v>
                </c:pt>
                <c:pt idx="652">
                  <c:v>1.3039999999999996</c:v>
                </c:pt>
                <c:pt idx="653">
                  <c:v>1.3059999999999998</c:v>
                </c:pt>
                <c:pt idx="654">
                  <c:v>1.3079999999999996</c:v>
                </c:pt>
                <c:pt idx="655">
                  <c:v>1.3099999999999996</c:v>
                </c:pt>
                <c:pt idx="656">
                  <c:v>1.3119999999999998</c:v>
                </c:pt>
                <c:pt idx="657">
                  <c:v>1.3139999999999996</c:v>
                </c:pt>
                <c:pt idx="658">
                  <c:v>1.3159999999999994</c:v>
                </c:pt>
                <c:pt idx="659">
                  <c:v>1.3179999999999996</c:v>
                </c:pt>
                <c:pt idx="660">
                  <c:v>1.3199999999999996</c:v>
                </c:pt>
                <c:pt idx="661">
                  <c:v>1.3219999999999998</c:v>
                </c:pt>
                <c:pt idx="662">
                  <c:v>1.3239999999999996</c:v>
                </c:pt>
                <c:pt idx="663">
                  <c:v>1.3259999999999994</c:v>
                </c:pt>
                <c:pt idx="664">
                  <c:v>1.3279999999999998</c:v>
                </c:pt>
                <c:pt idx="665">
                  <c:v>1.3299999999999996</c:v>
                </c:pt>
                <c:pt idx="666">
                  <c:v>1.3319999999999999</c:v>
                </c:pt>
                <c:pt idx="667">
                  <c:v>1.3339999999999996</c:v>
                </c:pt>
                <c:pt idx="668">
                  <c:v>1.3359999999999994</c:v>
                </c:pt>
                <c:pt idx="669">
                  <c:v>1.3379999999999999</c:v>
                </c:pt>
                <c:pt idx="670">
                  <c:v>1.3399999999999996</c:v>
                </c:pt>
                <c:pt idx="671">
                  <c:v>1.3419999999999994</c:v>
                </c:pt>
                <c:pt idx="672">
                  <c:v>1.3439999999999996</c:v>
                </c:pt>
                <c:pt idx="673">
                  <c:v>1.3459999999999996</c:v>
                </c:pt>
                <c:pt idx="674">
                  <c:v>1.3479999999999999</c:v>
                </c:pt>
                <c:pt idx="675">
                  <c:v>1.3499999999999996</c:v>
                </c:pt>
                <c:pt idx="676">
                  <c:v>1.3519999999999994</c:v>
                </c:pt>
                <c:pt idx="677">
                  <c:v>1.3539999999999996</c:v>
                </c:pt>
                <c:pt idx="678">
                  <c:v>1.3559999999999997</c:v>
                </c:pt>
                <c:pt idx="679">
                  <c:v>1.3579999999999999</c:v>
                </c:pt>
                <c:pt idx="680">
                  <c:v>1.3599999999999997</c:v>
                </c:pt>
                <c:pt idx="681">
                  <c:v>1.3619999999999994</c:v>
                </c:pt>
                <c:pt idx="682">
                  <c:v>1.3639999999999997</c:v>
                </c:pt>
                <c:pt idx="683">
                  <c:v>1.3659999999999997</c:v>
                </c:pt>
                <c:pt idx="684">
                  <c:v>1.3679999999999999</c:v>
                </c:pt>
                <c:pt idx="685">
                  <c:v>1.3699999999999997</c:v>
                </c:pt>
                <c:pt idx="686">
                  <c:v>1.3719999999999994</c:v>
                </c:pt>
                <c:pt idx="687">
                  <c:v>1.3739999999999999</c:v>
                </c:pt>
                <c:pt idx="688">
                  <c:v>1.3759999999999997</c:v>
                </c:pt>
                <c:pt idx="689">
                  <c:v>1.3779999999999994</c:v>
                </c:pt>
                <c:pt idx="690">
                  <c:v>1.3799999999999997</c:v>
                </c:pt>
                <c:pt idx="691">
                  <c:v>1.3819999999999995</c:v>
                </c:pt>
                <c:pt idx="692">
                  <c:v>1.3839999999999999</c:v>
                </c:pt>
                <c:pt idx="693">
                  <c:v>1.3859999999999997</c:v>
                </c:pt>
                <c:pt idx="694">
                  <c:v>1.3879999999999995</c:v>
                </c:pt>
                <c:pt idx="695">
                  <c:v>1.3899999999999997</c:v>
                </c:pt>
                <c:pt idx="696">
                  <c:v>1.3919999999999997</c:v>
                </c:pt>
                <c:pt idx="697">
                  <c:v>1.3939999999999999</c:v>
                </c:pt>
                <c:pt idx="698">
                  <c:v>1.3959999999999997</c:v>
                </c:pt>
                <c:pt idx="699">
                  <c:v>1.3979999999999995</c:v>
                </c:pt>
                <c:pt idx="700">
                  <c:v>1.3999999999999997</c:v>
                </c:pt>
                <c:pt idx="701">
                  <c:v>1.4019999999999997</c:v>
                </c:pt>
                <c:pt idx="702">
                  <c:v>1.4039999999999999</c:v>
                </c:pt>
                <c:pt idx="703">
                  <c:v>1.4059999999999997</c:v>
                </c:pt>
                <c:pt idx="704">
                  <c:v>1.4079999999999995</c:v>
                </c:pt>
                <c:pt idx="705">
                  <c:v>1.4099999999999997</c:v>
                </c:pt>
                <c:pt idx="706">
                  <c:v>1.4119999999999997</c:v>
                </c:pt>
                <c:pt idx="707">
                  <c:v>1.4139999999999995</c:v>
                </c:pt>
                <c:pt idx="708">
                  <c:v>1.4159999999999997</c:v>
                </c:pt>
                <c:pt idx="709">
                  <c:v>1.4179999999999995</c:v>
                </c:pt>
                <c:pt idx="710">
                  <c:v>1.42</c:v>
                </c:pt>
                <c:pt idx="711">
                  <c:v>1.4219999999999997</c:v>
                </c:pt>
                <c:pt idx="712">
                  <c:v>1.4239999999999995</c:v>
                </c:pt>
                <c:pt idx="713">
                  <c:v>1.4259999999999997</c:v>
                </c:pt>
                <c:pt idx="714">
                  <c:v>1.4279999999999995</c:v>
                </c:pt>
                <c:pt idx="715">
                  <c:v>1.43</c:v>
                </c:pt>
                <c:pt idx="716">
                  <c:v>1.4319999999999997</c:v>
                </c:pt>
                <c:pt idx="717">
                  <c:v>1.4339999999999995</c:v>
                </c:pt>
                <c:pt idx="718">
                  <c:v>1.4359999999999997</c:v>
                </c:pt>
                <c:pt idx="719">
                  <c:v>1.4379999999999995</c:v>
                </c:pt>
                <c:pt idx="720">
                  <c:v>1.44</c:v>
                </c:pt>
                <c:pt idx="721">
                  <c:v>1.4419999999999997</c:v>
                </c:pt>
                <c:pt idx="722">
                  <c:v>1.4439999999999995</c:v>
                </c:pt>
                <c:pt idx="723">
                  <c:v>1.4459999999999997</c:v>
                </c:pt>
                <c:pt idx="724">
                  <c:v>1.4479999999999997</c:v>
                </c:pt>
                <c:pt idx="725">
                  <c:v>1.4499999999999995</c:v>
                </c:pt>
                <c:pt idx="726">
                  <c:v>1.4519999999999997</c:v>
                </c:pt>
                <c:pt idx="727">
                  <c:v>1.4539999999999995</c:v>
                </c:pt>
                <c:pt idx="728">
                  <c:v>1.4559999999999997</c:v>
                </c:pt>
                <c:pt idx="729">
                  <c:v>1.4579999999999997</c:v>
                </c:pt>
                <c:pt idx="730">
                  <c:v>1.4599999999999995</c:v>
                </c:pt>
                <c:pt idx="731">
                  <c:v>1.4619999999999997</c:v>
                </c:pt>
                <c:pt idx="732">
                  <c:v>1.4639999999999995</c:v>
                </c:pt>
                <c:pt idx="733">
                  <c:v>1.4659999999999997</c:v>
                </c:pt>
                <c:pt idx="734">
                  <c:v>1.4679999999999997</c:v>
                </c:pt>
                <c:pt idx="735">
                  <c:v>1.4699999999999995</c:v>
                </c:pt>
                <c:pt idx="736">
                  <c:v>1.4719999999999998</c:v>
                </c:pt>
                <c:pt idx="737">
                  <c:v>1.4739999999999995</c:v>
                </c:pt>
                <c:pt idx="738">
                  <c:v>1.4759999999999995</c:v>
                </c:pt>
                <c:pt idx="739">
                  <c:v>1.4779999999999998</c:v>
                </c:pt>
                <c:pt idx="740">
                  <c:v>1.4799999999999995</c:v>
                </c:pt>
                <c:pt idx="741">
                  <c:v>1.4819999999999998</c:v>
                </c:pt>
                <c:pt idx="742">
                  <c:v>1.4839999999999995</c:v>
                </c:pt>
                <c:pt idx="743">
                  <c:v>1.4859999999999995</c:v>
                </c:pt>
                <c:pt idx="744">
                  <c:v>1.4879999999999998</c:v>
                </c:pt>
                <c:pt idx="745">
                  <c:v>1.4899999999999995</c:v>
                </c:pt>
                <c:pt idx="746">
                  <c:v>1.4919999999999998</c:v>
                </c:pt>
                <c:pt idx="747">
                  <c:v>1.4939999999999998</c:v>
                </c:pt>
                <c:pt idx="748">
                  <c:v>1.4959999999999996</c:v>
                </c:pt>
                <c:pt idx="749">
                  <c:v>1.4979999999999998</c:v>
                </c:pt>
                <c:pt idx="750">
                  <c:v>1.4999999999999996</c:v>
                </c:pt>
                <c:pt idx="751">
                  <c:v>1.5019999999999998</c:v>
                </c:pt>
                <c:pt idx="752">
                  <c:v>1.5039999999999998</c:v>
                </c:pt>
                <c:pt idx="753">
                  <c:v>1.5059999999999996</c:v>
                </c:pt>
                <c:pt idx="754">
                  <c:v>1.5079999999999998</c:v>
                </c:pt>
                <c:pt idx="755">
                  <c:v>1.5099999999999996</c:v>
                </c:pt>
                <c:pt idx="756">
                  <c:v>1.5119999999999996</c:v>
                </c:pt>
                <c:pt idx="757">
                  <c:v>1.5139999999999998</c:v>
                </c:pt>
                <c:pt idx="758">
                  <c:v>1.5159999999999996</c:v>
                </c:pt>
                <c:pt idx="759">
                  <c:v>1.5179999999999998</c:v>
                </c:pt>
                <c:pt idx="760">
                  <c:v>1.5199999999999996</c:v>
                </c:pt>
                <c:pt idx="761">
                  <c:v>1.5219999999999996</c:v>
                </c:pt>
                <c:pt idx="762">
                  <c:v>1.5239999999999998</c:v>
                </c:pt>
                <c:pt idx="763">
                  <c:v>1.5259999999999996</c:v>
                </c:pt>
                <c:pt idx="764">
                  <c:v>1.5279999999999998</c:v>
                </c:pt>
                <c:pt idx="765">
                  <c:v>1.5299999999999996</c:v>
                </c:pt>
                <c:pt idx="766">
                  <c:v>1.5319999999999996</c:v>
                </c:pt>
                <c:pt idx="767">
                  <c:v>1.5339999999999998</c:v>
                </c:pt>
                <c:pt idx="768">
                  <c:v>1.5359999999999996</c:v>
                </c:pt>
                <c:pt idx="769">
                  <c:v>1.5379999999999998</c:v>
                </c:pt>
                <c:pt idx="770">
                  <c:v>1.5399999999999996</c:v>
                </c:pt>
                <c:pt idx="771">
                  <c:v>1.5419999999999996</c:v>
                </c:pt>
                <c:pt idx="772">
                  <c:v>1.5439999999999998</c:v>
                </c:pt>
                <c:pt idx="773">
                  <c:v>1.5459999999999996</c:v>
                </c:pt>
                <c:pt idx="774">
                  <c:v>1.5479999999999994</c:v>
                </c:pt>
                <c:pt idx="775">
                  <c:v>1.5499999999999998</c:v>
                </c:pt>
                <c:pt idx="776">
                  <c:v>1.5519999999999996</c:v>
                </c:pt>
                <c:pt idx="777">
                  <c:v>1.5539999999999998</c:v>
                </c:pt>
                <c:pt idx="778">
                  <c:v>1.5559999999999996</c:v>
                </c:pt>
                <c:pt idx="779">
                  <c:v>1.5579999999999994</c:v>
                </c:pt>
                <c:pt idx="780">
                  <c:v>1.5599999999999998</c:v>
                </c:pt>
                <c:pt idx="781">
                  <c:v>1.5619999999999996</c:v>
                </c:pt>
                <c:pt idx="782">
                  <c:v>1.5639999999999998</c:v>
                </c:pt>
                <c:pt idx="783">
                  <c:v>1.5659999999999996</c:v>
                </c:pt>
                <c:pt idx="784">
                  <c:v>1.5679999999999996</c:v>
                </c:pt>
                <c:pt idx="785">
                  <c:v>1.5699999999999998</c:v>
                </c:pt>
                <c:pt idx="786">
                  <c:v>1.5719999999999996</c:v>
                </c:pt>
                <c:pt idx="787">
                  <c:v>1.5739999999999994</c:v>
                </c:pt>
                <c:pt idx="788">
                  <c:v>1.5759999999999996</c:v>
                </c:pt>
                <c:pt idx="789">
                  <c:v>1.5779999999999996</c:v>
                </c:pt>
                <c:pt idx="790">
                  <c:v>1.5799999999999998</c:v>
                </c:pt>
                <c:pt idx="791">
                  <c:v>1.5819999999999996</c:v>
                </c:pt>
                <c:pt idx="792">
                  <c:v>1.5839999999999994</c:v>
                </c:pt>
                <c:pt idx="793">
                  <c:v>1.5859999999999996</c:v>
                </c:pt>
                <c:pt idx="794">
                  <c:v>1.5879999999999996</c:v>
                </c:pt>
                <c:pt idx="795">
                  <c:v>1.5899999999999999</c:v>
                </c:pt>
                <c:pt idx="796">
                  <c:v>1.5919999999999996</c:v>
                </c:pt>
                <c:pt idx="797">
                  <c:v>1.5939999999999994</c:v>
                </c:pt>
                <c:pt idx="798">
                  <c:v>1.5959999999999999</c:v>
                </c:pt>
                <c:pt idx="799">
                  <c:v>1.5979999999999996</c:v>
                </c:pt>
                <c:pt idx="800">
                  <c:v>1.5999999999999999</c:v>
                </c:pt>
                <c:pt idx="801">
                  <c:v>1.6019999999999996</c:v>
                </c:pt>
                <c:pt idx="802">
                  <c:v>1.6039999999999994</c:v>
                </c:pt>
                <c:pt idx="803">
                  <c:v>1.6059999999999999</c:v>
                </c:pt>
                <c:pt idx="804">
                  <c:v>1.6079999999999997</c:v>
                </c:pt>
                <c:pt idx="805">
                  <c:v>1.6099999999999994</c:v>
                </c:pt>
                <c:pt idx="806">
                  <c:v>1.6119999999999997</c:v>
                </c:pt>
                <c:pt idx="807">
                  <c:v>1.6139999999999997</c:v>
                </c:pt>
                <c:pt idx="808">
                  <c:v>1.6159999999999999</c:v>
                </c:pt>
                <c:pt idx="809">
                  <c:v>1.6179999999999997</c:v>
                </c:pt>
                <c:pt idx="810">
                  <c:v>1.6199999999999994</c:v>
                </c:pt>
                <c:pt idx="811">
                  <c:v>1.6219999999999997</c:v>
                </c:pt>
                <c:pt idx="812">
                  <c:v>1.6239999999999997</c:v>
                </c:pt>
                <c:pt idx="813">
                  <c:v>1.6259999999999999</c:v>
                </c:pt>
                <c:pt idx="814">
                  <c:v>1.6279999999999997</c:v>
                </c:pt>
                <c:pt idx="815">
                  <c:v>1.6299999999999994</c:v>
                </c:pt>
                <c:pt idx="816">
                  <c:v>1.6319999999999997</c:v>
                </c:pt>
                <c:pt idx="817">
                  <c:v>1.6339999999999997</c:v>
                </c:pt>
                <c:pt idx="818">
                  <c:v>1.6359999999999999</c:v>
                </c:pt>
                <c:pt idx="819">
                  <c:v>1.6379999999999997</c:v>
                </c:pt>
                <c:pt idx="820">
                  <c:v>1.6399999999999995</c:v>
                </c:pt>
                <c:pt idx="821">
                  <c:v>1.6419999999999999</c:v>
                </c:pt>
                <c:pt idx="822">
                  <c:v>1.6439999999999997</c:v>
                </c:pt>
                <c:pt idx="823">
                  <c:v>1.6459999999999995</c:v>
                </c:pt>
                <c:pt idx="824">
                  <c:v>1.6479999999999997</c:v>
                </c:pt>
                <c:pt idx="825">
                  <c:v>1.6499999999999995</c:v>
                </c:pt>
                <c:pt idx="826">
                  <c:v>1.6519999999999999</c:v>
                </c:pt>
                <c:pt idx="827">
                  <c:v>1.6539999999999997</c:v>
                </c:pt>
                <c:pt idx="828">
                  <c:v>1.6559999999999995</c:v>
                </c:pt>
                <c:pt idx="829">
                  <c:v>1.6579999999999997</c:v>
                </c:pt>
                <c:pt idx="830">
                  <c:v>1.6599999999999995</c:v>
                </c:pt>
                <c:pt idx="831">
                  <c:v>1.6619999999999999</c:v>
                </c:pt>
                <c:pt idx="832">
                  <c:v>1.6639999999999997</c:v>
                </c:pt>
                <c:pt idx="833">
                  <c:v>1.6659999999999995</c:v>
                </c:pt>
                <c:pt idx="834">
                  <c:v>1.6679999999999997</c:v>
                </c:pt>
                <c:pt idx="835">
                  <c:v>1.6699999999999997</c:v>
                </c:pt>
                <c:pt idx="836">
                  <c:v>1.6719999999999999</c:v>
                </c:pt>
                <c:pt idx="837">
                  <c:v>1.6739999999999997</c:v>
                </c:pt>
                <c:pt idx="838">
                  <c:v>1.6759999999999995</c:v>
                </c:pt>
                <c:pt idx="839">
                  <c:v>1.6779999999999997</c:v>
                </c:pt>
                <c:pt idx="840">
                  <c:v>1.6799999999999997</c:v>
                </c:pt>
                <c:pt idx="841">
                  <c:v>1.6819999999999995</c:v>
                </c:pt>
                <c:pt idx="842">
                  <c:v>1.6839999999999997</c:v>
                </c:pt>
                <c:pt idx="843">
                  <c:v>1.6859999999999995</c:v>
                </c:pt>
                <c:pt idx="844">
                  <c:v>1.6879999999999997</c:v>
                </c:pt>
                <c:pt idx="845">
                  <c:v>1.6899999999999997</c:v>
                </c:pt>
                <c:pt idx="846">
                  <c:v>1.6919999999999995</c:v>
                </c:pt>
                <c:pt idx="847">
                  <c:v>1.6939999999999997</c:v>
                </c:pt>
                <c:pt idx="848">
                  <c:v>1.6959999999999995</c:v>
                </c:pt>
                <c:pt idx="849">
                  <c:v>1.698</c:v>
                </c:pt>
                <c:pt idx="850">
                  <c:v>1.6999999999999997</c:v>
                </c:pt>
                <c:pt idx="851">
                  <c:v>1.7019999999999995</c:v>
                </c:pt>
                <c:pt idx="852">
                  <c:v>1.7039999999999997</c:v>
                </c:pt>
                <c:pt idx="853">
                  <c:v>1.7059999999999995</c:v>
                </c:pt>
                <c:pt idx="854">
                  <c:v>1.7079999999999995</c:v>
                </c:pt>
                <c:pt idx="855">
                  <c:v>1.7099999999999997</c:v>
                </c:pt>
                <c:pt idx="856">
                  <c:v>1.7119999999999995</c:v>
                </c:pt>
                <c:pt idx="857">
                  <c:v>1.7139999999999997</c:v>
                </c:pt>
                <c:pt idx="858">
                  <c:v>1.7159999999999997</c:v>
                </c:pt>
                <c:pt idx="859">
                  <c:v>1.7179999999999995</c:v>
                </c:pt>
                <c:pt idx="860">
                  <c:v>1.7199999999999998</c:v>
                </c:pt>
                <c:pt idx="861">
                  <c:v>1.7219999999999995</c:v>
                </c:pt>
                <c:pt idx="862">
                  <c:v>1.7239999999999998</c:v>
                </c:pt>
                <c:pt idx="863">
                  <c:v>1.7259999999999998</c:v>
                </c:pt>
                <c:pt idx="864">
                  <c:v>1.7279999999999995</c:v>
                </c:pt>
                <c:pt idx="865">
                  <c:v>1.7299999999999998</c:v>
                </c:pt>
                <c:pt idx="866">
                  <c:v>1.7319999999999995</c:v>
                </c:pt>
                <c:pt idx="867">
                  <c:v>1.7339999999999998</c:v>
                </c:pt>
                <c:pt idx="868">
                  <c:v>1.7359999999999998</c:v>
                </c:pt>
                <c:pt idx="869">
                  <c:v>1.7379999999999995</c:v>
                </c:pt>
                <c:pt idx="870">
                  <c:v>1.7399999999999998</c:v>
                </c:pt>
                <c:pt idx="871">
                  <c:v>1.7419999999999995</c:v>
                </c:pt>
                <c:pt idx="872">
                  <c:v>1.7439999999999996</c:v>
                </c:pt>
                <c:pt idx="873">
                  <c:v>1.7459999999999998</c:v>
                </c:pt>
                <c:pt idx="874">
                  <c:v>1.7479999999999996</c:v>
                </c:pt>
                <c:pt idx="875">
                  <c:v>1.7499999999999998</c:v>
                </c:pt>
                <c:pt idx="876">
                  <c:v>1.7519999999999996</c:v>
                </c:pt>
                <c:pt idx="877">
                  <c:v>1.7539999999999996</c:v>
                </c:pt>
                <c:pt idx="878">
                  <c:v>1.7559999999999998</c:v>
                </c:pt>
                <c:pt idx="879">
                  <c:v>1.7579999999999996</c:v>
                </c:pt>
                <c:pt idx="880">
                  <c:v>1.7599999999999998</c:v>
                </c:pt>
                <c:pt idx="881">
                  <c:v>1.7619999999999996</c:v>
                </c:pt>
                <c:pt idx="882">
                  <c:v>1.7639999999999996</c:v>
                </c:pt>
                <c:pt idx="883">
                  <c:v>1.7659999999999998</c:v>
                </c:pt>
                <c:pt idx="884">
                  <c:v>1.7679999999999996</c:v>
                </c:pt>
                <c:pt idx="885">
                  <c:v>1.7699999999999998</c:v>
                </c:pt>
                <c:pt idx="886">
                  <c:v>1.7719999999999998</c:v>
                </c:pt>
                <c:pt idx="887">
                  <c:v>1.7739999999999996</c:v>
                </c:pt>
                <c:pt idx="888">
                  <c:v>1.7759999999999998</c:v>
                </c:pt>
                <c:pt idx="889">
                  <c:v>1.7779999999999996</c:v>
                </c:pt>
                <c:pt idx="890">
                  <c:v>1.7799999999999994</c:v>
                </c:pt>
                <c:pt idx="891">
                  <c:v>1.7819999999999998</c:v>
                </c:pt>
                <c:pt idx="892">
                  <c:v>1.7839999999999996</c:v>
                </c:pt>
                <c:pt idx="893">
                  <c:v>1.7859999999999998</c:v>
                </c:pt>
                <c:pt idx="894">
                  <c:v>1.7879999999999996</c:v>
                </c:pt>
                <c:pt idx="895">
                  <c:v>1.7899999999999996</c:v>
                </c:pt>
                <c:pt idx="896">
                  <c:v>1.7919999999999998</c:v>
                </c:pt>
                <c:pt idx="897">
                  <c:v>1.7939999999999996</c:v>
                </c:pt>
                <c:pt idx="898">
                  <c:v>1.7959999999999998</c:v>
                </c:pt>
                <c:pt idx="899">
                  <c:v>1.7979999999999996</c:v>
                </c:pt>
                <c:pt idx="900">
                  <c:v>1.7999999999999996</c:v>
                </c:pt>
                <c:pt idx="901">
                  <c:v>1.8019999999999998</c:v>
                </c:pt>
                <c:pt idx="902">
                  <c:v>1.8039999999999996</c:v>
                </c:pt>
                <c:pt idx="903">
                  <c:v>1.8059999999999994</c:v>
                </c:pt>
                <c:pt idx="904">
                  <c:v>1.8079999999999996</c:v>
                </c:pt>
                <c:pt idx="905">
                  <c:v>1.8099999999999996</c:v>
                </c:pt>
                <c:pt idx="906">
                  <c:v>1.8119999999999998</c:v>
                </c:pt>
                <c:pt idx="907">
                  <c:v>1.8139999999999996</c:v>
                </c:pt>
                <c:pt idx="908">
                  <c:v>1.8159999999999994</c:v>
                </c:pt>
                <c:pt idx="909">
                  <c:v>1.8179999999999998</c:v>
                </c:pt>
                <c:pt idx="910">
                  <c:v>1.8199999999999996</c:v>
                </c:pt>
                <c:pt idx="911">
                  <c:v>1.8219999999999998</c:v>
                </c:pt>
                <c:pt idx="912">
                  <c:v>1.8239999999999996</c:v>
                </c:pt>
                <c:pt idx="913">
                  <c:v>1.8259999999999994</c:v>
                </c:pt>
                <c:pt idx="914">
                  <c:v>1.8279999999999998</c:v>
                </c:pt>
                <c:pt idx="915">
                  <c:v>1.8299999999999996</c:v>
                </c:pt>
                <c:pt idx="916">
                  <c:v>1.8319999999999999</c:v>
                </c:pt>
                <c:pt idx="917">
                  <c:v>1.8339999999999996</c:v>
                </c:pt>
                <c:pt idx="918">
                  <c:v>1.8359999999999996</c:v>
                </c:pt>
                <c:pt idx="919">
                  <c:v>1.8379999999999999</c:v>
                </c:pt>
                <c:pt idx="920">
                  <c:v>1.8399999999999996</c:v>
                </c:pt>
                <c:pt idx="921">
                  <c:v>1.8419999999999994</c:v>
                </c:pt>
                <c:pt idx="922">
                  <c:v>1.8439999999999996</c:v>
                </c:pt>
                <c:pt idx="923">
                  <c:v>1.8459999999999996</c:v>
                </c:pt>
                <c:pt idx="924">
                  <c:v>1.8479999999999999</c:v>
                </c:pt>
                <c:pt idx="925">
                  <c:v>1.8499999999999996</c:v>
                </c:pt>
                <c:pt idx="926">
                  <c:v>1.8519999999999994</c:v>
                </c:pt>
                <c:pt idx="927">
                  <c:v>1.8539999999999996</c:v>
                </c:pt>
                <c:pt idx="928">
                  <c:v>1.8559999999999997</c:v>
                </c:pt>
                <c:pt idx="929">
                  <c:v>1.8579999999999999</c:v>
                </c:pt>
                <c:pt idx="930">
                  <c:v>1.8599999999999997</c:v>
                </c:pt>
                <c:pt idx="931">
                  <c:v>1.8619999999999994</c:v>
                </c:pt>
                <c:pt idx="932">
                  <c:v>1.8639999999999999</c:v>
                </c:pt>
                <c:pt idx="933">
                  <c:v>1.8659999999999997</c:v>
                </c:pt>
                <c:pt idx="934">
                  <c:v>1.8679999999999999</c:v>
                </c:pt>
                <c:pt idx="935">
                  <c:v>1.8699999999999997</c:v>
                </c:pt>
                <c:pt idx="936">
                  <c:v>1.8719999999999994</c:v>
                </c:pt>
                <c:pt idx="937">
                  <c:v>1.8739999999999999</c:v>
                </c:pt>
                <c:pt idx="938">
                  <c:v>1.8759999999999997</c:v>
                </c:pt>
                <c:pt idx="939">
                  <c:v>1.8779999999999994</c:v>
                </c:pt>
                <c:pt idx="940">
                  <c:v>1.8799999999999997</c:v>
                </c:pt>
                <c:pt idx="941">
                  <c:v>1.8819999999999995</c:v>
                </c:pt>
                <c:pt idx="942">
                  <c:v>1.8839999999999999</c:v>
                </c:pt>
                <c:pt idx="943">
                  <c:v>1.8859999999999997</c:v>
                </c:pt>
                <c:pt idx="944">
                  <c:v>1.8879999999999995</c:v>
                </c:pt>
                <c:pt idx="945">
                  <c:v>1.8899999999999997</c:v>
                </c:pt>
                <c:pt idx="946">
                  <c:v>1.8919999999999997</c:v>
                </c:pt>
                <c:pt idx="947">
                  <c:v>1.8939999999999999</c:v>
                </c:pt>
                <c:pt idx="948">
                  <c:v>1.8959999999999997</c:v>
                </c:pt>
                <c:pt idx="949">
                  <c:v>1.8979999999999995</c:v>
                </c:pt>
                <c:pt idx="950">
                  <c:v>1.8999999999999997</c:v>
                </c:pt>
                <c:pt idx="951">
                  <c:v>1.9019999999999997</c:v>
                </c:pt>
                <c:pt idx="952">
                  <c:v>1.9039999999999999</c:v>
                </c:pt>
                <c:pt idx="953">
                  <c:v>1.9059999999999997</c:v>
                </c:pt>
                <c:pt idx="954">
                  <c:v>1.9079999999999995</c:v>
                </c:pt>
                <c:pt idx="955">
                  <c:v>1.9099999999999997</c:v>
                </c:pt>
                <c:pt idx="956">
                  <c:v>1.9119999999999997</c:v>
                </c:pt>
                <c:pt idx="957">
                  <c:v>1.9139999999999995</c:v>
                </c:pt>
                <c:pt idx="958">
                  <c:v>1.9159999999999997</c:v>
                </c:pt>
                <c:pt idx="959">
                  <c:v>1.9179999999999995</c:v>
                </c:pt>
                <c:pt idx="960">
                  <c:v>1.92</c:v>
                </c:pt>
                <c:pt idx="961">
                  <c:v>1.9219999999999997</c:v>
                </c:pt>
                <c:pt idx="962">
                  <c:v>1.9239999999999995</c:v>
                </c:pt>
                <c:pt idx="963">
                  <c:v>1.9259999999999997</c:v>
                </c:pt>
                <c:pt idx="964">
                  <c:v>1.9279999999999995</c:v>
                </c:pt>
                <c:pt idx="965">
                  <c:v>1.93</c:v>
                </c:pt>
                <c:pt idx="966">
                  <c:v>1.9319999999999997</c:v>
                </c:pt>
                <c:pt idx="967">
                  <c:v>1.9339999999999995</c:v>
                </c:pt>
                <c:pt idx="968">
                  <c:v>1.9359999999999997</c:v>
                </c:pt>
                <c:pt idx="969">
                  <c:v>1.9379999999999997</c:v>
                </c:pt>
                <c:pt idx="970">
                  <c:v>1.9399999999999995</c:v>
                </c:pt>
                <c:pt idx="971">
                  <c:v>1.9419999999999997</c:v>
                </c:pt>
                <c:pt idx="972">
                  <c:v>1.9439999999999995</c:v>
                </c:pt>
                <c:pt idx="973">
                  <c:v>1.9459999999999997</c:v>
                </c:pt>
                <c:pt idx="974">
                  <c:v>1.9479999999999997</c:v>
                </c:pt>
                <c:pt idx="975">
                  <c:v>1.9499999999999995</c:v>
                </c:pt>
                <c:pt idx="976">
                  <c:v>1.9519999999999997</c:v>
                </c:pt>
                <c:pt idx="977">
                  <c:v>1.9539999999999995</c:v>
                </c:pt>
                <c:pt idx="978">
                  <c:v>1.9559999999999997</c:v>
                </c:pt>
                <c:pt idx="979">
                  <c:v>1.9579999999999997</c:v>
                </c:pt>
                <c:pt idx="980">
                  <c:v>1.9599999999999995</c:v>
                </c:pt>
                <c:pt idx="981">
                  <c:v>1.9619999999999997</c:v>
                </c:pt>
                <c:pt idx="982">
                  <c:v>1.9639999999999995</c:v>
                </c:pt>
                <c:pt idx="983">
                  <c:v>1.966</c:v>
                </c:pt>
                <c:pt idx="984">
                  <c:v>1.9679999999999997</c:v>
                </c:pt>
                <c:pt idx="985">
                  <c:v>1.9699999999999995</c:v>
                </c:pt>
                <c:pt idx="986">
                  <c:v>1.9719999999999998</c:v>
                </c:pt>
                <c:pt idx="987">
                  <c:v>1.9739999999999995</c:v>
                </c:pt>
                <c:pt idx="988">
                  <c:v>1.9759999999999995</c:v>
                </c:pt>
                <c:pt idx="989">
                  <c:v>1.9779999999999998</c:v>
                </c:pt>
                <c:pt idx="990">
                  <c:v>1.9799999999999995</c:v>
                </c:pt>
                <c:pt idx="991">
                  <c:v>1.9819999999999998</c:v>
                </c:pt>
                <c:pt idx="992">
                  <c:v>1.9839999999999995</c:v>
                </c:pt>
                <c:pt idx="993">
                  <c:v>1.9859999999999995</c:v>
                </c:pt>
                <c:pt idx="994">
                  <c:v>1.9879999999999998</c:v>
                </c:pt>
                <c:pt idx="995">
                  <c:v>1.9899999999999995</c:v>
                </c:pt>
                <c:pt idx="996">
                  <c:v>1.9919999999999998</c:v>
                </c:pt>
                <c:pt idx="997">
                  <c:v>1.9939999999999998</c:v>
                </c:pt>
                <c:pt idx="998">
                  <c:v>1.9959999999999996</c:v>
                </c:pt>
                <c:pt idx="999">
                  <c:v>1.9979999999999998</c:v>
                </c:pt>
                <c:pt idx="1000">
                  <c:v>1.9999999999999996</c:v>
                </c:pt>
                <c:pt idx="1001">
                  <c:v>2.0019999999999998</c:v>
                </c:pt>
                <c:pt idx="1002">
                  <c:v>2.0039999999999996</c:v>
                </c:pt>
                <c:pt idx="1003">
                  <c:v>2.0059999999999993</c:v>
                </c:pt>
                <c:pt idx="1004">
                  <c:v>2.008</c:v>
                </c:pt>
                <c:pt idx="1005">
                  <c:v>2.0099999999999998</c:v>
                </c:pt>
                <c:pt idx="1006">
                  <c:v>2.0119999999999996</c:v>
                </c:pt>
                <c:pt idx="1007">
                  <c:v>2.0139999999999998</c:v>
                </c:pt>
                <c:pt idx="1008">
                  <c:v>2.0159999999999996</c:v>
                </c:pt>
                <c:pt idx="1009">
                  <c:v>2.0179999999999998</c:v>
                </c:pt>
                <c:pt idx="1010">
                  <c:v>2.0199999999999996</c:v>
                </c:pt>
                <c:pt idx="1011">
                  <c:v>2.0219999999999994</c:v>
                </c:pt>
                <c:pt idx="1012">
                  <c:v>2.0239999999999996</c:v>
                </c:pt>
                <c:pt idx="1013">
                  <c:v>2.0259999999999998</c:v>
                </c:pt>
                <c:pt idx="1014">
                  <c:v>2.028</c:v>
                </c:pt>
                <c:pt idx="1015">
                  <c:v>2.0299999999999998</c:v>
                </c:pt>
                <c:pt idx="1016">
                  <c:v>2.0319999999999996</c:v>
                </c:pt>
                <c:pt idx="1017">
                  <c:v>2.0339999999999998</c:v>
                </c:pt>
                <c:pt idx="1018">
                  <c:v>2.0359999999999996</c:v>
                </c:pt>
                <c:pt idx="1019">
                  <c:v>2.0379999999999994</c:v>
                </c:pt>
                <c:pt idx="1020">
                  <c:v>2.0399999999999996</c:v>
                </c:pt>
                <c:pt idx="1021">
                  <c:v>2.0419999999999994</c:v>
                </c:pt>
                <c:pt idx="1022">
                  <c:v>2.0439999999999996</c:v>
                </c:pt>
                <c:pt idx="1023">
                  <c:v>2.0459999999999998</c:v>
                </c:pt>
                <c:pt idx="1024">
                  <c:v>2.0479999999999996</c:v>
                </c:pt>
                <c:pt idx="1025">
                  <c:v>2.0499999999999998</c:v>
                </c:pt>
                <c:pt idx="1026">
                  <c:v>2.0519999999999996</c:v>
                </c:pt>
                <c:pt idx="1027">
                  <c:v>2.0539999999999998</c:v>
                </c:pt>
                <c:pt idx="1028">
                  <c:v>2.0559999999999996</c:v>
                </c:pt>
                <c:pt idx="1029">
                  <c:v>2.0579999999999994</c:v>
                </c:pt>
                <c:pt idx="1030">
                  <c:v>2.0599999999999996</c:v>
                </c:pt>
                <c:pt idx="1031">
                  <c:v>2.0619999999999994</c:v>
                </c:pt>
                <c:pt idx="1032">
                  <c:v>2.0640000000000001</c:v>
                </c:pt>
                <c:pt idx="1033">
                  <c:v>2.0659999999999998</c:v>
                </c:pt>
                <c:pt idx="1034">
                  <c:v>2.0679999999999996</c:v>
                </c:pt>
                <c:pt idx="1035">
                  <c:v>2.0699999999999998</c:v>
                </c:pt>
                <c:pt idx="1036">
                  <c:v>2.0719999999999996</c:v>
                </c:pt>
                <c:pt idx="1037">
                  <c:v>2.0739999999999994</c:v>
                </c:pt>
                <c:pt idx="1038">
                  <c:v>2.0759999999999996</c:v>
                </c:pt>
                <c:pt idx="1039">
                  <c:v>2.0779999999999994</c:v>
                </c:pt>
                <c:pt idx="1040">
                  <c:v>2.0799999999999996</c:v>
                </c:pt>
                <c:pt idx="1041">
                  <c:v>2.0819999999999999</c:v>
                </c:pt>
                <c:pt idx="1042">
                  <c:v>2.0839999999999996</c:v>
                </c:pt>
                <c:pt idx="1043">
                  <c:v>2.0859999999999999</c:v>
                </c:pt>
                <c:pt idx="1044">
                  <c:v>2.0879999999999996</c:v>
                </c:pt>
                <c:pt idx="1045">
                  <c:v>2.09</c:v>
                </c:pt>
                <c:pt idx="1046">
                  <c:v>2.0919999999999996</c:v>
                </c:pt>
                <c:pt idx="1047">
                  <c:v>2.0939999999999994</c:v>
                </c:pt>
                <c:pt idx="1048">
                  <c:v>2.0959999999999996</c:v>
                </c:pt>
                <c:pt idx="1049">
                  <c:v>2.0979999999999994</c:v>
                </c:pt>
                <c:pt idx="1050">
                  <c:v>2.1</c:v>
                </c:pt>
                <c:pt idx="1051">
                  <c:v>2.1019999999999999</c:v>
                </c:pt>
                <c:pt idx="1052">
                  <c:v>2.1039999999999996</c:v>
                </c:pt>
                <c:pt idx="1053">
                  <c:v>2.1059999999999999</c:v>
                </c:pt>
                <c:pt idx="1054">
                  <c:v>2.1079999999999997</c:v>
                </c:pt>
                <c:pt idx="1055">
                  <c:v>2.1099999999999994</c:v>
                </c:pt>
                <c:pt idx="1056">
                  <c:v>2.1119999999999997</c:v>
                </c:pt>
                <c:pt idx="1057">
                  <c:v>2.1139999999999994</c:v>
                </c:pt>
                <c:pt idx="1058">
                  <c:v>2.1159999999999997</c:v>
                </c:pt>
                <c:pt idx="1059">
                  <c:v>2.1179999999999994</c:v>
                </c:pt>
                <c:pt idx="1060">
                  <c:v>2.1199999999999997</c:v>
                </c:pt>
                <c:pt idx="1061">
                  <c:v>2.1219999999999999</c:v>
                </c:pt>
                <c:pt idx="1062">
                  <c:v>2.1239999999999997</c:v>
                </c:pt>
                <c:pt idx="1063">
                  <c:v>2.1259999999999999</c:v>
                </c:pt>
                <c:pt idx="1064">
                  <c:v>2.1279999999999997</c:v>
                </c:pt>
                <c:pt idx="1065">
                  <c:v>2.1299999999999994</c:v>
                </c:pt>
                <c:pt idx="1066">
                  <c:v>2.1319999999999997</c:v>
                </c:pt>
                <c:pt idx="1067">
                  <c:v>2.1339999999999995</c:v>
                </c:pt>
                <c:pt idx="1068">
                  <c:v>2.1359999999999992</c:v>
                </c:pt>
                <c:pt idx="1069">
                  <c:v>2.1379999999999999</c:v>
                </c:pt>
                <c:pt idx="1070">
                  <c:v>2.1399999999999997</c:v>
                </c:pt>
                <c:pt idx="1071">
                  <c:v>2.1419999999999999</c:v>
                </c:pt>
                <c:pt idx="1072">
                  <c:v>2.1439999999999997</c:v>
                </c:pt>
                <c:pt idx="1073">
                  <c:v>2.1459999999999995</c:v>
                </c:pt>
                <c:pt idx="1074">
                  <c:v>2.1479999999999997</c:v>
                </c:pt>
                <c:pt idx="1075">
                  <c:v>2.1499999999999995</c:v>
                </c:pt>
                <c:pt idx="1076">
                  <c:v>2.1519999999999997</c:v>
                </c:pt>
                <c:pt idx="1077">
                  <c:v>2.1539999999999995</c:v>
                </c:pt>
                <c:pt idx="1078">
                  <c:v>2.1559999999999997</c:v>
                </c:pt>
                <c:pt idx="1079">
                  <c:v>2.1579999999999999</c:v>
                </c:pt>
                <c:pt idx="1080">
                  <c:v>2.1599999999999997</c:v>
                </c:pt>
                <c:pt idx="1081">
                  <c:v>2.1619999999999999</c:v>
                </c:pt>
                <c:pt idx="1082">
                  <c:v>2.1639999999999997</c:v>
                </c:pt>
                <c:pt idx="1083">
                  <c:v>2.1659999999999995</c:v>
                </c:pt>
                <c:pt idx="1084">
                  <c:v>2.1679999999999997</c:v>
                </c:pt>
                <c:pt idx="1085">
                  <c:v>2.1699999999999995</c:v>
                </c:pt>
                <c:pt idx="1086">
                  <c:v>2.1719999999999993</c:v>
                </c:pt>
                <c:pt idx="1087">
                  <c:v>2.1739999999999999</c:v>
                </c:pt>
                <c:pt idx="1088">
                  <c:v>2.1759999999999997</c:v>
                </c:pt>
                <c:pt idx="1089">
                  <c:v>2.1779999999999999</c:v>
                </c:pt>
                <c:pt idx="1090">
                  <c:v>2.1799999999999997</c:v>
                </c:pt>
                <c:pt idx="1091">
                  <c:v>2.1819999999999995</c:v>
                </c:pt>
                <c:pt idx="1092">
                  <c:v>2.1839999999999997</c:v>
                </c:pt>
                <c:pt idx="1093">
                  <c:v>2.1859999999999995</c:v>
                </c:pt>
                <c:pt idx="1094">
                  <c:v>2.1879999999999997</c:v>
                </c:pt>
                <c:pt idx="1095">
                  <c:v>2.1899999999999995</c:v>
                </c:pt>
                <c:pt idx="1096">
                  <c:v>2.1919999999999993</c:v>
                </c:pt>
                <c:pt idx="1097">
                  <c:v>2.194</c:v>
                </c:pt>
                <c:pt idx="1098">
                  <c:v>2.1959999999999997</c:v>
                </c:pt>
                <c:pt idx="1099">
                  <c:v>2.198</c:v>
                </c:pt>
                <c:pt idx="1100">
                  <c:v>2.1999999999999997</c:v>
                </c:pt>
                <c:pt idx="1101">
                  <c:v>2.2019999999999995</c:v>
                </c:pt>
                <c:pt idx="1102">
                  <c:v>2.2039999999999997</c:v>
                </c:pt>
                <c:pt idx="1103">
                  <c:v>2.2059999999999995</c:v>
                </c:pt>
                <c:pt idx="1104">
                  <c:v>2.2079999999999993</c:v>
                </c:pt>
                <c:pt idx="1105">
                  <c:v>2.2099999999999995</c:v>
                </c:pt>
                <c:pt idx="1106">
                  <c:v>2.2119999999999997</c:v>
                </c:pt>
                <c:pt idx="1107">
                  <c:v>2.214</c:v>
                </c:pt>
                <c:pt idx="1108">
                  <c:v>2.2159999999999997</c:v>
                </c:pt>
                <c:pt idx="1109">
                  <c:v>2.2179999999999995</c:v>
                </c:pt>
                <c:pt idx="1110">
                  <c:v>2.2199999999999998</c:v>
                </c:pt>
                <c:pt idx="1111">
                  <c:v>2.2219999999999995</c:v>
                </c:pt>
                <c:pt idx="1112">
                  <c:v>2.2239999999999998</c:v>
                </c:pt>
                <c:pt idx="1113">
                  <c:v>2.2259999999999995</c:v>
                </c:pt>
                <c:pt idx="1114">
                  <c:v>2.2279999999999993</c:v>
                </c:pt>
                <c:pt idx="1115">
                  <c:v>2.23</c:v>
                </c:pt>
                <c:pt idx="1116">
                  <c:v>2.2319999999999998</c:v>
                </c:pt>
                <c:pt idx="1117">
                  <c:v>2.234</c:v>
                </c:pt>
                <c:pt idx="1118">
                  <c:v>2.2359999999999998</c:v>
                </c:pt>
                <c:pt idx="1119">
                  <c:v>2.2379999999999995</c:v>
                </c:pt>
                <c:pt idx="1120">
                  <c:v>2.2399999999999998</c:v>
                </c:pt>
                <c:pt idx="1121">
                  <c:v>2.2419999999999995</c:v>
                </c:pt>
                <c:pt idx="1122">
                  <c:v>2.2439999999999993</c:v>
                </c:pt>
                <c:pt idx="1123">
                  <c:v>2.2459999999999996</c:v>
                </c:pt>
                <c:pt idx="1124">
                  <c:v>2.2479999999999998</c:v>
                </c:pt>
                <c:pt idx="1125">
                  <c:v>2.25</c:v>
                </c:pt>
                <c:pt idx="1126">
                  <c:v>2.2519999999999998</c:v>
                </c:pt>
                <c:pt idx="1127">
                  <c:v>2.2539999999999996</c:v>
                </c:pt>
                <c:pt idx="1128">
                  <c:v>2.2559999999999998</c:v>
                </c:pt>
                <c:pt idx="1129">
                  <c:v>2.2579999999999996</c:v>
                </c:pt>
                <c:pt idx="1130">
                  <c:v>2.2599999999999998</c:v>
                </c:pt>
                <c:pt idx="1131">
                  <c:v>2.2619999999999996</c:v>
                </c:pt>
                <c:pt idx="1132">
                  <c:v>2.2639999999999993</c:v>
                </c:pt>
                <c:pt idx="1133">
                  <c:v>2.2659999999999996</c:v>
                </c:pt>
                <c:pt idx="1134">
                  <c:v>2.2679999999999998</c:v>
                </c:pt>
                <c:pt idx="1135">
                  <c:v>2.2699999999999996</c:v>
                </c:pt>
                <c:pt idx="1136">
                  <c:v>2.2719999999999998</c:v>
                </c:pt>
                <c:pt idx="1137">
                  <c:v>2.2739999999999996</c:v>
                </c:pt>
                <c:pt idx="1138">
                  <c:v>2.2759999999999998</c:v>
                </c:pt>
                <c:pt idx="1139">
                  <c:v>2.2779999999999996</c:v>
                </c:pt>
                <c:pt idx="1140">
                  <c:v>2.2799999999999994</c:v>
                </c:pt>
                <c:pt idx="1141">
                  <c:v>2.2819999999999996</c:v>
                </c:pt>
                <c:pt idx="1142">
                  <c:v>2.2839999999999994</c:v>
                </c:pt>
                <c:pt idx="1143">
                  <c:v>2.286</c:v>
                </c:pt>
                <c:pt idx="1144">
                  <c:v>2.2879999999999998</c:v>
                </c:pt>
                <c:pt idx="1145">
                  <c:v>2.2899999999999996</c:v>
                </c:pt>
                <c:pt idx="1146">
                  <c:v>2.2919999999999998</c:v>
                </c:pt>
                <c:pt idx="1147">
                  <c:v>2.2939999999999996</c:v>
                </c:pt>
                <c:pt idx="1148">
                  <c:v>2.2959999999999998</c:v>
                </c:pt>
                <c:pt idx="1149">
                  <c:v>2.2979999999999996</c:v>
                </c:pt>
                <c:pt idx="1150">
                  <c:v>2.2999999999999994</c:v>
                </c:pt>
                <c:pt idx="1151">
                  <c:v>2.3019999999999996</c:v>
                </c:pt>
                <c:pt idx="1152">
                  <c:v>2.3039999999999998</c:v>
                </c:pt>
                <c:pt idx="1153">
                  <c:v>2.3059999999999996</c:v>
                </c:pt>
                <c:pt idx="1154">
                  <c:v>2.3079999999999998</c:v>
                </c:pt>
                <c:pt idx="1155">
                  <c:v>2.3099999999999996</c:v>
                </c:pt>
                <c:pt idx="1156">
                  <c:v>2.3119999999999998</c:v>
                </c:pt>
                <c:pt idx="1157">
                  <c:v>2.3139999999999996</c:v>
                </c:pt>
                <c:pt idx="1158">
                  <c:v>2.3159999999999994</c:v>
                </c:pt>
                <c:pt idx="1159">
                  <c:v>2.3179999999999996</c:v>
                </c:pt>
                <c:pt idx="1160">
                  <c:v>2.3199999999999994</c:v>
                </c:pt>
                <c:pt idx="1161">
                  <c:v>2.3220000000000001</c:v>
                </c:pt>
                <c:pt idx="1162">
                  <c:v>2.3239999999999998</c:v>
                </c:pt>
                <c:pt idx="1163">
                  <c:v>2.3259999999999996</c:v>
                </c:pt>
                <c:pt idx="1164">
                  <c:v>2.3279999999999998</c:v>
                </c:pt>
                <c:pt idx="1165">
                  <c:v>2.3299999999999996</c:v>
                </c:pt>
                <c:pt idx="1166">
                  <c:v>2.3319999999999999</c:v>
                </c:pt>
                <c:pt idx="1167">
                  <c:v>2.3339999999999996</c:v>
                </c:pt>
                <c:pt idx="1168">
                  <c:v>2.3359999999999994</c:v>
                </c:pt>
                <c:pt idx="1169">
                  <c:v>2.3379999999999996</c:v>
                </c:pt>
                <c:pt idx="1170">
                  <c:v>2.3399999999999994</c:v>
                </c:pt>
                <c:pt idx="1171">
                  <c:v>2.3419999999999996</c:v>
                </c:pt>
                <c:pt idx="1172">
                  <c:v>2.3439999999999999</c:v>
                </c:pt>
                <c:pt idx="1173">
                  <c:v>2.3459999999999996</c:v>
                </c:pt>
                <c:pt idx="1174">
                  <c:v>2.3479999999999999</c:v>
                </c:pt>
                <c:pt idx="1175">
                  <c:v>2.3499999999999996</c:v>
                </c:pt>
                <c:pt idx="1176">
                  <c:v>2.3519999999999994</c:v>
                </c:pt>
                <c:pt idx="1177">
                  <c:v>2.3539999999999996</c:v>
                </c:pt>
                <c:pt idx="1178">
                  <c:v>2.3559999999999994</c:v>
                </c:pt>
                <c:pt idx="1179">
                  <c:v>2.3579999999999997</c:v>
                </c:pt>
                <c:pt idx="1180">
                  <c:v>2.36</c:v>
                </c:pt>
                <c:pt idx="1181">
                  <c:v>2.3619999999999997</c:v>
                </c:pt>
                <c:pt idx="1182">
                  <c:v>2.3639999999999999</c:v>
                </c:pt>
                <c:pt idx="1183">
                  <c:v>2.3659999999999997</c:v>
                </c:pt>
                <c:pt idx="1184">
                  <c:v>2.3679999999999994</c:v>
                </c:pt>
                <c:pt idx="1185">
                  <c:v>2.3699999999999997</c:v>
                </c:pt>
                <c:pt idx="1186">
                  <c:v>2.3719999999999994</c:v>
                </c:pt>
                <c:pt idx="1187">
                  <c:v>2.3739999999999997</c:v>
                </c:pt>
                <c:pt idx="1188">
                  <c:v>2.3759999999999994</c:v>
                </c:pt>
                <c:pt idx="1189">
                  <c:v>2.3779999999999997</c:v>
                </c:pt>
                <c:pt idx="1190">
                  <c:v>2.38</c:v>
                </c:pt>
                <c:pt idx="1191">
                  <c:v>2.3819999999999997</c:v>
                </c:pt>
                <c:pt idx="1192">
                  <c:v>2.3839999999999999</c:v>
                </c:pt>
                <c:pt idx="1193">
                  <c:v>2.3859999999999997</c:v>
                </c:pt>
                <c:pt idx="1194">
                  <c:v>2.3879999999999995</c:v>
                </c:pt>
                <c:pt idx="1195">
                  <c:v>2.3899999999999997</c:v>
                </c:pt>
                <c:pt idx="1196">
                  <c:v>2.3919999999999995</c:v>
                </c:pt>
                <c:pt idx="1197">
                  <c:v>2.3939999999999997</c:v>
                </c:pt>
                <c:pt idx="1198">
                  <c:v>2.3959999999999999</c:v>
                </c:pt>
                <c:pt idx="1199">
                  <c:v>2.3979999999999997</c:v>
                </c:pt>
                <c:pt idx="1200">
                  <c:v>2.4</c:v>
                </c:pt>
                <c:pt idx="1201">
                  <c:v>2.4019999999999997</c:v>
                </c:pt>
                <c:pt idx="1202">
                  <c:v>2.4039999999999995</c:v>
                </c:pt>
                <c:pt idx="1203">
                  <c:v>2.4059999999999997</c:v>
                </c:pt>
                <c:pt idx="1204">
                  <c:v>2.4079999999999995</c:v>
                </c:pt>
                <c:pt idx="1205">
                  <c:v>2.4099999999999997</c:v>
                </c:pt>
                <c:pt idx="1206">
                  <c:v>2.4119999999999995</c:v>
                </c:pt>
                <c:pt idx="1207">
                  <c:v>2.4139999999999997</c:v>
                </c:pt>
                <c:pt idx="1208">
                  <c:v>2.4159999999999999</c:v>
                </c:pt>
                <c:pt idx="1209">
                  <c:v>2.4179999999999997</c:v>
                </c:pt>
                <c:pt idx="1210">
                  <c:v>2.42</c:v>
                </c:pt>
                <c:pt idx="1211">
                  <c:v>2.4219999999999997</c:v>
                </c:pt>
                <c:pt idx="1212">
                  <c:v>2.4239999999999995</c:v>
                </c:pt>
                <c:pt idx="1213">
                  <c:v>2.4259999999999997</c:v>
                </c:pt>
                <c:pt idx="1214">
                  <c:v>2.4279999999999995</c:v>
                </c:pt>
                <c:pt idx="1215">
                  <c:v>2.4299999999999997</c:v>
                </c:pt>
                <c:pt idx="1216">
                  <c:v>2.4319999999999995</c:v>
                </c:pt>
                <c:pt idx="1217">
                  <c:v>2.4339999999999997</c:v>
                </c:pt>
                <c:pt idx="1218">
                  <c:v>2.4359999999999999</c:v>
                </c:pt>
                <c:pt idx="1219">
                  <c:v>2.4379999999999997</c:v>
                </c:pt>
                <c:pt idx="1220">
                  <c:v>2.4399999999999995</c:v>
                </c:pt>
                <c:pt idx="1221">
                  <c:v>2.4419999999999997</c:v>
                </c:pt>
                <c:pt idx="1222">
                  <c:v>2.4439999999999995</c:v>
                </c:pt>
                <c:pt idx="1223">
                  <c:v>2.4459999999999997</c:v>
                </c:pt>
                <c:pt idx="1224">
                  <c:v>2.4479999999999995</c:v>
                </c:pt>
                <c:pt idx="1225">
                  <c:v>2.4499999999999993</c:v>
                </c:pt>
                <c:pt idx="1226">
                  <c:v>2.452</c:v>
                </c:pt>
                <c:pt idx="1227">
                  <c:v>2.4539999999999997</c:v>
                </c:pt>
                <c:pt idx="1228">
                  <c:v>2.456</c:v>
                </c:pt>
                <c:pt idx="1229">
                  <c:v>2.4579999999999997</c:v>
                </c:pt>
                <c:pt idx="1230">
                  <c:v>2.4599999999999995</c:v>
                </c:pt>
                <c:pt idx="1231">
                  <c:v>2.4619999999999997</c:v>
                </c:pt>
                <c:pt idx="1232">
                  <c:v>2.4639999999999995</c:v>
                </c:pt>
                <c:pt idx="1233">
                  <c:v>2.4659999999999997</c:v>
                </c:pt>
                <c:pt idx="1234">
                  <c:v>2.4679999999999995</c:v>
                </c:pt>
                <c:pt idx="1235">
                  <c:v>2.4699999999999998</c:v>
                </c:pt>
                <c:pt idx="1236">
                  <c:v>2.472</c:v>
                </c:pt>
                <c:pt idx="1237">
                  <c:v>2.4739999999999998</c:v>
                </c:pt>
                <c:pt idx="1238">
                  <c:v>2.4759999999999995</c:v>
                </c:pt>
                <c:pt idx="1239">
                  <c:v>2.4779999999999998</c:v>
                </c:pt>
                <c:pt idx="1240">
                  <c:v>2.4799999999999995</c:v>
                </c:pt>
                <c:pt idx="1241">
                  <c:v>2.4819999999999998</c:v>
                </c:pt>
                <c:pt idx="1242">
                  <c:v>2.4839999999999995</c:v>
                </c:pt>
                <c:pt idx="1243">
                  <c:v>2.4859999999999993</c:v>
                </c:pt>
                <c:pt idx="1244">
                  <c:v>2.4879999999999995</c:v>
                </c:pt>
                <c:pt idx="1245">
                  <c:v>2.4899999999999998</c:v>
                </c:pt>
                <c:pt idx="1246">
                  <c:v>2.492</c:v>
                </c:pt>
                <c:pt idx="1247">
                  <c:v>2.4939999999999998</c:v>
                </c:pt>
                <c:pt idx="1248">
                  <c:v>2.4959999999999996</c:v>
                </c:pt>
                <c:pt idx="1249">
                  <c:v>2.4979999999999998</c:v>
                </c:pt>
                <c:pt idx="1250">
                  <c:v>2.4999999999999996</c:v>
                </c:pt>
                <c:pt idx="1251">
                  <c:v>2.5019999999999993</c:v>
                </c:pt>
                <c:pt idx="1252">
                  <c:v>2.5039999999999996</c:v>
                </c:pt>
                <c:pt idx="1253">
                  <c:v>2.5059999999999993</c:v>
                </c:pt>
                <c:pt idx="1254">
                  <c:v>2.508</c:v>
                </c:pt>
                <c:pt idx="1255">
                  <c:v>2.5099999999999998</c:v>
                </c:pt>
                <c:pt idx="1256">
                  <c:v>2.5119999999999996</c:v>
                </c:pt>
                <c:pt idx="1257">
                  <c:v>2.5139999999999998</c:v>
                </c:pt>
                <c:pt idx="1258">
                  <c:v>2.5159999999999996</c:v>
                </c:pt>
                <c:pt idx="1259">
                  <c:v>2.5179999999999998</c:v>
                </c:pt>
                <c:pt idx="1260">
                  <c:v>2.5199999999999996</c:v>
                </c:pt>
                <c:pt idx="1261">
                  <c:v>2.5219999999999994</c:v>
                </c:pt>
                <c:pt idx="1262">
                  <c:v>2.5239999999999996</c:v>
                </c:pt>
                <c:pt idx="1263">
                  <c:v>2.5259999999999998</c:v>
                </c:pt>
                <c:pt idx="1264">
                  <c:v>2.528</c:v>
                </c:pt>
                <c:pt idx="1265">
                  <c:v>2.5299999999999998</c:v>
                </c:pt>
                <c:pt idx="1266">
                  <c:v>2.5319999999999996</c:v>
                </c:pt>
                <c:pt idx="1267">
                  <c:v>2.5339999999999998</c:v>
                </c:pt>
                <c:pt idx="1268">
                  <c:v>2.5359999999999996</c:v>
                </c:pt>
                <c:pt idx="1269">
                  <c:v>2.5379999999999994</c:v>
                </c:pt>
                <c:pt idx="1270">
                  <c:v>2.5399999999999996</c:v>
                </c:pt>
                <c:pt idx="1271">
                  <c:v>2.5419999999999994</c:v>
                </c:pt>
                <c:pt idx="1272">
                  <c:v>2.544</c:v>
                </c:pt>
                <c:pt idx="1273">
                  <c:v>2.5459999999999998</c:v>
                </c:pt>
                <c:pt idx="1274">
                  <c:v>2.548</c:v>
                </c:pt>
                <c:pt idx="1275">
                  <c:v>2.5499999999999998</c:v>
                </c:pt>
                <c:pt idx="1276">
                  <c:v>2.5519999999999996</c:v>
                </c:pt>
                <c:pt idx="1277">
                  <c:v>2.5539999999999998</c:v>
                </c:pt>
                <c:pt idx="1278">
                  <c:v>2.5559999999999996</c:v>
                </c:pt>
                <c:pt idx="1279">
                  <c:v>2.5579999999999994</c:v>
                </c:pt>
                <c:pt idx="1280">
                  <c:v>2.5599999999999996</c:v>
                </c:pt>
                <c:pt idx="1281">
                  <c:v>2.5619999999999994</c:v>
                </c:pt>
                <c:pt idx="1282">
                  <c:v>2.5639999999999996</c:v>
                </c:pt>
                <c:pt idx="1283">
                  <c:v>2.5659999999999998</c:v>
                </c:pt>
                <c:pt idx="1284">
                  <c:v>2.5680000000000001</c:v>
                </c:pt>
                <c:pt idx="1285">
                  <c:v>2.5699999999999994</c:v>
                </c:pt>
                <c:pt idx="1286">
                  <c:v>2.5719999999999996</c:v>
                </c:pt>
                <c:pt idx="1287">
                  <c:v>2.5739999999999998</c:v>
                </c:pt>
                <c:pt idx="1288">
                  <c:v>2.5759999999999996</c:v>
                </c:pt>
                <c:pt idx="1289">
                  <c:v>2.5779999999999994</c:v>
                </c:pt>
                <c:pt idx="1290">
                  <c:v>2.5799999999999996</c:v>
                </c:pt>
                <c:pt idx="1291">
                  <c:v>2.5819999999999999</c:v>
                </c:pt>
                <c:pt idx="1292">
                  <c:v>2.5839999999999996</c:v>
                </c:pt>
                <c:pt idx="1293">
                  <c:v>2.5859999999999999</c:v>
                </c:pt>
                <c:pt idx="1294">
                  <c:v>2.5879999999999996</c:v>
                </c:pt>
                <c:pt idx="1295">
                  <c:v>2.5899999999999994</c:v>
                </c:pt>
                <c:pt idx="1296">
                  <c:v>2.5919999999999996</c:v>
                </c:pt>
                <c:pt idx="1297">
                  <c:v>2.5939999999999999</c:v>
                </c:pt>
                <c:pt idx="1298">
                  <c:v>2.5959999999999992</c:v>
                </c:pt>
                <c:pt idx="1299">
                  <c:v>2.5979999999999994</c:v>
                </c:pt>
                <c:pt idx="1300">
                  <c:v>2.6</c:v>
                </c:pt>
                <c:pt idx="1301">
                  <c:v>2.6019999999999999</c:v>
                </c:pt>
                <c:pt idx="1302">
                  <c:v>2.6039999999999996</c:v>
                </c:pt>
                <c:pt idx="1303">
                  <c:v>2.6059999999999999</c:v>
                </c:pt>
                <c:pt idx="1304">
                  <c:v>2.6079999999999997</c:v>
                </c:pt>
                <c:pt idx="1305">
                  <c:v>2.6099999999999994</c:v>
                </c:pt>
                <c:pt idx="1306">
                  <c:v>2.6119999999999997</c:v>
                </c:pt>
                <c:pt idx="1307">
                  <c:v>2.6139999999999994</c:v>
                </c:pt>
                <c:pt idx="1308">
                  <c:v>2.6159999999999992</c:v>
                </c:pt>
                <c:pt idx="1309">
                  <c:v>2.6179999999999999</c:v>
                </c:pt>
                <c:pt idx="1310">
                  <c:v>2.62</c:v>
                </c:pt>
                <c:pt idx="1311">
                  <c:v>2.6219999999999999</c:v>
                </c:pt>
                <c:pt idx="1312">
                  <c:v>2.6239999999999997</c:v>
                </c:pt>
                <c:pt idx="1313">
                  <c:v>2.6259999999999999</c:v>
                </c:pt>
                <c:pt idx="1314">
                  <c:v>2.6279999999999997</c:v>
                </c:pt>
                <c:pt idx="1315">
                  <c:v>2.6299999999999994</c:v>
                </c:pt>
                <c:pt idx="1316">
                  <c:v>2.6319999999999997</c:v>
                </c:pt>
                <c:pt idx="1317">
                  <c:v>2.6339999999999995</c:v>
                </c:pt>
                <c:pt idx="1318">
                  <c:v>2.6359999999999992</c:v>
                </c:pt>
                <c:pt idx="1319">
                  <c:v>2.6379999999999999</c:v>
                </c:pt>
                <c:pt idx="1320">
                  <c:v>2.6399999999999997</c:v>
                </c:pt>
                <c:pt idx="1321">
                  <c:v>2.6419999999999995</c:v>
                </c:pt>
                <c:pt idx="1322">
                  <c:v>2.6439999999999997</c:v>
                </c:pt>
                <c:pt idx="1323">
                  <c:v>2.6459999999999999</c:v>
                </c:pt>
                <c:pt idx="1324">
                  <c:v>2.6479999999999997</c:v>
                </c:pt>
                <c:pt idx="1325">
                  <c:v>2.6499999999999995</c:v>
                </c:pt>
                <c:pt idx="1326">
                  <c:v>2.6519999999999997</c:v>
                </c:pt>
                <c:pt idx="1327">
                  <c:v>2.6539999999999995</c:v>
                </c:pt>
                <c:pt idx="1328">
                  <c:v>2.6559999999999997</c:v>
                </c:pt>
                <c:pt idx="1329">
                  <c:v>2.6579999999999999</c:v>
                </c:pt>
                <c:pt idx="1330">
                  <c:v>2.6599999999999997</c:v>
                </c:pt>
                <c:pt idx="1331">
                  <c:v>2.6619999999999995</c:v>
                </c:pt>
                <c:pt idx="1332">
                  <c:v>2.6639999999999997</c:v>
                </c:pt>
                <c:pt idx="1333">
                  <c:v>2.6659999999999999</c:v>
                </c:pt>
                <c:pt idx="1334">
                  <c:v>2.6679999999999993</c:v>
                </c:pt>
                <c:pt idx="1335">
                  <c:v>2.6699999999999995</c:v>
                </c:pt>
                <c:pt idx="1336">
                  <c:v>2.6719999999999997</c:v>
                </c:pt>
                <c:pt idx="1337">
                  <c:v>2.6739999999999999</c:v>
                </c:pt>
                <c:pt idx="1338">
                  <c:v>2.6759999999999997</c:v>
                </c:pt>
                <c:pt idx="1339">
                  <c:v>2.6779999999999999</c:v>
                </c:pt>
                <c:pt idx="1340">
                  <c:v>2.6799999999999997</c:v>
                </c:pt>
                <c:pt idx="1341">
                  <c:v>2.6819999999999995</c:v>
                </c:pt>
                <c:pt idx="1342">
                  <c:v>2.6839999999999997</c:v>
                </c:pt>
                <c:pt idx="1343">
                  <c:v>2.6859999999999995</c:v>
                </c:pt>
                <c:pt idx="1344">
                  <c:v>2.6879999999999993</c:v>
                </c:pt>
                <c:pt idx="1345">
                  <c:v>2.6899999999999995</c:v>
                </c:pt>
                <c:pt idx="1346">
                  <c:v>2.6920000000000002</c:v>
                </c:pt>
                <c:pt idx="1347">
                  <c:v>2.6939999999999995</c:v>
                </c:pt>
                <c:pt idx="1348">
                  <c:v>2.6959999999999997</c:v>
                </c:pt>
                <c:pt idx="1349">
                  <c:v>2.698</c:v>
                </c:pt>
                <c:pt idx="1350">
                  <c:v>2.6999999999999997</c:v>
                </c:pt>
                <c:pt idx="1351">
                  <c:v>2.7019999999999995</c:v>
                </c:pt>
                <c:pt idx="1352">
                  <c:v>2.7039999999999997</c:v>
                </c:pt>
                <c:pt idx="1353">
                  <c:v>2.7059999999999995</c:v>
                </c:pt>
                <c:pt idx="1354">
                  <c:v>2.7079999999999993</c:v>
                </c:pt>
                <c:pt idx="1355">
                  <c:v>2.7099999999999995</c:v>
                </c:pt>
                <c:pt idx="1356">
                  <c:v>2.7119999999999997</c:v>
                </c:pt>
                <c:pt idx="1357">
                  <c:v>2.7139999999999995</c:v>
                </c:pt>
                <c:pt idx="1358">
                  <c:v>2.7159999999999997</c:v>
                </c:pt>
                <c:pt idx="1359">
                  <c:v>2.718</c:v>
                </c:pt>
                <c:pt idx="1360">
                  <c:v>2.7199999999999998</c:v>
                </c:pt>
                <c:pt idx="1361">
                  <c:v>2.7219999999999995</c:v>
                </c:pt>
                <c:pt idx="1362">
                  <c:v>2.7239999999999998</c:v>
                </c:pt>
                <c:pt idx="1363">
                  <c:v>2.7259999999999995</c:v>
                </c:pt>
                <c:pt idx="1364">
                  <c:v>2.7279999999999993</c:v>
                </c:pt>
                <c:pt idx="1365">
                  <c:v>2.73</c:v>
                </c:pt>
                <c:pt idx="1366">
                  <c:v>2.7319999999999998</c:v>
                </c:pt>
                <c:pt idx="1367">
                  <c:v>2.7339999999999995</c:v>
                </c:pt>
                <c:pt idx="1368">
                  <c:v>2.7359999999999998</c:v>
                </c:pt>
                <c:pt idx="1369">
                  <c:v>2.738</c:v>
                </c:pt>
                <c:pt idx="1370">
                  <c:v>2.7399999999999993</c:v>
                </c:pt>
                <c:pt idx="1371">
                  <c:v>2.7419999999999995</c:v>
                </c:pt>
                <c:pt idx="1372">
                  <c:v>2.7439999999999998</c:v>
                </c:pt>
                <c:pt idx="1373">
                  <c:v>2.7459999999999996</c:v>
                </c:pt>
                <c:pt idx="1374">
                  <c:v>2.7479999999999998</c:v>
                </c:pt>
                <c:pt idx="1375">
                  <c:v>2.75</c:v>
                </c:pt>
                <c:pt idx="1376">
                  <c:v>2.7519999999999998</c:v>
                </c:pt>
                <c:pt idx="1377">
                  <c:v>2.7539999999999996</c:v>
                </c:pt>
                <c:pt idx="1378">
                  <c:v>2.7559999999999998</c:v>
                </c:pt>
                <c:pt idx="1379">
                  <c:v>2.7579999999999996</c:v>
                </c:pt>
                <c:pt idx="1380">
                  <c:v>2.7599999999999993</c:v>
                </c:pt>
                <c:pt idx="1381">
                  <c:v>2.7619999999999996</c:v>
                </c:pt>
                <c:pt idx="1382">
                  <c:v>2.7639999999999998</c:v>
                </c:pt>
                <c:pt idx="1383">
                  <c:v>2.7659999999999996</c:v>
                </c:pt>
                <c:pt idx="1384">
                  <c:v>2.7679999999999998</c:v>
                </c:pt>
                <c:pt idx="1385">
                  <c:v>2.77</c:v>
                </c:pt>
                <c:pt idx="1386">
                  <c:v>2.7719999999999998</c:v>
                </c:pt>
                <c:pt idx="1387">
                  <c:v>2.7739999999999996</c:v>
                </c:pt>
                <c:pt idx="1388">
                  <c:v>2.7759999999999998</c:v>
                </c:pt>
                <c:pt idx="1389">
                  <c:v>2.7779999999999996</c:v>
                </c:pt>
                <c:pt idx="1390">
                  <c:v>2.7799999999999994</c:v>
                </c:pt>
                <c:pt idx="1391">
                  <c:v>2.7819999999999996</c:v>
                </c:pt>
                <c:pt idx="1392">
                  <c:v>2.7839999999999994</c:v>
                </c:pt>
                <c:pt idx="1393">
                  <c:v>2.7859999999999996</c:v>
                </c:pt>
                <c:pt idx="1394">
                  <c:v>2.7879999999999998</c:v>
                </c:pt>
                <c:pt idx="1395">
                  <c:v>2.79</c:v>
                </c:pt>
                <c:pt idx="1396">
                  <c:v>2.7919999999999994</c:v>
                </c:pt>
                <c:pt idx="1397">
                  <c:v>2.7939999999999996</c:v>
                </c:pt>
                <c:pt idx="1398">
                  <c:v>2.7959999999999998</c:v>
                </c:pt>
                <c:pt idx="1399">
                  <c:v>2.7979999999999996</c:v>
                </c:pt>
                <c:pt idx="1400">
                  <c:v>2.7999999999999994</c:v>
                </c:pt>
                <c:pt idx="1401">
                  <c:v>2.8019999999999996</c:v>
                </c:pt>
                <c:pt idx="1402">
                  <c:v>2.8039999999999998</c:v>
                </c:pt>
                <c:pt idx="1403">
                  <c:v>2.8059999999999996</c:v>
                </c:pt>
                <c:pt idx="1404">
                  <c:v>2.8079999999999998</c:v>
                </c:pt>
                <c:pt idx="1405">
                  <c:v>2.8099999999999996</c:v>
                </c:pt>
                <c:pt idx="1406">
                  <c:v>2.8119999999999994</c:v>
                </c:pt>
                <c:pt idx="1407">
                  <c:v>2.8139999999999996</c:v>
                </c:pt>
                <c:pt idx="1408">
                  <c:v>2.8159999999999998</c:v>
                </c:pt>
                <c:pt idx="1409">
                  <c:v>2.8179999999999996</c:v>
                </c:pt>
                <c:pt idx="1410">
                  <c:v>2.8199999999999994</c:v>
                </c:pt>
                <c:pt idx="1411">
                  <c:v>2.8220000000000001</c:v>
                </c:pt>
                <c:pt idx="1412">
                  <c:v>2.8239999999999998</c:v>
                </c:pt>
                <c:pt idx="1413">
                  <c:v>2.8259999999999996</c:v>
                </c:pt>
                <c:pt idx="1414">
                  <c:v>2.8279999999999998</c:v>
                </c:pt>
                <c:pt idx="1415">
                  <c:v>2.8299999999999996</c:v>
                </c:pt>
                <c:pt idx="1416">
                  <c:v>2.8319999999999994</c:v>
                </c:pt>
                <c:pt idx="1417">
                  <c:v>2.8339999999999996</c:v>
                </c:pt>
                <c:pt idx="1418">
                  <c:v>2.8359999999999999</c:v>
                </c:pt>
                <c:pt idx="1419">
                  <c:v>2.8379999999999992</c:v>
                </c:pt>
                <c:pt idx="1420">
                  <c:v>2.84</c:v>
                </c:pt>
                <c:pt idx="1421">
                  <c:v>2.8420000000000001</c:v>
                </c:pt>
                <c:pt idx="1422">
                  <c:v>2.8439999999999999</c:v>
                </c:pt>
                <c:pt idx="1423">
                  <c:v>2.8459999999999996</c:v>
                </c:pt>
                <c:pt idx="1424">
                  <c:v>2.8479999999999999</c:v>
                </c:pt>
                <c:pt idx="1425">
                  <c:v>2.8499999999999996</c:v>
                </c:pt>
                <c:pt idx="1426">
                  <c:v>2.8519999999999994</c:v>
                </c:pt>
                <c:pt idx="1427">
                  <c:v>2.8539999999999996</c:v>
                </c:pt>
                <c:pt idx="1428">
                  <c:v>2.8559999999999994</c:v>
                </c:pt>
                <c:pt idx="1429">
                  <c:v>2.8579999999999997</c:v>
                </c:pt>
                <c:pt idx="1430">
                  <c:v>2.86</c:v>
                </c:pt>
                <c:pt idx="1431">
                  <c:v>2.8620000000000001</c:v>
                </c:pt>
                <c:pt idx="1432">
                  <c:v>2.8639999999999994</c:v>
                </c:pt>
                <c:pt idx="1433">
                  <c:v>2.8659999999999997</c:v>
                </c:pt>
                <c:pt idx="1434">
                  <c:v>2.8679999999999999</c:v>
                </c:pt>
                <c:pt idx="1435">
                  <c:v>2.8699999999999997</c:v>
                </c:pt>
                <c:pt idx="1436">
                  <c:v>2.8719999999999994</c:v>
                </c:pt>
                <c:pt idx="1437">
                  <c:v>2.8739999999999997</c:v>
                </c:pt>
                <c:pt idx="1438">
                  <c:v>2.8759999999999994</c:v>
                </c:pt>
                <c:pt idx="1439">
                  <c:v>2.8779999999999997</c:v>
                </c:pt>
                <c:pt idx="1440">
                  <c:v>2.88</c:v>
                </c:pt>
                <c:pt idx="1441">
                  <c:v>2.8819999999999997</c:v>
                </c:pt>
                <c:pt idx="1442">
                  <c:v>2.8839999999999995</c:v>
                </c:pt>
                <c:pt idx="1443">
                  <c:v>2.8859999999999997</c:v>
                </c:pt>
                <c:pt idx="1444">
                  <c:v>2.8879999999999999</c:v>
                </c:pt>
                <c:pt idx="1445">
                  <c:v>2.8899999999999992</c:v>
                </c:pt>
                <c:pt idx="1446">
                  <c:v>2.8919999999999995</c:v>
                </c:pt>
                <c:pt idx="1447">
                  <c:v>2.8939999999999997</c:v>
                </c:pt>
                <c:pt idx="1448">
                  <c:v>2.8959999999999999</c:v>
                </c:pt>
                <c:pt idx="1449">
                  <c:v>2.8979999999999997</c:v>
                </c:pt>
                <c:pt idx="1450">
                  <c:v>2.9</c:v>
                </c:pt>
                <c:pt idx="1451">
                  <c:v>2.9019999999999997</c:v>
                </c:pt>
                <c:pt idx="1452">
                  <c:v>2.9039999999999995</c:v>
                </c:pt>
                <c:pt idx="1453">
                  <c:v>2.9059999999999997</c:v>
                </c:pt>
                <c:pt idx="1454">
                  <c:v>2.9079999999999995</c:v>
                </c:pt>
                <c:pt idx="1455">
                  <c:v>2.9099999999999993</c:v>
                </c:pt>
                <c:pt idx="1456">
                  <c:v>2.9119999999999995</c:v>
                </c:pt>
                <c:pt idx="1457">
                  <c:v>2.9139999999999997</c:v>
                </c:pt>
                <c:pt idx="1458">
                  <c:v>2.9159999999999999</c:v>
                </c:pt>
                <c:pt idx="1459">
                  <c:v>2.9179999999999997</c:v>
                </c:pt>
                <c:pt idx="1460">
                  <c:v>2.92</c:v>
                </c:pt>
                <c:pt idx="1461">
                  <c:v>2.9219999999999997</c:v>
                </c:pt>
                <c:pt idx="1462">
                  <c:v>2.9239999999999995</c:v>
                </c:pt>
                <c:pt idx="1463">
                  <c:v>2.9259999999999997</c:v>
                </c:pt>
                <c:pt idx="1464">
                  <c:v>2.9279999999999995</c:v>
                </c:pt>
                <c:pt idx="1465">
                  <c:v>2.9299999999999993</c:v>
                </c:pt>
                <c:pt idx="1466">
                  <c:v>2.9319999999999995</c:v>
                </c:pt>
                <c:pt idx="1467">
                  <c:v>2.9340000000000002</c:v>
                </c:pt>
                <c:pt idx="1468">
                  <c:v>2.9359999999999995</c:v>
                </c:pt>
                <c:pt idx="1469">
                  <c:v>2.9379999999999997</c:v>
                </c:pt>
                <c:pt idx="1470">
                  <c:v>2.94</c:v>
                </c:pt>
                <c:pt idx="1471">
                  <c:v>2.9419999999999997</c:v>
                </c:pt>
                <c:pt idx="1472">
                  <c:v>2.9439999999999995</c:v>
                </c:pt>
                <c:pt idx="1473">
                  <c:v>2.9459999999999997</c:v>
                </c:pt>
                <c:pt idx="1474">
                  <c:v>2.9479999999999995</c:v>
                </c:pt>
                <c:pt idx="1475">
                  <c:v>2.9499999999999993</c:v>
                </c:pt>
                <c:pt idx="1476">
                  <c:v>2.952</c:v>
                </c:pt>
                <c:pt idx="1477">
                  <c:v>2.9539999999999997</c:v>
                </c:pt>
                <c:pt idx="1478">
                  <c:v>2.9559999999999995</c:v>
                </c:pt>
                <c:pt idx="1479">
                  <c:v>2.9579999999999997</c:v>
                </c:pt>
                <c:pt idx="1480">
                  <c:v>2.96</c:v>
                </c:pt>
                <c:pt idx="1481">
                  <c:v>2.9619999999999993</c:v>
                </c:pt>
                <c:pt idx="1482">
                  <c:v>2.9639999999999995</c:v>
                </c:pt>
                <c:pt idx="1483">
                  <c:v>2.9659999999999997</c:v>
                </c:pt>
                <c:pt idx="1484">
                  <c:v>2.9679999999999995</c:v>
                </c:pt>
                <c:pt idx="1485">
                  <c:v>2.9699999999999998</c:v>
                </c:pt>
                <c:pt idx="1486">
                  <c:v>2.972</c:v>
                </c:pt>
                <c:pt idx="1487">
                  <c:v>2.9739999999999998</c:v>
                </c:pt>
                <c:pt idx="1488">
                  <c:v>2.9759999999999995</c:v>
                </c:pt>
                <c:pt idx="1489">
                  <c:v>2.9779999999999998</c:v>
                </c:pt>
                <c:pt idx="1490">
                  <c:v>2.9799999999999995</c:v>
                </c:pt>
                <c:pt idx="1491">
                  <c:v>2.9819999999999993</c:v>
                </c:pt>
                <c:pt idx="1492">
                  <c:v>2.9839999999999995</c:v>
                </c:pt>
                <c:pt idx="1493">
                  <c:v>2.9859999999999998</c:v>
                </c:pt>
                <c:pt idx="1494">
                  <c:v>2.9879999999999995</c:v>
                </c:pt>
                <c:pt idx="1495">
                  <c:v>2.9899999999999998</c:v>
                </c:pt>
                <c:pt idx="1496">
                  <c:v>2.992</c:v>
                </c:pt>
                <c:pt idx="1497">
                  <c:v>2.9939999999999998</c:v>
                </c:pt>
                <c:pt idx="1498">
                  <c:v>2.9959999999999996</c:v>
                </c:pt>
                <c:pt idx="1499">
                  <c:v>2.9979999999999998</c:v>
                </c:pt>
                <c:pt idx="1500">
                  <c:v>2.9999999999999996</c:v>
                </c:pt>
                <c:pt idx="1501">
                  <c:v>3.0019999999999993</c:v>
                </c:pt>
                <c:pt idx="1502">
                  <c:v>3.0039999999999996</c:v>
                </c:pt>
                <c:pt idx="1503">
                  <c:v>3.0059999999999993</c:v>
                </c:pt>
                <c:pt idx="1504">
                  <c:v>3.0079999999999996</c:v>
                </c:pt>
                <c:pt idx="1505">
                  <c:v>3.01</c:v>
                </c:pt>
                <c:pt idx="1506">
                  <c:v>3.012</c:v>
                </c:pt>
                <c:pt idx="1507">
                  <c:v>3.0139999999999998</c:v>
                </c:pt>
                <c:pt idx="1508">
                  <c:v>3.0159999999999996</c:v>
                </c:pt>
                <c:pt idx="1509">
                  <c:v>3.0179999999999998</c:v>
                </c:pt>
                <c:pt idx="1510">
                  <c:v>3.0199999999999996</c:v>
                </c:pt>
                <c:pt idx="1511">
                  <c:v>3.0219999999999994</c:v>
                </c:pt>
                <c:pt idx="1512">
                  <c:v>3.0239999999999996</c:v>
                </c:pt>
                <c:pt idx="1513">
                  <c:v>3.0259999999999998</c:v>
                </c:pt>
                <c:pt idx="1514">
                  <c:v>3.0279999999999996</c:v>
                </c:pt>
                <c:pt idx="1515">
                  <c:v>3.03</c:v>
                </c:pt>
                <c:pt idx="1516">
                  <c:v>3.032</c:v>
                </c:pt>
                <c:pt idx="1517">
                  <c:v>3.0339999999999994</c:v>
                </c:pt>
                <c:pt idx="1518">
                  <c:v>3.0359999999999996</c:v>
                </c:pt>
                <c:pt idx="1519">
                  <c:v>3.0379999999999998</c:v>
                </c:pt>
                <c:pt idx="1520">
                  <c:v>3.0399999999999996</c:v>
                </c:pt>
                <c:pt idx="1521">
                  <c:v>3.0419999999999994</c:v>
                </c:pt>
                <c:pt idx="1522">
                  <c:v>3.044</c:v>
                </c:pt>
                <c:pt idx="1523">
                  <c:v>3.0459999999999998</c:v>
                </c:pt>
                <c:pt idx="1524">
                  <c:v>3.0479999999999996</c:v>
                </c:pt>
                <c:pt idx="1525">
                  <c:v>3.05</c:v>
                </c:pt>
                <c:pt idx="1526">
                  <c:v>3.0519999999999996</c:v>
                </c:pt>
                <c:pt idx="1527">
                  <c:v>3.0539999999999994</c:v>
                </c:pt>
                <c:pt idx="1528">
                  <c:v>3.0559999999999996</c:v>
                </c:pt>
                <c:pt idx="1529">
                  <c:v>3.0579999999999998</c:v>
                </c:pt>
                <c:pt idx="1530">
                  <c:v>3.0599999999999992</c:v>
                </c:pt>
                <c:pt idx="1531">
                  <c:v>3.0619999999999998</c:v>
                </c:pt>
                <c:pt idx="1532">
                  <c:v>3.0640000000000001</c:v>
                </c:pt>
                <c:pt idx="1533">
                  <c:v>3.0659999999999998</c:v>
                </c:pt>
                <c:pt idx="1534">
                  <c:v>3.0679999999999996</c:v>
                </c:pt>
                <c:pt idx="1535">
                  <c:v>3.07</c:v>
                </c:pt>
                <c:pt idx="1536">
                  <c:v>3.0719999999999996</c:v>
                </c:pt>
                <c:pt idx="1537">
                  <c:v>3.0739999999999994</c:v>
                </c:pt>
                <c:pt idx="1538">
                  <c:v>3.0759999999999996</c:v>
                </c:pt>
                <c:pt idx="1539">
                  <c:v>3.0779999999999994</c:v>
                </c:pt>
                <c:pt idx="1540">
                  <c:v>3.0799999999999992</c:v>
                </c:pt>
                <c:pt idx="1541">
                  <c:v>3.0819999999999999</c:v>
                </c:pt>
                <c:pt idx="1542">
                  <c:v>3.0840000000000001</c:v>
                </c:pt>
                <c:pt idx="1543">
                  <c:v>3.0859999999999999</c:v>
                </c:pt>
                <c:pt idx="1544">
                  <c:v>3.0879999999999996</c:v>
                </c:pt>
                <c:pt idx="1545">
                  <c:v>3.09</c:v>
                </c:pt>
                <c:pt idx="1546">
                  <c:v>3.0919999999999996</c:v>
                </c:pt>
                <c:pt idx="1547">
                  <c:v>3.0939999999999994</c:v>
                </c:pt>
                <c:pt idx="1548">
                  <c:v>3.0959999999999996</c:v>
                </c:pt>
                <c:pt idx="1549">
                  <c:v>3.0979999999999994</c:v>
                </c:pt>
                <c:pt idx="1550">
                  <c:v>3.0999999999999996</c:v>
                </c:pt>
                <c:pt idx="1551">
                  <c:v>3.1019999999999999</c:v>
                </c:pt>
                <c:pt idx="1552">
                  <c:v>3.1039999999999996</c:v>
                </c:pt>
                <c:pt idx="1553">
                  <c:v>3.1059999999999994</c:v>
                </c:pt>
                <c:pt idx="1554">
                  <c:v>3.1079999999999997</c:v>
                </c:pt>
                <c:pt idx="1555">
                  <c:v>3.11</c:v>
                </c:pt>
                <c:pt idx="1556">
                  <c:v>3.1119999999999997</c:v>
                </c:pt>
                <c:pt idx="1557">
                  <c:v>3.1139999999999994</c:v>
                </c:pt>
                <c:pt idx="1558">
                  <c:v>3.1159999999999997</c:v>
                </c:pt>
                <c:pt idx="1559">
                  <c:v>3.1179999999999999</c:v>
                </c:pt>
                <c:pt idx="1560">
                  <c:v>3.1199999999999997</c:v>
                </c:pt>
                <c:pt idx="1561">
                  <c:v>3.1219999999999999</c:v>
                </c:pt>
                <c:pt idx="1562">
                  <c:v>3.1239999999999997</c:v>
                </c:pt>
                <c:pt idx="1563">
                  <c:v>3.1259999999999994</c:v>
                </c:pt>
                <c:pt idx="1564">
                  <c:v>3.1279999999999997</c:v>
                </c:pt>
                <c:pt idx="1565">
                  <c:v>3.13</c:v>
                </c:pt>
                <c:pt idx="1566">
                  <c:v>3.1319999999999992</c:v>
                </c:pt>
                <c:pt idx="1567">
                  <c:v>3.1339999999999995</c:v>
                </c:pt>
                <c:pt idx="1568">
                  <c:v>3.1360000000000001</c:v>
                </c:pt>
                <c:pt idx="1569">
                  <c:v>3.1379999999999999</c:v>
                </c:pt>
                <c:pt idx="1570">
                  <c:v>3.1399999999999997</c:v>
                </c:pt>
                <c:pt idx="1571">
                  <c:v>3.1419999999999999</c:v>
                </c:pt>
                <c:pt idx="1572">
                  <c:v>3.1439999999999997</c:v>
                </c:pt>
                <c:pt idx="1573">
                  <c:v>3.1459999999999995</c:v>
                </c:pt>
                <c:pt idx="1574">
                  <c:v>3.1479999999999997</c:v>
                </c:pt>
                <c:pt idx="1575">
                  <c:v>3.1499999999999995</c:v>
                </c:pt>
                <c:pt idx="1576">
                  <c:v>3.1519999999999992</c:v>
                </c:pt>
                <c:pt idx="1577">
                  <c:v>3.1539999999999995</c:v>
                </c:pt>
                <c:pt idx="1578">
                  <c:v>3.1560000000000001</c:v>
                </c:pt>
                <c:pt idx="1579">
                  <c:v>3.1579999999999995</c:v>
                </c:pt>
                <c:pt idx="1580">
                  <c:v>3.1599999999999997</c:v>
                </c:pt>
                <c:pt idx="1581">
                  <c:v>3.1619999999999999</c:v>
                </c:pt>
                <c:pt idx="1582">
                  <c:v>3.1639999999999997</c:v>
                </c:pt>
                <c:pt idx="1583">
                  <c:v>3.1659999999999995</c:v>
                </c:pt>
                <c:pt idx="1584">
                  <c:v>3.1679999999999997</c:v>
                </c:pt>
                <c:pt idx="1585">
                  <c:v>3.1699999999999995</c:v>
                </c:pt>
                <c:pt idx="1586">
                  <c:v>3.1719999999999993</c:v>
                </c:pt>
                <c:pt idx="1587">
                  <c:v>3.1739999999999999</c:v>
                </c:pt>
                <c:pt idx="1588">
                  <c:v>3.1759999999999997</c:v>
                </c:pt>
                <c:pt idx="1589">
                  <c:v>3.1779999999999995</c:v>
                </c:pt>
                <c:pt idx="1590">
                  <c:v>3.1799999999999997</c:v>
                </c:pt>
                <c:pt idx="1591">
                  <c:v>3.1819999999999999</c:v>
                </c:pt>
                <c:pt idx="1592">
                  <c:v>3.1839999999999997</c:v>
                </c:pt>
                <c:pt idx="1593">
                  <c:v>3.1859999999999995</c:v>
                </c:pt>
                <c:pt idx="1594">
                  <c:v>3.1879999999999997</c:v>
                </c:pt>
                <c:pt idx="1595">
                  <c:v>3.1899999999999995</c:v>
                </c:pt>
                <c:pt idx="1596">
                  <c:v>3.1919999999999997</c:v>
                </c:pt>
                <c:pt idx="1597">
                  <c:v>3.194</c:v>
                </c:pt>
                <c:pt idx="1598">
                  <c:v>3.1959999999999997</c:v>
                </c:pt>
                <c:pt idx="1599">
                  <c:v>3.1979999999999995</c:v>
                </c:pt>
                <c:pt idx="1600">
                  <c:v>3.1999999999999997</c:v>
                </c:pt>
                <c:pt idx="1601">
                  <c:v>3.202</c:v>
                </c:pt>
                <c:pt idx="1602">
                  <c:v>3.2039999999999993</c:v>
                </c:pt>
                <c:pt idx="1603">
                  <c:v>3.2059999999999995</c:v>
                </c:pt>
                <c:pt idx="1604">
                  <c:v>3.2079999999999997</c:v>
                </c:pt>
                <c:pt idx="1605">
                  <c:v>3.21</c:v>
                </c:pt>
                <c:pt idx="1606">
                  <c:v>3.2119999999999997</c:v>
                </c:pt>
                <c:pt idx="1607">
                  <c:v>3.214</c:v>
                </c:pt>
                <c:pt idx="1608">
                  <c:v>3.2159999999999997</c:v>
                </c:pt>
                <c:pt idx="1609">
                  <c:v>3.2179999999999995</c:v>
                </c:pt>
                <c:pt idx="1610">
                  <c:v>3.2199999999999998</c:v>
                </c:pt>
                <c:pt idx="1611">
                  <c:v>3.2219999999999995</c:v>
                </c:pt>
                <c:pt idx="1612">
                  <c:v>3.2239999999999993</c:v>
                </c:pt>
                <c:pt idx="1613">
                  <c:v>3.2259999999999995</c:v>
                </c:pt>
                <c:pt idx="1614">
                  <c:v>3.2279999999999998</c:v>
                </c:pt>
                <c:pt idx="1615">
                  <c:v>3.2299999999999995</c:v>
                </c:pt>
                <c:pt idx="1616">
                  <c:v>3.2319999999999998</c:v>
                </c:pt>
                <c:pt idx="1617">
                  <c:v>3.234</c:v>
                </c:pt>
                <c:pt idx="1618">
                  <c:v>3.2359999999999998</c:v>
                </c:pt>
                <c:pt idx="1619">
                  <c:v>3.2379999999999995</c:v>
                </c:pt>
                <c:pt idx="1620">
                  <c:v>3.2399999999999998</c:v>
                </c:pt>
                <c:pt idx="1621">
                  <c:v>3.2419999999999995</c:v>
                </c:pt>
                <c:pt idx="1622">
                  <c:v>3.2439999999999993</c:v>
                </c:pt>
                <c:pt idx="1623">
                  <c:v>3.2459999999999996</c:v>
                </c:pt>
                <c:pt idx="1624">
                  <c:v>3.2479999999999998</c:v>
                </c:pt>
                <c:pt idx="1625">
                  <c:v>3.2499999999999996</c:v>
                </c:pt>
                <c:pt idx="1626">
                  <c:v>3.2519999999999998</c:v>
                </c:pt>
                <c:pt idx="1627">
                  <c:v>3.254</c:v>
                </c:pt>
                <c:pt idx="1628">
                  <c:v>3.2559999999999993</c:v>
                </c:pt>
                <c:pt idx="1629">
                  <c:v>3.2579999999999996</c:v>
                </c:pt>
                <c:pt idx="1630">
                  <c:v>3.26</c:v>
                </c:pt>
                <c:pt idx="1631">
                  <c:v>3.2619999999999996</c:v>
                </c:pt>
                <c:pt idx="1632">
                  <c:v>3.2639999999999993</c:v>
                </c:pt>
                <c:pt idx="1633">
                  <c:v>3.266</c:v>
                </c:pt>
                <c:pt idx="1634">
                  <c:v>3.2679999999999998</c:v>
                </c:pt>
                <c:pt idx="1635">
                  <c:v>3.2699999999999996</c:v>
                </c:pt>
                <c:pt idx="1636">
                  <c:v>3.2719999999999998</c:v>
                </c:pt>
                <c:pt idx="1637">
                  <c:v>3.2739999999999996</c:v>
                </c:pt>
                <c:pt idx="1638">
                  <c:v>3.2759999999999994</c:v>
                </c:pt>
                <c:pt idx="1639">
                  <c:v>3.2779999999999996</c:v>
                </c:pt>
                <c:pt idx="1640">
                  <c:v>3.28</c:v>
                </c:pt>
                <c:pt idx="1641">
                  <c:v>3.2819999999999996</c:v>
                </c:pt>
                <c:pt idx="1642">
                  <c:v>3.2839999999999998</c:v>
                </c:pt>
                <c:pt idx="1643">
                  <c:v>3.286</c:v>
                </c:pt>
                <c:pt idx="1644">
                  <c:v>3.2879999999999998</c:v>
                </c:pt>
                <c:pt idx="1645">
                  <c:v>3.2899999999999996</c:v>
                </c:pt>
                <c:pt idx="1646">
                  <c:v>3.2919999999999998</c:v>
                </c:pt>
                <c:pt idx="1647">
                  <c:v>3.2939999999999996</c:v>
                </c:pt>
                <c:pt idx="1648">
                  <c:v>3.2959999999999994</c:v>
                </c:pt>
                <c:pt idx="1649">
                  <c:v>3.2979999999999996</c:v>
                </c:pt>
                <c:pt idx="1650">
                  <c:v>3.3</c:v>
                </c:pt>
                <c:pt idx="1651">
                  <c:v>3.3019999999999996</c:v>
                </c:pt>
                <c:pt idx="1652">
                  <c:v>3.3039999999999998</c:v>
                </c:pt>
                <c:pt idx="1653">
                  <c:v>3.306</c:v>
                </c:pt>
                <c:pt idx="1654">
                  <c:v>3.3079999999999998</c:v>
                </c:pt>
                <c:pt idx="1655">
                  <c:v>3.3099999999999996</c:v>
                </c:pt>
                <c:pt idx="1656">
                  <c:v>3.3119999999999998</c:v>
                </c:pt>
                <c:pt idx="1657">
                  <c:v>3.3139999999999996</c:v>
                </c:pt>
                <c:pt idx="1658">
                  <c:v>3.3159999999999994</c:v>
                </c:pt>
                <c:pt idx="1659">
                  <c:v>3.3179999999999996</c:v>
                </c:pt>
                <c:pt idx="1660">
                  <c:v>3.3199999999999994</c:v>
                </c:pt>
                <c:pt idx="1661">
                  <c:v>3.3219999999999996</c:v>
                </c:pt>
                <c:pt idx="1662">
                  <c:v>3.3239999999999998</c:v>
                </c:pt>
                <c:pt idx="1663">
                  <c:v>3.3260000000000001</c:v>
                </c:pt>
                <c:pt idx="1664">
                  <c:v>3.3279999999999994</c:v>
                </c:pt>
                <c:pt idx="1665">
                  <c:v>3.3299999999999996</c:v>
                </c:pt>
                <c:pt idx="1666">
                  <c:v>3.3319999999999999</c:v>
                </c:pt>
                <c:pt idx="1667">
                  <c:v>3.3339999999999996</c:v>
                </c:pt>
                <c:pt idx="1668">
                  <c:v>3.3359999999999994</c:v>
                </c:pt>
                <c:pt idx="1669">
                  <c:v>3.3379999999999996</c:v>
                </c:pt>
                <c:pt idx="1670">
                  <c:v>3.34</c:v>
                </c:pt>
                <c:pt idx="1671">
                  <c:v>3.3419999999999996</c:v>
                </c:pt>
                <c:pt idx="1672">
                  <c:v>3.3439999999999999</c:v>
                </c:pt>
                <c:pt idx="1673">
                  <c:v>3.3459999999999996</c:v>
                </c:pt>
                <c:pt idx="1674">
                  <c:v>3.3479999999999994</c:v>
                </c:pt>
                <c:pt idx="1675">
                  <c:v>3.3499999999999996</c:v>
                </c:pt>
                <c:pt idx="1676">
                  <c:v>3.3519999999999999</c:v>
                </c:pt>
                <c:pt idx="1677">
                  <c:v>3.3539999999999992</c:v>
                </c:pt>
                <c:pt idx="1678">
                  <c:v>3.3559999999999994</c:v>
                </c:pt>
                <c:pt idx="1679">
                  <c:v>3.3579999999999997</c:v>
                </c:pt>
                <c:pt idx="1680">
                  <c:v>3.36</c:v>
                </c:pt>
                <c:pt idx="1681">
                  <c:v>3.3619999999999997</c:v>
                </c:pt>
                <c:pt idx="1682">
                  <c:v>3.3639999999999999</c:v>
                </c:pt>
                <c:pt idx="1683">
                  <c:v>3.3659999999999997</c:v>
                </c:pt>
                <c:pt idx="1684">
                  <c:v>3.3679999999999994</c:v>
                </c:pt>
                <c:pt idx="1685">
                  <c:v>3.3699999999999997</c:v>
                </c:pt>
                <c:pt idx="1686">
                  <c:v>3.3719999999999994</c:v>
                </c:pt>
                <c:pt idx="1687">
                  <c:v>3.3739999999999992</c:v>
                </c:pt>
                <c:pt idx="1688">
                  <c:v>3.3759999999999994</c:v>
                </c:pt>
                <c:pt idx="1689">
                  <c:v>3.3780000000000001</c:v>
                </c:pt>
                <c:pt idx="1690">
                  <c:v>3.38</c:v>
                </c:pt>
                <c:pt idx="1691">
                  <c:v>3.3819999999999997</c:v>
                </c:pt>
                <c:pt idx="1692">
                  <c:v>3.3839999999999999</c:v>
                </c:pt>
                <c:pt idx="1693">
                  <c:v>3.3859999999999997</c:v>
                </c:pt>
                <c:pt idx="1694">
                  <c:v>3.3879999999999995</c:v>
                </c:pt>
                <c:pt idx="1695">
                  <c:v>3.3899999999999997</c:v>
                </c:pt>
                <c:pt idx="1696">
                  <c:v>3.3919999999999995</c:v>
                </c:pt>
                <c:pt idx="1697">
                  <c:v>3.3939999999999992</c:v>
                </c:pt>
                <c:pt idx="1698">
                  <c:v>3.3959999999999999</c:v>
                </c:pt>
                <c:pt idx="1699">
                  <c:v>3.3980000000000001</c:v>
                </c:pt>
                <c:pt idx="1700">
                  <c:v>3.3999999999999995</c:v>
                </c:pt>
                <c:pt idx="1701">
                  <c:v>3.4019999999999997</c:v>
                </c:pt>
                <c:pt idx="1702">
                  <c:v>3.4039999999999999</c:v>
                </c:pt>
                <c:pt idx="1703">
                  <c:v>3.4059999999999997</c:v>
                </c:pt>
                <c:pt idx="1704">
                  <c:v>3.4079999999999995</c:v>
                </c:pt>
                <c:pt idx="1705">
                  <c:v>3.4099999999999997</c:v>
                </c:pt>
                <c:pt idx="1706">
                  <c:v>3.4119999999999995</c:v>
                </c:pt>
                <c:pt idx="1707">
                  <c:v>3.4139999999999997</c:v>
                </c:pt>
                <c:pt idx="1708">
                  <c:v>3.4159999999999999</c:v>
                </c:pt>
                <c:pt idx="1709">
                  <c:v>3.4179999999999997</c:v>
                </c:pt>
                <c:pt idx="1710">
                  <c:v>3.4199999999999995</c:v>
                </c:pt>
                <c:pt idx="1711">
                  <c:v>3.4219999999999997</c:v>
                </c:pt>
                <c:pt idx="1712">
                  <c:v>3.4239999999999999</c:v>
                </c:pt>
                <c:pt idx="1713">
                  <c:v>3.4259999999999993</c:v>
                </c:pt>
                <c:pt idx="1714">
                  <c:v>3.4279999999999995</c:v>
                </c:pt>
                <c:pt idx="1715">
                  <c:v>3.4299999999999997</c:v>
                </c:pt>
                <c:pt idx="1716">
                  <c:v>3.4319999999999999</c:v>
                </c:pt>
                <c:pt idx="1717">
                  <c:v>3.4339999999999997</c:v>
                </c:pt>
                <c:pt idx="1718">
                  <c:v>3.4359999999999999</c:v>
                </c:pt>
                <c:pt idx="1719">
                  <c:v>3.4379999999999997</c:v>
                </c:pt>
                <c:pt idx="1720">
                  <c:v>3.4399999999999995</c:v>
                </c:pt>
                <c:pt idx="1721">
                  <c:v>3.4419999999999997</c:v>
                </c:pt>
                <c:pt idx="1722">
                  <c:v>3.4439999999999995</c:v>
                </c:pt>
                <c:pt idx="1723">
                  <c:v>3.4459999999999993</c:v>
                </c:pt>
                <c:pt idx="1724">
                  <c:v>3.4479999999999995</c:v>
                </c:pt>
                <c:pt idx="1725">
                  <c:v>3.4499999999999997</c:v>
                </c:pt>
                <c:pt idx="1726">
                  <c:v>3.4519999999999995</c:v>
                </c:pt>
                <c:pt idx="1727">
                  <c:v>3.4539999999999997</c:v>
                </c:pt>
                <c:pt idx="1728">
                  <c:v>3.456</c:v>
                </c:pt>
                <c:pt idx="1729">
                  <c:v>3.4579999999999997</c:v>
                </c:pt>
                <c:pt idx="1730">
                  <c:v>3.4599999999999995</c:v>
                </c:pt>
                <c:pt idx="1731">
                  <c:v>3.4619999999999997</c:v>
                </c:pt>
                <c:pt idx="1732">
                  <c:v>3.4639999999999995</c:v>
                </c:pt>
                <c:pt idx="1733">
                  <c:v>3.4659999999999993</c:v>
                </c:pt>
                <c:pt idx="1734">
                  <c:v>3.4679999999999995</c:v>
                </c:pt>
                <c:pt idx="1735">
                  <c:v>3.4699999999999998</c:v>
                </c:pt>
                <c:pt idx="1736">
                  <c:v>3.4719999999999995</c:v>
                </c:pt>
                <c:pt idx="1737">
                  <c:v>3.4739999999999998</c:v>
                </c:pt>
                <c:pt idx="1738">
                  <c:v>3.476</c:v>
                </c:pt>
                <c:pt idx="1739">
                  <c:v>3.4779999999999998</c:v>
                </c:pt>
                <c:pt idx="1740">
                  <c:v>3.4799999999999995</c:v>
                </c:pt>
                <c:pt idx="1741">
                  <c:v>3.4819999999999998</c:v>
                </c:pt>
                <c:pt idx="1742">
                  <c:v>3.4839999999999995</c:v>
                </c:pt>
                <c:pt idx="1743">
                  <c:v>3.4859999999999993</c:v>
                </c:pt>
                <c:pt idx="1744">
                  <c:v>3.488</c:v>
                </c:pt>
                <c:pt idx="1745">
                  <c:v>3.4899999999999998</c:v>
                </c:pt>
                <c:pt idx="1746">
                  <c:v>3.4919999999999995</c:v>
                </c:pt>
                <c:pt idx="1747">
                  <c:v>3.4939999999999998</c:v>
                </c:pt>
                <c:pt idx="1748">
                  <c:v>3.496</c:v>
                </c:pt>
                <c:pt idx="1749">
                  <c:v>3.4979999999999993</c:v>
                </c:pt>
                <c:pt idx="1750">
                  <c:v>3.4999999999999996</c:v>
                </c:pt>
                <c:pt idx="1751">
                  <c:v>3.5019999999999998</c:v>
                </c:pt>
                <c:pt idx="1752">
                  <c:v>3.5039999999999996</c:v>
                </c:pt>
                <c:pt idx="1753">
                  <c:v>3.5059999999999998</c:v>
                </c:pt>
                <c:pt idx="1754">
                  <c:v>3.508</c:v>
                </c:pt>
                <c:pt idx="1755">
                  <c:v>3.51</c:v>
                </c:pt>
                <c:pt idx="1756">
                  <c:v>3.5119999999999996</c:v>
                </c:pt>
                <c:pt idx="1757">
                  <c:v>3.5139999999999998</c:v>
                </c:pt>
                <c:pt idx="1758">
                  <c:v>3.5159999999999996</c:v>
                </c:pt>
                <c:pt idx="1759">
                  <c:v>3.5179999999999993</c:v>
                </c:pt>
                <c:pt idx="1760">
                  <c:v>3.5199999999999996</c:v>
                </c:pt>
                <c:pt idx="1761">
                  <c:v>3.5219999999999998</c:v>
                </c:pt>
                <c:pt idx="1762">
                  <c:v>3.5239999999999996</c:v>
                </c:pt>
                <c:pt idx="1763">
                  <c:v>3.5259999999999998</c:v>
                </c:pt>
                <c:pt idx="1764">
                  <c:v>3.528</c:v>
                </c:pt>
                <c:pt idx="1765">
                  <c:v>3.53</c:v>
                </c:pt>
                <c:pt idx="1766">
                  <c:v>3.5319999999999996</c:v>
                </c:pt>
                <c:pt idx="1767">
                  <c:v>3.5339999999999998</c:v>
                </c:pt>
                <c:pt idx="1768">
                  <c:v>3.5359999999999996</c:v>
                </c:pt>
                <c:pt idx="1769">
                  <c:v>3.5379999999999994</c:v>
                </c:pt>
                <c:pt idx="1770">
                  <c:v>3.5399999999999996</c:v>
                </c:pt>
                <c:pt idx="1771">
                  <c:v>3.5419999999999994</c:v>
                </c:pt>
                <c:pt idx="1772">
                  <c:v>3.5439999999999996</c:v>
                </c:pt>
                <c:pt idx="1773">
                  <c:v>3.5459999999999998</c:v>
                </c:pt>
                <c:pt idx="1774">
                  <c:v>3.5479999999999996</c:v>
                </c:pt>
                <c:pt idx="1775">
                  <c:v>3.55</c:v>
                </c:pt>
                <c:pt idx="1776">
                  <c:v>3.5519999999999996</c:v>
                </c:pt>
                <c:pt idx="1777">
                  <c:v>3.5539999999999998</c:v>
                </c:pt>
                <c:pt idx="1778">
                  <c:v>3.5559999999999996</c:v>
                </c:pt>
                <c:pt idx="1779">
                  <c:v>3.5579999999999994</c:v>
                </c:pt>
                <c:pt idx="1780">
                  <c:v>3.5599999999999996</c:v>
                </c:pt>
                <c:pt idx="1781">
                  <c:v>3.5619999999999998</c:v>
                </c:pt>
                <c:pt idx="1782">
                  <c:v>3.5639999999999996</c:v>
                </c:pt>
                <c:pt idx="1783">
                  <c:v>3.5659999999999998</c:v>
                </c:pt>
                <c:pt idx="1784">
                  <c:v>3.5679999999999996</c:v>
                </c:pt>
                <c:pt idx="1785">
                  <c:v>3.5699999999999994</c:v>
                </c:pt>
                <c:pt idx="1786">
                  <c:v>3.5719999999999996</c:v>
                </c:pt>
                <c:pt idx="1787">
                  <c:v>3.5739999999999998</c:v>
                </c:pt>
                <c:pt idx="1788">
                  <c:v>3.5759999999999996</c:v>
                </c:pt>
                <c:pt idx="1789">
                  <c:v>3.5779999999999994</c:v>
                </c:pt>
                <c:pt idx="1790">
                  <c:v>3.58</c:v>
                </c:pt>
                <c:pt idx="1791">
                  <c:v>3.5819999999999999</c:v>
                </c:pt>
                <c:pt idx="1792">
                  <c:v>3.5839999999999996</c:v>
                </c:pt>
                <c:pt idx="1793">
                  <c:v>3.5859999999999999</c:v>
                </c:pt>
                <c:pt idx="1794">
                  <c:v>3.5879999999999996</c:v>
                </c:pt>
                <c:pt idx="1795">
                  <c:v>3.5899999999999994</c:v>
                </c:pt>
                <c:pt idx="1796">
                  <c:v>3.5919999999999996</c:v>
                </c:pt>
                <c:pt idx="1797">
                  <c:v>3.5939999999999994</c:v>
                </c:pt>
                <c:pt idx="1798">
                  <c:v>3.5959999999999996</c:v>
                </c:pt>
                <c:pt idx="1799">
                  <c:v>3.5979999999999994</c:v>
                </c:pt>
                <c:pt idx="1800">
                  <c:v>3.6</c:v>
                </c:pt>
                <c:pt idx="1801">
                  <c:v>3.6019999999999999</c:v>
                </c:pt>
                <c:pt idx="1802">
                  <c:v>3.6039999999999996</c:v>
                </c:pt>
                <c:pt idx="1803">
                  <c:v>3.6059999999999999</c:v>
                </c:pt>
                <c:pt idx="1804">
                  <c:v>3.6079999999999997</c:v>
                </c:pt>
                <c:pt idx="1805">
                  <c:v>3.6099999999999994</c:v>
                </c:pt>
                <c:pt idx="1806">
                  <c:v>3.6119999999999997</c:v>
                </c:pt>
                <c:pt idx="1807">
                  <c:v>3.6139999999999994</c:v>
                </c:pt>
                <c:pt idx="1808">
                  <c:v>3.6159999999999992</c:v>
                </c:pt>
                <c:pt idx="1809">
                  <c:v>3.6179999999999999</c:v>
                </c:pt>
                <c:pt idx="1810">
                  <c:v>3.6199999999999997</c:v>
                </c:pt>
                <c:pt idx="1811">
                  <c:v>3.6219999999999999</c:v>
                </c:pt>
                <c:pt idx="1812">
                  <c:v>3.6239999999999997</c:v>
                </c:pt>
                <c:pt idx="1813">
                  <c:v>3.6259999999999999</c:v>
                </c:pt>
                <c:pt idx="1814">
                  <c:v>3.6279999999999997</c:v>
                </c:pt>
                <c:pt idx="1815">
                  <c:v>3.6299999999999994</c:v>
                </c:pt>
                <c:pt idx="1816">
                  <c:v>3.6319999999999997</c:v>
                </c:pt>
                <c:pt idx="1817">
                  <c:v>3.6339999999999995</c:v>
                </c:pt>
                <c:pt idx="1818">
                  <c:v>3.6359999999999997</c:v>
                </c:pt>
                <c:pt idx="1819">
                  <c:v>3.6379999999999999</c:v>
                </c:pt>
                <c:pt idx="1820">
                  <c:v>3.6399999999999997</c:v>
                </c:pt>
                <c:pt idx="1821">
                  <c:v>3.6419999999999995</c:v>
                </c:pt>
                <c:pt idx="1822">
                  <c:v>3.6439999999999997</c:v>
                </c:pt>
                <c:pt idx="1823">
                  <c:v>3.6459999999999995</c:v>
                </c:pt>
                <c:pt idx="1824">
                  <c:v>3.6479999999999997</c:v>
                </c:pt>
                <c:pt idx="1825">
                  <c:v>3.6499999999999995</c:v>
                </c:pt>
                <c:pt idx="1826">
                  <c:v>3.6519999999999997</c:v>
                </c:pt>
                <c:pt idx="1827">
                  <c:v>3.6539999999999999</c:v>
                </c:pt>
                <c:pt idx="1828">
                  <c:v>3.6559999999999997</c:v>
                </c:pt>
                <c:pt idx="1829">
                  <c:v>3.6579999999999999</c:v>
                </c:pt>
                <c:pt idx="1830">
                  <c:v>3.6599999999999997</c:v>
                </c:pt>
                <c:pt idx="1831">
                  <c:v>3.6619999999999995</c:v>
                </c:pt>
                <c:pt idx="1832">
                  <c:v>3.6639999999999997</c:v>
                </c:pt>
                <c:pt idx="1833">
                  <c:v>3.6659999999999995</c:v>
                </c:pt>
                <c:pt idx="1834">
                  <c:v>3.6679999999999997</c:v>
                </c:pt>
                <c:pt idx="1835">
                  <c:v>3.6699999999999995</c:v>
                </c:pt>
                <c:pt idx="1836">
                  <c:v>3.6719999999999997</c:v>
                </c:pt>
                <c:pt idx="1837">
                  <c:v>3.6739999999999999</c:v>
                </c:pt>
                <c:pt idx="1838">
                  <c:v>3.6759999999999997</c:v>
                </c:pt>
                <c:pt idx="1839">
                  <c:v>3.6779999999999999</c:v>
                </c:pt>
                <c:pt idx="1840">
                  <c:v>3.6799999999999997</c:v>
                </c:pt>
                <c:pt idx="1841">
                  <c:v>3.6819999999999995</c:v>
                </c:pt>
                <c:pt idx="1842">
                  <c:v>3.6839999999999997</c:v>
                </c:pt>
                <c:pt idx="1843">
                  <c:v>3.6859999999999995</c:v>
                </c:pt>
                <c:pt idx="1844">
                  <c:v>3.6879999999999993</c:v>
                </c:pt>
                <c:pt idx="1845">
                  <c:v>3.6899999999999995</c:v>
                </c:pt>
                <c:pt idx="1846">
                  <c:v>3.6919999999999997</c:v>
                </c:pt>
                <c:pt idx="1847">
                  <c:v>3.694</c:v>
                </c:pt>
                <c:pt idx="1848">
                  <c:v>3.6959999999999997</c:v>
                </c:pt>
                <c:pt idx="1849">
                  <c:v>3.698</c:v>
                </c:pt>
                <c:pt idx="1850">
                  <c:v>3.6999999999999997</c:v>
                </c:pt>
                <c:pt idx="1851">
                  <c:v>3.7019999999999995</c:v>
                </c:pt>
                <c:pt idx="1852">
                  <c:v>3.7039999999999997</c:v>
                </c:pt>
                <c:pt idx="1853">
                  <c:v>3.7059999999999995</c:v>
                </c:pt>
                <c:pt idx="1854">
                  <c:v>3.7079999999999993</c:v>
                </c:pt>
                <c:pt idx="1855">
                  <c:v>3.71</c:v>
                </c:pt>
                <c:pt idx="1856">
                  <c:v>3.7119999999999997</c:v>
                </c:pt>
                <c:pt idx="1857">
                  <c:v>3.7139999999999995</c:v>
                </c:pt>
                <c:pt idx="1858">
                  <c:v>3.7159999999999997</c:v>
                </c:pt>
                <c:pt idx="1859">
                  <c:v>3.7179999999999995</c:v>
                </c:pt>
                <c:pt idx="1860">
                  <c:v>3.7199999999999998</c:v>
                </c:pt>
                <c:pt idx="1861">
                  <c:v>3.7219999999999995</c:v>
                </c:pt>
                <c:pt idx="1862">
                  <c:v>3.7239999999999998</c:v>
                </c:pt>
                <c:pt idx="1863">
                  <c:v>3.7259999999999995</c:v>
                </c:pt>
                <c:pt idx="1864">
                  <c:v>3.7279999999999998</c:v>
                </c:pt>
                <c:pt idx="1865">
                  <c:v>3.73</c:v>
                </c:pt>
                <c:pt idx="1866">
                  <c:v>3.7319999999999998</c:v>
                </c:pt>
                <c:pt idx="1867">
                  <c:v>3.7339999999999995</c:v>
                </c:pt>
                <c:pt idx="1868">
                  <c:v>3.7359999999999998</c:v>
                </c:pt>
                <c:pt idx="1869">
                  <c:v>3.7379999999999995</c:v>
                </c:pt>
                <c:pt idx="1870">
                  <c:v>3.7399999999999993</c:v>
                </c:pt>
                <c:pt idx="1871">
                  <c:v>3.7419999999999995</c:v>
                </c:pt>
                <c:pt idx="1872">
                  <c:v>3.7439999999999993</c:v>
                </c:pt>
                <c:pt idx="1873">
                  <c:v>3.7459999999999996</c:v>
                </c:pt>
                <c:pt idx="1874">
                  <c:v>3.7479999999999998</c:v>
                </c:pt>
                <c:pt idx="1875">
                  <c:v>3.75</c:v>
                </c:pt>
                <c:pt idx="1876">
                  <c:v>3.7519999999999998</c:v>
                </c:pt>
                <c:pt idx="1877">
                  <c:v>3.7539999999999996</c:v>
                </c:pt>
                <c:pt idx="1878">
                  <c:v>3.7559999999999998</c:v>
                </c:pt>
                <c:pt idx="1879">
                  <c:v>3.7579999999999996</c:v>
                </c:pt>
                <c:pt idx="1880">
                  <c:v>3.7599999999999993</c:v>
                </c:pt>
                <c:pt idx="1881">
                  <c:v>3.7619999999999996</c:v>
                </c:pt>
                <c:pt idx="1882">
                  <c:v>3.7639999999999993</c:v>
                </c:pt>
                <c:pt idx="1883">
                  <c:v>3.766</c:v>
                </c:pt>
                <c:pt idx="1884">
                  <c:v>3.7679999999999998</c:v>
                </c:pt>
                <c:pt idx="1885">
                  <c:v>3.77</c:v>
                </c:pt>
                <c:pt idx="1886">
                  <c:v>3.7719999999999998</c:v>
                </c:pt>
                <c:pt idx="1887">
                  <c:v>3.7739999999999996</c:v>
                </c:pt>
                <c:pt idx="1888">
                  <c:v>3.7759999999999998</c:v>
                </c:pt>
                <c:pt idx="1889">
                  <c:v>3.7779999999999996</c:v>
                </c:pt>
                <c:pt idx="1890">
                  <c:v>3.7799999999999994</c:v>
                </c:pt>
                <c:pt idx="1891">
                  <c:v>3.7819999999999996</c:v>
                </c:pt>
                <c:pt idx="1892">
                  <c:v>3.7839999999999998</c:v>
                </c:pt>
                <c:pt idx="1893">
                  <c:v>3.7859999999999996</c:v>
                </c:pt>
                <c:pt idx="1894">
                  <c:v>3.7879999999999998</c:v>
                </c:pt>
                <c:pt idx="1895">
                  <c:v>3.7899999999999996</c:v>
                </c:pt>
                <c:pt idx="1896">
                  <c:v>3.7919999999999998</c:v>
                </c:pt>
                <c:pt idx="1897">
                  <c:v>3.7939999999999996</c:v>
                </c:pt>
                <c:pt idx="1898">
                  <c:v>3.7959999999999998</c:v>
                </c:pt>
                <c:pt idx="1899">
                  <c:v>3.7979999999999996</c:v>
                </c:pt>
                <c:pt idx="1900">
                  <c:v>3.7999999999999994</c:v>
                </c:pt>
                <c:pt idx="1901">
                  <c:v>3.8019999999999996</c:v>
                </c:pt>
                <c:pt idx="1902">
                  <c:v>3.8039999999999998</c:v>
                </c:pt>
                <c:pt idx="1903">
                  <c:v>3.8059999999999996</c:v>
                </c:pt>
                <c:pt idx="1904">
                  <c:v>3.8079999999999998</c:v>
                </c:pt>
                <c:pt idx="1905">
                  <c:v>3.8099999999999996</c:v>
                </c:pt>
                <c:pt idx="1906">
                  <c:v>3.8119999999999994</c:v>
                </c:pt>
                <c:pt idx="1907">
                  <c:v>3.8139999999999996</c:v>
                </c:pt>
                <c:pt idx="1908">
                  <c:v>3.8159999999999994</c:v>
                </c:pt>
                <c:pt idx="1909">
                  <c:v>3.8179999999999996</c:v>
                </c:pt>
                <c:pt idx="1910">
                  <c:v>3.8199999999999994</c:v>
                </c:pt>
                <c:pt idx="1911">
                  <c:v>3.8220000000000001</c:v>
                </c:pt>
                <c:pt idx="1912">
                  <c:v>3.8239999999999998</c:v>
                </c:pt>
                <c:pt idx="1913">
                  <c:v>3.8259999999999996</c:v>
                </c:pt>
                <c:pt idx="1914">
                  <c:v>3.8279999999999998</c:v>
                </c:pt>
                <c:pt idx="1915">
                  <c:v>3.8299999999999996</c:v>
                </c:pt>
                <c:pt idx="1916">
                  <c:v>3.8319999999999994</c:v>
                </c:pt>
                <c:pt idx="1917">
                  <c:v>3.8339999999999996</c:v>
                </c:pt>
                <c:pt idx="1918">
                  <c:v>3.8359999999999994</c:v>
                </c:pt>
                <c:pt idx="1919">
                  <c:v>3.8379999999999992</c:v>
                </c:pt>
                <c:pt idx="1920">
                  <c:v>3.84</c:v>
                </c:pt>
                <c:pt idx="1921">
                  <c:v>3.8420000000000001</c:v>
                </c:pt>
                <c:pt idx="1922">
                  <c:v>3.8439999999999999</c:v>
                </c:pt>
                <c:pt idx="1923">
                  <c:v>3.8459999999999996</c:v>
                </c:pt>
                <c:pt idx="1924">
                  <c:v>3.8479999999999999</c:v>
                </c:pt>
                <c:pt idx="1925">
                  <c:v>3.8499999999999996</c:v>
                </c:pt>
                <c:pt idx="1926">
                  <c:v>3.8519999999999994</c:v>
                </c:pt>
                <c:pt idx="1927">
                  <c:v>3.8539999999999996</c:v>
                </c:pt>
                <c:pt idx="1928">
                  <c:v>3.8559999999999994</c:v>
                </c:pt>
                <c:pt idx="1929">
                  <c:v>3.8579999999999997</c:v>
                </c:pt>
                <c:pt idx="1930">
                  <c:v>3.86</c:v>
                </c:pt>
                <c:pt idx="1931">
                  <c:v>3.8619999999999997</c:v>
                </c:pt>
                <c:pt idx="1932">
                  <c:v>3.8639999999999999</c:v>
                </c:pt>
                <c:pt idx="1933">
                  <c:v>3.8659999999999997</c:v>
                </c:pt>
                <c:pt idx="1934">
                  <c:v>3.8679999999999999</c:v>
                </c:pt>
                <c:pt idx="1935">
                  <c:v>3.8699999999999997</c:v>
                </c:pt>
                <c:pt idx="1936">
                  <c:v>3.8719999999999994</c:v>
                </c:pt>
                <c:pt idx="1937">
                  <c:v>3.8739999999999997</c:v>
                </c:pt>
                <c:pt idx="1938">
                  <c:v>3.8759999999999999</c:v>
                </c:pt>
                <c:pt idx="1939">
                  <c:v>3.8779999999999997</c:v>
                </c:pt>
                <c:pt idx="1940">
                  <c:v>3.88</c:v>
                </c:pt>
                <c:pt idx="1941">
                  <c:v>3.8819999999999997</c:v>
                </c:pt>
                <c:pt idx="1942">
                  <c:v>3.8839999999999995</c:v>
                </c:pt>
                <c:pt idx="1943">
                  <c:v>3.8859999999999997</c:v>
                </c:pt>
                <c:pt idx="1944">
                  <c:v>3.8879999999999995</c:v>
                </c:pt>
                <c:pt idx="1945">
                  <c:v>3.8899999999999997</c:v>
                </c:pt>
                <c:pt idx="1946">
                  <c:v>3.8919999999999995</c:v>
                </c:pt>
                <c:pt idx="1947">
                  <c:v>3.8939999999999997</c:v>
                </c:pt>
                <c:pt idx="1948">
                  <c:v>3.8959999999999999</c:v>
                </c:pt>
                <c:pt idx="1949">
                  <c:v>3.8979999999999997</c:v>
                </c:pt>
                <c:pt idx="1950">
                  <c:v>3.9</c:v>
                </c:pt>
                <c:pt idx="1951">
                  <c:v>3.9019999999999997</c:v>
                </c:pt>
                <c:pt idx="1952">
                  <c:v>3.9039999999999995</c:v>
                </c:pt>
                <c:pt idx="1953">
                  <c:v>3.9059999999999997</c:v>
                </c:pt>
                <c:pt idx="1954">
                  <c:v>3.9079999999999999</c:v>
                </c:pt>
                <c:pt idx="1955">
                  <c:v>3.9099999999999993</c:v>
                </c:pt>
                <c:pt idx="1956">
                  <c:v>3.9119999999999995</c:v>
                </c:pt>
                <c:pt idx="1957">
                  <c:v>3.9140000000000001</c:v>
                </c:pt>
                <c:pt idx="1958">
                  <c:v>3.9159999999999995</c:v>
                </c:pt>
                <c:pt idx="1959">
                  <c:v>3.9179999999999997</c:v>
                </c:pt>
                <c:pt idx="1960">
                  <c:v>3.92</c:v>
                </c:pt>
                <c:pt idx="1961">
                  <c:v>3.9220000000000002</c:v>
                </c:pt>
                <c:pt idx="1962">
                  <c:v>3.9239999999999995</c:v>
                </c:pt>
                <c:pt idx="1963">
                  <c:v>3.9259999999999997</c:v>
                </c:pt>
                <c:pt idx="1964">
                  <c:v>3.927999999999999</c:v>
                </c:pt>
                <c:pt idx="1965">
                  <c:v>3.9299999999999993</c:v>
                </c:pt>
                <c:pt idx="1966">
                  <c:v>3.9319999999999999</c:v>
                </c:pt>
                <c:pt idx="1967">
                  <c:v>3.9340000000000002</c:v>
                </c:pt>
                <c:pt idx="1968">
                  <c:v>3.9359999999999995</c:v>
                </c:pt>
                <c:pt idx="1969">
                  <c:v>3.9379999999999997</c:v>
                </c:pt>
                <c:pt idx="1970">
                  <c:v>3.94</c:v>
                </c:pt>
                <c:pt idx="1971">
                  <c:v>3.9419999999999993</c:v>
                </c:pt>
                <c:pt idx="1972">
                  <c:v>3.9439999999999995</c:v>
                </c:pt>
                <c:pt idx="1973">
                  <c:v>3.9459999999999997</c:v>
                </c:pt>
                <c:pt idx="1974">
                  <c:v>3.948</c:v>
                </c:pt>
                <c:pt idx="1975">
                  <c:v>3.9499999999999997</c:v>
                </c:pt>
                <c:pt idx="1976">
                  <c:v>3.952</c:v>
                </c:pt>
                <c:pt idx="1977">
                  <c:v>3.9539999999999993</c:v>
                </c:pt>
                <c:pt idx="1978">
                  <c:v>3.9559999999999995</c:v>
                </c:pt>
                <c:pt idx="1979">
                  <c:v>3.9579999999999997</c:v>
                </c:pt>
                <c:pt idx="1980">
                  <c:v>3.96</c:v>
                </c:pt>
                <c:pt idx="1981">
                  <c:v>3.9619999999999993</c:v>
                </c:pt>
                <c:pt idx="1982">
                  <c:v>3.9639999999999995</c:v>
                </c:pt>
                <c:pt idx="1983">
                  <c:v>3.9659999999999997</c:v>
                </c:pt>
                <c:pt idx="1984">
                  <c:v>3.9679999999999991</c:v>
                </c:pt>
                <c:pt idx="1985">
                  <c:v>3.9699999999999998</c:v>
                </c:pt>
                <c:pt idx="1986">
                  <c:v>3.972</c:v>
                </c:pt>
                <c:pt idx="1987">
                  <c:v>3.9740000000000002</c:v>
                </c:pt>
                <c:pt idx="1988">
                  <c:v>3.9759999999999995</c:v>
                </c:pt>
                <c:pt idx="1989">
                  <c:v>3.9779999999999998</c:v>
                </c:pt>
                <c:pt idx="1990">
                  <c:v>3.98</c:v>
                </c:pt>
                <c:pt idx="1991">
                  <c:v>3.9819999999999993</c:v>
                </c:pt>
                <c:pt idx="1992">
                  <c:v>3.9839999999999995</c:v>
                </c:pt>
                <c:pt idx="1993">
                  <c:v>3.9859999999999998</c:v>
                </c:pt>
                <c:pt idx="1994">
                  <c:v>3.9879999999999995</c:v>
                </c:pt>
                <c:pt idx="1995">
                  <c:v>3.9899999999999998</c:v>
                </c:pt>
                <c:pt idx="1996">
                  <c:v>3.992</c:v>
                </c:pt>
                <c:pt idx="1997">
                  <c:v>3.9939999999999993</c:v>
                </c:pt>
                <c:pt idx="1998">
                  <c:v>3.9959999999999996</c:v>
                </c:pt>
                <c:pt idx="1999">
                  <c:v>3.9979999999999998</c:v>
                </c:pt>
                <c:pt idx="2000">
                  <c:v>4</c:v>
                </c:pt>
                <c:pt idx="2001">
                  <c:v>4.0019999999999998</c:v>
                </c:pt>
                <c:pt idx="2002">
                  <c:v>4.0039999999999996</c:v>
                </c:pt>
                <c:pt idx="2003">
                  <c:v>4.0060000000000002</c:v>
                </c:pt>
                <c:pt idx="2004">
                  <c:v>4.0079999999999991</c:v>
                </c:pt>
                <c:pt idx="2005">
                  <c:v>4.01</c:v>
                </c:pt>
                <c:pt idx="2006">
                  <c:v>4.0119999999999996</c:v>
                </c:pt>
                <c:pt idx="2007">
                  <c:v>4.0139999999999993</c:v>
                </c:pt>
                <c:pt idx="2008">
                  <c:v>4.016</c:v>
                </c:pt>
                <c:pt idx="2009">
                  <c:v>4.0179999999999998</c:v>
                </c:pt>
                <c:pt idx="2010">
                  <c:v>4.0199999999999996</c:v>
                </c:pt>
                <c:pt idx="2011">
                  <c:v>4.0219999999999994</c:v>
                </c:pt>
                <c:pt idx="2012">
                  <c:v>4.024</c:v>
                </c:pt>
                <c:pt idx="2013">
                  <c:v>4.0259999999999998</c:v>
                </c:pt>
                <c:pt idx="2014">
                  <c:v>4.0279999999999996</c:v>
                </c:pt>
                <c:pt idx="2015">
                  <c:v>4.0299999999999994</c:v>
                </c:pt>
                <c:pt idx="2016">
                  <c:v>4.032</c:v>
                </c:pt>
                <c:pt idx="2017">
                  <c:v>4.0339999999999998</c:v>
                </c:pt>
                <c:pt idx="2018">
                  <c:v>4.0359999999999996</c:v>
                </c:pt>
                <c:pt idx="2019">
                  <c:v>4.0380000000000003</c:v>
                </c:pt>
                <c:pt idx="2020">
                  <c:v>4.0399999999999991</c:v>
                </c:pt>
                <c:pt idx="2021">
                  <c:v>4.0419999999999998</c:v>
                </c:pt>
                <c:pt idx="2022">
                  <c:v>4.0439999999999996</c:v>
                </c:pt>
                <c:pt idx="2023">
                  <c:v>4.0459999999999994</c:v>
                </c:pt>
                <c:pt idx="2024">
                  <c:v>4.0479999999999992</c:v>
                </c:pt>
                <c:pt idx="2025">
                  <c:v>4.05</c:v>
                </c:pt>
                <c:pt idx="2026">
                  <c:v>4.0519999999999996</c:v>
                </c:pt>
                <c:pt idx="2027">
                  <c:v>4.0539999999999994</c:v>
                </c:pt>
                <c:pt idx="2028">
                  <c:v>4.056</c:v>
                </c:pt>
                <c:pt idx="2029">
                  <c:v>4.0579999999999998</c:v>
                </c:pt>
                <c:pt idx="2030">
                  <c:v>4.0599999999999996</c:v>
                </c:pt>
                <c:pt idx="2031">
                  <c:v>4.0619999999999994</c:v>
                </c:pt>
                <c:pt idx="2032">
                  <c:v>4.0640000000000001</c:v>
                </c:pt>
                <c:pt idx="2033">
                  <c:v>4.0659999999999989</c:v>
                </c:pt>
                <c:pt idx="2034">
                  <c:v>4.0679999999999996</c:v>
                </c:pt>
                <c:pt idx="2035">
                  <c:v>4.0699999999999994</c:v>
                </c:pt>
                <c:pt idx="2036">
                  <c:v>4.0719999999999992</c:v>
                </c:pt>
                <c:pt idx="2037">
                  <c:v>4.0739999999999998</c:v>
                </c:pt>
                <c:pt idx="2038">
                  <c:v>4.0759999999999996</c:v>
                </c:pt>
                <c:pt idx="2039">
                  <c:v>4.0780000000000003</c:v>
                </c:pt>
                <c:pt idx="2040">
                  <c:v>4.0799999999999992</c:v>
                </c:pt>
                <c:pt idx="2041">
                  <c:v>4.0819999999999999</c:v>
                </c:pt>
                <c:pt idx="2042">
                  <c:v>4.0839999999999996</c:v>
                </c:pt>
                <c:pt idx="2043">
                  <c:v>4.0859999999999994</c:v>
                </c:pt>
                <c:pt idx="2044">
                  <c:v>4.0879999999999992</c:v>
                </c:pt>
                <c:pt idx="2045">
                  <c:v>4.09</c:v>
                </c:pt>
                <c:pt idx="2046">
                  <c:v>4.0919999999999996</c:v>
                </c:pt>
                <c:pt idx="2047">
                  <c:v>4.0939999999999994</c:v>
                </c:pt>
                <c:pt idx="2048">
                  <c:v>4.0960000000000001</c:v>
                </c:pt>
                <c:pt idx="2049">
                  <c:v>4.097999999999999</c:v>
                </c:pt>
                <c:pt idx="2050">
                  <c:v>4.0999999999999996</c:v>
                </c:pt>
                <c:pt idx="2051">
                  <c:v>4.1019999999999994</c:v>
                </c:pt>
                <c:pt idx="2052">
                  <c:v>4.1040000000000001</c:v>
                </c:pt>
                <c:pt idx="2053">
                  <c:v>4.105999999999999</c:v>
                </c:pt>
                <c:pt idx="2054">
                  <c:v>4.1079999999999997</c:v>
                </c:pt>
                <c:pt idx="2055">
                  <c:v>4.1100000000000003</c:v>
                </c:pt>
                <c:pt idx="2056">
                  <c:v>4.1119999999999992</c:v>
                </c:pt>
                <c:pt idx="2057">
                  <c:v>4.1139999999999999</c:v>
                </c:pt>
                <c:pt idx="2058">
                  <c:v>4.1159999999999997</c:v>
                </c:pt>
                <c:pt idx="2059">
                  <c:v>4.1179999999999994</c:v>
                </c:pt>
                <c:pt idx="2060">
                  <c:v>4.1199999999999992</c:v>
                </c:pt>
                <c:pt idx="2061">
                  <c:v>4.1219999999999999</c:v>
                </c:pt>
                <c:pt idx="2062">
                  <c:v>4.1239999999999997</c:v>
                </c:pt>
                <c:pt idx="2063">
                  <c:v>4.1259999999999994</c:v>
                </c:pt>
                <c:pt idx="2064">
                  <c:v>4.1280000000000001</c:v>
                </c:pt>
                <c:pt idx="2065">
                  <c:v>4.13</c:v>
                </c:pt>
                <c:pt idx="2066">
                  <c:v>4.1319999999999997</c:v>
                </c:pt>
                <c:pt idx="2067">
                  <c:v>4.1339999999999995</c:v>
                </c:pt>
                <c:pt idx="2068">
                  <c:v>4.1360000000000001</c:v>
                </c:pt>
                <c:pt idx="2069">
                  <c:v>4.137999999999999</c:v>
                </c:pt>
                <c:pt idx="2070">
                  <c:v>4.1399999999999997</c:v>
                </c:pt>
                <c:pt idx="2071">
                  <c:v>4.1419999999999995</c:v>
                </c:pt>
                <c:pt idx="2072">
                  <c:v>4.1440000000000001</c:v>
                </c:pt>
                <c:pt idx="2073">
                  <c:v>4.1459999999999999</c:v>
                </c:pt>
                <c:pt idx="2074">
                  <c:v>4.1479999999999997</c:v>
                </c:pt>
                <c:pt idx="2075">
                  <c:v>4.1500000000000004</c:v>
                </c:pt>
                <c:pt idx="2076">
                  <c:v>4.1519999999999992</c:v>
                </c:pt>
                <c:pt idx="2077">
                  <c:v>4.1539999999999999</c:v>
                </c:pt>
                <c:pt idx="2078">
                  <c:v>4.1559999999999997</c:v>
                </c:pt>
                <c:pt idx="2079">
                  <c:v>4.1579999999999995</c:v>
                </c:pt>
                <c:pt idx="2080">
                  <c:v>4.1599999999999993</c:v>
                </c:pt>
                <c:pt idx="2081">
                  <c:v>4.1619999999999999</c:v>
                </c:pt>
                <c:pt idx="2082">
                  <c:v>4.1639999999999997</c:v>
                </c:pt>
                <c:pt idx="2083">
                  <c:v>4.1659999999999995</c:v>
                </c:pt>
                <c:pt idx="2084">
                  <c:v>4.1680000000000001</c:v>
                </c:pt>
                <c:pt idx="2085">
                  <c:v>4.17</c:v>
                </c:pt>
                <c:pt idx="2086">
                  <c:v>4.1719999999999997</c:v>
                </c:pt>
                <c:pt idx="2087">
                  <c:v>4.1739999999999995</c:v>
                </c:pt>
                <c:pt idx="2088">
                  <c:v>4.1760000000000002</c:v>
                </c:pt>
                <c:pt idx="2089">
                  <c:v>4.177999999999999</c:v>
                </c:pt>
                <c:pt idx="2090">
                  <c:v>4.18</c:v>
                </c:pt>
                <c:pt idx="2091">
                  <c:v>4.1820000000000004</c:v>
                </c:pt>
                <c:pt idx="2092">
                  <c:v>4.1839999999999993</c:v>
                </c:pt>
                <c:pt idx="2093">
                  <c:v>4.1859999999999999</c:v>
                </c:pt>
                <c:pt idx="2094">
                  <c:v>4.1879999999999997</c:v>
                </c:pt>
                <c:pt idx="2095">
                  <c:v>4.1899999999999995</c:v>
                </c:pt>
                <c:pt idx="2096">
                  <c:v>4.1919999999999993</c:v>
                </c:pt>
                <c:pt idx="2097">
                  <c:v>4.194</c:v>
                </c:pt>
                <c:pt idx="2098">
                  <c:v>4.1959999999999997</c:v>
                </c:pt>
                <c:pt idx="2099">
                  <c:v>4.1979999999999995</c:v>
                </c:pt>
                <c:pt idx="2100">
                  <c:v>4.2</c:v>
                </c:pt>
                <c:pt idx="2101">
                  <c:v>4.202</c:v>
                </c:pt>
                <c:pt idx="2102">
                  <c:v>4.2039999999999997</c:v>
                </c:pt>
                <c:pt idx="2103">
                  <c:v>4.2059999999999995</c:v>
                </c:pt>
                <c:pt idx="2104">
                  <c:v>4.2080000000000002</c:v>
                </c:pt>
                <c:pt idx="2105">
                  <c:v>4.2099999999999991</c:v>
                </c:pt>
                <c:pt idx="2106">
                  <c:v>4.2119999999999997</c:v>
                </c:pt>
                <c:pt idx="2107">
                  <c:v>4.2139999999999995</c:v>
                </c:pt>
                <c:pt idx="2108">
                  <c:v>4.2159999999999993</c:v>
                </c:pt>
                <c:pt idx="2109">
                  <c:v>4.218</c:v>
                </c:pt>
                <c:pt idx="2110">
                  <c:v>4.22</c:v>
                </c:pt>
                <c:pt idx="2111">
                  <c:v>4.2220000000000004</c:v>
                </c:pt>
                <c:pt idx="2112">
                  <c:v>4.2239999999999993</c:v>
                </c:pt>
                <c:pt idx="2113">
                  <c:v>4.226</c:v>
                </c:pt>
                <c:pt idx="2114">
                  <c:v>4.2279999999999998</c:v>
                </c:pt>
                <c:pt idx="2115">
                  <c:v>4.2299999999999995</c:v>
                </c:pt>
                <c:pt idx="2116">
                  <c:v>4.2319999999999993</c:v>
                </c:pt>
                <c:pt idx="2117">
                  <c:v>4.234</c:v>
                </c:pt>
                <c:pt idx="2118">
                  <c:v>4.2359999999999989</c:v>
                </c:pt>
                <c:pt idx="2119">
                  <c:v>4.2379999999999995</c:v>
                </c:pt>
                <c:pt idx="2120">
                  <c:v>4.24</c:v>
                </c:pt>
                <c:pt idx="2121">
                  <c:v>4.2419999999999991</c:v>
                </c:pt>
                <c:pt idx="2122">
                  <c:v>4.2439999999999998</c:v>
                </c:pt>
                <c:pt idx="2123">
                  <c:v>4.2459999999999996</c:v>
                </c:pt>
                <c:pt idx="2124">
                  <c:v>4.2480000000000002</c:v>
                </c:pt>
                <c:pt idx="2125">
                  <c:v>4.2499999999999991</c:v>
                </c:pt>
                <c:pt idx="2126">
                  <c:v>4.2519999999999998</c:v>
                </c:pt>
                <c:pt idx="2127">
                  <c:v>4.2539999999999996</c:v>
                </c:pt>
                <c:pt idx="2128">
                  <c:v>4.2559999999999993</c:v>
                </c:pt>
                <c:pt idx="2129">
                  <c:v>4.258</c:v>
                </c:pt>
                <c:pt idx="2130">
                  <c:v>4.26</c:v>
                </c:pt>
                <c:pt idx="2131">
                  <c:v>4.2619999999999996</c:v>
                </c:pt>
                <c:pt idx="2132">
                  <c:v>4.2639999999999993</c:v>
                </c:pt>
                <c:pt idx="2133">
                  <c:v>4.266</c:v>
                </c:pt>
                <c:pt idx="2134">
                  <c:v>4.2679999999999989</c:v>
                </c:pt>
                <c:pt idx="2135">
                  <c:v>4.2699999999999996</c:v>
                </c:pt>
                <c:pt idx="2136">
                  <c:v>4.2719999999999994</c:v>
                </c:pt>
                <c:pt idx="2137">
                  <c:v>4.274</c:v>
                </c:pt>
                <c:pt idx="2138">
                  <c:v>4.2759999999999998</c:v>
                </c:pt>
                <c:pt idx="2139">
                  <c:v>4.2779999999999996</c:v>
                </c:pt>
                <c:pt idx="2140">
                  <c:v>4.28</c:v>
                </c:pt>
                <c:pt idx="2141">
                  <c:v>4.2819999999999991</c:v>
                </c:pt>
                <c:pt idx="2142">
                  <c:v>4.2839999999999998</c:v>
                </c:pt>
                <c:pt idx="2143">
                  <c:v>4.2859999999999996</c:v>
                </c:pt>
                <c:pt idx="2144">
                  <c:v>4.2879999999999994</c:v>
                </c:pt>
                <c:pt idx="2145">
                  <c:v>4.2899999999999991</c:v>
                </c:pt>
                <c:pt idx="2146">
                  <c:v>4.2919999999999998</c:v>
                </c:pt>
                <c:pt idx="2147">
                  <c:v>4.2940000000000005</c:v>
                </c:pt>
                <c:pt idx="2148">
                  <c:v>4.2959999999999994</c:v>
                </c:pt>
                <c:pt idx="2149">
                  <c:v>4.298</c:v>
                </c:pt>
                <c:pt idx="2150">
                  <c:v>4.3</c:v>
                </c:pt>
                <c:pt idx="2151">
                  <c:v>4.3019999999999996</c:v>
                </c:pt>
                <c:pt idx="2152">
                  <c:v>4.3039999999999994</c:v>
                </c:pt>
                <c:pt idx="2153">
                  <c:v>4.306</c:v>
                </c:pt>
                <c:pt idx="2154">
                  <c:v>4.3079999999999989</c:v>
                </c:pt>
                <c:pt idx="2155">
                  <c:v>4.3099999999999996</c:v>
                </c:pt>
                <c:pt idx="2156">
                  <c:v>4.3120000000000003</c:v>
                </c:pt>
                <c:pt idx="2157">
                  <c:v>4.3139999999999992</c:v>
                </c:pt>
                <c:pt idx="2158">
                  <c:v>4.3159999999999998</c:v>
                </c:pt>
                <c:pt idx="2159">
                  <c:v>4.3179999999999996</c:v>
                </c:pt>
                <c:pt idx="2160">
                  <c:v>4.32</c:v>
                </c:pt>
                <c:pt idx="2161">
                  <c:v>4.3219999999999992</c:v>
                </c:pt>
                <c:pt idx="2162">
                  <c:v>4.3239999999999998</c:v>
                </c:pt>
                <c:pt idx="2163">
                  <c:v>4.3259999999999996</c:v>
                </c:pt>
                <c:pt idx="2164">
                  <c:v>4.3279999999999994</c:v>
                </c:pt>
                <c:pt idx="2165">
                  <c:v>4.33</c:v>
                </c:pt>
                <c:pt idx="2166">
                  <c:v>4.3319999999999999</c:v>
                </c:pt>
                <c:pt idx="2167">
                  <c:v>4.3339999999999996</c:v>
                </c:pt>
                <c:pt idx="2168">
                  <c:v>4.3359999999999994</c:v>
                </c:pt>
                <c:pt idx="2169">
                  <c:v>4.3380000000000001</c:v>
                </c:pt>
                <c:pt idx="2170">
                  <c:v>4.339999999999999</c:v>
                </c:pt>
                <c:pt idx="2171">
                  <c:v>4.3419999999999996</c:v>
                </c:pt>
                <c:pt idx="2172">
                  <c:v>4.3439999999999994</c:v>
                </c:pt>
                <c:pt idx="2173">
                  <c:v>4.3460000000000001</c:v>
                </c:pt>
                <c:pt idx="2174">
                  <c:v>4.3479999999999999</c:v>
                </c:pt>
                <c:pt idx="2175">
                  <c:v>4.3499999999999996</c:v>
                </c:pt>
                <c:pt idx="2176">
                  <c:v>4.3520000000000003</c:v>
                </c:pt>
                <c:pt idx="2177">
                  <c:v>4.3539999999999992</c:v>
                </c:pt>
                <c:pt idx="2178">
                  <c:v>4.3559999999999999</c:v>
                </c:pt>
                <c:pt idx="2179">
                  <c:v>4.3579999999999997</c:v>
                </c:pt>
                <c:pt idx="2180">
                  <c:v>4.3599999999999994</c:v>
                </c:pt>
                <c:pt idx="2181">
                  <c:v>4.3619999999999992</c:v>
                </c:pt>
                <c:pt idx="2182">
                  <c:v>4.3639999999999999</c:v>
                </c:pt>
                <c:pt idx="2183">
                  <c:v>4.3659999999999997</c:v>
                </c:pt>
                <c:pt idx="2184">
                  <c:v>4.3679999999999994</c:v>
                </c:pt>
                <c:pt idx="2185">
                  <c:v>4.37</c:v>
                </c:pt>
                <c:pt idx="2186">
                  <c:v>4.3719999999999999</c:v>
                </c:pt>
                <c:pt idx="2187">
                  <c:v>4.3739999999999997</c:v>
                </c:pt>
                <c:pt idx="2188">
                  <c:v>4.3759999999999994</c:v>
                </c:pt>
                <c:pt idx="2189">
                  <c:v>4.3780000000000001</c:v>
                </c:pt>
                <c:pt idx="2190">
                  <c:v>4.379999999999999</c:v>
                </c:pt>
                <c:pt idx="2191">
                  <c:v>4.3819999999999997</c:v>
                </c:pt>
                <c:pt idx="2192">
                  <c:v>4.3839999999999995</c:v>
                </c:pt>
                <c:pt idx="2193">
                  <c:v>4.3859999999999992</c:v>
                </c:pt>
                <c:pt idx="2194">
                  <c:v>4.3879999999999999</c:v>
                </c:pt>
                <c:pt idx="2195">
                  <c:v>4.3899999999999997</c:v>
                </c:pt>
                <c:pt idx="2196">
                  <c:v>4.3920000000000003</c:v>
                </c:pt>
                <c:pt idx="2197">
                  <c:v>4.3939999999999992</c:v>
                </c:pt>
                <c:pt idx="2198">
                  <c:v>4.3959999999999999</c:v>
                </c:pt>
                <c:pt idx="2199">
                  <c:v>4.3979999999999997</c:v>
                </c:pt>
                <c:pt idx="2200">
                  <c:v>4.3999999999999995</c:v>
                </c:pt>
                <c:pt idx="2201">
                  <c:v>4.4019999999999992</c:v>
                </c:pt>
                <c:pt idx="2202">
                  <c:v>4.4039999999999999</c:v>
                </c:pt>
                <c:pt idx="2203">
                  <c:v>4.4059999999999997</c:v>
                </c:pt>
                <c:pt idx="2204">
                  <c:v>4.4079999999999995</c:v>
                </c:pt>
                <c:pt idx="2205">
                  <c:v>4.41</c:v>
                </c:pt>
                <c:pt idx="2206">
                  <c:v>4.411999999999999</c:v>
                </c:pt>
                <c:pt idx="2207">
                  <c:v>4.4139999999999997</c:v>
                </c:pt>
                <c:pt idx="2208">
                  <c:v>4.4159999999999995</c:v>
                </c:pt>
                <c:pt idx="2209">
                  <c:v>4.4180000000000001</c:v>
                </c:pt>
                <c:pt idx="2210">
                  <c:v>4.419999999999999</c:v>
                </c:pt>
                <c:pt idx="2211">
                  <c:v>4.4219999999999997</c:v>
                </c:pt>
                <c:pt idx="2212">
                  <c:v>4.4240000000000004</c:v>
                </c:pt>
                <c:pt idx="2213">
                  <c:v>4.4259999999999993</c:v>
                </c:pt>
                <c:pt idx="2214">
                  <c:v>4.4279999999999999</c:v>
                </c:pt>
                <c:pt idx="2215">
                  <c:v>4.43</c:v>
                </c:pt>
                <c:pt idx="2216">
                  <c:v>4.4319999999999995</c:v>
                </c:pt>
                <c:pt idx="2217">
                  <c:v>4.4339999999999993</c:v>
                </c:pt>
                <c:pt idx="2218">
                  <c:v>4.4359999999999999</c:v>
                </c:pt>
                <c:pt idx="2219">
                  <c:v>4.4379999999999988</c:v>
                </c:pt>
                <c:pt idx="2220">
                  <c:v>4.4399999999999995</c:v>
                </c:pt>
                <c:pt idx="2221">
                  <c:v>4.4420000000000002</c:v>
                </c:pt>
                <c:pt idx="2222">
                  <c:v>4.444</c:v>
                </c:pt>
                <c:pt idx="2223">
                  <c:v>4.4459999999999997</c:v>
                </c:pt>
                <c:pt idx="2224">
                  <c:v>4.4479999999999995</c:v>
                </c:pt>
                <c:pt idx="2225">
                  <c:v>4.45</c:v>
                </c:pt>
                <c:pt idx="2226">
                  <c:v>4.4519999999999991</c:v>
                </c:pt>
                <c:pt idx="2227">
                  <c:v>4.4539999999999997</c:v>
                </c:pt>
                <c:pt idx="2228">
                  <c:v>4.4559999999999995</c:v>
                </c:pt>
                <c:pt idx="2229">
                  <c:v>4.4579999999999993</c:v>
                </c:pt>
                <c:pt idx="2230">
                  <c:v>4.46</c:v>
                </c:pt>
                <c:pt idx="2231">
                  <c:v>4.4619999999999997</c:v>
                </c:pt>
                <c:pt idx="2232">
                  <c:v>4.4640000000000004</c:v>
                </c:pt>
                <c:pt idx="2233">
                  <c:v>4.4659999999999993</c:v>
                </c:pt>
                <c:pt idx="2234">
                  <c:v>4.468</c:v>
                </c:pt>
                <c:pt idx="2235">
                  <c:v>4.47</c:v>
                </c:pt>
                <c:pt idx="2236">
                  <c:v>4.4719999999999995</c:v>
                </c:pt>
                <c:pt idx="2237">
                  <c:v>4.4739999999999993</c:v>
                </c:pt>
                <c:pt idx="2238">
                  <c:v>4.476</c:v>
                </c:pt>
                <c:pt idx="2239">
                  <c:v>4.4779999999999998</c:v>
                </c:pt>
                <c:pt idx="2240">
                  <c:v>4.4799999999999995</c:v>
                </c:pt>
                <c:pt idx="2241">
                  <c:v>4.4820000000000002</c:v>
                </c:pt>
                <c:pt idx="2242">
                  <c:v>4.4839999999999991</c:v>
                </c:pt>
                <c:pt idx="2243">
                  <c:v>4.4859999999999998</c:v>
                </c:pt>
                <c:pt idx="2244">
                  <c:v>4.4879999999999995</c:v>
                </c:pt>
                <c:pt idx="2245">
                  <c:v>4.49</c:v>
                </c:pt>
                <c:pt idx="2246">
                  <c:v>4.4919999999999991</c:v>
                </c:pt>
                <c:pt idx="2247">
                  <c:v>4.4939999999999998</c:v>
                </c:pt>
                <c:pt idx="2248">
                  <c:v>4.4960000000000004</c:v>
                </c:pt>
                <c:pt idx="2249">
                  <c:v>4.4979999999999993</c:v>
                </c:pt>
                <c:pt idx="2250">
                  <c:v>4.5</c:v>
                </c:pt>
                <c:pt idx="2251">
                  <c:v>4.5019999999999998</c:v>
                </c:pt>
                <c:pt idx="2252">
                  <c:v>4.5039999999999996</c:v>
                </c:pt>
                <c:pt idx="2253">
                  <c:v>4.5059999999999993</c:v>
                </c:pt>
                <c:pt idx="2254">
                  <c:v>4.508</c:v>
                </c:pt>
                <c:pt idx="2255">
                  <c:v>4.5099999999999989</c:v>
                </c:pt>
                <c:pt idx="2256">
                  <c:v>4.5119999999999996</c:v>
                </c:pt>
                <c:pt idx="2257">
                  <c:v>4.5139999999999993</c:v>
                </c:pt>
                <c:pt idx="2258">
                  <c:v>4.516</c:v>
                </c:pt>
                <c:pt idx="2259">
                  <c:v>4.5179999999999998</c:v>
                </c:pt>
                <c:pt idx="2260">
                  <c:v>4.5199999999999996</c:v>
                </c:pt>
                <c:pt idx="2261">
                  <c:v>4.5220000000000002</c:v>
                </c:pt>
                <c:pt idx="2262">
                  <c:v>4.5239999999999991</c:v>
                </c:pt>
                <c:pt idx="2263">
                  <c:v>4.5259999999999998</c:v>
                </c:pt>
                <c:pt idx="2264">
                  <c:v>4.5279999999999996</c:v>
                </c:pt>
                <c:pt idx="2265">
                  <c:v>4.5299999999999994</c:v>
                </c:pt>
                <c:pt idx="2266">
                  <c:v>4.5319999999999991</c:v>
                </c:pt>
                <c:pt idx="2267">
                  <c:v>4.5339999999999998</c:v>
                </c:pt>
                <c:pt idx="2268">
                  <c:v>4.5359999999999996</c:v>
                </c:pt>
                <c:pt idx="2269">
                  <c:v>4.5379999999999994</c:v>
                </c:pt>
                <c:pt idx="2270">
                  <c:v>4.54</c:v>
                </c:pt>
                <c:pt idx="2271">
                  <c:v>4.5419999999999998</c:v>
                </c:pt>
                <c:pt idx="2272">
                  <c:v>4.5439999999999996</c:v>
                </c:pt>
                <c:pt idx="2273">
                  <c:v>4.5459999999999994</c:v>
                </c:pt>
                <c:pt idx="2274">
                  <c:v>4.548</c:v>
                </c:pt>
                <c:pt idx="2275">
                  <c:v>4.5499999999999989</c:v>
                </c:pt>
                <c:pt idx="2276">
                  <c:v>4.5519999999999996</c:v>
                </c:pt>
                <c:pt idx="2277">
                  <c:v>4.5540000000000003</c:v>
                </c:pt>
                <c:pt idx="2278">
                  <c:v>4.5559999999999992</c:v>
                </c:pt>
                <c:pt idx="2279">
                  <c:v>4.5579999999999998</c:v>
                </c:pt>
                <c:pt idx="2280">
                  <c:v>4.5599999999999996</c:v>
                </c:pt>
                <c:pt idx="2281">
                  <c:v>4.5620000000000003</c:v>
                </c:pt>
                <c:pt idx="2282">
                  <c:v>4.5639999999999992</c:v>
                </c:pt>
                <c:pt idx="2283">
                  <c:v>4.5659999999999998</c:v>
                </c:pt>
                <c:pt idx="2284">
                  <c:v>4.5679999999999996</c:v>
                </c:pt>
                <c:pt idx="2285">
                  <c:v>4.5699999999999994</c:v>
                </c:pt>
                <c:pt idx="2286">
                  <c:v>4.5720000000000001</c:v>
                </c:pt>
                <c:pt idx="2287">
                  <c:v>4.5739999999999998</c:v>
                </c:pt>
                <c:pt idx="2288">
                  <c:v>4.5759999999999996</c:v>
                </c:pt>
                <c:pt idx="2289">
                  <c:v>4.5779999999999994</c:v>
                </c:pt>
                <c:pt idx="2290">
                  <c:v>4.58</c:v>
                </c:pt>
                <c:pt idx="2291">
                  <c:v>4.581999999999999</c:v>
                </c:pt>
                <c:pt idx="2292">
                  <c:v>4.5839999999999996</c:v>
                </c:pt>
                <c:pt idx="2293">
                  <c:v>4.5859999999999994</c:v>
                </c:pt>
                <c:pt idx="2294">
                  <c:v>4.5880000000000001</c:v>
                </c:pt>
                <c:pt idx="2295">
                  <c:v>4.59</c:v>
                </c:pt>
                <c:pt idx="2296">
                  <c:v>4.5919999999999996</c:v>
                </c:pt>
                <c:pt idx="2297">
                  <c:v>4.5940000000000003</c:v>
                </c:pt>
                <c:pt idx="2298">
                  <c:v>4.5959999999999992</c:v>
                </c:pt>
                <c:pt idx="2299">
                  <c:v>4.5979999999999999</c:v>
                </c:pt>
                <c:pt idx="2300">
                  <c:v>4.5999999999999996</c:v>
                </c:pt>
                <c:pt idx="2301">
                  <c:v>4.6019999999999994</c:v>
                </c:pt>
                <c:pt idx="2302">
                  <c:v>4.6039999999999992</c:v>
                </c:pt>
                <c:pt idx="2303">
                  <c:v>4.6059999999999999</c:v>
                </c:pt>
                <c:pt idx="2304">
                  <c:v>4.6079999999999997</c:v>
                </c:pt>
                <c:pt idx="2305">
                  <c:v>4.6099999999999994</c:v>
                </c:pt>
                <c:pt idx="2306">
                  <c:v>4.6120000000000001</c:v>
                </c:pt>
                <c:pt idx="2307">
                  <c:v>4.6139999999999999</c:v>
                </c:pt>
                <c:pt idx="2308">
                  <c:v>4.6159999999999997</c:v>
                </c:pt>
                <c:pt idx="2309">
                  <c:v>4.6179999999999994</c:v>
                </c:pt>
                <c:pt idx="2310">
                  <c:v>4.62</c:v>
                </c:pt>
                <c:pt idx="2311">
                  <c:v>4.621999999999999</c:v>
                </c:pt>
                <c:pt idx="2312">
                  <c:v>4.6239999999999997</c:v>
                </c:pt>
                <c:pt idx="2313">
                  <c:v>4.6260000000000003</c:v>
                </c:pt>
                <c:pt idx="2314">
                  <c:v>4.6279999999999992</c:v>
                </c:pt>
                <c:pt idx="2315">
                  <c:v>4.63</c:v>
                </c:pt>
                <c:pt idx="2316">
                  <c:v>4.6319999999999997</c:v>
                </c:pt>
                <c:pt idx="2317">
                  <c:v>4.6339999999999995</c:v>
                </c:pt>
                <c:pt idx="2318">
                  <c:v>4.6359999999999992</c:v>
                </c:pt>
                <c:pt idx="2319">
                  <c:v>4.6379999999999999</c:v>
                </c:pt>
                <c:pt idx="2320">
                  <c:v>4.6399999999999997</c:v>
                </c:pt>
                <c:pt idx="2321">
                  <c:v>4.6419999999999995</c:v>
                </c:pt>
                <c:pt idx="2322">
                  <c:v>4.6440000000000001</c:v>
                </c:pt>
                <c:pt idx="2323">
                  <c:v>4.6459999999999999</c:v>
                </c:pt>
                <c:pt idx="2324">
                  <c:v>4.6479999999999997</c:v>
                </c:pt>
                <c:pt idx="2325">
                  <c:v>4.6499999999999995</c:v>
                </c:pt>
                <c:pt idx="2326">
                  <c:v>4.6520000000000001</c:v>
                </c:pt>
                <c:pt idx="2327">
                  <c:v>4.653999999999999</c:v>
                </c:pt>
                <c:pt idx="2328">
                  <c:v>4.6559999999999997</c:v>
                </c:pt>
                <c:pt idx="2329">
                  <c:v>4.6579999999999995</c:v>
                </c:pt>
                <c:pt idx="2330">
                  <c:v>4.66</c:v>
                </c:pt>
                <c:pt idx="2331">
                  <c:v>4.661999999999999</c:v>
                </c:pt>
                <c:pt idx="2332">
                  <c:v>4.6639999999999997</c:v>
                </c:pt>
                <c:pt idx="2333">
                  <c:v>4.6660000000000004</c:v>
                </c:pt>
                <c:pt idx="2334">
                  <c:v>4.6679999999999993</c:v>
                </c:pt>
                <c:pt idx="2335">
                  <c:v>4.67</c:v>
                </c:pt>
                <c:pt idx="2336">
                  <c:v>4.6719999999999997</c:v>
                </c:pt>
                <c:pt idx="2337">
                  <c:v>4.6739999999999995</c:v>
                </c:pt>
                <c:pt idx="2338">
                  <c:v>4.6759999999999993</c:v>
                </c:pt>
                <c:pt idx="2339">
                  <c:v>4.6779999999999999</c:v>
                </c:pt>
                <c:pt idx="2340">
                  <c:v>4.6799999999999988</c:v>
                </c:pt>
                <c:pt idx="2341">
                  <c:v>4.6819999999999995</c:v>
                </c:pt>
                <c:pt idx="2342">
                  <c:v>4.6840000000000002</c:v>
                </c:pt>
                <c:pt idx="2343">
                  <c:v>4.6859999999999999</c:v>
                </c:pt>
                <c:pt idx="2344">
                  <c:v>4.6879999999999997</c:v>
                </c:pt>
                <c:pt idx="2345">
                  <c:v>4.6899999999999995</c:v>
                </c:pt>
                <c:pt idx="2346">
                  <c:v>4.6920000000000002</c:v>
                </c:pt>
                <c:pt idx="2347">
                  <c:v>4.6939999999999991</c:v>
                </c:pt>
                <c:pt idx="2348">
                  <c:v>4.6959999999999997</c:v>
                </c:pt>
                <c:pt idx="2349">
                  <c:v>4.6979999999999995</c:v>
                </c:pt>
                <c:pt idx="2350">
                  <c:v>4.6999999999999993</c:v>
                </c:pt>
                <c:pt idx="2351">
                  <c:v>4.702</c:v>
                </c:pt>
                <c:pt idx="2352">
                  <c:v>4.7039999999999997</c:v>
                </c:pt>
                <c:pt idx="2353">
                  <c:v>4.7059999999999995</c:v>
                </c:pt>
                <c:pt idx="2354">
                  <c:v>4.7079999999999993</c:v>
                </c:pt>
                <c:pt idx="2355">
                  <c:v>4.71</c:v>
                </c:pt>
                <c:pt idx="2356">
                  <c:v>4.7119999999999997</c:v>
                </c:pt>
                <c:pt idx="2357">
                  <c:v>4.7139999999999995</c:v>
                </c:pt>
                <c:pt idx="2358">
                  <c:v>4.7159999999999993</c:v>
                </c:pt>
                <c:pt idx="2359">
                  <c:v>4.718</c:v>
                </c:pt>
                <c:pt idx="2360">
                  <c:v>4.72</c:v>
                </c:pt>
                <c:pt idx="2361">
                  <c:v>4.7219999999999995</c:v>
                </c:pt>
                <c:pt idx="2362">
                  <c:v>4.7240000000000002</c:v>
                </c:pt>
                <c:pt idx="2363">
                  <c:v>4.7259999999999991</c:v>
                </c:pt>
                <c:pt idx="2364">
                  <c:v>4.7279999999999998</c:v>
                </c:pt>
                <c:pt idx="2365">
                  <c:v>4.7299999999999995</c:v>
                </c:pt>
                <c:pt idx="2366">
                  <c:v>4.7320000000000002</c:v>
                </c:pt>
                <c:pt idx="2367">
                  <c:v>4.7339999999999991</c:v>
                </c:pt>
                <c:pt idx="2368">
                  <c:v>4.7359999999999998</c:v>
                </c:pt>
                <c:pt idx="2369">
                  <c:v>4.7380000000000004</c:v>
                </c:pt>
                <c:pt idx="2370">
                  <c:v>4.7399999999999993</c:v>
                </c:pt>
                <c:pt idx="2371">
                  <c:v>4.742</c:v>
                </c:pt>
                <c:pt idx="2372">
                  <c:v>4.7439999999999998</c:v>
                </c:pt>
                <c:pt idx="2373">
                  <c:v>4.7459999999999996</c:v>
                </c:pt>
                <c:pt idx="2374">
                  <c:v>4.7479999999999993</c:v>
                </c:pt>
                <c:pt idx="2375">
                  <c:v>4.75</c:v>
                </c:pt>
                <c:pt idx="2376">
                  <c:v>4.7519999999999989</c:v>
                </c:pt>
                <c:pt idx="2377">
                  <c:v>4.7539999999999996</c:v>
                </c:pt>
                <c:pt idx="2378">
                  <c:v>4.7560000000000002</c:v>
                </c:pt>
                <c:pt idx="2379">
                  <c:v>4.758</c:v>
                </c:pt>
                <c:pt idx="2380">
                  <c:v>4.76</c:v>
                </c:pt>
                <c:pt idx="2381">
                  <c:v>4.7619999999999996</c:v>
                </c:pt>
                <c:pt idx="2382">
                  <c:v>4.7640000000000002</c:v>
                </c:pt>
                <c:pt idx="2383">
                  <c:v>4.7659999999999991</c:v>
                </c:pt>
                <c:pt idx="2384">
                  <c:v>4.7679999999999998</c:v>
                </c:pt>
                <c:pt idx="2385">
                  <c:v>4.7699999999999996</c:v>
                </c:pt>
                <c:pt idx="2386">
                  <c:v>4.7719999999999994</c:v>
                </c:pt>
                <c:pt idx="2387">
                  <c:v>4.774</c:v>
                </c:pt>
                <c:pt idx="2388">
                  <c:v>4.7759999999999998</c:v>
                </c:pt>
                <c:pt idx="2389">
                  <c:v>4.7779999999999996</c:v>
                </c:pt>
                <c:pt idx="2390">
                  <c:v>4.7799999999999994</c:v>
                </c:pt>
                <c:pt idx="2391">
                  <c:v>4.782</c:v>
                </c:pt>
                <c:pt idx="2392">
                  <c:v>4.7839999999999998</c:v>
                </c:pt>
                <c:pt idx="2393">
                  <c:v>4.7859999999999996</c:v>
                </c:pt>
                <c:pt idx="2394">
                  <c:v>4.7879999999999994</c:v>
                </c:pt>
                <c:pt idx="2395">
                  <c:v>4.79</c:v>
                </c:pt>
                <c:pt idx="2396">
                  <c:v>4.7919999999999998</c:v>
                </c:pt>
                <c:pt idx="2397">
                  <c:v>4.7939999999999996</c:v>
                </c:pt>
                <c:pt idx="2398">
                  <c:v>4.7960000000000003</c:v>
                </c:pt>
                <c:pt idx="2399">
                  <c:v>4.7979999999999992</c:v>
                </c:pt>
                <c:pt idx="2400">
                  <c:v>4.8</c:v>
                </c:pt>
                <c:pt idx="2401">
                  <c:v>4.8019999999999996</c:v>
                </c:pt>
                <c:pt idx="2402">
                  <c:v>4.8039999999999994</c:v>
                </c:pt>
                <c:pt idx="2403">
                  <c:v>4.8059999999999992</c:v>
                </c:pt>
                <c:pt idx="2404">
                  <c:v>4.8079999999999998</c:v>
                </c:pt>
                <c:pt idx="2405">
                  <c:v>4.8099999999999996</c:v>
                </c:pt>
                <c:pt idx="2406">
                  <c:v>4.8119999999999994</c:v>
                </c:pt>
                <c:pt idx="2407">
                  <c:v>4.8140000000000001</c:v>
                </c:pt>
                <c:pt idx="2408">
                  <c:v>4.8159999999999998</c:v>
                </c:pt>
                <c:pt idx="2409">
                  <c:v>4.8179999999999996</c:v>
                </c:pt>
                <c:pt idx="2410">
                  <c:v>4.8199999999999994</c:v>
                </c:pt>
                <c:pt idx="2411">
                  <c:v>4.8220000000000001</c:v>
                </c:pt>
                <c:pt idx="2412">
                  <c:v>4.823999999999999</c:v>
                </c:pt>
                <c:pt idx="2413">
                  <c:v>4.8259999999999996</c:v>
                </c:pt>
                <c:pt idx="2414">
                  <c:v>4.8279999999999994</c:v>
                </c:pt>
                <c:pt idx="2415">
                  <c:v>4.8299999999999992</c:v>
                </c:pt>
                <c:pt idx="2416">
                  <c:v>4.8319999999999999</c:v>
                </c:pt>
                <c:pt idx="2417">
                  <c:v>4.8339999999999996</c:v>
                </c:pt>
                <c:pt idx="2418">
                  <c:v>4.8360000000000003</c:v>
                </c:pt>
                <c:pt idx="2419">
                  <c:v>4.8379999999999992</c:v>
                </c:pt>
                <c:pt idx="2420">
                  <c:v>4.84</c:v>
                </c:pt>
                <c:pt idx="2421">
                  <c:v>4.8419999999999996</c:v>
                </c:pt>
                <c:pt idx="2422">
                  <c:v>4.8439999999999994</c:v>
                </c:pt>
                <c:pt idx="2423">
                  <c:v>4.8459999999999992</c:v>
                </c:pt>
                <c:pt idx="2424">
                  <c:v>4.8479999999999999</c:v>
                </c:pt>
                <c:pt idx="2425">
                  <c:v>4.8499999999999996</c:v>
                </c:pt>
                <c:pt idx="2426">
                  <c:v>4.8519999999999994</c:v>
                </c:pt>
                <c:pt idx="2427">
                  <c:v>4.8540000000000001</c:v>
                </c:pt>
                <c:pt idx="2428">
                  <c:v>4.855999999999999</c:v>
                </c:pt>
                <c:pt idx="2429">
                  <c:v>4.8579999999999997</c:v>
                </c:pt>
                <c:pt idx="2430">
                  <c:v>4.8599999999999994</c:v>
                </c:pt>
                <c:pt idx="2431">
                  <c:v>4.8620000000000001</c:v>
                </c:pt>
                <c:pt idx="2432">
                  <c:v>4.863999999999999</c:v>
                </c:pt>
                <c:pt idx="2433">
                  <c:v>4.8659999999999997</c:v>
                </c:pt>
                <c:pt idx="2434">
                  <c:v>4.8680000000000003</c:v>
                </c:pt>
                <c:pt idx="2435">
                  <c:v>4.8699999999999992</c:v>
                </c:pt>
                <c:pt idx="2436">
                  <c:v>4.8719999999999999</c:v>
                </c:pt>
                <c:pt idx="2437">
                  <c:v>4.8739999999999997</c:v>
                </c:pt>
                <c:pt idx="2438">
                  <c:v>4.8759999999999994</c:v>
                </c:pt>
                <c:pt idx="2439">
                  <c:v>4.8779999999999992</c:v>
                </c:pt>
                <c:pt idx="2440">
                  <c:v>4.88</c:v>
                </c:pt>
                <c:pt idx="2441">
                  <c:v>4.8819999999999997</c:v>
                </c:pt>
                <c:pt idx="2442">
                  <c:v>4.8839999999999995</c:v>
                </c:pt>
                <c:pt idx="2443">
                  <c:v>4.8860000000000001</c:v>
                </c:pt>
                <c:pt idx="2444">
                  <c:v>4.8879999999999999</c:v>
                </c:pt>
                <c:pt idx="2445">
                  <c:v>4.8899999999999997</c:v>
                </c:pt>
                <c:pt idx="2446">
                  <c:v>4.8919999999999995</c:v>
                </c:pt>
                <c:pt idx="2447">
                  <c:v>4.8940000000000001</c:v>
                </c:pt>
                <c:pt idx="2448">
                  <c:v>4.895999999999999</c:v>
                </c:pt>
                <c:pt idx="2449">
                  <c:v>4.8979999999999997</c:v>
                </c:pt>
                <c:pt idx="2450">
                  <c:v>4.8999999999999995</c:v>
                </c:pt>
                <c:pt idx="2451">
                  <c:v>4.9020000000000001</c:v>
                </c:pt>
                <c:pt idx="2452">
                  <c:v>4.9039999999999999</c:v>
                </c:pt>
                <c:pt idx="2453">
                  <c:v>4.9059999999999997</c:v>
                </c:pt>
                <c:pt idx="2454">
                  <c:v>4.9080000000000004</c:v>
                </c:pt>
                <c:pt idx="2455">
                  <c:v>4.9099999999999993</c:v>
                </c:pt>
                <c:pt idx="2456">
                  <c:v>4.9119999999999999</c:v>
                </c:pt>
                <c:pt idx="2457">
                  <c:v>4.9139999999999997</c:v>
                </c:pt>
                <c:pt idx="2458">
                  <c:v>4.9159999999999995</c:v>
                </c:pt>
                <c:pt idx="2459">
                  <c:v>4.9179999999999993</c:v>
                </c:pt>
                <c:pt idx="2460">
                  <c:v>4.92</c:v>
                </c:pt>
                <c:pt idx="2461">
                  <c:v>4.9219999999999997</c:v>
                </c:pt>
                <c:pt idx="2462">
                  <c:v>4.9239999999999995</c:v>
                </c:pt>
                <c:pt idx="2463">
                  <c:v>4.9260000000000002</c:v>
                </c:pt>
                <c:pt idx="2464">
                  <c:v>4.9279999999999999</c:v>
                </c:pt>
                <c:pt idx="2465">
                  <c:v>4.93</c:v>
                </c:pt>
                <c:pt idx="2466">
                  <c:v>4.9319999999999995</c:v>
                </c:pt>
                <c:pt idx="2467">
                  <c:v>4.9340000000000002</c:v>
                </c:pt>
                <c:pt idx="2468">
                  <c:v>4.9359999999999991</c:v>
                </c:pt>
                <c:pt idx="2469">
                  <c:v>4.9379999999999997</c:v>
                </c:pt>
                <c:pt idx="2470">
                  <c:v>4.9399999999999995</c:v>
                </c:pt>
                <c:pt idx="2471">
                  <c:v>4.9419999999999993</c:v>
                </c:pt>
                <c:pt idx="2472">
                  <c:v>4.944</c:v>
                </c:pt>
                <c:pt idx="2473">
                  <c:v>4.9459999999999997</c:v>
                </c:pt>
                <c:pt idx="2474">
                  <c:v>4.9479999999999995</c:v>
                </c:pt>
                <c:pt idx="2475">
                  <c:v>4.9499999999999993</c:v>
                </c:pt>
                <c:pt idx="2476">
                  <c:v>4.952</c:v>
                </c:pt>
                <c:pt idx="2477">
                  <c:v>4.9539999999999997</c:v>
                </c:pt>
                <c:pt idx="2478">
                  <c:v>4.9559999999999995</c:v>
                </c:pt>
                <c:pt idx="2479">
                  <c:v>4.9579999999999993</c:v>
                </c:pt>
                <c:pt idx="2480">
                  <c:v>4.96</c:v>
                </c:pt>
                <c:pt idx="2481">
                  <c:v>4.9619999999999997</c:v>
                </c:pt>
                <c:pt idx="2482">
                  <c:v>4.9639999999999995</c:v>
                </c:pt>
                <c:pt idx="2483">
                  <c:v>4.9660000000000002</c:v>
                </c:pt>
                <c:pt idx="2484">
                  <c:v>4.9679999999999991</c:v>
                </c:pt>
                <c:pt idx="2485">
                  <c:v>4.97</c:v>
                </c:pt>
                <c:pt idx="2486">
                  <c:v>4.9719999999999995</c:v>
                </c:pt>
                <c:pt idx="2487">
                  <c:v>4.9739999999999993</c:v>
                </c:pt>
                <c:pt idx="2488">
                  <c:v>4.9759999999999991</c:v>
                </c:pt>
                <c:pt idx="2489">
                  <c:v>4.9779999999999998</c:v>
                </c:pt>
                <c:pt idx="2490">
                  <c:v>4.9800000000000004</c:v>
                </c:pt>
                <c:pt idx="2491">
                  <c:v>4.9819999999999993</c:v>
                </c:pt>
                <c:pt idx="2492">
                  <c:v>4.984</c:v>
                </c:pt>
                <c:pt idx="2493">
                  <c:v>4.9859999999999998</c:v>
                </c:pt>
                <c:pt idx="2494">
                  <c:v>4.9879999999999995</c:v>
                </c:pt>
                <c:pt idx="2495">
                  <c:v>4.9899999999999993</c:v>
                </c:pt>
                <c:pt idx="2496">
                  <c:v>4.992</c:v>
                </c:pt>
                <c:pt idx="2497">
                  <c:v>4.9939999999999989</c:v>
                </c:pt>
                <c:pt idx="2498">
                  <c:v>4.9959999999999996</c:v>
                </c:pt>
                <c:pt idx="2499">
                  <c:v>4.9980000000000002</c:v>
                </c:pt>
              </c:numCache>
            </c:numRef>
          </c:cat>
          <c:val>
            <c:numRef>
              <c:f>F0009CH1!$F$1:$F$2500</c:f>
              <c:numCache>
                <c:formatCode>General</c:formatCode>
                <c:ptCount val="2500"/>
                <c:pt idx="0">
                  <c:v>2.4541228522912288E-2</c:v>
                </c:pt>
                <c:pt idx="1">
                  <c:v>2.4541228522912288E-2</c:v>
                </c:pt>
                <c:pt idx="2">
                  <c:v>2.4541228522912288E-2</c:v>
                </c:pt>
                <c:pt idx="3">
                  <c:v>2.4541228522912288E-2</c:v>
                </c:pt>
                <c:pt idx="4">
                  <c:v>2.4541228522912288E-2</c:v>
                </c:pt>
                <c:pt idx="5">
                  <c:v>2.4541228522912288E-2</c:v>
                </c:pt>
                <c:pt idx="6">
                  <c:v>2.4541228522912288E-2</c:v>
                </c:pt>
                <c:pt idx="7">
                  <c:v>2.4541228522912288E-2</c:v>
                </c:pt>
                <c:pt idx="8">
                  <c:v>2.4541228522912288E-2</c:v>
                </c:pt>
                <c:pt idx="9">
                  <c:v>2.4541228522912288E-2</c:v>
                </c:pt>
                <c:pt idx="10">
                  <c:v>2.4541228522912288E-2</c:v>
                </c:pt>
                <c:pt idx="11">
                  <c:v>2.4541228522912288E-2</c:v>
                </c:pt>
                <c:pt idx="12">
                  <c:v>2.4541228522912288E-2</c:v>
                </c:pt>
                <c:pt idx="13">
                  <c:v>2.4541228522912288E-2</c:v>
                </c:pt>
                <c:pt idx="14">
                  <c:v>2.4541228522912288E-2</c:v>
                </c:pt>
                <c:pt idx="15">
                  <c:v>2.4541228522912288E-2</c:v>
                </c:pt>
                <c:pt idx="16">
                  <c:v>2.4541228522912288E-2</c:v>
                </c:pt>
                <c:pt idx="17">
                  <c:v>2.4541228522912288E-2</c:v>
                </c:pt>
                <c:pt idx="18">
                  <c:v>2.4541228522912288E-2</c:v>
                </c:pt>
                <c:pt idx="19">
                  <c:v>2.4541228522912288E-2</c:v>
                </c:pt>
                <c:pt idx="20">
                  <c:v>2.4541228522912288E-2</c:v>
                </c:pt>
                <c:pt idx="21">
                  <c:v>2.4541228522912288E-2</c:v>
                </c:pt>
                <c:pt idx="22">
                  <c:v>2.4541228522912288E-2</c:v>
                </c:pt>
                <c:pt idx="23">
                  <c:v>2.4541228522912288E-2</c:v>
                </c:pt>
                <c:pt idx="24">
                  <c:v>2.4541228522912288E-2</c:v>
                </c:pt>
                <c:pt idx="25">
                  <c:v>2.4541228522912288E-2</c:v>
                </c:pt>
                <c:pt idx="26">
                  <c:v>2.4541228522912288E-2</c:v>
                </c:pt>
                <c:pt idx="27">
                  <c:v>2.4541228522912288E-2</c:v>
                </c:pt>
                <c:pt idx="28">
                  <c:v>2.4541228522912288E-2</c:v>
                </c:pt>
                <c:pt idx="29">
                  <c:v>2.4541228522912288E-2</c:v>
                </c:pt>
                <c:pt idx="30">
                  <c:v>2.4541228522912288E-2</c:v>
                </c:pt>
                <c:pt idx="31">
                  <c:v>2.4541228522912288E-2</c:v>
                </c:pt>
                <c:pt idx="32">
                  <c:v>2.4541228522912288E-2</c:v>
                </c:pt>
                <c:pt idx="33">
                  <c:v>2.4541228522912288E-2</c:v>
                </c:pt>
                <c:pt idx="34">
                  <c:v>2.4541228522912288E-2</c:v>
                </c:pt>
                <c:pt idx="35">
                  <c:v>2.4541228522912288E-2</c:v>
                </c:pt>
                <c:pt idx="36">
                  <c:v>2.4541228522912288E-2</c:v>
                </c:pt>
                <c:pt idx="37">
                  <c:v>2.4541228522912288E-2</c:v>
                </c:pt>
                <c:pt idx="38">
                  <c:v>2.4541228522912288E-2</c:v>
                </c:pt>
                <c:pt idx="39">
                  <c:v>2.4541228522912288E-2</c:v>
                </c:pt>
                <c:pt idx="40">
                  <c:v>2.4541228522912288E-2</c:v>
                </c:pt>
                <c:pt idx="41">
                  <c:v>2.4541228522912288E-2</c:v>
                </c:pt>
                <c:pt idx="42">
                  <c:v>2.4541228522912288E-2</c:v>
                </c:pt>
                <c:pt idx="43">
                  <c:v>2.4541228522912288E-2</c:v>
                </c:pt>
                <c:pt idx="44">
                  <c:v>2.4541228522912288E-2</c:v>
                </c:pt>
                <c:pt idx="45">
                  <c:v>2.4541228522912288E-2</c:v>
                </c:pt>
                <c:pt idx="46">
                  <c:v>2.4541228522912288E-2</c:v>
                </c:pt>
                <c:pt idx="47">
                  <c:v>2.4541228522912288E-2</c:v>
                </c:pt>
                <c:pt idx="48">
                  <c:v>2.4541228522912288E-2</c:v>
                </c:pt>
                <c:pt idx="49">
                  <c:v>2.4541228522912288E-2</c:v>
                </c:pt>
                <c:pt idx="50">
                  <c:v>2.4541228522912288E-2</c:v>
                </c:pt>
                <c:pt idx="51">
                  <c:v>2.4541228522912288E-2</c:v>
                </c:pt>
                <c:pt idx="52">
                  <c:v>2.4541228522912288E-2</c:v>
                </c:pt>
                <c:pt idx="53">
                  <c:v>2.4541228522912288E-2</c:v>
                </c:pt>
                <c:pt idx="54">
                  <c:v>2.4541228522912288E-2</c:v>
                </c:pt>
                <c:pt idx="55">
                  <c:v>2.4541228522912288E-2</c:v>
                </c:pt>
                <c:pt idx="56">
                  <c:v>2.4541228522912288E-2</c:v>
                </c:pt>
                <c:pt idx="57">
                  <c:v>2.4541228522912288E-2</c:v>
                </c:pt>
                <c:pt idx="58">
                  <c:v>2.4541228522912288E-2</c:v>
                </c:pt>
                <c:pt idx="59">
                  <c:v>2.4541228522912288E-2</c:v>
                </c:pt>
                <c:pt idx="60">
                  <c:v>2.4541228522912288E-2</c:v>
                </c:pt>
                <c:pt idx="61">
                  <c:v>2.4541228522912288E-2</c:v>
                </c:pt>
                <c:pt idx="62">
                  <c:v>2.4541228522912288E-2</c:v>
                </c:pt>
                <c:pt idx="63">
                  <c:v>2.4541228522912288E-2</c:v>
                </c:pt>
                <c:pt idx="64">
                  <c:v>4.9067674327418015E-2</c:v>
                </c:pt>
                <c:pt idx="65">
                  <c:v>4.9067674327418015E-2</c:v>
                </c:pt>
                <c:pt idx="66">
                  <c:v>4.9067674327418015E-2</c:v>
                </c:pt>
                <c:pt idx="67">
                  <c:v>4.9067674327418015E-2</c:v>
                </c:pt>
                <c:pt idx="68">
                  <c:v>4.9067674327418015E-2</c:v>
                </c:pt>
                <c:pt idx="69">
                  <c:v>4.9067674327418015E-2</c:v>
                </c:pt>
                <c:pt idx="70">
                  <c:v>4.9067674327418015E-2</c:v>
                </c:pt>
                <c:pt idx="71">
                  <c:v>4.9067674327418015E-2</c:v>
                </c:pt>
                <c:pt idx="72">
                  <c:v>4.9067674327418015E-2</c:v>
                </c:pt>
                <c:pt idx="73">
                  <c:v>4.9067674327418015E-2</c:v>
                </c:pt>
                <c:pt idx="74">
                  <c:v>4.9067674327418015E-2</c:v>
                </c:pt>
                <c:pt idx="75">
                  <c:v>4.9067674327418015E-2</c:v>
                </c:pt>
                <c:pt idx="76">
                  <c:v>4.9067674327418015E-2</c:v>
                </c:pt>
                <c:pt idx="77">
                  <c:v>4.9067674327418015E-2</c:v>
                </c:pt>
                <c:pt idx="78">
                  <c:v>4.9067674327418015E-2</c:v>
                </c:pt>
                <c:pt idx="79">
                  <c:v>4.9067674327418015E-2</c:v>
                </c:pt>
                <c:pt idx="80">
                  <c:v>4.9067674327418015E-2</c:v>
                </c:pt>
                <c:pt idx="81">
                  <c:v>4.9067674327418015E-2</c:v>
                </c:pt>
                <c:pt idx="82">
                  <c:v>4.9067674327418015E-2</c:v>
                </c:pt>
                <c:pt idx="83">
                  <c:v>4.9067674327418015E-2</c:v>
                </c:pt>
                <c:pt idx="84">
                  <c:v>4.9067674327418015E-2</c:v>
                </c:pt>
                <c:pt idx="85">
                  <c:v>4.9067674327418015E-2</c:v>
                </c:pt>
                <c:pt idx="86">
                  <c:v>4.9067674327418015E-2</c:v>
                </c:pt>
                <c:pt idx="87">
                  <c:v>4.9067674327418015E-2</c:v>
                </c:pt>
                <c:pt idx="88">
                  <c:v>4.9067674327418015E-2</c:v>
                </c:pt>
                <c:pt idx="89">
                  <c:v>4.9067674327418015E-2</c:v>
                </c:pt>
                <c:pt idx="90">
                  <c:v>4.9067674327418015E-2</c:v>
                </c:pt>
                <c:pt idx="91">
                  <c:v>4.9067674327418015E-2</c:v>
                </c:pt>
                <c:pt idx="92">
                  <c:v>4.9067674327418015E-2</c:v>
                </c:pt>
                <c:pt idx="93">
                  <c:v>4.9067674327418015E-2</c:v>
                </c:pt>
                <c:pt idx="94">
                  <c:v>4.9067674327418015E-2</c:v>
                </c:pt>
                <c:pt idx="95">
                  <c:v>4.9067674327418015E-2</c:v>
                </c:pt>
                <c:pt idx="96">
                  <c:v>4.9067674327418015E-2</c:v>
                </c:pt>
                <c:pt idx="97">
                  <c:v>4.9067674327418015E-2</c:v>
                </c:pt>
                <c:pt idx="98">
                  <c:v>4.9067674327418015E-2</c:v>
                </c:pt>
                <c:pt idx="99">
                  <c:v>4.9067674327418015E-2</c:v>
                </c:pt>
                <c:pt idx="100">
                  <c:v>4.9067674327418015E-2</c:v>
                </c:pt>
                <c:pt idx="101">
                  <c:v>4.9067674327418015E-2</c:v>
                </c:pt>
                <c:pt idx="102">
                  <c:v>4.9067674327418015E-2</c:v>
                </c:pt>
                <c:pt idx="103">
                  <c:v>4.9067674327418015E-2</c:v>
                </c:pt>
                <c:pt idx="104">
                  <c:v>4.9067674327418015E-2</c:v>
                </c:pt>
                <c:pt idx="105">
                  <c:v>4.9067674327418015E-2</c:v>
                </c:pt>
                <c:pt idx="106">
                  <c:v>4.9067674327418015E-2</c:v>
                </c:pt>
                <c:pt idx="107">
                  <c:v>4.9067674327418015E-2</c:v>
                </c:pt>
                <c:pt idx="108">
                  <c:v>4.9067674327418015E-2</c:v>
                </c:pt>
                <c:pt idx="109">
                  <c:v>4.9067674327418015E-2</c:v>
                </c:pt>
                <c:pt idx="110">
                  <c:v>4.9067674327418015E-2</c:v>
                </c:pt>
                <c:pt idx="111">
                  <c:v>4.9067674327418015E-2</c:v>
                </c:pt>
                <c:pt idx="112">
                  <c:v>4.9067674327418015E-2</c:v>
                </c:pt>
                <c:pt idx="113">
                  <c:v>4.9067674327418015E-2</c:v>
                </c:pt>
                <c:pt idx="114">
                  <c:v>4.9067674327418015E-2</c:v>
                </c:pt>
                <c:pt idx="115">
                  <c:v>4.9067674327418015E-2</c:v>
                </c:pt>
                <c:pt idx="116">
                  <c:v>4.9067674327418015E-2</c:v>
                </c:pt>
                <c:pt idx="117">
                  <c:v>4.9067674327418015E-2</c:v>
                </c:pt>
                <c:pt idx="118">
                  <c:v>4.9067674327418015E-2</c:v>
                </c:pt>
                <c:pt idx="119">
                  <c:v>4.9067674327418015E-2</c:v>
                </c:pt>
                <c:pt idx="120">
                  <c:v>4.9067674327418015E-2</c:v>
                </c:pt>
                <c:pt idx="121">
                  <c:v>4.9067674327418015E-2</c:v>
                </c:pt>
                <c:pt idx="122">
                  <c:v>4.9067674327418015E-2</c:v>
                </c:pt>
                <c:pt idx="123">
                  <c:v>4.9067674327418015E-2</c:v>
                </c:pt>
                <c:pt idx="124">
                  <c:v>4.9067674327418015E-2</c:v>
                </c:pt>
                <c:pt idx="125">
                  <c:v>4.9067674327418015E-2</c:v>
                </c:pt>
                <c:pt idx="126">
                  <c:v>4.9067674327418015E-2</c:v>
                </c:pt>
                <c:pt idx="127">
                  <c:v>4.9067674327418015E-2</c:v>
                </c:pt>
                <c:pt idx="128">
                  <c:v>4.9067674327418015E-2</c:v>
                </c:pt>
                <c:pt idx="129">
                  <c:v>4.9067674327418015E-2</c:v>
                </c:pt>
                <c:pt idx="130">
                  <c:v>4.9067674327418015E-2</c:v>
                </c:pt>
                <c:pt idx="131">
                  <c:v>4.9067674327418015E-2</c:v>
                </c:pt>
                <c:pt idx="132">
                  <c:v>4.9067674327418015E-2</c:v>
                </c:pt>
                <c:pt idx="133">
                  <c:v>4.9067674327418015E-2</c:v>
                </c:pt>
                <c:pt idx="134">
                  <c:v>4.9067674327418015E-2</c:v>
                </c:pt>
                <c:pt idx="135">
                  <c:v>4.9067674327418015E-2</c:v>
                </c:pt>
                <c:pt idx="136">
                  <c:v>4.9067674327418015E-2</c:v>
                </c:pt>
                <c:pt idx="137">
                  <c:v>4.9067674327418015E-2</c:v>
                </c:pt>
                <c:pt idx="138">
                  <c:v>4.9067674327418015E-2</c:v>
                </c:pt>
                <c:pt idx="139">
                  <c:v>4.9067674327418015E-2</c:v>
                </c:pt>
                <c:pt idx="140">
                  <c:v>4.9067674327418015E-2</c:v>
                </c:pt>
                <c:pt idx="141">
                  <c:v>4.9067674327418015E-2</c:v>
                </c:pt>
                <c:pt idx="142">
                  <c:v>4.9067674327418015E-2</c:v>
                </c:pt>
                <c:pt idx="143">
                  <c:v>4.9067674327418015E-2</c:v>
                </c:pt>
                <c:pt idx="144">
                  <c:v>4.9067674327418015E-2</c:v>
                </c:pt>
                <c:pt idx="145">
                  <c:v>4.9067674327418015E-2</c:v>
                </c:pt>
                <c:pt idx="146">
                  <c:v>4.9067674327418015E-2</c:v>
                </c:pt>
                <c:pt idx="147">
                  <c:v>4.9067674327418015E-2</c:v>
                </c:pt>
                <c:pt idx="148">
                  <c:v>4.9067674327418015E-2</c:v>
                </c:pt>
                <c:pt idx="149">
                  <c:v>4.9067674327418015E-2</c:v>
                </c:pt>
                <c:pt idx="150">
                  <c:v>4.9067674327418015E-2</c:v>
                </c:pt>
                <c:pt idx="151">
                  <c:v>4.9067674327418015E-2</c:v>
                </c:pt>
                <c:pt idx="152">
                  <c:v>4.9067674327418015E-2</c:v>
                </c:pt>
                <c:pt idx="153">
                  <c:v>4.9067674327418015E-2</c:v>
                </c:pt>
                <c:pt idx="154">
                  <c:v>4.9067674327418015E-2</c:v>
                </c:pt>
                <c:pt idx="155">
                  <c:v>4.9067674327418015E-2</c:v>
                </c:pt>
                <c:pt idx="156">
                  <c:v>4.9067674327418015E-2</c:v>
                </c:pt>
                <c:pt idx="157">
                  <c:v>4.9067674327418015E-2</c:v>
                </c:pt>
                <c:pt idx="158">
                  <c:v>4.9067674327418015E-2</c:v>
                </c:pt>
                <c:pt idx="159">
                  <c:v>4.9067674327418015E-2</c:v>
                </c:pt>
                <c:pt idx="160">
                  <c:v>4.9067674327418015E-2</c:v>
                </c:pt>
                <c:pt idx="161">
                  <c:v>4.9067674327418015E-2</c:v>
                </c:pt>
                <c:pt idx="162">
                  <c:v>4.9067674327418015E-2</c:v>
                </c:pt>
                <c:pt idx="163">
                  <c:v>4.9067674327418015E-2</c:v>
                </c:pt>
                <c:pt idx="164">
                  <c:v>4.9067674327418015E-2</c:v>
                </c:pt>
                <c:pt idx="165">
                  <c:v>4.9067674327418015E-2</c:v>
                </c:pt>
                <c:pt idx="166">
                  <c:v>4.9067674327418015E-2</c:v>
                </c:pt>
                <c:pt idx="167">
                  <c:v>4.9067674327418015E-2</c:v>
                </c:pt>
                <c:pt idx="168">
                  <c:v>4.9067674327418015E-2</c:v>
                </c:pt>
                <c:pt idx="169">
                  <c:v>4.9067674327418015E-2</c:v>
                </c:pt>
                <c:pt idx="170">
                  <c:v>4.9067674327418015E-2</c:v>
                </c:pt>
                <c:pt idx="171">
                  <c:v>4.9067674327418015E-2</c:v>
                </c:pt>
                <c:pt idx="172">
                  <c:v>4.9067674327418015E-2</c:v>
                </c:pt>
                <c:pt idx="173">
                  <c:v>4.9067674327418015E-2</c:v>
                </c:pt>
                <c:pt idx="174">
                  <c:v>4.9067674327418015E-2</c:v>
                </c:pt>
                <c:pt idx="175">
                  <c:v>4.9067674327418015E-2</c:v>
                </c:pt>
                <c:pt idx="176">
                  <c:v>4.9067674327418015E-2</c:v>
                </c:pt>
                <c:pt idx="177">
                  <c:v>4.9067674327418015E-2</c:v>
                </c:pt>
                <c:pt idx="178">
                  <c:v>4.9067674327418015E-2</c:v>
                </c:pt>
                <c:pt idx="179">
                  <c:v>4.9067674327418015E-2</c:v>
                </c:pt>
                <c:pt idx="180">
                  <c:v>4.9067674327418015E-2</c:v>
                </c:pt>
                <c:pt idx="181">
                  <c:v>4.9067674327418015E-2</c:v>
                </c:pt>
                <c:pt idx="182">
                  <c:v>4.9067674327418015E-2</c:v>
                </c:pt>
                <c:pt idx="183">
                  <c:v>4.9067674327418015E-2</c:v>
                </c:pt>
                <c:pt idx="184">
                  <c:v>4.9067674327418015E-2</c:v>
                </c:pt>
                <c:pt idx="185">
                  <c:v>4.9067674327418015E-2</c:v>
                </c:pt>
                <c:pt idx="186">
                  <c:v>4.9067674327418015E-2</c:v>
                </c:pt>
                <c:pt idx="187">
                  <c:v>4.9067674327418015E-2</c:v>
                </c:pt>
                <c:pt idx="188">
                  <c:v>4.9067674327418015E-2</c:v>
                </c:pt>
                <c:pt idx="189">
                  <c:v>4.9067674327418015E-2</c:v>
                </c:pt>
                <c:pt idx="190">
                  <c:v>4.9067674327418015E-2</c:v>
                </c:pt>
                <c:pt idx="191">
                  <c:v>4.9067674327418015E-2</c:v>
                </c:pt>
                <c:pt idx="192">
                  <c:v>4.9067674327418015E-2</c:v>
                </c:pt>
                <c:pt idx="193">
                  <c:v>4.9067674327418015E-2</c:v>
                </c:pt>
                <c:pt idx="194">
                  <c:v>4.9067674327418015E-2</c:v>
                </c:pt>
                <c:pt idx="195">
                  <c:v>4.9067674327418015E-2</c:v>
                </c:pt>
                <c:pt idx="196">
                  <c:v>4.9067674327418015E-2</c:v>
                </c:pt>
                <c:pt idx="197">
                  <c:v>4.9067674327418015E-2</c:v>
                </c:pt>
                <c:pt idx="198">
                  <c:v>4.9067674327418015E-2</c:v>
                </c:pt>
                <c:pt idx="199">
                  <c:v>4.9067674327418015E-2</c:v>
                </c:pt>
                <c:pt idx="200">
                  <c:v>4.9067674327418015E-2</c:v>
                </c:pt>
                <c:pt idx="201">
                  <c:v>4.9067674327418015E-2</c:v>
                </c:pt>
                <c:pt idx="202">
                  <c:v>4.9067674327418015E-2</c:v>
                </c:pt>
                <c:pt idx="203">
                  <c:v>4.9067674327418015E-2</c:v>
                </c:pt>
                <c:pt idx="204">
                  <c:v>4.9067674327418015E-2</c:v>
                </c:pt>
                <c:pt idx="205">
                  <c:v>4.9067674327418015E-2</c:v>
                </c:pt>
                <c:pt idx="206">
                  <c:v>4.9067674327418015E-2</c:v>
                </c:pt>
                <c:pt idx="207">
                  <c:v>4.9067674327418015E-2</c:v>
                </c:pt>
                <c:pt idx="208">
                  <c:v>4.9067674327418015E-2</c:v>
                </c:pt>
                <c:pt idx="209">
                  <c:v>4.9067674327418015E-2</c:v>
                </c:pt>
                <c:pt idx="210">
                  <c:v>4.9067674327418015E-2</c:v>
                </c:pt>
                <c:pt idx="211">
                  <c:v>4.9067674327418015E-2</c:v>
                </c:pt>
                <c:pt idx="212">
                  <c:v>4.9067674327418015E-2</c:v>
                </c:pt>
                <c:pt idx="213">
                  <c:v>4.9067674327418015E-2</c:v>
                </c:pt>
                <c:pt idx="214">
                  <c:v>4.9067674327418015E-2</c:v>
                </c:pt>
                <c:pt idx="215">
                  <c:v>4.9067674327418015E-2</c:v>
                </c:pt>
                <c:pt idx="216">
                  <c:v>4.9067674327418015E-2</c:v>
                </c:pt>
                <c:pt idx="217">
                  <c:v>4.9067674327418015E-2</c:v>
                </c:pt>
                <c:pt idx="218">
                  <c:v>4.9067674327418015E-2</c:v>
                </c:pt>
                <c:pt idx="219">
                  <c:v>4.9067674327418015E-2</c:v>
                </c:pt>
                <c:pt idx="220">
                  <c:v>4.9067674327418015E-2</c:v>
                </c:pt>
                <c:pt idx="221">
                  <c:v>4.9067674327418015E-2</c:v>
                </c:pt>
                <c:pt idx="222">
                  <c:v>4.9067674327418015E-2</c:v>
                </c:pt>
                <c:pt idx="223">
                  <c:v>4.9067674327418015E-2</c:v>
                </c:pt>
                <c:pt idx="224">
                  <c:v>4.9067674327418015E-2</c:v>
                </c:pt>
                <c:pt idx="225">
                  <c:v>4.9067674327418015E-2</c:v>
                </c:pt>
                <c:pt idx="226">
                  <c:v>4.9067674327418015E-2</c:v>
                </c:pt>
                <c:pt idx="227">
                  <c:v>4.9067674327418015E-2</c:v>
                </c:pt>
                <c:pt idx="228">
                  <c:v>4.9067674327418015E-2</c:v>
                </c:pt>
                <c:pt idx="229">
                  <c:v>4.9067674327418015E-2</c:v>
                </c:pt>
                <c:pt idx="230">
                  <c:v>4.9067674327418015E-2</c:v>
                </c:pt>
                <c:pt idx="231">
                  <c:v>4.9067674327418015E-2</c:v>
                </c:pt>
                <c:pt idx="232">
                  <c:v>4.9067674327418015E-2</c:v>
                </c:pt>
                <c:pt idx="233">
                  <c:v>4.9067674327418015E-2</c:v>
                </c:pt>
                <c:pt idx="234">
                  <c:v>4.9067674327418015E-2</c:v>
                </c:pt>
                <c:pt idx="235">
                  <c:v>4.9067674327418015E-2</c:v>
                </c:pt>
                <c:pt idx="236">
                  <c:v>4.9067674327418015E-2</c:v>
                </c:pt>
                <c:pt idx="237">
                  <c:v>4.9067674327418015E-2</c:v>
                </c:pt>
                <c:pt idx="238">
                  <c:v>4.9067674327418015E-2</c:v>
                </c:pt>
                <c:pt idx="239">
                  <c:v>4.9067674327418015E-2</c:v>
                </c:pt>
                <c:pt idx="240">
                  <c:v>4.9067674327418015E-2</c:v>
                </c:pt>
                <c:pt idx="241">
                  <c:v>4.9067674327418015E-2</c:v>
                </c:pt>
                <c:pt idx="242">
                  <c:v>4.9067674327418015E-2</c:v>
                </c:pt>
                <c:pt idx="243">
                  <c:v>4.9067674327418015E-2</c:v>
                </c:pt>
                <c:pt idx="244">
                  <c:v>4.9067674327418015E-2</c:v>
                </c:pt>
                <c:pt idx="245">
                  <c:v>4.9067674327418015E-2</c:v>
                </c:pt>
                <c:pt idx="246">
                  <c:v>4.9067674327418015E-2</c:v>
                </c:pt>
                <c:pt idx="247">
                  <c:v>4.9067674327418015E-2</c:v>
                </c:pt>
                <c:pt idx="248">
                  <c:v>4.9067674327418015E-2</c:v>
                </c:pt>
                <c:pt idx="249">
                  <c:v>4.9067674327418015E-2</c:v>
                </c:pt>
                <c:pt idx="250">
                  <c:v>4.9067674327418015E-2</c:v>
                </c:pt>
                <c:pt idx="251">
                  <c:v>4.9067674327418015E-2</c:v>
                </c:pt>
                <c:pt idx="252">
                  <c:v>4.9067674327418015E-2</c:v>
                </c:pt>
                <c:pt idx="253">
                  <c:v>4.9067674327418015E-2</c:v>
                </c:pt>
                <c:pt idx="254">
                  <c:v>4.9067674327418015E-2</c:v>
                </c:pt>
                <c:pt idx="255">
                  <c:v>4.9067674327418015E-2</c:v>
                </c:pt>
                <c:pt idx="256">
                  <c:v>4.9067674327418015E-2</c:v>
                </c:pt>
                <c:pt idx="257">
                  <c:v>4.9067674327418015E-2</c:v>
                </c:pt>
                <c:pt idx="258">
                  <c:v>4.9067674327418015E-2</c:v>
                </c:pt>
                <c:pt idx="259">
                  <c:v>7.3564563599667426E-2</c:v>
                </c:pt>
                <c:pt idx="260">
                  <c:v>7.3564563599667426E-2</c:v>
                </c:pt>
                <c:pt idx="261">
                  <c:v>7.3564563599667426E-2</c:v>
                </c:pt>
                <c:pt idx="262">
                  <c:v>7.3564563599667426E-2</c:v>
                </c:pt>
                <c:pt idx="263">
                  <c:v>7.3564563599667426E-2</c:v>
                </c:pt>
                <c:pt idx="264">
                  <c:v>7.3564563599667426E-2</c:v>
                </c:pt>
                <c:pt idx="265">
                  <c:v>7.3564563599667426E-2</c:v>
                </c:pt>
                <c:pt idx="266">
                  <c:v>7.3564563599667426E-2</c:v>
                </c:pt>
                <c:pt idx="267">
                  <c:v>7.3564563599667426E-2</c:v>
                </c:pt>
                <c:pt idx="268">
                  <c:v>7.3564563599667426E-2</c:v>
                </c:pt>
                <c:pt idx="269">
                  <c:v>7.3564563599667426E-2</c:v>
                </c:pt>
                <c:pt idx="270">
                  <c:v>7.3564563599667426E-2</c:v>
                </c:pt>
                <c:pt idx="271">
                  <c:v>7.3564563599667426E-2</c:v>
                </c:pt>
                <c:pt idx="272">
                  <c:v>7.3564563599667426E-2</c:v>
                </c:pt>
                <c:pt idx="273">
                  <c:v>7.3564563599667426E-2</c:v>
                </c:pt>
                <c:pt idx="274">
                  <c:v>7.3564563599667426E-2</c:v>
                </c:pt>
                <c:pt idx="275">
                  <c:v>7.3564563599667426E-2</c:v>
                </c:pt>
                <c:pt idx="276">
                  <c:v>7.3564563599667426E-2</c:v>
                </c:pt>
                <c:pt idx="277">
                  <c:v>7.3564563599667426E-2</c:v>
                </c:pt>
                <c:pt idx="278">
                  <c:v>7.3564563599667426E-2</c:v>
                </c:pt>
                <c:pt idx="279">
                  <c:v>7.3564563599667426E-2</c:v>
                </c:pt>
                <c:pt idx="280">
                  <c:v>7.3564563599667426E-2</c:v>
                </c:pt>
                <c:pt idx="281">
                  <c:v>7.3564563599667426E-2</c:v>
                </c:pt>
                <c:pt idx="282">
                  <c:v>7.3564563599667426E-2</c:v>
                </c:pt>
                <c:pt idx="283">
                  <c:v>7.3564563599667426E-2</c:v>
                </c:pt>
                <c:pt idx="284">
                  <c:v>7.3564563599667426E-2</c:v>
                </c:pt>
                <c:pt idx="285">
                  <c:v>7.3564563599667426E-2</c:v>
                </c:pt>
                <c:pt idx="286">
                  <c:v>7.3564563599667426E-2</c:v>
                </c:pt>
                <c:pt idx="287">
                  <c:v>7.3564563599667426E-2</c:v>
                </c:pt>
                <c:pt idx="288">
                  <c:v>7.3564563599667426E-2</c:v>
                </c:pt>
                <c:pt idx="289">
                  <c:v>7.3564563599667426E-2</c:v>
                </c:pt>
                <c:pt idx="290">
                  <c:v>7.3564563599667426E-2</c:v>
                </c:pt>
                <c:pt idx="291">
                  <c:v>7.3564563599667426E-2</c:v>
                </c:pt>
                <c:pt idx="292">
                  <c:v>7.3564563599667426E-2</c:v>
                </c:pt>
                <c:pt idx="293">
                  <c:v>7.3564563599667426E-2</c:v>
                </c:pt>
                <c:pt idx="294">
                  <c:v>7.3564563599667426E-2</c:v>
                </c:pt>
                <c:pt idx="295">
                  <c:v>7.3564563599667426E-2</c:v>
                </c:pt>
                <c:pt idx="296">
                  <c:v>7.3564563599667426E-2</c:v>
                </c:pt>
                <c:pt idx="297">
                  <c:v>7.3564563599667426E-2</c:v>
                </c:pt>
                <c:pt idx="298">
                  <c:v>7.3564563599667426E-2</c:v>
                </c:pt>
                <c:pt idx="299">
                  <c:v>7.3564563599667426E-2</c:v>
                </c:pt>
                <c:pt idx="300">
                  <c:v>7.3564563599667426E-2</c:v>
                </c:pt>
                <c:pt idx="301">
                  <c:v>7.3564563599667426E-2</c:v>
                </c:pt>
                <c:pt idx="302">
                  <c:v>7.3564563599667426E-2</c:v>
                </c:pt>
                <c:pt idx="303">
                  <c:v>7.3564563599667426E-2</c:v>
                </c:pt>
                <c:pt idx="304">
                  <c:v>7.3564563599667426E-2</c:v>
                </c:pt>
                <c:pt idx="305">
                  <c:v>7.3564563599667426E-2</c:v>
                </c:pt>
                <c:pt idx="306">
                  <c:v>7.3564563599667426E-2</c:v>
                </c:pt>
                <c:pt idx="307">
                  <c:v>7.3564563599667426E-2</c:v>
                </c:pt>
                <c:pt idx="308">
                  <c:v>7.3564563599667426E-2</c:v>
                </c:pt>
                <c:pt idx="309">
                  <c:v>7.3564563599667426E-2</c:v>
                </c:pt>
                <c:pt idx="310">
                  <c:v>7.3564563599667426E-2</c:v>
                </c:pt>
                <c:pt idx="311">
                  <c:v>7.3564563599667426E-2</c:v>
                </c:pt>
                <c:pt idx="312">
                  <c:v>7.3564563599667426E-2</c:v>
                </c:pt>
                <c:pt idx="313">
                  <c:v>7.3564563599667426E-2</c:v>
                </c:pt>
                <c:pt idx="314">
                  <c:v>7.3564563599667426E-2</c:v>
                </c:pt>
                <c:pt idx="315">
                  <c:v>7.3564563599667426E-2</c:v>
                </c:pt>
                <c:pt idx="316">
                  <c:v>7.3564563599667426E-2</c:v>
                </c:pt>
                <c:pt idx="317">
                  <c:v>7.3564563599667426E-2</c:v>
                </c:pt>
                <c:pt idx="318">
                  <c:v>7.3564563599667426E-2</c:v>
                </c:pt>
                <c:pt idx="319">
                  <c:v>7.3564563599667426E-2</c:v>
                </c:pt>
                <c:pt idx="320">
                  <c:v>7.3564563599667426E-2</c:v>
                </c:pt>
                <c:pt idx="321">
                  <c:v>7.3564563599667426E-2</c:v>
                </c:pt>
                <c:pt idx="322">
                  <c:v>7.3564563599667426E-2</c:v>
                </c:pt>
                <c:pt idx="323">
                  <c:v>7.3564563599667426E-2</c:v>
                </c:pt>
                <c:pt idx="324">
                  <c:v>7.3564563599667426E-2</c:v>
                </c:pt>
                <c:pt idx="325">
                  <c:v>7.3564563599667426E-2</c:v>
                </c:pt>
                <c:pt idx="326">
                  <c:v>7.3564563599667426E-2</c:v>
                </c:pt>
                <c:pt idx="327">
                  <c:v>7.3564563599667426E-2</c:v>
                </c:pt>
                <c:pt idx="328">
                  <c:v>7.3564563599667426E-2</c:v>
                </c:pt>
                <c:pt idx="329">
                  <c:v>7.3564563599667426E-2</c:v>
                </c:pt>
                <c:pt idx="330">
                  <c:v>7.3564563599667426E-2</c:v>
                </c:pt>
                <c:pt idx="331">
                  <c:v>7.3564563599667426E-2</c:v>
                </c:pt>
                <c:pt idx="332">
                  <c:v>7.3564563599667426E-2</c:v>
                </c:pt>
                <c:pt idx="333">
                  <c:v>7.3564563599667426E-2</c:v>
                </c:pt>
                <c:pt idx="334">
                  <c:v>7.3564563599667426E-2</c:v>
                </c:pt>
                <c:pt idx="335">
                  <c:v>7.3564563599667426E-2</c:v>
                </c:pt>
                <c:pt idx="336">
                  <c:v>7.3564563599667426E-2</c:v>
                </c:pt>
                <c:pt idx="337">
                  <c:v>7.3564563599667426E-2</c:v>
                </c:pt>
                <c:pt idx="338">
                  <c:v>7.3564563599667426E-2</c:v>
                </c:pt>
                <c:pt idx="339">
                  <c:v>7.3564563599667426E-2</c:v>
                </c:pt>
                <c:pt idx="340">
                  <c:v>7.3564563599667426E-2</c:v>
                </c:pt>
                <c:pt idx="341">
                  <c:v>7.3564563599667426E-2</c:v>
                </c:pt>
                <c:pt idx="342">
                  <c:v>7.3564563599667426E-2</c:v>
                </c:pt>
                <c:pt idx="343">
                  <c:v>7.3564563599667426E-2</c:v>
                </c:pt>
                <c:pt idx="344">
                  <c:v>7.3564563599667426E-2</c:v>
                </c:pt>
                <c:pt idx="345">
                  <c:v>7.3564563599667426E-2</c:v>
                </c:pt>
                <c:pt idx="346">
                  <c:v>7.3564563599667426E-2</c:v>
                </c:pt>
                <c:pt idx="347">
                  <c:v>7.3564563599667426E-2</c:v>
                </c:pt>
                <c:pt idx="348">
                  <c:v>7.3564563599667426E-2</c:v>
                </c:pt>
                <c:pt idx="349">
                  <c:v>7.3564563599667426E-2</c:v>
                </c:pt>
                <c:pt idx="350">
                  <c:v>7.3564563599667426E-2</c:v>
                </c:pt>
                <c:pt idx="351">
                  <c:v>7.3564563599667426E-2</c:v>
                </c:pt>
                <c:pt idx="352">
                  <c:v>7.3564563599667426E-2</c:v>
                </c:pt>
                <c:pt idx="353">
                  <c:v>7.3564563599667426E-2</c:v>
                </c:pt>
                <c:pt idx="354">
                  <c:v>7.3564563599667426E-2</c:v>
                </c:pt>
                <c:pt idx="355">
                  <c:v>7.3564563599667426E-2</c:v>
                </c:pt>
                <c:pt idx="356">
                  <c:v>7.3564563599667426E-2</c:v>
                </c:pt>
                <c:pt idx="357">
                  <c:v>7.3564563599667426E-2</c:v>
                </c:pt>
                <c:pt idx="358">
                  <c:v>7.3564563599667426E-2</c:v>
                </c:pt>
                <c:pt idx="359">
                  <c:v>7.3564563599667426E-2</c:v>
                </c:pt>
                <c:pt idx="360">
                  <c:v>7.3564563599667426E-2</c:v>
                </c:pt>
                <c:pt idx="361">
                  <c:v>7.3564563599667426E-2</c:v>
                </c:pt>
                <c:pt idx="362">
                  <c:v>7.3564563599667426E-2</c:v>
                </c:pt>
                <c:pt idx="363">
                  <c:v>7.3564563599667426E-2</c:v>
                </c:pt>
                <c:pt idx="364">
                  <c:v>7.3564563599667426E-2</c:v>
                </c:pt>
                <c:pt idx="365">
                  <c:v>7.3564563599667426E-2</c:v>
                </c:pt>
                <c:pt idx="366">
                  <c:v>7.3564563599667426E-2</c:v>
                </c:pt>
                <c:pt idx="367">
                  <c:v>7.3564563599667426E-2</c:v>
                </c:pt>
                <c:pt idx="368">
                  <c:v>7.3564563599667426E-2</c:v>
                </c:pt>
                <c:pt idx="369">
                  <c:v>7.3564563599667426E-2</c:v>
                </c:pt>
                <c:pt idx="370">
                  <c:v>7.3564563599667426E-2</c:v>
                </c:pt>
                <c:pt idx="371">
                  <c:v>7.3564563599667426E-2</c:v>
                </c:pt>
                <c:pt idx="372">
                  <c:v>7.3564563599667426E-2</c:v>
                </c:pt>
                <c:pt idx="373">
                  <c:v>7.3564563599667426E-2</c:v>
                </c:pt>
                <c:pt idx="374">
                  <c:v>7.3564563599667426E-2</c:v>
                </c:pt>
                <c:pt idx="375">
                  <c:v>7.3564563599667426E-2</c:v>
                </c:pt>
                <c:pt idx="376">
                  <c:v>7.3564563599667426E-2</c:v>
                </c:pt>
                <c:pt idx="377">
                  <c:v>7.3564563599667426E-2</c:v>
                </c:pt>
                <c:pt idx="378">
                  <c:v>7.3564563599667426E-2</c:v>
                </c:pt>
                <c:pt idx="379">
                  <c:v>7.3564563599667426E-2</c:v>
                </c:pt>
                <c:pt idx="380">
                  <c:v>7.3564563599667426E-2</c:v>
                </c:pt>
                <c:pt idx="381">
                  <c:v>7.3564563599667426E-2</c:v>
                </c:pt>
                <c:pt idx="382">
                  <c:v>7.3564563599667426E-2</c:v>
                </c:pt>
                <c:pt idx="383">
                  <c:v>7.3564563599667426E-2</c:v>
                </c:pt>
                <c:pt idx="384">
                  <c:v>7.3564563599667426E-2</c:v>
                </c:pt>
                <c:pt idx="385">
                  <c:v>7.3564563599667426E-2</c:v>
                </c:pt>
                <c:pt idx="386">
                  <c:v>7.3564563599667426E-2</c:v>
                </c:pt>
                <c:pt idx="387">
                  <c:v>7.3564563599667426E-2</c:v>
                </c:pt>
                <c:pt idx="388">
                  <c:v>7.3564563599667426E-2</c:v>
                </c:pt>
                <c:pt idx="389">
                  <c:v>7.3564563599667426E-2</c:v>
                </c:pt>
                <c:pt idx="390">
                  <c:v>7.3564563599667426E-2</c:v>
                </c:pt>
                <c:pt idx="391">
                  <c:v>7.3564563599667426E-2</c:v>
                </c:pt>
                <c:pt idx="392">
                  <c:v>7.3564563599667426E-2</c:v>
                </c:pt>
                <c:pt idx="393">
                  <c:v>7.3564563599667426E-2</c:v>
                </c:pt>
                <c:pt idx="394">
                  <c:v>7.3564563599667426E-2</c:v>
                </c:pt>
                <c:pt idx="395">
                  <c:v>7.3564563599667426E-2</c:v>
                </c:pt>
                <c:pt idx="396">
                  <c:v>7.3564563599667426E-2</c:v>
                </c:pt>
                <c:pt idx="397">
                  <c:v>7.3564563599667426E-2</c:v>
                </c:pt>
                <c:pt idx="398">
                  <c:v>7.3564563599667426E-2</c:v>
                </c:pt>
                <c:pt idx="399">
                  <c:v>7.3564563599667426E-2</c:v>
                </c:pt>
                <c:pt idx="400">
                  <c:v>7.3564563599667426E-2</c:v>
                </c:pt>
                <c:pt idx="401">
                  <c:v>7.3564563599667426E-2</c:v>
                </c:pt>
                <c:pt idx="402">
                  <c:v>7.3564563599667426E-2</c:v>
                </c:pt>
                <c:pt idx="403">
                  <c:v>7.3564563599667426E-2</c:v>
                </c:pt>
                <c:pt idx="404">
                  <c:v>7.3564563599667426E-2</c:v>
                </c:pt>
                <c:pt idx="405">
                  <c:v>7.3564563599667426E-2</c:v>
                </c:pt>
                <c:pt idx="406">
                  <c:v>7.3564563599667426E-2</c:v>
                </c:pt>
                <c:pt idx="407">
                  <c:v>7.3564563599667426E-2</c:v>
                </c:pt>
                <c:pt idx="408">
                  <c:v>7.3564563599667426E-2</c:v>
                </c:pt>
                <c:pt idx="409">
                  <c:v>7.3564563599667426E-2</c:v>
                </c:pt>
                <c:pt idx="410">
                  <c:v>7.3564563599667426E-2</c:v>
                </c:pt>
                <c:pt idx="411">
                  <c:v>7.3564563599667426E-2</c:v>
                </c:pt>
                <c:pt idx="412">
                  <c:v>7.3564563599667426E-2</c:v>
                </c:pt>
                <c:pt idx="413">
                  <c:v>7.3564563599667426E-2</c:v>
                </c:pt>
                <c:pt idx="414">
                  <c:v>7.3564563599667426E-2</c:v>
                </c:pt>
                <c:pt idx="415">
                  <c:v>7.3564563599667426E-2</c:v>
                </c:pt>
                <c:pt idx="416">
                  <c:v>7.3564563599667426E-2</c:v>
                </c:pt>
                <c:pt idx="417">
                  <c:v>7.3564563599667426E-2</c:v>
                </c:pt>
                <c:pt idx="418">
                  <c:v>7.3564563599667426E-2</c:v>
                </c:pt>
                <c:pt idx="419">
                  <c:v>7.3564563599667426E-2</c:v>
                </c:pt>
                <c:pt idx="420">
                  <c:v>7.3564563599667426E-2</c:v>
                </c:pt>
                <c:pt idx="421">
                  <c:v>7.3564563599667426E-2</c:v>
                </c:pt>
                <c:pt idx="422">
                  <c:v>7.3564563599667426E-2</c:v>
                </c:pt>
                <c:pt idx="423">
                  <c:v>7.3564563599667426E-2</c:v>
                </c:pt>
                <c:pt idx="424">
                  <c:v>7.3564563599667426E-2</c:v>
                </c:pt>
                <c:pt idx="425">
                  <c:v>7.3564563599667426E-2</c:v>
                </c:pt>
                <c:pt idx="426">
                  <c:v>7.3564563599667426E-2</c:v>
                </c:pt>
                <c:pt idx="427">
                  <c:v>7.3564563599667426E-2</c:v>
                </c:pt>
                <c:pt idx="428">
                  <c:v>7.3564563599667426E-2</c:v>
                </c:pt>
                <c:pt idx="429">
                  <c:v>7.3564563599667426E-2</c:v>
                </c:pt>
                <c:pt idx="430">
                  <c:v>7.3564563599667426E-2</c:v>
                </c:pt>
                <c:pt idx="431">
                  <c:v>7.3564563599667426E-2</c:v>
                </c:pt>
                <c:pt idx="432">
                  <c:v>7.3564563599667426E-2</c:v>
                </c:pt>
                <c:pt idx="433">
                  <c:v>7.3564563599667426E-2</c:v>
                </c:pt>
                <c:pt idx="434">
                  <c:v>7.3564563599667426E-2</c:v>
                </c:pt>
                <c:pt idx="435">
                  <c:v>7.3564563599667426E-2</c:v>
                </c:pt>
                <c:pt idx="436">
                  <c:v>7.3564563599667426E-2</c:v>
                </c:pt>
                <c:pt idx="437">
                  <c:v>7.3564563599667426E-2</c:v>
                </c:pt>
                <c:pt idx="438">
                  <c:v>7.3564563599667426E-2</c:v>
                </c:pt>
                <c:pt idx="439">
                  <c:v>7.3564563599667426E-2</c:v>
                </c:pt>
                <c:pt idx="440">
                  <c:v>7.3564563599667426E-2</c:v>
                </c:pt>
                <c:pt idx="441">
                  <c:v>7.3564563599667426E-2</c:v>
                </c:pt>
                <c:pt idx="442">
                  <c:v>7.3564563599667426E-2</c:v>
                </c:pt>
                <c:pt idx="443">
                  <c:v>7.3564563599667426E-2</c:v>
                </c:pt>
                <c:pt idx="444">
                  <c:v>7.3564563599667426E-2</c:v>
                </c:pt>
                <c:pt idx="445">
                  <c:v>7.3564563599667426E-2</c:v>
                </c:pt>
                <c:pt idx="446">
                  <c:v>7.3564563599667426E-2</c:v>
                </c:pt>
                <c:pt idx="447">
                  <c:v>7.3564563599667426E-2</c:v>
                </c:pt>
                <c:pt idx="448">
                  <c:v>7.3564563599667426E-2</c:v>
                </c:pt>
                <c:pt idx="449">
                  <c:v>7.3564563599667426E-2</c:v>
                </c:pt>
                <c:pt idx="450">
                  <c:v>7.3564563599667426E-2</c:v>
                </c:pt>
                <c:pt idx="451">
                  <c:v>7.3564563599667426E-2</c:v>
                </c:pt>
                <c:pt idx="452">
                  <c:v>7.3564563599667426E-2</c:v>
                </c:pt>
                <c:pt idx="453">
                  <c:v>7.3564563599667426E-2</c:v>
                </c:pt>
                <c:pt idx="454">
                  <c:v>7.3564563599667426E-2</c:v>
                </c:pt>
                <c:pt idx="455">
                  <c:v>9.8017140329560604E-2</c:v>
                </c:pt>
                <c:pt idx="456">
                  <c:v>9.8017140329560604E-2</c:v>
                </c:pt>
                <c:pt idx="457">
                  <c:v>9.8017140329560604E-2</c:v>
                </c:pt>
                <c:pt idx="458">
                  <c:v>9.8017140329560604E-2</c:v>
                </c:pt>
                <c:pt idx="459">
                  <c:v>9.8017140329560604E-2</c:v>
                </c:pt>
                <c:pt idx="460">
                  <c:v>9.8017140329560604E-2</c:v>
                </c:pt>
                <c:pt idx="461">
                  <c:v>9.8017140329560604E-2</c:v>
                </c:pt>
                <c:pt idx="462">
                  <c:v>9.8017140329560604E-2</c:v>
                </c:pt>
                <c:pt idx="463">
                  <c:v>9.8017140329560604E-2</c:v>
                </c:pt>
                <c:pt idx="464">
                  <c:v>9.8017140329560604E-2</c:v>
                </c:pt>
                <c:pt idx="465">
                  <c:v>9.8017140329560604E-2</c:v>
                </c:pt>
                <c:pt idx="466">
                  <c:v>9.8017140329560604E-2</c:v>
                </c:pt>
                <c:pt idx="467">
                  <c:v>9.8017140329560604E-2</c:v>
                </c:pt>
                <c:pt idx="468">
                  <c:v>9.8017140329560604E-2</c:v>
                </c:pt>
                <c:pt idx="469">
                  <c:v>9.8017140329560604E-2</c:v>
                </c:pt>
                <c:pt idx="470">
                  <c:v>9.8017140329560604E-2</c:v>
                </c:pt>
                <c:pt idx="471">
                  <c:v>9.8017140329560604E-2</c:v>
                </c:pt>
                <c:pt idx="472">
                  <c:v>9.8017140329560604E-2</c:v>
                </c:pt>
                <c:pt idx="473">
                  <c:v>9.8017140329560604E-2</c:v>
                </c:pt>
                <c:pt idx="474">
                  <c:v>9.8017140329560604E-2</c:v>
                </c:pt>
                <c:pt idx="475">
                  <c:v>9.8017140329560604E-2</c:v>
                </c:pt>
                <c:pt idx="476">
                  <c:v>9.8017140329560604E-2</c:v>
                </c:pt>
                <c:pt idx="477">
                  <c:v>9.8017140329560604E-2</c:v>
                </c:pt>
                <c:pt idx="478">
                  <c:v>9.8017140329560604E-2</c:v>
                </c:pt>
                <c:pt idx="479">
                  <c:v>9.8017140329560604E-2</c:v>
                </c:pt>
                <c:pt idx="480">
                  <c:v>9.8017140329560604E-2</c:v>
                </c:pt>
                <c:pt idx="481">
                  <c:v>9.8017140329560604E-2</c:v>
                </c:pt>
                <c:pt idx="482">
                  <c:v>9.8017140329560604E-2</c:v>
                </c:pt>
                <c:pt idx="483">
                  <c:v>9.8017140329560604E-2</c:v>
                </c:pt>
                <c:pt idx="484">
                  <c:v>9.8017140329560604E-2</c:v>
                </c:pt>
                <c:pt idx="485">
                  <c:v>9.8017140329560604E-2</c:v>
                </c:pt>
                <c:pt idx="486">
                  <c:v>9.8017140329560604E-2</c:v>
                </c:pt>
                <c:pt idx="487">
                  <c:v>9.8017140329560604E-2</c:v>
                </c:pt>
                <c:pt idx="488">
                  <c:v>9.8017140329560604E-2</c:v>
                </c:pt>
                <c:pt idx="489">
                  <c:v>9.8017140329560604E-2</c:v>
                </c:pt>
                <c:pt idx="490">
                  <c:v>9.8017140329560604E-2</c:v>
                </c:pt>
                <c:pt idx="491">
                  <c:v>9.8017140329560604E-2</c:v>
                </c:pt>
                <c:pt idx="492">
                  <c:v>9.8017140329560604E-2</c:v>
                </c:pt>
                <c:pt idx="493">
                  <c:v>9.8017140329560604E-2</c:v>
                </c:pt>
                <c:pt idx="494">
                  <c:v>9.8017140329560604E-2</c:v>
                </c:pt>
                <c:pt idx="495">
                  <c:v>9.8017140329560604E-2</c:v>
                </c:pt>
                <c:pt idx="496">
                  <c:v>9.8017140329560604E-2</c:v>
                </c:pt>
                <c:pt idx="497">
                  <c:v>9.8017140329560604E-2</c:v>
                </c:pt>
                <c:pt idx="498">
                  <c:v>9.8017140329560604E-2</c:v>
                </c:pt>
                <c:pt idx="499">
                  <c:v>9.8017140329560604E-2</c:v>
                </c:pt>
                <c:pt idx="500">
                  <c:v>9.8017140329560604E-2</c:v>
                </c:pt>
                <c:pt idx="501">
                  <c:v>9.8017140329560604E-2</c:v>
                </c:pt>
                <c:pt idx="502">
                  <c:v>9.8017140329560604E-2</c:v>
                </c:pt>
                <c:pt idx="503">
                  <c:v>9.8017140329560604E-2</c:v>
                </c:pt>
                <c:pt idx="504">
                  <c:v>9.8017140329560604E-2</c:v>
                </c:pt>
                <c:pt idx="505">
                  <c:v>9.8017140329560604E-2</c:v>
                </c:pt>
                <c:pt idx="506">
                  <c:v>9.8017140329560604E-2</c:v>
                </c:pt>
                <c:pt idx="507">
                  <c:v>9.8017140329560604E-2</c:v>
                </c:pt>
                <c:pt idx="508">
                  <c:v>9.8017140329560604E-2</c:v>
                </c:pt>
                <c:pt idx="509">
                  <c:v>9.8017140329560604E-2</c:v>
                </c:pt>
                <c:pt idx="510">
                  <c:v>9.8017140329560604E-2</c:v>
                </c:pt>
                <c:pt idx="511">
                  <c:v>9.8017140329560604E-2</c:v>
                </c:pt>
                <c:pt idx="512">
                  <c:v>9.8017140329560604E-2</c:v>
                </c:pt>
                <c:pt idx="513">
                  <c:v>9.8017140329560604E-2</c:v>
                </c:pt>
                <c:pt idx="514">
                  <c:v>9.8017140329560604E-2</c:v>
                </c:pt>
                <c:pt idx="515">
                  <c:v>9.8017140329560604E-2</c:v>
                </c:pt>
                <c:pt idx="516">
                  <c:v>9.8017140329560604E-2</c:v>
                </c:pt>
                <c:pt idx="517">
                  <c:v>9.8017140329560604E-2</c:v>
                </c:pt>
                <c:pt idx="518">
                  <c:v>9.8017140329560604E-2</c:v>
                </c:pt>
                <c:pt idx="519">
                  <c:v>9.8017140329560604E-2</c:v>
                </c:pt>
                <c:pt idx="520">
                  <c:v>9.8017140329560604E-2</c:v>
                </c:pt>
                <c:pt idx="521">
                  <c:v>9.8017140329560604E-2</c:v>
                </c:pt>
                <c:pt idx="522">
                  <c:v>9.8017140329560604E-2</c:v>
                </c:pt>
                <c:pt idx="523">
                  <c:v>9.8017140329560604E-2</c:v>
                </c:pt>
                <c:pt idx="524">
                  <c:v>9.8017140329560604E-2</c:v>
                </c:pt>
                <c:pt idx="525">
                  <c:v>9.8017140329560604E-2</c:v>
                </c:pt>
                <c:pt idx="526">
                  <c:v>9.8017140329560604E-2</c:v>
                </c:pt>
                <c:pt idx="527">
                  <c:v>9.8017140329560604E-2</c:v>
                </c:pt>
                <c:pt idx="528">
                  <c:v>9.8017140329560604E-2</c:v>
                </c:pt>
                <c:pt idx="529">
                  <c:v>9.8017140329560604E-2</c:v>
                </c:pt>
                <c:pt idx="530">
                  <c:v>9.8017140329560604E-2</c:v>
                </c:pt>
                <c:pt idx="531">
                  <c:v>9.8017140329560604E-2</c:v>
                </c:pt>
                <c:pt idx="532">
                  <c:v>9.8017140329560604E-2</c:v>
                </c:pt>
                <c:pt idx="533">
                  <c:v>9.8017140329560604E-2</c:v>
                </c:pt>
                <c:pt idx="534">
                  <c:v>9.8017140329560604E-2</c:v>
                </c:pt>
                <c:pt idx="535">
                  <c:v>9.8017140329560604E-2</c:v>
                </c:pt>
                <c:pt idx="536">
                  <c:v>9.8017140329560604E-2</c:v>
                </c:pt>
                <c:pt idx="537">
                  <c:v>9.8017140329560604E-2</c:v>
                </c:pt>
                <c:pt idx="538">
                  <c:v>9.8017140329560604E-2</c:v>
                </c:pt>
                <c:pt idx="539">
                  <c:v>9.8017140329560604E-2</c:v>
                </c:pt>
                <c:pt idx="540">
                  <c:v>9.8017140329560604E-2</c:v>
                </c:pt>
                <c:pt idx="541">
                  <c:v>9.8017140329560604E-2</c:v>
                </c:pt>
                <c:pt idx="542">
                  <c:v>9.8017140329560604E-2</c:v>
                </c:pt>
                <c:pt idx="543">
                  <c:v>9.8017140329560604E-2</c:v>
                </c:pt>
                <c:pt idx="544">
                  <c:v>9.8017140329560604E-2</c:v>
                </c:pt>
                <c:pt idx="545">
                  <c:v>9.8017140329560604E-2</c:v>
                </c:pt>
                <c:pt idx="546">
                  <c:v>9.8017140329560604E-2</c:v>
                </c:pt>
                <c:pt idx="547">
                  <c:v>9.8017140329560604E-2</c:v>
                </c:pt>
                <c:pt idx="548">
                  <c:v>9.8017140329560604E-2</c:v>
                </c:pt>
                <c:pt idx="549">
                  <c:v>9.8017140329560604E-2</c:v>
                </c:pt>
                <c:pt idx="550">
                  <c:v>9.8017140329560604E-2</c:v>
                </c:pt>
                <c:pt idx="551">
                  <c:v>9.8017140329560604E-2</c:v>
                </c:pt>
                <c:pt idx="552">
                  <c:v>9.8017140329560604E-2</c:v>
                </c:pt>
                <c:pt idx="553">
                  <c:v>9.8017140329560604E-2</c:v>
                </c:pt>
                <c:pt idx="554">
                  <c:v>9.8017140329560604E-2</c:v>
                </c:pt>
                <c:pt idx="555">
                  <c:v>9.8017140329560604E-2</c:v>
                </c:pt>
                <c:pt idx="556">
                  <c:v>9.8017140329560604E-2</c:v>
                </c:pt>
                <c:pt idx="557">
                  <c:v>9.8017140329560604E-2</c:v>
                </c:pt>
                <c:pt idx="558">
                  <c:v>9.8017140329560604E-2</c:v>
                </c:pt>
                <c:pt idx="559">
                  <c:v>9.8017140329560604E-2</c:v>
                </c:pt>
                <c:pt idx="560">
                  <c:v>9.8017140329560604E-2</c:v>
                </c:pt>
                <c:pt idx="561">
                  <c:v>9.8017140329560604E-2</c:v>
                </c:pt>
                <c:pt idx="562">
                  <c:v>9.8017140329560604E-2</c:v>
                </c:pt>
                <c:pt idx="563">
                  <c:v>9.8017140329560604E-2</c:v>
                </c:pt>
                <c:pt idx="564">
                  <c:v>9.8017140329560604E-2</c:v>
                </c:pt>
                <c:pt idx="565">
                  <c:v>9.8017140329560604E-2</c:v>
                </c:pt>
                <c:pt idx="566">
                  <c:v>9.8017140329560604E-2</c:v>
                </c:pt>
                <c:pt idx="567">
                  <c:v>9.8017140329560604E-2</c:v>
                </c:pt>
                <c:pt idx="568">
                  <c:v>9.8017140329560604E-2</c:v>
                </c:pt>
                <c:pt idx="569">
                  <c:v>9.8017140329560604E-2</c:v>
                </c:pt>
                <c:pt idx="570">
                  <c:v>9.8017140329560604E-2</c:v>
                </c:pt>
                <c:pt idx="571">
                  <c:v>9.8017140329560604E-2</c:v>
                </c:pt>
                <c:pt idx="572">
                  <c:v>9.8017140329560604E-2</c:v>
                </c:pt>
                <c:pt idx="573">
                  <c:v>9.8017140329560604E-2</c:v>
                </c:pt>
                <c:pt idx="574">
                  <c:v>9.8017140329560604E-2</c:v>
                </c:pt>
                <c:pt idx="575">
                  <c:v>9.8017140329560604E-2</c:v>
                </c:pt>
                <c:pt idx="576">
                  <c:v>9.8017140329560604E-2</c:v>
                </c:pt>
                <c:pt idx="577">
                  <c:v>9.8017140329560604E-2</c:v>
                </c:pt>
                <c:pt idx="578">
                  <c:v>9.8017140329560604E-2</c:v>
                </c:pt>
                <c:pt idx="579">
                  <c:v>9.8017140329560604E-2</c:v>
                </c:pt>
                <c:pt idx="580">
                  <c:v>9.8017140329560604E-2</c:v>
                </c:pt>
                <c:pt idx="581">
                  <c:v>9.8017140329560604E-2</c:v>
                </c:pt>
                <c:pt idx="582">
                  <c:v>9.8017140329560604E-2</c:v>
                </c:pt>
                <c:pt idx="583">
                  <c:v>9.8017140329560604E-2</c:v>
                </c:pt>
                <c:pt idx="584">
                  <c:v>9.8017140329560604E-2</c:v>
                </c:pt>
                <c:pt idx="585">
                  <c:v>9.8017140329560604E-2</c:v>
                </c:pt>
                <c:pt idx="586">
                  <c:v>9.8017140329560604E-2</c:v>
                </c:pt>
                <c:pt idx="587">
                  <c:v>9.8017140329560604E-2</c:v>
                </c:pt>
                <c:pt idx="588">
                  <c:v>9.8017140329560604E-2</c:v>
                </c:pt>
                <c:pt idx="589">
                  <c:v>9.8017140329560604E-2</c:v>
                </c:pt>
                <c:pt idx="590">
                  <c:v>9.8017140329560604E-2</c:v>
                </c:pt>
                <c:pt idx="591">
                  <c:v>9.8017140329560604E-2</c:v>
                </c:pt>
                <c:pt idx="592">
                  <c:v>9.8017140329560604E-2</c:v>
                </c:pt>
                <c:pt idx="593">
                  <c:v>9.8017140329560604E-2</c:v>
                </c:pt>
                <c:pt idx="594">
                  <c:v>9.8017140329560604E-2</c:v>
                </c:pt>
                <c:pt idx="595">
                  <c:v>9.8017140329560604E-2</c:v>
                </c:pt>
                <c:pt idx="596">
                  <c:v>9.8017140329560604E-2</c:v>
                </c:pt>
                <c:pt idx="597">
                  <c:v>9.8017140329560604E-2</c:v>
                </c:pt>
                <c:pt idx="598">
                  <c:v>9.8017140329560604E-2</c:v>
                </c:pt>
                <c:pt idx="599">
                  <c:v>9.8017140329560604E-2</c:v>
                </c:pt>
                <c:pt idx="600">
                  <c:v>9.8017140329560604E-2</c:v>
                </c:pt>
                <c:pt idx="601">
                  <c:v>9.8017140329560604E-2</c:v>
                </c:pt>
                <c:pt idx="602">
                  <c:v>9.8017140329560604E-2</c:v>
                </c:pt>
                <c:pt idx="603">
                  <c:v>9.8017140329560604E-2</c:v>
                </c:pt>
                <c:pt idx="604">
                  <c:v>9.8017140329560604E-2</c:v>
                </c:pt>
                <c:pt idx="605">
                  <c:v>9.8017140329560604E-2</c:v>
                </c:pt>
                <c:pt idx="606">
                  <c:v>9.8017140329560604E-2</c:v>
                </c:pt>
                <c:pt idx="607">
                  <c:v>9.8017140329560604E-2</c:v>
                </c:pt>
                <c:pt idx="608">
                  <c:v>9.8017140329560604E-2</c:v>
                </c:pt>
                <c:pt idx="609">
                  <c:v>9.8017140329560604E-2</c:v>
                </c:pt>
                <c:pt idx="610">
                  <c:v>9.8017140329560604E-2</c:v>
                </c:pt>
                <c:pt idx="611">
                  <c:v>9.8017140329560604E-2</c:v>
                </c:pt>
                <c:pt idx="612">
                  <c:v>9.8017140329560604E-2</c:v>
                </c:pt>
                <c:pt idx="613">
                  <c:v>9.8017140329560604E-2</c:v>
                </c:pt>
                <c:pt idx="614">
                  <c:v>9.8017140329560604E-2</c:v>
                </c:pt>
                <c:pt idx="615">
                  <c:v>9.8017140329560604E-2</c:v>
                </c:pt>
                <c:pt idx="616">
                  <c:v>9.8017140329560604E-2</c:v>
                </c:pt>
                <c:pt idx="617">
                  <c:v>9.8017140329560604E-2</c:v>
                </c:pt>
                <c:pt idx="618">
                  <c:v>9.8017140329560604E-2</c:v>
                </c:pt>
                <c:pt idx="619">
                  <c:v>9.8017140329560604E-2</c:v>
                </c:pt>
                <c:pt idx="620">
                  <c:v>9.8017140329560604E-2</c:v>
                </c:pt>
                <c:pt idx="621">
                  <c:v>9.8017140329560604E-2</c:v>
                </c:pt>
                <c:pt idx="622">
                  <c:v>9.8017140329560604E-2</c:v>
                </c:pt>
                <c:pt idx="623">
                  <c:v>9.8017140329560604E-2</c:v>
                </c:pt>
                <c:pt idx="624">
                  <c:v>9.8017140329560604E-2</c:v>
                </c:pt>
                <c:pt idx="625">
                  <c:v>9.8017140329560604E-2</c:v>
                </c:pt>
                <c:pt idx="626">
                  <c:v>9.8017140329560604E-2</c:v>
                </c:pt>
                <c:pt idx="627">
                  <c:v>9.8017140329560604E-2</c:v>
                </c:pt>
                <c:pt idx="628">
                  <c:v>9.8017140329560604E-2</c:v>
                </c:pt>
                <c:pt idx="629">
                  <c:v>9.8017140329560604E-2</c:v>
                </c:pt>
                <c:pt idx="630">
                  <c:v>9.8017140329560604E-2</c:v>
                </c:pt>
                <c:pt idx="631">
                  <c:v>9.8017140329560604E-2</c:v>
                </c:pt>
                <c:pt idx="632">
                  <c:v>9.8017140329560604E-2</c:v>
                </c:pt>
                <c:pt idx="633">
                  <c:v>9.8017140329560604E-2</c:v>
                </c:pt>
                <c:pt idx="634">
                  <c:v>9.8017140329560604E-2</c:v>
                </c:pt>
                <c:pt idx="635">
                  <c:v>9.8017140329560604E-2</c:v>
                </c:pt>
                <c:pt idx="636">
                  <c:v>9.8017140329560604E-2</c:v>
                </c:pt>
                <c:pt idx="637">
                  <c:v>9.8017140329560604E-2</c:v>
                </c:pt>
                <c:pt idx="638">
                  <c:v>9.8017140329560604E-2</c:v>
                </c:pt>
                <c:pt idx="639">
                  <c:v>9.8017140329560604E-2</c:v>
                </c:pt>
                <c:pt idx="640">
                  <c:v>9.8017140329560604E-2</c:v>
                </c:pt>
                <c:pt idx="641">
                  <c:v>9.8017140329560604E-2</c:v>
                </c:pt>
                <c:pt idx="642">
                  <c:v>9.8017140329560604E-2</c:v>
                </c:pt>
                <c:pt idx="643">
                  <c:v>9.8017140329560604E-2</c:v>
                </c:pt>
                <c:pt idx="644">
                  <c:v>9.8017140329560604E-2</c:v>
                </c:pt>
                <c:pt idx="645">
                  <c:v>9.8017140329560604E-2</c:v>
                </c:pt>
                <c:pt idx="646">
                  <c:v>9.8017140329560604E-2</c:v>
                </c:pt>
                <c:pt idx="647">
                  <c:v>9.8017140329560604E-2</c:v>
                </c:pt>
                <c:pt idx="648">
                  <c:v>9.8017140329560604E-2</c:v>
                </c:pt>
                <c:pt idx="649">
                  <c:v>9.8017140329560604E-2</c:v>
                </c:pt>
                <c:pt idx="650">
                  <c:v>0.1224106751992162</c:v>
                </c:pt>
                <c:pt idx="651">
                  <c:v>0.1224106751992162</c:v>
                </c:pt>
                <c:pt idx="652">
                  <c:v>0.1224106751992162</c:v>
                </c:pt>
                <c:pt idx="653">
                  <c:v>0.1224106751992162</c:v>
                </c:pt>
                <c:pt idx="654">
                  <c:v>0.1224106751992162</c:v>
                </c:pt>
                <c:pt idx="655">
                  <c:v>0.1224106751992162</c:v>
                </c:pt>
                <c:pt idx="656">
                  <c:v>0.1224106751992162</c:v>
                </c:pt>
                <c:pt idx="657">
                  <c:v>0.1224106751992162</c:v>
                </c:pt>
                <c:pt idx="658">
                  <c:v>0.1224106751992162</c:v>
                </c:pt>
                <c:pt idx="659">
                  <c:v>0.1224106751992162</c:v>
                </c:pt>
                <c:pt idx="660">
                  <c:v>0.1224106751992162</c:v>
                </c:pt>
                <c:pt idx="661">
                  <c:v>0.1224106751992162</c:v>
                </c:pt>
                <c:pt idx="662">
                  <c:v>0.1224106751992162</c:v>
                </c:pt>
                <c:pt idx="663">
                  <c:v>0.1224106751992162</c:v>
                </c:pt>
                <c:pt idx="664">
                  <c:v>0.1224106751992162</c:v>
                </c:pt>
                <c:pt idx="665">
                  <c:v>0.1224106751992162</c:v>
                </c:pt>
                <c:pt idx="666">
                  <c:v>0.1224106751992162</c:v>
                </c:pt>
                <c:pt idx="667">
                  <c:v>0.1224106751992162</c:v>
                </c:pt>
                <c:pt idx="668">
                  <c:v>0.1224106751992162</c:v>
                </c:pt>
                <c:pt idx="669">
                  <c:v>0.1224106751992162</c:v>
                </c:pt>
                <c:pt idx="670">
                  <c:v>0.1224106751992162</c:v>
                </c:pt>
                <c:pt idx="671">
                  <c:v>0.1224106751992162</c:v>
                </c:pt>
                <c:pt idx="672">
                  <c:v>0.1224106751992162</c:v>
                </c:pt>
                <c:pt idx="673">
                  <c:v>0.1224106751992162</c:v>
                </c:pt>
                <c:pt idx="674">
                  <c:v>0.1224106751992162</c:v>
                </c:pt>
                <c:pt idx="675">
                  <c:v>0.1224106751992162</c:v>
                </c:pt>
                <c:pt idx="676">
                  <c:v>0.1224106751992162</c:v>
                </c:pt>
                <c:pt idx="677">
                  <c:v>0.1224106751992162</c:v>
                </c:pt>
                <c:pt idx="678">
                  <c:v>0.1224106751992162</c:v>
                </c:pt>
                <c:pt idx="679">
                  <c:v>0.1224106751992162</c:v>
                </c:pt>
                <c:pt idx="680">
                  <c:v>0.1224106751992162</c:v>
                </c:pt>
                <c:pt idx="681">
                  <c:v>0.1224106751992162</c:v>
                </c:pt>
                <c:pt idx="682">
                  <c:v>0.1224106751992162</c:v>
                </c:pt>
                <c:pt idx="683">
                  <c:v>0.1224106751992162</c:v>
                </c:pt>
                <c:pt idx="684">
                  <c:v>0.1224106751992162</c:v>
                </c:pt>
                <c:pt idx="685">
                  <c:v>0.1224106751992162</c:v>
                </c:pt>
                <c:pt idx="686">
                  <c:v>0.1224106751992162</c:v>
                </c:pt>
                <c:pt idx="687">
                  <c:v>0.1224106751992162</c:v>
                </c:pt>
                <c:pt idx="688">
                  <c:v>0.1224106751992162</c:v>
                </c:pt>
                <c:pt idx="689">
                  <c:v>0.1224106751992162</c:v>
                </c:pt>
                <c:pt idx="690">
                  <c:v>0.1224106751992162</c:v>
                </c:pt>
                <c:pt idx="691">
                  <c:v>0.1224106751992162</c:v>
                </c:pt>
                <c:pt idx="692">
                  <c:v>0.1224106751992162</c:v>
                </c:pt>
                <c:pt idx="693">
                  <c:v>0.1224106751992162</c:v>
                </c:pt>
                <c:pt idx="694">
                  <c:v>0.1224106751992162</c:v>
                </c:pt>
                <c:pt idx="695">
                  <c:v>0.1224106751992162</c:v>
                </c:pt>
                <c:pt idx="696">
                  <c:v>0.1224106751992162</c:v>
                </c:pt>
                <c:pt idx="697">
                  <c:v>0.1224106751992162</c:v>
                </c:pt>
                <c:pt idx="698">
                  <c:v>0.1224106751992162</c:v>
                </c:pt>
                <c:pt idx="699">
                  <c:v>0.1224106751992162</c:v>
                </c:pt>
                <c:pt idx="700">
                  <c:v>0.1224106751992162</c:v>
                </c:pt>
                <c:pt idx="701">
                  <c:v>0.1224106751992162</c:v>
                </c:pt>
                <c:pt idx="702">
                  <c:v>0.1224106751992162</c:v>
                </c:pt>
                <c:pt idx="703">
                  <c:v>0.1224106751992162</c:v>
                </c:pt>
                <c:pt idx="704">
                  <c:v>0.1224106751992162</c:v>
                </c:pt>
                <c:pt idx="705">
                  <c:v>0.1224106751992162</c:v>
                </c:pt>
                <c:pt idx="706">
                  <c:v>0.1224106751992162</c:v>
                </c:pt>
                <c:pt idx="707">
                  <c:v>0.1224106751992162</c:v>
                </c:pt>
                <c:pt idx="708">
                  <c:v>0.1224106751992162</c:v>
                </c:pt>
                <c:pt idx="709">
                  <c:v>0.1224106751992162</c:v>
                </c:pt>
                <c:pt idx="710">
                  <c:v>0.1224106751992162</c:v>
                </c:pt>
                <c:pt idx="711">
                  <c:v>0.1224106751992162</c:v>
                </c:pt>
                <c:pt idx="712">
                  <c:v>0.1224106751992162</c:v>
                </c:pt>
                <c:pt idx="713">
                  <c:v>0.1224106751992162</c:v>
                </c:pt>
                <c:pt idx="714">
                  <c:v>0.1224106751992162</c:v>
                </c:pt>
                <c:pt idx="715">
                  <c:v>0.1224106751992162</c:v>
                </c:pt>
                <c:pt idx="716">
                  <c:v>0.1224106751992162</c:v>
                </c:pt>
                <c:pt idx="717">
                  <c:v>0.1224106751992162</c:v>
                </c:pt>
                <c:pt idx="718">
                  <c:v>0.1224106751992162</c:v>
                </c:pt>
                <c:pt idx="719">
                  <c:v>0.1224106751992162</c:v>
                </c:pt>
                <c:pt idx="720">
                  <c:v>0.1224106751992162</c:v>
                </c:pt>
                <c:pt idx="721">
                  <c:v>0.1224106751992162</c:v>
                </c:pt>
                <c:pt idx="722">
                  <c:v>0.1224106751992162</c:v>
                </c:pt>
                <c:pt idx="723">
                  <c:v>0.1224106751992162</c:v>
                </c:pt>
                <c:pt idx="724">
                  <c:v>0.1224106751992162</c:v>
                </c:pt>
                <c:pt idx="725">
                  <c:v>0.1224106751992162</c:v>
                </c:pt>
                <c:pt idx="726">
                  <c:v>0.1224106751992162</c:v>
                </c:pt>
                <c:pt idx="727">
                  <c:v>0.1224106751992162</c:v>
                </c:pt>
                <c:pt idx="728">
                  <c:v>0.1224106751992162</c:v>
                </c:pt>
                <c:pt idx="729">
                  <c:v>0.1224106751992162</c:v>
                </c:pt>
                <c:pt idx="730">
                  <c:v>0.1224106751992162</c:v>
                </c:pt>
                <c:pt idx="731">
                  <c:v>0.1224106751992162</c:v>
                </c:pt>
                <c:pt idx="732">
                  <c:v>0.1224106751992162</c:v>
                </c:pt>
                <c:pt idx="733">
                  <c:v>0.1224106751992162</c:v>
                </c:pt>
                <c:pt idx="734">
                  <c:v>0.1224106751992162</c:v>
                </c:pt>
                <c:pt idx="735">
                  <c:v>0.1224106751992162</c:v>
                </c:pt>
                <c:pt idx="736">
                  <c:v>0.1224106751992162</c:v>
                </c:pt>
                <c:pt idx="737">
                  <c:v>0.1224106751992162</c:v>
                </c:pt>
                <c:pt idx="738">
                  <c:v>0.1224106751992162</c:v>
                </c:pt>
                <c:pt idx="739">
                  <c:v>0.1224106751992162</c:v>
                </c:pt>
                <c:pt idx="740">
                  <c:v>0.1224106751992162</c:v>
                </c:pt>
                <c:pt idx="741">
                  <c:v>0.1224106751992162</c:v>
                </c:pt>
                <c:pt idx="742">
                  <c:v>0.1224106751992162</c:v>
                </c:pt>
                <c:pt idx="743">
                  <c:v>0.1224106751992162</c:v>
                </c:pt>
                <c:pt idx="744">
                  <c:v>0.1224106751992162</c:v>
                </c:pt>
                <c:pt idx="745">
                  <c:v>0.1224106751992162</c:v>
                </c:pt>
                <c:pt idx="746">
                  <c:v>0.1224106751992162</c:v>
                </c:pt>
                <c:pt idx="747">
                  <c:v>0.1224106751992162</c:v>
                </c:pt>
                <c:pt idx="748">
                  <c:v>0.1224106751992162</c:v>
                </c:pt>
                <c:pt idx="749">
                  <c:v>0.1224106751992162</c:v>
                </c:pt>
                <c:pt idx="750">
                  <c:v>0.1224106751992162</c:v>
                </c:pt>
                <c:pt idx="751">
                  <c:v>0.1224106751992162</c:v>
                </c:pt>
                <c:pt idx="752">
                  <c:v>0.1224106751992162</c:v>
                </c:pt>
                <c:pt idx="753">
                  <c:v>0.1224106751992162</c:v>
                </c:pt>
                <c:pt idx="754">
                  <c:v>0.1224106751992162</c:v>
                </c:pt>
                <c:pt idx="755">
                  <c:v>0.1224106751992162</c:v>
                </c:pt>
                <c:pt idx="756">
                  <c:v>0.1224106751992162</c:v>
                </c:pt>
                <c:pt idx="757">
                  <c:v>0.1224106751992162</c:v>
                </c:pt>
                <c:pt idx="758">
                  <c:v>0.1224106751992162</c:v>
                </c:pt>
                <c:pt idx="759">
                  <c:v>0.1224106751992162</c:v>
                </c:pt>
                <c:pt idx="760">
                  <c:v>0.1224106751992162</c:v>
                </c:pt>
                <c:pt idx="761">
                  <c:v>0.1224106751992162</c:v>
                </c:pt>
                <c:pt idx="762">
                  <c:v>0.1224106751992162</c:v>
                </c:pt>
                <c:pt idx="763">
                  <c:v>0.1224106751992162</c:v>
                </c:pt>
                <c:pt idx="764">
                  <c:v>0.1224106751992162</c:v>
                </c:pt>
                <c:pt idx="765">
                  <c:v>0.1224106751992162</c:v>
                </c:pt>
                <c:pt idx="766">
                  <c:v>0.1224106751992162</c:v>
                </c:pt>
                <c:pt idx="767">
                  <c:v>0.1224106751992162</c:v>
                </c:pt>
                <c:pt idx="768">
                  <c:v>0.1224106751992162</c:v>
                </c:pt>
                <c:pt idx="769">
                  <c:v>0.1224106751992162</c:v>
                </c:pt>
                <c:pt idx="770">
                  <c:v>0.1224106751992162</c:v>
                </c:pt>
                <c:pt idx="771">
                  <c:v>0.1224106751992162</c:v>
                </c:pt>
                <c:pt idx="772">
                  <c:v>0.1224106751992162</c:v>
                </c:pt>
                <c:pt idx="773">
                  <c:v>0.1224106751992162</c:v>
                </c:pt>
                <c:pt idx="774">
                  <c:v>0.1224106751992162</c:v>
                </c:pt>
                <c:pt idx="775">
                  <c:v>0.1224106751992162</c:v>
                </c:pt>
                <c:pt idx="776">
                  <c:v>0.1224106751992162</c:v>
                </c:pt>
                <c:pt idx="777">
                  <c:v>0.1224106751992162</c:v>
                </c:pt>
                <c:pt idx="778">
                  <c:v>0.1224106751992162</c:v>
                </c:pt>
                <c:pt idx="779">
                  <c:v>0.1224106751992162</c:v>
                </c:pt>
                <c:pt idx="780">
                  <c:v>0.1224106751992162</c:v>
                </c:pt>
                <c:pt idx="781">
                  <c:v>0.1224106751992162</c:v>
                </c:pt>
                <c:pt idx="782">
                  <c:v>0.1224106751992162</c:v>
                </c:pt>
                <c:pt idx="783">
                  <c:v>0.1224106751992162</c:v>
                </c:pt>
                <c:pt idx="784">
                  <c:v>0.1224106751992162</c:v>
                </c:pt>
                <c:pt idx="785">
                  <c:v>0.1224106751992162</c:v>
                </c:pt>
                <c:pt idx="786">
                  <c:v>0.1224106751992162</c:v>
                </c:pt>
                <c:pt idx="787">
                  <c:v>0.1224106751992162</c:v>
                </c:pt>
                <c:pt idx="788">
                  <c:v>0.1224106751992162</c:v>
                </c:pt>
                <c:pt idx="789">
                  <c:v>0.1224106751992162</c:v>
                </c:pt>
                <c:pt idx="790">
                  <c:v>0.1224106751992162</c:v>
                </c:pt>
                <c:pt idx="791">
                  <c:v>0.1224106751992162</c:v>
                </c:pt>
                <c:pt idx="792">
                  <c:v>0.1224106751992162</c:v>
                </c:pt>
                <c:pt idx="793">
                  <c:v>0.1224106751992162</c:v>
                </c:pt>
                <c:pt idx="794">
                  <c:v>0.1224106751992162</c:v>
                </c:pt>
                <c:pt idx="795">
                  <c:v>0.1224106751992162</c:v>
                </c:pt>
                <c:pt idx="796">
                  <c:v>0.1224106751992162</c:v>
                </c:pt>
                <c:pt idx="797">
                  <c:v>0.1224106751992162</c:v>
                </c:pt>
                <c:pt idx="798">
                  <c:v>0.1224106751992162</c:v>
                </c:pt>
                <c:pt idx="799">
                  <c:v>0.1224106751992162</c:v>
                </c:pt>
                <c:pt idx="800">
                  <c:v>0.1224106751992162</c:v>
                </c:pt>
                <c:pt idx="801">
                  <c:v>0.1224106751992162</c:v>
                </c:pt>
                <c:pt idx="802">
                  <c:v>0.1224106751992162</c:v>
                </c:pt>
                <c:pt idx="803">
                  <c:v>0.1224106751992162</c:v>
                </c:pt>
                <c:pt idx="804">
                  <c:v>0.1224106751992162</c:v>
                </c:pt>
                <c:pt idx="805">
                  <c:v>0.1224106751992162</c:v>
                </c:pt>
                <c:pt idx="806">
                  <c:v>0.1224106751992162</c:v>
                </c:pt>
                <c:pt idx="807">
                  <c:v>0.1224106751992162</c:v>
                </c:pt>
                <c:pt idx="808">
                  <c:v>0.1224106751992162</c:v>
                </c:pt>
                <c:pt idx="809">
                  <c:v>0.1224106751992162</c:v>
                </c:pt>
                <c:pt idx="810">
                  <c:v>0.1224106751992162</c:v>
                </c:pt>
                <c:pt idx="811">
                  <c:v>0.1224106751992162</c:v>
                </c:pt>
                <c:pt idx="812">
                  <c:v>0.1224106751992162</c:v>
                </c:pt>
                <c:pt idx="813">
                  <c:v>0.1224106751992162</c:v>
                </c:pt>
                <c:pt idx="814">
                  <c:v>0.1224106751992162</c:v>
                </c:pt>
                <c:pt idx="815">
                  <c:v>0.1224106751992162</c:v>
                </c:pt>
                <c:pt idx="816">
                  <c:v>0.1224106751992162</c:v>
                </c:pt>
                <c:pt idx="817">
                  <c:v>0.1224106751992162</c:v>
                </c:pt>
                <c:pt idx="818">
                  <c:v>0.1224106751992162</c:v>
                </c:pt>
                <c:pt idx="819">
                  <c:v>0.1224106751992162</c:v>
                </c:pt>
                <c:pt idx="820">
                  <c:v>0.1224106751992162</c:v>
                </c:pt>
                <c:pt idx="821">
                  <c:v>0.1224106751992162</c:v>
                </c:pt>
                <c:pt idx="822">
                  <c:v>0.1224106751992162</c:v>
                </c:pt>
                <c:pt idx="823">
                  <c:v>0.1224106751992162</c:v>
                </c:pt>
                <c:pt idx="824">
                  <c:v>0.1224106751992162</c:v>
                </c:pt>
                <c:pt idx="825">
                  <c:v>0.1224106751992162</c:v>
                </c:pt>
                <c:pt idx="826">
                  <c:v>0.1224106751992162</c:v>
                </c:pt>
                <c:pt idx="827">
                  <c:v>0.1224106751992162</c:v>
                </c:pt>
                <c:pt idx="828">
                  <c:v>0.1224106751992162</c:v>
                </c:pt>
                <c:pt idx="829">
                  <c:v>0.1224106751992162</c:v>
                </c:pt>
                <c:pt idx="830">
                  <c:v>0.1224106751992162</c:v>
                </c:pt>
                <c:pt idx="831">
                  <c:v>0.1224106751992162</c:v>
                </c:pt>
                <c:pt idx="832">
                  <c:v>0.1224106751992162</c:v>
                </c:pt>
                <c:pt idx="833">
                  <c:v>0.1224106751992162</c:v>
                </c:pt>
                <c:pt idx="834">
                  <c:v>0.1224106751992162</c:v>
                </c:pt>
                <c:pt idx="835">
                  <c:v>0.1224106751992162</c:v>
                </c:pt>
                <c:pt idx="836">
                  <c:v>0.1224106751992162</c:v>
                </c:pt>
                <c:pt idx="837">
                  <c:v>0.1224106751992162</c:v>
                </c:pt>
                <c:pt idx="838">
                  <c:v>0.1224106751992162</c:v>
                </c:pt>
                <c:pt idx="839">
                  <c:v>0.1224106751992162</c:v>
                </c:pt>
                <c:pt idx="840">
                  <c:v>0.1224106751992162</c:v>
                </c:pt>
                <c:pt idx="841">
                  <c:v>0.1224106751992162</c:v>
                </c:pt>
                <c:pt idx="842">
                  <c:v>0.1224106751992162</c:v>
                </c:pt>
                <c:pt idx="843">
                  <c:v>0.1224106751992162</c:v>
                </c:pt>
                <c:pt idx="844">
                  <c:v>0.1224106751992162</c:v>
                </c:pt>
                <c:pt idx="845">
                  <c:v>0.14673047445536175</c:v>
                </c:pt>
                <c:pt idx="846">
                  <c:v>0.14673047445536175</c:v>
                </c:pt>
                <c:pt idx="847">
                  <c:v>0.14673047445536175</c:v>
                </c:pt>
                <c:pt idx="848">
                  <c:v>0.14673047445536175</c:v>
                </c:pt>
                <c:pt idx="849">
                  <c:v>0.14673047445536175</c:v>
                </c:pt>
                <c:pt idx="850">
                  <c:v>0.14673047445536175</c:v>
                </c:pt>
                <c:pt idx="851">
                  <c:v>0.14673047445536175</c:v>
                </c:pt>
                <c:pt idx="852">
                  <c:v>0.14673047445536175</c:v>
                </c:pt>
                <c:pt idx="853">
                  <c:v>0.14673047445536175</c:v>
                </c:pt>
                <c:pt idx="854">
                  <c:v>0.14673047445536175</c:v>
                </c:pt>
                <c:pt idx="855">
                  <c:v>0.14673047445536175</c:v>
                </c:pt>
                <c:pt idx="856">
                  <c:v>0.14673047445536175</c:v>
                </c:pt>
                <c:pt idx="857">
                  <c:v>0.14673047445536175</c:v>
                </c:pt>
                <c:pt idx="858">
                  <c:v>0.14673047445536175</c:v>
                </c:pt>
                <c:pt idx="859">
                  <c:v>0.14673047445536175</c:v>
                </c:pt>
                <c:pt idx="860">
                  <c:v>0.14673047445536175</c:v>
                </c:pt>
                <c:pt idx="861">
                  <c:v>0.14673047445536175</c:v>
                </c:pt>
                <c:pt idx="862">
                  <c:v>0.14673047445536175</c:v>
                </c:pt>
                <c:pt idx="863">
                  <c:v>0.14673047445536175</c:v>
                </c:pt>
                <c:pt idx="864">
                  <c:v>0.14673047445536175</c:v>
                </c:pt>
                <c:pt idx="865">
                  <c:v>0.14673047445536175</c:v>
                </c:pt>
                <c:pt idx="866">
                  <c:v>0.14673047445536175</c:v>
                </c:pt>
                <c:pt idx="867">
                  <c:v>0.14673047445536175</c:v>
                </c:pt>
                <c:pt idx="868">
                  <c:v>0.14673047445536175</c:v>
                </c:pt>
                <c:pt idx="869">
                  <c:v>0.14673047445536175</c:v>
                </c:pt>
                <c:pt idx="870">
                  <c:v>0.14673047445536175</c:v>
                </c:pt>
                <c:pt idx="871">
                  <c:v>0.14673047445536175</c:v>
                </c:pt>
                <c:pt idx="872">
                  <c:v>0.14673047445536175</c:v>
                </c:pt>
                <c:pt idx="873">
                  <c:v>0.14673047445536175</c:v>
                </c:pt>
                <c:pt idx="874">
                  <c:v>0.14673047445536175</c:v>
                </c:pt>
                <c:pt idx="875">
                  <c:v>0.14673047445536175</c:v>
                </c:pt>
                <c:pt idx="876">
                  <c:v>0.14673047445536175</c:v>
                </c:pt>
                <c:pt idx="877">
                  <c:v>0.14673047445536175</c:v>
                </c:pt>
                <c:pt idx="878">
                  <c:v>0.14673047445536175</c:v>
                </c:pt>
                <c:pt idx="879">
                  <c:v>0.14673047445536175</c:v>
                </c:pt>
                <c:pt idx="880">
                  <c:v>0.14673047445536175</c:v>
                </c:pt>
                <c:pt idx="881">
                  <c:v>0.14673047445536175</c:v>
                </c:pt>
                <c:pt idx="882">
                  <c:v>0.14673047445536175</c:v>
                </c:pt>
                <c:pt idx="883">
                  <c:v>0.14673047445536175</c:v>
                </c:pt>
                <c:pt idx="884">
                  <c:v>0.14673047445536175</c:v>
                </c:pt>
                <c:pt idx="885">
                  <c:v>0.14673047445536175</c:v>
                </c:pt>
                <c:pt idx="886">
                  <c:v>0.14673047445536175</c:v>
                </c:pt>
                <c:pt idx="887">
                  <c:v>0.14673047445536175</c:v>
                </c:pt>
                <c:pt idx="888">
                  <c:v>0.14673047445536175</c:v>
                </c:pt>
                <c:pt idx="889">
                  <c:v>0.14673047445536175</c:v>
                </c:pt>
                <c:pt idx="890">
                  <c:v>0.14673047445536175</c:v>
                </c:pt>
                <c:pt idx="891">
                  <c:v>0.14673047445536175</c:v>
                </c:pt>
                <c:pt idx="892">
                  <c:v>0.14673047445536175</c:v>
                </c:pt>
                <c:pt idx="893">
                  <c:v>0.14673047445536175</c:v>
                </c:pt>
                <c:pt idx="894">
                  <c:v>0.14673047445536175</c:v>
                </c:pt>
                <c:pt idx="895">
                  <c:v>0.14673047445536175</c:v>
                </c:pt>
                <c:pt idx="896">
                  <c:v>0.14673047445536175</c:v>
                </c:pt>
                <c:pt idx="897">
                  <c:v>0.14673047445536175</c:v>
                </c:pt>
                <c:pt idx="898">
                  <c:v>0.14673047445536175</c:v>
                </c:pt>
                <c:pt idx="899">
                  <c:v>0.14673047445536175</c:v>
                </c:pt>
                <c:pt idx="900">
                  <c:v>0.14673047445536175</c:v>
                </c:pt>
                <c:pt idx="901">
                  <c:v>0.14673047445536175</c:v>
                </c:pt>
                <c:pt idx="902">
                  <c:v>0.14673047445536175</c:v>
                </c:pt>
                <c:pt idx="903">
                  <c:v>0.14673047445536175</c:v>
                </c:pt>
                <c:pt idx="904">
                  <c:v>0.14673047445536175</c:v>
                </c:pt>
                <c:pt idx="905">
                  <c:v>0.14673047445536175</c:v>
                </c:pt>
                <c:pt idx="906">
                  <c:v>0.14673047445536175</c:v>
                </c:pt>
                <c:pt idx="907">
                  <c:v>0.14673047445536175</c:v>
                </c:pt>
                <c:pt idx="908">
                  <c:v>0.14673047445536175</c:v>
                </c:pt>
                <c:pt idx="909">
                  <c:v>0.14673047445536175</c:v>
                </c:pt>
                <c:pt idx="910">
                  <c:v>0.14673047445536175</c:v>
                </c:pt>
                <c:pt idx="911">
                  <c:v>0.14673047445536175</c:v>
                </c:pt>
                <c:pt idx="912">
                  <c:v>0.14673047445536175</c:v>
                </c:pt>
                <c:pt idx="913">
                  <c:v>0.14673047445536175</c:v>
                </c:pt>
                <c:pt idx="914">
                  <c:v>0.14673047445536175</c:v>
                </c:pt>
                <c:pt idx="915">
                  <c:v>0.14673047445536175</c:v>
                </c:pt>
                <c:pt idx="916">
                  <c:v>0.14673047445536175</c:v>
                </c:pt>
                <c:pt idx="917">
                  <c:v>0.14673047445536175</c:v>
                </c:pt>
                <c:pt idx="918">
                  <c:v>0.14673047445536175</c:v>
                </c:pt>
                <c:pt idx="919">
                  <c:v>0.14673047445536175</c:v>
                </c:pt>
                <c:pt idx="920">
                  <c:v>0.14673047445536175</c:v>
                </c:pt>
                <c:pt idx="921">
                  <c:v>0.14673047445536175</c:v>
                </c:pt>
                <c:pt idx="922">
                  <c:v>0.14673047445536175</c:v>
                </c:pt>
                <c:pt idx="923">
                  <c:v>0.14673047445536175</c:v>
                </c:pt>
                <c:pt idx="924">
                  <c:v>0.14673047445536175</c:v>
                </c:pt>
                <c:pt idx="925">
                  <c:v>0.14673047445536175</c:v>
                </c:pt>
                <c:pt idx="926">
                  <c:v>0.14673047445536175</c:v>
                </c:pt>
                <c:pt idx="927">
                  <c:v>0.14673047445536175</c:v>
                </c:pt>
                <c:pt idx="928">
                  <c:v>0.14673047445536175</c:v>
                </c:pt>
                <c:pt idx="929">
                  <c:v>0.14673047445536175</c:v>
                </c:pt>
                <c:pt idx="930">
                  <c:v>0.14673047445536175</c:v>
                </c:pt>
                <c:pt idx="931">
                  <c:v>0.14673047445536175</c:v>
                </c:pt>
                <c:pt idx="932">
                  <c:v>0.14673047445536175</c:v>
                </c:pt>
                <c:pt idx="933">
                  <c:v>0.14673047445536175</c:v>
                </c:pt>
                <c:pt idx="934">
                  <c:v>0.14673047445536175</c:v>
                </c:pt>
                <c:pt idx="935">
                  <c:v>0.14673047445536175</c:v>
                </c:pt>
                <c:pt idx="936">
                  <c:v>0.14673047445536175</c:v>
                </c:pt>
                <c:pt idx="937">
                  <c:v>0.14673047445536175</c:v>
                </c:pt>
                <c:pt idx="938">
                  <c:v>0.14673047445536175</c:v>
                </c:pt>
                <c:pt idx="939">
                  <c:v>0.14673047445536175</c:v>
                </c:pt>
                <c:pt idx="940">
                  <c:v>0.14673047445536175</c:v>
                </c:pt>
                <c:pt idx="941">
                  <c:v>0.14673047445536175</c:v>
                </c:pt>
                <c:pt idx="942">
                  <c:v>0.14673047445536175</c:v>
                </c:pt>
                <c:pt idx="943">
                  <c:v>0.14673047445536175</c:v>
                </c:pt>
                <c:pt idx="944">
                  <c:v>0.14673047445536175</c:v>
                </c:pt>
                <c:pt idx="945">
                  <c:v>0.14673047445536175</c:v>
                </c:pt>
                <c:pt idx="946">
                  <c:v>0.14673047445536175</c:v>
                </c:pt>
                <c:pt idx="947">
                  <c:v>0.14673047445536175</c:v>
                </c:pt>
                <c:pt idx="948">
                  <c:v>0.14673047445536175</c:v>
                </c:pt>
                <c:pt idx="949">
                  <c:v>0.14673047445536175</c:v>
                </c:pt>
                <c:pt idx="950">
                  <c:v>0.14673047445536175</c:v>
                </c:pt>
                <c:pt idx="951">
                  <c:v>0.14673047445536175</c:v>
                </c:pt>
                <c:pt idx="952">
                  <c:v>0.14673047445536175</c:v>
                </c:pt>
                <c:pt idx="953">
                  <c:v>0.14673047445536175</c:v>
                </c:pt>
                <c:pt idx="954">
                  <c:v>0.14673047445536175</c:v>
                </c:pt>
                <c:pt idx="955">
                  <c:v>0.14673047445536175</c:v>
                </c:pt>
                <c:pt idx="956">
                  <c:v>0.14673047445536175</c:v>
                </c:pt>
                <c:pt idx="957">
                  <c:v>0.14673047445536175</c:v>
                </c:pt>
                <c:pt idx="958">
                  <c:v>0.14673047445536175</c:v>
                </c:pt>
                <c:pt idx="959">
                  <c:v>0.14673047445536175</c:v>
                </c:pt>
                <c:pt idx="960">
                  <c:v>0.14673047445536175</c:v>
                </c:pt>
                <c:pt idx="961">
                  <c:v>0.14673047445536175</c:v>
                </c:pt>
                <c:pt idx="962">
                  <c:v>0.14673047445536175</c:v>
                </c:pt>
                <c:pt idx="963">
                  <c:v>0.14673047445536175</c:v>
                </c:pt>
                <c:pt idx="964">
                  <c:v>0.14673047445536175</c:v>
                </c:pt>
                <c:pt idx="965">
                  <c:v>0.14673047445536175</c:v>
                </c:pt>
                <c:pt idx="966">
                  <c:v>0.14673047445536175</c:v>
                </c:pt>
                <c:pt idx="967">
                  <c:v>0.14673047445536175</c:v>
                </c:pt>
                <c:pt idx="968">
                  <c:v>0.14673047445536175</c:v>
                </c:pt>
                <c:pt idx="969">
                  <c:v>0.14673047445536175</c:v>
                </c:pt>
                <c:pt idx="970">
                  <c:v>0.14673047445536175</c:v>
                </c:pt>
                <c:pt idx="971">
                  <c:v>0.14673047445536175</c:v>
                </c:pt>
                <c:pt idx="972">
                  <c:v>0.14673047445536175</c:v>
                </c:pt>
                <c:pt idx="973">
                  <c:v>0.14673047445536175</c:v>
                </c:pt>
                <c:pt idx="974">
                  <c:v>0.14673047445536175</c:v>
                </c:pt>
                <c:pt idx="975">
                  <c:v>0.14673047445536175</c:v>
                </c:pt>
                <c:pt idx="976">
                  <c:v>0.14673047445536175</c:v>
                </c:pt>
                <c:pt idx="977">
                  <c:v>0.14673047445536175</c:v>
                </c:pt>
                <c:pt idx="978">
                  <c:v>0.14673047445536175</c:v>
                </c:pt>
                <c:pt idx="979">
                  <c:v>0.14673047445536175</c:v>
                </c:pt>
                <c:pt idx="980">
                  <c:v>0.14673047445536175</c:v>
                </c:pt>
                <c:pt idx="981">
                  <c:v>0.14673047445536175</c:v>
                </c:pt>
                <c:pt idx="982">
                  <c:v>0.14673047445536175</c:v>
                </c:pt>
                <c:pt idx="983">
                  <c:v>0.14673047445536175</c:v>
                </c:pt>
                <c:pt idx="984">
                  <c:v>0.14673047445536175</c:v>
                </c:pt>
                <c:pt idx="985">
                  <c:v>0.14673047445536175</c:v>
                </c:pt>
                <c:pt idx="986">
                  <c:v>0.14673047445536175</c:v>
                </c:pt>
                <c:pt idx="987">
                  <c:v>0.14673047445536175</c:v>
                </c:pt>
                <c:pt idx="988">
                  <c:v>0.14673047445536175</c:v>
                </c:pt>
                <c:pt idx="989">
                  <c:v>0.14673047445536175</c:v>
                </c:pt>
                <c:pt idx="990">
                  <c:v>0.14673047445536175</c:v>
                </c:pt>
                <c:pt idx="991">
                  <c:v>0.14673047445536175</c:v>
                </c:pt>
                <c:pt idx="992">
                  <c:v>0.14673047445536175</c:v>
                </c:pt>
                <c:pt idx="993">
                  <c:v>0.14673047445536175</c:v>
                </c:pt>
                <c:pt idx="994">
                  <c:v>0.14673047445536175</c:v>
                </c:pt>
                <c:pt idx="995">
                  <c:v>0.14673047445536175</c:v>
                </c:pt>
                <c:pt idx="996">
                  <c:v>0.14673047445536175</c:v>
                </c:pt>
                <c:pt idx="997">
                  <c:v>0.14673047445536175</c:v>
                </c:pt>
                <c:pt idx="998">
                  <c:v>0.14673047445536175</c:v>
                </c:pt>
                <c:pt idx="999">
                  <c:v>0.14673047445536175</c:v>
                </c:pt>
                <c:pt idx="1000">
                  <c:v>0.14673047445536175</c:v>
                </c:pt>
                <c:pt idx="1001">
                  <c:v>0.14673047445536175</c:v>
                </c:pt>
                <c:pt idx="1002">
                  <c:v>0.14673047445536175</c:v>
                </c:pt>
                <c:pt idx="1003">
                  <c:v>0.14673047445536175</c:v>
                </c:pt>
                <c:pt idx="1004">
                  <c:v>0.14673047445536175</c:v>
                </c:pt>
                <c:pt idx="1005">
                  <c:v>0.14673047445536175</c:v>
                </c:pt>
                <c:pt idx="1006">
                  <c:v>0.14673047445536175</c:v>
                </c:pt>
                <c:pt idx="1007">
                  <c:v>0.14673047445536175</c:v>
                </c:pt>
                <c:pt idx="1008">
                  <c:v>0.14673047445536175</c:v>
                </c:pt>
                <c:pt idx="1009">
                  <c:v>0.14673047445536175</c:v>
                </c:pt>
                <c:pt idx="1010">
                  <c:v>0.14673047445536175</c:v>
                </c:pt>
                <c:pt idx="1011">
                  <c:v>0.14673047445536175</c:v>
                </c:pt>
                <c:pt idx="1012">
                  <c:v>0.14673047445536175</c:v>
                </c:pt>
                <c:pt idx="1013">
                  <c:v>0.14673047445536175</c:v>
                </c:pt>
                <c:pt idx="1014">
                  <c:v>0.14673047445536175</c:v>
                </c:pt>
                <c:pt idx="1015">
                  <c:v>0.14673047445536175</c:v>
                </c:pt>
                <c:pt idx="1016">
                  <c:v>0.14673047445536175</c:v>
                </c:pt>
                <c:pt idx="1017">
                  <c:v>0.14673047445536175</c:v>
                </c:pt>
                <c:pt idx="1018">
                  <c:v>0.14673047445536175</c:v>
                </c:pt>
                <c:pt idx="1019">
                  <c:v>0.14673047445536175</c:v>
                </c:pt>
                <c:pt idx="1020">
                  <c:v>0.14673047445536175</c:v>
                </c:pt>
                <c:pt idx="1021">
                  <c:v>0.14673047445536175</c:v>
                </c:pt>
                <c:pt idx="1022">
                  <c:v>0.14673047445536175</c:v>
                </c:pt>
                <c:pt idx="1023">
                  <c:v>0.14673047445536175</c:v>
                </c:pt>
                <c:pt idx="1024">
                  <c:v>0.14673047445536175</c:v>
                </c:pt>
                <c:pt idx="1025">
                  <c:v>0.14673047445536175</c:v>
                </c:pt>
                <c:pt idx="1026">
                  <c:v>0.14673047445536175</c:v>
                </c:pt>
                <c:pt idx="1027">
                  <c:v>0.14673047445536175</c:v>
                </c:pt>
                <c:pt idx="1028">
                  <c:v>0.14673047445536175</c:v>
                </c:pt>
                <c:pt idx="1029">
                  <c:v>0.14673047445536175</c:v>
                </c:pt>
                <c:pt idx="1030">
                  <c:v>0.14673047445536175</c:v>
                </c:pt>
                <c:pt idx="1031">
                  <c:v>0.14673047445536175</c:v>
                </c:pt>
                <c:pt idx="1032">
                  <c:v>0.14673047445536175</c:v>
                </c:pt>
                <c:pt idx="1033">
                  <c:v>0.14673047445536175</c:v>
                </c:pt>
                <c:pt idx="1034">
                  <c:v>0.14673047445536175</c:v>
                </c:pt>
                <c:pt idx="1035">
                  <c:v>0.14673047445536175</c:v>
                </c:pt>
                <c:pt idx="1036">
                  <c:v>0.14673047445536175</c:v>
                </c:pt>
                <c:pt idx="1037">
                  <c:v>0.14673047445536175</c:v>
                </c:pt>
                <c:pt idx="1038">
                  <c:v>0.14673047445536175</c:v>
                </c:pt>
                <c:pt idx="1039">
                  <c:v>0.14673047445536175</c:v>
                </c:pt>
                <c:pt idx="1040">
                  <c:v>0.14673047445536175</c:v>
                </c:pt>
                <c:pt idx="1041">
                  <c:v>0.17096188876030122</c:v>
                </c:pt>
                <c:pt idx="1042">
                  <c:v>0.17096188876030122</c:v>
                </c:pt>
                <c:pt idx="1043">
                  <c:v>0.17096188876030122</c:v>
                </c:pt>
                <c:pt idx="1044">
                  <c:v>0.17096188876030122</c:v>
                </c:pt>
                <c:pt idx="1045">
                  <c:v>0.17096188876030122</c:v>
                </c:pt>
                <c:pt idx="1046">
                  <c:v>0.17096188876030122</c:v>
                </c:pt>
                <c:pt idx="1047">
                  <c:v>0.17096188876030122</c:v>
                </c:pt>
                <c:pt idx="1048">
                  <c:v>0.17096188876030122</c:v>
                </c:pt>
                <c:pt idx="1049">
                  <c:v>0.17096188876030122</c:v>
                </c:pt>
                <c:pt idx="1050">
                  <c:v>0.17096188876030122</c:v>
                </c:pt>
                <c:pt idx="1051">
                  <c:v>0.17096188876030122</c:v>
                </c:pt>
                <c:pt idx="1052">
                  <c:v>0.17096188876030122</c:v>
                </c:pt>
                <c:pt idx="1053">
                  <c:v>0.17096188876030122</c:v>
                </c:pt>
                <c:pt idx="1054">
                  <c:v>0.17096188876030122</c:v>
                </c:pt>
                <c:pt idx="1055">
                  <c:v>0.17096188876030122</c:v>
                </c:pt>
                <c:pt idx="1056">
                  <c:v>0.17096188876030122</c:v>
                </c:pt>
                <c:pt idx="1057">
                  <c:v>0.17096188876030122</c:v>
                </c:pt>
                <c:pt idx="1058">
                  <c:v>0.17096188876030122</c:v>
                </c:pt>
                <c:pt idx="1059">
                  <c:v>0.17096188876030122</c:v>
                </c:pt>
                <c:pt idx="1060">
                  <c:v>0.17096188876030122</c:v>
                </c:pt>
                <c:pt idx="1061">
                  <c:v>0.17096188876030122</c:v>
                </c:pt>
                <c:pt idx="1062">
                  <c:v>0.17096188876030122</c:v>
                </c:pt>
                <c:pt idx="1063">
                  <c:v>0.17096188876030122</c:v>
                </c:pt>
                <c:pt idx="1064">
                  <c:v>0.17096188876030122</c:v>
                </c:pt>
                <c:pt idx="1065">
                  <c:v>0.17096188876030122</c:v>
                </c:pt>
                <c:pt idx="1066">
                  <c:v>0.17096188876030122</c:v>
                </c:pt>
                <c:pt idx="1067">
                  <c:v>0.17096188876030122</c:v>
                </c:pt>
                <c:pt idx="1068">
                  <c:v>0.17096188876030122</c:v>
                </c:pt>
                <c:pt idx="1069">
                  <c:v>0.17096188876030122</c:v>
                </c:pt>
                <c:pt idx="1070">
                  <c:v>0.17096188876030122</c:v>
                </c:pt>
                <c:pt idx="1071">
                  <c:v>0.17096188876030122</c:v>
                </c:pt>
                <c:pt idx="1072">
                  <c:v>0.17096188876030122</c:v>
                </c:pt>
                <c:pt idx="1073">
                  <c:v>0.17096188876030122</c:v>
                </c:pt>
                <c:pt idx="1074">
                  <c:v>0.17096188876030122</c:v>
                </c:pt>
                <c:pt idx="1075">
                  <c:v>0.17096188876030122</c:v>
                </c:pt>
                <c:pt idx="1076">
                  <c:v>0.17096188876030122</c:v>
                </c:pt>
                <c:pt idx="1077">
                  <c:v>0.17096188876030122</c:v>
                </c:pt>
                <c:pt idx="1078">
                  <c:v>0.17096188876030122</c:v>
                </c:pt>
                <c:pt idx="1079">
                  <c:v>0.17096188876030122</c:v>
                </c:pt>
                <c:pt idx="1080">
                  <c:v>0.17096188876030122</c:v>
                </c:pt>
                <c:pt idx="1081">
                  <c:v>0.17096188876030122</c:v>
                </c:pt>
                <c:pt idx="1082">
                  <c:v>0.17096188876030122</c:v>
                </c:pt>
                <c:pt idx="1083">
                  <c:v>0.17096188876030122</c:v>
                </c:pt>
                <c:pt idx="1084">
                  <c:v>0.17096188876030122</c:v>
                </c:pt>
                <c:pt idx="1085">
                  <c:v>0.17096188876030122</c:v>
                </c:pt>
                <c:pt idx="1086">
                  <c:v>0.17096188876030122</c:v>
                </c:pt>
                <c:pt idx="1087">
                  <c:v>0.17096188876030122</c:v>
                </c:pt>
                <c:pt idx="1088">
                  <c:v>0.17096188876030122</c:v>
                </c:pt>
                <c:pt idx="1089">
                  <c:v>0.17096188876030122</c:v>
                </c:pt>
                <c:pt idx="1090">
                  <c:v>0.17096188876030122</c:v>
                </c:pt>
                <c:pt idx="1091">
                  <c:v>0.17096188876030122</c:v>
                </c:pt>
                <c:pt idx="1092">
                  <c:v>0.17096188876030122</c:v>
                </c:pt>
                <c:pt idx="1093">
                  <c:v>0.17096188876030122</c:v>
                </c:pt>
                <c:pt idx="1094">
                  <c:v>0.17096188876030122</c:v>
                </c:pt>
                <c:pt idx="1095">
                  <c:v>0.17096188876030122</c:v>
                </c:pt>
                <c:pt idx="1096">
                  <c:v>0.17096188876030122</c:v>
                </c:pt>
                <c:pt idx="1097">
                  <c:v>0.17096188876030122</c:v>
                </c:pt>
                <c:pt idx="1098">
                  <c:v>0.17096188876030122</c:v>
                </c:pt>
                <c:pt idx="1099">
                  <c:v>0.17096188876030122</c:v>
                </c:pt>
                <c:pt idx="1100">
                  <c:v>0.17096188876030122</c:v>
                </c:pt>
                <c:pt idx="1101">
                  <c:v>0.17096188876030122</c:v>
                </c:pt>
                <c:pt idx="1102">
                  <c:v>0.17096188876030122</c:v>
                </c:pt>
                <c:pt idx="1103">
                  <c:v>0.17096188876030122</c:v>
                </c:pt>
                <c:pt idx="1104">
                  <c:v>0.17096188876030122</c:v>
                </c:pt>
                <c:pt idx="1105">
                  <c:v>0.17096188876030122</c:v>
                </c:pt>
                <c:pt idx="1106">
                  <c:v>0.17096188876030122</c:v>
                </c:pt>
                <c:pt idx="1107">
                  <c:v>0.17096188876030122</c:v>
                </c:pt>
                <c:pt idx="1108">
                  <c:v>0.17096188876030122</c:v>
                </c:pt>
                <c:pt idx="1109">
                  <c:v>0.17096188876030122</c:v>
                </c:pt>
                <c:pt idx="1110">
                  <c:v>0.17096188876030122</c:v>
                </c:pt>
                <c:pt idx="1111">
                  <c:v>0.17096188876030122</c:v>
                </c:pt>
                <c:pt idx="1112">
                  <c:v>0.17096188876030122</c:v>
                </c:pt>
                <c:pt idx="1113">
                  <c:v>0.17096188876030122</c:v>
                </c:pt>
                <c:pt idx="1114">
                  <c:v>0.17096188876030122</c:v>
                </c:pt>
                <c:pt idx="1115">
                  <c:v>0.17096188876030122</c:v>
                </c:pt>
                <c:pt idx="1116">
                  <c:v>0.17096188876030122</c:v>
                </c:pt>
                <c:pt idx="1117">
                  <c:v>0.17096188876030122</c:v>
                </c:pt>
                <c:pt idx="1118">
                  <c:v>0.17096188876030122</c:v>
                </c:pt>
                <c:pt idx="1119">
                  <c:v>0.17096188876030122</c:v>
                </c:pt>
                <c:pt idx="1120">
                  <c:v>0.17096188876030122</c:v>
                </c:pt>
                <c:pt idx="1121">
                  <c:v>0.17096188876030122</c:v>
                </c:pt>
                <c:pt idx="1122">
                  <c:v>0.17096188876030122</c:v>
                </c:pt>
                <c:pt idx="1123">
                  <c:v>0.17096188876030122</c:v>
                </c:pt>
                <c:pt idx="1124">
                  <c:v>0.17096188876030122</c:v>
                </c:pt>
                <c:pt idx="1125">
                  <c:v>0.17096188876030122</c:v>
                </c:pt>
                <c:pt idx="1126">
                  <c:v>0.17096188876030122</c:v>
                </c:pt>
                <c:pt idx="1127">
                  <c:v>0.17096188876030122</c:v>
                </c:pt>
                <c:pt idx="1128">
                  <c:v>0.17096188876030122</c:v>
                </c:pt>
                <c:pt idx="1129">
                  <c:v>0.17096188876030122</c:v>
                </c:pt>
                <c:pt idx="1130">
                  <c:v>0.17096188876030122</c:v>
                </c:pt>
                <c:pt idx="1131">
                  <c:v>0.17096188876030122</c:v>
                </c:pt>
                <c:pt idx="1132">
                  <c:v>0.17096188876030122</c:v>
                </c:pt>
                <c:pt idx="1133">
                  <c:v>0.17096188876030122</c:v>
                </c:pt>
                <c:pt idx="1134">
                  <c:v>0.17096188876030122</c:v>
                </c:pt>
                <c:pt idx="1135">
                  <c:v>0.17096188876030122</c:v>
                </c:pt>
                <c:pt idx="1136">
                  <c:v>0.17096188876030122</c:v>
                </c:pt>
                <c:pt idx="1137">
                  <c:v>0.17096188876030122</c:v>
                </c:pt>
                <c:pt idx="1138">
                  <c:v>0.17096188876030122</c:v>
                </c:pt>
                <c:pt idx="1139">
                  <c:v>0.17096188876030122</c:v>
                </c:pt>
                <c:pt idx="1140">
                  <c:v>0.17096188876030122</c:v>
                </c:pt>
                <c:pt idx="1141">
                  <c:v>0.17096188876030122</c:v>
                </c:pt>
                <c:pt idx="1142">
                  <c:v>0.17096188876030122</c:v>
                </c:pt>
                <c:pt idx="1143">
                  <c:v>0.17096188876030122</c:v>
                </c:pt>
                <c:pt idx="1144">
                  <c:v>0.17096188876030122</c:v>
                </c:pt>
                <c:pt idx="1145">
                  <c:v>0.17096188876030122</c:v>
                </c:pt>
                <c:pt idx="1146">
                  <c:v>0.17096188876030122</c:v>
                </c:pt>
                <c:pt idx="1147">
                  <c:v>0.17096188876030122</c:v>
                </c:pt>
                <c:pt idx="1148">
                  <c:v>0.17096188876030122</c:v>
                </c:pt>
                <c:pt idx="1149">
                  <c:v>0.17096188876030122</c:v>
                </c:pt>
                <c:pt idx="1150">
                  <c:v>0.17096188876030122</c:v>
                </c:pt>
                <c:pt idx="1151">
                  <c:v>0.17096188876030122</c:v>
                </c:pt>
                <c:pt idx="1152">
                  <c:v>0.17096188876030122</c:v>
                </c:pt>
                <c:pt idx="1153">
                  <c:v>0.17096188876030122</c:v>
                </c:pt>
                <c:pt idx="1154">
                  <c:v>0.17096188876030122</c:v>
                </c:pt>
                <c:pt idx="1155">
                  <c:v>0.17096188876030122</c:v>
                </c:pt>
                <c:pt idx="1156">
                  <c:v>0.17096188876030122</c:v>
                </c:pt>
                <c:pt idx="1157">
                  <c:v>0.17096188876030122</c:v>
                </c:pt>
                <c:pt idx="1158">
                  <c:v>0.17096188876030122</c:v>
                </c:pt>
                <c:pt idx="1159">
                  <c:v>0.17096188876030122</c:v>
                </c:pt>
                <c:pt idx="1160">
                  <c:v>0.17096188876030122</c:v>
                </c:pt>
                <c:pt idx="1161">
                  <c:v>0.17096188876030122</c:v>
                </c:pt>
                <c:pt idx="1162">
                  <c:v>0.17096188876030122</c:v>
                </c:pt>
                <c:pt idx="1163">
                  <c:v>0.17096188876030122</c:v>
                </c:pt>
                <c:pt idx="1164">
                  <c:v>0.17096188876030122</c:v>
                </c:pt>
                <c:pt idx="1165">
                  <c:v>0.17096188876030122</c:v>
                </c:pt>
                <c:pt idx="1166">
                  <c:v>0.17096188876030122</c:v>
                </c:pt>
                <c:pt idx="1167">
                  <c:v>0.17096188876030122</c:v>
                </c:pt>
                <c:pt idx="1168">
                  <c:v>0.17096188876030122</c:v>
                </c:pt>
                <c:pt idx="1169">
                  <c:v>0.17096188876030122</c:v>
                </c:pt>
                <c:pt idx="1170">
                  <c:v>0.17096188876030122</c:v>
                </c:pt>
                <c:pt idx="1171">
                  <c:v>0.17096188876030122</c:v>
                </c:pt>
                <c:pt idx="1172">
                  <c:v>0.17096188876030122</c:v>
                </c:pt>
                <c:pt idx="1173">
                  <c:v>0.17096188876030122</c:v>
                </c:pt>
                <c:pt idx="1174">
                  <c:v>0.17096188876030122</c:v>
                </c:pt>
                <c:pt idx="1175">
                  <c:v>0.17096188876030122</c:v>
                </c:pt>
                <c:pt idx="1176">
                  <c:v>0.17096188876030122</c:v>
                </c:pt>
                <c:pt idx="1177">
                  <c:v>0.17096188876030122</c:v>
                </c:pt>
                <c:pt idx="1178">
                  <c:v>0.17096188876030122</c:v>
                </c:pt>
                <c:pt idx="1179">
                  <c:v>0.17096188876030122</c:v>
                </c:pt>
                <c:pt idx="1180">
                  <c:v>0.17096188876030122</c:v>
                </c:pt>
                <c:pt idx="1181">
                  <c:v>0.17096188876030122</c:v>
                </c:pt>
                <c:pt idx="1182">
                  <c:v>0.17096188876030122</c:v>
                </c:pt>
                <c:pt idx="1183">
                  <c:v>0.17096188876030122</c:v>
                </c:pt>
                <c:pt idx="1184">
                  <c:v>0.17096188876030122</c:v>
                </c:pt>
                <c:pt idx="1185">
                  <c:v>0.17096188876030122</c:v>
                </c:pt>
                <c:pt idx="1186">
                  <c:v>0.17096188876030122</c:v>
                </c:pt>
                <c:pt idx="1187">
                  <c:v>0.17096188876030122</c:v>
                </c:pt>
                <c:pt idx="1188">
                  <c:v>0.17096188876030122</c:v>
                </c:pt>
                <c:pt idx="1189">
                  <c:v>0.17096188876030122</c:v>
                </c:pt>
                <c:pt idx="1190">
                  <c:v>0.17096188876030122</c:v>
                </c:pt>
                <c:pt idx="1191">
                  <c:v>0.17096188876030122</c:v>
                </c:pt>
                <c:pt idx="1192">
                  <c:v>0.17096188876030122</c:v>
                </c:pt>
                <c:pt idx="1193">
                  <c:v>0.17096188876030122</c:v>
                </c:pt>
                <c:pt idx="1194">
                  <c:v>0.17096188876030122</c:v>
                </c:pt>
                <c:pt idx="1195">
                  <c:v>0.17096188876030122</c:v>
                </c:pt>
                <c:pt idx="1196">
                  <c:v>0.17096188876030122</c:v>
                </c:pt>
                <c:pt idx="1197">
                  <c:v>0.17096188876030122</c:v>
                </c:pt>
                <c:pt idx="1198">
                  <c:v>0.17096188876030122</c:v>
                </c:pt>
                <c:pt idx="1199">
                  <c:v>0.17096188876030122</c:v>
                </c:pt>
                <c:pt idx="1200">
                  <c:v>0.17096188876030122</c:v>
                </c:pt>
                <c:pt idx="1201">
                  <c:v>0.17096188876030122</c:v>
                </c:pt>
                <c:pt idx="1202">
                  <c:v>0.17096188876030122</c:v>
                </c:pt>
                <c:pt idx="1203">
                  <c:v>0.17096188876030122</c:v>
                </c:pt>
                <c:pt idx="1204">
                  <c:v>0.17096188876030122</c:v>
                </c:pt>
                <c:pt idx="1205">
                  <c:v>0.17096188876030122</c:v>
                </c:pt>
                <c:pt idx="1206">
                  <c:v>0.17096188876030122</c:v>
                </c:pt>
                <c:pt idx="1207">
                  <c:v>0.17096188876030122</c:v>
                </c:pt>
                <c:pt idx="1208">
                  <c:v>0.17096188876030122</c:v>
                </c:pt>
                <c:pt idx="1209">
                  <c:v>0.17096188876030122</c:v>
                </c:pt>
                <c:pt idx="1210">
                  <c:v>0.17096188876030122</c:v>
                </c:pt>
                <c:pt idx="1211">
                  <c:v>0.17096188876030122</c:v>
                </c:pt>
                <c:pt idx="1212">
                  <c:v>0.17096188876030122</c:v>
                </c:pt>
                <c:pt idx="1213">
                  <c:v>0.17096188876030122</c:v>
                </c:pt>
                <c:pt idx="1214">
                  <c:v>0.17096188876030122</c:v>
                </c:pt>
                <c:pt idx="1215">
                  <c:v>0.17096188876030122</c:v>
                </c:pt>
                <c:pt idx="1216">
                  <c:v>0.17096188876030122</c:v>
                </c:pt>
                <c:pt idx="1217">
                  <c:v>0.17096188876030122</c:v>
                </c:pt>
                <c:pt idx="1218">
                  <c:v>0.17096188876030122</c:v>
                </c:pt>
                <c:pt idx="1219">
                  <c:v>0.17096188876030122</c:v>
                </c:pt>
                <c:pt idx="1220">
                  <c:v>0.17096188876030122</c:v>
                </c:pt>
                <c:pt idx="1221">
                  <c:v>0.17096188876030122</c:v>
                </c:pt>
                <c:pt idx="1222">
                  <c:v>0.17096188876030122</c:v>
                </c:pt>
                <c:pt idx="1223">
                  <c:v>0.17096188876030122</c:v>
                </c:pt>
                <c:pt idx="1224">
                  <c:v>0.17096188876030122</c:v>
                </c:pt>
                <c:pt idx="1225">
                  <c:v>0.17096188876030122</c:v>
                </c:pt>
                <c:pt idx="1226">
                  <c:v>0.17096188876030122</c:v>
                </c:pt>
                <c:pt idx="1227">
                  <c:v>0.17096188876030122</c:v>
                </c:pt>
                <c:pt idx="1228">
                  <c:v>0.17096188876030122</c:v>
                </c:pt>
                <c:pt idx="1229">
                  <c:v>0.17096188876030122</c:v>
                </c:pt>
                <c:pt idx="1230">
                  <c:v>0.17096188876030122</c:v>
                </c:pt>
                <c:pt idx="1231">
                  <c:v>0.17096188876030122</c:v>
                </c:pt>
                <c:pt idx="1232">
                  <c:v>0.17096188876030122</c:v>
                </c:pt>
                <c:pt idx="1233">
                  <c:v>0.17096188876030122</c:v>
                </c:pt>
                <c:pt idx="1234">
                  <c:v>0.17096188876030122</c:v>
                </c:pt>
                <c:pt idx="1235">
                  <c:v>0.17096188876030122</c:v>
                </c:pt>
                <c:pt idx="1236">
                  <c:v>0.19509032201612825</c:v>
                </c:pt>
                <c:pt idx="1237">
                  <c:v>0.19509032201612825</c:v>
                </c:pt>
                <c:pt idx="1238">
                  <c:v>0.19509032201612825</c:v>
                </c:pt>
                <c:pt idx="1239">
                  <c:v>0.19509032201612825</c:v>
                </c:pt>
                <c:pt idx="1240">
                  <c:v>0.19509032201612825</c:v>
                </c:pt>
                <c:pt idx="1241">
                  <c:v>0.19509032201612825</c:v>
                </c:pt>
                <c:pt idx="1242">
                  <c:v>0.19509032201612825</c:v>
                </c:pt>
                <c:pt idx="1243">
                  <c:v>0.19509032201612825</c:v>
                </c:pt>
                <c:pt idx="1244">
                  <c:v>0.19509032201612825</c:v>
                </c:pt>
                <c:pt idx="1245">
                  <c:v>0.19509032201612825</c:v>
                </c:pt>
                <c:pt idx="1246">
                  <c:v>0.19509032201612825</c:v>
                </c:pt>
                <c:pt idx="1247">
                  <c:v>0.19509032201612825</c:v>
                </c:pt>
                <c:pt idx="1248">
                  <c:v>0.19509032201612825</c:v>
                </c:pt>
                <c:pt idx="1249">
                  <c:v>0.19509032201612825</c:v>
                </c:pt>
                <c:pt idx="1250">
                  <c:v>0.19509032201612825</c:v>
                </c:pt>
                <c:pt idx="1251">
                  <c:v>0.19509032201612825</c:v>
                </c:pt>
                <c:pt idx="1252">
                  <c:v>0.19509032201612825</c:v>
                </c:pt>
                <c:pt idx="1253">
                  <c:v>0.19509032201612825</c:v>
                </c:pt>
                <c:pt idx="1254">
                  <c:v>0.19509032201612825</c:v>
                </c:pt>
                <c:pt idx="1255">
                  <c:v>0.19509032201612825</c:v>
                </c:pt>
                <c:pt idx="1256">
                  <c:v>0.19509032201612825</c:v>
                </c:pt>
                <c:pt idx="1257">
                  <c:v>0.19509032201612825</c:v>
                </c:pt>
                <c:pt idx="1258">
                  <c:v>0.19509032201612825</c:v>
                </c:pt>
                <c:pt idx="1259">
                  <c:v>0.19509032201612825</c:v>
                </c:pt>
                <c:pt idx="1260">
                  <c:v>0.19509032201612825</c:v>
                </c:pt>
                <c:pt idx="1261">
                  <c:v>0.19509032201612825</c:v>
                </c:pt>
                <c:pt idx="1262">
                  <c:v>0.19509032201612825</c:v>
                </c:pt>
                <c:pt idx="1263">
                  <c:v>0.19509032201612825</c:v>
                </c:pt>
                <c:pt idx="1264">
                  <c:v>0.19509032201612825</c:v>
                </c:pt>
                <c:pt idx="1265">
                  <c:v>0.19509032201612825</c:v>
                </c:pt>
                <c:pt idx="1266">
                  <c:v>0.19509032201612825</c:v>
                </c:pt>
                <c:pt idx="1267">
                  <c:v>0.19509032201612825</c:v>
                </c:pt>
                <c:pt idx="1268">
                  <c:v>0.19509032201612825</c:v>
                </c:pt>
                <c:pt idx="1269">
                  <c:v>0.19509032201612825</c:v>
                </c:pt>
                <c:pt idx="1270">
                  <c:v>0.19509032201612825</c:v>
                </c:pt>
                <c:pt idx="1271">
                  <c:v>0.19509032201612825</c:v>
                </c:pt>
                <c:pt idx="1272">
                  <c:v>0.19509032201612825</c:v>
                </c:pt>
                <c:pt idx="1273">
                  <c:v>0.19509032201612825</c:v>
                </c:pt>
                <c:pt idx="1274">
                  <c:v>0.19509032201612825</c:v>
                </c:pt>
                <c:pt idx="1275">
                  <c:v>0.19509032201612825</c:v>
                </c:pt>
                <c:pt idx="1276">
                  <c:v>0.19509032201612825</c:v>
                </c:pt>
                <c:pt idx="1277">
                  <c:v>0.19509032201612825</c:v>
                </c:pt>
                <c:pt idx="1278">
                  <c:v>0.19509032201612825</c:v>
                </c:pt>
                <c:pt idx="1279">
                  <c:v>0.19509032201612825</c:v>
                </c:pt>
                <c:pt idx="1280">
                  <c:v>0.19509032201612825</c:v>
                </c:pt>
                <c:pt idx="1281">
                  <c:v>0.19509032201612825</c:v>
                </c:pt>
                <c:pt idx="1282">
                  <c:v>0.19509032201612825</c:v>
                </c:pt>
                <c:pt idx="1283">
                  <c:v>0.19509032201612825</c:v>
                </c:pt>
                <c:pt idx="1284">
                  <c:v>0.19509032201612825</c:v>
                </c:pt>
                <c:pt idx="1285">
                  <c:v>0.19509032201612825</c:v>
                </c:pt>
                <c:pt idx="1286">
                  <c:v>0.19509032201612825</c:v>
                </c:pt>
                <c:pt idx="1287">
                  <c:v>0.19509032201612825</c:v>
                </c:pt>
                <c:pt idx="1288">
                  <c:v>0.19509032201612825</c:v>
                </c:pt>
                <c:pt idx="1289">
                  <c:v>0.19509032201612825</c:v>
                </c:pt>
                <c:pt idx="1290">
                  <c:v>0.19509032201612825</c:v>
                </c:pt>
                <c:pt idx="1291">
                  <c:v>0.19509032201612825</c:v>
                </c:pt>
                <c:pt idx="1292">
                  <c:v>0.19509032201612825</c:v>
                </c:pt>
                <c:pt idx="1293">
                  <c:v>0.19509032201612825</c:v>
                </c:pt>
                <c:pt idx="1294">
                  <c:v>0.19509032201612825</c:v>
                </c:pt>
                <c:pt idx="1295">
                  <c:v>0.19509032201612825</c:v>
                </c:pt>
                <c:pt idx="1296">
                  <c:v>0.19509032201612825</c:v>
                </c:pt>
                <c:pt idx="1297">
                  <c:v>0.19509032201612825</c:v>
                </c:pt>
                <c:pt idx="1298">
                  <c:v>0.19509032201612825</c:v>
                </c:pt>
                <c:pt idx="1299">
                  <c:v>0.19509032201612825</c:v>
                </c:pt>
                <c:pt idx="1300">
                  <c:v>0.19509032201612825</c:v>
                </c:pt>
                <c:pt idx="1301">
                  <c:v>0.19509032201612825</c:v>
                </c:pt>
                <c:pt idx="1302">
                  <c:v>0.19509032201612825</c:v>
                </c:pt>
                <c:pt idx="1303">
                  <c:v>0.19509032201612825</c:v>
                </c:pt>
                <c:pt idx="1304">
                  <c:v>0.19509032201612825</c:v>
                </c:pt>
                <c:pt idx="1305">
                  <c:v>0.19509032201612825</c:v>
                </c:pt>
                <c:pt idx="1306">
                  <c:v>0.19509032201612825</c:v>
                </c:pt>
                <c:pt idx="1307">
                  <c:v>0.19509032201612825</c:v>
                </c:pt>
                <c:pt idx="1308">
                  <c:v>0.19509032201612825</c:v>
                </c:pt>
                <c:pt idx="1309">
                  <c:v>0.19509032201612825</c:v>
                </c:pt>
                <c:pt idx="1310">
                  <c:v>0.19509032201612825</c:v>
                </c:pt>
                <c:pt idx="1311">
                  <c:v>0.19509032201612825</c:v>
                </c:pt>
                <c:pt idx="1312">
                  <c:v>0.19509032201612825</c:v>
                </c:pt>
                <c:pt idx="1313">
                  <c:v>0.19509032201612825</c:v>
                </c:pt>
                <c:pt idx="1314">
                  <c:v>0.19509032201612825</c:v>
                </c:pt>
                <c:pt idx="1315">
                  <c:v>0.19509032201612825</c:v>
                </c:pt>
                <c:pt idx="1316">
                  <c:v>0.19509032201612825</c:v>
                </c:pt>
                <c:pt idx="1317">
                  <c:v>0.19509032201612825</c:v>
                </c:pt>
                <c:pt idx="1318">
                  <c:v>0.19509032201612825</c:v>
                </c:pt>
                <c:pt idx="1319">
                  <c:v>0.19509032201612825</c:v>
                </c:pt>
                <c:pt idx="1320">
                  <c:v>0.19509032201612825</c:v>
                </c:pt>
                <c:pt idx="1321">
                  <c:v>0.19509032201612825</c:v>
                </c:pt>
                <c:pt idx="1322">
                  <c:v>0.19509032201612825</c:v>
                </c:pt>
                <c:pt idx="1323">
                  <c:v>0.19509032201612825</c:v>
                </c:pt>
                <c:pt idx="1324">
                  <c:v>0.19509032201612825</c:v>
                </c:pt>
                <c:pt idx="1325">
                  <c:v>0.19509032201612825</c:v>
                </c:pt>
                <c:pt idx="1326">
                  <c:v>0.19509032201612825</c:v>
                </c:pt>
                <c:pt idx="1327">
                  <c:v>0.19509032201612825</c:v>
                </c:pt>
                <c:pt idx="1328">
                  <c:v>0.19509032201612825</c:v>
                </c:pt>
                <c:pt idx="1329">
                  <c:v>0.19509032201612825</c:v>
                </c:pt>
                <c:pt idx="1330">
                  <c:v>0.19509032201612825</c:v>
                </c:pt>
                <c:pt idx="1331">
                  <c:v>0.19509032201612825</c:v>
                </c:pt>
                <c:pt idx="1332">
                  <c:v>0.19509032201612825</c:v>
                </c:pt>
                <c:pt idx="1333">
                  <c:v>0.19509032201612825</c:v>
                </c:pt>
                <c:pt idx="1334">
                  <c:v>0.19509032201612825</c:v>
                </c:pt>
                <c:pt idx="1335">
                  <c:v>0.19509032201612825</c:v>
                </c:pt>
                <c:pt idx="1336">
                  <c:v>0.19509032201612825</c:v>
                </c:pt>
                <c:pt idx="1337">
                  <c:v>0.19509032201612825</c:v>
                </c:pt>
                <c:pt idx="1338">
                  <c:v>0.19509032201612825</c:v>
                </c:pt>
                <c:pt idx="1339">
                  <c:v>0.19509032201612825</c:v>
                </c:pt>
                <c:pt idx="1340">
                  <c:v>0.19509032201612825</c:v>
                </c:pt>
                <c:pt idx="1341">
                  <c:v>0.19509032201612825</c:v>
                </c:pt>
                <c:pt idx="1342">
                  <c:v>0.19509032201612825</c:v>
                </c:pt>
                <c:pt idx="1343">
                  <c:v>0.19509032201612825</c:v>
                </c:pt>
                <c:pt idx="1344">
                  <c:v>0.19509032201612825</c:v>
                </c:pt>
                <c:pt idx="1345">
                  <c:v>0.19509032201612825</c:v>
                </c:pt>
                <c:pt idx="1346">
                  <c:v>0.19509032201612825</c:v>
                </c:pt>
                <c:pt idx="1347">
                  <c:v>0.19509032201612825</c:v>
                </c:pt>
                <c:pt idx="1348">
                  <c:v>0.19509032201612825</c:v>
                </c:pt>
                <c:pt idx="1349">
                  <c:v>0.19509032201612825</c:v>
                </c:pt>
                <c:pt idx="1350">
                  <c:v>0.19509032201612825</c:v>
                </c:pt>
                <c:pt idx="1351">
                  <c:v>0.19509032201612825</c:v>
                </c:pt>
                <c:pt idx="1352">
                  <c:v>0.19509032201612825</c:v>
                </c:pt>
                <c:pt idx="1353">
                  <c:v>0.19509032201612825</c:v>
                </c:pt>
                <c:pt idx="1354">
                  <c:v>0.19509032201612825</c:v>
                </c:pt>
                <c:pt idx="1355">
                  <c:v>0.19509032201612825</c:v>
                </c:pt>
                <c:pt idx="1356">
                  <c:v>0.19509032201612825</c:v>
                </c:pt>
                <c:pt idx="1357">
                  <c:v>0.19509032201612825</c:v>
                </c:pt>
                <c:pt idx="1358">
                  <c:v>0.19509032201612825</c:v>
                </c:pt>
                <c:pt idx="1359">
                  <c:v>0.19509032201612825</c:v>
                </c:pt>
                <c:pt idx="1360">
                  <c:v>0.19509032201612825</c:v>
                </c:pt>
                <c:pt idx="1361">
                  <c:v>0.19509032201612825</c:v>
                </c:pt>
                <c:pt idx="1362">
                  <c:v>0.19509032201612825</c:v>
                </c:pt>
                <c:pt idx="1363">
                  <c:v>0.19509032201612825</c:v>
                </c:pt>
                <c:pt idx="1364">
                  <c:v>0.19509032201612825</c:v>
                </c:pt>
                <c:pt idx="1365">
                  <c:v>0.19509032201612825</c:v>
                </c:pt>
                <c:pt idx="1366">
                  <c:v>0.19509032201612825</c:v>
                </c:pt>
                <c:pt idx="1367">
                  <c:v>0.19509032201612825</c:v>
                </c:pt>
                <c:pt idx="1368">
                  <c:v>0.19509032201612825</c:v>
                </c:pt>
                <c:pt idx="1369">
                  <c:v>0.19509032201612825</c:v>
                </c:pt>
                <c:pt idx="1370">
                  <c:v>0.19509032201612825</c:v>
                </c:pt>
                <c:pt idx="1371">
                  <c:v>0.19509032201612825</c:v>
                </c:pt>
                <c:pt idx="1372">
                  <c:v>0.19509032201612825</c:v>
                </c:pt>
                <c:pt idx="1373">
                  <c:v>0.19509032201612825</c:v>
                </c:pt>
                <c:pt idx="1374">
                  <c:v>0.19509032201612825</c:v>
                </c:pt>
                <c:pt idx="1375">
                  <c:v>0.19509032201612825</c:v>
                </c:pt>
                <c:pt idx="1376">
                  <c:v>0.19509032201612825</c:v>
                </c:pt>
                <c:pt idx="1377">
                  <c:v>0.19509032201612825</c:v>
                </c:pt>
                <c:pt idx="1378">
                  <c:v>0.19509032201612825</c:v>
                </c:pt>
                <c:pt idx="1379">
                  <c:v>0.19509032201612825</c:v>
                </c:pt>
                <c:pt idx="1380">
                  <c:v>0.19509032201612825</c:v>
                </c:pt>
                <c:pt idx="1381">
                  <c:v>0.19509032201612825</c:v>
                </c:pt>
                <c:pt idx="1382">
                  <c:v>0.19509032201612825</c:v>
                </c:pt>
                <c:pt idx="1383">
                  <c:v>0.19509032201612825</c:v>
                </c:pt>
                <c:pt idx="1384">
                  <c:v>0.19509032201612825</c:v>
                </c:pt>
                <c:pt idx="1385">
                  <c:v>0.19509032201612825</c:v>
                </c:pt>
                <c:pt idx="1386">
                  <c:v>0.19509032201612825</c:v>
                </c:pt>
                <c:pt idx="1387">
                  <c:v>0.19509032201612825</c:v>
                </c:pt>
                <c:pt idx="1388">
                  <c:v>0.19509032201612825</c:v>
                </c:pt>
                <c:pt idx="1389">
                  <c:v>0.19509032201612825</c:v>
                </c:pt>
                <c:pt idx="1390">
                  <c:v>0.19509032201612825</c:v>
                </c:pt>
                <c:pt idx="1391">
                  <c:v>0.19509032201612825</c:v>
                </c:pt>
                <c:pt idx="1392">
                  <c:v>0.19509032201612825</c:v>
                </c:pt>
                <c:pt idx="1393">
                  <c:v>0.19509032201612825</c:v>
                </c:pt>
                <c:pt idx="1394">
                  <c:v>0.19509032201612825</c:v>
                </c:pt>
                <c:pt idx="1395">
                  <c:v>0.19509032201612825</c:v>
                </c:pt>
                <c:pt idx="1396">
                  <c:v>0.19509032201612825</c:v>
                </c:pt>
                <c:pt idx="1397">
                  <c:v>0.19509032201612825</c:v>
                </c:pt>
                <c:pt idx="1398">
                  <c:v>0.19509032201612825</c:v>
                </c:pt>
                <c:pt idx="1399">
                  <c:v>0.19509032201612825</c:v>
                </c:pt>
                <c:pt idx="1400">
                  <c:v>0.19509032201612825</c:v>
                </c:pt>
                <c:pt idx="1401">
                  <c:v>0.19509032201612825</c:v>
                </c:pt>
                <c:pt idx="1402">
                  <c:v>0.19509032201612825</c:v>
                </c:pt>
                <c:pt idx="1403">
                  <c:v>0.19509032201612825</c:v>
                </c:pt>
                <c:pt idx="1404">
                  <c:v>0.19509032201612825</c:v>
                </c:pt>
                <c:pt idx="1405">
                  <c:v>0.19509032201612825</c:v>
                </c:pt>
                <c:pt idx="1406">
                  <c:v>0.19509032201612825</c:v>
                </c:pt>
                <c:pt idx="1407">
                  <c:v>0.19509032201612825</c:v>
                </c:pt>
                <c:pt idx="1408">
                  <c:v>0.19509032201612825</c:v>
                </c:pt>
                <c:pt idx="1409">
                  <c:v>0.19509032201612825</c:v>
                </c:pt>
                <c:pt idx="1410">
                  <c:v>0.19509032201612825</c:v>
                </c:pt>
                <c:pt idx="1411">
                  <c:v>0.19509032201612825</c:v>
                </c:pt>
                <c:pt idx="1412">
                  <c:v>0.19509032201612825</c:v>
                </c:pt>
                <c:pt idx="1413">
                  <c:v>0.19509032201612825</c:v>
                </c:pt>
                <c:pt idx="1414">
                  <c:v>0.19509032201612825</c:v>
                </c:pt>
                <c:pt idx="1415">
                  <c:v>0.19509032201612825</c:v>
                </c:pt>
                <c:pt idx="1416">
                  <c:v>0.19509032201612825</c:v>
                </c:pt>
                <c:pt idx="1417">
                  <c:v>0.19509032201612825</c:v>
                </c:pt>
                <c:pt idx="1418">
                  <c:v>0.19509032201612825</c:v>
                </c:pt>
                <c:pt idx="1419">
                  <c:v>0.19509032201612825</c:v>
                </c:pt>
                <c:pt idx="1420">
                  <c:v>0.19509032201612825</c:v>
                </c:pt>
                <c:pt idx="1421">
                  <c:v>0.19509032201612825</c:v>
                </c:pt>
                <c:pt idx="1422">
                  <c:v>0.19509032201612825</c:v>
                </c:pt>
                <c:pt idx="1423">
                  <c:v>0.19509032201612825</c:v>
                </c:pt>
                <c:pt idx="1424">
                  <c:v>0.19509032201612825</c:v>
                </c:pt>
                <c:pt idx="1425">
                  <c:v>0.19509032201612825</c:v>
                </c:pt>
                <c:pt idx="1426">
                  <c:v>0.19509032201612825</c:v>
                </c:pt>
                <c:pt idx="1427">
                  <c:v>0.19509032201612825</c:v>
                </c:pt>
                <c:pt idx="1428">
                  <c:v>0.19509032201612825</c:v>
                </c:pt>
                <c:pt idx="1429">
                  <c:v>0.19509032201612825</c:v>
                </c:pt>
                <c:pt idx="1430">
                  <c:v>0.19509032201612825</c:v>
                </c:pt>
                <c:pt idx="1431">
                  <c:v>0.2191012401568698</c:v>
                </c:pt>
                <c:pt idx="1432">
                  <c:v>0.2191012401568698</c:v>
                </c:pt>
                <c:pt idx="1433">
                  <c:v>0.2191012401568698</c:v>
                </c:pt>
                <c:pt idx="1434">
                  <c:v>0.2191012401568698</c:v>
                </c:pt>
                <c:pt idx="1435">
                  <c:v>0.2191012401568698</c:v>
                </c:pt>
                <c:pt idx="1436">
                  <c:v>0.2191012401568698</c:v>
                </c:pt>
                <c:pt idx="1437">
                  <c:v>0.2191012401568698</c:v>
                </c:pt>
                <c:pt idx="1438">
                  <c:v>0.2191012401568698</c:v>
                </c:pt>
                <c:pt idx="1439">
                  <c:v>0.2191012401568698</c:v>
                </c:pt>
                <c:pt idx="1440">
                  <c:v>0.2191012401568698</c:v>
                </c:pt>
                <c:pt idx="1441">
                  <c:v>0.2191012401568698</c:v>
                </c:pt>
                <c:pt idx="1442">
                  <c:v>0.2191012401568698</c:v>
                </c:pt>
                <c:pt idx="1443">
                  <c:v>0.2191012401568698</c:v>
                </c:pt>
                <c:pt idx="1444">
                  <c:v>0.2191012401568698</c:v>
                </c:pt>
                <c:pt idx="1445">
                  <c:v>0.2191012401568698</c:v>
                </c:pt>
                <c:pt idx="1446">
                  <c:v>0.2191012401568698</c:v>
                </c:pt>
                <c:pt idx="1447">
                  <c:v>0.2191012401568698</c:v>
                </c:pt>
                <c:pt idx="1448">
                  <c:v>0.2191012401568698</c:v>
                </c:pt>
                <c:pt idx="1449">
                  <c:v>0.2191012401568698</c:v>
                </c:pt>
                <c:pt idx="1450">
                  <c:v>0.2191012401568698</c:v>
                </c:pt>
                <c:pt idx="1451">
                  <c:v>0.2191012401568698</c:v>
                </c:pt>
                <c:pt idx="1452">
                  <c:v>0.2191012401568698</c:v>
                </c:pt>
                <c:pt idx="1453">
                  <c:v>0.2191012401568698</c:v>
                </c:pt>
                <c:pt idx="1454">
                  <c:v>0.2191012401568698</c:v>
                </c:pt>
                <c:pt idx="1455">
                  <c:v>0.2191012401568698</c:v>
                </c:pt>
                <c:pt idx="1456">
                  <c:v>0.2191012401568698</c:v>
                </c:pt>
                <c:pt idx="1457">
                  <c:v>0.2191012401568698</c:v>
                </c:pt>
                <c:pt idx="1458">
                  <c:v>0.2191012401568698</c:v>
                </c:pt>
                <c:pt idx="1459">
                  <c:v>0.2191012401568698</c:v>
                </c:pt>
                <c:pt idx="1460">
                  <c:v>0.2191012401568698</c:v>
                </c:pt>
                <c:pt idx="1461">
                  <c:v>0.2191012401568698</c:v>
                </c:pt>
                <c:pt idx="1462">
                  <c:v>0.2191012401568698</c:v>
                </c:pt>
                <c:pt idx="1463">
                  <c:v>0.2191012401568698</c:v>
                </c:pt>
                <c:pt idx="1464">
                  <c:v>0.2191012401568698</c:v>
                </c:pt>
                <c:pt idx="1465">
                  <c:v>0.2191012401568698</c:v>
                </c:pt>
                <c:pt idx="1466">
                  <c:v>0.2191012401568698</c:v>
                </c:pt>
                <c:pt idx="1467">
                  <c:v>0.2191012401568698</c:v>
                </c:pt>
                <c:pt idx="1468">
                  <c:v>0.2191012401568698</c:v>
                </c:pt>
                <c:pt idx="1469">
                  <c:v>0.2191012401568698</c:v>
                </c:pt>
                <c:pt idx="1470">
                  <c:v>0.2191012401568698</c:v>
                </c:pt>
                <c:pt idx="1471">
                  <c:v>0.2191012401568698</c:v>
                </c:pt>
                <c:pt idx="1472">
                  <c:v>0.2191012401568698</c:v>
                </c:pt>
                <c:pt idx="1473">
                  <c:v>0.2191012401568698</c:v>
                </c:pt>
                <c:pt idx="1474">
                  <c:v>0.2191012401568698</c:v>
                </c:pt>
                <c:pt idx="1475">
                  <c:v>0.2191012401568698</c:v>
                </c:pt>
                <c:pt idx="1476">
                  <c:v>0.2191012401568698</c:v>
                </c:pt>
                <c:pt idx="1477">
                  <c:v>0.2191012401568698</c:v>
                </c:pt>
                <c:pt idx="1478">
                  <c:v>0.2191012401568698</c:v>
                </c:pt>
                <c:pt idx="1479">
                  <c:v>0.2191012401568698</c:v>
                </c:pt>
                <c:pt idx="1480">
                  <c:v>0.2191012401568698</c:v>
                </c:pt>
                <c:pt idx="1481">
                  <c:v>0.2191012401568698</c:v>
                </c:pt>
                <c:pt idx="1482">
                  <c:v>0.2191012401568698</c:v>
                </c:pt>
                <c:pt idx="1483">
                  <c:v>0.2191012401568698</c:v>
                </c:pt>
                <c:pt idx="1484">
                  <c:v>0.2191012401568698</c:v>
                </c:pt>
                <c:pt idx="1485">
                  <c:v>0.2191012401568698</c:v>
                </c:pt>
                <c:pt idx="1486">
                  <c:v>0.2191012401568698</c:v>
                </c:pt>
                <c:pt idx="1487">
                  <c:v>0.2191012401568698</c:v>
                </c:pt>
                <c:pt idx="1488">
                  <c:v>0.2191012401568698</c:v>
                </c:pt>
                <c:pt idx="1489">
                  <c:v>0.2191012401568698</c:v>
                </c:pt>
                <c:pt idx="1490">
                  <c:v>0.2191012401568698</c:v>
                </c:pt>
                <c:pt idx="1491">
                  <c:v>0.2191012401568698</c:v>
                </c:pt>
                <c:pt idx="1492">
                  <c:v>0.2191012401568698</c:v>
                </c:pt>
                <c:pt idx="1493">
                  <c:v>0.2191012401568698</c:v>
                </c:pt>
                <c:pt idx="1494">
                  <c:v>0.2191012401568698</c:v>
                </c:pt>
                <c:pt idx="1495">
                  <c:v>0.2191012401568698</c:v>
                </c:pt>
                <c:pt idx="1496">
                  <c:v>0.2191012401568698</c:v>
                </c:pt>
                <c:pt idx="1497">
                  <c:v>0.2191012401568698</c:v>
                </c:pt>
                <c:pt idx="1498">
                  <c:v>0.2191012401568698</c:v>
                </c:pt>
                <c:pt idx="1499">
                  <c:v>0.2191012401568698</c:v>
                </c:pt>
                <c:pt idx="1500">
                  <c:v>0.2191012401568698</c:v>
                </c:pt>
                <c:pt idx="1501">
                  <c:v>0.2191012401568698</c:v>
                </c:pt>
                <c:pt idx="1502">
                  <c:v>0.2191012401568698</c:v>
                </c:pt>
                <c:pt idx="1503">
                  <c:v>0.2191012401568698</c:v>
                </c:pt>
                <c:pt idx="1504">
                  <c:v>0.2191012401568698</c:v>
                </c:pt>
                <c:pt idx="1505">
                  <c:v>0.2191012401568698</c:v>
                </c:pt>
                <c:pt idx="1506">
                  <c:v>0.2191012401568698</c:v>
                </c:pt>
                <c:pt idx="1507">
                  <c:v>0.2191012401568698</c:v>
                </c:pt>
                <c:pt idx="1508">
                  <c:v>0.2191012401568698</c:v>
                </c:pt>
                <c:pt idx="1509">
                  <c:v>0.2191012401568698</c:v>
                </c:pt>
                <c:pt idx="1510">
                  <c:v>0.2191012401568698</c:v>
                </c:pt>
                <c:pt idx="1511">
                  <c:v>0.2191012401568698</c:v>
                </c:pt>
                <c:pt idx="1512">
                  <c:v>0.2191012401568698</c:v>
                </c:pt>
                <c:pt idx="1513">
                  <c:v>0.2191012401568698</c:v>
                </c:pt>
                <c:pt idx="1514">
                  <c:v>0.2191012401568698</c:v>
                </c:pt>
                <c:pt idx="1515">
                  <c:v>0.2191012401568698</c:v>
                </c:pt>
                <c:pt idx="1516">
                  <c:v>0.2191012401568698</c:v>
                </c:pt>
                <c:pt idx="1517">
                  <c:v>0.2191012401568698</c:v>
                </c:pt>
                <c:pt idx="1518">
                  <c:v>0.2191012401568698</c:v>
                </c:pt>
                <c:pt idx="1519">
                  <c:v>0.2191012401568698</c:v>
                </c:pt>
                <c:pt idx="1520">
                  <c:v>0.2191012401568698</c:v>
                </c:pt>
                <c:pt idx="1521">
                  <c:v>0.2191012401568698</c:v>
                </c:pt>
                <c:pt idx="1522">
                  <c:v>0.2191012401568698</c:v>
                </c:pt>
                <c:pt idx="1523">
                  <c:v>0.2191012401568698</c:v>
                </c:pt>
                <c:pt idx="1524">
                  <c:v>0.2191012401568698</c:v>
                </c:pt>
                <c:pt idx="1525">
                  <c:v>0.2191012401568698</c:v>
                </c:pt>
                <c:pt idx="1526">
                  <c:v>0.2191012401568698</c:v>
                </c:pt>
                <c:pt idx="1527">
                  <c:v>0.2191012401568698</c:v>
                </c:pt>
                <c:pt idx="1528">
                  <c:v>0.2191012401568698</c:v>
                </c:pt>
                <c:pt idx="1529">
                  <c:v>0.2191012401568698</c:v>
                </c:pt>
                <c:pt idx="1530">
                  <c:v>0.2191012401568698</c:v>
                </c:pt>
                <c:pt idx="1531">
                  <c:v>0.2191012401568698</c:v>
                </c:pt>
                <c:pt idx="1532">
                  <c:v>0.2191012401568698</c:v>
                </c:pt>
                <c:pt idx="1533">
                  <c:v>0.2191012401568698</c:v>
                </c:pt>
                <c:pt idx="1534">
                  <c:v>0.2191012401568698</c:v>
                </c:pt>
                <c:pt idx="1535">
                  <c:v>0.2191012401568698</c:v>
                </c:pt>
                <c:pt idx="1536">
                  <c:v>0.2191012401568698</c:v>
                </c:pt>
                <c:pt idx="1537">
                  <c:v>0.2191012401568698</c:v>
                </c:pt>
                <c:pt idx="1538">
                  <c:v>0.2191012401568698</c:v>
                </c:pt>
                <c:pt idx="1539">
                  <c:v>0.2191012401568698</c:v>
                </c:pt>
                <c:pt idx="1540">
                  <c:v>0.2191012401568698</c:v>
                </c:pt>
                <c:pt idx="1541">
                  <c:v>0.2191012401568698</c:v>
                </c:pt>
                <c:pt idx="1542">
                  <c:v>0.2191012401568698</c:v>
                </c:pt>
                <c:pt idx="1543">
                  <c:v>0.2191012401568698</c:v>
                </c:pt>
                <c:pt idx="1544">
                  <c:v>0.2191012401568698</c:v>
                </c:pt>
                <c:pt idx="1545">
                  <c:v>0.2191012401568698</c:v>
                </c:pt>
                <c:pt idx="1546">
                  <c:v>0.2191012401568698</c:v>
                </c:pt>
                <c:pt idx="1547">
                  <c:v>0.2191012401568698</c:v>
                </c:pt>
                <c:pt idx="1548">
                  <c:v>0.2191012401568698</c:v>
                </c:pt>
                <c:pt idx="1549">
                  <c:v>0.2191012401568698</c:v>
                </c:pt>
                <c:pt idx="1550">
                  <c:v>0.2191012401568698</c:v>
                </c:pt>
                <c:pt idx="1551">
                  <c:v>0.2191012401568698</c:v>
                </c:pt>
                <c:pt idx="1552">
                  <c:v>0.2191012401568698</c:v>
                </c:pt>
                <c:pt idx="1553">
                  <c:v>0.2191012401568698</c:v>
                </c:pt>
                <c:pt idx="1554">
                  <c:v>0.2191012401568698</c:v>
                </c:pt>
                <c:pt idx="1555">
                  <c:v>0.2191012401568698</c:v>
                </c:pt>
                <c:pt idx="1556">
                  <c:v>0.2191012401568698</c:v>
                </c:pt>
                <c:pt idx="1557">
                  <c:v>0.2191012401568698</c:v>
                </c:pt>
                <c:pt idx="1558">
                  <c:v>0.2191012401568698</c:v>
                </c:pt>
                <c:pt idx="1559">
                  <c:v>0.2191012401568698</c:v>
                </c:pt>
                <c:pt idx="1560">
                  <c:v>0.2191012401568698</c:v>
                </c:pt>
                <c:pt idx="1561">
                  <c:v>0.2191012401568698</c:v>
                </c:pt>
                <c:pt idx="1562">
                  <c:v>0.2191012401568698</c:v>
                </c:pt>
                <c:pt idx="1563">
                  <c:v>0.2191012401568698</c:v>
                </c:pt>
                <c:pt idx="1564">
                  <c:v>0.2191012401568698</c:v>
                </c:pt>
                <c:pt idx="1565">
                  <c:v>0.2191012401568698</c:v>
                </c:pt>
                <c:pt idx="1566">
                  <c:v>0.2191012401568698</c:v>
                </c:pt>
                <c:pt idx="1567">
                  <c:v>0.2191012401568698</c:v>
                </c:pt>
                <c:pt idx="1568">
                  <c:v>0.2191012401568698</c:v>
                </c:pt>
                <c:pt idx="1569">
                  <c:v>0.2191012401568698</c:v>
                </c:pt>
                <c:pt idx="1570">
                  <c:v>0.2191012401568698</c:v>
                </c:pt>
                <c:pt idx="1571">
                  <c:v>0.2191012401568698</c:v>
                </c:pt>
                <c:pt idx="1572">
                  <c:v>0.2191012401568698</c:v>
                </c:pt>
                <c:pt idx="1573">
                  <c:v>0.2191012401568698</c:v>
                </c:pt>
                <c:pt idx="1574">
                  <c:v>0.2191012401568698</c:v>
                </c:pt>
                <c:pt idx="1575">
                  <c:v>0.2191012401568698</c:v>
                </c:pt>
                <c:pt idx="1576">
                  <c:v>0.2191012401568698</c:v>
                </c:pt>
                <c:pt idx="1577">
                  <c:v>0.2191012401568698</c:v>
                </c:pt>
                <c:pt idx="1578">
                  <c:v>0.2191012401568698</c:v>
                </c:pt>
                <c:pt idx="1579">
                  <c:v>0.2191012401568698</c:v>
                </c:pt>
                <c:pt idx="1580">
                  <c:v>0.2191012401568698</c:v>
                </c:pt>
                <c:pt idx="1581">
                  <c:v>0.2191012401568698</c:v>
                </c:pt>
                <c:pt idx="1582">
                  <c:v>0.2191012401568698</c:v>
                </c:pt>
                <c:pt idx="1583">
                  <c:v>0.2191012401568698</c:v>
                </c:pt>
                <c:pt idx="1584">
                  <c:v>0.2191012401568698</c:v>
                </c:pt>
                <c:pt idx="1585">
                  <c:v>0.2191012401568698</c:v>
                </c:pt>
                <c:pt idx="1586">
                  <c:v>0.2191012401568698</c:v>
                </c:pt>
                <c:pt idx="1587">
                  <c:v>0.2191012401568698</c:v>
                </c:pt>
                <c:pt idx="1588">
                  <c:v>0.2191012401568698</c:v>
                </c:pt>
                <c:pt idx="1589">
                  <c:v>0.2191012401568698</c:v>
                </c:pt>
                <c:pt idx="1590">
                  <c:v>0.2191012401568698</c:v>
                </c:pt>
                <c:pt idx="1591">
                  <c:v>0.2191012401568698</c:v>
                </c:pt>
                <c:pt idx="1592">
                  <c:v>0.2191012401568698</c:v>
                </c:pt>
                <c:pt idx="1593">
                  <c:v>0.2191012401568698</c:v>
                </c:pt>
                <c:pt idx="1594">
                  <c:v>0.2191012401568698</c:v>
                </c:pt>
                <c:pt idx="1595">
                  <c:v>0.2191012401568698</c:v>
                </c:pt>
                <c:pt idx="1596">
                  <c:v>0.2191012401568698</c:v>
                </c:pt>
                <c:pt idx="1597">
                  <c:v>0.2191012401568698</c:v>
                </c:pt>
                <c:pt idx="1598">
                  <c:v>0.2191012401568698</c:v>
                </c:pt>
                <c:pt idx="1599">
                  <c:v>0.2191012401568698</c:v>
                </c:pt>
                <c:pt idx="1600">
                  <c:v>0.2191012401568698</c:v>
                </c:pt>
                <c:pt idx="1601">
                  <c:v>0.2191012401568698</c:v>
                </c:pt>
                <c:pt idx="1602">
                  <c:v>0.2191012401568698</c:v>
                </c:pt>
                <c:pt idx="1603">
                  <c:v>0.2191012401568698</c:v>
                </c:pt>
                <c:pt idx="1604">
                  <c:v>0.2191012401568698</c:v>
                </c:pt>
                <c:pt idx="1605">
                  <c:v>0.2191012401568698</c:v>
                </c:pt>
                <c:pt idx="1606">
                  <c:v>0.2191012401568698</c:v>
                </c:pt>
                <c:pt idx="1607">
                  <c:v>0.2191012401568698</c:v>
                </c:pt>
                <c:pt idx="1608">
                  <c:v>0.2191012401568698</c:v>
                </c:pt>
                <c:pt idx="1609">
                  <c:v>0.2191012401568698</c:v>
                </c:pt>
                <c:pt idx="1610">
                  <c:v>0.2191012401568698</c:v>
                </c:pt>
                <c:pt idx="1611">
                  <c:v>0.2191012401568698</c:v>
                </c:pt>
                <c:pt idx="1612">
                  <c:v>0.2191012401568698</c:v>
                </c:pt>
                <c:pt idx="1613">
                  <c:v>0.2191012401568698</c:v>
                </c:pt>
                <c:pt idx="1614">
                  <c:v>0.2191012401568698</c:v>
                </c:pt>
                <c:pt idx="1615">
                  <c:v>0.2191012401568698</c:v>
                </c:pt>
                <c:pt idx="1616">
                  <c:v>0.2191012401568698</c:v>
                </c:pt>
                <c:pt idx="1617">
                  <c:v>0.2191012401568698</c:v>
                </c:pt>
                <c:pt idx="1618">
                  <c:v>0.2191012401568698</c:v>
                </c:pt>
                <c:pt idx="1619">
                  <c:v>0.2191012401568698</c:v>
                </c:pt>
                <c:pt idx="1620">
                  <c:v>0.2191012401568698</c:v>
                </c:pt>
                <c:pt idx="1621">
                  <c:v>0.2191012401568698</c:v>
                </c:pt>
                <c:pt idx="1622">
                  <c:v>0.2191012401568698</c:v>
                </c:pt>
                <c:pt idx="1623">
                  <c:v>0.2191012401568698</c:v>
                </c:pt>
                <c:pt idx="1624">
                  <c:v>0.2191012401568698</c:v>
                </c:pt>
                <c:pt idx="1625">
                  <c:v>0.2191012401568698</c:v>
                </c:pt>
                <c:pt idx="1626">
                  <c:v>0.2191012401568698</c:v>
                </c:pt>
                <c:pt idx="1627">
                  <c:v>0.24298017990326387</c:v>
                </c:pt>
                <c:pt idx="1628">
                  <c:v>0.24298017990326387</c:v>
                </c:pt>
                <c:pt idx="1629">
                  <c:v>0.24298017990326387</c:v>
                </c:pt>
                <c:pt idx="1630">
                  <c:v>0.24298017990326387</c:v>
                </c:pt>
                <c:pt idx="1631">
                  <c:v>0.24298017990326387</c:v>
                </c:pt>
                <c:pt idx="1632">
                  <c:v>0.24298017990326387</c:v>
                </c:pt>
                <c:pt idx="1633">
                  <c:v>0.24298017990326387</c:v>
                </c:pt>
                <c:pt idx="1634">
                  <c:v>0.24298017990326387</c:v>
                </c:pt>
                <c:pt idx="1635">
                  <c:v>0.24298017990326387</c:v>
                </c:pt>
                <c:pt idx="1636">
                  <c:v>0.24298017990326387</c:v>
                </c:pt>
                <c:pt idx="1637">
                  <c:v>0.24298017990326387</c:v>
                </c:pt>
                <c:pt idx="1638">
                  <c:v>0.24298017990326387</c:v>
                </c:pt>
                <c:pt idx="1639">
                  <c:v>0.24298017990326387</c:v>
                </c:pt>
                <c:pt idx="1640">
                  <c:v>0.24298017990326387</c:v>
                </c:pt>
                <c:pt idx="1641">
                  <c:v>0.24298017990326387</c:v>
                </c:pt>
                <c:pt idx="1642">
                  <c:v>0.24298017990326387</c:v>
                </c:pt>
                <c:pt idx="1643">
                  <c:v>0.24298017990326387</c:v>
                </c:pt>
                <c:pt idx="1644">
                  <c:v>0.24298017990326387</c:v>
                </c:pt>
                <c:pt idx="1645">
                  <c:v>0.24298017990326387</c:v>
                </c:pt>
                <c:pt idx="1646">
                  <c:v>0.24298017990326387</c:v>
                </c:pt>
                <c:pt idx="1647">
                  <c:v>0.24298017990326387</c:v>
                </c:pt>
                <c:pt idx="1648">
                  <c:v>0.24298017990326387</c:v>
                </c:pt>
                <c:pt idx="1649">
                  <c:v>0.24298017990326387</c:v>
                </c:pt>
                <c:pt idx="1650">
                  <c:v>0.24298017990326387</c:v>
                </c:pt>
                <c:pt idx="1651">
                  <c:v>0.24298017990326387</c:v>
                </c:pt>
                <c:pt idx="1652">
                  <c:v>0.24298017990326387</c:v>
                </c:pt>
                <c:pt idx="1653">
                  <c:v>0.24298017990326387</c:v>
                </c:pt>
                <c:pt idx="1654">
                  <c:v>0.24298017990326387</c:v>
                </c:pt>
                <c:pt idx="1655">
                  <c:v>0.24298017990326387</c:v>
                </c:pt>
                <c:pt idx="1656">
                  <c:v>0.24298017990326387</c:v>
                </c:pt>
                <c:pt idx="1657">
                  <c:v>0.24298017990326387</c:v>
                </c:pt>
                <c:pt idx="1658">
                  <c:v>0.24298017990326387</c:v>
                </c:pt>
                <c:pt idx="1659">
                  <c:v>0.24298017990326387</c:v>
                </c:pt>
                <c:pt idx="1660">
                  <c:v>0.24298017990326387</c:v>
                </c:pt>
                <c:pt idx="1661">
                  <c:v>0.24298017990326387</c:v>
                </c:pt>
                <c:pt idx="1662">
                  <c:v>0.24298017990326387</c:v>
                </c:pt>
                <c:pt idx="1663">
                  <c:v>0.24298017990326387</c:v>
                </c:pt>
                <c:pt idx="1664">
                  <c:v>0.24298017990326387</c:v>
                </c:pt>
                <c:pt idx="1665">
                  <c:v>0.24298017990326387</c:v>
                </c:pt>
                <c:pt idx="1666">
                  <c:v>0.24298017990326387</c:v>
                </c:pt>
                <c:pt idx="1667">
                  <c:v>0.24298017990326387</c:v>
                </c:pt>
                <c:pt idx="1668">
                  <c:v>0.24298017990326387</c:v>
                </c:pt>
                <c:pt idx="1669">
                  <c:v>0.24298017990326387</c:v>
                </c:pt>
                <c:pt idx="1670">
                  <c:v>0.24298017990326387</c:v>
                </c:pt>
                <c:pt idx="1671">
                  <c:v>0.24298017990326387</c:v>
                </c:pt>
                <c:pt idx="1672">
                  <c:v>0.24298017990326387</c:v>
                </c:pt>
                <c:pt idx="1673">
                  <c:v>0.24298017990326387</c:v>
                </c:pt>
                <c:pt idx="1674">
                  <c:v>0.24298017990326387</c:v>
                </c:pt>
                <c:pt idx="1675">
                  <c:v>0.24298017990326387</c:v>
                </c:pt>
                <c:pt idx="1676">
                  <c:v>0.24298017990326387</c:v>
                </c:pt>
                <c:pt idx="1677">
                  <c:v>0.24298017990326387</c:v>
                </c:pt>
                <c:pt idx="1678">
                  <c:v>0.24298017990326387</c:v>
                </c:pt>
                <c:pt idx="1679">
                  <c:v>0.24298017990326387</c:v>
                </c:pt>
                <c:pt idx="1680">
                  <c:v>0.24298017990326387</c:v>
                </c:pt>
                <c:pt idx="1681">
                  <c:v>0.24298017990326387</c:v>
                </c:pt>
                <c:pt idx="1682">
                  <c:v>0.24298017990326387</c:v>
                </c:pt>
                <c:pt idx="1683">
                  <c:v>0.24298017990326387</c:v>
                </c:pt>
                <c:pt idx="1684">
                  <c:v>0.24298017990326387</c:v>
                </c:pt>
                <c:pt idx="1685">
                  <c:v>0.24298017990326387</c:v>
                </c:pt>
                <c:pt idx="1686">
                  <c:v>0.24298017990326387</c:v>
                </c:pt>
                <c:pt idx="1687">
                  <c:v>0.24298017990326387</c:v>
                </c:pt>
                <c:pt idx="1688">
                  <c:v>0.24298017990326387</c:v>
                </c:pt>
                <c:pt idx="1689">
                  <c:v>0.24298017990326387</c:v>
                </c:pt>
                <c:pt idx="1690">
                  <c:v>0.24298017990326387</c:v>
                </c:pt>
                <c:pt idx="1691">
                  <c:v>0.24298017990326387</c:v>
                </c:pt>
                <c:pt idx="1692">
                  <c:v>0.24298017990326387</c:v>
                </c:pt>
                <c:pt idx="1693">
                  <c:v>0.24298017990326387</c:v>
                </c:pt>
                <c:pt idx="1694">
                  <c:v>0.24298017990326387</c:v>
                </c:pt>
                <c:pt idx="1695">
                  <c:v>0.24298017990326387</c:v>
                </c:pt>
                <c:pt idx="1696">
                  <c:v>0.24298017990326387</c:v>
                </c:pt>
                <c:pt idx="1697">
                  <c:v>0.24298017990326387</c:v>
                </c:pt>
                <c:pt idx="1698">
                  <c:v>0.24298017990326387</c:v>
                </c:pt>
                <c:pt idx="1699">
                  <c:v>0.24298017990326387</c:v>
                </c:pt>
                <c:pt idx="1700">
                  <c:v>0.24298017990326387</c:v>
                </c:pt>
                <c:pt idx="1701">
                  <c:v>0.24298017990326387</c:v>
                </c:pt>
                <c:pt idx="1702">
                  <c:v>0.24298017990326387</c:v>
                </c:pt>
                <c:pt idx="1703">
                  <c:v>0.24298017990326387</c:v>
                </c:pt>
                <c:pt idx="1704">
                  <c:v>0.24298017990326387</c:v>
                </c:pt>
                <c:pt idx="1705">
                  <c:v>0.24298017990326387</c:v>
                </c:pt>
                <c:pt idx="1706">
                  <c:v>0.24298017990326387</c:v>
                </c:pt>
                <c:pt idx="1707">
                  <c:v>0.24298017990326387</c:v>
                </c:pt>
                <c:pt idx="1708">
                  <c:v>0.24298017990326387</c:v>
                </c:pt>
                <c:pt idx="1709">
                  <c:v>0.24298017990326387</c:v>
                </c:pt>
                <c:pt idx="1710">
                  <c:v>0.24298017990326387</c:v>
                </c:pt>
                <c:pt idx="1711">
                  <c:v>0.24298017990326387</c:v>
                </c:pt>
                <c:pt idx="1712">
                  <c:v>0.24298017990326387</c:v>
                </c:pt>
                <c:pt idx="1713">
                  <c:v>0.24298017990326387</c:v>
                </c:pt>
                <c:pt idx="1714">
                  <c:v>0.24298017990326387</c:v>
                </c:pt>
                <c:pt idx="1715">
                  <c:v>0.24298017990326387</c:v>
                </c:pt>
                <c:pt idx="1716">
                  <c:v>0.24298017990326387</c:v>
                </c:pt>
                <c:pt idx="1717">
                  <c:v>0.24298017990326387</c:v>
                </c:pt>
                <c:pt idx="1718">
                  <c:v>0.24298017990326387</c:v>
                </c:pt>
                <c:pt idx="1719">
                  <c:v>0.24298017990326387</c:v>
                </c:pt>
                <c:pt idx="1720">
                  <c:v>0.24298017990326387</c:v>
                </c:pt>
                <c:pt idx="1721">
                  <c:v>0.24298017990326387</c:v>
                </c:pt>
                <c:pt idx="1722">
                  <c:v>0.24298017990326387</c:v>
                </c:pt>
                <c:pt idx="1723">
                  <c:v>0.24298017990326387</c:v>
                </c:pt>
                <c:pt idx="1724">
                  <c:v>0.24298017990326387</c:v>
                </c:pt>
                <c:pt idx="1725">
                  <c:v>0.24298017990326387</c:v>
                </c:pt>
                <c:pt idx="1726">
                  <c:v>0.24298017990326387</c:v>
                </c:pt>
                <c:pt idx="1727">
                  <c:v>0.24298017990326387</c:v>
                </c:pt>
                <c:pt idx="1728">
                  <c:v>0.24298017990326387</c:v>
                </c:pt>
                <c:pt idx="1729">
                  <c:v>0.24298017990326387</c:v>
                </c:pt>
                <c:pt idx="1730">
                  <c:v>0.24298017990326387</c:v>
                </c:pt>
                <c:pt idx="1731">
                  <c:v>0.24298017990326387</c:v>
                </c:pt>
                <c:pt idx="1732">
                  <c:v>0.24298017990326387</c:v>
                </c:pt>
                <c:pt idx="1733">
                  <c:v>0.24298017990326387</c:v>
                </c:pt>
                <c:pt idx="1734">
                  <c:v>0.24298017990326387</c:v>
                </c:pt>
                <c:pt idx="1735">
                  <c:v>0.24298017990326387</c:v>
                </c:pt>
                <c:pt idx="1736">
                  <c:v>0.24298017990326387</c:v>
                </c:pt>
                <c:pt idx="1737">
                  <c:v>0.24298017990326387</c:v>
                </c:pt>
                <c:pt idx="1738">
                  <c:v>0.24298017990326387</c:v>
                </c:pt>
                <c:pt idx="1739">
                  <c:v>0.24298017990326387</c:v>
                </c:pt>
                <c:pt idx="1740">
                  <c:v>0.24298017990326387</c:v>
                </c:pt>
                <c:pt idx="1741">
                  <c:v>0.24298017990326387</c:v>
                </c:pt>
                <c:pt idx="1742">
                  <c:v>0.24298017990326387</c:v>
                </c:pt>
                <c:pt idx="1743">
                  <c:v>0.24298017990326387</c:v>
                </c:pt>
                <c:pt idx="1744">
                  <c:v>0.24298017990326387</c:v>
                </c:pt>
                <c:pt idx="1745">
                  <c:v>0.24298017990326387</c:v>
                </c:pt>
                <c:pt idx="1746">
                  <c:v>0.24298017990326387</c:v>
                </c:pt>
                <c:pt idx="1747">
                  <c:v>0.24298017990326387</c:v>
                </c:pt>
                <c:pt idx="1748">
                  <c:v>0.24298017990326387</c:v>
                </c:pt>
                <c:pt idx="1749">
                  <c:v>0.24298017990326387</c:v>
                </c:pt>
                <c:pt idx="1750">
                  <c:v>0.24298017990326387</c:v>
                </c:pt>
                <c:pt idx="1751">
                  <c:v>0.24298017990326387</c:v>
                </c:pt>
                <c:pt idx="1752">
                  <c:v>0.24298017990326387</c:v>
                </c:pt>
                <c:pt idx="1753">
                  <c:v>0.24298017990326387</c:v>
                </c:pt>
                <c:pt idx="1754">
                  <c:v>0.24298017990326387</c:v>
                </c:pt>
                <c:pt idx="1755">
                  <c:v>0.24298017990326387</c:v>
                </c:pt>
                <c:pt idx="1756">
                  <c:v>0.24298017990326387</c:v>
                </c:pt>
                <c:pt idx="1757">
                  <c:v>0.24298017990326387</c:v>
                </c:pt>
                <c:pt idx="1758">
                  <c:v>0.24298017990326387</c:v>
                </c:pt>
                <c:pt idx="1759">
                  <c:v>0.24298017990326387</c:v>
                </c:pt>
                <c:pt idx="1760">
                  <c:v>0.24298017990326387</c:v>
                </c:pt>
                <c:pt idx="1761">
                  <c:v>0.24298017990326387</c:v>
                </c:pt>
                <c:pt idx="1762">
                  <c:v>0.24298017990326387</c:v>
                </c:pt>
                <c:pt idx="1763">
                  <c:v>0.24298017990326387</c:v>
                </c:pt>
                <c:pt idx="1764">
                  <c:v>0.24298017990326387</c:v>
                </c:pt>
                <c:pt idx="1765">
                  <c:v>0.24298017990326387</c:v>
                </c:pt>
                <c:pt idx="1766">
                  <c:v>0.24298017990326387</c:v>
                </c:pt>
                <c:pt idx="1767">
                  <c:v>0.24298017990326387</c:v>
                </c:pt>
                <c:pt idx="1768">
                  <c:v>0.24298017990326387</c:v>
                </c:pt>
                <c:pt idx="1769">
                  <c:v>0.24298017990326387</c:v>
                </c:pt>
                <c:pt idx="1770">
                  <c:v>0.24298017990326387</c:v>
                </c:pt>
                <c:pt idx="1771">
                  <c:v>0.24298017990326387</c:v>
                </c:pt>
                <c:pt idx="1772">
                  <c:v>0.24298017990326387</c:v>
                </c:pt>
                <c:pt idx="1773">
                  <c:v>0.24298017990326387</c:v>
                </c:pt>
                <c:pt idx="1774">
                  <c:v>0.24298017990326387</c:v>
                </c:pt>
                <c:pt idx="1775">
                  <c:v>0.24298017990326387</c:v>
                </c:pt>
                <c:pt idx="1776">
                  <c:v>0.24298017990326387</c:v>
                </c:pt>
                <c:pt idx="1777">
                  <c:v>0.24298017990326387</c:v>
                </c:pt>
                <c:pt idx="1778">
                  <c:v>0.24298017990326387</c:v>
                </c:pt>
                <c:pt idx="1779">
                  <c:v>0.24298017990326387</c:v>
                </c:pt>
                <c:pt idx="1780">
                  <c:v>0.24298017990326387</c:v>
                </c:pt>
                <c:pt idx="1781">
                  <c:v>0.24298017990326387</c:v>
                </c:pt>
                <c:pt idx="1782">
                  <c:v>0.24298017990326387</c:v>
                </c:pt>
                <c:pt idx="1783">
                  <c:v>0.24298017990326387</c:v>
                </c:pt>
                <c:pt idx="1784">
                  <c:v>0.24298017990326387</c:v>
                </c:pt>
                <c:pt idx="1785">
                  <c:v>0.24298017990326387</c:v>
                </c:pt>
                <c:pt idx="1786">
                  <c:v>0.24298017990326387</c:v>
                </c:pt>
                <c:pt idx="1787">
                  <c:v>0.24298017990326387</c:v>
                </c:pt>
                <c:pt idx="1788">
                  <c:v>0.24298017990326387</c:v>
                </c:pt>
                <c:pt idx="1789">
                  <c:v>0.24298017990326387</c:v>
                </c:pt>
                <c:pt idx="1790">
                  <c:v>0.24298017990326387</c:v>
                </c:pt>
                <c:pt idx="1791">
                  <c:v>0.24298017990326387</c:v>
                </c:pt>
                <c:pt idx="1792">
                  <c:v>0.24298017990326387</c:v>
                </c:pt>
                <c:pt idx="1793">
                  <c:v>0.24298017990326387</c:v>
                </c:pt>
                <c:pt idx="1794">
                  <c:v>0.24298017990326387</c:v>
                </c:pt>
                <c:pt idx="1795">
                  <c:v>0.24298017990326387</c:v>
                </c:pt>
                <c:pt idx="1796">
                  <c:v>0.24298017990326387</c:v>
                </c:pt>
                <c:pt idx="1797">
                  <c:v>0.24298017990326387</c:v>
                </c:pt>
                <c:pt idx="1798">
                  <c:v>0.24298017990326387</c:v>
                </c:pt>
                <c:pt idx="1799">
                  <c:v>0.24298017990326387</c:v>
                </c:pt>
                <c:pt idx="1800">
                  <c:v>0.24298017990326387</c:v>
                </c:pt>
                <c:pt idx="1801">
                  <c:v>0.24298017990326387</c:v>
                </c:pt>
                <c:pt idx="1802">
                  <c:v>0.24298017990326387</c:v>
                </c:pt>
                <c:pt idx="1803">
                  <c:v>0.24298017990326387</c:v>
                </c:pt>
                <c:pt idx="1804">
                  <c:v>0.24298017990326387</c:v>
                </c:pt>
                <c:pt idx="1805">
                  <c:v>0.24298017990326387</c:v>
                </c:pt>
                <c:pt idx="1806">
                  <c:v>0.24298017990326387</c:v>
                </c:pt>
                <c:pt idx="1807">
                  <c:v>0.24298017990326387</c:v>
                </c:pt>
                <c:pt idx="1808">
                  <c:v>0.24298017990326387</c:v>
                </c:pt>
                <c:pt idx="1809">
                  <c:v>0.24298017990326387</c:v>
                </c:pt>
                <c:pt idx="1810">
                  <c:v>0.24298017990326387</c:v>
                </c:pt>
                <c:pt idx="1811">
                  <c:v>0.24298017990326387</c:v>
                </c:pt>
                <c:pt idx="1812">
                  <c:v>0.24298017990326387</c:v>
                </c:pt>
                <c:pt idx="1813">
                  <c:v>0.24298017990326387</c:v>
                </c:pt>
                <c:pt idx="1814">
                  <c:v>0.24298017990326387</c:v>
                </c:pt>
                <c:pt idx="1815">
                  <c:v>0.24298017990326387</c:v>
                </c:pt>
                <c:pt idx="1816">
                  <c:v>0.24298017990326387</c:v>
                </c:pt>
                <c:pt idx="1817">
                  <c:v>0.24298017990326387</c:v>
                </c:pt>
                <c:pt idx="1818">
                  <c:v>0.24298017990326387</c:v>
                </c:pt>
                <c:pt idx="1819">
                  <c:v>0.24298017990326387</c:v>
                </c:pt>
                <c:pt idx="1820">
                  <c:v>0.24298017990326387</c:v>
                </c:pt>
                <c:pt idx="1821">
                  <c:v>0.24298017990326387</c:v>
                </c:pt>
                <c:pt idx="1822">
                  <c:v>0.26671275747489837</c:v>
                </c:pt>
                <c:pt idx="1823">
                  <c:v>0.26671275747489837</c:v>
                </c:pt>
                <c:pt idx="1824">
                  <c:v>0.26671275747489837</c:v>
                </c:pt>
                <c:pt idx="1825">
                  <c:v>0.26671275747489837</c:v>
                </c:pt>
                <c:pt idx="1826">
                  <c:v>0.26671275747489837</c:v>
                </c:pt>
                <c:pt idx="1827">
                  <c:v>0.26671275747489837</c:v>
                </c:pt>
                <c:pt idx="1828">
                  <c:v>0.26671275747489837</c:v>
                </c:pt>
                <c:pt idx="1829">
                  <c:v>0.26671275747489837</c:v>
                </c:pt>
                <c:pt idx="1830">
                  <c:v>0.26671275747489837</c:v>
                </c:pt>
                <c:pt idx="1831">
                  <c:v>0.26671275747489837</c:v>
                </c:pt>
                <c:pt idx="1832">
                  <c:v>0.26671275747489837</c:v>
                </c:pt>
                <c:pt idx="1833">
                  <c:v>0.26671275747489837</c:v>
                </c:pt>
                <c:pt idx="1834">
                  <c:v>0.26671275747489837</c:v>
                </c:pt>
                <c:pt idx="1835">
                  <c:v>0.26671275747489837</c:v>
                </c:pt>
                <c:pt idx="1836">
                  <c:v>0.26671275747489837</c:v>
                </c:pt>
                <c:pt idx="1837">
                  <c:v>0.26671275747489837</c:v>
                </c:pt>
                <c:pt idx="1838">
                  <c:v>0.26671275747489837</c:v>
                </c:pt>
                <c:pt idx="1839">
                  <c:v>0.26671275747489837</c:v>
                </c:pt>
                <c:pt idx="1840">
                  <c:v>0.26671275747489837</c:v>
                </c:pt>
                <c:pt idx="1841">
                  <c:v>0.26671275747489837</c:v>
                </c:pt>
                <c:pt idx="1842">
                  <c:v>0.26671275747489837</c:v>
                </c:pt>
                <c:pt idx="1843">
                  <c:v>0.26671275747489837</c:v>
                </c:pt>
                <c:pt idx="1844">
                  <c:v>0.26671275747489837</c:v>
                </c:pt>
                <c:pt idx="1845">
                  <c:v>0.26671275747489837</c:v>
                </c:pt>
                <c:pt idx="1846">
                  <c:v>0.26671275747489837</c:v>
                </c:pt>
                <c:pt idx="1847">
                  <c:v>0.26671275747489837</c:v>
                </c:pt>
                <c:pt idx="1848">
                  <c:v>0.26671275747489837</c:v>
                </c:pt>
                <c:pt idx="1849">
                  <c:v>0.26671275747489837</c:v>
                </c:pt>
                <c:pt idx="1850">
                  <c:v>0.26671275747489837</c:v>
                </c:pt>
                <c:pt idx="1851">
                  <c:v>0.26671275747489837</c:v>
                </c:pt>
                <c:pt idx="1852">
                  <c:v>0.26671275747489837</c:v>
                </c:pt>
                <c:pt idx="1853">
                  <c:v>0.26671275747489837</c:v>
                </c:pt>
                <c:pt idx="1854">
                  <c:v>0.26671275747489837</c:v>
                </c:pt>
                <c:pt idx="1855">
                  <c:v>0.26671275747489837</c:v>
                </c:pt>
                <c:pt idx="1856">
                  <c:v>0.26671275747489837</c:v>
                </c:pt>
                <c:pt idx="1857">
                  <c:v>0.26671275747489837</c:v>
                </c:pt>
                <c:pt idx="1858">
                  <c:v>0.26671275747489837</c:v>
                </c:pt>
                <c:pt idx="1859">
                  <c:v>0.26671275747489837</c:v>
                </c:pt>
                <c:pt idx="1860">
                  <c:v>0.26671275747489837</c:v>
                </c:pt>
                <c:pt idx="1861">
                  <c:v>0.26671275747489837</c:v>
                </c:pt>
                <c:pt idx="1862">
                  <c:v>0.26671275747489837</c:v>
                </c:pt>
                <c:pt idx="1863">
                  <c:v>0.26671275747489837</c:v>
                </c:pt>
                <c:pt idx="1864">
                  <c:v>0.26671275747489837</c:v>
                </c:pt>
                <c:pt idx="1865">
                  <c:v>0.26671275747489837</c:v>
                </c:pt>
                <c:pt idx="1866">
                  <c:v>0.26671275747489837</c:v>
                </c:pt>
                <c:pt idx="1867">
                  <c:v>0.26671275747489837</c:v>
                </c:pt>
                <c:pt idx="1868">
                  <c:v>0.26671275747489837</c:v>
                </c:pt>
                <c:pt idx="1869">
                  <c:v>0.26671275747489837</c:v>
                </c:pt>
                <c:pt idx="1870">
                  <c:v>0.26671275747489837</c:v>
                </c:pt>
                <c:pt idx="1871">
                  <c:v>0.26671275747489837</c:v>
                </c:pt>
                <c:pt idx="1872">
                  <c:v>0.26671275747489837</c:v>
                </c:pt>
                <c:pt idx="1873">
                  <c:v>0.26671275747489837</c:v>
                </c:pt>
                <c:pt idx="1874">
                  <c:v>0.26671275747489837</c:v>
                </c:pt>
                <c:pt idx="1875">
                  <c:v>0.26671275747489837</c:v>
                </c:pt>
                <c:pt idx="1876">
                  <c:v>0.26671275747489837</c:v>
                </c:pt>
                <c:pt idx="1877">
                  <c:v>0.26671275747489837</c:v>
                </c:pt>
                <c:pt idx="1878">
                  <c:v>0.26671275747489837</c:v>
                </c:pt>
                <c:pt idx="1879">
                  <c:v>0.26671275747489837</c:v>
                </c:pt>
                <c:pt idx="1880">
                  <c:v>0.26671275747489837</c:v>
                </c:pt>
                <c:pt idx="1881">
                  <c:v>0.26671275747489837</c:v>
                </c:pt>
                <c:pt idx="1882">
                  <c:v>0.26671275747489837</c:v>
                </c:pt>
                <c:pt idx="1883">
                  <c:v>0.26671275747489837</c:v>
                </c:pt>
                <c:pt idx="1884">
                  <c:v>0.26671275747489837</c:v>
                </c:pt>
                <c:pt idx="1885">
                  <c:v>0.26671275747489837</c:v>
                </c:pt>
                <c:pt idx="1886">
                  <c:v>0.26671275747489837</c:v>
                </c:pt>
                <c:pt idx="1887">
                  <c:v>0.26671275747489837</c:v>
                </c:pt>
                <c:pt idx="1888">
                  <c:v>0.26671275747489837</c:v>
                </c:pt>
                <c:pt idx="1889">
                  <c:v>0.26671275747489837</c:v>
                </c:pt>
                <c:pt idx="1890">
                  <c:v>0.26671275747489837</c:v>
                </c:pt>
                <c:pt idx="1891">
                  <c:v>0.26671275747489837</c:v>
                </c:pt>
                <c:pt idx="1892">
                  <c:v>0.26671275747489837</c:v>
                </c:pt>
                <c:pt idx="1893">
                  <c:v>0.26671275747489837</c:v>
                </c:pt>
                <c:pt idx="1894">
                  <c:v>0.26671275747489837</c:v>
                </c:pt>
                <c:pt idx="1895">
                  <c:v>0.26671275747489837</c:v>
                </c:pt>
                <c:pt idx="1896">
                  <c:v>0.26671275747489837</c:v>
                </c:pt>
                <c:pt idx="1897">
                  <c:v>0.26671275747489837</c:v>
                </c:pt>
                <c:pt idx="1898">
                  <c:v>0.26671275747489837</c:v>
                </c:pt>
                <c:pt idx="1899">
                  <c:v>0.26671275747489837</c:v>
                </c:pt>
                <c:pt idx="1900">
                  <c:v>0.26671275747489837</c:v>
                </c:pt>
                <c:pt idx="1901">
                  <c:v>0.26671275747489837</c:v>
                </c:pt>
                <c:pt idx="1902">
                  <c:v>0.26671275747489837</c:v>
                </c:pt>
                <c:pt idx="1903">
                  <c:v>0.26671275747489837</c:v>
                </c:pt>
                <c:pt idx="1904">
                  <c:v>0.26671275747489837</c:v>
                </c:pt>
                <c:pt idx="1905">
                  <c:v>0.26671275747489837</c:v>
                </c:pt>
                <c:pt idx="1906">
                  <c:v>0.26671275747489837</c:v>
                </c:pt>
                <c:pt idx="1907">
                  <c:v>0.26671275747489837</c:v>
                </c:pt>
                <c:pt idx="1908">
                  <c:v>0.26671275747489837</c:v>
                </c:pt>
                <c:pt idx="1909">
                  <c:v>0.26671275747489837</c:v>
                </c:pt>
                <c:pt idx="1910">
                  <c:v>0.26671275747489837</c:v>
                </c:pt>
                <c:pt idx="1911">
                  <c:v>0.26671275747489837</c:v>
                </c:pt>
                <c:pt idx="1912">
                  <c:v>0.26671275747489837</c:v>
                </c:pt>
                <c:pt idx="1913">
                  <c:v>0.26671275747489837</c:v>
                </c:pt>
                <c:pt idx="1914">
                  <c:v>0.26671275747489837</c:v>
                </c:pt>
                <c:pt idx="1915">
                  <c:v>0.26671275747489837</c:v>
                </c:pt>
                <c:pt idx="1916">
                  <c:v>0.26671275747489837</c:v>
                </c:pt>
                <c:pt idx="1917">
                  <c:v>0.26671275747489837</c:v>
                </c:pt>
                <c:pt idx="1918">
                  <c:v>0.26671275747489837</c:v>
                </c:pt>
                <c:pt idx="1919">
                  <c:v>0.26671275747489837</c:v>
                </c:pt>
                <c:pt idx="1920">
                  <c:v>0.26671275747489837</c:v>
                </c:pt>
                <c:pt idx="1921">
                  <c:v>0.26671275747489837</c:v>
                </c:pt>
                <c:pt idx="1922">
                  <c:v>0.26671275747489837</c:v>
                </c:pt>
                <c:pt idx="1923">
                  <c:v>0.26671275747489837</c:v>
                </c:pt>
                <c:pt idx="1924">
                  <c:v>0.26671275747489837</c:v>
                </c:pt>
                <c:pt idx="1925">
                  <c:v>0.26671275747489837</c:v>
                </c:pt>
                <c:pt idx="1926">
                  <c:v>0.26671275747489837</c:v>
                </c:pt>
                <c:pt idx="1927">
                  <c:v>0.26671275747489837</c:v>
                </c:pt>
                <c:pt idx="1928">
                  <c:v>0.26671275747489837</c:v>
                </c:pt>
                <c:pt idx="1929">
                  <c:v>0.26671275747489837</c:v>
                </c:pt>
                <c:pt idx="1930">
                  <c:v>0.26671275747489837</c:v>
                </c:pt>
                <c:pt idx="1931">
                  <c:v>0.26671275747489837</c:v>
                </c:pt>
                <c:pt idx="1932">
                  <c:v>0.26671275747489837</c:v>
                </c:pt>
                <c:pt idx="1933">
                  <c:v>0.26671275747489837</c:v>
                </c:pt>
                <c:pt idx="1934">
                  <c:v>0.26671275747489837</c:v>
                </c:pt>
                <c:pt idx="1935">
                  <c:v>0.26671275747489837</c:v>
                </c:pt>
                <c:pt idx="1936">
                  <c:v>0.26671275747489837</c:v>
                </c:pt>
                <c:pt idx="1937">
                  <c:v>0.26671275747489837</c:v>
                </c:pt>
                <c:pt idx="1938">
                  <c:v>0.26671275747489837</c:v>
                </c:pt>
                <c:pt idx="1939">
                  <c:v>0.26671275747489837</c:v>
                </c:pt>
                <c:pt idx="1940">
                  <c:v>0.26671275747489837</c:v>
                </c:pt>
                <c:pt idx="1941">
                  <c:v>0.26671275747489837</c:v>
                </c:pt>
                <c:pt idx="1942">
                  <c:v>0.26671275747489837</c:v>
                </c:pt>
                <c:pt idx="1943">
                  <c:v>0.26671275747489837</c:v>
                </c:pt>
                <c:pt idx="1944">
                  <c:v>0.26671275747489837</c:v>
                </c:pt>
                <c:pt idx="1945">
                  <c:v>0.26671275747489837</c:v>
                </c:pt>
                <c:pt idx="1946">
                  <c:v>0.26671275747489837</c:v>
                </c:pt>
                <c:pt idx="1947">
                  <c:v>0.26671275747489837</c:v>
                </c:pt>
                <c:pt idx="1948">
                  <c:v>0.26671275747489837</c:v>
                </c:pt>
                <c:pt idx="1949">
                  <c:v>0.26671275747489837</c:v>
                </c:pt>
                <c:pt idx="1950">
                  <c:v>0.26671275747489837</c:v>
                </c:pt>
                <c:pt idx="1951">
                  <c:v>0.26671275747489837</c:v>
                </c:pt>
                <c:pt idx="1952">
                  <c:v>0.26671275747489837</c:v>
                </c:pt>
                <c:pt idx="1953">
                  <c:v>0.26671275747489837</c:v>
                </c:pt>
                <c:pt idx="1954">
                  <c:v>0.26671275747489837</c:v>
                </c:pt>
                <c:pt idx="1955">
                  <c:v>0.26671275747489837</c:v>
                </c:pt>
                <c:pt idx="1956">
                  <c:v>0.26671275747489837</c:v>
                </c:pt>
                <c:pt idx="1957">
                  <c:v>0.26671275747489837</c:v>
                </c:pt>
                <c:pt idx="1958">
                  <c:v>0.26671275747489837</c:v>
                </c:pt>
                <c:pt idx="1959">
                  <c:v>0.26671275747489837</c:v>
                </c:pt>
                <c:pt idx="1960">
                  <c:v>0.26671275747489837</c:v>
                </c:pt>
                <c:pt idx="1961">
                  <c:v>0.26671275747489837</c:v>
                </c:pt>
                <c:pt idx="1962">
                  <c:v>0.26671275747489837</c:v>
                </c:pt>
                <c:pt idx="1963">
                  <c:v>0.26671275747489837</c:v>
                </c:pt>
                <c:pt idx="1964">
                  <c:v>0.26671275747489837</c:v>
                </c:pt>
                <c:pt idx="1965">
                  <c:v>0.26671275747489837</c:v>
                </c:pt>
                <c:pt idx="1966">
                  <c:v>0.26671275747489837</c:v>
                </c:pt>
                <c:pt idx="1967">
                  <c:v>0.26671275747489837</c:v>
                </c:pt>
                <c:pt idx="1968">
                  <c:v>0.26671275747489837</c:v>
                </c:pt>
                <c:pt idx="1969">
                  <c:v>0.26671275747489837</c:v>
                </c:pt>
                <c:pt idx="1970">
                  <c:v>0.26671275747489837</c:v>
                </c:pt>
                <c:pt idx="1971">
                  <c:v>0.26671275747489837</c:v>
                </c:pt>
                <c:pt idx="1972">
                  <c:v>0.26671275747489837</c:v>
                </c:pt>
                <c:pt idx="1973">
                  <c:v>0.26671275747489837</c:v>
                </c:pt>
                <c:pt idx="1974">
                  <c:v>0.26671275747489837</c:v>
                </c:pt>
                <c:pt idx="1975">
                  <c:v>0.26671275747489837</c:v>
                </c:pt>
                <c:pt idx="1976">
                  <c:v>0.26671275747489837</c:v>
                </c:pt>
                <c:pt idx="1977">
                  <c:v>0.26671275747489837</c:v>
                </c:pt>
                <c:pt idx="1978">
                  <c:v>0.26671275747489837</c:v>
                </c:pt>
                <c:pt idx="1979">
                  <c:v>0.26671275747489837</c:v>
                </c:pt>
                <c:pt idx="1980">
                  <c:v>0.26671275747489837</c:v>
                </c:pt>
                <c:pt idx="1981">
                  <c:v>0.26671275747489837</c:v>
                </c:pt>
                <c:pt idx="1982">
                  <c:v>0.26671275747489837</c:v>
                </c:pt>
                <c:pt idx="1983">
                  <c:v>0.26671275747489837</c:v>
                </c:pt>
                <c:pt idx="1984">
                  <c:v>0.26671275747489837</c:v>
                </c:pt>
                <c:pt idx="1985">
                  <c:v>0.26671275747489837</c:v>
                </c:pt>
                <c:pt idx="1986">
                  <c:v>0.26671275747489837</c:v>
                </c:pt>
                <c:pt idx="1987">
                  <c:v>0.26671275747489837</c:v>
                </c:pt>
                <c:pt idx="1988">
                  <c:v>0.26671275747489837</c:v>
                </c:pt>
                <c:pt idx="1989">
                  <c:v>0.26671275747489837</c:v>
                </c:pt>
                <c:pt idx="1990">
                  <c:v>0.26671275747489837</c:v>
                </c:pt>
                <c:pt idx="1991">
                  <c:v>0.26671275747489837</c:v>
                </c:pt>
                <c:pt idx="1992">
                  <c:v>0.26671275747489837</c:v>
                </c:pt>
                <c:pt idx="1993">
                  <c:v>0.26671275747489837</c:v>
                </c:pt>
                <c:pt idx="1994">
                  <c:v>0.26671275747489837</c:v>
                </c:pt>
                <c:pt idx="1995">
                  <c:v>0.26671275747489837</c:v>
                </c:pt>
                <c:pt idx="1996">
                  <c:v>0.26671275747489837</c:v>
                </c:pt>
                <c:pt idx="1997">
                  <c:v>0.26671275747489837</c:v>
                </c:pt>
                <c:pt idx="1998">
                  <c:v>0.26671275747489837</c:v>
                </c:pt>
                <c:pt idx="1999">
                  <c:v>0.26671275747489837</c:v>
                </c:pt>
                <c:pt idx="2000">
                  <c:v>0.26671275747489837</c:v>
                </c:pt>
                <c:pt idx="2001">
                  <c:v>0.26671275747489837</c:v>
                </c:pt>
                <c:pt idx="2002">
                  <c:v>0.26671275747489837</c:v>
                </c:pt>
                <c:pt idx="2003">
                  <c:v>0.26671275747489837</c:v>
                </c:pt>
                <c:pt idx="2004">
                  <c:v>0.26671275747489837</c:v>
                </c:pt>
                <c:pt idx="2005">
                  <c:v>0.26671275747489837</c:v>
                </c:pt>
                <c:pt idx="2006">
                  <c:v>0.26671275747489837</c:v>
                </c:pt>
                <c:pt idx="2007">
                  <c:v>0.26671275747489837</c:v>
                </c:pt>
                <c:pt idx="2008">
                  <c:v>0.26671275747489837</c:v>
                </c:pt>
                <c:pt idx="2009">
                  <c:v>0.26671275747489837</c:v>
                </c:pt>
                <c:pt idx="2010">
                  <c:v>0.26671275747489837</c:v>
                </c:pt>
                <c:pt idx="2011">
                  <c:v>0.26671275747489837</c:v>
                </c:pt>
                <c:pt idx="2012">
                  <c:v>0.26671275747489837</c:v>
                </c:pt>
                <c:pt idx="2013">
                  <c:v>0.26671275747489837</c:v>
                </c:pt>
                <c:pt idx="2014">
                  <c:v>0.26671275747489837</c:v>
                </c:pt>
                <c:pt idx="2015">
                  <c:v>0.26671275747489837</c:v>
                </c:pt>
                <c:pt idx="2016">
                  <c:v>0.26671275747489837</c:v>
                </c:pt>
                <c:pt idx="2017">
                  <c:v>0.29028467725446233</c:v>
                </c:pt>
                <c:pt idx="2018">
                  <c:v>0.29028467725446233</c:v>
                </c:pt>
                <c:pt idx="2019">
                  <c:v>0.29028467725446233</c:v>
                </c:pt>
                <c:pt idx="2020">
                  <c:v>0.29028467725446233</c:v>
                </c:pt>
                <c:pt idx="2021">
                  <c:v>0.29028467725446233</c:v>
                </c:pt>
                <c:pt idx="2022">
                  <c:v>0.29028467725446233</c:v>
                </c:pt>
                <c:pt idx="2023">
                  <c:v>0.29028467725446233</c:v>
                </c:pt>
                <c:pt idx="2024">
                  <c:v>0.29028467725446233</c:v>
                </c:pt>
                <c:pt idx="2025">
                  <c:v>0.29028467725446233</c:v>
                </c:pt>
                <c:pt idx="2026">
                  <c:v>0.29028467725446233</c:v>
                </c:pt>
                <c:pt idx="2027">
                  <c:v>0.29028467725446233</c:v>
                </c:pt>
                <c:pt idx="2028">
                  <c:v>0.29028467725446233</c:v>
                </c:pt>
                <c:pt idx="2029">
                  <c:v>0.29028467725446233</c:v>
                </c:pt>
                <c:pt idx="2030">
                  <c:v>0.29028467725446233</c:v>
                </c:pt>
                <c:pt idx="2031">
                  <c:v>0.29028467725446233</c:v>
                </c:pt>
                <c:pt idx="2032">
                  <c:v>0.29028467725446233</c:v>
                </c:pt>
                <c:pt idx="2033">
                  <c:v>0.29028467725446233</c:v>
                </c:pt>
                <c:pt idx="2034">
                  <c:v>0.29028467725446233</c:v>
                </c:pt>
                <c:pt idx="2035">
                  <c:v>0.29028467725446233</c:v>
                </c:pt>
                <c:pt idx="2036">
                  <c:v>0.29028467725446233</c:v>
                </c:pt>
                <c:pt idx="2037">
                  <c:v>0.29028467725446233</c:v>
                </c:pt>
                <c:pt idx="2038">
                  <c:v>0.29028467725446233</c:v>
                </c:pt>
                <c:pt idx="2039">
                  <c:v>0.29028467725446233</c:v>
                </c:pt>
                <c:pt idx="2040">
                  <c:v>0.29028467725446233</c:v>
                </c:pt>
                <c:pt idx="2041">
                  <c:v>0.29028467725446233</c:v>
                </c:pt>
                <c:pt idx="2042">
                  <c:v>0.29028467725446233</c:v>
                </c:pt>
                <c:pt idx="2043">
                  <c:v>0.29028467725446233</c:v>
                </c:pt>
                <c:pt idx="2044">
                  <c:v>0.29028467725446233</c:v>
                </c:pt>
                <c:pt idx="2045">
                  <c:v>0.29028467725446233</c:v>
                </c:pt>
                <c:pt idx="2046">
                  <c:v>0.29028467725446233</c:v>
                </c:pt>
                <c:pt idx="2047">
                  <c:v>0.29028467725446233</c:v>
                </c:pt>
                <c:pt idx="2048">
                  <c:v>0.29028467725446233</c:v>
                </c:pt>
                <c:pt idx="2049">
                  <c:v>0.29028467725446233</c:v>
                </c:pt>
                <c:pt idx="2050">
                  <c:v>0.29028467725446233</c:v>
                </c:pt>
                <c:pt idx="2051">
                  <c:v>0.29028467725446233</c:v>
                </c:pt>
                <c:pt idx="2052">
                  <c:v>0.29028467725446233</c:v>
                </c:pt>
                <c:pt idx="2053">
                  <c:v>0.29028467725446233</c:v>
                </c:pt>
                <c:pt idx="2054">
                  <c:v>0.29028467725446233</c:v>
                </c:pt>
                <c:pt idx="2055">
                  <c:v>0.29028467725446233</c:v>
                </c:pt>
                <c:pt idx="2056">
                  <c:v>0.29028467725446233</c:v>
                </c:pt>
                <c:pt idx="2057">
                  <c:v>0.29028467725446233</c:v>
                </c:pt>
                <c:pt idx="2058">
                  <c:v>0.29028467725446233</c:v>
                </c:pt>
                <c:pt idx="2059">
                  <c:v>0.29028467725446233</c:v>
                </c:pt>
                <c:pt idx="2060">
                  <c:v>0.29028467725446233</c:v>
                </c:pt>
                <c:pt idx="2061">
                  <c:v>0.29028467725446233</c:v>
                </c:pt>
                <c:pt idx="2062">
                  <c:v>0.29028467725446233</c:v>
                </c:pt>
                <c:pt idx="2063">
                  <c:v>0.29028467725446233</c:v>
                </c:pt>
                <c:pt idx="2064">
                  <c:v>0.29028467725446233</c:v>
                </c:pt>
                <c:pt idx="2065">
                  <c:v>0.29028467725446233</c:v>
                </c:pt>
                <c:pt idx="2066">
                  <c:v>0.29028467725446233</c:v>
                </c:pt>
                <c:pt idx="2067">
                  <c:v>0.29028467725446233</c:v>
                </c:pt>
                <c:pt idx="2068">
                  <c:v>0.29028467725446233</c:v>
                </c:pt>
                <c:pt idx="2069">
                  <c:v>0.29028467725446233</c:v>
                </c:pt>
                <c:pt idx="2070">
                  <c:v>0.29028467725446233</c:v>
                </c:pt>
                <c:pt idx="2071">
                  <c:v>0.29028467725446233</c:v>
                </c:pt>
                <c:pt idx="2072">
                  <c:v>0.29028467725446233</c:v>
                </c:pt>
                <c:pt idx="2073">
                  <c:v>0.29028467725446233</c:v>
                </c:pt>
                <c:pt idx="2074">
                  <c:v>0.29028467725446233</c:v>
                </c:pt>
                <c:pt idx="2075">
                  <c:v>0.29028467725446233</c:v>
                </c:pt>
                <c:pt idx="2076">
                  <c:v>0.29028467725446233</c:v>
                </c:pt>
                <c:pt idx="2077">
                  <c:v>0.29028467725446233</c:v>
                </c:pt>
                <c:pt idx="2078">
                  <c:v>0.29028467725446233</c:v>
                </c:pt>
                <c:pt idx="2079">
                  <c:v>0.29028467725446233</c:v>
                </c:pt>
                <c:pt idx="2080">
                  <c:v>0.29028467725446233</c:v>
                </c:pt>
                <c:pt idx="2081">
                  <c:v>0.29028467725446233</c:v>
                </c:pt>
                <c:pt idx="2082">
                  <c:v>0.29028467725446233</c:v>
                </c:pt>
                <c:pt idx="2083">
                  <c:v>0.29028467725446233</c:v>
                </c:pt>
                <c:pt idx="2084">
                  <c:v>0.29028467725446233</c:v>
                </c:pt>
                <c:pt idx="2085">
                  <c:v>0.29028467725446233</c:v>
                </c:pt>
                <c:pt idx="2086">
                  <c:v>0.29028467725446233</c:v>
                </c:pt>
                <c:pt idx="2087">
                  <c:v>0.29028467725446233</c:v>
                </c:pt>
                <c:pt idx="2088">
                  <c:v>0.29028467725446233</c:v>
                </c:pt>
                <c:pt idx="2089">
                  <c:v>0.29028467725446233</c:v>
                </c:pt>
                <c:pt idx="2090">
                  <c:v>0.29028467725446233</c:v>
                </c:pt>
                <c:pt idx="2091">
                  <c:v>0.29028467725446233</c:v>
                </c:pt>
                <c:pt idx="2092">
                  <c:v>0.29028467725446233</c:v>
                </c:pt>
                <c:pt idx="2093">
                  <c:v>0.29028467725446233</c:v>
                </c:pt>
                <c:pt idx="2094">
                  <c:v>0.29028467725446233</c:v>
                </c:pt>
                <c:pt idx="2095">
                  <c:v>0.29028467725446233</c:v>
                </c:pt>
                <c:pt idx="2096">
                  <c:v>0.29028467725446233</c:v>
                </c:pt>
                <c:pt idx="2097">
                  <c:v>0.29028467725446233</c:v>
                </c:pt>
                <c:pt idx="2098">
                  <c:v>0.29028467725446233</c:v>
                </c:pt>
                <c:pt idx="2099">
                  <c:v>0.29028467725446233</c:v>
                </c:pt>
                <c:pt idx="2100">
                  <c:v>0.29028467725446233</c:v>
                </c:pt>
                <c:pt idx="2101">
                  <c:v>0.29028467725446233</c:v>
                </c:pt>
                <c:pt idx="2102">
                  <c:v>0.29028467725446233</c:v>
                </c:pt>
                <c:pt idx="2103">
                  <c:v>0.29028467725446233</c:v>
                </c:pt>
                <c:pt idx="2104">
                  <c:v>0.29028467725446233</c:v>
                </c:pt>
                <c:pt idx="2105">
                  <c:v>0.29028467725446233</c:v>
                </c:pt>
                <c:pt idx="2106">
                  <c:v>0.29028467725446233</c:v>
                </c:pt>
                <c:pt idx="2107">
                  <c:v>0.29028467725446233</c:v>
                </c:pt>
                <c:pt idx="2108">
                  <c:v>0.29028467725446233</c:v>
                </c:pt>
                <c:pt idx="2109">
                  <c:v>0.29028467725446233</c:v>
                </c:pt>
                <c:pt idx="2110">
                  <c:v>0.29028467725446233</c:v>
                </c:pt>
                <c:pt idx="2111">
                  <c:v>0.29028467725446233</c:v>
                </c:pt>
                <c:pt idx="2112">
                  <c:v>0.29028467725446233</c:v>
                </c:pt>
                <c:pt idx="2113">
                  <c:v>0.29028467725446233</c:v>
                </c:pt>
                <c:pt idx="2114">
                  <c:v>0.29028467725446233</c:v>
                </c:pt>
                <c:pt idx="2115">
                  <c:v>0.29028467725446233</c:v>
                </c:pt>
                <c:pt idx="2116">
                  <c:v>0.29028467725446233</c:v>
                </c:pt>
                <c:pt idx="2117">
                  <c:v>0.29028467725446233</c:v>
                </c:pt>
                <c:pt idx="2118">
                  <c:v>0.29028467725446233</c:v>
                </c:pt>
                <c:pt idx="2119">
                  <c:v>0.29028467725446233</c:v>
                </c:pt>
                <c:pt idx="2120">
                  <c:v>0.29028467725446233</c:v>
                </c:pt>
                <c:pt idx="2121">
                  <c:v>0.29028467725446233</c:v>
                </c:pt>
                <c:pt idx="2122">
                  <c:v>0.29028467725446233</c:v>
                </c:pt>
                <c:pt idx="2123">
                  <c:v>0.29028467725446233</c:v>
                </c:pt>
                <c:pt idx="2124">
                  <c:v>0.29028467725446233</c:v>
                </c:pt>
                <c:pt idx="2125">
                  <c:v>0.29028467725446233</c:v>
                </c:pt>
                <c:pt idx="2126">
                  <c:v>0.29028467725446233</c:v>
                </c:pt>
                <c:pt idx="2127">
                  <c:v>0.29028467725446233</c:v>
                </c:pt>
                <c:pt idx="2128">
                  <c:v>0.29028467725446233</c:v>
                </c:pt>
                <c:pt idx="2129">
                  <c:v>0.29028467725446233</c:v>
                </c:pt>
                <c:pt idx="2130">
                  <c:v>0.29028467725446233</c:v>
                </c:pt>
                <c:pt idx="2131">
                  <c:v>0.29028467725446233</c:v>
                </c:pt>
                <c:pt idx="2132">
                  <c:v>0.29028467725446233</c:v>
                </c:pt>
                <c:pt idx="2133">
                  <c:v>0.29028467725446233</c:v>
                </c:pt>
                <c:pt idx="2134">
                  <c:v>0.29028467725446233</c:v>
                </c:pt>
                <c:pt idx="2135">
                  <c:v>0.29028467725446233</c:v>
                </c:pt>
                <c:pt idx="2136">
                  <c:v>0.29028467725446233</c:v>
                </c:pt>
                <c:pt idx="2137">
                  <c:v>0.29028467725446233</c:v>
                </c:pt>
                <c:pt idx="2138">
                  <c:v>0.29028467725446233</c:v>
                </c:pt>
                <c:pt idx="2139">
                  <c:v>0.29028467725446233</c:v>
                </c:pt>
                <c:pt idx="2140">
                  <c:v>0.29028467725446233</c:v>
                </c:pt>
                <c:pt idx="2141">
                  <c:v>0.29028467725446233</c:v>
                </c:pt>
                <c:pt idx="2142">
                  <c:v>0.29028467725446233</c:v>
                </c:pt>
                <c:pt idx="2143">
                  <c:v>0.29028467725446233</c:v>
                </c:pt>
                <c:pt idx="2144">
                  <c:v>0.29028467725446233</c:v>
                </c:pt>
                <c:pt idx="2145">
                  <c:v>0.29028467725446233</c:v>
                </c:pt>
                <c:pt idx="2146">
                  <c:v>0.29028467725446233</c:v>
                </c:pt>
                <c:pt idx="2147">
                  <c:v>0.29028467725446233</c:v>
                </c:pt>
                <c:pt idx="2148">
                  <c:v>0.29028467725446233</c:v>
                </c:pt>
                <c:pt idx="2149">
                  <c:v>0.29028467725446233</c:v>
                </c:pt>
                <c:pt idx="2150">
                  <c:v>0.29028467725446233</c:v>
                </c:pt>
                <c:pt idx="2151">
                  <c:v>0.29028467725446233</c:v>
                </c:pt>
                <c:pt idx="2152">
                  <c:v>0.29028467725446233</c:v>
                </c:pt>
                <c:pt idx="2153">
                  <c:v>0.29028467725446233</c:v>
                </c:pt>
                <c:pt idx="2154">
                  <c:v>0.29028467725446233</c:v>
                </c:pt>
                <c:pt idx="2155">
                  <c:v>0.29028467725446233</c:v>
                </c:pt>
                <c:pt idx="2156">
                  <c:v>0.29028467725446233</c:v>
                </c:pt>
                <c:pt idx="2157">
                  <c:v>0.29028467725446233</c:v>
                </c:pt>
                <c:pt idx="2158">
                  <c:v>0.29028467725446233</c:v>
                </c:pt>
                <c:pt idx="2159">
                  <c:v>0.29028467725446233</c:v>
                </c:pt>
                <c:pt idx="2160">
                  <c:v>0.29028467725446233</c:v>
                </c:pt>
                <c:pt idx="2161">
                  <c:v>0.29028467725446233</c:v>
                </c:pt>
                <c:pt idx="2162">
                  <c:v>0.29028467725446233</c:v>
                </c:pt>
                <c:pt idx="2163">
                  <c:v>0.29028467725446233</c:v>
                </c:pt>
                <c:pt idx="2164">
                  <c:v>0.29028467725446233</c:v>
                </c:pt>
                <c:pt idx="2165">
                  <c:v>0.29028467725446233</c:v>
                </c:pt>
                <c:pt idx="2166">
                  <c:v>0.29028467725446233</c:v>
                </c:pt>
                <c:pt idx="2167">
                  <c:v>0.29028467725446233</c:v>
                </c:pt>
                <c:pt idx="2168">
                  <c:v>0.29028467725446233</c:v>
                </c:pt>
                <c:pt idx="2169">
                  <c:v>0.29028467725446233</c:v>
                </c:pt>
                <c:pt idx="2170">
                  <c:v>0.29028467725446233</c:v>
                </c:pt>
                <c:pt idx="2171">
                  <c:v>0.29028467725446233</c:v>
                </c:pt>
                <c:pt idx="2172">
                  <c:v>0.29028467725446233</c:v>
                </c:pt>
                <c:pt idx="2173">
                  <c:v>0.29028467725446233</c:v>
                </c:pt>
                <c:pt idx="2174">
                  <c:v>0.29028467725446233</c:v>
                </c:pt>
                <c:pt idx="2175">
                  <c:v>0.29028467725446233</c:v>
                </c:pt>
                <c:pt idx="2176">
                  <c:v>0.29028467725446233</c:v>
                </c:pt>
                <c:pt idx="2177">
                  <c:v>0.29028467725446233</c:v>
                </c:pt>
                <c:pt idx="2178">
                  <c:v>0.29028467725446233</c:v>
                </c:pt>
                <c:pt idx="2179">
                  <c:v>0.29028467725446233</c:v>
                </c:pt>
                <c:pt idx="2180">
                  <c:v>0.29028467725446233</c:v>
                </c:pt>
                <c:pt idx="2181">
                  <c:v>0.29028467725446233</c:v>
                </c:pt>
                <c:pt idx="2182">
                  <c:v>0.29028467725446233</c:v>
                </c:pt>
                <c:pt idx="2183">
                  <c:v>0.29028467725446233</c:v>
                </c:pt>
                <c:pt idx="2184">
                  <c:v>0.29028467725446233</c:v>
                </c:pt>
                <c:pt idx="2185">
                  <c:v>0.29028467725446233</c:v>
                </c:pt>
                <c:pt idx="2186">
                  <c:v>0.29028467725446233</c:v>
                </c:pt>
                <c:pt idx="2187">
                  <c:v>0.29028467725446233</c:v>
                </c:pt>
                <c:pt idx="2188">
                  <c:v>0.29028467725446233</c:v>
                </c:pt>
                <c:pt idx="2189">
                  <c:v>0.29028467725446233</c:v>
                </c:pt>
                <c:pt idx="2190">
                  <c:v>0.29028467725446233</c:v>
                </c:pt>
                <c:pt idx="2191">
                  <c:v>0.29028467725446233</c:v>
                </c:pt>
                <c:pt idx="2192">
                  <c:v>0.29028467725446233</c:v>
                </c:pt>
                <c:pt idx="2193">
                  <c:v>0.29028467725446233</c:v>
                </c:pt>
                <c:pt idx="2194">
                  <c:v>0.29028467725446233</c:v>
                </c:pt>
                <c:pt idx="2195">
                  <c:v>0.29028467725446233</c:v>
                </c:pt>
                <c:pt idx="2196">
                  <c:v>0.29028467725446233</c:v>
                </c:pt>
                <c:pt idx="2197">
                  <c:v>0.29028467725446233</c:v>
                </c:pt>
                <c:pt idx="2198">
                  <c:v>0.29028467725446233</c:v>
                </c:pt>
                <c:pt idx="2199">
                  <c:v>0.29028467725446233</c:v>
                </c:pt>
                <c:pt idx="2200">
                  <c:v>0.29028467725446233</c:v>
                </c:pt>
                <c:pt idx="2201">
                  <c:v>0.29028467725446233</c:v>
                </c:pt>
                <c:pt idx="2202">
                  <c:v>0.29028467725446233</c:v>
                </c:pt>
                <c:pt idx="2203">
                  <c:v>0.29028467725446233</c:v>
                </c:pt>
                <c:pt idx="2204">
                  <c:v>0.29028467725446233</c:v>
                </c:pt>
                <c:pt idx="2205">
                  <c:v>0.29028467725446233</c:v>
                </c:pt>
                <c:pt idx="2206">
                  <c:v>0.29028467725446233</c:v>
                </c:pt>
                <c:pt idx="2207">
                  <c:v>0.29028467725446233</c:v>
                </c:pt>
                <c:pt idx="2208">
                  <c:v>0.29028467725446233</c:v>
                </c:pt>
                <c:pt idx="2209">
                  <c:v>0.29028467725446233</c:v>
                </c:pt>
                <c:pt idx="2210">
                  <c:v>0.29028467725446233</c:v>
                </c:pt>
                <c:pt idx="2211">
                  <c:v>0.29028467725446233</c:v>
                </c:pt>
                <c:pt idx="2212">
                  <c:v>0.29028467725446233</c:v>
                </c:pt>
                <c:pt idx="2213">
                  <c:v>0.31368174039889152</c:v>
                </c:pt>
                <c:pt idx="2214">
                  <c:v>0.31368174039889152</c:v>
                </c:pt>
                <c:pt idx="2215">
                  <c:v>0.31368174039889152</c:v>
                </c:pt>
                <c:pt idx="2216">
                  <c:v>0.31368174039889152</c:v>
                </c:pt>
                <c:pt idx="2217">
                  <c:v>0.31368174039889152</c:v>
                </c:pt>
                <c:pt idx="2218">
                  <c:v>0.31368174039889152</c:v>
                </c:pt>
                <c:pt idx="2219">
                  <c:v>0.31368174039889152</c:v>
                </c:pt>
                <c:pt idx="2220">
                  <c:v>0.31368174039889152</c:v>
                </c:pt>
                <c:pt idx="2221">
                  <c:v>0.31368174039889152</c:v>
                </c:pt>
                <c:pt idx="2222">
                  <c:v>0.31368174039889152</c:v>
                </c:pt>
                <c:pt idx="2223">
                  <c:v>0.31368174039889152</c:v>
                </c:pt>
                <c:pt idx="2224">
                  <c:v>0.31368174039889152</c:v>
                </c:pt>
                <c:pt idx="2225">
                  <c:v>0.31368174039889152</c:v>
                </c:pt>
                <c:pt idx="2226">
                  <c:v>0.31368174039889152</c:v>
                </c:pt>
                <c:pt idx="2227">
                  <c:v>0.31368174039889152</c:v>
                </c:pt>
                <c:pt idx="2228">
                  <c:v>0.31368174039889152</c:v>
                </c:pt>
                <c:pt idx="2229">
                  <c:v>0.31368174039889152</c:v>
                </c:pt>
                <c:pt idx="2230">
                  <c:v>0.31368174039889152</c:v>
                </c:pt>
                <c:pt idx="2231">
                  <c:v>0.31368174039889152</c:v>
                </c:pt>
                <c:pt idx="2232">
                  <c:v>0.31368174039889152</c:v>
                </c:pt>
                <c:pt idx="2233">
                  <c:v>0.31368174039889152</c:v>
                </c:pt>
                <c:pt idx="2234">
                  <c:v>0.31368174039889152</c:v>
                </c:pt>
                <c:pt idx="2235">
                  <c:v>0.31368174039889152</c:v>
                </c:pt>
                <c:pt idx="2236">
                  <c:v>0.31368174039889152</c:v>
                </c:pt>
                <c:pt idx="2237">
                  <c:v>0.31368174039889152</c:v>
                </c:pt>
                <c:pt idx="2238">
                  <c:v>0.31368174039889152</c:v>
                </c:pt>
                <c:pt idx="2239">
                  <c:v>0.31368174039889152</c:v>
                </c:pt>
                <c:pt idx="2240">
                  <c:v>0.31368174039889152</c:v>
                </c:pt>
                <c:pt idx="2241">
                  <c:v>0.31368174039889152</c:v>
                </c:pt>
                <c:pt idx="2242">
                  <c:v>0.31368174039889152</c:v>
                </c:pt>
                <c:pt idx="2243">
                  <c:v>0.31368174039889152</c:v>
                </c:pt>
                <c:pt idx="2244">
                  <c:v>0.31368174039889152</c:v>
                </c:pt>
                <c:pt idx="2245">
                  <c:v>0.31368174039889152</c:v>
                </c:pt>
                <c:pt idx="2246">
                  <c:v>0.31368174039889152</c:v>
                </c:pt>
                <c:pt idx="2247">
                  <c:v>0.31368174039889152</c:v>
                </c:pt>
                <c:pt idx="2248">
                  <c:v>0.31368174039889152</c:v>
                </c:pt>
                <c:pt idx="2249">
                  <c:v>0.31368174039889152</c:v>
                </c:pt>
                <c:pt idx="2250">
                  <c:v>0.31368174039889152</c:v>
                </c:pt>
                <c:pt idx="2251">
                  <c:v>0.31368174039889152</c:v>
                </c:pt>
                <c:pt idx="2252">
                  <c:v>0.31368174039889152</c:v>
                </c:pt>
                <c:pt idx="2253">
                  <c:v>0.31368174039889152</c:v>
                </c:pt>
                <c:pt idx="2254">
                  <c:v>0.31368174039889152</c:v>
                </c:pt>
                <c:pt idx="2255">
                  <c:v>0.31368174039889152</c:v>
                </c:pt>
                <c:pt idx="2256">
                  <c:v>0.31368174039889152</c:v>
                </c:pt>
                <c:pt idx="2257">
                  <c:v>0.31368174039889152</c:v>
                </c:pt>
                <c:pt idx="2258">
                  <c:v>0.31368174039889152</c:v>
                </c:pt>
                <c:pt idx="2259">
                  <c:v>0.31368174039889152</c:v>
                </c:pt>
                <c:pt idx="2260">
                  <c:v>0.31368174039889152</c:v>
                </c:pt>
                <c:pt idx="2261">
                  <c:v>0.31368174039889152</c:v>
                </c:pt>
                <c:pt idx="2262">
                  <c:v>0.31368174039889152</c:v>
                </c:pt>
                <c:pt idx="2263">
                  <c:v>0.31368174039889152</c:v>
                </c:pt>
                <c:pt idx="2264">
                  <c:v>0.31368174039889152</c:v>
                </c:pt>
                <c:pt idx="2265">
                  <c:v>0.31368174039889152</c:v>
                </c:pt>
                <c:pt idx="2266">
                  <c:v>0.31368174039889152</c:v>
                </c:pt>
                <c:pt idx="2267">
                  <c:v>0.31368174039889152</c:v>
                </c:pt>
                <c:pt idx="2268">
                  <c:v>0.31368174039889152</c:v>
                </c:pt>
                <c:pt idx="2269">
                  <c:v>0.31368174039889152</c:v>
                </c:pt>
                <c:pt idx="2270">
                  <c:v>0.31368174039889152</c:v>
                </c:pt>
                <c:pt idx="2271">
                  <c:v>0.31368174039889152</c:v>
                </c:pt>
                <c:pt idx="2272">
                  <c:v>0.31368174039889152</c:v>
                </c:pt>
                <c:pt idx="2273">
                  <c:v>0.31368174039889152</c:v>
                </c:pt>
                <c:pt idx="2274">
                  <c:v>0.31368174039889152</c:v>
                </c:pt>
                <c:pt idx="2275">
                  <c:v>0.31368174039889152</c:v>
                </c:pt>
                <c:pt idx="2276">
                  <c:v>0.31368174039889152</c:v>
                </c:pt>
                <c:pt idx="2277">
                  <c:v>0.31368174039889152</c:v>
                </c:pt>
                <c:pt idx="2278">
                  <c:v>0.31368174039889152</c:v>
                </c:pt>
                <c:pt idx="2279">
                  <c:v>0.31368174039889152</c:v>
                </c:pt>
                <c:pt idx="2280">
                  <c:v>0.31368174039889152</c:v>
                </c:pt>
                <c:pt idx="2281">
                  <c:v>0.31368174039889152</c:v>
                </c:pt>
                <c:pt idx="2282">
                  <c:v>0.31368174039889152</c:v>
                </c:pt>
                <c:pt idx="2283">
                  <c:v>0.31368174039889152</c:v>
                </c:pt>
                <c:pt idx="2284">
                  <c:v>0.31368174039889152</c:v>
                </c:pt>
                <c:pt idx="2285">
                  <c:v>0.31368174039889152</c:v>
                </c:pt>
                <c:pt idx="2286">
                  <c:v>0.31368174039889152</c:v>
                </c:pt>
                <c:pt idx="2287">
                  <c:v>0.31368174039889152</c:v>
                </c:pt>
                <c:pt idx="2288">
                  <c:v>0.31368174039889152</c:v>
                </c:pt>
                <c:pt idx="2289">
                  <c:v>0.31368174039889152</c:v>
                </c:pt>
                <c:pt idx="2290">
                  <c:v>0.31368174039889152</c:v>
                </c:pt>
                <c:pt idx="2291">
                  <c:v>0.31368174039889152</c:v>
                </c:pt>
                <c:pt idx="2292">
                  <c:v>0.31368174039889152</c:v>
                </c:pt>
                <c:pt idx="2293">
                  <c:v>0.31368174039889152</c:v>
                </c:pt>
                <c:pt idx="2294">
                  <c:v>0.31368174039889152</c:v>
                </c:pt>
                <c:pt idx="2295">
                  <c:v>0.31368174039889152</c:v>
                </c:pt>
                <c:pt idx="2296">
                  <c:v>0.31368174039889152</c:v>
                </c:pt>
                <c:pt idx="2297">
                  <c:v>0.31368174039889152</c:v>
                </c:pt>
                <c:pt idx="2298">
                  <c:v>0.31368174039889152</c:v>
                </c:pt>
                <c:pt idx="2299">
                  <c:v>0.31368174039889152</c:v>
                </c:pt>
                <c:pt idx="2300">
                  <c:v>0.31368174039889152</c:v>
                </c:pt>
                <c:pt idx="2301">
                  <c:v>0.31368174039889152</c:v>
                </c:pt>
                <c:pt idx="2302">
                  <c:v>0.31368174039889152</c:v>
                </c:pt>
                <c:pt idx="2303">
                  <c:v>0.31368174039889152</c:v>
                </c:pt>
                <c:pt idx="2304">
                  <c:v>0.31368174039889152</c:v>
                </c:pt>
                <c:pt idx="2305">
                  <c:v>0.31368174039889152</c:v>
                </c:pt>
                <c:pt idx="2306">
                  <c:v>0.31368174039889152</c:v>
                </c:pt>
                <c:pt idx="2307">
                  <c:v>0.31368174039889152</c:v>
                </c:pt>
                <c:pt idx="2308">
                  <c:v>0.31368174039889152</c:v>
                </c:pt>
                <c:pt idx="2309">
                  <c:v>0.31368174039889152</c:v>
                </c:pt>
                <c:pt idx="2310">
                  <c:v>0.31368174039889152</c:v>
                </c:pt>
                <c:pt idx="2311">
                  <c:v>0.31368174039889152</c:v>
                </c:pt>
                <c:pt idx="2312">
                  <c:v>0.31368174039889152</c:v>
                </c:pt>
                <c:pt idx="2313">
                  <c:v>0.31368174039889152</c:v>
                </c:pt>
                <c:pt idx="2314">
                  <c:v>0.31368174039889152</c:v>
                </c:pt>
                <c:pt idx="2315">
                  <c:v>0.31368174039889152</c:v>
                </c:pt>
                <c:pt idx="2316">
                  <c:v>0.31368174039889152</c:v>
                </c:pt>
                <c:pt idx="2317">
                  <c:v>0.31368174039889152</c:v>
                </c:pt>
                <c:pt idx="2318">
                  <c:v>0.31368174039889152</c:v>
                </c:pt>
                <c:pt idx="2319">
                  <c:v>0.31368174039889152</c:v>
                </c:pt>
                <c:pt idx="2320">
                  <c:v>0.31368174039889152</c:v>
                </c:pt>
                <c:pt idx="2321">
                  <c:v>0.31368174039889152</c:v>
                </c:pt>
                <c:pt idx="2322">
                  <c:v>0.31368174039889152</c:v>
                </c:pt>
                <c:pt idx="2323">
                  <c:v>0.31368174039889152</c:v>
                </c:pt>
                <c:pt idx="2324">
                  <c:v>0.31368174039889152</c:v>
                </c:pt>
                <c:pt idx="2325">
                  <c:v>0.31368174039889152</c:v>
                </c:pt>
                <c:pt idx="2326">
                  <c:v>0.31368174039889152</c:v>
                </c:pt>
                <c:pt idx="2327">
                  <c:v>0.31368174039889152</c:v>
                </c:pt>
                <c:pt idx="2328">
                  <c:v>0.31368174039889152</c:v>
                </c:pt>
                <c:pt idx="2329">
                  <c:v>0.31368174039889152</c:v>
                </c:pt>
                <c:pt idx="2330">
                  <c:v>0.31368174039889152</c:v>
                </c:pt>
                <c:pt idx="2331">
                  <c:v>0.31368174039889152</c:v>
                </c:pt>
                <c:pt idx="2332">
                  <c:v>0.31368174039889152</c:v>
                </c:pt>
                <c:pt idx="2333">
                  <c:v>0.31368174039889152</c:v>
                </c:pt>
                <c:pt idx="2334">
                  <c:v>0.31368174039889152</c:v>
                </c:pt>
                <c:pt idx="2335">
                  <c:v>0.31368174039889152</c:v>
                </c:pt>
                <c:pt idx="2336">
                  <c:v>0.31368174039889152</c:v>
                </c:pt>
                <c:pt idx="2337">
                  <c:v>0.31368174039889152</c:v>
                </c:pt>
                <c:pt idx="2338">
                  <c:v>0.31368174039889152</c:v>
                </c:pt>
                <c:pt idx="2339">
                  <c:v>0.31368174039889152</c:v>
                </c:pt>
                <c:pt idx="2340">
                  <c:v>0.31368174039889152</c:v>
                </c:pt>
                <c:pt idx="2341">
                  <c:v>0.31368174039889152</c:v>
                </c:pt>
                <c:pt idx="2342">
                  <c:v>0.31368174039889152</c:v>
                </c:pt>
                <c:pt idx="2343">
                  <c:v>0.31368174039889152</c:v>
                </c:pt>
                <c:pt idx="2344">
                  <c:v>0.31368174039889152</c:v>
                </c:pt>
                <c:pt idx="2345">
                  <c:v>0.31368174039889152</c:v>
                </c:pt>
                <c:pt idx="2346">
                  <c:v>0.31368174039889152</c:v>
                </c:pt>
                <c:pt idx="2347">
                  <c:v>0.31368174039889152</c:v>
                </c:pt>
                <c:pt idx="2348">
                  <c:v>0.31368174039889152</c:v>
                </c:pt>
                <c:pt idx="2349">
                  <c:v>0.31368174039889152</c:v>
                </c:pt>
                <c:pt idx="2350">
                  <c:v>0.31368174039889152</c:v>
                </c:pt>
                <c:pt idx="2351">
                  <c:v>0.31368174039889152</c:v>
                </c:pt>
                <c:pt idx="2352">
                  <c:v>0.31368174039889152</c:v>
                </c:pt>
                <c:pt idx="2353">
                  <c:v>0.31368174039889152</c:v>
                </c:pt>
                <c:pt idx="2354">
                  <c:v>0.31368174039889152</c:v>
                </c:pt>
                <c:pt idx="2355">
                  <c:v>0.31368174039889152</c:v>
                </c:pt>
                <c:pt idx="2356">
                  <c:v>0.31368174039889152</c:v>
                </c:pt>
                <c:pt idx="2357">
                  <c:v>0.31368174039889152</c:v>
                </c:pt>
                <c:pt idx="2358">
                  <c:v>0.31368174039889152</c:v>
                </c:pt>
                <c:pt idx="2359">
                  <c:v>0.31368174039889152</c:v>
                </c:pt>
                <c:pt idx="2360">
                  <c:v>0.31368174039889152</c:v>
                </c:pt>
                <c:pt idx="2361">
                  <c:v>0.31368174039889152</c:v>
                </c:pt>
                <c:pt idx="2362">
                  <c:v>0.31368174039889152</c:v>
                </c:pt>
                <c:pt idx="2363">
                  <c:v>0.31368174039889152</c:v>
                </c:pt>
                <c:pt idx="2364">
                  <c:v>0.31368174039889152</c:v>
                </c:pt>
                <c:pt idx="2365">
                  <c:v>0.31368174039889152</c:v>
                </c:pt>
                <c:pt idx="2366">
                  <c:v>0.31368174039889152</c:v>
                </c:pt>
                <c:pt idx="2367">
                  <c:v>0.31368174039889152</c:v>
                </c:pt>
                <c:pt idx="2368">
                  <c:v>0.31368174039889152</c:v>
                </c:pt>
                <c:pt idx="2369">
                  <c:v>0.31368174039889152</c:v>
                </c:pt>
                <c:pt idx="2370">
                  <c:v>0.31368174039889152</c:v>
                </c:pt>
                <c:pt idx="2371">
                  <c:v>0.31368174039889152</c:v>
                </c:pt>
                <c:pt idx="2372">
                  <c:v>0.31368174039889152</c:v>
                </c:pt>
                <c:pt idx="2373">
                  <c:v>0.31368174039889152</c:v>
                </c:pt>
                <c:pt idx="2374">
                  <c:v>0.31368174039889152</c:v>
                </c:pt>
                <c:pt idx="2375">
                  <c:v>0.31368174039889152</c:v>
                </c:pt>
                <c:pt idx="2376">
                  <c:v>0.31368174039889152</c:v>
                </c:pt>
                <c:pt idx="2377">
                  <c:v>0.31368174039889152</c:v>
                </c:pt>
                <c:pt idx="2378">
                  <c:v>0.31368174039889152</c:v>
                </c:pt>
                <c:pt idx="2379">
                  <c:v>0.31368174039889152</c:v>
                </c:pt>
                <c:pt idx="2380">
                  <c:v>0.31368174039889152</c:v>
                </c:pt>
                <c:pt idx="2381">
                  <c:v>0.31368174039889152</c:v>
                </c:pt>
                <c:pt idx="2382">
                  <c:v>0.31368174039889152</c:v>
                </c:pt>
                <c:pt idx="2383">
                  <c:v>0.31368174039889152</c:v>
                </c:pt>
                <c:pt idx="2384">
                  <c:v>0.31368174039889152</c:v>
                </c:pt>
                <c:pt idx="2385">
                  <c:v>0.31368174039889152</c:v>
                </c:pt>
                <c:pt idx="2386">
                  <c:v>0.31368174039889152</c:v>
                </c:pt>
                <c:pt idx="2387">
                  <c:v>0.31368174039889152</c:v>
                </c:pt>
                <c:pt idx="2388">
                  <c:v>0.31368174039889152</c:v>
                </c:pt>
                <c:pt idx="2389">
                  <c:v>0.31368174039889152</c:v>
                </c:pt>
                <c:pt idx="2390">
                  <c:v>0.31368174039889152</c:v>
                </c:pt>
                <c:pt idx="2391">
                  <c:v>0.31368174039889152</c:v>
                </c:pt>
                <c:pt idx="2392">
                  <c:v>0.31368174039889152</c:v>
                </c:pt>
                <c:pt idx="2393">
                  <c:v>0.31368174039889152</c:v>
                </c:pt>
                <c:pt idx="2394">
                  <c:v>0.31368174039889152</c:v>
                </c:pt>
                <c:pt idx="2395">
                  <c:v>0.31368174039889152</c:v>
                </c:pt>
                <c:pt idx="2396">
                  <c:v>0.31368174039889152</c:v>
                </c:pt>
                <c:pt idx="2397">
                  <c:v>0.31368174039889152</c:v>
                </c:pt>
                <c:pt idx="2398">
                  <c:v>0.31368174039889152</c:v>
                </c:pt>
                <c:pt idx="2399">
                  <c:v>0.31368174039889152</c:v>
                </c:pt>
                <c:pt idx="2400">
                  <c:v>0.31368174039889152</c:v>
                </c:pt>
                <c:pt idx="2401">
                  <c:v>0.31368174039889152</c:v>
                </c:pt>
                <c:pt idx="2402">
                  <c:v>0.31368174039889152</c:v>
                </c:pt>
                <c:pt idx="2403">
                  <c:v>0.31368174039889152</c:v>
                </c:pt>
                <c:pt idx="2404">
                  <c:v>0.31368174039889152</c:v>
                </c:pt>
                <c:pt idx="2405">
                  <c:v>0.31368174039889152</c:v>
                </c:pt>
                <c:pt idx="2406">
                  <c:v>0.31368174039889152</c:v>
                </c:pt>
                <c:pt idx="2407">
                  <c:v>0.31368174039889152</c:v>
                </c:pt>
                <c:pt idx="2408">
                  <c:v>0.33688985339222005</c:v>
                </c:pt>
                <c:pt idx="2409">
                  <c:v>0.33688985339222005</c:v>
                </c:pt>
                <c:pt idx="2410">
                  <c:v>0.33688985339222005</c:v>
                </c:pt>
                <c:pt idx="2411">
                  <c:v>0.33688985339222005</c:v>
                </c:pt>
                <c:pt idx="2412">
                  <c:v>0.33688985339222005</c:v>
                </c:pt>
                <c:pt idx="2413">
                  <c:v>0.33688985339222005</c:v>
                </c:pt>
                <c:pt idx="2414">
                  <c:v>0.33688985339222005</c:v>
                </c:pt>
                <c:pt idx="2415">
                  <c:v>0.33688985339222005</c:v>
                </c:pt>
                <c:pt idx="2416">
                  <c:v>0.33688985339222005</c:v>
                </c:pt>
                <c:pt idx="2417">
                  <c:v>0.33688985339222005</c:v>
                </c:pt>
                <c:pt idx="2418">
                  <c:v>0.33688985339222005</c:v>
                </c:pt>
                <c:pt idx="2419">
                  <c:v>0.33688985339222005</c:v>
                </c:pt>
                <c:pt idx="2420">
                  <c:v>0.33688985339222005</c:v>
                </c:pt>
                <c:pt idx="2421">
                  <c:v>0.33688985339222005</c:v>
                </c:pt>
                <c:pt idx="2422">
                  <c:v>0.33688985339222005</c:v>
                </c:pt>
                <c:pt idx="2423">
                  <c:v>0.33688985339222005</c:v>
                </c:pt>
                <c:pt idx="2424">
                  <c:v>0.33688985339222005</c:v>
                </c:pt>
                <c:pt idx="2425">
                  <c:v>0.33688985339222005</c:v>
                </c:pt>
                <c:pt idx="2426">
                  <c:v>0.33688985339222005</c:v>
                </c:pt>
                <c:pt idx="2427">
                  <c:v>0.33688985339222005</c:v>
                </c:pt>
                <c:pt idx="2428">
                  <c:v>0.33688985339222005</c:v>
                </c:pt>
                <c:pt idx="2429">
                  <c:v>0.33688985339222005</c:v>
                </c:pt>
                <c:pt idx="2430">
                  <c:v>0.33688985339222005</c:v>
                </c:pt>
                <c:pt idx="2431">
                  <c:v>0.33688985339222005</c:v>
                </c:pt>
                <c:pt idx="2432">
                  <c:v>0.33688985339222005</c:v>
                </c:pt>
                <c:pt idx="2433">
                  <c:v>0.33688985339222005</c:v>
                </c:pt>
                <c:pt idx="2434">
                  <c:v>0.33688985339222005</c:v>
                </c:pt>
                <c:pt idx="2435">
                  <c:v>0.33688985339222005</c:v>
                </c:pt>
                <c:pt idx="2436">
                  <c:v>0.33688985339222005</c:v>
                </c:pt>
                <c:pt idx="2437">
                  <c:v>0.33688985339222005</c:v>
                </c:pt>
                <c:pt idx="2438">
                  <c:v>0.33688985339222005</c:v>
                </c:pt>
                <c:pt idx="2439">
                  <c:v>0.33688985339222005</c:v>
                </c:pt>
                <c:pt idx="2440">
                  <c:v>0.33688985339222005</c:v>
                </c:pt>
                <c:pt idx="2441">
                  <c:v>0.33688985339222005</c:v>
                </c:pt>
                <c:pt idx="2442">
                  <c:v>0.33688985339222005</c:v>
                </c:pt>
                <c:pt idx="2443">
                  <c:v>0.33688985339222005</c:v>
                </c:pt>
                <c:pt idx="2444">
                  <c:v>0.33688985339222005</c:v>
                </c:pt>
                <c:pt idx="2445">
                  <c:v>0.33688985339222005</c:v>
                </c:pt>
                <c:pt idx="2446">
                  <c:v>0.33688985339222005</c:v>
                </c:pt>
                <c:pt idx="2447">
                  <c:v>0.33688985339222005</c:v>
                </c:pt>
                <c:pt idx="2448">
                  <c:v>0.33688985339222005</c:v>
                </c:pt>
                <c:pt idx="2449">
                  <c:v>0.33688985339222005</c:v>
                </c:pt>
                <c:pt idx="2450">
                  <c:v>0.33688985339222005</c:v>
                </c:pt>
                <c:pt idx="2451">
                  <c:v>0.33688985339222005</c:v>
                </c:pt>
                <c:pt idx="2452">
                  <c:v>0.33688985339222005</c:v>
                </c:pt>
                <c:pt idx="2453">
                  <c:v>0.33688985339222005</c:v>
                </c:pt>
                <c:pt idx="2454">
                  <c:v>0.33688985339222005</c:v>
                </c:pt>
                <c:pt idx="2455">
                  <c:v>0.33688985339222005</c:v>
                </c:pt>
                <c:pt idx="2456">
                  <c:v>0.33688985339222005</c:v>
                </c:pt>
                <c:pt idx="2457">
                  <c:v>0.33688985339222005</c:v>
                </c:pt>
                <c:pt idx="2458">
                  <c:v>0.33688985339222005</c:v>
                </c:pt>
                <c:pt idx="2459">
                  <c:v>0.33688985339222005</c:v>
                </c:pt>
                <c:pt idx="2460">
                  <c:v>0.33688985339222005</c:v>
                </c:pt>
                <c:pt idx="2461">
                  <c:v>0.33688985339222005</c:v>
                </c:pt>
                <c:pt idx="2462">
                  <c:v>0.33688985339222005</c:v>
                </c:pt>
                <c:pt idx="2463">
                  <c:v>0.33688985339222005</c:v>
                </c:pt>
                <c:pt idx="2464">
                  <c:v>0.33688985339222005</c:v>
                </c:pt>
                <c:pt idx="2465">
                  <c:v>0.33688985339222005</c:v>
                </c:pt>
                <c:pt idx="2466">
                  <c:v>0.33688985339222005</c:v>
                </c:pt>
                <c:pt idx="2467">
                  <c:v>0.33688985339222005</c:v>
                </c:pt>
                <c:pt idx="2468">
                  <c:v>0.33688985339222005</c:v>
                </c:pt>
                <c:pt idx="2469">
                  <c:v>0.33688985339222005</c:v>
                </c:pt>
                <c:pt idx="2470">
                  <c:v>0.33688985339222005</c:v>
                </c:pt>
                <c:pt idx="2471">
                  <c:v>0.33688985339222005</c:v>
                </c:pt>
                <c:pt idx="2472">
                  <c:v>0.33688985339222005</c:v>
                </c:pt>
                <c:pt idx="2473">
                  <c:v>0.33688985339222005</c:v>
                </c:pt>
                <c:pt idx="2474">
                  <c:v>0.33688985339222005</c:v>
                </c:pt>
                <c:pt idx="2475">
                  <c:v>0.33688985339222005</c:v>
                </c:pt>
                <c:pt idx="2476">
                  <c:v>0.33688985339222005</c:v>
                </c:pt>
                <c:pt idx="2477">
                  <c:v>0.33688985339222005</c:v>
                </c:pt>
                <c:pt idx="2478">
                  <c:v>0.33688985339222005</c:v>
                </c:pt>
                <c:pt idx="2479">
                  <c:v>0.33688985339222005</c:v>
                </c:pt>
                <c:pt idx="2480">
                  <c:v>0.33688985339222005</c:v>
                </c:pt>
                <c:pt idx="2481">
                  <c:v>0.33688985339222005</c:v>
                </c:pt>
                <c:pt idx="2482">
                  <c:v>0.33688985339222005</c:v>
                </c:pt>
                <c:pt idx="2483">
                  <c:v>0.33688985339222005</c:v>
                </c:pt>
                <c:pt idx="2484">
                  <c:v>0.33688985339222005</c:v>
                </c:pt>
                <c:pt idx="2485">
                  <c:v>0.33688985339222005</c:v>
                </c:pt>
                <c:pt idx="2486">
                  <c:v>0.33688985339222005</c:v>
                </c:pt>
                <c:pt idx="2487">
                  <c:v>0.33688985339222005</c:v>
                </c:pt>
                <c:pt idx="2488">
                  <c:v>0.33688985339222005</c:v>
                </c:pt>
                <c:pt idx="2489">
                  <c:v>0.33688985339222005</c:v>
                </c:pt>
                <c:pt idx="2490">
                  <c:v>0.33688985339222005</c:v>
                </c:pt>
                <c:pt idx="2491">
                  <c:v>0.33688985339222005</c:v>
                </c:pt>
                <c:pt idx="2492">
                  <c:v>0.33688985339222005</c:v>
                </c:pt>
                <c:pt idx="2493">
                  <c:v>0.33688985339222005</c:v>
                </c:pt>
                <c:pt idx="2494">
                  <c:v>0.33688985339222005</c:v>
                </c:pt>
                <c:pt idx="2495">
                  <c:v>0.33688985339222005</c:v>
                </c:pt>
                <c:pt idx="2496">
                  <c:v>0.33688985339222005</c:v>
                </c:pt>
                <c:pt idx="2497">
                  <c:v>0.33688985339222005</c:v>
                </c:pt>
                <c:pt idx="2498">
                  <c:v>0.33688985339222005</c:v>
                </c:pt>
                <c:pt idx="2499">
                  <c:v>0.33688985339222005</c:v>
                </c:pt>
              </c:numCache>
            </c:numRef>
          </c:val>
          <c:smooth val="0"/>
        </c:ser>
        <c:dLbls>
          <c:showLegendKey val="0"/>
          <c:showVal val="0"/>
          <c:showCatName val="0"/>
          <c:showSerName val="0"/>
          <c:showPercent val="0"/>
          <c:showBubbleSize val="0"/>
        </c:dLbls>
        <c:marker val="1"/>
        <c:smooth val="0"/>
        <c:axId val="105529344"/>
        <c:axId val="105531264"/>
      </c:lineChart>
      <c:catAx>
        <c:axId val="105529344"/>
        <c:scaling>
          <c:orientation val="minMax"/>
        </c:scaling>
        <c:delete val="0"/>
        <c:axPos val="b"/>
        <c:title>
          <c:tx>
            <c:rich>
              <a:bodyPr/>
              <a:lstStyle/>
              <a:p>
                <a:pPr>
                  <a:defRPr sz="800">
                    <a:latin typeface="CMU Serif" pitchFamily="50" charset="0"/>
                    <a:ea typeface="CMU Serif" pitchFamily="50" charset="0"/>
                    <a:cs typeface="CMU Serif" pitchFamily="50" charset="0"/>
                  </a:defRPr>
                </a:pPr>
                <a:r>
                  <a:rPr lang="en-GB" sz="900" b="0">
                    <a:latin typeface="CMU Serif" pitchFamily="50" charset="0"/>
                    <a:ea typeface="CMU Serif" pitchFamily="50" charset="0"/>
                    <a:cs typeface="CMU Serif" pitchFamily="50" charset="0"/>
                  </a:rPr>
                  <a:t>Time (ms)</a:t>
                </a:r>
              </a:p>
            </c:rich>
          </c:tx>
          <c:layout/>
          <c:overlay val="0"/>
        </c:title>
        <c:numFmt formatCode="General" sourceLinked="1"/>
        <c:majorTickMark val="out"/>
        <c:minorTickMark val="none"/>
        <c:tickLblPos val="nextTo"/>
        <c:txPr>
          <a:bodyPr/>
          <a:lstStyle/>
          <a:p>
            <a:pPr>
              <a:defRPr sz="800">
                <a:latin typeface="CMU Serif" pitchFamily="50" charset="0"/>
                <a:ea typeface="CMU Serif" pitchFamily="50" charset="0"/>
                <a:cs typeface="CMU Serif" pitchFamily="50" charset="0"/>
              </a:defRPr>
            </a:pPr>
            <a:endParaRPr lang="en-US"/>
          </a:p>
        </c:txPr>
        <c:crossAx val="105531264"/>
        <c:crosses val="autoZero"/>
        <c:auto val="1"/>
        <c:lblAlgn val="ctr"/>
        <c:lblOffset val="100"/>
        <c:tickLblSkip val="200"/>
        <c:noMultiLvlLbl val="0"/>
      </c:catAx>
      <c:valAx>
        <c:axId val="105531264"/>
        <c:scaling>
          <c:orientation val="minMax"/>
        </c:scaling>
        <c:delete val="0"/>
        <c:axPos val="l"/>
        <c:majorGridlines/>
        <c:title>
          <c:tx>
            <c:rich>
              <a:bodyPr rot="-5400000" vert="horz"/>
              <a:lstStyle/>
              <a:p>
                <a:pPr>
                  <a:defRPr sz="900" b="0">
                    <a:latin typeface="CMU Serif" pitchFamily="50" charset="0"/>
                    <a:ea typeface="CMU Serif" pitchFamily="50" charset="0"/>
                    <a:cs typeface="CMU Serif" pitchFamily="50" charset="0"/>
                  </a:defRPr>
                </a:pPr>
                <a:r>
                  <a:rPr lang="en-GB" sz="900" b="0">
                    <a:latin typeface="CMU Serif" pitchFamily="50" charset="0"/>
                    <a:ea typeface="CMU Serif" pitchFamily="50" charset="0"/>
                    <a:cs typeface="CMU Serif" pitchFamily="50" charset="0"/>
                  </a:rPr>
                  <a:t>Amplitude (V)</a:t>
                </a:r>
              </a:p>
            </c:rich>
          </c:tx>
          <c:layout/>
          <c:overlay val="0"/>
        </c:title>
        <c:numFmt formatCode="General" sourceLinked="1"/>
        <c:majorTickMark val="out"/>
        <c:minorTickMark val="none"/>
        <c:tickLblPos val="nextTo"/>
        <c:txPr>
          <a:bodyPr/>
          <a:lstStyle/>
          <a:p>
            <a:pPr>
              <a:defRPr sz="800">
                <a:latin typeface="CMU Serif" pitchFamily="50" charset="0"/>
                <a:ea typeface="CMU Serif" pitchFamily="50" charset="0"/>
                <a:cs typeface="CMU Serif" pitchFamily="50" charset="0"/>
              </a:defRPr>
            </a:pPr>
            <a:endParaRPr lang="en-US"/>
          </a:p>
        </c:txPr>
        <c:crossAx val="105529344"/>
        <c:crosses val="autoZero"/>
        <c:crossBetween val="between"/>
      </c:valAx>
    </c:plotArea>
    <c:legend>
      <c:legendPos val="b"/>
      <c:layout/>
      <c:overlay val="0"/>
      <c:txPr>
        <a:bodyPr/>
        <a:lstStyle/>
        <a:p>
          <a:pPr>
            <a:defRPr>
              <a:latin typeface="CMU Serif" pitchFamily="50" charset="0"/>
              <a:ea typeface="CMU Serif" pitchFamily="50" charset="0"/>
              <a:cs typeface="CMU Serif" pitchFamily="50" charset="0"/>
            </a:defRPr>
          </a:pPr>
          <a:endParaRPr lang="en-US"/>
        </a:p>
      </c:tx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a:latin typeface="CMU Serif" pitchFamily="50" charset="0"/>
                <a:ea typeface="CMU Serif" pitchFamily="50" charset="0"/>
                <a:cs typeface="CMU Serif" pitchFamily="50" charset="0"/>
              </a:defRPr>
            </a:pPr>
            <a:r>
              <a:rPr lang="en-GB" sz="1000" b="0">
                <a:latin typeface="CMU Serif" pitchFamily="50" charset="0"/>
                <a:ea typeface="CMU Serif" pitchFamily="50" charset="0"/>
                <a:cs typeface="CMU Serif" pitchFamily="50" charset="0"/>
              </a:rPr>
              <a:t>Frequency: 3900Hz</a:t>
            </a:r>
          </a:p>
          <a:p>
            <a:pPr>
              <a:defRPr sz="1000" b="0">
                <a:latin typeface="CMU Serif" pitchFamily="50" charset="0"/>
                <a:ea typeface="CMU Serif" pitchFamily="50" charset="0"/>
                <a:cs typeface="CMU Serif" pitchFamily="50" charset="0"/>
              </a:defRPr>
            </a:pPr>
            <a:r>
              <a:rPr lang="en-GB" sz="1000" b="0">
                <a:latin typeface="CMU Serif" pitchFamily="50" charset="0"/>
                <a:ea typeface="CMU Serif" pitchFamily="50" charset="0"/>
                <a:cs typeface="CMU Serif" pitchFamily="50" charset="0"/>
              </a:rPr>
              <a:t>Amplitude</a:t>
            </a:r>
            <a:r>
              <a:rPr lang="en-GB" sz="1000" b="0" baseline="0">
                <a:latin typeface="CMU Serif" pitchFamily="50" charset="0"/>
                <a:ea typeface="CMU Serif" pitchFamily="50" charset="0"/>
                <a:cs typeface="CMU Serif" pitchFamily="50" charset="0"/>
              </a:rPr>
              <a:t> Modulation Frequency:100Hz</a:t>
            </a:r>
            <a:endParaRPr lang="en-GB" sz="1000" b="0">
              <a:latin typeface="CMU Serif" pitchFamily="50" charset="0"/>
              <a:ea typeface="CMU Serif" pitchFamily="50" charset="0"/>
              <a:cs typeface="CMU Serif" pitchFamily="50" charset="0"/>
            </a:endParaRPr>
          </a:p>
        </c:rich>
      </c:tx>
      <c:layout>
        <c:manualLayout>
          <c:xMode val="edge"/>
          <c:yMode val="edge"/>
          <c:x val="0.3892282798988177"/>
          <c:y val="4.0699379041034503E-2"/>
        </c:manualLayout>
      </c:layout>
      <c:overlay val="1"/>
    </c:title>
    <c:autoTitleDeleted val="0"/>
    <c:plotArea>
      <c:layout/>
      <c:lineChart>
        <c:grouping val="standard"/>
        <c:varyColors val="0"/>
        <c:ser>
          <c:idx val="0"/>
          <c:order val="0"/>
          <c:spPr>
            <a:ln w="12700"/>
          </c:spPr>
          <c:marker>
            <c:symbol val="none"/>
          </c:marker>
          <c:cat>
            <c:numRef>
              <c:f>F0007CH1!$D:$D</c:f>
              <c:numCache>
                <c:formatCode>General</c:formatCode>
                <c:ptCount val="1048576"/>
                <c:pt idx="0">
                  <c:v>0</c:v>
                </c:pt>
                <c:pt idx="1">
                  <c:v>3.9999999999996635E-3</c:v>
                </c:pt>
                <c:pt idx="2">
                  <c:v>7.9999999999993271E-3</c:v>
                </c:pt>
                <c:pt idx="3">
                  <c:v>1.1999999999999858E-2</c:v>
                </c:pt>
                <c:pt idx="4">
                  <c:v>1.5999999999999522E-2</c:v>
                </c:pt>
                <c:pt idx="5">
                  <c:v>1.9999999999999185E-2</c:v>
                </c:pt>
                <c:pt idx="6">
                  <c:v>2.3999999999999716E-2</c:v>
                </c:pt>
                <c:pt idx="7">
                  <c:v>2.799999999999938E-2</c:v>
                </c:pt>
                <c:pt idx="8">
                  <c:v>3.199999999999991E-2</c:v>
                </c:pt>
                <c:pt idx="9">
                  <c:v>3.5999999999999574E-2</c:v>
                </c:pt>
                <c:pt idx="10">
                  <c:v>3.9999999999999238E-2</c:v>
                </c:pt>
                <c:pt idx="11">
                  <c:v>4.3999999999999768E-2</c:v>
                </c:pt>
                <c:pt idx="12">
                  <c:v>4.7999999999999432E-2</c:v>
                </c:pt>
                <c:pt idx="13">
                  <c:v>5.1999999999999963E-2</c:v>
                </c:pt>
                <c:pt idx="14">
                  <c:v>5.5999999999999626E-2</c:v>
                </c:pt>
                <c:pt idx="15">
                  <c:v>5.999999999999929E-2</c:v>
                </c:pt>
                <c:pt idx="16">
                  <c:v>6.3999999999999821E-2</c:v>
                </c:pt>
                <c:pt idx="17">
                  <c:v>6.7999999999999478E-2</c:v>
                </c:pt>
                <c:pt idx="18">
                  <c:v>7.2000000000000008E-2</c:v>
                </c:pt>
                <c:pt idx="19">
                  <c:v>7.5999999999999679E-2</c:v>
                </c:pt>
                <c:pt idx="20">
                  <c:v>7.9999999999999349E-2</c:v>
                </c:pt>
                <c:pt idx="21">
                  <c:v>8.399999999999988E-2</c:v>
                </c:pt>
                <c:pt idx="22">
                  <c:v>8.7999999999999537E-2</c:v>
                </c:pt>
                <c:pt idx="23">
                  <c:v>9.1999999999999194E-2</c:v>
                </c:pt>
                <c:pt idx="24">
                  <c:v>9.5999999999999724E-2</c:v>
                </c:pt>
                <c:pt idx="25">
                  <c:v>9.9999999999999395E-2</c:v>
                </c:pt>
                <c:pt idx="26">
                  <c:v>0.10399999999999993</c:v>
                </c:pt>
                <c:pt idx="27">
                  <c:v>0.1079999999999996</c:v>
                </c:pt>
                <c:pt idx="28">
                  <c:v>0.11199999999999925</c:v>
                </c:pt>
                <c:pt idx="29">
                  <c:v>0.11599999999999978</c:v>
                </c:pt>
                <c:pt idx="30">
                  <c:v>0.11999999999999944</c:v>
                </c:pt>
                <c:pt idx="31">
                  <c:v>0.12399999999999997</c:v>
                </c:pt>
                <c:pt idx="32">
                  <c:v>0.12799999999999964</c:v>
                </c:pt>
                <c:pt idx="33">
                  <c:v>0.13199999999999931</c:v>
                </c:pt>
                <c:pt idx="34">
                  <c:v>0.13599999999999984</c:v>
                </c:pt>
                <c:pt idx="35">
                  <c:v>0.13999999999999951</c:v>
                </c:pt>
                <c:pt idx="36">
                  <c:v>0.14399999999999916</c:v>
                </c:pt>
                <c:pt idx="37">
                  <c:v>0.14799999999999969</c:v>
                </c:pt>
                <c:pt idx="38">
                  <c:v>0.15199999999999936</c:v>
                </c:pt>
                <c:pt idx="39">
                  <c:v>0.15599999999999989</c:v>
                </c:pt>
                <c:pt idx="40">
                  <c:v>0.15999999999999956</c:v>
                </c:pt>
                <c:pt idx="41">
                  <c:v>0.1639999999999992</c:v>
                </c:pt>
                <c:pt idx="42">
                  <c:v>0.16799999999999976</c:v>
                </c:pt>
                <c:pt idx="43">
                  <c:v>0.1719999999999994</c:v>
                </c:pt>
                <c:pt idx="44">
                  <c:v>0.17599999999999993</c:v>
                </c:pt>
                <c:pt idx="45">
                  <c:v>0.1799999999999996</c:v>
                </c:pt>
                <c:pt idx="46">
                  <c:v>0.18399999999999928</c:v>
                </c:pt>
                <c:pt idx="47">
                  <c:v>0.18799999999999981</c:v>
                </c:pt>
                <c:pt idx="48">
                  <c:v>0.19199999999999945</c:v>
                </c:pt>
                <c:pt idx="49">
                  <c:v>0.19600000000000001</c:v>
                </c:pt>
                <c:pt idx="50">
                  <c:v>0.19999999999999965</c:v>
                </c:pt>
                <c:pt idx="51">
                  <c:v>0.20399999999999932</c:v>
                </c:pt>
                <c:pt idx="52">
                  <c:v>0.20799999999999985</c:v>
                </c:pt>
                <c:pt idx="53">
                  <c:v>0.21199999999999952</c:v>
                </c:pt>
                <c:pt idx="54">
                  <c:v>0.21599999999999919</c:v>
                </c:pt>
                <c:pt idx="55">
                  <c:v>0.2199999999999997</c:v>
                </c:pt>
                <c:pt idx="56">
                  <c:v>0.22399999999999937</c:v>
                </c:pt>
                <c:pt idx="57">
                  <c:v>0.2279999999999999</c:v>
                </c:pt>
                <c:pt idx="58">
                  <c:v>0.23199999999999957</c:v>
                </c:pt>
                <c:pt idx="59">
                  <c:v>0.23599999999999924</c:v>
                </c:pt>
                <c:pt idx="60">
                  <c:v>0.23999999999999977</c:v>
                </c:pt>
                <c:pt idx="61">
                  <c:v>0.24399999999999944</c:v>
                </c:pt>
                <c:pt idx="62">
                  <c:v>0.24799999999999994</c:v>
                </c:pt>
                <c:pt idx="63">
                  <c:v>0.25199999999999961</c:v>
                </c:pt>
                <c:pt idx="64">
                  <c:v>0.25599999999999928</c:v>
                </c:pt>
                <c:pt idx="65">
                  <c:v>0.25999999999999979</c:v>
                </c:pt>
                <c:pt idx="66">
                  <c:v>0.26399999999999946</c:v>
                </c:pt>
                <c:pt idx="67">
                  <c:v>0.26800000000000002</c:v>
                </c:pt>
                <c:pt idx="68">
                  <c:v>0.27199999999999969</c:v>
                </c:pt>
                <c:pt idx="69">
                  <c:v>0.27599999999999936</c:v>
                </c:pt>
                <c:pt idx="70">
                  <c:v>0.27999999999999986</c:v>
                </c:pt>
                <c:pt idx="71">
                  <c:v>0.28399999999999953</c:v>
                </c:pt>
                <c:pt idx="72">
                  <c:v>0.2879999999999992</c:v>
                </c:pt>
                <c:pt idx="73">
                  <c:v>0.2919999999999997</c:v>
                </c:pt>
                <c:pt idx="74">
                  <c:v>0.29599999999999937</c:v>
                </c:pt>
                <c:pt idx="75">
                  <c:v>0.29999999999999993</c:v>
                </c:pt>
                <c:pt idx="76">
                  <c:v>0.3039999999999996</c:v>
                </c:pt>
                <c:pt idx="77">
                  <c:v>0.30799999999999927</c:v>
                </c:pt>
                <c:pt idx="78">
                  <c:v>0.31199999999999978</c:v>
                </c:pt>
                <c:pt idx="79">
                  <c:v>0.31599999999999945</c:v>
                </c:pt>
                <c:pt idx="80">
                  <c:v>0.31999999999999995</c:v>
                </c:pt>
                <c:pt idx="81">
                  <c:v>0.32399999999999962</c:v>
                </c:pt>
                <c:pt idx="82">
                  <c:v>0.32799999999999929</c:v>
                </c:pt>
                <c:pt idx="83">
                  <c:v>0.33199999999999985</c:v>
                </c:pt>
                <c:pt idx="84">
                  <c:v>0.33599999999999952</c:v>
                </c:pt>
                <c:pt idx="85">
                  <c:v>0.34</c:v>
                </c:pt>
                <c:pt idx="86">
                  <c:v>0.34399999999999969</c:v>
                </c:pt>
                <c:pt idx="87">
                  <c:v>0.34799999999999937</c:v>
                </c:pt>
                <c:pt idx="88">
                  <c:v>0.35199999999999987</c:v>
                </c:pt>
                <c:pt idx="89">
                  <c:v>0.35599999999999954</c:v>
                </c:pt>
                <c:pt idx="90">
                  <c:v>0.35999999999999921</c:v>
                </c:pt>
                <c:pt idx="91">
                  <c:v>0.36399999999999977</c:v>
                </c:pt>
                <c:pt idx="92">
                  <c:v>0.36799999999999938</c:v>
                </c:pt>
                <c:pt idx="93">
                  <c:v>0.37199999999999994</c:v>
                </c:pt>
                <c:pt idx="94">
                  <c:v>0.37599999999999961</c:v>
                </c:pt>
                <c:pt idx="95">
                  <c:v>0.37999999999999928</c:v>
                </c:pt>
                <c:pt idx="96">
                  <c:v>0.38399999999999979</c:v>
                </c:pt>
                <c:pt idx="97">
                  <c:v>0.38799999999999946</c:v>
                </c:pt>
                <c:pt idx="98">
                  <c:v>0.39200000000000002</c:v>
                </c:pt>
                <c:pt idx="99">
                  <c:v>0.39599999999999963</c:v>
                </c:pt>
                <c:pt idx="100">
                  <c:v>0.3999999999999993</c:v>
                </c:pt>
                <c:pt idx="101">
                  <c:v>0.40399999999999986</c:v>
                </c:pt>
                <c:pt idx="102">
                  <c:v>0.40799999999999953</c:v>
                </c:pt>
                <c:pt idx="103">
                  <c:v>0.41199999999999914</c:v>
                </c:pt>
                <c:pt idx="104">
                  <c:v>0.4159999999999997</c:v>
                </c:pt>
                <c:pt idx="105">
                  <c:v>0.41999999999999937</c:v>
                </c:pt>
                <c:pt idx="106">
                  <c:v>0.42399999999999988</c:v>
                </c:pt>
                <c:pt idx="107">
                  <c:v>0.42799999999999955</c:v>
                </c:pt>
                <c:pt idx="108">
                  <c:v>0.43199999999999922</c:v>
                </c:pt>
                <c:pt idx="109">
                  <c:v>0.43599999999999978</c:v>
                </c:pt>
                <c:pt idx="110">
                  <c:v>0.43999999999999939</c:v>
                </c:pt>
                <c:pt idx="111">
                  <c:v>0.44399999999999995</c:v>
                </c:pt>
                <c:pt idx="112">
                  <c:v>0.44799999999999962</c:v>
                </c:pt>
                <c:pt idx="113">
                  <c:v>0.45199999999999929</c:v>
                </c:pt>
                <c:pt idx="114">
                  <c:v>0.45599999999999979</c:v>
                </c:pt>
                <c:pt idx="115">
                  <c:v>0.45999999999999946</c:v>
                </c:pt>
                <c:pt idx="116">
                  <c:v>0.46400000000000002</c:v>
                </c:pt>
                <c:pt idx="117">
                  <c:v>0.46799999999999964</c:v>
                </c:pt>
                <c:pt idx="118">
                  <c:v>0.47199999999999931</c:v>
                </c:pt>
                <c:pt idx="119">
                  <c:v>0.47599999999999987</c:v>
                </c:pt>
                <c:pt idx="120">
                  <c:v>0.47999999999999954</c:v>
                </c:pt>
                <c:pt idx="121">
                  <c:v>0.48399999999999921</c:v>
                </c:pt>
                <c:pt idx="122">
                  <c:v>0.48799999999999971</c:v>
                </c:pt>
                <c:pt idx="123">
                  <c:v>0.49199999999999938</c:v>
                </c:pt>
                <c:pt idx="124">
                  <c:v>0.49599999999999989</c:v>
                </c:pt>
                <c:pt idx="125">
                  <c:v>0.49999999999999956</c:v>
                </c:pt>
                <c:pt idx="126">
                  <c:v>0.50399999999999923</c:v>
                </c:pt>
                <c:pt idx="127">
                  <c:v>0.50799999999999979</c:v>
                </c:pt>
                <c:pt idx="128">
                  <c:v>0.51199999999999946</c:v>
                </c:pt>
                <c:pt idx="129">
                  <c:v>0.51600000000000001</c:v>
                </c:pt>
                <c:pt idx="130">
                  <c:v>0.51999999999999957</c:v>
                </c:pt>
                <c:pt idx="131">
                  <c:v>0.52399999999999924</c:v>
                </c:pt>
                <c:pt idx="132">
                  <c:v>0.5279999999999998</c:v>
                </c:pt>
                <c:pt idx="133">
                  <c:v>0.53199999999999947</c:v>
                </c:pt>
                <c:pt idx="134">
                  <c:v>0.53600000000000003</c:v>
                </c:pt>
                <c:pt idx="135">
                  <c:v>0.5399999999999997</c:v>
                </c:pt>
                <c:pt idx="136">
                  <c:v>0.54399999999999937</c:v>
                </c:pt>
                <c:pt idx="137">
                  <c:v>0.54799999999999982</c:v>
                </c:pt>
                <c:pt idx="138">
                  <c:v>0.55199999999999949</c:v>
                </c:pt>
                <c:pt idx="139">
                  <c:v>0.55599999999999916</c:v>
                </c:pt>
                <c:pt idx="140">
                  <c:v>0.55999999999999972</c:v>
                </c:pt>
                <c:pt idx="141">
                  <c:v>0.56399999999999939</c:v>
                </c:pt>
                <c:pt idx="142">
                  <c:v>0.56799999999999995</c:v>
                </c:pt>
                <c:pt idx="143">
                  <c:v>0.57199999999999962</c:v>
                </c:pt>
                <c:pt idx="144">
                  <c:v>0.57599999999999929</c:v>
                </c:pt>
                <c:pt idx="145">
                  <c:v>0.57999999999999974</c:v>
                </c:pt>
                <c:pt idx="146">
                  <c:v>0.58399999999999941</c:v>
                </c:pt>
                <c:pt idx="147">
                  <c:v>0.58799999999999997</c:v>
                </c:pt>
                <c:pt idx="148">
                  <c:v>0.59199999999999964</c:v>
                </c:pt>
                <c:pt idx="149">
                  <c:v>0.59599999999999931</c:v>
                </c:pt>
                <c:pt idx="150">
                  <c:v>0.59999999999999987</c:v>
                </c:pt>
                <c:pt idx="151">
                  <c:v>0.60399999999999954</c:v>
                </c:pt>
                <c:pt idx="152">
                  <c:v>0.60799999999999921</c:v>
                </c:pt>
                <c:pt idx="153">
                  <c:v>0.61199999999999966</c:v>
                </c:pt>
                <c:pt idx="154">
                  <c:v>0.61599999999999933</c:v>
                </c:pt>
                <c:pt idx="155">
                  <c:v>0.61999999999999988</c:v>
                </c:pt>
                <c:pt idx="156">
                  <c:v>0.62399999999999956</c:v>
                </c:pt>
                <c:pt idx="157">
                  <c:v>0.62799999999999923</c:v>
                </c:pt>
                <c:pt idx="158">
                  <c:v>0.63199999999999978</c:v>
                </c:pt>
                <c:pt idx="159">
                  <c:v>0.63599999999999945</c:v>
                </c:pt>
                <c:pt idx="160">
                  <c:v>0.6399999999999999</c:v>
                </c:pt>
                <c:pt idx="161">
                  <c:v>0.64399999999999957</c:v>
                </c:pt>
                <c:pt idx="162">
                  <c:v>0.64799999999999924</c:v>
                </c:pt>
                <c:pt idx="163">
                  <c:v>0.6519999999999998</c:v>
                </c:pt>
                <c:pt idx="164">
                  <c:v>0.65599999999999947</c:v>
                </c:pt>
                <c:pt idx="165">
                  <c:v>0.66</c:v>
                </c:pt>
                <c:pt idx="166">
                  <c:v>0.6639999999999997</c:v>
                </c:pt>
                <c:pt idx="167">
                  <c:v>0.66799999999999937</c:v>
                </c:pt>
                <c:pt idx="168">
                  <c:v>0.67199999999999982</c:v>
                </c:pt>
                <c:pt idx="169">
                  <c:v>0.67599999999999949</c:v>
                </c:pt>
                <c:pt idx="170">
                  <c:v>0.67999999999999916</c:v>
                </c:pt>
                <c:pt idx="171">
                  <c:v>0.68399999999999972</c:v>
                </c:pt>
                <c:pt idx="172">
                  <c:v>0.68799999999999939</c:v>
                </c:pt>
                <c:pt idx="173">
                  <c:v>0.69199999999999995</c:v>
                </c:pt>
                <c:pt idx="174">
                  <c:v>0.69599999999999962</c:v>
                </c:pt>
                <c:pt idx="175">
                  <c:v>0.69999999999999929</c:v>
                </c:pt>
                <c:pt idx="176">
                  <c:v>0.70399999999999974</c:v>
                </c:pt>
                <c:pt idx="177">
                  <c:v>0.70799999999999941</c:v>
                </c:pt>
                <c:pt idx="178">
                  <c:v>0.71199999999999997</c:v>
                </c:pt>
                <c:pt idx="179">
                  <c:v>0.71599999999999964</c:v>
                </c:pt>
                <c:pt idx="180">
                  <c:v>0.71999999999999931</c:v>
                </c:pt>
                <c:pt idx="181">
                  <c:v>0.72399999999999987</c:v>
                </c:pt>
                <c:pt idx="182">
                  <c:v>0.72799999999999954</c:v>
                </c:pt>
                <c:pt idx="183">
                  <c:v>0.73199999999999998</c:v>
                </c:pt>
                <c:pt idx="184">
                  <c:v>0.73599999999999965</c:v>
                </c:pt>
                <c:pt idx="185">
                  <c:v>0.73999999999999932</c:v>
                </c:pt>
                <c:pt idx="186">
                  <c:v>0.74399999999999988</c:v>
                </c:pt>
                <c:pt idx="187">
                  <c:v>0.74799999999999955</c:v>
                </c:pt>
                <c:pt idx="188">
                  <c:v>0.75199999999999922</c:v>
                </c:pt>
                <c:pt idx="189">
                  <c:v>0.75599999999999978</c:v>
                </c:pt>
                <c:pt idx="190">
                  <c:v>0.75999999999999934</c:v>
                </c:pt>
                <c:pt idx="191">
                  <c:v>0.7639999999999999</c:v>
                </c:pt>
                <c:pt idx="192">
                  <c:v>0.76799999999999957</c:v>
                </c:pt>
                <c:pt idx="193">
                  <c:v>0.77199999999999924</c:v>
                </c:pt>
                <c:pt idx="194">
                  <c:v>0.7759999999999998</c:v>
                </c:pt>
                <c:pt idx="195">
                  <c:v>0.77999999999999947</c:v>
                </c:pt>
                <c:pt idx="196">
                  <c:v>0.78400000000000003</c:v>
                </c:pt>
                <c:pt idx="197">
                  <c:v>0.78799999999999959</c:v>
                </c:pt>
                <c:pt idx="198">
                  <c:v>0.79199999999999926</c:v>
                </c:pt>
                <c:pt idx="199">
                  <c:v>0.79599999999999982</c:v>
                </c:pt>
                <c:pt idx="200">
                  <c:v>0.79999999999999949</c:v>
                </c:pt>
                <c:pt idx="201">
                  <c:v>0.80399999999999916</c:v>
                </c:pt>
                <c:pt idx="202">
                  <c:v>0.80799999999999972</c:v>
                </c:pt>
                <c:pt idx="203">
                  <c:v>0.81199999999999939</c:v>
                </c:pt>
                <c:pt idx="204">
                  <c:v>0.81599999999999984</c:v>
                </c:pt>
                <c:pt idx="205">
                  <c:v>0.81999999999999951</c:v>
                </c:pt>
                <c:pt idx="206">
                  <c:v>0.82399999999999918</c:v>
                </c:pt>
                <c:pt idx="207">
                  <c:v>0.82799999999999974</c:v>
                </c:pt>
                <c:pt idx="208">
                  <c:v>0.83199999999999941</c:v>
                </c:pt>
                <c:pt idx="209">
                  <c:v>0.83599999999999997</c:v>
                </c:pt>
                <c:pt idx="210">
                  <c:v>0.83999999999999964</c:v>
                </c:pt>
                <c:pt idx="211">
                  <c:v>0.84399999999999931</c:v>
                </c:pt>
                <c:pt idx="212">
                  <c:v>0.84799999999999975</c:v>
                </c:pt>
                <c:pt idx="213">
                  <c:v>0.85199999999999942</c:v>
                </c:pt>
                <c:pt idx="214">
                  <c:v>0.85599999999999998</c:v>
                </c:pt>
                <c:pt idx="215">
                  <c:v>0.85999999999999965</c:v>
                </c:pt>
                <c:pt idx="216">
                  <c:v>0.86399999999999932</c:v>
                </c:pt>
                <c:pt idx="217">
                  <c:v>0.86799999999999988</c:v>
                </c:pt>
                <c:pt idx="218">
                  <c:v>0.87199999999999955</c:v>
                </c:pt>
                <c:pt idx="219">
                  <c:v>0.87599999999999922</c:v>
                </c:pt>
                <c:pt idx="220">
                  <c:v>0.87999999999999967</c:v>
                </c:pt>
                <c:pt idx="221">
                  <c:v>0.88399999999999934</c:v>
                </c:pt>
                <c:pt idx="222">
                  <c:v>0.8879999999999999</c:v>
                </c:pt>
                <c:pt idx="223">
                  <c:v>0.89199999999999957</c:v>
                </c:pt>
                <c:pt idx="224">
                  <c:v>0.89599999999999924</c:v>
                </c:pt>
                <c:pt idx="225">
                  <c:v>0.8999999999999998</c:v>
                </c:pt>
                <c:pt idx="226">
                  <c:v>0.90399999999999947</c:v>
                </c:pt>
                <c:pt idx="227">
                  <c:v>0.90799999999999992</c:v>
                </c:pt>
                <c:pt idx="228">
                  <c:v>0.91199999999999959</c:v>
                </c:pt>
                <c:pt idx="229">
                  <c:v>0.91599999999999926</c:v>
                </c:pt>
                <c:pt idx="230">
                  <c:v>0.91999999999999982</c:v>
                </c:pt>
                <c:pt idx="231">
                  <c:v>0.92399999999999949</c:v>
                </c:pt>
                <c:pt idx="232">
                  <c:v>0.92800000000000005</c:v>
                </c:pt>
                <c:pt idx="233">
                  <c:v>0.93199999999999972</c:v>
                </c:pt>
                <c:pt idx="234">
                  <c:v>0.93599999999999928</c:v>
                </c:pt>
                <c:pt idx="235">
                  <c:v>0.93999999999999984</c:v>
                </c:pt>
                <c:pt idx="236">
                  <c:v>0.94399999999999951</c:v>
                </c:pt>
                <c:pt idx="237">
                  <c:v>0.94799999999999918</c:v>
                </c:pt>
                <c:pt idx="238">
                  <c:v>0.95199999999999974</c:v>
                </c:pt>
                <c:pt idx="239">
                  <c:v>0.95599999999999941</c:v>
                </c:pt>
                <c:pt idx="240">
                  <c:v>0.96</c:v>
                </c:pt>
                <c:pt idx="241">
                  <c:v>0.96399999999999952</c:v>
                </c:pt>
                <c:pt idx="242">
                  <c:v>0.96799999999999919</c:v>
                </c:pt>
                <c:pt idx="243">
                  <c:v>0.97199999999999975</c:v>
                </c:pt>
                <c:pt idx="244">
                  <c:v>0.97599999999999942</c:v>
                </c:pt>
                <c:pt idx="245">
                  <c:v>0.98</c:v>
                </c:pt>
                <c:pt idx="246">
                  <c:v>0.98399999999999965</c:v>
                </c:pt>
                <c:pt idx="247">
                  <c:v>0.98799999999999932</c:v>
                </c:pt>
                <c:pt idx="248">
                  <c:v>0.99199999999999977</c:v>
                </c:pt>
                <c:pt idx="249">
                  <c:v>0.99599999999999944</c:v>
                </c:pt>
                <c:pt idx="250">
                  <c:v>1</c:v>
                </c:pt>
                <c:pt idx="251">
                  <c:v>1.0039999999999998</c:v>
                </c:pt>
                <c:pt idx="252">
                  <c:v>1.0079999999999993</c:v>
                </c:pt>
                <c:pt idx="253">
                  <c:v>1.0119999999999998</c:v>
                </c:pt>
                <c:pt idx="254">
                  <c:v>1.0159999999999996</c:v>
                </c:pt>
                <c:pt idx="255">
                  <c:v>1.0199999999999991</c:v>
                </c:pt>
                <c:pt idx="256">
                  <c:v>1.0239999999999998</c:v>
                </c:pt>
                <c:pt idx="257">
                  <c:v>1.0279999999999994</c:v>
                </c:pt>
                <c:pt idx="258">
                  <c:v>1.032</c:v>
                </c:pt>
                <c:pt idx="259">
                  <c:v>1.0359999999999996</c:v>
                </c:pt>
                <c:pt idx="260">
                  <c:v>1.0399999999999991</c:v>
                </c:pt>
                <c:pt idx="261">
                  <c:v>1.0439999999999998</c:v>
                </c:pt>
                <c:pt idx="262">
                  <c:v>1.0479999999999994</c:v>
                </c:pt>
                <c:pt idx="263">
                  <c:v>1.052</c:v>
                </c:pt>
                <c:pt idx="264">
                  <c:v>1.0559999999999996</c:v>
                </c:pt>
                <c:pt idx="265">
                  <c:v>1.0599999999999994</c:v>
                </c:pt>
                <c:pt idx="266">
                  <c:v>1.0639999999999998</c:v>
                </c:pt>
                <c:pt idx="267">
                  <c:v>1.0679999999999996</c:v>
                </c:pt>
                <c:pt idx="268">
                  <c:v>1.0719999999999992</c:v>
                </c:pt>
                <c:pt idx="269">
                  <c:v>1.0759999999999996</c:v>
                </c:pt>
                <c:pt idx="270">
                  <c:v>1.0799999999999994</c:v>
                </c:pt>
                <c:pt idx="271">
                  <c:v>1.0839999999999999</c:v>
                </c:pt>
                <c:pt idx="272">
                  <c:v>1.0879999999999996</c:v>
                </c:pt>
                <c:pt idx="273">
                  <c:v>1.0919999999999992</c:v>
                </c:pt>
                <c:pt idx="274">
                  <c:v>1.0959999999999996</c:v>
                </c:pt>
                <c:pt idx="275">
                  <c:v>1.0999999999999994</c:v>
                </c:pt>
                <c:pt idx="276">
                  <c:v>1.1039999999999999</c:v>
                </c:pt>
                <c:pt idx="277">
                  <c:v>1.1079999999999997</c:v>
                </c:pt>
                <c:pt idx="278">
                  <c:v>1.1119999999999992</c:v>
                </c:pt>
                <c:pt idx="279">
                  <c:v>1.1159999999999999</c:v>
                </c:pt>
                <c:pt idx="280">
                  <c:v>1.1199999999999994</c:v>
                </c:pt>
                <c:pt idx="281">
                  <c:v>1.1240000000000001</c:v>
                </c:pt>
                <c:pt idx="282">
                  <c:v>1.1279999999999997</c:v>
                </c:pt>
                <c:pt idx="283">
                  <c:v>1.1319999999999992</c:v>
                </c:pt>
                <c:pt idx="284">
                  <c:v>1.1359999999999999</c:v>
                </c:pt>
                <c:pt idx="285">
                  <c:v>1.1399999999999995</c:v>
                </c:pt>
                <c:pt idx="286">
                  <c:v>1.1439999999999992</c:v>
                </c:pt>
                <c:pt idx="287">
                  <c:v>1.1479999999999997</c:v>
                </c:pt>
                <c:pt idx="288">
                  <c:v>1.1519999999999995</c:v>
                </c:pt>
                <c:pt idx="289">
                  <c:v>1.1559999999999999</c:v>
                </c:pt>
                <c:pt idx="290">
                  <c:v>1.1599999999999995</c:v>
                </c:pt>
                <c:pt idx="291">
                  <c:v>1.1639999999999993</c:v>
                </c:pt>
                <c:pt idx="292">
                  <c:v>1.1679999999999997</c:v>
                </c:pt>
                <c:pt idx="293">
                  <c:v>1.1719999999999995</c:v>
                </c:pt>
                <c:pt idx="294">
                  <c:v>1.1759999999999999</c:v>
                </c:pt>
                <c:pt idx="295">
                  <c:v>1.1799999999999997</c:v>
                </c:pt>
                <c:pt idx="296">
                  <c:v>1.1839999999999993</c:v>
                </c:pt>
                <c:pt idx="297">
                  <c:v>1.1879999999999997</c:v>
                </c:pt>
                <c:pt idx="298">
                  <c:v>1.1919999999999995</c:v>
                </c:pt>
                <c:pt idx="299">
                  <c:v>1.196</c:v>
                </c:pt>
                <c:pt idx="300">
                  <c:v>1.1999999999999997</c:v>
                </c:pt>
                <c:pt idx="301">
                  <c:v>1.2039999999999993</c:v>
                </c:pt>
                <c:pt idx="302">
                  <c:v>1.208</c:v>
                </c:pt>
                <c:pt idx="303">
                  <c:v>1.2119999999999995</c:v>
                </c:pt>
                <c:pt idx="304">
                  <c:v>1.2159999999999993</c:v>
                </c:pt>
                <c:pt idx="305">
                  <c:v>1.2199999999999998</c:v>
                </c:pt>
                <c:pt idx="306">
                  <c:v>1.2239999999999993</c:v>
                </c:pt>
                <c:pt idx="307">
                  <c:v>1.228</c:v>
                </c:pt>
                <c:pt idx="308">
                  <c:v>1.2319999999999995</c:v>
                </c:pt>
                <c:pt idx="309">
                  <c:v>1.2359999999999993</c:v>
                </c:pt>
                <c:pt idx="310">
                  <c:v>1.2399999999999998</c:v>
                </c:pt>
                <c:pt idx="311">
                  <c:v>1.2439999999999996</c:v>
                </c:pt>
                <c:pt idx="312">
                  <c:v>1.248</c:v>
                </c:pt>
                <c:pt idx="313">
                  <c:v>1.2519999999999996</c:v>
                </c:pt>
                <c:pt idx="314">
                  <c:v>1.2559999999999993</c:v>
                </c:pt>
                <c:pt idx="315">
                  <c:v>1.2599999999999998</c:v>
                </c:pt>
                <c:pt idx="316">
                  <c:v>1.2639999999999996</c:v>
                </c:pt>
                <c:pt idx="317">
                  <c:v>1.2679999999999991</c:v>
                </c:pt>
                <c:pt idx="318">
                  <c:v>1.2719999999999998</c:v>
                </c:pt>
                <c:pt idx="319">
                  <c:v>1.2759999999999994</c:v>
                </c:pt>
                <c:pt idx="320">
                  <c:v>1.2799999999999998</c:v>
                </c:pt>
                <c:pt idx="321">
                  <c:v>1.2839999999999996</c:v>
                </c:pt>
                <c:pt idx="322">
                  <c:v>1.2879999999999991</c:v>
                </c:pt>
                <c:pt idx="323">
                  <c:v>1.2919999999999998</c:v>
                </c:pt>
                <c:pt idx="324">
                  <c:v>1.2959999999999994</c:v>
                </c:pt>
                <c:pt idx="325">
                  <c:v>1.3</c:v>
                </c:pt>
                <c:pt idx="326">
                  <c:v>1.3039999999999996</c:v>
                </c:pt>
                <c:pt idx="327">
                  <c:v>1.3079999999999992</c:v>
                </c:pt>
                <c:pt idx="328">
                  <c:v>1.3119999999999998</c:v>
                </c:pt>
                <c:pt idx="329">
                  <c:v>1.3159999999999994</c:v>
                </c:pt>
                <c:pt idx="330">
                  <c:v>1.32</c:v>
                </c:pt>
                <c:pt idx="331">
                  <c:v>1.3239999999999996</c:v>
                </c:pt>
                <c:pt idx="332">
                  <c:v>1.3279999999999994</c:v>
                </c:pt>
                <c:pt idx="333">
                  <c:v>1.3319999999999999</c:v>
                </c:pt>
                <c:pt idx="334">
                  <c:v>1.3359999999999994</c:v>
                </c:pt>
                <c:pt idx="335">
                  <c:v>1.3399999999999992</c:v>
                </c:pt>
                <c:pt idx="336">
                  <c:v>1.3439999999999996</c:v>
                </c:pt>
                <c:pt idx="337">
                  <c:v>1.3479999999999994</c:v>
                </c:pt>
                <c:pt idx="338">
                  <c:v>1.3519999999999999</c:v>
                </c:pt>
                <c:pt idx="339">
                  <c:v>1.3559999999999997</c:v>
                </c:pt>
                <c:pt idx="340">
                  <c:v>1.3599999999999992</c:v>
                </c:pt>
                <c:pt idx="341">
                  <c:v>1.3639999999999997</c:v>
                </c:pt>
                <c:pt idx="342">
                  <c:v>1.3679999999999994</c:v>
                </c:pt>
                <c:pt idx="343">
                  <c:v>1.3719999999999999</c:v>
                </c:pt>
                <c:pt idx="344">
                  <c:v>1.3759999999999997</c:v>
                </c:pt>
                <c:pt idx="345">
                  <c:v>1.3799999999999992</c:v>
                </c:pt>
                <c:pt idx="346">
                  <c:v>1.3839999999999999</c:v>
                </c:pt>
                <c:pt idx="347">
                  <c:v>1.3879999999999995</c:v>
                </c:pt>
                <c:pt idx="348">
                  <c:v>1.3919999999999999</c:v>
                </c:pt>
                <c:pt idx="349">
                  <c:v>1.3959999999999997</c:v>
                </c:pt>
                <c:pt idx="350">
                  <c:v>1.3999999999999992</c:v>
                </c:pt>
                <c:pt idx="351">
                  <c:v>1.4039999999999999</c:v>
                </c:pt>
                <c:pt idx="352">
                  <c:v>1.4079999999999995</c:v>
                </c:pt>
                <c:pt idx="353">
                  <c:v>1.4119999999999993</c:v>
                </c:pt>
                <c:pt idx="354">
                  <c:v>1.4159999999999997</c:v>
                </c:pt>
                <c:pt idx="355">
                  <c:v>1.4199999999999995</c:v>
                </c:pt>
                <c:pt idx="356">
                  <c:v>1.4239999999999999</c:v>
                </c:pt>
                <c:pt idx="357">
                  <c:v>1.4279999999999995</c:v>
                </c:pt>
                <c:pt idx="358">
                  <c:v>1.4319999999999993</c:v>
                </c:pt>
                <c:pt idx="359">
                  <c:v>1.4359999999999997</c:v>
                </c:pt>
                <c:pt idx="360">
                  <c:v>1.4399999999999995</c:v>
                </c:pt>
                <c:pt idx="361">
                  <c:v>1.444</c:v>
                </c:pt>
                <c:pt idx="362">
                  <c:v>1.4479999999999997</c:v>
                </c:pt>
                <c:pt idx="363">
                  <c:v>1.4519999999999993</c:v>
                </c:pt>
                <c:pt idx="364">
                  <c:v>1.4559999999999997</c:v>
                </c:pt>
                <c:pt idx="365">
                  <c:v>1.4599999999999995</c:v>
                </c:pt>
                <c:pt idx="366">
                  <c:v>1.464</c:v>
                </c:pt>
                <c:pt idx="367">
                  <c:v>1.4679999999999997</c:v>
                </c:pt>
                <c:pt idx="368">
                  <c:v>1.4719999999999993</c:v>
                </c:pt>
                <c:pt idx="369">
                  <c:v>1.476</c:v>
                </c:pt>
                <c:pt idx="370">
                  <c:v>1.4799999999999995</c:v>
                </c:pt>
                <c:pt idx="371">
                  <c:v>1.4839999999999991</c:v>
                </c:pt>
                <c:pt idx="372">
                  <c:v>1.4879999999999998</c:v>
                </c:pt>
                <c:pt idx="373">
                  <c:v>1.4919999999999993</c:v>
                </c:pt>
                <c:pt idx="374">
                  <c:v>1.496</c:v>
                </c:pt>
                <c:pt idx="375">
                  <c:v>1.4999999999999996</c:v>
                </c:pt>
                <c:pt idx="376">
                  <c:v>1.5039999999999993</c:v>
                </c:pt>
                <c:pt idx="377">
                  <c:v>1.5079999999999998</c:v>
                </c:pt>
                <c:pt idx="378">
                  <c:v>1.5119999999999996</c:v>
                </c:pt>
                <c:pt idx="379">
                  <c:v>1.516</c:v>
                </c:pt>
                <c:pt idx="380">
                  <c:v>1.5199999999999996</c:v>
                </c:pt>
                <c:pt idx="381">
                  <c:v>1.5239999999999994</c:v>
                </c:pt>
                <c:pt idx="382">
                  <c:v>1.5279999999999998</c:v>
                </c:pt>
                <c:pt idx="383">
                  <c:v>1.5319999999999996</c:v>
                </c:pt>
                <c:pt idx="384">
                  <c:v>1.5359999999999991</c:v>
                </c:pt>
                <c:pt idx="385">
                  <c:v>1.5399999999999996</c:v>
                </c:pt>
                <c:pt idx="386">
                  <c:v>1.5439999999999994</c:v>
                </c:pt>
                <c:pt idx="387">
                  <c:v>1.5479999999999998</c:v>
                </c:pt>
                <c:pt idx="388">
                  <c:v>1.5519999999999996</c:v>
                </c:pt>
                <c:pt idx="389">
                  <c:v>1.5559999999999992</c:v>
                </c:pt>
                <c:pt idx="390">
                  <c:v>1.5599999999999998</c:v>
                </c:pt>
                <c:pt idx="391">
                  <c:v>1.5639999999999994</c:v>
                </c:pt>
                <c:pt idx="392">
                  <c:v>1.5680000000000001</c:v>
                </c:pt>
                <c:pt idx="393">
                  <c:v>1.5719999999999996</c:v>
                </c:pt>
                <c:pt idx="394">
                  <c:v>1.5759999999999992</c:v>
                </c:pt>
                <c:pt idx="395">
                  <c:v>1.5799999999999998</c:v>
                </c:pt>
                <c:pt idx="396">
                  <c:v>1.5839999999999994</c:v>
                </c:pt>
                <c:pt idx="397">
                  <c:v>1.5880000000000001</c:v>
                </c:pt>
                <c:pt idx="398">
                  <c:v>1.5919999999999996</c:v>
                </c:pt>
                <c:pt idx="399">
                  <c:v>1.5959999999999994</c:v>
                </c:pt>
                <c:pt idx="400">
                  <c:v>1.5999999999999999</c:v>
                </c:pt>
                <c:pt idx="401">
                  <c:v>1.6039999999999994</c:v>
                </c:pt>
                <c:pt idx="402">
                  <c:v>1.6079999999999992</c:v>
                </c:pt>
                <c:pt idx="403">
                  <c:v>1.6119999999999997</c:v>
                </c:pt>
                <c:pt idx="404">
                  <c:v>1.6159999999999994</c:v>
                </c:pt>
                <c:pt idx="405">
                  <c:v>1.6199999999999999</c:v>
                </c:pt>
                <c:pt idx="406">
                  <c:v>1.6239999999999997</c:v>
                </c:pt>
                <c:pt idx="407">
                  <c:v>1.6279999999999992</c:v>
                </c:pt>
                <c:pt idx="408">
                  <c:v>1.6319999999999997</c:v>
                </c:pt>
                <c:pt idx="409">
                  <c:v>1.6359999999999995</c:v>
                </c:pt>
                <c:pt idx="410">
                  <c:v>1.64</c:v>
                </c:pt>
                <c:pt idx="411">
                  <c:v>1.6439999999999997</c:v>
                </c:pt>
                <c:pt idx="412">
                  <c:v>1.6479999999999992</c:v>
                </c:pt>
                <c:pt idx="413">
                  <c:v>1.6519999999999999</c:v>
                </c:pt>
                <c:pt idx="414">
                  <c:v>1.6559999999999995</c:v>
                </c:pt>
                <c:pt idx="415">
                  <c:v>1.66</c:v>
                </c:pt>
                <c:pt idx="416">
                  <c:v>1.6639999999999997</c:v>
                </c:pt>
                <c:pt idx="417">
                  <c:v>1.6679999999999993</c:v>
                </c:pt>
                <c:pt idx="418">
                  <c:v>1.6719999999999999</c:v>
                </c:pt>
                <c:pt idx="419">
                  <c:v>1.6759999999999995</c:v>
                </c:pt>
                <c:pt idx="420">
                  <c:v>1.6799999999999993</c:v>
                </c:pt>
                <c:pt idx="421">
                  <c:v>1.6839999999999997</c:v>
                </c:pt>
                <c:pt idx="422">
                  <c:v>1.6879999999999995</c:v>
                </c:pt>
                <c:pt idx="423">
                  <c:v>1.6919999999999999</c:v>
                </c:pt>
                <c:pt idx="424">
                  <c:v>1.6959999999999995</c:v>
                </c:pt>
                <c:pt idx="425">
                  <c:v>1.6999999999999993</c:v>
                </c:pt>
                <c:pt idx="426">
                  <c:v>1.7039999999999997</c:v>
                </c:pt>
                <c:pt idx="427">
                  <c:v>1.7079999999999995</c:v>
                </c:pt>
                <c:pt idx="428">
                  <c:v>1.712</c:v>
                </c:pt>
                <c:pt idx="429">
                  <c:v>1.7159999999999997</c:v>
                </c:pt>
                <c:pt idx="430">
                  <c:v>1.7199999999999993</c:v>
                </c:pt>
                <c:pt idx="431">
                  <c:v>1.7239999999999998</c:v>
                </c:pt>
                <c:pt idx="432">
                  <c:v>1.7279999999999995</c:v>
                </c:pt>
                <c:pt idx="433">
                  <c:v>1.7319999999999991</c:v>
                </c:pt>
                <c:pt idx="434">
                  <c:v>1.7359999999999998</c:v>
                </c:pt>
                <c:pt idx="435">
                  <c:v>1.7399999999999993</c:v>
                </c:pt>
                <c:pt idx="436">
                  <c:v>1.744</c:v>
                </c:pt>
                <c:pt idx="437">
                  <c:v>1.7479999999999996</c:v>
                </c:pt>
                <c:pt idx="438">
                  <c:v>1.7519999999999991</c:v>
                </c:pt>
                <c:pt idx="439">
                  <c:v>1.7559999999999998</c:v>
                </c:pt>
                <c:pt idx="440">
                  <c:v>1.7599999999999993</c:v>
                </c:pt>
                <c:pt idx="441">
                  <c:v>1.764</c:v>
                </c:pt>
                <c:pt idx="442">
                  <c:v>1.7679999999999996</c:v>
                </c:pt>
                <c:pt idx="443">
                  <c:v>1.7719999999999994</c:v>
                </c:pt>
                <c:pt idx="444">
                  <c:v>1.7759999999999998</c:v>
                </c:pt>
                <c:pt idx="445">
                  <c:v>1.7799999999999994</c:v>
                </c:pt>
                <c:pt idx="446">
                  <c:v>1.784</c:v>
                </c:pt>
                <c:pt idx="447">
                  <c:v>1.7879999999999996</c:v>
                </c:pt>
                <c:pt idx="448">
                  <c:v>1.7919999999999994</c:v>
                </c:pt>
                <c:pt idx="449">
                  <c:v>1.7959999999999998</c:v>
                </c:pt>
                <c:pt idx="450">
                  <c:v>1.7999999999999996</c:v>
                </c:pt>
                <c:pt idx="451">
                  <c:v>1.8039999999999992</c:v>
                </c:pt>
                <c:pt idx="452">
                  <c:v>1.8079999999999996</c:v>
                </c:pt>
                <c:pt idx="453">
                  <c:v>1.8119999999999994</c:v>
                </c:pt>
                <c:pt idx="454">
                  <c:v>1.8159999999999998</c:v>
                </c:pt>
                <c:pt idx="455">
                  <c:v>1.8199999999999996</c:v>
                </c:pt>
                <c:pt idx="456">
                  <c:v>1.8239999999999992</c:v>
                </c:pt>
                <c:pt idx="457">
                  <c:v>1.8279999999999998</c:v>
                </c:pt>
                <c:pt idx="458">
                  <c:v>1.8319999999999994</c:v>
                </c:pt>
                <c:pt idx="459">
                  <c:v>1.8359999999999999</c:v>
                </c:pt>
                <c:pt idx="460">
                  <c:v>1.8399999999999996</c:v>
                </c:pt>
                <c:pt idx="461">
                  <c:v>1.8439999999999992</c:v>
                </c:pt>
                <c:pt idx="462">
                  <c:v>1.8479999999999999</c:v>
                </c:pt>
                <c:pt idx="463">
                  <c:v>1.8519999999999994</c:v>
                </c:pt>
                <c:pt idx="464">
                  <c:v>1.8560000000000001</c:v>
                </c:pt>
                <c:pt idx="465">
                  <c:v>1.8599999999999997</c:v>
                </c:pt>
                <c:pt idx="466">
                  <c:v>1.8639999999999994</c:v>
                </c:pt>
                <c:pt idx="467">
                  <c:v>1.8679999999999999</c:v>
                </c:pt>
                <c:pt idx="468">
                  <c:v>1.8719999999999994</c:v>
                </c:pt>
                <c:pt idx="469">
                  <c:v>1.8759999999999992</c:v>
                </c:pt>
                <c:pt idx="470">
                  <c:v>1.8799999999999997</c:v>
                </c:pt>
                <c:pt idx="471">
                  <c:v>1.8839999999999995</c:v>
                </c:pt>
                <c:pt idx="472">
                  <c:v>1.8879999999999999</c:v>
                </c:pt>
                <c:pt idx="473">
                  <c:v>1.8919999999999997</c:v>
                </c:pt>
                <c:pt idx="474">
                  <c:v>1.8959999999999992</c:v>
                </c:pt>
                <c:pt idx="475">
                  <c:v>1.8999999999999997</c:v>
                </c:pt>
                <c:pt idx="476">
                  <c:v>1.9039999999999995</c:v>
                </c:pt>
                <c:pt idx="477">
                  <c:v>1.9079999999999999</c:v>
                </c:pt>
                <c:pt idx="478">
                  <c:v>1.9119999999999997</c:v>
                </c:pt>
                <c:pt idx="479">
                  <c:v>1.9159999999999993</c:v>
                </c:pt>
                <c:pt idx="480">
                  <c:v>1.92</c:v>
                </c:pt>
                <c:pt idx="481">
                  <c:v>1.9239999999999995</c:v>
                </c:pt>
                <c:pt idx="482">
                  <c:v>1.9279999999999999</c:v>
                </c:pt>
                <c:pt idx="483">
                  <c:v>1.9319999999999997</c:v>
                </c:pt>
                <c:pt idx="484">
                  <c:v>1.9359999999999993</c:v>
                </c:pt>
                <c:pt idx="485">
                  <c:v>1.94</c:v>
                </c:pt>
                <c:pt idx="486">
                  <c:v>1.9439999999999995</c:v>
                </c:pt>
                <c:pt idx="487">
                  <c:v>1.9479999999999993</c:v>
                </c:pt>
                <c:pt idx="488">
                  <c:v>1.9519999999999997</c:v>
                </c:pt>
                <c:pt idx="489">
                  <c:v>1.9559999999999995</c:v>
                </c:pt>
                <c:pt idx="490">
                  <c:v>1.96</c:v>
                </c:pt>
                <c:pt idx="491">
                  <c:v>1.9639999999999995</c:v>
                </c:pt>
                <c:pt idx="492">
                  <c:v>1.9679999999999993</c:v>
                </c:pt>
                <c:pt idx="493">
                  <c:v>1.9719999999999998</c:v>
                </c:pt>
                <c:pt idx="494">
                  <c:v>1.9759999999999995</c:v>
                </c:pt>
                <c:pt idx="495">
                  <c:v>1.98</c:v>
                </c:pt>
                <c:pt idx="496">
                  <c:v>1.9839999999999995</c:v>
                </c:pt>
                <c:pt idx="497">
                  <c:v>1.9879999999999993</c:v>
                </c:pt>
                <c:pt idx="498">
                  <c:v>1.9919999999999998</c:v>
                </c:pt>
                <c:pt idx="499">
                  <c:v>1.9959999999999996</c:v>
                </c:pt>
                <c:pt idx="500">
                  <c:v>1.9999999999999991</c:v>
                </c:pt>
                <c:pt idx="501">
                  <c:v>2.0039999999999996</c:v>
                </c:pt>
                <c:pt idx="502">
                  <c:v>2.0079999999999996</c:v>
                </c:pt>
                <c:pt idx="503">
                  <c:v>2.012</c:v>
                </c:pt>
                <c:pt idx="504">
                  <c:v>2.0159999999999996</c:v>
                </c:pt>
                <c:pt idx="505">
                  <c:v>2.0199999999999991</c:v>
                </c:pt>
                <c:pt idx="506">
                  <c:v>2.0239999999999996</c:v>
                </c:pt>
                <c:pt idx="507">
                  <c:v>2.0279999999999996</c:v>
                </c:pt>
                <c:pt idx="508">
                  <c:v>2.032</c:v>
                </c:pt>
                <c:pt idx="509">
                  <c:v>2.0359999999999996</c:v>
                </c:pt>
                <c:pt idx="510">
                  <c:v>2.0399999999999991</c:v>
                </c:pt>
                <c:pt idx="511">
                  <c:v>2.0439999999999996</c:v>
                </c:pt>
                <c:pt idx="512">
                  <c:v>2.0479999999999996</c:v>
                </c:pt>
                <c:pt idx="513">
                  <c:v>2.052</c:v>
                </c:pt>
                <c:pt idx="514">
                  <c:v>2.0559999999999996</c:v>
                </c:pt>
                <c:pt idx="515">
                  <c:v>2.0599999999999992</c:v>
                </c:pt>
                <c:pt idx="516">
                  <c:v>2.0640000000000001</c:v>
                </c:pt>
                <c:pt idx="517">
                  <c:v>2.0679999999999996</c:v>
                </c:pt>
                <c:pt idx="518">
                  <c:v>2.0719999999999992</c:v>
                </c:pt>
                <c:pt idx="519">
                  <c:v>2.0759999999999996</c:v>
                </c:pt>
                <c:pt idx="520">
                  <c:v>2.0799999999999992</c:v>
                </c:pt>
                <c:pt idx="521">
                  <c:v>2.0840000000000001</c:v>
                </c:pt>
                <c:pt idx="522">
                  <c:v>2.0879999999999996</c:v>
                </c:pt>
                <c:pt idx="523">
                  <c:v>2.0919999999999992</c:v>
                </c:pt>
                <c:pt idx="524">
                  <c:v>2.0959999999999996</c:v>
                </c:pt>
                <c:pt idx="525">
                  <c:v>2.0999999999999996</c:v>
                </c:pt>
                <c:pt idx="526">
                  <c:v>2.1040000000000001</c:v>
                </c:pt>
                <c:pt idx="527">
                  <c:v>2.1079999999999997</c:v>
                </c:pt>
                <c:pt idx="528">
                  <c:v>2.1119999999999992</c:v>
                </c:pt>
                <c:pt idx="529">
                  <c:v>2.1159999999999997</c:v>
                </c:pt>
                <c:pt idx="530">
                  <c:v>2.1199999999999997</c:v>
                </c:pt>
                <c:pt idx="531">
                  <c:v>2.1240000000000001</c:v>
                </c:pt>
                <c:pt idx="532">
                  <c:v>2.1279999999999997</c:v>
                </c:pt>
                <c:pt idx="533">
                  <c:v>2.1319999999999992</c:v>
                </c:pt>
                <c:pt idx="534">
                  <c:v>2.1359999999999997</c:v>
                </c:pt>
                <c:pt idx="535">
                  <c:v>2.1399999999999997</c:v>
                </c:pt>
                <c:pt idx="536">
                  <c:v>2.1439999999999992</c:v>
                </c:pt>
                <c:pt idx="537">
                  <c:v>2.1479999999999997</c:v>
                </c:pt>
                <c:pt idx="538">
                  <c:v>2.1519999999999992</c:v>
                </c:pt>
                <c:pt idx="539">
                  <c:v>2.1560000000000001</c:v>
                </c:pt>
                <c:pt idx="540">
                  <c:v>2.1599999999999997</c:v>
                </c:pt>
                <c:pt idx="541">
                  <c:v>2.1639999999999993</c:v>
                </c:pt>
                <c:pt idx="542">
                  <c:v>2.1679999999999997</c:v>
                </c:pt>
                <c:pt idx="543">
                  <c:v>2.1719999999999993</c:v>
                </c:pt>
                <c:pt idx="544">
                  <c:v>2.1760000000000002</c:v>
                </c:pt>
                <c:pt idx="545">
                  <c:v>2.1799999999999997</c:v>
                </c:pt>
                <c:pt idx="546">
                  <c:v>2.1839999999999993</c:v>
                </c:pt>
                <c:pt idx="547">
                  <c:v>2.1879999999999997</c:v>
                </c:pt>
                <c:pt idx="548">
                  <c:v>2.1919999999999993</c:v>
                </c:pt>
                <c:pt idx="549">
                  <c:v>2.1959999999999993</c:v>
                </c:pt>
                <c:pt idx="550">
                  <c:v>2.1999999999999997</c:v>
                </c:pt>
                <c:pt idx="551">
                  <c:v>2.2039999999999993</c:v>
                </c:pt>
                <c:pt idx="552">
                  <c:v>2.2079999999999997</c:v>
                </c:pt>
                <c:pt idx="553">
                  <c:v>2.2119999999999997</c:v>
                </c:pt>
                <c:pt idx="554">
                  <c:v>2.2159999999999993</c:v>
                </c:pt>
                <c:pt idx="555">
                  <c:v>2.2199999999999998</c:v>
                </c:pt>
                <c:pt idx="556">
                  <c:v>2.2239999999999993</c:v>
                </c:pt>
                <c:pt idx="557">
                  <c:v>2.2279999999999998</c:v>
                </c:pt>
                <c:pt idx="558">
                  <c:v>2.2319999999999998</c:v>
                </c:pt>
                <c:pt idx="559">
                  <c:v>2.2359999999999993</c:v>
                </c:pt>
                <c:pt idx="560">
                  <c:v>2.2399999999999998</c:v>
                </c:pt>
                <c:pt idx="561">
                  <c:v>2.2439999999999993</c:v>
                </c:pt>
                <c:pt idx="562">
                  <c:v>2.2480000000000002</c:v>
                </c:pt>
                <c:pt idx="563">
                  <c:v>2.2519999999999998</c:v>
                </c:pt>
                <c:pt idx="564">
                  <c:v>2.2559999999999993</c:v>
                </c:pt>
                <c:pt idx="565">
                  <c:v>2.2599999999999998</c:v>
                </c:pt>
                <c:pt idx="566">
                  <c:v>2.2639999999999993</c:v>
                </c:pt>
                <c:pt idx="567">
                  <c:v>2.2679999999999993</c:v>
                </c:pt>
                <c:pt idx="568">
                  <c:v>2.2719999999999998</c:v>
                </c:pt>
                <c:pt idx="569">
                  <c:v>2.2759999999999994</c:v>
                </c:pt>
                <c:pt idx="570">
                  <c:v>2.2799999999999998</c:v>
                </c:pt>
                <c:pt idx="571">
                  <c:v>2.2839999999999994</c:v>
                </c:pt>
                <c:pt idx="572">
                  <c:v>2.2879999999999994</c:v>
                </c:pt>
                <c:pt idx="573">
                  <c:v>2.2919999999999998</c:v>
                </c:pt>
                <c:pt idx="574">
                  <c:v>2.2959999999999994</c:v>
                </c:pt>
                <c:pt idx="575">
                  <c:v>2.2999999999999998</c:v>
                </c:pt>
                <c:pt idx="576">
                  <c:v>2.3039999999999998</c:v>
                </c:pt>
                <c:pt idx="577">
                  <c:v>2.3079999999999994</c:v>
                </c:pt>
                <c:pt idx="578">
                  <c:v>2.3119999999999998</c:v>
                </c:pt>
                <c:pt idx="579">
                  <c:v>2.3159999999999994</c:v>
                </c:pt>
                <c:pt idx="580">
                  <c:v>2.3199999999999998</c:v>
                </c:pt>
                <c:pt idx="581">
                  <c:v>2.3239999999999998</c:v>
                </c:pt>
                <c:pt idx="582">
                  <c:v>2.3279999999999994</c:v>
                </c:pt>
                <c:pt idx="583">
                  <c:v>2.3319999999999999</c:v>
                </c:pt>
                <c:pt idx="584">
                  <c:v>2.3359999999999994</c:v>
                </c:pt>
                <c:pt idx="585">
                  <c:v>2.3399999999999994</c:v>
                </c:pt>
                <c:pt idx="586">
                  <c:v>2.3439999999999999</c:v>
                </c:pt>
                <c:pt idx="587">
                  <c:v>2.3479999999999994</c:v>
                </c:pt>
                <c:pt idx="588">
                  <c:v>2.3519999999999999</c:v>
                </c:pt>
                <c:pt idx="589">
                  <c:v>2.3559999999999994</c:v>
                </c:pt>
                <c:pt idx="590">
                  <c:v>2.3599999999999994</c:v>
                </c:pt>
                <c:pt idx="591">
                  <c:v>2.3639999999999999</c:v>
                </c:pt>
                <c:pt idx="592">
                  <c:v>2.3679999999999994</c:v>
                </c:pt>
                <c:pt idx="593">
                  <c:v>2.3719999999999999</c:v>
                </c:pt>
                <c:pt idx="594">
                  <c:v>2.3759999999999994</c:v>
                </c:pt>
                <c:pt idx="595">
                  <c:v>2.3799999999999994</c:v>
                </c:pt>
                <c:pt idx="596">
                  <c:v>2.3839999999999999</c:v>
                </c:pt>
                <c:pt idx="597">
                  <c:v>2.3879999999999995</c:v>
                </c:pt>
                <c:pt idx="598">
                  <c:v>2.391999999999999</c:v>
                </c:pt>
                <c:pt idx="599">
                  <c:v>2.3959999999999999</c:v>
                </c:pt>
                <c:pt idx="600">
                  <c:v>2.3999999999999995</c:v>
                </c:pt>
                <c:pt idx="601">
                  <c:v>2.4039999999999999</c:v>
                </c:pt>
                <c:pt idx="602">
                  <c:v>2.4079999999999995</c:v>
                </c:pt>
                <c:pt idx="603">
                  <c:v>2.411999999999999</c:v>
                </c:pt>
                <c:pt idx="604">
                  <c:v>2.4159999999999999</c:v>
                </c:pt>
                <c:pt idx="605">
                  <c:v>2.4199999999999995</c:v>
                </c:pt>
                <c:pt idx="606">
                  <c:v>2.4239999999999999</c:v>
                </c:pt>
                <c:pt idx="607">
                  <c:v>2.4279999999999995</c:v>
                </c:pt>
                <c:pt idx="608">
                  <c:v>2.4319999999999991</c:v>
                </c:pt>
                <c:pt idx="609">
                  <c:v>2.4359999999999999</c:v>
                </c:pt>
                <c:pt idx="610">
                  <c:v>2.4399999999999995</c:v>
                </c:pt>
                <c:pt idx="611">
                  <c:v>2.444</c:v>
                </c:pt>
                <c:pt idx="612">
                  <c:v>2.4479999999999995</c:v>
                </c:pt>
                <c:pt idx="613">
                  <c:v>2.4519999999999995</c:v>
                </c:pt>
                <c:pt idx="614">
                  <c:v>2.456</c:v>
                </c:pt>
                <c:pt idx="615">
                  <c:v>2.4599999999999995</c:v>
                </c:pt>
                <c:pt idx="616">
                  <c:v>2.4639999999999991</c:v>
                </c:pt>
                <c:pt idx="617">
                  <c:v>2.4679999999999995</c:v>
                </c:pt>
                <c:pt idx="618">
                  <c:v>2.4719999999999995</c:v>
                </c:pt>
                <c:pt idx="619">
                  <c:v>2.476</c:v>
                </c:pt>
                <c:pt idx="620">
                  <c:v>2.4799999999999995</c:v>
                </c:pt>
                <c:pt idx="621">
                  <c:v>2.4839999999999991</c:v>
                </c:pt>
                <c:pt idx="622">
                  <c:v>2.4879999999999995</c:v>
                </c:pt>
                <c:pt idx="623">
                  <c:v>2.4919999999999995</c:v>
                </c:pt>
                <c:pt idx="624">
                  <c:v>2.496</c:v>
                </c:pt>
                <c:pt idx="625">
                  <c:v>2.4999999999999996</c:v>
                </c:pt>
                <c:pt idx="626">
                  <c:v>2.5039999999999991</c:v>
                </c:pt>
                <c:pt idx="627">
                  <c:v>2.508</c:v>
                </c:pt>
                <c:pt idx="628">
                  <c:v>2.5119999999999996</c:v>
                </c:pt>
                <c:pt idx="629">
                  <c:v>2.516</c:v>
                </c:pt>
                <c:pt idx="630">
                  <c:v>2.5199999999999996</c:v>
                </c:pt>
                <c:pt idx="631">
                  <c:v>2.5239999999999991</c:v>
                </c:pt>
                <c:pt idx="632">
                  <c:v>2.528</c:v>
                </c:pt>
                <c:pt idx="633">
                  <c:v>2.5319999999999996</c:v>
                </c:pt>
                <c:pt idx="634">
                  <c:v>2.5359999999999991</c:v>
                </c:pt>
                <c:pt idx="635">
                  <c:v>2.5399999999999996</c:v>
                </c:pt>
                <c:pt idx="636">
                  <c:v>2.5439999999999996</c:v>
                </c:pt>
                <c:pt idx="637">
                  <c:v>2.548</c:v>
                </c:pt>
                <c:pt idx="638">
                  <c:v>2.5519999999999996</c:v>
                </c:pt>
                <c:pt idx="639">
                  <c:v>2.5559999999999992</c:v>
                </c:pt>
                <c:pt idx="640">
                  <c:v>2.5599999999999996</c:v>
                </c:pt>
                <c:pt idx="641">
                  <c:v>2.5639999999999996</c:v>
                </c:pt>
                <c:pt idx="642">
                  <c:v>2.5680000000000001</c:v>
                </c:pt>
                <c:pt idx="643">
                  <c:v>2.5719999999999996</c:v>
                </c:pt>
                <c:pt idx="644">
                  <c:v>2.5759999999999992</c:v>
                </c:pt>
                <c:pt idx="645">
                  <c:v>2.5799999999999996</c:v>
                </c:pt>
                <c:pt idx="646">
                  <c:v>2.5839999999999996</c:v>
                </c:pt>
                <c:pt idx="647">
                  <c:v>2.5880000000000001</c:v>
                </c:pt>
                <c:pt idx="648">
                  <c:v>2.5919999999999996</c:v>
                </c:pt>
                <c:pt idx="649">
                  <c:v>2.5959999999999992</c:v>
                </c:pt>
                <c:pt idx="650">
                  <c:v>2.6</c:v>
                </c:pt>
                <c:pt idx="651">
                  <c:v>2.6039999999999996</c:v>
                </c:pt>
                <c:pt idx="652">
                  <c:v>2.6079999999999992</c:v>
                </c:pt>
                <c:pt idx="653">
                  <c:v>2.6119999999999997</c:v>
                </c:pt>
                <c:pt idx="654">
                  <c:v>2.6159999999999992</c:v>
                </c:pt>
                <c:pt idx="655">
                  <c:v>2.62</c:v>
                </c:pt>
                <c:pt idx="656">
                  <c:v>2.6239999999999997</c:v>
                </c:pt>
                <c:pt idx="657">
                  <c:v>2.6279999999999992</c:v>
                </c:pt>
                <c:pt idx="658">
                  <c:v>2.6319999999999997</c:v>
                </c:pt>
                <c:pt idx="659">
                  <c:v>2.6359999999999992</c:v>
                </c:pt>
                <c:pt idx="660">
                  <c:v>2.64</c:v>
                </c:pt>
                <c:pt idx="661">
                  <c:v>2.6439999999999997</c:v>
                </c:pt>
                <c:pt idx="662">
                  <c:v>2.6479999999999992</c:v>
                </c:pt>
                <c:pt idx="663">
                  <c:v>2.6519999999999997</c:v>
                </c:pt>
                <c:pt idx="664">
                  <c:v>2.6559999999999997</c:v>
                </c:pt>
                <c:pt idx="665">
                  <c:v>2.6599999999999993</c:v>
                </c:pt>
                <c:pt idx="666">
                  <c:v>2.6639999999999997</c:v>
                </c:pt>
                <c:pt idx="667">
                  <c:v>2.6679999999999993</c:v>
                </c:pt>
                <c:pt idx="668">
                  <c:v>2.6719999999999997</c:v>
                </c:pt>
                <c:pt idx="669">
                  <c:v>2.6759999999999997</c:v>
                </c:pt>
                <c:pt idx="670">
                  <c:v>2.6799999999999993</c:v>
                </c:pt>
                <c:pt idx="671">
                  <c:v>2.6839999999999997</c:v>
                </c:pt>
                <c:pt idx="672">
                  <c:v>2.6879999999999993</c:v>
                </c:pt>
                <c:pt idx="673">
                  <c:v>2.6920000000000002</c:v>
                </c:pt>
                <c:pt idx="674">
                  <c:v>2.6959999999999997</c:v>
                </c:pt>
                <c:pt idx="675">
                  <c:v>2.6999999999999993</c:v>
                </c:pt>
                <c:pt idx="676">
                  <c:v>2.7039999999999997</c:v>
                </c:pt>
                <c:pt idx="677">
                  <c:v>2.7079999999999993</c:v>
                </c:pt>
                <c:pt idx="678">
                  <c:v>2.7120000000000002</c:v>
                </c:pt>
                <c:pt idx="679">
                  <c:v>2.7159999999999997</c:v>
                </c:pt>
                <c:pt idx="680">
                  <c:v>2.7199999999999993</c:v>
                </c:pt>
                <c:pt idx="681">
                  <c:v>2.7239999999999998</c:v>
                </c:pt>
                <c:pt idx="682">
                  <c:v>2.7279999999999993</c:v>
                </c:pt>
                <c:pt idx="683">
                  <c:v>2.7319999999999993</c:v>
                </c:pt>
                <c:pt idx="684">
                  <c:v>2.7359999999999998</c:v>
                </c:pt>
                <c:pt idx="685">
                  <c:v>2.7399999999999993</c:v>
                </c:pt>
                <c:pt idx="686">
                  <c:v>2.7439999999999998</c:v>
                </c:pt>
                <c:pt idx="687">
                  <c:v>2.7479999999999998</c:v>
                </c:pt>
                <c:pt idx="688">
                  <c:v>2.7519999999999993</c:v>
                </c:pt>
                <c:pt idx="689">
                  <c:v>2.7559999999999998</c:v>
                </c:pt>
                <c:pt idx="690">
                  <c:v>2.7599999999999993</c:v>
                </c:pt>
                <c:pt idx="691">
                  <c:v>2.7639999999999998</c:v>
                </c:pt>
                <c:pt idx="692">
                  <c:v>2.7679999999999998</c:v>
                </c:pt>
                <c:pt idx="693">
                  <c:v>2.7719999999999994</c:v>
                </c:pt>
                <c:pt idx="694">
                  <c:v>2.7759999999999998</c:v>
                </c:pt>
                <c:pt idx="695">
                  <c:v>2.7799999999999994</c:v>
                </c:pt>
                <c:pt idx="696">
                  <c:v>2.7839999999999998</c:v>
                </c:pt>
                <c:pt idx="697">
                  <c:v>2.7879999999999998</c:v>
                </c:pt>
                <c:pt idx="698">
                  <c:v>2.7919999999999994</c:v>
                </c:pt>
                <c:pt idx="699">
                  <c:v>2.7959999999999998</c:v>
                </c:pt>
                <c:pt idx="700">
                  <c:v>2.7999999999999994</c:v>
                </c:pt>
                <c:pt idx="701">
                  <c:v>2.8039999999999994</c:v>
                </c:pt>
                <c:pt idx="702">
                  <c:v>2.8079999999999998</c:v>
                </c:pt>
                <c:pt idx="703">
                  <c:v>2.8119999999999994</c:v>
                </c:pt>
                <c:pt idx="704">
                  <c:v>2.8159999999999998</c:v>
                </c:pt>
                <c:pt idx="705">
                  <c:v>2.8199999999999994</c:v>
                </c:pt>
                <c:pt idx="706">
                  <c:v>2.8239999999999994</c:v>
                </c:pt>
                <c:pt idx="707">
                  <c:v>2.8279999999999998</c:v>
                </c:pt>
                <c:pt idx="708">
                  <c:v>2.8319999999999994</c:v>
                </c:pt>
                <c:pt idx="709">
                  <c:v>2.8359999999999999</c:v>
                </c:pt>
                <c:pt idx="710">
                  <c:v>2.84</c:v>
                </c:pt>
                <c:pt idx="711">
                  <c:v>2.8439999999999994</c:v>
                </c:pt>
                <c:pt idx="712">
                  <c:v>2.8479999999999999</c:v>
                </c:pt>
                <c:pt idx="713">
                  <c:v>2.8519999999999994</c:v>
                </c:pt>
                <c:pt idx="714">
                  <c:v>2.855999999999999</c:v>
                </c:pt>
                <c:pt idx="715">
                  <c:v>2.86</c:v>
                </c:pt>
                <c:pt idx="716">
                  <c:v>2.8639999999999994</c:v>
                </c:pt>
                <c:pt idx="717">
                  <c:v>2.8679999999999999</c:v>
                </c:pt>
                <c:pt idx="718">
                  <c:v>2.8719999999999994</c:v>
                </c:pt>
                <c:pt idx="719">
                  <c:v>2.875999999999999</c:v>
                </c:pt>
                <c:pt idx="720">
                  <c:v>2.88</c:v>
                </c:pt>
                <c:pt idx="721">
                  <c:v>2.8839999999999995</c:v>
                </c:pt>
                <c:pt idx="722">
                  <c:v>2.8879999999999999</c:v>
                </c:pt>
                <c:pt idx="723">
                  <c:v>2.8919999999999995</c:v>
                </c:pt>
                <c:pt idx="724">
                  <c:v>2.8959999999999995</c:v>
                </c:pt>
                <c:pt idx="725">
                  <c:v>2.9</c:v>
                </c:pt>
                <c:pt idx="726">
                  <c:v>2.9039999999999995</c:v>
                </c:pt>
                <c:pt idx="727">
                  <c:v>2.9079999999999999</c:v>
                </c:pt>
                <c:pt idx="728">
                  <c:v>2.9119999999999995</c:v>
                </c:pt>
                <c:pt idx="729">
                  <c:v>2.9159999999999995</c:v>
                </c:pt>
                <c:pt idx="730">
                  <c:v>2.92</c:v>
                </c:pt>
                <c:pt idx="731">
                  <c:v>2.9239999999999995</c:v>
                </c:pt>
                <c:pt idx="732">
                  <c:v>2.927999999999999</c:v>
                </c:pt>
                <c:pt idx="733">
                  <c:v>2.9319999999999995</c:v>
                </c:pt>
                <c:pt idx="734">
                  <c:v>2.9359999999999995</c:v>
                </c:pt>
                <c:pt idx="735">
                  <c:v>2.94</c:v>
                </c:pt>
                <c:pt idx="736">
                  <c:v>2.9439999999999995</c:v>
                </c:pt>
                <c:pt idx="737">
                  <c:v>2.9479999999999991</c:v>
                </c:pt>
                <c:pt idx="738">
                  <c:v>2.952</c:v>
                </c:pt>
                <c:pt idx="739">
                  <c:v>2.9559999999999995</c:v>
                </c:pt>
                <c:pt idx="740">
                  <c:v>2.96</c:v>
                </c:pt>
                <c:pt idx="741">
                  <c:v>2.9639999999999995</c:v>
                </c:pt>
                <c:pt idx="742">
                  <c:v>2.9679999999999991</c:v>
                </c:pt>
                <c:pt idx="743">
                  <c:v>2.972</c:v>
                </c:pt>
                <c:pt idx="744">
                  <c:v>2.9759999999999995</c:v>
                </c:pt>
                <c:pt idx="745">
                  <c:v>2.98</c:v>
                </c:pt>
                <c:pt idx="746">
                  <c:v>2.9839999999999995</c:v>
                </c:pt>
                <c:pt idx="747">
                  <c:v>2.9879999999999995</c:v>
                </c:pt>
                <c:pt idx="748">
                  <c:v>2.992</c:v>
                </c:pt>
                <c:pt idx="749">
                  <c:v>2.9959999999999996</c:v>
                </c:pt>
                <c:pt idx="750">
                  <c:v>2.9999999999999991</c:v>
                </c:pt>
                <c:pt idx="751">
                  <c:v>3.0039999999999996</c:v>
                </c:pt>
                <c:pt idx="752">
                  <c:v>3.0079999999999996</c:v>
                </c:pt>
                <c:pt idx="753">
                  <c:v>3.012</c:v>
                </c:pt>
                <c:pt idx="754">
                  <c:v>3.0159999999999996</c:v>
                </c:pt>
                <c:pt idx="755">
                  <c:v>3.0199999999999991</c:v>
                </c:pt>
                <c:pt idx="756">
                  <c:v>3.0239999999999996</c:v>
                </c:pt>
                <c:pt idx="757">
                  <c:v>3.0279999999999996</c:v>
                </c:pt>
                <c:pt idx="758">
                  <c:v>3.032</c:v>
                </c:pt>
                <c:pt idx="759">
                  <c:v>3.0359999999999996</c:v>
                </c:pt>
                <c:pt idx="760">
                  <c:v>3.0399999999999991</c:v>
                </c:pt>
                <c:pt idx="761">
                  <c:v>3.044</c:v>
                </c:pt>
                <c:pt idx="762">
                  <c:v>3.0479999999999996</c:v>
                </c:pt>
                <c:pt idx="763">
                  <c:v>3.052</c:v>
                </c:pt>
                <c:pt idx="764">
                  <c:v>3.0559999999999996</c:v>
                </c:pt>
                <c:pt idx="765">
                  <c:v>3.0599999999999992</c:v>
                </c:pt>
                <c:pt idx="766">
                  <c:v>3.0640000000000001</c:v>
                </c:pt>
                <c:pt idx="767">
                  <c:v>3.0679999999999996</c:v>
                </c:pt>
                <c:pt idx="768">
                  <c:v>3.0719999999999992</c:v>
                </c:pt>
                <c:pt idx="769">
                  <c:v>3.0759999999999996</c:v>
                </c:pt>
                <c:pt idx="770">
                  <c:v>3.0799999999999992</c:v>
                </c:pt>
                <c:pt idx="771">
                  <c:v>3.0840000000000001</c:v>
                </c:pt>
                <c:pt idx="772">
                  <c:v>3.0879999999999996</c:v>
                </c:pt>
                <c:pt idx="773">
                  <c:v>3.0919999999999992</c:v>
                </c:pt>
                <c:pt idx="774">
                  <c:v>3.0959999999999996</c:v>
                </c:pt>
                <c:pt idx="775">
                  <c:v>3.0999999999999996</c:v>
                </c:pt>
                <c:pt idx="776">
                  <c:v>3.1040000000000001</c:v>
                </c:pt>
                <c:pt idx="777">
                  <c:v>3.1079999999999997</c:v>
                </c:pt>
                <c:pt idx="778">
                  <c:v>3.1119999999999992</c:v>
                </c:pt>
                <c:pt idx="779">
                  <c:v>3.1159999999999997</c:v>
                </c:pt>
                <c:pt idx="780">
                  <c:v>3.1199999999999997</c:v>
                </c:pt>
                <c:pt idx="781">
                  <c:v>3.1239999999999992</c:v>
                </c:pt>
                <c:pt idx="782">
                  <c:v>3.1279999999999997</c:v>
                </c:pt>
                <c:pt idx="783">
                  <c:v>3.1319999999999992</c:v>
                </c:pt>
                <c:pt idx="784">
                  <c:v>3.1360000000000001</c:v>
                </c:pt>
                <c:pt idx="785">
                  <c:v>3.1399999999999997</c:v>
                </c:pt>
                <c:pt idx="786">
                  <c:v>3.1439999999999992</c:v>
                </c:pt>
                <c:pt idx="787">
                  <c:v>3.1479999999999997</c:v>
                </c:pt>
                <c:pt idx="788">
                  <c:v>3.1519999999999992</c:v>
                </c:pt>
                <c:pt idx="789">
                  <c:v>3.1560000000000001</c:v>
                </c:pt>
                <c:pt idx="790">
                  <c:v>3.1599999999999997</c:v>
                </c:pt>
                <c:pt idx="791">
                  <c:v>3.1639999999999993</c:v>
                </c:pt>
                <c:pt idx="792">
                  <c:v>3.1679999999999997</c:v>
                </c:pt>
                <c:pt idx="793">
                  <c:v>3.1719999999999993</c:v>
                </c:pt>
                <c:pt idx="794">
                  <c:v>3.1760000000000002</c:v>
                </c:pt>
                <c:pt idx="795">
                  <c:v>3.1799999999999997</c:v>
                </c:pt>
                <c:pt idx="796">
                  <c:v>3.1839999999999993</c:v>
                </c:pt>
                <c:pt idx="797">
                  <c:v>3.1879999999999997</c:v>
                </c:pt>
                <c:pt idx="798">
                  <c:v>3.1919999999999997</c:v>
                </c:pt>
                <c:pt idx="799">
                  <c:v>3.1959999999999993</c:v>
                </c:pt>
                <c:pt idx="800">
                  <c:v>3.1999999999999997</c:v>
                </c:pt>
                <c:pt idx="801">
                  <c:v>3.2039999999999993</c:v>
                </c:pt>
                <c:pt idx="802">
                  <c:v>3.2079999999999997</c:v>
                </c:pt>
                <c:pt idx="803">
                  <c:v>3.2119999999999997</c:v>
                </c:pt>
                <c:pt idx="804">
                  <c:v>3.2159999999999997</c:v>
                </c:pt>
                <c:pt idx="805">
                  <c:v>3.2199999999999998</c:v>
                </c:pt>
                <c:pt idx="806">
                  <c:v>3.2239999999999993</c:v>
                </c:pt>
                <c:pt idx="807">
                  <c:v>3.2279999999999993</c:v>
                </c:pt>
                <c:pt idx="808">
                  <c:v>3.2319999999999998</c:v>
                </c:pt>
                <c:pt idx="809">
                  <c:v>3.2359999999999998</c:v>
                </c:pt>
                <c:pt idx="810">
                  <c:v>3.2399999999999993</c:v>
                </c:pt>
                <c:pt idx="811">
                  <c:v>3.2439999999999993</c:v>
                </c:pt>
                <c:pt idx="812">
                  <c:v>3.2479999999999998</c:v>
                </c:pt>
                <c:pt idx="813">
                  <c:v>3.2519999999999998</c:v>
                </c:pt>
                <c:pt idx="814">
                  <c:v>3.2559999999999998</c:v>
                </c:pt>
                <c:pt idx="815">
                  <c:v>3.2599999999999993</c:v>
                </c:pt>
                <c:pt idx="816">
                  <c:v>3.2639999999999993</c:v>
                </c:pt>
                <c:pt idx="817">
                  <c:v>3.2679999999999998</c:v>
                </c:pt>
                <c:pt idx="818">
                  <c:v>3.2719999999999998</c:v>
                </c:pt>
                <c:pt idx="819">
                  <c:v>3.2759999999999994</c:v>
                </c:pt>
                <c:pt idx="820">
                  <c:v>3.2799999999999994</c:v>
                </c:pt>
                <c:pt idx="821">
                  <c:v>3.2839999999999998</c:v>
                </c:pt>
                <c:pt idx="822">
                  <c:v>3.2879999999999998</c:v>
                </c:pt>
                <c:pt idx="823">
                  <c:v>3.2919999999999998</c:v>
                </c:pt>
                <c:pt idx="824">
                  <c:v>3.2959999999999994</c:v>
                </c:pt>
                <c:pt idx="825">
                  <c:v>3.2999999999999994</c:v>
                </c:pt>
                <c:pt idx="826">
                  <c:v>3.3039999999999998</c:v>
                </c:pt>
                <c:pt idx="827">
                  <c:v>3.3079999999999998</c:v>
                </c:pt>
                <c:pt idx="828">
                  <c:v>3.3119999999999994</c:v>
                </c:pt>
                <c:pt idx="829">
                  <c:v>3.3159999999999994</c:v>
                </c:pt>
                <c:pt idx="830">
                  <c:v>3.3199999999999994</c:v>
                </c:pt>
                <c:pt idx="831">
                  <c:v>3.3239999999999998</c:v>
                </c:pt>
                <c:pt idx="832">
                  <c:v>3.3279999999999998</c:v>
                </c:pt>
                <c:pt idx="833">
                  <c:v>3.3319999999999994</c:v>
                </c:pt>
                <c:pt idx="834">
                  <c:v>3.3359999999999994</c:v>
                </c:pt>
                <c:pt idx="835">
                  <c:v>3.34</c:v>
                </c:pt>
                <c:pt idx="836">
                  <c:v>3.3439999999999999</c:v>
                </c:pt>
                <c:pt idx="837">
                  <c:v>3.3479999999999994</c:v>
                </c:pt>
                <c:pt idx="838">
                  <c:v>3.3519999999999994</c:v>
                </c:pt>
                <c:pt idx="839">
                  <c:v>3.3559999999999994</c:v>
                </c:pt>
                <c:pt idx="840">
                  <c:v>3.36</c:v>
                </c:pt>
                <c:pt idx="841">
                  <c:v>3.3639999999999999</c:v>
                </c:pt>
                <c:pt idx="842">
                  <c:v>3.3679999999999994</c:v>
                </c:pt>
                <c:pt idx="843">
                  <c:v>3.3719999999999994</c:v>
                </c:pt>
                <c:pt idx="844">
                  <c:v>3.3759999999999994</c:v>
                </c:pt>
                <c:pt idx="845">
                  <c:v>3.38</c:v>
                </c:pt>
                <c:pt idx="846">
                  <c:v>3.3839999999999995</c:v>
                </c:pt>
                <c:pt idx="847">
                  <c:v>3.3879999999999995</c:v>
                </c:pt>
                <c:pt idx="848">
                  <c:v>3.3919999999999995</c:v>
                </c:pt>
                <c:pt idx="849">
                  <c:v>3.3959999999999999</c:v>
                </c:pt>
                <c:pt idx="850">
                  <c:v>3.3999999999999995</c:v>
                </c:pt>
                <c:pt idx="851">
                  <c:v>3.4039999999999995</c:v>
                </c:pt>
                <c:pt idx="852">
                  <c:v>3.4079999999999995</c:v>
                </c:pt>
                <c:pt idx="853">
                  <c:v>3.4119999999999995</c:v>
                </c:pt>
                <c:pt idx="854">
                  <c:v>3.4159999999999999</c:v>
                </c:pt>
                <c:pt idx="855">
                  <c:v>3.4199999999999995</c:v>
                </c:pt>
                <c:pt idx="856">
                  <c:v>3.4239999999999995</c:v>
                </c:pt>
                <c:pt idx="857">
                  <c:v>3.4279999999999995</c:v>
                </c:pt>
                <c:pt idx="858">
                  <c:v>3.4319999999999999</c:v>
                </c:pt>
                <c:pt idx="859">
                  <c:v>3.4359999999999995</c:v>
                </c:pt>
                <c:pt idx="860">
                  <c:v>3.4399999999999995</c:v>
                </c:pt>
                <c:pt idx="861">
                  <c:v>3.4439999999999995</c:v>
                </c:pt>
                <c:pt idx="862">
                  <c:v>3.4479999999999995</c:v>
                </c:pt>
                <c:pt idx="863">
                  <c:v>3.452</c:v>
                </c:pt>
                <c:pt idx="864">
                  <c:v>3.4559999999999995</c:v>
                </c:pt>
                <c:pt idx="865">
                  <c:v>3.4599999999999995</c:v>
                </c:pt>
                <c:pt idx="866">
                  <c:v>3.4639999999999995</c:v>
                </c:pt>
                <c:pt idx="867">
                  <c:v>3.4679999999999995</c:v>
                </c:pt>
                <c:pt idx="868">
                  <c:v>3.4719999999999995</c:v>
                </c:pt>
                <c:pt idx="869">
                  <c:v>3.4759999999999995</c:v>
                </c:pt>
                <c:pt idx="870">
                  <c:v>3.4799999999999995</c:v>
                </c:pt>
                <c:pt idx="871">
                  <c:v>3.4839999999999995</c:v>
                </c:pt>
                <c:pt idx="872">
                  <c:v>3.488</c:v>
                </c:pt>
                <c:pt idx="873">
                  <c:v>3.4919999999999995</c:v>
                </c:pt>
                <c:pt idx="874">
                  <c:v>3.4959999999999996</c:v>
                </c:pt>
                <c:pt idx="875">
                  <c:v>3.4999999999999996</c:v>
                </c:pt>
                <c:pt idx="876">
                  <c:v>3.5039999999999996</c:v>
                </c:pt>
                <c:pt idx="877">
                  <c:v>3.5079999999999996</c:v>
                </c:pt>
                <c:pt idx="878">
                  <c:v>3.5119999999999996</c:v>
                </c:pt>
                <c:pt idx="879">
                  <c:v>3.5159999999999996</c:v>
                </c:pt>
                <c:pt idx="880">
                  <c:v>3.5199999999999996</c:v>
                </c:pt>
                <c:pt idx="881">
                  <c:v>3.5239999999999996</c:v>
                </c:pt>
                <c:pt idx="882">
                  <c:v>3.5279999999999996</c:v>
                </c:pt>
                <c:pt idx="883">
                  <c:v>3.5319999999999996</c:v>
                </c:pt>
                <c:pt idx="884">
                  <c:v>3.5359999999999996</c:v>
                </c:pt>
                <c:pt idx="885">
                  <c:v>3.5399999999999996</c:v>
                </c:pt>
                <c:pt idx="886">
                  <c:v>3.5439999999999996</c:v>
                </c:pt>
                <c:pt idx="887">
                  <c:v>3.5479999999999996</c:v>
                </c:pt>
                <c:pt idx="888">
                  <c:v>3.5519999999999996</c:v>
                </c:pt>
                <c:pt idx="889">
                  <c:v>3.5559999999999996</c:v>
                </c:pt>
                <c:pt idx="890">
                  <c:v>3.5599999999999996</c:v>
                </c:pt>
                <c:pt idx="891">
                  <c:v>3.5639999999999996</c:v>
                </c:pt>
                <c:pt idx="892">
                  <c:v>3.5679999999999996</c:v>
                </c:pt>
                <c:pt idx="893">
                  <c:v>3.5719999999999996</c:v>
                </c:pt>
                <c:pt idx="894">
                  <c:v>3.5759999999999996</c:v>
                </c:pt>
                <c:pt idx="895">
                  <c:v>3.5799999999999996</c:v>
                </c:pt>
                <c:pt idx="896">
                  <c:v>3.5839999999999996</c:v>
                </c:pt>
                <c:pt idx="897">
                  <c:v>3.5879999999999996</c:v>
                </c:pt>
                <c:pt idx="898">
                  <c:v>3.5919999999999996</c:v>
                </c:pt>
                <c:pt idx="899">
                  <c:v>3.5959999999999996</c:v>
                </c:pt>
                <c:pt idx="900">
                  <c:v>3.5999999999999996</c:v>
                </c:pt>
                <c:pt idx="901">
                  <c:v>3.6039999999999996</c:v>
                </c:pt>
                <c:pt idx="902">
                  <c:v>3.6079999999999997</c:v>
                </c:pt>
                <c:pt idx="903">
                  <c:v>3.6119999999999997</c:v>
                </c:pt>
                <c:pt idx="904">
                  <c:v>3.6159999999999992</c:v>
                </c:pt>
                <c:pt idx="905">
                  <c:v>3.6199999999999997</c:v>
                </c:pt>
                <c:pt idx="906">
                  <c:v>3.6239999999999997</c:v>
                </c:pt>
                <c:pt idx="907">
                  <c:v>3.6279999999999997</c:v>
                </c:pt>
                <c:pt idx="908">
                  <c:v>3.6319999999999992</c:v>
                </c:pt>
                <c:pt idx="909">
                  <c:v>3.6359999999999997</c:v>
                </c:pt>
                <c:pt idx="910">
                  <c:v>3.6399999999999997</c:v>
                </c:pt>
                <c:pt idx="911">
                  <c:v>3.6439999999999997</c:v>
                </c:pt>
                <c:pt idx="912">
                  <c:v>3.6479999999999997</c:v>
                </c:pt>
                <c:pt idx="913">
                  <c:v>3.6519999999999992</c:v>
                </c:pt>
                <c:pt idx="914">
                  <c:v>3.6559999999999997</c:v>
                </c:pt>
                <c:pt idx="915">
                  <c:v>3.6599999999999997</c:v>
                </c:pt>
                <c:pt idx="916">
                  <c:v>3.6639999999999997</c:v>
                </c:pt>
                <c:pt idx="917">
                  <c:v>3.6679999999999993</c:v>
                </c:pt>
                <c:pt idx="918">
                  <c:v>3.6719999999999993</c:v>
                </c:pt>
                <c:pt idx="919">
                  <c:v>3.6759999999999997</c:v>
                </c:pt>
                <c:pt idx="920">
                  <c:v>3.6799999999999997</c:v>
                </c:pt>
                <c:pt idx="921">
                  <c:v>3.6839999999999997</c:v>
                </c:pt>
                <c:pt idx="922">
                  <c:v>3.6879999999999993</c:v>
                </c:pt>
                <c:pt idx="923">
                  <c:v>3.6919999999999997</c:v>
                </c:pt>
                <c:pt idx="924">
                  <c:v>3.6959999999999997</c:v>
                </c:pt>
                <c:pt idx="925">
                  <c:v>3.6999999999999997</c:v>
                </c:pt>
                <c:pt idx="926">
                  <c:v>3.7039999999999993</c:v>
                </c:pt>
                <c:pt idx="927">
                  <c:v>3.7079999999999993</c:v>
                </c:pt>
                <c:pt idx="928">
                  <c:v>3.7119999999999997</c:v>
                </c:pt>
                <c:pt idx="929">
                  <c:v>3.7159999999999997</c:v>
                </c:pt>
                <c:pt idx="930">
                  <c:v>3.7199999999999998</c:v>
                </c:pt>
                <c:pt idx="931">
                  <c:v>3.7239999999999993</c:v>
                </c:pt>
                <c:pt idx="932">
                  <c:v>3.7279999999999998</c:v>
                </c:pt>
                <c:pt idx="933">
                  <c:v>3.7319999999999998</c:v>
                </c:pt>
                <c:pt idx="934">
                  <c:v>3.7359999999999998</c:v>
                </c:pt>
                <c:pt idx="935">
                  <c:v>3.7399999999999993</c:v>
                </c:pt>
                <c:pt idx="936">
                  <c:v>3.7439999999999993</c:v>
                </c:pt>
                <c:pt idx="937">
                  <c:v>3.7479999999999998</c:v>
                </c:pt>
                <c:pt idx="938">
                  <c:v>3.7519999999999998</c:v>
                </c:pt>
                <c:pt idx="939">
                  <c:v>3.7559999999999998</c:v>
                </c:pt>
                <c:pt idx="940">
                  <c:v>3.7599999999999993</c:v>
                </c:pt>
                <c:pt idx="941">
                  <c:v>3.7639999999999993</c:v>
                </c:pt>
                <c:pt idx="942">
                  <c:v>3.7679999999999998</c:v>
                </c:pt>
                <c:pt idx="943">
                  <c:v>3.7719999999999998</c:v>
                </c:pt>
                <c:pt idx="944">
                  <c:v>3.7759999999999994</c:v>
                </c:pt>
                <c:pt idx="945">
                  <c:v>3.7799999999999994</c:v>
                </c:pt>
                <c:pt idx="946">
                  <c:v>3.7839999999999998</c:v>
                </c:pt>
                <c:pt idx="947">
                  <c:v>3.7879999999999998</c:v>
                </c:pt>
                <c:pt idx="948">
                  <c:v>3.7919999999999998</c:v>
                </c:pt>
                <c:pt idx="949">
                  <c:v>3.7959999999999994</c:v>
                </c:pt>
                <c:pt idx="950">
                  <c:v>3.7999999999999994</c:v>
                </c:pt>
                <c:pt idx="951">
                  <c:v>3.8039999999999998</c:v>
                </c:pt>
                <c:pt idx="952">
                  <c:v>3.8079999999999998</c:v>
                </c:pt>
                <c:pt idx="953">
                  <c:v>3.8119999999999994</c:v>
                </c:pt>
                <c:pt idx="954">
                  <c:v>3.8159999999999994</c:v>
                </c:pt>
                <c:pt idx="955">
                  <c:v>3.8199999999999994</c:v>
                </c:pt>
                <c:pt idx="956">
                  <c:v>3.8239999999999998</c:v>
                </c:pt>
                <c:pt idx="957">
                  <c:v>3.8279999999999998</c:v>
                </c:pt>
                <c:pt idx="958">
                  <c:v>3.8319999999999994</c:v>
                </c:pt>
                <c:pt idx="959">
                  <c:v>3.8359999999999994</c:v>
                </c:pt>
                <c:pt idx="960">
                  <c:v>3.84</c:v>
                </c:pt>
                <c:pt idx="961">
                  <c:v>3.8439999999999999</c:v>
                </c:pt>
                <c:pt idx="962">
                  <c:v>3.8479999999999994</c:v>
                </c:pt>
                <c:pt idx="963">
                  <c:v>3.8519999999999994</c:v>
                </c:pt>
                <c:pt idx="964">
                  <c:v>3.8559999999999994</c:v>
                </c:pt>
                <c:pt idx="965">
                  <c:v>3.86</c:v>
                </c:pt>
                <c:pt idx="966">
                  <c:v>3.8639999999999994</c:v>
                </c:pt>
                <c:pt idx="967">
                  <c:v>3.8679999999999994</c:v>
                </c:pt>
                <c:pt idx="968">
                  <c:v>3.8719999999999994</c:v>
                </c:pt>
                <c:pt idx="969">
                  <c:v>3.8759999999999999</c:v>
                </c:pt>
                <c:pt idx="970">
                  <c:v>3.88</c:v>
                </c:pt>
                <c:pt idx="971">
                  <c:v>3.8839999999999995</c:v>
                </c:pt>
                <c:pt idx="972">
                  <c:v>3.8879999999999995</c:v>
                </c:pt>
                <c:pt idx="973">
                  <c:v>3.8919999999999995</c:v>
                </c:pt>
                <c:pt idx="974">
                  <c:v>3.8959999999999999</c:v>
                </c:pt>
                <c:pt idx="975">
                  <c:v>3.8999999999999995</c:v>
                </c:pt>
                <c:pt idx="976">
                  <c:v>3.9039999999999995</c:v>
                </c:pt>
                <c:pt idx="977">
                  <c:v>3.9079999999999999</c:v>
                </c:pt>
                <c:pt idx="978">
                  <c:v>3.9119999999999995</c:v>
                </c:pt>
                <c:pt idx="979">
                  <c:v>3.9159999999999995</c:v>
                </c:pt>
                <c:pt idx="980">
                  <c:v>3.92</c:v>
                </c:pt>
                <c:pt idx="981">
                  <c:v>3.9239999999999995</c:v>
                </c:pt>
                <c:pt idx="982">
                  <c:v>3.927999999999999</c:v>
                </c:pt>
                <c:pt idx="983">
                  <c:v>3.9319999999999999</c:v>
                </c:pt>
                <c:pt idx="984">
                  <c:v>3.9359999999999995</c:v>
                </c:pt>
                <c:pt idx="985">
                  <c:v>3.9399999999999991</c:v>
                </c:pt>
                <c:pt idx="986">
                  <c:v>3.9439999999999995</c:v>
                </c:pt>
                <c:pt idx="987">
                  <c:v>3.948</c:v>
                </c:pt>
                <c:pt idx="988">
                  <c:v>3.952</c:v>
                </c:pt>
                <c:pt idx="989">
                  <c:v>3.9559999999999995</c:v>
                </c:pt>
                <c:pt idx="990">
                  <c:v>3.96</c:v>
                </c:pt>
                <c:pt idx="991">
                  <c:v>3.9639999999999995</c:v>
                </c:pt>
                <c:pt idx="992">
                  <c:v>3.9679999999999991</c:v>
                </c:pt>
                <c:pt idx="993">
                  <c:v>3.972</c:v>
                </c:pt>
                <c:pt idx="994">
                  <c:v>3.9759999999999995</c:v>
                </c:pt>
                <c:pt idx="995">
                  <c:v>3.9799999999999991</c:v>
                </c:pt>
                <c:pt idx="996">
                  <c:v>3.9839999999999995</c:v>
                </c:pt>
                <c:pt idx="997">
                  <c:v>3.9880000000000004</c:v>
                </c:pt>
                <c:pt idx="998">
                  <c:v>3.9919999999999991</c:v>
                </c:pt>
                <c:pt idx="999">
                  <c:v>3.9959999999999996</c:v>
                </c:pt>
                <c:pt idx="1000">
                  <c:v>4</c:v>
                </c:pt>
                <c:pt idx="1001">
                  <c:v>4.0039999999999996</c:v>
                </c:pt>
                <c:pt idx="1002">
                  <c:v>4.0079999999999991</c:v>
                </c:pt>
                <c:pt idx="1003">
                  <c:v>4.0119999999999996</c:v>
                </c:pt>
                <c:pt idx="1004">
                  <c:v>4.016</c:v>
                </c:pt>
                <c:pt idx="1005">
                  <c:v>4.0199999999999996</c:v>
                </c:pt>
                <c:pt idx="1006">
                  <c:v>4.024</c:v>
                </c:pt>
                <c:pt idx="1007">
                  <c:v>4.0279999999999996</c:v>
                </c:pt>
                <c:pt idx="1008">
                  <c:v>4.0319999999999991</c:v>
                </c:pt>
                <c:pt idx="1009">
                  <c:v>4.0359999999999996</c:v>
                </c:pt>
                <c:pt idx="1010">
                  <c:v>4.04</c:v>
                </c:pt>
                <c:pt idx="1011">
                  <c:v>4.0439999999999987</c:v>
                </c:pt>
                <c:pt idx="1012">
                  <c:v>4.0479999999999992</c:v>
                </c:pt>
                <c:pt idx="1013">
                  <c:v>4.0519999999999996</c:v>
                </c:pt>
                <c:pt idx="1014">
                  <c:v>4.056</c:v>
                </c:pt>
                <c:pt idx="1015">
                  <c:v>4.0599999999999996</c:v>
                </c:pt>
                <c:pt idx="1016">
                  <c:v>4.0640000000000001</c:v>
                </c:pt>
                <c:pt idx="1017">
                  <c:v>4.0679999999999996</c:v>
                </c:pt>
                <c:pt idx="1018">
                  <c:v>4.0719999999999992</c:v>
                </c:pt>
                <c:pt idx="1019">
                  <c:v>4.0759999999999996</c:v>
                </c:pt>
                <c:pt idx="1020">
                  <c:v>4.0799999999999992</c:v>
                </c:pt>
                <c:pt idx="1021">
                  <c:v>4.0839999999999987</c:v>
                </c:pt>
                <c:pt idx="1022">
                  <c:v>4.0879999999999992</c:v>
                </c:pt>
                <c:pt idx="1023">
                  <c:v>4.0920000000000005</c:v>
                </c:pt>
                <c:pt idx="1024">
                  <c:v>4.0959999999999992</c:v>
                </c:pt>
                <c:pt idx="1025">
                  <c:v>4.0999999999999996</c:v>
                </c:pt>
                <c:pt idx="1026">
                  <c:v>4.1040000000000001</c:v>
                </c:pt>
                <c:pt idx="1027">
                  <c:v>4.1079999999999997</c:v>
                </c:pt>
                <c:pt idx="1028">
                  <c:v>4.1119999999999992</c:v>
                </c:pt>
                <c:pt idx="1029">
                  <c:v>4.1159999999999997</c:v>
                </c:pt>
                <c:pt idx="1030">
                  <c:v>4.1199999999999992</c:v>
                </c:pt>
                <c:pt idx="1031">
                  <c:v>4.1239999999999988</c:v>
                </c:pt>
                <c:pt idx="1032">
                  <c:v>4.1280000000000001</c:v>
                </c:pt>
                <c:pt idx="1033">
                  <c:v>4.1319999999999997</c:v>
                </c:pt>
                <c:pt idx="1034">
                  <c:v>4.1359999999999992</c:v>
                </c:pt>
                <c:pt idx="1035">
                  <c:v>4.1399999999999997</c:v>
                </c:pt>
                <c:pt idx="1036">
                  <c:v>4.1440000000000001</c:v>
                </c:pt>
                <c:pt idx="1037">
                  <c:v>4.1479999999999997</c:v>
                </c:pt>
                <c:pt idx="1038">
                  <c:v>4.1519999999999992</c:v>
                </c:pt>
                <c:pt idx="1039">
                  <c:v>4.1559999999999997</c:v>
                </c:pt>
                <c:pt idx="1040">
                  <c:v>4.1599999999999993</c:v>
                </c:pt>
                <c:pt idx="1041">
                  <c:v>4.1639999999999997</c:v>
                </c:pt>
                <c:pt idx="1042">
                  <c:v>4.1680000000000001</c:v>
                </c:pt>
                <c:pt idx="1043">
                  <c:v>4.1719999999999997</c:v>
                </c:pt>
                <c:pt idx="1044">
                  <c:v>4.1759999999999993</c:v>
                </c:pt>
                <c:pt idx="1045">
                  <c:v>4.18</c:v>
                </c:pt>
                <c:pt idx="1046">
                  <c:v>4.1840000000000002</c:v>
                </c:pt>
                <c:pt idx="1047">
                  <c:v>4.1879999999999988</c:v>
                </c:pt>
                <c:pt idx="1048">
                  <c:v>4.1919999999999993</c:v>
                </c:pt>
                <c:pt idx="1049">
                  <c:v>4.1959999999999997</c:v>
                </c:pt>
                <c:pt idx="1050">
                  <c:v>4.2</c:v>
                </c:pt>
                <c:pt idx="1051">
                  <c:v>4.2039999999999997</c:v>
                </c:pt>
                <c:pt idx="1052">
                  <c:v>4.2080000000000002</c:v>
                </c:pt>
                <c:pt idx="1053">
                  <c:v>4.2119999999999997</c:v>
                </c:pt>
                <c:pt idx="1054">
                  <c:v>4.2159999999999993</c:v>
                </c:pt>
                <c:pt idx="1055">
                  <c:v>4.22</c:v>
                </c:pt>
                <c:pt idx="1056">
                  <c:v>4.2239999999999993</c:v>
                </c:pt>
                <c:pt idx="1057">
                  <c:v>4.2279999999999989</c:v>
                </c:pt>
                <c:pt idx="1058">
                  <c:v>4.2319999999999993</c:v>
                </c:pt>
                <c:pt idx="1059">
                  <c:v>4.2359999999999998</c:v>
                </c:pt>
                <c:pt idx="1060">
                  <c:v>4.2399999999999993</c:v>
                </c:pt>
                <c:pt idx="1061">
                  <c:v>4.2439999999999998</c:v>
                </c:pt>
                <c:pt idx="1062">
                  <c:v>4.2480000000000002</c:v>
                </c:pt>
                <c:pt idx="1063">
                  <c:v>4.2519999999999998</c:v>
                </c:pt>
                <c:pt idx="1064">
                  <c:v>4.2559999999999993</c:v>
                </c:pt>
                <c:pt idx="1065">
                  <c:v>4.26</c:v>
                </c:pt>
                <c:pt idx="1066">
                  <c:v>4.2639999999999993</c:v>
                </c:pt>
                <c:pt idx="1067">
                  <c:v>4.2679999999999989</c:v>
                </c:pt>
                <c:pt idx="1068">
                  <c:v>4.2719999999999994</c:v>
                </c:pt>
                <c:pt idx="1069">
                  <c:v>4.2759999999999998</c:v>
                </c:pt>
                <c:pt idx="1070">
                  <c:v>4.2799999999999994</c:v>
                </c:pt>
                <c:pt idx="1071">
                  <c:v>4.2839999999999998</c:v>
                </c:pt>
                <c:pt idx="1072">
                  <c:v>4.2880000000000003</c:v>
                </c:pt>
                <c:pt idx="1073">
                  <c:v>4.2919999999999998</c:v>
                </c:pt>
                <c:pt idx="1074">
                  <c:v>4.2959999999999994</c:v>
                </c:pt>
                <c:pt idx="1075">
                  <c:v>4.3</c:v>
                </c:pt>
                <c:pt idx="1076">
                  <c:v>4.3039999999999994</c:v>
                </c:pt>
                <c:pt idx="1077">
                  <c:v>4.3079999999999989</c:v>
                </c:pt>
                <c:pt idx="1078">
                  <c:v>4.3120000000000003</c:v>
                </c:pt>
                <c:pt idx="1079">
                  <c:v>4.3159999999999998</c:v>
                </c:pt>
                <c:pt idx="1080">
                  <c:v>4.3199999999999994</c:v>
                </c:pt>
                <c:pt idx="1081">
                  <c:v>4.3239999999999998</c:v>
                </c:pt>
                <c:pt idx="1082">
                  <c:v>4.3279999999999994</c:v>
                </c:pt>
                <c:pt idx="1083">
                  <c:v>4.331999999999999</c:v>
                </c:pt>
                <c:pt idx="1084">
                  <c:v>4.3359999999999994</c:v>
                </c:pt>
                <c:pt idx="1085">
                  <c:v>4.34</c:v>
                </c:pt>
                <c:pt idx="1086">
                  <c:v>4.3439999999999994</c:v>
                </c:pt>
                <c:pt idx="1087">
                  <c:v>4.3479999999999999</c:v>
                </c:pt>
                <c:pt idx="1088">
                  <c:v>4.3520000000000003</c:v>
                </c:pt>
                <c:pt idx="1089">
                  <c:v>4.3559999999999999</c:v>
                </c:pt>
                <c:pt idx="1090">
                  <c:v>4.3599999999999994</c:v>
                </c:pt>
                <c:pt idx="1091">
                  <c:v>4.3639999999999999</c:v>
                </c:pt>
                <c:pt idx="1092">
                  <c:v>4.3679999999999994</c:v>
                </c:pt>
                <c:pt idx="1093">
                  <c:v>4.371999999999999</c:v>
                </c:pt>
                <c:pt idx="1094">
                  <c:v>4.3759999999999994</c:v>
                </c:pt>
                <c:pt idx="1095">
                  <c:v>4.38</c:v>
                </c:pt>
                <c:pt idx="1096">
                  <c:v>4.3839999999999986</c:v>
                </c:pt>
                <c:pt idx="1097">
                  <c:v>4.3879999999999999</c:v>
                </c:pt>
                <c:pt idx="1098">
                  <c:v>4.3920000000000003</c:v>
                </c:pt>
                <c:pt idx="1099">
                  <c:v>4.3959999999999999</c:v>
                </c:pt>
                <c:pt idx="1100">
                  <c:v>4.3999999999999995</c:v>
                </c:pt>
                <c:pt idx="1101">
                  <c:v>4.4039999999999999</c:v>
                </c:pt>
                <c:pt idx="1102">
                  <c:v>4.4079999999999995</c:v>
                </c:pt>
                <c:pt idx="1103">
                  <c:v>4.411999999999999</c:v>
                </c:pt>
                <c:pt idx="1104">
                  <c:v>4.4159999999999995</c:v>
                </c:pt>
                <c:pt idx="1105">
                  <c:v>4.419999999999999</c:v>
                </c:pt>
                <c:pt idx="1106">
                  <c:v>4.4239999999999995</c:v>
                </c:pt>
                <c:pt idx="1107">
                  <c:v>4.4279999999999999</c:v>
                </c:pt>
                <c:pt idx="1108">
                  <c:v>4.4320000000000004</c:v>
                </c:pt>
                <c:pt idx="1109">
                  <c:v>4.4359999999999991</c:v>
                </c:pt>
                <c:pt idx="1110">
                  <c:v>4.4399999999999995</c:v>
                </c:pt>
                <c:pt idx="1111">
                  <c:v>4.444</c:v>
                </c:pt>
                <c:pt idx="1112">
                  <c:v>4.4479999999999995</c:v>
                </c:pt>
                <c:pt idx="1113">
                  <c:v>4.4519999999999991</c:v>
                </c:pt>
                <c:pt idx="1114">
                  <c:v>4.4559999999999995</c:v>
                </c:pt>
                <c:pt idx="1115">
                  <c:v>4.46</c:v>
                </c:pt>
                <c:pt idx="1116">
                  <c:v>4.4639999999999995</c:v>
                </c:pt>
                <c:pt idx="1117">
                  <c:v>4.468</c:v>
                </c:pt>
                <c:pt idx="1118">
                  <c:v>4.4719999999999995</c:v>
                </c:pt>
                <c:pt idx="1119">
                  <c:v>4.4759999999999991</c:v>
                </c:pt>
                <c:pt idx="1120">
                  <c:v>4.4799999999999995</c:v>
                </c:pt>
                <c:pt idx="1121">
                  <c:v>4.484</c:v>
                </c:pt>
                <c:pt idx="1122">
                  <c:v>4.4879999999999995</c:v>
                </c:pt>
                <c:pt idx="1123">
                  <c:v>4.4919999999999991</c:v>
                </c:pt>
                <c:pt idx="1124">
                  <c:v>4.4960000000000004</c:v>
                </c:pt>
                <c:pt idx="1125">
                  <c:v>4.5</c:v>
                </c:pt>
                <c:pt idx="1126">
                  <c:v>4.5039999999999996</c:v>
                </c:pt>
                <c:pt idx="1127">
                  <c:v>4.508</c:v>
                </c:pt>
                <c:pt idx="1128">
                  <c:v>4.5119999999999996</c:v>
                </c:pt>
                <c:pt idx="1129">
                  <c:v>4.5159999999999991</c:v>
                </c:pt>
                <c:pt idx="1130">
                  <c:v>4.5199999999999996</c:v>
                </c:pt>
                <c:pt idx="1131">
                  <c:v>4.524</c:v>
                </c:pt>
                <c:pt idx="1132">
                  <c:v>4.5279999999999987</c:v>
                </c:pt>
                <c:pt idx="1133">
                  <c:v>4.5319999999999991</c:v>
                </c:pt>
                <c:pt idx="1134">
                  <c:v>4.5360000000000005</c:v>
                </c:pt>
                <c:pt idx="1135">
                  <c:v>4.54</c:v>
                </c:pt>
                <c:pt idx="1136">
                  <c:v>4.5439999999999996</c:v>
                </c:pt>
                <c:pt idx="1137">
                  <c:v>4.548</c:v>
                </c:pt>
                <c:pt idx="1138">
                  <c:v>4.5519999999999996</c:v>
                </c:pt>
                <c:pt idx="1139">
                  <c:v>4.5559999999999992</c:v>
                </c:pt>
                <c:pt idx="1140">
                  <c:v>4.5599999999999996</c:v>
                </c:pt>
                <c:pt idx="1141">
                  <c:v>4.5639999999999992</c:v>
                </c:pt>
                <c:pt idx="1142">
                  <c:v>4.5679999999999987</c:v>
                </c:pt>
                <c:pt idx="1143">
                  <c:v>4.5720000000000001</c:v>
                </c:pt>
                <c:pt idx="1144">
                  <c:v>4.5760000000000005</c:v>
                </c:pt>
                <c:pt idx="1145">
                  <c:v>4.5799999999999992</c:v>
                </c:pt>
                <c:pt idx="1146">
                  <c:v>4.5839999999999996</c:v>
                </c:pt>
                <c:pt idx="1147">
                  <c:v>4.5880000000000001</c:v>
                </c:pt>
                <c:pt idx="1148">
                  <c:v>4.5919999999999996</c:v>
                </c:pt>
                <c:pt idx="1149">
                  <c:v>4.5959999999999992</c:v>
                </c:pt>
                <c:pt idx="1150">
                  <c:v>4.5999999999999996</c:v>
                </c:pt>
                <c:pt idx="1151">
                  <c:v>4.6039999999999992</c:v>
                </c:pt>
                <c:pt idx="1152">
                  <c:v>4.6079999999999997</c:v>
                </c:pt>
                <c:pt idx="1153">
                  <c:v>4.6120000000000001</c:v>
                </c:pt>
                <c:pt idx="1154">
                  <c:v>4.6159999999999997</c:v>
                </c:pt>
                <c:pt idx="1155">
                  <c:v>4.6199999999999992</c:v>
                </c:pt>
                <c:pt idx="1156">
                  <c:v>4.6239999999999997</c:v>
                </c:pt>
                <c:pt idx="1157">
                  <c:v>4.6280000000000001</c:v>
                </c:pt>
                <c:pt idx="1158">
                  <c:v>4.6319999999999988</c:v>
                </c:pt>
                <c:pt idx="1159">
                  <c:v>4.6359999999999992</c:v>
                </c:pt>
                <c:pt idx="1160">
                  <c:v>4.6399999999999997</c:v>
                </c:pt>
                <c:pt idx="1161">
                  <c:v>4.6440000000000001</c:v>
                </c:pt>
                <c:pt idx="1162">
                  <c:v>4.6479999999999997</c:v>
                </c:pt>
                <c:pt idx="1163">
                  <c:v>4.6520000000000001</c:v>
                </c:pt>
                <c:pt idx="1164">
                  <c:v>4.6559999999999997</c:v>
                </c:pt>
                <c:pt idx="1165">
                  <c:v>4.6599999999999993</c:v>
                </c:pt>
                <c:pt idx="1166">
                  <c:v>4.6639999999999997</c:v>
                </c:pt>
                <c:pt idx="1167">
                  <c:v>4.6679999999999993</c:v>
                </c:pt>
                <c:pt idx="1168">
                  <c:v>4.6719999999999988</c:v>
                </c:pt>
                <c:pt idx="1169">
                  <c:v>4.6759999999999993</c:v>
                </c:pt>
                <c:pt idx="1170">
                  <c:v>4.68</c:v>
                </c:pt>
                <c:pt idx="1171">
                  <c:v>4.6840000000000002</c:v>
                </c:pt>
                <c:pt idx="1172">
                  <c:v>4.6879999999999997</c:v>
                </c:pt>
                <c:pt idx="1173">
                  <c:v>4.6920000000000002</c:v>
                </c:pt>
                <c:pt idx="1174">
                  <c:v>4.6959999999999997</c:v>
                </c:pt>
                <c:pt idx="1175">
                  <c:v>4.6999999999999993</c:v>
                </c:pt>
                <c:pt idx="1176">
                  <c:v>4.7039999999999997</c:v>
                </c:pt>
                <c:pt idx="1177">
                  <c:v>4.7079999999999993</c:v>
                </c:pt>
                <c:pt idx="1178">
                  <c:v>4.7119999999999989</c:v>
                </c:pt>
                <c:pt idx="1179">
                  <c:v>4.7159999999999993</c:v>
                </c:pt>
                <c:pt idx="1180">
                  <c:v>4.7200000000000006</c:v>
                </c:pt>
                <c:pt idx="1181">
                  <c:v>4.7239999999999993</c:v>
                </c:pt>
                <c:pt idx="1182">
                  <c:v>4.7279999999999998</c:v>
                </c:pt>
                <c:pt idx="1183">
                  <c:v>4.7320000000000002</c:v>
                </c:pt>
                <c:pt idx="1184">
                  <c:v>4.7359999999999998</c:v>
                </c:pt>
                <c:pt idx="1185">
                  <c:v>4.7399999999999993</c:v>
                </c:pt>
                <c:pt idx="1186">
                  <c:v>4.7439999999999998</c:v>
                </c:pt>
                <c:pt idx="1187">
                  <c:v>4.7479999999999993</c:v>
                </c:pt>
                <c:pt idx="1188">
                  <c:v>4.7519999999999989</c:v>
                </c:pt>
                <c:pt idx="1189">
                  <c:v>4.7560000000000002</c:v>
                </c:pt>
                <c:pt idx="1190">
                  <c:v>4.76</c:v>
                </c:pt>
                <c:pt idx="1191">
                  <c:v>4.7639999999999993</c:v>
                </c:pt>
                <c:pt idx="1192">
                  <c:v>4.7679999999999998</c:v>
                </c:pt>
                <c:pt idx="1193">
                  <c:v>4.7720000000000002</c:v>
                </c:pt>
                <c:pt idx="1194">
                  <c:v>4.7759999999999989</c:v>
                </c:pt>
                <c:pt idx="1195">
                  <c:v>4.7799999999999994</c:v>
                </c:pt>
                <c:pt idx="1196">
                  <c:v>4.7839999999999998</c:v>
                </c:pt>
                <c:pt idx="1197">
                  <c:v>4.7879999999999994</c:v>
                </c:pt>
                <c:pt idx="1198">
                  <c:v>4.7919999999999998</c:v>
                </c:pt>
                <c:pt idx="1199">
                  <c:v>4.7960000000000003</c:v>
                </c:pt>
                <c:pt idx="1200">
                  <c:v>4.8</c:v>
                </c:pt>
                <c:pt idx="1201">
                  <c:v>4.8039999999999994</c:v>
                </c:pt>
                <c:pt idx="1202">
                  <c:v>4.8079999999999998</c:v>
                </c:pt>
                <c:pt idx="1203">
                  <c:v>4.8119999999999994</c:v>
                </c:pt>
                <c:pt idx="1204">
                  <c:v>4.8159999999999989</c:v>
                </c:pt>
                <c:pt idx="1205">
                  <c:v>4.8199999999999994</c:v>
                </c:pt>
                <c:pt idx="1206">
                  <c:v>4.8239999999999998</c:v>
                </c:pt>
                <c:pt idx="1207">
                  <c:v>4.8279999999999994</c:v>
                </c:pt>
                <c:pt idx="1208">
                  <c:v>4.8319999999999999</c:v>
                </c:pt>
                <c:pt idx="1209">
                  <c:v>4.8360000000000003</c:v>
                </c:pt>
                <c:pt idx="1210">
                  <c:v>4.84</c:v>
                </c:pt>
                <c:pt idx="1211">
                  <c:v>4.8439999999999994</c:v>
                </c:pt>
                <c:pt idx="1212">
                  <c:v>4.8479999999999999</c:v>
                </c:pt>
                <c:pt idx="1213">
                  <c:v>4.8519999999999994</c:v>
                </c:pt>
                <c:pt idx="1214">
                  <c:v>4.855999999999999</c:v>
                </c:pt>
                <c:pt idx="1215">
                  <c:v>4.8599999999999994</c:v>
                </c:pt>
                <c:pt idx="1216">
                  <c:v>4.863999999999999</c:v>
                </c:pt>
                <c:pt idx="1217">
                  <c:v>4.8679999999999994</c:v>
                </c:pt>
                <c:pt idx="1218">
                  <c:v>4.8719999999999999</c:v>
                </c:pt>
                <c:pt idx="1219">
                  <c:v>4.8760000000000003</c:v>
                </c:pt>
                <c:pt idx="1220">
                  <c:v>4.88</c:v>
                </c:pt>
                <c:pt idx="1221">
                  <c:v>4.8839999999999995</c:v>
                </c:pt>
                <c:pt idx="1222">
                  <c:v>4.8879999999999999</c:v>
                </c:pt>
                <c:pt idx="1223">
                  <c:v>4.8919999999999995</c:v>
                </c:pt>
                <c:pt idx="1224">
                  <c:v>4.895999999999999</c:v>
                </c:pt>
                <c:pt idx="1225">
                  <c:v>4.8999999999999995</c:v>
                </c:pt>
                <c:pt idx="1226">
                  <c:v>4.9039999999999999</c:v>
                </c:pt>
                <c:pt idx="1227">
                  <c:v>4.9079999999999995</c:v>
                </c:pt>
                <c:pt idx="1228">
                  <c:v>4.9119999999999999</c:v>
                </c:pt>
                <c:pt idx="1229">
                  <c:v>4.9160000000000004</c:v>
                </c:pt>
                <c:pt idx="1230">
                  <c:v>4.919999999999999</c:v>
                </c:pt>
                <c:pt idx="1231">
                  <c:v>4.9239999999999995</c:v>
                </c:pt>
                <c:pt idx="1232">
                  <c:v>4.9279999999999999</c:v>
                </c:pt>
                <c:pt idx="1233">
                  <c:v>4.9319999999999995</c:v>
                </c:pt>
                <c:pt idx="1234">
                  <c:v>4.9359999999999991</c:v>
                </c:pt>
                <c:pt idx="1235">
                  <c:v>4.9399999999999995</c:v>
                </c:pt>
                <c:pt idx="1236">
                  <c:v>4.944</c:v>
                </c:pt>
                <c:pt idx="1237">
                  <c:v>4.9479999999999995</c:v>
                </c:pt>
                <c:pt idx="1238">
                  <c:v>4.952</c:v>
                </c:pt>
                <c:pt idx="1239">
                  <c:v>4.9559999999999995</c:v>
                </c:pt>
                <c:pt idx="1240">
                  <c:v>4.9599999999999991</c:v>
                </c:pt>
                <c:pt idx="1241">
                  <c:v>4.9639999999999995</c:v>
                </c:pt>
                <c:pt idx="1242">
                  <c:v>4.968</c:v>
                </c:pt>
                <c:pt idx="1243">
                  <c:v>4.9719999999999986</c:v>
                </c:pt>
                <c:pt idx="1244">
                  <c:v>4.9759999999999991</c:v>
                </c:pt>
                <c:pt idx="1245">
                  <c:v>4.9800000000000004</c:v>
                </c:pt>
                <c:pt idx="1246">
                  <c:v>4.984</c:v>
                </c:pt>
                <c:pt idx="1247">
                  <c:v>4.9879999999999995</c:v>
                </c:pt>
                <c:pt idx="1248">
                  <c:v>4.992</c:v>
                </c:pt>
                <c:pt idx="1249">
                  <c:v>4.9959999999999996</c:v>
                </c:pt>
                <c:pt idx="1250">
                  <c:v>4.9999999999999991</c:v>
                </c:pt>
                <c:pt idx="1251">
                  <c:v>5.0039999999999996</c:v>
                </c:pt>
                <c:pt idx="1252">
                  <c:v>5.0079999999999991</c:v>
                </c:pt>
                <c:pt idx="1253">
                  <c:v>5.0119999999999987</c:v>
                </c:pt>
                <c:pt idx="1254">
                  <c:v>5.016</c:v>
                </c:pt>
                <c:pt idx="1255">
                  <c:v>5.0200000000000005</c:v>
                </c:pt>
                <c:pt idx="1256">
                  <c:v>5.0239999999999991</c:v>
                </c:pt>
                <c:pt idx="1257">
                  <c:v>5.0279999999999996</c:v>
                </c:pt>
                <c:pt idx="1258">
                  <c:v>5.032</c:v>
                </c:pt>
                <c:pt idx="1259">
                  <c:v>5.0359999999999996</c:v>
                </c:pt>
                <c:pt idx="1260">
                  <c:v>5.0399999999999991</c:v>
                </c:pt>
                <c:pt idx="1261">
                  <c:v>5.0439999999999996</c:v>
                </c:pt>
                <c:pt idx="1262">
                  <c:v>5.0479999999999992</c:v>
                </c:pt>
                <c:pt idx="1263">
                  <c:v>5.0519999999999996</c:v>
                </c:pt>
                <c:pt idx="1264">
                  <c:v>5.056</c:v>
                </c:pt>
                <c:pt idx="1265">
                  <c:v>5.0599999999999996</c:v>
                </c:pt>
                <c:pt idx="1266">
                  <c:v>5.0639999999999992</c:v>
                </c:pt>
                <c:pt idx="1267">
                  <c:v>5.0679999999999996</c:v>
                </c:pt>
                <c:pt idx="1268">
                  <c:v>5.0720000000000001</c:v>
                </c:pt>
                <c:pt idx="1269">
                  <c:v>5.0759999999999996</c:v>
                </c:pt>
                <c:pt idx="1270">
                  <c:v>5.0799999999999992</c:v>
                </c:pt>
                <c:pt idx="1271">
                  <c:v>5.0839999999999996</c:v>
                </c:pt>
                <c:pt idx="1272">
                  <c:v>5.0880000000000001</c:v>
                </c:pt>
                <c:pt idx="1273">
                  <c:v>5.0919999999999996</c:v>
                </c:pt>
                <c:pt idx="1274">
                  <c:v>5.0960000000000001</c:v>
                </c:pt>
                <c:pt idx="1275">
                  <c:v>5.0999999999999996</c:v>
                </c:pt>
                <c:pt idx="1276">
                  <c:v>5.1039999999999992</c:v>
                </c:pt>
                <c:pt idx="1277">
                  <c:v>5.1079999999999997</c:v>
                </c:pt>
                <c:pt idx="1278">
                  <c:v>5.1120000000000001</c:v>
                </c:pt>
                <c:pt idx="1279">
                  <c:v>5.1159999999999988</c:v>
                </c:pt>
                <c:pt idx="1280">
                  <c:v>5.1199999999999992</c:v>
                </c:pt>
                <c:pt idx="1281">
                  <c:v>5.1239999999999997</c:v>
                </c:pt>
                <c:pt idx="1282">
                  <c:v>5.1280000000000001</c:v>
                </c:pt>
                <c:pt idx="1283">
                  <c:v>5.1319999999999997</c:v>
                </c:pt>
                <c:pt idx="1284">
                  <c:v>5.1360000000000001</c:v>
                </c:pt>
                <c:pt idx="1285">
                  <c:v>5.14</c:v>
                </c:pt>
                <c:pt idx="1286">
                  <c:v>5.1439999999999992</c:v>
                </c:pt>
                <c:pt idx="1287">
                  <c:v>5.1479999999999997</c:v>
                </c:pt>
                <c:pt idx="1288">
                  <c:v>5.1519999999999992</c:v>
                </c:pt>
                <c:pt idx="1289">
                  <c:v>5.1559999999999988</c:v>
                </c:pt>
                <c:pt idx="1290">
                  <c:v>5.1599999999999993</c:v>
                </c:pt>
                <c:pt idx="1291">
                  <c:v>5.1640000000000006</c:v>
                </c:pt>
                <c:pt idx="1292">
                  <c:v>5.1680000000000001</c:v>
                </c:pt>
                <c:pt idx="1293">
                  <c:v>5.1719999999999997</c:v>
                </c:pt>
                <c:pt idx="1294">
                  <c:v>5.1760000000000002</c:v>
                </c:pt>
                <c:pt idx="1295">
                  <c:v>5.18</c:v>
                </c:pt>
                <c:pt idx="1296">
                  <c:v>5.1839999999999993</c:v>
                </c:pt>
                <c:pt idx="1297">
                  <c:v>5.1879999999999997</c:v>
                </c:pt>
                <c:pt idx="1298">
                  <c:v>5.1919999999999993</c:v>
                </c:pt>
                <c:pt idx="1299">
                  <c:v>5.1959999999999988</c:v>
                </c:pt>
                <c:pt idx="1300">
                  <c:v>5.2</c:v>
                </c:pt>
                <c:pt idx="1301">
                  <c:v>5.2039999999999997</c:v>
                </c:pt>
                <c:pt idx="1302">
                  <c:v>5.2079999999999993</c:v>
                </c:pt>
                <c:pt idx="1303">
                  <c:v>5.2119999999999997</c:v>
                </c:pt>
                <c:pt idx="1304">
                  <c:v>5.2159999999999993</c:v>
                </c:pt>
                <c:pt idx="1305">
                  <c:v>5.22</c:v>
                </c:pt>
                <c:pt idx="1306">
                  <c:v>5.2239999999999993</c:v>
                </c:pt>
                <c:pt idx="1307">
                  <c:v>5.2279999999999998</c:v>
                </c:pt>
                <c:pt idx="1308">
                  <c:v>5.2319999999999993</c:v>
                </c:pt>
                <c:pt idx="1309">
                  <c:v>5.2359999999999998</c:v>
                </c:pt>
                <c:pt idx="1310">
                  <c:v>5.24</c:v>
                </c:pt>
                <c:pt idx="1311">
                  <c:v>5.2439999999999998</c:v>
                </c:pt>
                <c:pt idx="1312">
                  <c:v>5.2479999999999993</c:v>
                </c:pt>
                <c:pt idx="1313">
                  <c:v>5.2519999999999998</c:v>
                </c:pt>
                <c:pt idx="1314">
                  <c:v>5.2559999999999993</c:v>
                </c:pt>
                <c:pt idx="1315">
                  <c:v>5.2599999999999989</c:v>
                </c:pt>
                <c:pt idx="1316">
                  <c:v>5.2639999999999993</c:v>
                </c:pt>
                <c:pt idx="1317">
                  <c:v>5.2679999999999998</c:v>
                </c:pt>
                <c:pt idx="1318">
                  <c:v>5.2719999999999994</c:v>
                </c:pt>
                <c:pt idx="1319">
                  <c:v>5.2759999999999998</c:v>
                </c:pt>
                <c:pt idx="1320">
                  <c:v>5.28</c:v>
                </c:pt>
                <c:pt idx="1321">
                  <c:v>5.2839999999999998</c:v>
                </c:pt>
                <c:pt idx="1322">
                  <c:v>5.2879999999999994</c:v>
                </c:pt>
                <c:pt idx="1323">
                  <c:v>5.2919999999999998</c:v>
                </c:pt>
                <c:pt idx="1324">
                  <c:v>5.2959999999999994</c:v>
                </c:pt>
                <c:pt idx="1325">
                  <c:v>5.2999999999999989</c:v>
                </c:pt>
                <c:pt idx="1326">
                  <c:v>5.3039999999999994</c:v>
                </c:pt>
                <c:pt idx="1327">
                  <c:v>5.3079999999999989</c:v>
                </c:pt>
                <c:pt idx="1328">
                  <c:v>5.3120000000000003</c:v>
                </c:pt>
                <c:pt idx="1329">
                  <c:v>5.3159999999999998</c:v>
                </c:pt>
                <c:pt idx="1330">
                  <c:v>5.32</c:v>
                </c:pt>
                <c:pt idx="1331">
                  <c:v>5.3239999999999998</c:v>
                </c:pt>
                <c:pt idx="1332">
                  <c:v>5.3279999999999994</c:v>
                </c:pt>
                <c:pt idx="1333">
                  <c:v>5.3319999999999999</c:v>
                </c:pt>
                <c:pt idx="1334">
                  <c:v>5.3359999999999994</c:v>
                </c:pt>
                <c:pt idx="1335">
                  <c:v>5.339999999999999</c:v>
                </c:pt>
                <c:pt idx="1336">
                  <c:v>5.3439999999999994</c:v>
                </c:pt>
                <c:pt idx="1337">
                  <c:v>5.3479999999999999</c:v>
                </c:pt>
                <c:pt idx="1338">
                  <c:v>5.3519999999999994</c:v>
                </c:pt>
                <c:pt idx="1339">
                  <c:v>5.3559999999999999</c:v>
                </c:pt>
                <c:pt idx="1340">
                  <c:v>5.3599999999999994</c:v>
                </c:pt>
                <c:pt idx="1341">
                  <c:v>5.3639999999999999</c:v>
                </c:pt>
                <c:pt idx="1342">
                  <c:v>5.3679999999999994</c:v>
                </c:pt>
                <c:pt idx="1343">
                  <c:v>5.3719999999999999</c:v>
                </c:pt>
                <c:pt idx="1344">
                  <c:v>5.3759999999999994</c:v>
                </c:pt>
                <c:pt idx="1345">
                  <c:v>5.379999999999999</c:v>
                </c:pt>
                <c:pt idx="1346">
                  <c:v>5.3840000000000003</c:v>
                </c:pt>
                <c:pt idx="1347">
                  <c:v>5.3879999999999999</c:v>
                </c:pt>
                <c:pt idx="1348">
                  <c:v>5.3919999999999995</c:v>
                </c:pt>
                <c:pt idx="1349">
                  <c:v>5.3959999999999999</c:v>
                </c:pt>
                <c:pt idx="1350">
                  <c:v>5.3999999999999995</c:v>
                </c:pt>
                <c:pt idx="1351">
                  <c:v>5.403999999999999</c:v>
                </c:pt>
                <c:pt idx="1352">
                  <c:v>5.4079999999999995</c:v>
                </c:pt>
                <c:pt idx="1353">
                  <c:v>5.411999999999999</c:v>
                </c:pt>
                <c:pt idx="1354">
                  <c:v>5.4159999999999995</c:v>
                </c:pt>
                <c:pt idx="1355">
                  <c:v>5.419999999999999</c:v>
                </c:pt>
                <c:pt idx="1356">
                  <c:v>5.4240000000000004</c:v>
                </c:pt>
                <c:pt idx="1357">
                  <c:v>5.4279999999999999</c:v>
                </c:pt>
                <c:pt idx="1358">
                  <c:v>5.4319999999999995</c:v>
                </c:pt>
                <c:pt idx="1359">
                  <c:v>5.4359999999999999</c:v>
                </c:pt>
                <c:pt idx="1360">
                  <c:v>5.4399999999999995</c:v>
                </c:pt>
                <c:pt idx="1361">
                  <c:v>5.4439999999999991</c:v>
                </c:pt>
                <c:pt idx="1362">
                  <c:v>5.4479999999999995</c:v>
                </c:pt>
                <c:pt idx="1363">
                  <c:v>5.4519999999999991</c:v>
                </c:pt>
                <c:pt idx="1364">
                  <c:v>5.4559999999999995</c:v>
                </c:pt>
                <c:pt idx="1365">
                  <c:v>5.46</c:v>
                </c:pt>
                <c:pt idx="1366">
                  <c:v>5.4640000000000004</c:v>
                </c:pt>
                <c:pt idx="1367">
                  <c:v>5.468</c:v>
                </c:pt>
                <c:pt idx="1368">
                  <c:v>5.4719999999999995</c:v>
                </c:pt>
                <c:pt idx="1369">
                  <c:v>5.476</c:v>
                </c:pt>
                <c:pt idx="1370">
                  <c:v>5.4799999999999995</c:v>
                </c:pt>
                <c:pt idx="1371">
                  <c:v>5.4839999999999991</c:v>
                </c:pt>
                <c:pt idx="1372">
                  <c:v>5.4879999999999995</c:v>
                </c:pt>
                <c:pt idx="1373">
                  <c:v>5.4919999999999991</c:v>
                </c:pt>
                <c:pt idx="1374">
                  <c:v>5.4959999999999996</c:v>
                </c:pt>
                <c:pt idx="1375">
                  <c:v>5.5</c:v>
                </c:pt>
                <c:pt idx="1376">
                  <c:v>5.5039999999999996</c:v>
                </c:pt>
                <c:pt idx="1377">
                  <c:v>5.508</c:v>
                </c:pt>
                <c:pt idx="1378">
                  <c:v>5.5119999999999996</c:v>
                </c:pt>
                <c:pt idx="1379">
                  <c:v>5.516</c:v>
                </c:pt>
                <c:pt idx="1380">
                  <c:v>5.52</c:v>
                </c:pt>
                <c:pt idx="1381">
                  <c:v>5.5239999999999991</c:v>
                </c:pt>
                <c:pt idx="1382">
                  <c:v>5.5279999999999996</c:v>
                </c:pt>
                <c:pt idx="1383">
                  <c:v>5.532</c:v>
                </c:pt>
                <c:pt idx="1384">
                  <c:v>5.5359999999999996</c:v>
                </c:pt>
                <c:pt idx="1385">
                  <c:v>5.54</c:v>
                </c:pt>
                <c:pt idx="1386">
                  <c:v>5.5439999999999996</c:v>
                </c:pt>
                <c:pt idx="1387">
                  <c:v>5.5479999999999992</c:v>
                </c:pt>
                <c:pt idx="1388">
                  <c:v>5.5519999999999996</c:v>
                </c:pt>
                <c:pt idx="1389">
                  <c:v>5.5559999999999992</c:v>
                </c:pt>
                <c:pt idx="1390">
                  <c:v>5.56</c:v>
                </c:pt>
                <c:pt idx="1391">
                  <c:v>5.5639999999999992</c:v>
                </c:pt>
                <c:pt idx="1392">
                  <c:v>5.5679999999999996</c:v>
                </c:pt>
                <c:pt idx="1393">
                  <c:v>5.5720000000000001</c:v>
                </c:pt>
                <c:pt idx="1394">
                  <c:v>5.5759999999999996</c:v>
                </c:pt>
                <c:pt idx="1395">
                  <c:v>5.58</c:v>
                </c:pt>
                <c:pt idx="1396">
                  <c:v>5.5839999999999996</c:v>
                </c:pt>
                <c:pt idx="1397">
                  <c:v>5.5879999999999992</c:v>
                </c:pt>
                <c:pt idx="1398">
                  <c:v>5.5919999999999996</c:v>
                </c:pt>
                <c:pt idx="1399">
                  <c:v>5.5959999999999992</c:v>
                </c:pt>
                <c:pt idx="1400">
                  <c:v>5.5999999999999988</c:v>
                </c:pt>
                <c:pt idx="1401">
                  <c:v>5.6039999999999992</c:v>
                </c:pt>
                <c:pt idx="1402">
                  <c:v>5.6079999999999997</c:v>
                </c:pt>
                <c:pt idx="1403">
                  <c:v>5.6120000000000001</c:v>
                </c:pt>
                <c:pt idx="1404">
                  <c:v>5.6159999999999997</c:v>
                </c:pt>
                <c:pt idx="1405">
                  <c:v>5.62</c:v>
                </c:pt>
                <c:pt idx="1406">
                  <c:v>5.6239999999999997</c:v>
                </c:pt>
                <c:pt idx="1407">
                  <c:v>5.6279999999999992</c:v>
                </c:pt>
                <c:pt idx="1408">
                  <c:v>5.6319999999999997</c:v>
                </c:pt>
                <c:pt idx="1409">
                  <c:v>5.6359999999999992</c:v>
                </c:pt>
                <c:pt idx="1410">
                  <c:v>5.6399999999999988</c:v>
                </c:pt>
                <c:pt idx="1411">
                  <c:v>5.6440000000000001</c:v>
                </c:pt>
                <c:pt idx="1412">
                  <c:v>5.6479999999999997</c:v>
                </c:pt>
                <c:pt idx="1413">
                  <c:v>5.6520000000000001</c:v>
                </c:pt>
                <c:pt idx="1414">
                  <c:v>5.6559999999999997</c:v>
                </c:pt>
                <c:pt idx="1415">
                  <c:v>5.66</c:v>
                </c:pt>
                <c:pt idx="1416">
                  <c:v>5.6639999999999997</c:v>
                </c:pt>
                <c:pt idx="1417">
                  <c:v>5.6679999999999993</c:v>
                </c:pt>
                <c:pt idx="1418">
                  <c:v>5.6719999999999997</c:v>
                </c:pt>
                <c:pt idx="1419">
                  <c:v>5.6759999999999993</c:v>
                </c:pt>
                <c:pt idx="1420">
                  <c:v>5.68</c:v>
                </c:pt>
                <c:pt idx="1421">
                  <c:v>5.6840000000000002</c:v>
                </c:pt>
                <c:pt idx="1422">
                  <c:v>5.6879999999999997</c:v>
                </c:pt>
                <c:pt idx="1423">
                  <c:v>5.6919999999999993</c:v>
                </c:pt>
                <c:pt idx="1424">
                  <c:v>5.6959999999999997</c:v>
                </c:pt>
                <c:pt idx="1425">
                  <c:v>5.6999999999999993</c:v>
                </c:pt>
                <c:pt idx="1426">
                  <c:v>5.7039999999999997</c:v>
                </c:pt>
                <c:pt idx="1427">
                  <c:v>5.7079999999999993</c:v>
                </c:pt>
                <c:pt idx="1428">
                  <c:v>5.7119999999999997</c:v>
                </c:pt>
                <c:pt idx="1429">
                  <c:v>5.7159999999999993</c:v>
                </c:pt>
                <c:pt idx="1430">
                  <c:v>5.72</c:v>
                </c:pt>
                <c:pt idx="1431">
                  <c:v>5.7240000000000002</c:v>
                </c:pt>
                <c:pt idx="1432">
                  <c:v>5.7279999999999998</c:v>
                </c:pt>
                <c:pt idx="1433">
                  <c:v>5.7319999999999993</c:v>
                </c:pt>
                <c:pt idx="1434">
                  <c:v>5.7359999999999998</c:v>
                </c:pt>
                <c:pt idx="1435">
                  <c:v>5.7399999999999993</c:v>
                </c:pt>
                <c:pt idx="1436">
                  <c:v>5.7439999999999989</c:v>
                </c:pt>
                <c:pt idx="1437">
                  <c:v>5.7479999999999993</c:v>
                </c:pt>
                <c:pt idx="1438">
                  <c:v>5.7519999999999989</c:v>
                </c:pt>
                <c:pt idx="1439">
                  <c:v>5.7560000000000002</c:v>
                </c:pt>
                <c:pt idx="1440">
                  <c:v>5.76</c:v>
                </c:pt>
                <c:pt idx="1441">
                  <c:v>5.7640000000000002</c:v>
                </c:pt>
                <c:pt idx="1442">
                  <c:v>5.7679999999999998</c:v>
                </c:pt>
                <c:pt idx="1443">
                  <c:v>5.7719999999999994</c:v>
                </c:pt>
                <c:pt idx="1444">
                  <c:v>5.7759999999999998</c:v>
                </c:pt>
                <c:pt idx="1445">
                  <c:v>5.7799999999999994</c:v>
                </c:pt>
                <c:pt idx="1446">
                  <c:v>5.7839999999999989</c:v>
                </c:pt>
                <c:pt idx="1447">
                  <c:v>5.7879999999999994</c:v>
                </c:pt>
                <c:pt idx="1448">
                  <c:v>5.7919999999999998</c:v>
                </c:pt>
                <c:pt idx="1449">
                  <c:v>5.7959999999999994</c:v>
                </c:pt>
                <c:pt idx="1450">
                  <c:v>5.8</c:v>
                </c:pt>
                <c:pt idx="1451">
                  <c:v>5.8040000000000003</c:v>
                </c:pt>
                <c:pt idx="1452">
                  <c:v>5.8079999999999998</c:v>
                </c:pt>
                <c:pt idx="1453">
                  <c:v>5.8119999999999994</c:v>
                </c:pt>
                <c:pt idx="1454">
                  <c:v>5.8159999999999998</c:v>
                </c:pt>
                <c:pt idx="1455">
                  <c:v>5.8199999999999994</c:v>
                </c:pt>
                <c:pt idx="1456">
                  <c:v>5.823999999999999</c:v>
                </c:pt>
                <c:pt idx="1457">
                  <c:v>5.8279999999999994</c:v>
                </c:pt>
                <c:pt idx="1458">
                  <c:v>5.8319999999999999</c:v>
                </c:pt>
                <c:pt idx="1459">
                  <c:v>5.8359999999999994</c:v>
                </c:pt>
                <c:pt idx="1460">
                  <c:v>5.84</c:v>
                </c:pt>
                <c:pt idx="1461">
                  <c:v>5.8439999999999994</c:v>
                </c:pt>
                <c:pt idx="1462">
                  <c:v>5.8479999999999999</c:v>
                </c:pt>
                <c:pt idx="1463">
                  <c:v>5.8519999999999994</c:v>
                </c:pt>
                <c:pt idx="1464">
                  <c:v>5.8559999999999999</c:v>
                </c:pt>
                <c:pt idx="1465">
                  <c:v>5.8599999999999994</c:v>
                </c:pt>
                <c:pt idx="1466">
                  <c:v>5.863999999999999</c:v>
                </c:pt>
                <c:pt idx="1467">
                  <c:v>5.8680000000000003</c:v>
                </c:pt>
                <c:pt idx="1468">
                  <c:v>5.8719999999999999</c:v>
                </c:pt>
                <c:pt idx="1469">
                  <c:v>5.8759999999999994</c:v>
                </c:pt>
                <c:pt idx="1470">
                  <c:v>5.88</c:v>
                </c:pt>
                <c:pt idx="1471">
                  <c:v>5.8839999999999995</c:v>
                </c:pt>
                <c:pt idx="1472">
                  <c:v>5.887999999999999</c:v>
                </c:pt>
                <c:pt idx="1473">
                  <c:v>5.8919999999999995</c:v>
                </c:pt>
                <c:pt idx="1474">
                  <c:v>5.895999999999999</c:v>
                </c:pt>
                <c:pt idx="1475">
                  <c:v>5.8999999999999995</c:v>
                </c:pt>
                <c:pt idx="1476">
                  <c:v>5.9039999999999999</c:v>
                </c:pt>
                <c:pt idx="1477">
                  <c:v>5.9080000000000004</c:v>
                </c:pt>
                <c:pt idx="1478">
                  <c:v>5.9119999999999999</c:v>
                </c:pt>
                <c:pt idx="1479">
                  <c:v>5.9159999999999995</c:v>
                </c:pt>
                <c:pt idx="1480">
                  <c:v>5.92</c:v>
                </c:pt>
                <c:pt idx="1481">
                  <c:v>5.9239999999999995</c:v>
                </c:pt>
                <c:pt idx="1482">
                  <c:v>5.927999999999999</c:v>
                </c:pt>
                <c:pt idx="1483">
                  <c:v>5.9319999999999995</c:v>
                </c:pt>
                <c:pt idx="1484">
                  <c:v>5.9359999999999991</c:v>
                </c:pt>
                <c:pt idx="1485">
                  <c:v>5.9399999999999995</c:v>
                </c:pt>
                <c:pt idx="1486">
                  <c:v>5.944</c:v>
                </c:pt>
                <c:pt idx="1487">
                  <c:v>5.9479999999999995</c:v>
                </c:pt>
                <c:pt idx="1488">
                  <c:v>5.952</c:v>
                </c:pt>
                <c:pt idx="1489">
                  <c:v>5.9559999999999995</c:v>
                </c:pt>
                <c:pt idx="1490">
                  <c:v>5.96</c:v>
                </c:pt>
                <c:pt idx="1491">
                  <c:v>5.9639999999999995</c:v>
                </c:pt>
                <c:pt idx="1492">
                  <c:v>5.9679999999999991</c:v>
                </c:pt>
                <c:pt idx="1493">
                  <c:v>5.9719999999999995</c:v>
                </c:pt>
                <c:pt idx="1494">
                  <c:v>5.976</c:v>
                </c:pt>
                <c:pt idx="1495">
                  <c:v>5.9799999999999995</c:v>
                </c:pt>
                <c:pt idx="1496">
                  <c:v>5.984</c:v>
                </c:pt>
                <c:pt idx="1497">
                  <c:v>5.9879999999999995</c:v>
                </c:pt>
                <c:pt idx="1498">
                  <c:v>5.9919999999999991</c:v>
                </c:pt>
                <c:pt idx="1499">
                  <c:v>5.9959999999999996</c:v>
                </c:pt>
                <c:pt idx="1500">
                  <c:v>6</c:v>
                </c:pt>
                <c:pt idx="1501">
                  <c:v>6.0039999999999996</c:v>
                </c:pt>
                <c:pt idx="1502">
                  <c:v>6.0079999999999991</c:v>
                </c:pt>
                <c:pt idx="1503">
                  <c:v>6.0119999999999996</c:v>
                </c:pt>
                <c:pt idx="1504">
                  <c:v>6.016</c:v>
                </c:pt>
                <c:pt idx="1505">
                  <c:v>6.02</c:v>
                </c:pt>
                <c:pt idx="1506">
                  <c:v>6.024</c:v>
                </c:pt>
                <c:pt idx="1507">
                  <c:v>6.0279999999999996</c:v>
                </c:pt>
                <c:pt idx="1508">
                  <c:v>6.0319999999999991</c:v>
                </c:pt>
                <c:pt idx="1509">
                  <c:v>6.0359999999999996</c:v>
                </c:pt>
                <c:pt idx="1510">
                  <c:v>6.0399999999999991</c:v>
                </c:pt>
                <c:pt idx="1511">
                  <c:v>6.0439999999999996</c:v>
                </c:pt>
                <c:pt idx="1512">
                  <c:v>6.0479999999999992</c:v>
                </c:pt>
                <c:pt idx="1513">
                  <c:v>6.0520000000000005</c:v>
                </c:pt>
                <c:pt idx="1514">
                  <c:v>6.056</c:v>
                </c:pt>
                <c:pt idx="1515">
                  <c:v>6.06</c:v>
                </c:pt>
                <c:pt idx="1516">
                  <c:v>6.0640000000000001</c:v>
                </c:pt>
                <c:pt idx="1517">
                  <c:v>6.0679999999999996</c:v>
                </c:pt>
                <c:pt idx="1518">
                  <c:v>6.0719999999999992</c:v>
                </c:pt>
                <c:pt idx="1519">
                  <c:v>6.0759999999999996</c:v>
                </c:pt>
                <c:pt idx="1520">
                  <c:v>6.0799999999999992</c:v>
                </c:pt>
                <c:pt idx="1521">
                  <c:v>6.0839999999999987</c:v>
                </c:pt>
                <c:pt idx="1522">
                  <c:v>6.0880000000000001</c:v>
                </c:pt>
                <c:pt idx="1523">
                  <c:v>6.0919999999999996</c:v>
                </c:pt>
                <c:pt idx="1524">
                  <c:v>6.0960000000000001</c:v>
                </c:pt>
                <c:pt idx="1525">
                  <c:v>6.1</c:v>
                </c:pt>
                <c:pt idx="1526">
                  <c:v>6.1040000000000001</c:v>
                </c:pt>
                <c:pt idx="1527">
                  <c:v>6.1079999999999997</c:v>
                </c:pt>
                <c:pt idx="1528">
                  <c:v>6.1119999999999992</c:v>
                </c:pt>
                <c:pt idx="1529">
                  <c:v>6.1159999999999997</c:v>
                </c:pt>
                <c:pt idx="1530">
                  <c:v>6.1199999999999992</c:v>
                </c:pt>
                <c:pt idx="1531">
                  <c:v>6.1239999999999997</c:v>
                </c:pt>
                <c:pt idx="1532">
                  <c:v>6.1280000000000001</c:v>
                </c:pt>
                <c:pt idx="1533">
                  <c:v>6.1319999999999997</c:v>
                </c:pt>
                <c:pt idx="1534">
                  <c:v>6.1359999999999992</c:v>
                </c:pt>
                <c:pt idx="1535">
                  <c:v>6.14</c:v>
                </c:pt>
                <c:pt idx="1536">
                  <c:v>6.1439999999999992</c:v>
                </c:pt>
                <c:pt idx="1537">
                  <c:v>6.1479999999999997</c:v>
                </c:pt>
                <c:pt idx="1538">
                  <c:v>6.1519999999999992</c:v>
                </c:pt>
                <c:pt idx="1539">
                  <c:v>6.1559999999999997</c:v>
                </c:pt>
                <c:pt idx="1540">
                  <c:v>6.1599999999999993</c:v>
                </c:pt>
                <c:pt idx="1541">
                  <c:v>6.1639999999999997</c:v>
                </c:pt>
                <c:pt idx="1542">
                  <c:v>6.1680000000000001</c:v>
                </c:pt>
                <c:pt idx="1543">
                  <c:v>6.1719999999999997</c:v>
                </c:pt>
                <c:pt idx="1544">
                  <c:v>6.1759999999999993</c:v>
                </c:pt>
                <c:pt idx="1545">
                  <c:v>6.18</c:v>
                </c:pt>
                <c:pt idx="1546">
                  <c:v>6.1839999999999993</c:v>
                </c:pt>
                <c:pt idx="1547">
                  <c:v>6.1879999999999997</c:v>
                </c:pt>
                <c:pt idx="1548">
                  <c:v>6.1919999999999993</c:v>
                </c:pt>
                <c:pt idx="1549">
                  <c:v>6.1959999999999988</c:v>
                </c:pt>
                <c:pt idx="1550">
                  <c:v>6.2</c:v>
                </c:pt>
                <c:pt idx="1551">
                  <c:v>6.2039999999999997</c:v>
                </c:pt>
                <c:pt idx="1552">
                  <c:v>6.2080000000000002</c:v>
                </c:pt>
                <c:pt idx="1553">
                  <c:v>6.2119999999999997</c:v>
                </c:pt>
                <c:pt idx="1554">
                  <c:v>6.2159999999999993</c:v>
                </c:pt>
                <c:pt idx="1555">
                  <c:v>6.22</c:v>
                </c:pt>
                <c:pt idx="1556">
                  <c:v>6.2239999999999993</c:v>
                </c:pt>
                <c:pt idx="1557">
                  <c:v>6.2279999999999989</c:v>
                </c:pt>
                <c:pt idx="1558">
                  <c:v>6.2319999999999993</c:v>
                </c:pt>
                <c:pt idx="1559">
                  <c:v>6.2359999999999998</c:v>
                </c:pt>
                <c:pt idx="1560">
                  <c:v>6.24</c:v>
                </c:pt>
                <c:pt idx="1561">
                  <c:v>6.2439999999999998</c:v>
                </c:pt>
                <c:pt idx="1562">
                  <c:v>6.2479999999999993</c:v>
                </c:pt>
                <c:pt idx="1563">
                  <c:v>6.2519999999999998</c:v>
                </c:pt>
                <c:pt idx="1564">
                  <c:v>6.2559999999999993</c:v>
                </c:pt>
                <c:pt idx="1565">
                  <c:v>6.26</c:v>
                </c:pt>
                <c:pt idx="1566">
                  <c:v>6.2639999999999993</c:v>
                </c:pt>
                <c:pt idx="1567">
                  <c:v>6.2679999999999989</c:v>
                </c:pt>
                <c:pt idx="1568">
                  <c:v>6.2720000000000002</c:v>
                </c:pt>
                <c:pt idx="1569">
                  <c:v>6.2759999999999998</c:v>
                </c:pt>
                <c:pt idx="1570">
                  <c:v>6.2799999999999994</c:v>
                </c:pt>
                <c:pt idx="1571">
                  <c:v>6.2839999999999998</c:v>
                </c:pt>
                <c:pt idx="1572">
                  <c:v>6.2879999999999994</c:v>
                </c:pt>
                <c:pt idx="1573">
                  <c:v>6.2919999999999998</c:v>
                </c:pt>
                <c:pt idx="1574">
                  <c:v>6.2959999999999994</c:v>
                </c:pt>
                <c:pt idx="1575">
                  <c:v>6.3</c:v>
                </c:pt>
                <c:pt idx="1576">
                  <c:v>6.3039999999999994</c:v>
                </c:pt>
                <c:pt idx="1577">
                  <c:v>6.3079999999999989</c:v>
                </c:pt>
                <c:pt idx="1578">
                  <c:v>6.3120000000000003</c:v>
                </c:pt>
                <c:pt idx="1579">
                  <c:v>6.3159999999999998</c:v>
                </c:pt>
                <c:pt idx="1580">
                  <c:v>6.3199999999999994</c:v>
                </c:pt>
                <c:pt idx="1581">
                  <c:v>6.3239999999999998</c:v>
                </c:pt>
                <c:pt idx="1582">
                  <c:v>6.3279999999999994</c:v>
                </c:pt>
                <c:pt idx="1583">
                  <c:v>6.3319999999999999</c:v>
                </c:pt>
                <c:pt idx="1584">
                  <c:v>6.3359999999999994</c:v>
                </c:pt>
                <c:pt idx="1585">
                  <c:v>6.339999999999999</c:v>
                </c:pt>
                <c:pt idx="1586">
                  <c:v>6.3439999999999994</c:v>
                </c:pt>
                <c:pt idx="1587">
                  <c:v>6.3479999999999999</c:v>
                </c:pt>
                <c:pt idx="1588">
                  <c:v>6.3520000000000003</c:v>
                </c:pt>
                <c:pt idx="1589">
                  <c:v>6.3559999999999999</c:v>
                </c:pt>
                <c:pt idx="1590">
                  <c:v>6.3599999999999994</c:v>
                </c:pt>
                <c:pt idx="1591">
                  <c:v>6.3639999999999999</c:v>
                </c:pt>
                <c:pt idx="1592">
                  <c:v>6.3679999999999994</c:v>
                </c:pt>
                <c:pt idx="1593">
                  <c:v>6.371999999999999</c:v>
                </c:pt>
                <c:pt idx="1594">
                  <c:v>6.3759999999999994</c:v>
                </c:pt>
                <c:pt idx="1595">
                  <c:v>6.379999999999999</c:v>
                </c:pt>
                <c:pt idx="1596">
                  <c:v>6.3840000000000003</c:v>
                </c:pt>
                <c:pt idx="1597">
                  <c:v>6.3879999999999999</c:v>
                </c:pt>
                <c:pt idx="1598">
                  <c:v>6.3919999999999995</c:v>
                </c:pt>
                <c:pt idx="1599">
                  <c:v>6.3959999999999999</c:v>
                </c:pt>
                <c:pt idx="1600">
                  <c:v>6.3999999999999995</c:v>
                </c:pt>
                <c:pt idx="1601">
                  <c:v>6.4039999999999999</c:v>
                </c:pt>
                <c:pt idx="1602">
                  <c:v>6.4079999999999995</c:v>
                </c:pt>
                <c:pt idx="1603">
                  <c:v>6.411999999999999</c:v>
                </c:pt>
                <c:pt idx="1604">
                  <c:v>6.4159999999999995</c:v>
                </c:pt>
                <c:pt idx="1605">
                  <c:v>6.42</c:v>
                </c:pt>
                <c:pt idx="1606">
                  <c:v>6.4239999999999995</c:v>
                </c:pt>
                <c:pt idx="1607">
                  <c:v>6.4279999999999999</c:v>
                </c:pt>
                <c:pt idx="1608">
                  <c:v>6.4319999999999995</c:v>
                </c:pt>
                <c:pt idx="1609">
                  <c:v>6.4359999999999999</c:v>
                </c:pt>
                <c:pt idx="1610">
                  <c:v>6.4399999999999995</c:v>
                </c:pt>
                <c:pt idx="1611">
                  <c:v>6.444</c:v>
                </c:pt>
                <c:pt idx="1612">
                  <c:v>6.4479999999999995</c:v>
                </c:pt>
                <c:pt idx="1613">
                  <c:v>6.4519999999999991</c:v>
                </c:pt>
                <c:pt idx="1614">
                  <c:v>6.4559999999999995</c:v>
                </c:pt>
                <c:pt idx="1615">
                  <c:v>6.46</c:v>
                </c:pt>
                <c:pt idx="1616">
                  <c:v>6.4639999999999995</c:v>
                </c:pt>
                <c:pt idx="1617">
                  <c:v>6.468</c:v>
                </c:pt>
                <c:pt idx="1618">
                  <c:v>6.4719999999999995</c:v>
                </c:pt>
                <c:pt idx="1619">
                  <c:v>6.4759999999999991</c:v>
                </c:pt>
                <c:pt idx="1620">
                  <c:v>6.4799999999999995</c:v>
                </c:pt>
                <c:pt idx="1621">
                  <c:v>6.4839999999999991</c:v>
                </c:pt>
                <c:pt idx="1622">
                  <c:v>6.4879999999999995</c:v>
                </c:pt>
                <c:pt idx="1623">
                  <c:v>6.4919999999999991</c:v>
                </c:pt>
                <c:pt idx="1624">
                  <c:v>6.4960000000000004</c:v>
                </c:pt>
                <c:pt idx="1625">
                  <c:v>6.5</c:v>
                </c:pt>
                <c:pt idx="1626">
                  <c:v>6.5039999999999996</c:v>
                </c:pt>
                <c:pt idx="1627">
                  <c:v>6.508</c:v>
                </c:pt>
                <c:pt idx="1628">
                  <c:v>6.5119999999999996</c:v>
                </c:pt>
                <c:pt idx="1629">
                  <c:v>6.5159999999999991</c:v>
                </c:pt>
                <c:pt idx="1630">
                  <c:v>6.52</c:v>
                </c:pt>
                <c:pt idx="1631">
                  <c:v>6.5239999999999991</c:v>
                </c:pt>
                <c:pt idx="1632">
                  <c:v>6.5279999999999996</c:v>
                </c:pt>
                <c:pt idx="1633">
                  <c:v>6.532</c:v>
                </c:pt>
                <c:pt idx="1634">
                  <c:v>6.5359999999999996</c:v>
                </c:pt>
                <c:pt idx="1635">
                  <c:v>6.54</c:v>
                </c:pt>
                <c:pt idx="1636">
                  <c:v>6.5439999999999996</c:v>
                </c:pt>
                <c:pt idx="1637">
                  <c:v>6.548</c:v>
                </c:pt>
                <c:pt idx="1638">
                  <c:v>6.5519999999999996</c:v>
                </c:pt>
                <c:pt idx="1639">
                  <c:v>6.5559999999999992</c:v>
                </c:pt>
                <c:pt idx="1640">
                  <c:v>6.56</c:v>
                </c:pt>
                <c:pt idx="1641">
                  <c:v>6.5639999999999992</c:v>
                </c:pt>
                <c:pt idx="1642">
                  <c:v>6.5679999999999996</c:v>
                </c:pt>
                <c:pt idx="1643">
                  <c:v>6.5720000000000001</c:v>
                </c:pt>
                <c:pt idx="1644">
                  <c:v>6.5759999999999996</c:v>
                </c:pt>
                <c:pt idx="1645">
                  <c:v>6.58</c:v>
                </c:pt>
                <c:pt idx="1646">
                  <c:v>6.5839999999999996</c:v>
                </c:pt>
                <c:pt idx="1647">
                  <c:v>6.5879999999999992</c:v>
                </c:pt>
                <c:pt idx="1648">
                  <c:v>6.5919999999999996</c:v>
                </c:pt>
                <c:pt idx="1649">
                  <c:v>6.5959999999999992</c:v>
                </c:pt>
                <c:pt idx="1650">
                  <c:v>6.6</c:v>
                </c:pt>
                <c:pt idx="1651">
                  <c:v>6.6039999999999992</c:v>
                </c:pt>
                <c:pt idx="1652">
                  <c:v>6.6079999999999997</c:v>
                </c:pt>
                <c:pt idx="1653">
                  <c:v>6.6120000000000001</c:v>
                </c:pt>
                <c:pt idx="1654">
                  <c:v>6.6159999999999997</c:v>
                </c:pt>
                <c:pt idx="1655">
                  <c:v>6.6199999999999992</c:v>
                </c:pt>
                <c:pt idx="1656">
                  <c:v>6.6239999999999997</c:v>
                </c:pt>
                <c:pt idx="1657">
                  <c:v>6.6279999999999992</c:v>
                </c:pt>
                <c:pt idx="1658">
                  <c:v>6.6319999999999997</c:v>
                </c:pt>
                <c:pt idx="1659">
                  <c:v>6.6359999999999992</c:v>
                </c:pt>
                <c:pt idx="1660">
                  <c:v>6.6399999999999988</c:v>
                </c:pt>
                <c:pt idx="1661">
                  <c:v>6.6440000000000001</c:v>
                </c:pt>
                <c:pt idx="1662">
                  <c:v>6.6479999999999997</c:v>
                </c:pt>
                <c:pt idx="1663">
                  <c:v>6.6520000000000001</c:v>
                </c:pt>
                <c:pt idx="1664">
                  <c:v>6.6559999999999997</c:v>
                </c:pt>
                <c:pt idx="1665">
                  <c:v>6.6599999999999993</c:v>
                </c:pt>
                <c:pt idx="1666">
                  <c:v>6.6639999999999997</c:v>
                </c:pt>
                <c:pt idx="1667">
                  <c:v>6.6679999999999993</c:v>
                </c:pt>
                <c:pt idx="1668">
                  <c:v>6.6719999999999997</c:v>
                </c:pt>
                <c:pt idx="1669">
                  <c:v>6.6759999999999993</c:v>
                </c:pt>
                <c:pt idx="1670">
                  <c:v>6.68</c:v>
                </c:pt>
                <c:pt idx="1671">
                  <c:v>6.6840000000000002</c:v>
                </c:pt>
                <c:pt idx="1672">
                  <c:v>6.6879999999999997</c:v>
                </c:pt>
                <c:pt idx="1673">
                  <c:v>6.6920000000000002</c:v>
                </c:pt>
                <c:pt idx="1674">
                  <c:v>6.6959999999999997</c:v>
                </c:pt>
                <c:pt idx="1675">
                  <c:v>6.6999999999999993</c:v>
                </c:pt>
                <c:pt idx="1676">
                  <c:v>6.7039999999999997</c:v>
                </c:pt>
                <c:pt idx="1677">
                  <c:v>6.7079999999999993</c:v>
                </c:pt>
                <c:pt idx="1678">
                  <c:v>6.7119999999999989</c:v>
                </c:pt>
                <c:pt idx="1679">
                  <c:v>6.7159999999999993</c:v>
                </c:pt>
                <c:pt idx="1680">
                  <c:v>6.72</c:v>
                </c:pt>
                <c:pt idx="1681">
                  <c:v>6.7240000000000002</c:v>
                </c:pt>
                <c:pt idx="1682">
                  <c:v>6.7279999999999998</c:v>
                </c:pt>
                <c:pt idx="1683">
                  <c:v>6.7319999999999993</c:v>
                </c:pt>
                <c:pt idx="1684">
                  <c:v>6.7359999999999998</c:v>
                </c:pt>
                <c:pt idx="1685">
                  <c:v>6.7399999999999993</c:v>
                </c:pt>
                <c:pt idx="1686">
                  <c:v>6.7439999999999998</c:v>
                </c:pt>
                <c:pt idx="1687">
                  <c:v>6.7479999999999993</c:v>
                </c:pt>
                <c:pt idx="1688">
                  <c:v>6.7519999999999989</c:v>
                </c:pt>
                <c:pt idx="1689">
                  <c:v>6.7560000000000002</c:v>
                </c:pt>
                <c:pt idx="1690">
                  <c:v>6.76</c:v>
                </c:pt>
                <c:pt idx="1691">
                  <c:v>6.7639999999999993</c:v>
                </c:pt>
                <c:pt idx="1692">
                  <c:v>6.7679999999999998</c:v>
                </c:pt>
                <c:pt idx="1693">
                  <c:v>6.7719999999999994</c:v>
                </c:pt>
                <c:pt idx="1694">
                  <c:v>6.7759999999999998</c:v>
                </c:pt>
                <c:pt idx="1695">
                  <c:v>6.7799999999999994</c:v>
                </c:pt>
                <c:pt idx="1696">
                  <c:v>6.7839999999999989</c:v>
                </c:pt>
                <c:pt idx="1697">
                  <c:v>6.7879999999999994</c:v>
                </c:pt>
                <c:pt idx="1698">
                  <c:v>6.7919999999999998</c:v>
                </c:pt>
                <c:pt idx="1699">
                  <c:v>6.7960000000000003</c:v>
                </c:pt>
                <c:pt idx="1700">
                  <c:v>6.8</c:v>
                </c:pt>
                <c:pt idx="1701">
                  <c:v>6.8039999999999994</c:v>
                </c:pt>
                <c:pt idx="1702">
                  <c:v>6.8079999999999998</c:v>
                </c:pt>
                <c:pt idx="1703">
                  <c:v>6.8119999999999994</c:v>
                </c:pt>
                <c:pt idx="1704">
                  <c:v>6.8159999999999989</c:v>
                </c:pt>
                <c:pt idx="1705">
                  <c:v>6.8199999999999994</c:v>
                </c:pt>
                <c:pt idx="1706">
                  <c:v>6.823999999999999</c:v>
                </c:pt>
                <c:pt idx="1707">
                  <c:v>6.8280000000000003</c:v>
                </c:pt>
                <c:pt idx="1708">
                  <c:v>6.8319999999999999</c:v>
                </c:pt>
                <c:pt idx="1709">
                  <c:v>6.8359999999999994</c:v>
                </c:pt>
                <c:pt idx="1710">
                  <c:v>6.84</c:v>
                </c:pt>
                <c:pt idx="1711">
                  <c:v>6.8439999999999994</c:v>
                </c:pt>
                <c:pt idx="1712">
                  <c:v>6.8479999999999999</c:v>
                </c:pt>
                <c:pt idx="1713">
                  <c:v>6.8519999999999994</c:v>
                </c:pt>
                <c:pt idx="1714">
                  <c:v>6.855999999999999</c:v>
                </c:pt>
                <c:pt idx="1715">
                  <c:v>6.8599999999999994</c:v>
                </c:pt>
                <c:pt idx="1716">
                  <c:v>6.8639999999999999</c:v>
                </c:pt>
                <c:pt idx="1717">
                  <c:v>6.8680000000000003</c:v>
                </c:pt>
                <c:pt idx="1718">
                  <c:v>6.8719999999999999</c:v>
                </c:pt>
                <c:pt idx="1719">
                  <c:v>6.8759999999999994</c:v>
                </c:pt>
                <c:pt idx="1720">
                  <c:v>6.88</c:v>
                </c:pt>
                <c:pt idx="1721">
                  <c:v>6.8839999999999995</c:v>
                </c:pt>
                <c:pt idx="1722">
                  <c:v>6.8879999999999999</c:v>
                </c:pt>
                <c:pt idx="1723">
                  <c:v>6.8919999999999995</c:v>
                </c:pt>
                <c:pt idx="1724">
                  <c:v>6.895999999999999</c:v>
                </c:pt>
                <c:pt idx="1725">
                  <c:v>6.8999999999999995</c:v>
                </c:pt>
                <c:pt idx="1726">
                  <c:v>6.9039999999999999</c:v>
                </c:pt>
                <c:pt idx="1727">
                  <c:v>6.9079999999999995</c:v>
                </c:pt>
                <c:pt idx="1728">
                  <c:v>6.9119999999999999</c:v>
                </c:pt>
                <c:pt idx="1729">
                  <c:v>6.9159999999999995</c:v>
                </c:pt>
                <c:pt idx="1730">
                  <c:v>6.92</c:v>
                </c:pt>
                <c:pt idx="1731">
                  <c:v>6.9239999999999995</c:v>
                </c:pt>
                <c:pt idx="1732">
                  <c:v>6.927999999999999</c:v>
                </c:pt>
                <c:pt idx="1733">
                  <c:v>6.9319999999999995</c:v>
                </c:pt>
                <c:pt idx="1734">
                  <c:v>6.9359999999999991</c:v>
                </c:pt>
                <c:pt idx="1735">
                  <c:v>6.94</c:v>
                </c:pt>
                <c:pt idx="1736">
                  <c:v>6.944</c:v>
                </c:pt>
                <c:pt idx="1737">
                  <c:v>6.9479999999999995</c:v>
                </c:pt>
                <c:pt idx="1738">
                  <c:v>6.952</c:v>
                </c:pt>
                <c:pt idx="1739">
                  <c:v>6.9559999999999995</c:v>
                </c:pt>
                <c:pt idx="1740">
                  <c:v>6.9599999999999991</c:v>
                </c:pt>
                <c:pt idx="1741">
                  <c:v>6.9639999999999995</c:v>
                </c:pt>
                <c:pt idx="1742">
                  <c:v>6.9679999999999991</c:v>
                </c:pt>
                <c:pt idx="1743">
                  <c:v>6.9719999999999995</c:v>
                </c:pt>
                <c:pt idx="1744">
                  <c:v>6.976</c:v>
                </c:pt>
                <c:pt idx="1745">
                  <c:v>6.9799999999999995</c:v>
                </c:pt>
                <c:pt idx="1746">
                  <c:v>6.984</c:v>
                </c:pt>
                <c:pt idx="1747">
                  <c:v>6.9879999999999995</c:v>
                </c:pt>
                <c:pt idx="1748">
                  <c:v>6.992</c:v>
                </c:pt>
                <c:pt idx="1749">
                  <c:v>6.9959999999999996</c:v>
                </c:pt>
                <c:pt idx="1750">
                  <c:v>6.9999999999999991</c:v>
                </c:pt>
                <c:pt idx="1751">
                  <c:v>7.0039999999999996</c:v>
                </c:pt>
                <c:pt idx="1752">
                  <c:v>7.0079999999999991</c:v>
                </c:pt>
                <c:pt idx="1753">
                  <c:v>7.0119999999999996</c:v>
                </c:pt>
                <c:pt idx="1754">
                  <c:v>7.016</c:v>
                </c:pt>
                <c:pt idx="1755">
                  <c:v>7.02</c:v>
                </c:pt>
                <c:pt idx="1756">
                  <c:v>7.024</c:v>
                </c:pt>
                <c:pt idx="1757">
                  <c:v>7.0279999999999996</c:v>
                </c:pt>
                <c:pt idx="1758">
                  <c:v>7.0319999999999991</c:v>
                </c:pt>
                <c:pt idx="1759">
                  <c:v>7.0359999999999996</c:v>
                </c:pt>
                <c:pt idx="1760">
                  <c:v>7.0399999999999991</c:v>
                </c:pt>
                <c:pt idx="1761">
                  <c:v>7.0439999999999996</c:v>
                </c:pt>
                <c:pt idx="1762">
                  <c:v>7.0479999999999992</c:v>
                </c:pt>
                <c:pt idx="1763">
                  <c:v>7.0519999999999996</c:v>
                </c:pt>
                <c:pt idx="1764">
                  <c:v>7.056</c:v>
                </c:pt>
                <c:pt idx="1765">
                  <c:v>7.06</c:v>
                </c:pt>
                <c:pt idx="1766">
                  <c:v>7.0640000000000001</c:v>
                </c:pt>
                <c:pt idx="1767">
                  <c:v>7.0679999999999996</c:v>
                </c:pt>
                <c:pt idx="1768">
                  <c:v>7.0719999999999992</c:v>
                </c:pt>
                <c:pt idx="1769">
                  <c:v>7.0759999999999996</c:v>
                </c:pt>
                <c:pt idx="1770">
                  <c:v>7.0799999999999992</c:v>
                </c:pt>
                <c:pt idx="1771">
                  <c:v>7.0839999999999996</c:v>
                </c:pt>
                <c:pt idx="1772">
                  <c:v>7.0880000000000001</c:v>
                </c:pt>
                <c:pt idx="1773">
                  <c:v>7.0919999999999996</c:v>
                </c:pt>
                <c:pt idx="1774">
                  <c:v>7.0960000000000001</c:v>
                </c:pt>
                <c:pt idx="1775">
                  <c:v>7.1</c:v>
                </c:pt>
                <c:pt idx="1776">
                  <c:v>7.1039999999999992</c:v>
                </c:pt>
                <c:pt idx="1777">
                  <c:v>7.1079999999999997</c:v>
                </c:pt>
                <c:pt idx="1778">
                  <c:v>7.1119999999999992</c:v>
                </c:pt>
                <c:pt idx="1779">
                  <c:v>7.1159999999999997</c:v>
                </c:pt>
                <c:pt idx="1780">
                  <c:v>7.1199999999999992</c:v>
                </c:pt>
                <c:pt idx="1781">
                  <c:v>7.1239999999999997</c:v>
                </c:pt>
                <c:pt idx="1782">
                  <c:v>7.1280000000000001</c:v>
                </c:pt>
                <c:pt idx="1783">
                  <c:v>7.1319999999999997</c:v>
                </c:pt>
                <c:pt idx="1784">
                  <c:v>7.1360000000000001</c:v>
                </c:pt>
                <c:pt idx="1785">
                  <c:v>7.14</c:v>
                </c:pt>
                <c:pt idx="1786">
                  <c:v>7.1439999999999992</c:v>
                </c:pt>
                <c:pt idx="1787">
                  <c:v>7.1479999999999997</c:v>
                </c:pt>
                <c:pt idx="1788">
                  <c:v>7.1519999999999992</c:v>
                </c:pt>
                <c:pt idx="1789">
                  <c:v>7.1559999999999988</c:v>
                </c:pt>
                <c:pt idx="1790">
                  <c:v>7.16</c:v>
                </c:pt>
                <c:pt idx="1791">
                  <c:v>7.1639999999999997</c:v>
                </c:pt>
                <c:pt idx="1792">
                  <c:v>7.1680000000000001</c:v>
                </c:pt>
                <c:pt idx="1793">
                  <c:v>7.1719999999999997</c:v>
                </c:pt>
                <c:pt idx="1794">
                  <c:v>7.1759999999999993</c:v>
                </c:pt>
                <c:pt idx="1795">
                  <c:v>7.18</c:v>
                </c:pt>
                <c:pt idx="1796">
                  <c:v>7.1839999999999993</c:v>
                </c:pt>
                <c:pt idx="1797">
                  <c:v>7.1879999999999997</c:v>
                </c:pt>
                <c:pt idx="1798">
                  <c:v>7.1919999999999993</c:v>
                </c:pt>
                <c:pt idx="1799">
                  <c:v>7.1959999999999988</c:v>
                </c:pt>
                <c:pt idx="1800">
                  <c:v>7.2</c:v>
                </c:pt>
                <c:pt idx="1801">
                  <c:v>7.2039999999999997</c:v>
                </c:pt>
                <c:pt idx="1802">
                  <c:v>7.2080000000000002</c:v>
                </c:pt>
                <c:pt idx="1803">
                  <c:v>7.2119999999999997</c:v>
                </c:pt>
                <c:pt idx="1804">
                  <c:v>7.2159999999999993</c:v>
                </c:pt>
                <c:pt idx="1805">
                  <c:v>7.22</c:v>
                </c:pt>
                <c:pt idx="1806">
                  <c:v>7.2239999999999993</c:v>
                </c:pt>
                <c:pt idx="1807">
                  <c:v>7.2279999999999989</c:v>
                </c:pt>
                <c:pt idx="1808">
                  <c:v>7.2319999999999993</c:v>
                </c:pt>
                <c:pt idx="1809">
                  <c:v>7.2359999999999998</c:v>
                </c:pt>
                <c:pt idx="1810">
                  <c:v>7.24</c:v>
                </c:pt>
                <c:pt idx="1811">
                  <c:v>7.2439999999999998</c:v>
                </c:pt>
                <c:pt idx="1812">
                  <c:v>7.2479999999999993</c:v>
                </c:pt>
                <c:pt idx="1813">
                  <c:v>7.2519999999999998</c:v>
                </c:pt>
                <c:pt idx="1814">
                  <c:v>7.2559999999999993</c:v>
                </c:pt>
                <c:pt idx="1815">
                  <c:v>7.26</c:v>
                </c:pt>
                <c:pt idx="1816">
                  <c:v>7.2639999999999993</c:v>
                </c:pt>
                <c:pt idx="1817">
                  <c:v>7.2679999999999989</c:v>
                </c:pt>
                <c:pt idx="1818">
                  <c:v>7.2720000000000002</c:v>
                </c:pt>
                <c:pt idx="1819">
                  <c:v>7.2759999999999998</c:v>
                </c:pt>
                <c:pt idx="1820">
                  <c:v>7.28</c:v>
                </c:pt>
                <c:pt idx="1821">
                  <c:v>7.2839999999999998</c:v>
                </c:pt>
                <c:pt idx="1822">
                  <c:v>7.2879999999999994</c:v>
                </c:pt>
                <c:pt idx="1823">
                  <c:v>7.2919999999999998</c:v>
                </c:pt>
                <c:pt idx="1824">
                  <c:v>7.2959999999999994</c:v>
                </c:pt>
                <c:pt idx="1825">
                  <c:v>7.2999999999999989</c:v>
                </c:pt>
                <c:pt idx="1826">
                  <c:v>7.3039999999999994</c:v>
                </c:pt>
                <c:pt idx="1827">
                  <c:v>7.3079999999999998</c:v>
                </c:pt>
                <c:pt idx="1828">
                  <c:v>7.3120000000000003</c:v>
                </c:pt>
                <c:pt idx="1829">
                  <c:v>7.3159999999999998</c:v>
                </c:pt>
                <c:pt idx="1830">
                  <c:v>7.3199999999999994</c:v>
                </c:pt>
                <c:pt idx="1831">
                  <c:v>7.3239999999999998</c:v>
                </c:pt>
                <c:pt idx="1832">
                  <c:v>7.3279999999999994</c:v>
                </c:pt>
                <c:pt idx="1833">
                  <c:v>7.3319999999999999</c:v>
                </c:pt>
                <c:pt idx="1834">
                  <c:v>7.3359999999999994</c:v>
                </c:pt>
                <c:pt idx="1835">
                  <c:v>7.339999999999999</c:v>
                </c:pt>
                <c:pt idx="1836">
                  <c:v>7.3439999999999994</c:v>
                </c:pt>
                <c:pt idx="1837">
                  <c:v>7.3479999999999999</c:v>
                </c:pt>
                <c:pt idx="1838">
                  <c:v>7.3519999999999994</c:v>
                </c:pt>
                <c:pt idx="1839">
                  <c:v>7.3559999999999999</c:v>
                </c:pt>
                <c:pt idx="1840">
                  <c:v>7.3599999999999994</c:v>
                </c:pt>
                <c:pt idx="1841">
                  <c:v>7.3639999999999999</c:v>
                </c:pt>
                <c:pt idx="1842">
                  <c:v>7.3679999999999994</c:v>
                </c:pt>
                <c:pt idx="1843">
                  <c:v>7.371999999999999</c:v>
                </c:pt>
                <c:pt idx="1844">
                  <c:v>7.3759999999999994</c:v>
                </c:pt>
                <c:pt idx="1845">
                  <c:v>7.379999999999999</c:v>
                </c:pt>
                <c:pt idx="1846">
                  <c:v>7.3840000000000003</c:v>
                </c:pt>
                <c:pt idx="1847">
                  <c:v>7.3879999999999999</c:v>
                </c:pt>
                <c:pt idx="1848">
                  <c:v>7.3919999999999995</c:v>
                </c:pt>
                <c:pt idx="1849">
                  <c:v>7.3959999999999999</c:v>
                </c:pt>
                <c:pt idx="1850">
                  <c:v>7.3999999999999995</c:v>
                </c:pt>
                <c:pt idx="1851">
                  <c:v>7.4039999999999999</c:v>
                </c:pt>
                <c:pt idx="1852">
                  <c:v>7.4079999999999995</c:v>
                </c:pt>
                <c:pt idx="1853">
                  <c:v>7.411999999999999</c:v>
                </c:pt>
                <c:pt idx="1854">
                  <c:v>7.4159999999999995</c:v>
                </c:pt>
                <c:pt idx="1855">
                  <c:v>7.42</c:v>
                </c:pt>
                <c:pt idx="1856">
                  <c:v>7.4240000000000004</c:v>
                </c:pt>
                <c:pt idx="1857">
                  <c:v>7.4279999999999999</c:v>
                </c:pt>
                <c:pt idx="1858">
                  <c:v>7.4319999999999995</c:v>
                </c:pt>
                <c:pt idx="1859">
                  <c:v>7.4359999999999999</c:v>
                </c:pt>
                <c:pt idx="1860">
                  <c:v>7.4399999999999995</c:v>
                </c:pt>
                <c:pt idx="1861">
                  <c:v>7.4439999999999991</c:v>
                </c:pt>
                <c:pt idx="1862">
                  <c:v>7.4479999999999995</c:v>
                </c:pt>
                <c:pt idx="1863">
                  <c:v>7.4519999999999991</c:v>
                </c:pt>
                <c:pt idx="1864">
                  <c:v>7.4559999999999995</c:v>
                </c:pt>
                <c:pt idx="1865">
                  <c:v>7.46</c:v>
                </c:pt>
                <c:pt idx="1866">
                  <c:v>7.4639999999999995</c:v>
                </c:pt>
                <c:pt idx="1867">
                  <c:v>7.468</c:v>
                </c:pt>
                <c:pt idx="1868">
                  <c:v>7.4719999999999995</c:v>
                </c:pt>
                <c:pt idx="1869">
                  <c:v>7.476</c:v>
                </c:pt>
                <c:pt idx="1870">
                  <c:v>7.4799999999999995</c:v>
                </c:pt>
                <c:pt idx="1871">
                  <c:v>7.4839999999999991</c:v>
                </c:pt>
                <c:pt idx="1872">
                  <c:v>7.4879999999999995</c:v>
                </c:pt>
                <c:pt idx="1873">
                  <c:v>7.4919999999999991</c:v>
                </c:pt>
                <c:pt idx="1874">
                  <c:v>7.4959999999999996</c:v>
                </c:pt>
                <c:pt idx="1875">
                  <c:v>7.5</c:v>
                </c:pt>
                <c:pt idx="1876">
                  <c:v>7.5039999999999996</c:v>
                </c:pt>
                <c:pt idx="1877">
                  <c:v>7.508</c:v>
                </c:pt>
                <c:pt idx="1878">
                  <c:v>7.5119999999999996</c:v>
                </c:pt>
                <c:pt idx="1879">
                  <c:v>7.5159999999999991</c:v>
                </c:pt>
                <c:pt idx="1880">
                  <c:v>7.52</c:v>
                </c:pt>
                <c:pt idx="1881">
                  <c:v>7.5239999999999991</c:v>
                </c:pt>
                <c:pt idx="1882">
                  <c:v>7.5279999999999996</c:v>
                </c:pt>
                <c:pt idx="1883">
                  <c:v>7.532</c:v>
                </c:pt>
                <c:pt idx="1884">
                  <c:v>7.5359999999999996</c:v>
                </c:pt>
                <c:pt idx="1885">
                  <c:v>7.54</c:v>
                </c:pt>
                <c:pt idx="1886">
                  <c:v>7.5439999999999996</c:v>
                </c:pt>
                <c:pt idx="1887">
                  <c:v>7.5479999999999992</c:v>
                </c:pt>
                <c:pt idx="1888">
                  <c:v>7.5519999999999996</c:v>
                </c:pt>
                <c:pt idx="1889">
                  <c:v>7.5559999999999992</c:v>
                </c:pt>
                <c:pt idx="1890">
                  <c:v>7.56</c:v>
                </c:pt>
                <c:pt idx="1891">
                  <c:v>7.5639999999999992</c:v>
                </c:pt>
                <c:pt idx="1892">
                  <c:v>7.5679999999999996</c:v>
                </c:pt>
                <c:pt idx="1893">
                  <c:v>7.5720000000000001</c:v>
                </c:pt>
                <c:pt idx="1894">
                  <c:v>7.5759999999999996</c:v>
                </c:pt>
                <c:pt idx="1895">
                  <c:v>7.58</c:v>
                </c:pt>
                <c:pt idx="1896">
                  <c:v>7.5839999999999996</c:v>
                </c:pt>
                <c:pt idx="1897">
                  <c:v>7.5879999999999992</c:v>
                </c:pt>
                <c:pt idx="1898">
                  <c:v>7.5919999999999996</c:v>
                </c:pt>
                <c:pt idx="1899">
                  <c:v>7.5959999999999992</c:v>
                </c:pt>
                <c:pt idx="1900">
                  <c:v>7.6</c:v>
                </c:pt>
                <c:pt idx="1901">
                  <c:v>7.6039999999999992</c:v>
                </c:pt>
                <c:pt idx="1902">
                  <c:v>7.6079999999999997</c:v>
                </c:pt>
                <c:pt idx="1903">
                  <c:v>7.6120000000000001</c:v>
                </c:pt>
                <c:pt idx="1904">
                  <c:v>7.6159999999999997</c:v>
                </c:pt>
                <c:pt idx="1905">
                  <c:v>7.62</c:v>
                </c:pt>
                <c:pt idx="1906">
                  <c:v>7.6239999999999997</c:v>
                </c:pt>
                <c:pt idx="1907">
                  <c:v>7.6279999999999992</c:v>
                </c:pt>
                <c:pt idx="1908">
                  <c:v>7.6319999999999997</c:v>
                </c:pt>
                <c:pt idx="1909">
                  <c:v>7.6359999999999992</c:v>
                </c:pt>
                <c:pt idx="1910">
                  <c:v>7.6399999999999988</c:v>
                </c:pt>
                <c:pt idx="1911">
                  <c:v>7.6440000000000001</c:v>
                </c:pt>
                <c:pt idx="1912">
                  <c:v>7.6479999999999997</c:v>
                </c:pt>
                <c:pt idx="1913">
                  <c:v>7.6520000000000001</c:v>
                </c:pt>
                <c:pt idx="1914">
                  <c:v>7.6559999999999997</c:v>
                </c:pt>
                <c:pt idx="1915">
                  <c:v>7.6599999999999993</c:v>
                </c:pt>
                <c:pt idx="1916">
                  <c:v>7.6639999999999997</c:v>
                </c:pt>
                <c:pt idx="1917">
                  <c:v>7.6679999999999993</c:v>
                </c:pt>
                <c:pt idx="1918">
                  <c:v>7.6719999999999997</c:v>
                </c:pt>
                <c:pt idx="1919">
                  <c:v>7.6759999999999993</c:v>
                </c:pt>
                <c:pt idx="1920">
                  <c:v>7.68</c:v>
                </c:pt>
                <c:pt idx="1921">
                  <c:v>7.6840000000000002</c:v>
                </c:pt>
                <c:pt idx="1922">
                  <c:v>7.6879999999999997</c:v>
                </c:pt>
                <c:pt idx="1923">
                  <c:v>7.6919999999999993</c:v>
                </c:pt>
                <c:pt idx="1924">
                  <c:v>7.6959999999999997</c:v>
                </c:pt>
                <c:pt idx="1925">
                  <c:v>7.6999999999999993</c:v>
                </c:pt>
                <c:pt idx="1926">
                  <c:v>7.7039999999999997</c:v>
                </c:pt>
                <c:pt idx="1927">
                  <c:v>7.7079999999999993</c:v>
                </c:pt>
                <c:pt idx="1928">
                  <c:v>7.7119999999999989</c:v>
                </c:pt>
                <c:pt idx="1929">
                  <c:v>7.7160000000000002</c:v>
                </c:pt>
                <c:pt idx="1930">
                  <c:v>7.72</c:v>
                </c:pt>
                <c:pt idx="1931">
                  <c:v>7.7240000000000002</c:v>
                </c:pt>
                <c:pt idx="1932">
                  <c:v>7.7279999999999998</c:v>
                </c:pt>
                <c:pt idx="1933">
                  <c:v>7.7319999999999993</c:v>
                </c:pt>
                <c:pt idx="1934">
                  <c:v>7.7359999999999998</c:v>
                </c:pt>
                <c:pt idx="1935">
                  <c:v>7.7399999999999993</c:v>
                </c:pt>
                <c:pt idx="1936">
                  <c:v>7.7439999999999989</c:v>
                </c:pt>
                <c:pt idx="1937">
                  <c:v>7.7479999999999993</c:v>
                </c:pt>
                <c:pt idx="1938">
                  <c:v>7.7519999999999998</c:v>
                </c:pt>
                <c:pt idx="1939">
                  <c:v>7.7560000000000002</c:v>
                </c:pt>
                <c:pt idx="1940">
                  <c:v>7.76</c:v>
                </c:pt>
                <c:pt idx="1941">
                  <c:v>7.7640000000000002</c:v>
                </c:pt>
                <c:pt idx="1942">
                  <c:v>7.7679999999999998</c:v>
                </c:pt>
                <c:pt idx="1943">
                  <c:v>7.7719999999999994</c:v>
                </c:pt>
                <c:pt idx="1944">
                  <c:v>7.7759999999999998</c:v>
                </c:pt>
                <c:pt idx="1945">
                  <c:v>7.7799999999999994</c:v>
                </c:pt>
                <c:pt idx="1946">
                  <c:v>7.7839999999999989</c:v>
                </c:pt>
                <c:pt idx="1947">
                  <c:v>7.7879999999999994</c:v>
                </c:pt>
                <c:pt idx="1948">
                  <c:v>7.7919999999999998</c:v>
                </c:pt>
                <c:pt idx="1949">
                  <c:v>7.7959999999999994</c:v>
                </c:pt>
                <c:pt idx="1950">
                  <c:v>7.8</c:v>
                </c:pt>
                <c:pt idx="1951">
                  <c:v>7.8039999999999994</c:v>
                </c:pt>
                <c:pt idx="1952">
                  <c:v>7.8079999999999998</c:v>
                </c:pt>
                <c:pt idx="1953">
                  <c:v>7.8119999999999994</c:v>
                </c:pt>
                <c:pt idx="1954">
                  <c:v>7.8159999999999998</c:v>
                </c:pt>
                <c:pt idx="1955">
                  <c:v>7.8199999999999985</c:v>
                </c:pt>
                <c:pt idx="1956">
                  <c:v>7.823999999999999</c:v>
                </c:pt>
                <c:pt idx="1957">
                  <c:v>7.8280000000000003</c:v>
                </c:pt>
                <c:pt idx="1958">
                  <c:v>7.831999999999999</c:v>
                </c:pt>
                <c:pt idx="1959">
                  <c:v>7.8359999999999994</c:v>
                </c:pt>
                <c:pt idx="1960">
                  <c:v>7.84</c:v>
                </c:pt>
                <c:pt idx="1961">
                  <c:v>7.8440000000000003</c:v>
                </c:pt>
                <c:pt idx="1962">
                  <c:v>7.847999999999999</c:v>
                </c:pt>
                <c:pt idx="1963">
                  <c:v>7.8519999999999994</c:v>
                </c:pt>
                <c:pt idx="1964">
                  <c:v>7.8559999999999999</c:v>
                </c:pt>
                <c:pt idx="1965">
                  <c:v>7.8599999999999985</c:v>
                </c:pt>
                <c:pt idx="1966">
                  <c:v>7.8639999999999999</c:v>
                </c:pt>
                <c:pt idx="1967">
                  <c:v>7.8680000000000003</c:v>
                </c:pt>
                <c:pt idx="1968">
                  <c:v>7.871999999999999</c:v>
                </c:pt>
                <c:pt idx="1969">
                  <c:v>7.8759999999999994</c:v>
                </c:pt>
                <c:pt idx="1970">
                  <c:v>7.88</c:v>
                </c:pt>
                <c:pt idx="1971">
                  <c:v>7.8840000000000003</c:v>
                </c:pt>
                <c:pt idx="1972">
                  <c:v>7.887999999999999</c:v>
                </c:pt>
                <c:pt idx="1973">
                  <c:v>7.8919999999999995</c:v>
                </c:pt>
                <c:pt idx="1974">
                  <c:v>7.8959999999999999</c:v>
                </c:pt>
                <c:pt idx="1975">
                  <c:v>7.8999999999999995</c:v>
                </c:pt>
                <c:pt idx="1976">
                  <c:v>7.9039999999999999</c:v>
                </c:pt>
                <c:pt idx="1977">
                  <c:v>7.9080000000000004</c:v>
                </c:pt>
                <c:pt idx="1978">
                  <c:v>7.911999999999999</c:v>
                </c:pt>
                <c:pt idx="1979">
                  <c:v>7.9159999999999995</c:v>
                </c:pt>
                <c:pt idx="1980">
                  <c:v>7.92</c:v>
                </c:pt>
                <c:pt idx="1981">
                  <c:v>7.9240000000000004</c:v>
                </c:pt>
                <c:pt idx="1982">
                  <c:v>7.927999999999999</c:v>
                </c:pt>
                <c:pt idx="1983">
                  <c:v>7.9319999999999995</c:v>
                </c:pt>
                <c:pt idx="1984">
                  <c:v>7.9359999999999999</c:v>
                </c:pt>
                <c:pt idx="1985">
                  <c:v>7.9399999999999995</c:v>
                </c:pt>
                <c:pt idx="1986">
                  <c:v>7.944</c:v>
                </c:pt>
                <c:pt idx="1987">
                  <c:v>7.9480000000000004</c:v>
                </c:pt>
                <c:pt idx="1988">
                  <c:v>7.9519999999999991</c:v>
                </c:pt>
                <c:pt idx="1989">
                  <c:v>7.9559999999999995</c:v>
                </c:pt>
                <c:pt idx="1990">
                  <c:v>7.96</c:v>
                </c:pt>
                <c:pt idx="1991">
                  <c:v>7.9639999999999986</c:v>
                </c:pt>
                <c:pt idx="1992">
                  <c:v>7.9679999999999991</c:v>
                </c:pt>
                <c:pt idx="1993">
                  <c:v>7.9719999999999995</c:v>
                </c:pt>
                <c:pt idx="1994">
                  <c:v>7.9760000000000009</c:v>
                </c:pt>
                <c:pt idx="1995">
                  <c:v>7.9799999999999995</c:v>
                </c:pt>
                <c:pt idx="1996">
                  <c:v>7.984</c:v>
                </c:pt>
                <c:pt idx="1997">
                  <c:v>7.9880000000000004</c:v>
                </c:pt>
                <c:pt idx="1998">
                  <c:v>7.9919999999999991</c:v>
                </c:pt>
                <c:pt idx="1999">
                  <c:v>7.9959999999999996</c:v>
                </c:pt>
                <c:pt idx="2000">
                  <c:v>8</c:v>
                </c:pt>
                <c:pt idx="2001">
                  <c:v>8.0039999999999996</c:v>
                </c:pt>
                <c:pt idx="2002">
                  <c:v>8.0079999999999991</c:v>
                </c:pt>
                <c:pt idx="2003">
                  <c:v>8.0120000000000005</c:v>
                </c:pt>
                <c:pt idx="2004">
                  <c:v>8.0159999999999982</c:v>
                </c:pt>
                <c:pt idx="2005">
                  <c:v>8.02</c:v>
                </c:pt>
                <c:pt idx="2006">
                  <c:v>8.0239999999999991</c:v>
                </c:pt>
                <c:pt idx="2007">
                  <c:v>8.0280000000000005</c:v>
                </c:pt>
                <c:pt idx="2008">
                  <c:v>8.032</c:v>
                </c:pt>
                <c:pt idx="2009">
                  <c:v>8.0359999999999996</c:v>
                </c:pt>
                <c:pt idx="2010">
                  <c:v>8.0400000000000009</c:v>
                </c:pt>
                <c:pt idx="2011">
                  <c:v>8.0439999999999987</c:v>
                </c:pt>
                <c:pt idx="2012">
                  <c:v>8.048</c:v>
                </c:pt>
                <c:pt idx="2013">
                  <c:v>8.0519999999999996</c:v>
                </c:pt>
                <c:pt idx="2014">
                  <c:v>8.0559999999999992</c:v>
                </c:pt>
                <c:pt idx="2015">
                  <c:v>8.0599999999999987</c:v>
                </c:pt>
                <c:pt idx="2016">
                  <c:v>8.0640000000000001</c:v>
                </c:pt>
                <c:pt idx="2017">
                  <c:v>8.0679999999999996</c:v>
                </c:pt>
                <c:pt idx="2018">
                  <c:v>8.0719999999999992</c:v>
                </c:pt>
                <c:pt idx="2019">
                  <c:v>8.0760000000000005</c:v>
                </c:pt>
                <c:pt idx="2020">
                  <c:v>8.08</c:v>
                </c:pt>
                <c:pt idx="2021">
                  <c:v>8.0839999999999996</c:v>
                </c:pt>
                <c:pt idx="2022">
                  <c:v>8.0879999999999992</c:v>
                </c:pt>
                <c:pt idx="2023">
                  <c:v>8.0920000000000005</c:v>
                </c:pt>
                <c:pt idx="2024">
                  <c:v>8.0959999999999983</c:v>
                </c:pt>
                <c:pt idx="2025">
                  <c:v>8.1</c:v>
                </c:pt>
                <c:pt idx="2026">
                  <c:v>8.1039999999999992</c:v>
                </c:pt>
                <c:pt idx="2027">
                  <c:v>8.1079999999999988</c:v>
                </c:pt>
                <c:pt idx="2028">
                  <c:v>8.1120000000000001</c:v>
                </c:pt>
                <c:pt idx="2029">
                  <c:v>8.1159999999999997</c:v>
                </c:pt>
                <c:pt idx="2030">
                  <c:v>8.1199999999999992</c:v>
                </c:pt>
                <c:pt idx="2031">
                  <c:v>8.1239999999999988</c:v>
                </c:pt>
                <c:pt idx="2032">
                  <c:v>8.1280000000000001</c:v>
                </c:pt>
                <c:pt idx="2033">
                  <c:v>8.1319999999999997</c:v>
                </c:pt>
                <c:pt idx="2034">
                  <c:v>8.1359999999999992</c:v>
                </c:pt>
                <c:pt idx="2035">
                  <c:v>8.1399999999999988</c:v>
                </c:pt>
                <c:pt idx="2036">
                  <c:v>8.1440000000000001</c:v>
                </c:pt>
                <c:pt idx="2037">
                  <c:v>8.1479999999999997</c:v>
                </c:pt>
                <c:pt idx="2038">
                  <c:v>8.1519999999999992</c:v>
                </c:pt>
                <c:pt idx="2039">
                  <c:v>8.1560000000000006</c:v>
                </c:pt>
                <c:pt idx="2040">
                  <c:v>8.1599999999999984</c:v>
                </c:pt>
                <c:pt idx="2041">
                  <c:v>8.1639999999999997</c:v>
                </c:pt>
                <c:pt idx="2042">
                  <c:v>8.1679999999999993</c:v>
                </c:pt>
                <c:pt idx="2043">
                  <c:v>8.1719999999999988</c:v>
                </c:pt>
                <c:pt idx="2044">
                  <c:v>8.1759999999999984</c:v>
                </c:pt>
                <c:pt idx="2045">
                  <c:v>8.18</c:v>
                </c:pt>
                <c:pt idx="2046">
                  <c:v>8.1840000000000011</c:v>
                </c:pt>
                <c:pt idx="2047">
                  <c:v>8.1879999999999988</c:v>
                </c:pt>
                <c:pt idx="2048">
                  <c:v>8.1920000000000002</c:v>
                </c:pt>
                <c:pt idx="2049">
                  <c:v>8.1959999999999997</c:v>
                </c:pt>
                <c:pt idx="2050">
                  <c:v>8.1999999999999993</c:v>
                </c:pt>
                <c:pt idx="2051">
                  <c:v>8.2039999999999988</c:v>
                </c:pt>
                <c:pt idx="2052">
                  <c:v>8.2080000000000002</c:v>
                </c:pt>
                <c:pt idx="2053">
                  <c:v>8.2119999999999997</c:v>
                </c:pt>
                <c:pt idx="2054">
                  <c:v>8.2159999999999993</c:v>
                </c:pt>
                <c:pt idx="2055">
                  <c:v>8.2200000000000006</c:v>
                </c:pt>
                <c:pt idx="2056">
                  <c:v>8.2239999999999984</c:v>
                </c:pt>
                <c:pt idx="2057">
                  <c:v>8.2279999999999998</c:v>
                </c:pt>
                <c:pt idx="2058">
                  <c:v>8.2319999999999993</c:v>
                </c:pt>
                <c:pt idx="2059">
                  <c:v>8.2360000000000007</c:v>
                </c:pt>
                <c:pt idx="2060">
                  <c:v>8.2399999999999984</c:v>
                </c:pt>
                <c:pt idx="2061">
                  <c:v>8.2439999999999998</c:v>
                </c:pt>
                <c:pt idx="2062">
                  <c:v>8.2479999999999993</c:v>
                </c:pt>
                <c:pt idx="2063">
                  <c:v>8.2519999999999989</c:v>
                </c:pt>
                <c:pt idx="2064">
                  <c:v>8.2560000000000002</c:v>
                </c:pt>
                <c:pt idx="2065">
                  <c:v>8.26</c:v>
                </c:pt>
                <c:pt idx="2066">
                  <c:v>8.2640000000000011</c:v>
                </c:pt>
                <c:pt idx="2067">
                  <c:v>8.2679999999999989</c:v>
                </c:pt>
                <c:pt idx="2068">
                  <c:v>8.2720000000000002</c:v>
                </c:pt>
                <c:pt idx="2069">
                  <c:v>8.275999999999998</c:v>
                </c:pt>
                <c:pt idx="2070">
                  <c:v>8.2799999999999994</c:v>
                </c:pt>
                <c:pt idx="2071">
                  <c:v>8.2839999999999989</c:v>
                </c:pt>
                <c:pt idx="2072">
                  <c:v>8.2880000000000003</c:v>
                </c:pt>
                <c:pt idx="2073">
                  <c:v>8.2919999999999998</c:v>
                </c:pt>
                <c:pt idx="2074">
                  <c:v>8.2959999999999994</c:v>
                </c:pt>
                <c:pt idx="2075">
                  <c:v>8.3000000000000007</c:v>
                </c:pt>
                <c:pt idx="2076">
                  <c:v>8.3039999999999985</c:v>
                </c:pt>
                <c:pt idx="2077">
                  <c:v>8.3079999999999998</c:v>
                </c:pt>
                <c:pt idx="2078">
                  <c:v>8.3119999999999994</c:v>
                </c:pt>
                <c:pt idx="2079">
                  <c:v>8.3160000000000007</c:v>
                </c:pt>
                <c:pt idx="2080">
                  <c:v>8.3199999999999985</c:v>
                </c:pt>
                <c:pt idx="2081">
                  <c:v>8.3239999999999998</c:v>
                </c:pt>
                <c:pt idx="2082">
                  <c:v>8.3280000000000012</c:v>
                </c:pt>
                <c:pt idx="2083">
                  <c:v>8.331999999999999</c:v>
                </c:pt>
                <c:pt idx="2084">
                  <c:v>8.3360000000000003</c:v>
                </c:pt>
                <c:pt idx="2085">
                  <c:v>8.34</c:v>
                </c:pt>
                <c:pt idx="2086">
                  <c:v>8.3439999999999994</c:v>
                </c:pt>
                <c:pt idx="2087">
                  <c:v>8.347999999999999</c:v>
                </c:pt>
                <c:pt idx="2088">
                  <c:v>8.3520000000000003</c:v>
                </c:pt>
                <c:pt idx="2089">
                  <c:v>8.3559999999999981</c:v>
                </c:pt>
                <c:pt idx="2090">
                  <c:v>8.36</c:v>
                </c:pt>
                <c:pt idx="2091">
                  <c:v>8.3640000000000008</c:v>
                </c:pt>
                <c:pt idx="2092">
                  <c:v>8.3680000000000003</c:v>
                </c:pt>
                <c:pt idx="2093">
                  <c:v>8.3719999999999999</c:v>
                </c:pt>
                <c:pt idx="2094">
                  <c:v>8.3759999999999994</c:v>
                </c:pt>
                <c:pt idx="2095">
                  <c:v>8.3800000000000008</c:v>
                </c:pt>
                <c:pt idx="2096">
                  <c:v>8.3839999999999986</c:v>
                </c:pt>
                <c:pt idx="2097">
                  <c:v>8.3879999999999999</c:v>
                </c:pt>
                <c:pt idx="2098">
                  <c:v>8.3919999999999995</c:v>
                </c:pt>
                <c:pt idx="2099">
                  <c:v>8.395999999999999</c:v>
                </c:pt>
                <c:pt idx="2100">
                  <c:v>8.4</c:v>
                </c:pt>
                <c:pt idx="2101">
                  <c:v>8.4039999999999999</c:v>
                </c:pt>
                <c:pt idx="2102">
                  <c:v>8.4079999999999995</c:v>
                </c:pt>
                <c:pt idx="2103">
                  <c:v>8.411999999999999</c:v>
                </c:pt>
                <c:pt idx="2104">
                  <c:v>8.4160000000000004</c:v>
                </c:pt>
                <c:pt idx="2105">
                  <c:v>8.42</c:v>
                </c:pt>
                <c:pt idx="2106">
                  <c:v>8.4239999999999995</c:v>
                </c:pt>
                <c:pt idx="2107">
                  <c:v>8.427999999999999</c:v>
                </c:pt>
                <c:pt idx="2108">
                  <c:v>8.4320000000000004</c:v>
                </c:pt>
                <c:pt idx="2109">
                  <c:v>8.4359999999999999</c:v>
                </c:pt>
                <c:pt idx="2110">
                  <c:v>8.44</c:v>
                </c:pt>
                <c:pt idx="2111">
                  <c:v>8.4440000000000008</c:v>
                </c:pt>
                <c:pt idx="2112">
                  <c:v>8.4479999999999986</c:v>
                </c:pt>
                <c:pt idx="2113">
                  <c:v>8.452</c:v>
                </c:pt>
                <c:pt idx="2114">
                  <c:v>8.4559999999999995</c:v>
                </c:pt>
                <c:pt idx="2115">
                  <c:v>8.4599999999999991</c:v>
                </c:pt>
                <c:pt idx="2116">
                  <c:v>8.4639999999999986</c:v>
                </c:pt>
                <c:pt idx="2117">
                  <c:v>8.468</c:v>
                </c:pt>
                <c:pt idx="2118">
                  <c:v>8.4719999999999995</c:v>
                </c:pt>
                <c:pt idx="2119">
                  <c:v>8.4759999999999991</c:v>
                </c:pt>
                <c:pt idx="2120">
                  <c:v>8.48</c:v>
                </c:pt>
                <c:pt idx="2121">
                  <c:v>8.484</c:v>
                </c:pt>
                <c:pt idx="2122">
                  <c:v>8.4879999999999995</c:v>
                </c:pt>
                <c:pt idx="2123">
                  <c:v>8.4919999999999991</c:v>
                </c:pt>
                <c:pt idx="2124">
                  <c:v>8.4960000000000004</c:v>
                </c:pt>
                <c:pt idx="2125">
                  <c:v>8.4999999999999982</c:v>
                </c:pt>
                <c:pt idx="2126">
                  <c:v>8.5039999999999996</c:v>
                </c:pt>
                <c:pt idx="2127">
                  <c:v>8.5079999999999991</c:v>
                </c:pt>
                <c:pt idx="2128">
                  <c:v>8.5119999999999987</c:v>
                </c:pt>
                <c:pt idx="2129">
                  <c:v>8.516</c:v>
                </c:pt>
                <c:pt idx="2130">
                  <c:v>8.52</c:v>
                </c:pt>
                <c:pt idx="2131">
                  <c:v>8.5240000000000009</c:v>
                </c:pt>
                <c:pt idx="2132">
                  <c:v>8.5279999999999987</c:v>
                </c:pt>
                <c:pt idx="2133">
                  <c:v>8.532</c:v>
                </c:pt>
                <c:pt idx="2134">
                  <c:v>8.5359999999999996</c:v>
                </c:pt>
                <c:pt idx="2135">
                  <c:v>8.5399999999999991</c:v>
                </c:pt>
                <c:pt idx="2136">
                  <c:v>8.5439999999999987</c:v>
                </c:pt>
                <c:pt idx="2137">
                  <c:v>8.548</c:v>
                </c:pt>
                <c:pt idx="2138">
                  <c:v>8.5519999999999996</c:v>
                </c:pt>
                <c:pt idx="2139">
                  <c:v>8.5559999999999992</c:v>
                </c:pt>
                <c:pt idx="2140">
                  <c:v>8.56</c:v>
                </c:pt>
                <c:pt idx="2141">
                  <c:v>8.5639999999999983</c:v>
                </c:pt>
                <c:pt idx="2142">
                  <c:v>8.5679999999999996</c:v>
                </c:pt>
                <c:pt idx="2143">
                  <c:v>8.5719999999999992</c:v>
                </c:pt>
                <c:pt idx="2144">
                  <c:v>8.5760000000000005</c:v>
                </c:pt>
                <c:pt idx="2145">
                  <c:v>8.5799999999999983</c:v>
                </c:pt>
                <c:pt idx="2146">
                  <c:v>8.5839999999999996</c:v>
                </c:pt>
                <c:pt idx="2147">
                  <c:v>8.588000000000001</c:v>
                </c:pt>
                <c:pt idx="2148">
                  <c:v>8.5919999999999987</c:v>
                </c:pt>
                <c:pt idx="2149">
                  <c:v>8.5960000000000001</c:v>
                </c:pt>
                <c:pt idx="2150">
                  <c:v>8.6</c:v>
                </c:pt>
                <c:pt idx="2151">
                  <c:v>8.604000000000001</c:v>
                </c:pt>
                <c:pt idx="2152">
                  <c:v>8.6079999999999988</c:v>
                </c:pt>
                <c:pt idx="2153">
                  <c:v>8.6120000000000001</c:v>
                </c:pt>
                <c:pt idx="2154">
                  <c:v>8.6159999999999979</c:v>
                </c:pt>
                <c:pt idx="2155">
                  <c:v>8.6199999999999992</c:v>
                </c:pt>
                <c:pt idx="2156">
                  <c:v>8.6240000000000006</c:v>
                </c:pt>
                <c:pt idx="2157">
                  <c:v>8.6280000000000001</c:v>
                </c:pt>
                <c:pt idx="2158">
                  <c:v>8.6319999999999997</c:v>
                </c:pt>
                <c:pt idx="2159">
                  <c:v>8.6359999999999992</c:v>
                </c:pt>
                <c:pt idx="2160">
                  <c:v>8.64</c:v>
                </c:pt>
                <c:pt idx="2161">
                  <c:v>8.6439999999999984</c:v>
                </c:pt>
                <c:pt idx="2162">
                  <c:v>8.6479999999999997</c:v>
                </c:pt>
                <c:pt idx="2163">
                  <c:v>8.6519999999999992</c:v>
                </c:pt>
                <c:pt idx="2164">
                  <c:v>8.6560000000000006</c:v>
                </c:pt>
                <c:pt idx="2165">
                  <c:v>8.66</c:v>
                </c:pt>
                <c:pt idx="2166">
                  <c:v>8.6639999999999997</c:v>
                </c:pt>
                <c:pt idx="2167">
                  <c:v>8.6679999999999993</c:v>
                </c:pt>
                <c:pt idx="2168">
                  <c:v>8.6719999999999988</c:v>
                </c:pt>
                <c:pt idx="2169">
                  <c:v>8.6760000000000002</c:v>
                </c:pt>
                <c:pt idx="2170">
                  <c:v>8.68</c:v>
                </c:pt>
                <c:pt idx="2171">
                  <c:v>8.6839999999999993</c:v>
                </c:pt>
                <c:pt idx="2172">
                  <c:v>8.6879999999999988</c:v>
                </c:pt>
                <c:pt idx="2173">
                  <c:v>8.6920000000000002</c:v>
                </c:pt>
                <c:pt idx="2174">
                  <c:v>8.6959999999999997</c:v>
                </c:pt>
                <c:pt idx="2175">
                  <c:v>8.6999999999999993</c:v>
                </c:pt>
                <c:pt idx="2176">
                  <c:v>8.7040000000000006</c:v>
                </c:pt>
                <c:pt idx="2177">
                  <c:v>8.7080000000000002</c:v>
                </c:pt>
                <c:pt idx="2178">
                  <c:v>8.7119999999999997</c:v>
                </c:pt>
                <c:pt idx="2179">
                  <c:v>8.7159999999999993</c:v>
                </c:pt>
                <c:pt idx="2180">
                  <c:v>8.7200000000000006</c:v>
                </c:pt>
                <c:pt idx="2181">
                  <c:v>8.7239999999999984</c:v>
                </c:pt>
                <c:pt idx="2182">
                  <c:v>8.7279999999999998</c:v>
                </c:pt>
                <c:pt idx="2183">
                  <c:v>8.7319999999999993</c:v>
                </c:pt>
                <c:pt idx="2184">
                  <c:v>8.7359999999999989</c:v>
                </c:pt>
                <c:pt idx="2185">
                  <c:v>8.74</c:v>
                </c:pt>
                <c:pt idx="2186">
                  <c:v>8.7439999999999998</c:v>
                </c:pt>
                <c:pt idx="2187">
                  <c:v>8.7479999999999993</c:v>
                </c:pt>
                <c:pt idx="2188">
                  <c:v>8.7519999999999989</c:v>
                </c:pt>
                <c:pt idx="2189">
                  <c:v>8.7560000000000002</c:v>
                </c:pt>
                <c:pt idx="2190">
                  <c:v>8.76</c:v>
                </c:pt>
                <c:pt idx="2191">
                  <c:v>8.7639999999999993</c:v>
                </c:pt>
                <c:pt idx="2192">
                  <c:v>8.7679999999999989</c:v>
                </c:pt>
                <c:pt idx="2193">
                  <c:v>8.7720000000000002</c:v>
                </c:pt>
                <c:pt idx="2194">
                  <c:v>8.7759999999999998</c:v>
                </c:pt>
                <c:pt idx="2195">
                  <c:v>8.7799999999999994</c:v>
                </c:pt>
                <c:pt idx="2196">
                  <c:v>8.7840000000000007</c:v>
                </c:pt>
                <c:pt idx="2197">
                  <c:v>8.7879999999999985</c:v>
                </c:pt>
                <c:pt idx="2198">
                  <c:v>8.7919999999999998</c:v>
                </c:pt>
                <c:pt idx="2199">
                  <c:v>8.7959999999999994</c:v>
                </c:pt>
                <c:pt idx="2200">
                  <c:v>8.7999999999999989</c:v>
                </c:pt>
                <c:pt idx="2201">
                  <c:v>8.8039999999999985</c:v>
                </c:pt>
                <c:pt idx="2202">
                  <c:v>8.8079999999999998</c:v>
                </c:pt>
                <c:pt idx="2203">
                  <c:v>8.8120000000000012</c:v>
                </c:pt>
                <c:pt idx="2204">
                  <c:v>8.8159999999999989</c:v>
                </c:pt>
                <c:pt idx="2205">
                  <c:v>8.82</c:v>
                </c:pt>
                <c:pt idx="2206">
                  <c:v>8.8239999999999998</c:v>
                </c:pt>
                <c:pt idx="2207">
                  <c:v>8.8279999999999994</c:v>
                </c:pt>
                <c:pt idx="2208">
                  <c:v>8.831999999999999</c:v>
                </c:pt>
                <c:pt idx="2209">
                  <c:v>8.8360000000000003</c:v>
                </c:pt>
                <c:pt idx="2210">
                  <c:v>8.8399999999999981</c:v>
                </c:pt>
                <c:pt idx="2211">
                  <c:v>8.8439999999999994</c:v>
                </c:pt>
                <c:pt idx="2212">
                  <c:v>8.8480000000000008</c:v>
                </c:pt>
                <c:pt idx="2213">
                  <c:v>8.8519999999999985</c:v>
                </c:pt>
                <c:pt idx="2214">
                  <c:v>8.8559999999999999</c:v>
                </c:pt>
                <c:pt idx="2215">
                  <c:v>8.86</c:v>
                </c:pt>
                <c:pt idx="2216">
                  <c:v>8.8640000000000008</c:v>
                </c:pt>
                <c:pt idx="2217">
                  <c:v>8.8679999999999986</c:v>
                </c:pt>
                <c:pt idx="2218">
                  <c:v>8.8719999999999999</c:v>
                </c:pt>
                <c:pt idx="2219">
                  <c:v>8.8759999999999994</c:v>
                </c:pt>
                <c:pt idx="2220">
                  <c:v>8.879999999999999</c:v>
                </c:pt>
                <c:pt idx="2221">
                  <c:v>8.8840000000000003</c:v>
                </c:pt>
                <c:pt idx="2222">
                  <c:v>8.8879999999999999</c:v>
                </c:pt>
                <c:pt idx="2223">
                  <c:v>8.8919999999999995</c:v>
                </c:pt>
                <c:pt idx="2224">
                  <c:v>8.895999999999999</c:v>
                </c:pt>
                <c:pt idx="2225">
                  <c:v>8.9</c:v>
                </c:pt>
                <c:pt idx="2226">
                  <c:v>8.9039999999999981</c:v>
                </c:pt>
                <c:pt idx="2227">
                  <c:v>8.9079999999999995</c:v>
                </c:pt>
                <c:pt idx="2228">
                  <c:v>8.911999999999999</c:v>
                </c:pt>
                <c:pt idx="2229">
                  <c:v>8.9160000000000004</c:v>
                </c:pt>
                <c:pt idx="2230">
                  <c:v>8.92</c:v>
                </c:pt>
                <c:pt idx="2231">
                  <c:v>8.9239999999999995</c:v>
                </c:pt>
                <c:pt idx="2232">
                  <c:v>8.9280000000000008</c:v>
                </c:pt>
                <c:pt idx="2233">
                  <c:v>8.9319999999999986</c:v>
                </c:pt>
                <c:pt idx="2234">
                  <c:v>8.9359999999999999</c:v>
                </c:pt>
                <c:pt idx="2235">
                  <c:v>8.94</c:v>
                </c:pt>
                <c:pt idx="2236">
                  <c:v>8.9440000000000008</c:v>
                </c:pt>
                <c:pt idx="2237">
                  <c:v>8.9479999999999986</c:v>
                </c:pt>
                <c:pt idx="2238">
                  <c:v>8.952</c:v>
                </c:pt>
                <c:pt idx="2239">
                  <c:v>8.9559999999999995</c:v>
                </c:pt>
                <c:pt idx="2240">
                  <c:v>8.9599999999999991</c:v>
                </c:pt>
                <c:pt idx="2241">
                  <c:v>8.9640000000000004</c:v>
                </c:pt>
                <c:pt idx="2242">
                  <c:v>8.968</c:v>
                </c:pt>
                <c:pt idx="2243">
                  <c:v>8.9719999999999995</c:v>
                </c:pt>
                <c:pt idx="2244">
                  <c:v>8.9759999999999991</c:v>
                </c:pt>
                <c:pt idx="2245">
                  <c:v>8.98</c:v>
                </c:pt>
                <c:pt idx="2246">
                  <c:v>8.9839999999999982</c:v>
                </c:pt>
                <c:pt idx="2247">
                  <c:v>8.9879999999999995</c:v>
                </c:pt>
                <c:pt idx="2248">
                  <c:v>8.9920000000000009</c:v>
                </c:pt>
                <c:pt idx="2249">
                  <c:v>8.9960000000000004</c:v>
                </c:pt>
                <c:pt idx="2250">
                  <c:v>9</c:v>
                </c:pt>
                <c:pt idx="2251">
                  <c:v>9.0039999999999996</c:v>
                </c:pt>
                <c:pt idx="2252">
                  <c:v>9.0079999999999991</c:v>
                </c:pt>
                <c:pt idx="2253">
                  <c:v>9.0119999999999987</c:v>
                </c:pt>
                <c:pt idx="2254">
                  <c:v>9.016</c:v>
                </c:pt>
                <c:pt idx="2255">
                  <c:v>9.02</c:v>
                </c:pt>
                <c:pt idx="2256">
                  <c:v>9.0239999999999991</c:v>
                </c:pt>
                <c:pt idx="2257">
                  <c:v>9.0279999999999987</c:v>
                </c:pt>
                <c:pt idx="2258">
                  <c:v>9.032</c:v>
                </c:pt>
                <c:pt idx="2259">
                  <c:v>9.0359999999999996</c:v>
                </c:pt>
                <c:pt idx="2260">
                  <c:v>9.0399999999999991</c:v>
                </c:pt>
                <c:pt idx="2261">
                  <c:v>9.0440000000000005</c:v>
                </c:pt>
                <c:pt idx="2262">
                  <c:v>9.048</c:v>
                </c:pt>
                <c:pt idx="2263">
                  <c:v>9.0519999999999996</c:v>
                </c:pt>
                <c:pt idx="2264">
                  <c:v>9.0559999999999992</c:v>
                </c:pt>
                <c:pt idx="2265">
                  <c:v>9.06</c:v>
                </c:pt>
                <c:pt idx="2266">
                  <c:v>9.0639999999999983</c:v>
                </c:pt>
                <c:pt idx="2267">
                  <c:v>9.0679999999999996</c:v>
                </c:pt>
                <c:pt idx="2268">
                  <c:v>9.072000000000001</c:v>
                </c:pt>
                <c:pt idx="2269">
                  <c:v>9.0759999999999987</c:v>
                </c:pt>
                <c:pt idx="2270">
                  <c:v>9.08</c:v>
                </c:pt>
                <c:pt idx="2271">
                  <c:v>9.0839999999999996</c:v>
                </c:pt>
                <c:pt idx="2272">
                  <c:v>9.0879999999999992</c:v>
                </c:pt>
                <c:pt idx="2273">
                  <c:v>9.0919999999999987</c:v>
                </c:pt>
                <c:pt idx="2274">
                  <c:v>9.0960000000000001</c:v>
                </c:pt>
                <c:pt idx="2275">
                  <c:v>9.1</c:v>
                </c:pt>
                <c:pt idx="2276">
                  <c:v>9.1039999999999992</c:v>
                </c:pt>
                <c:pt idx="2277">
                  <c:v>9.1080000000000005</c:v>
                </c:pt>
                <c:pt idx="2278">
                  <c:v>9.1119999999999983</c:v>
                </c:pt>
                <c:pt idx="2279">
                  <c:v>9.1159999999999997</c:v>
                </c:pt>
                <c:pt idx="2280">
                  <c:v>9.1199999999999992</c:v>
                </c:pt>
                <c:pt idx="2281">
                  <c:v>9.1240000000000006</c:v>
                </c:pt>
                <c:pt idx="2282">
                  <c:v>9.1279999999999983</c:v>
                </c:pt>
                <c:pt idx="2283">
                  <c:v>9.1319999999999997</c:v>
                </c:pt>
                <c:pt idx="2284">
                  <c:v>9.1359999999999992</c:v>
                </c:pt>
                <c:pt idx="2285">
                  <c:v>9.1399999999999988</c:v>
                </c:pt>
                <c:pt idx="2286">
                  <c:v>9.1440000000000001</c:v>
                </c:pt>
                <c:pt idx="2287">
                  <c:v>9.1479999999999997</c:v>
                </c:pt>
                <c:pt idx="2288">
                  <c:v>9.152000000000001</c:v>
                </c:pt>
                <c:pt idx="2289">
                  <c:v>9.1559999999999988</c:v>
                </c:pt>
                <c:pt idx="2290">
                  <c:v>9.16</c:v>
                </c:pt>
                <c:pt idx="2291">
                  <c:v>9.1639999999999979</c:v>
                </c:pt>
                <c:pt idx="2292">
                  <c:v>9.1679999999999993</c:v>
                </c:pt>
                <c:pt idx="2293">
                  <c:v>9.1719999999999988</c:v>
                </c:pt>
                <c:pt idx="2294">
                  <c:v>9.1760000000000002</c:v>
                </c:pt>
                <c:pt idx="2295">
                  <c:v>9.1800000000000015</c:v>
                </c:pt>
                <c:pt idx="2296">
                  <c:v>9.1839999999999993</c:v>
                </c:pt>
                <c:pt idx="2297">
                  <c:v>9.1880000000000006</c:v>
                </c:pt>
                <c:pt idx="2298">
                  <c:v>9.1919999999999984</c:v>
                </c:pt>
                <c:pt idx="2299">
                  <c:v>9.1959999999999997</c:v>
                </c:pt>
                <c:pt idx="2300">
                  <c:v>9.1999999999999993</c:v>
                </c:pt>
                <c:pt idx="2301">
                  <c:v>9.2040000000000006</c:v>
                </c:pt>
                <c:pt idx="2302">
                  <c:v>9.2079999999999984</c:v>
                </c:pt>
                <c:pt idx="2303">
                  <c:v>9.2119999999999997</c:v>
                </c:pt>
                <c:pt idx="2304">
                  <c:v>9.2160000000000011</c:v>
                </c:pt>
                <c:pt idx="2305">
                  <c:v>9.2199999999999989</c:v>
                </c:pt>
                <c:pt idx="2306">
                  <c:v>9.2240000000000002</c:v>
                </c:pt>
                <c:pt idx="2307">
                  <c:v>9.2279999999999998</c:v>
                </c:pt>
                <c:pt idx="2308">
                  <c:v>9.2320000000000011</c:v>
                </c:pt>
                <c:pt idx="2309">
                  <c:v>9.2359999999999989</c:v>
                </c:pt>
                <c:pt idx="2310">
                  <c:v>9.24</c:v>
                </c:pt>
                <c:pt idx="2311">
                  <c:v>9.243999999999998</c:v>
                </c:pt>
                <c:pt idx="2312">
                  <c:v>9.2479999999999993</c:v>
                </c:pt>
                <c:pt idx="2313">
                  <c:v>9.2520000000000007</c:v>
                </c:pt>
                <c:pt idx="2314">
                  <c:v>9.2560000000000002</c:v>
                </c:pt>
                <c:pt idx="2315">
                  <c:v>9.26</c:v>
                </c:pt>
                <c:pt idx="2316">
                  <c:v>9.2639999999999993</c:v>
                </c:pt>
                <c:pt idx="2317">
                  <c:v>9.2680000000000007</c:v>
                </c:pt>
                <c:pt idx="2318">
                  <c:v>9.2719999999999985</c:v>
                </c:pt>
                <c:pt idx="2319">
                  <c:v>9.2759999999999998</c:v>
                </c:pt>
                <c:pt idx="2320">
                  <c:v>9.2799999999999994</c:v>
                </c:pt>
                <c:pt idx="2321">
                  <c:v>9.2840000000000007</c:v>
                </c:pt>
                <c:pt idx="2322">
                  <c:v>9.2880000000000003</c:v>
                </c:pt>
                <c:pt idx="2323">
                  <c:v>9.2919999999999998</c:v>
                </c:pt>
                <c:pt idx="2324">
                  <c:v>9.2959999999999994</c:v>
                </c:pt>
                <c:pt idx="2325">
                  <c:v>9.2999999999999989</c:v>
                </c:pt>
                <c:pt idx="2326">
                  <c:v>9.3040000000000003</c:v>
                </c:pt>
                <c:pt idx="2327">
                  <c:v>9.3079999999999998</c:v>
                </c:pt>
                <c:pt idx="2328">
                  <c:v>9.3119999999999994</c:v>
                </c:pt>
                <c:pt idx="2329">
                  <c:v>9.3159999999999989</c:v>
                </c:pt>
                <c:pt idx="2330">
                  <c:v>9.32</c:v>
                </c:pt>
                <c:pt idx="2331">
                  <c:v>9.3239999999999981</c:v>
                </c:pt>
                <c:pt idx="2332">
                  <c:v>9.3279999999999994</c:v>
                </c:pt>
                <c:pt idx="2333">
                  <c:v>9.3320000000000007</c:v>
                </c:pt>
                <c:pt idx="2334">
                  <c:v>9.3360000000000003</c:v>
                </c:pt>
                <c:pt idx="2335">
                  <c:v>9.34</c:v>
                </c:pt>
                <c:pt idx="2336">
                  <c:v>9.3439999999999994</c:v>
                </c:pt>
                <c:pt idx="2337">
                  <c:v>9.347999999999999</c:v>
                </c:pt>
                <c:pt idx="2338">
                  <c:v>9.3519999999999985</c:v>
                </c:pt>
                <c:pt idx="2339">
                  <c:v>9.3559999999999999</c:v>
                </c:pt>
                <c:pt idx="2340">
                  <c:v>9.36</c:v>
                </c:pt>
                <c:pt idx="2341">
                  <c:v>9.363999999999999</c:v>
                </c:pt>
                <c:pt idx="2342">
                  <c:v>9.3680000000000003</c:v>
                </c:pt>
                <c:pt idx="2343">
                  <c:v>9.3719999999999999</c:v>
                </c:pt>
                <c:pt idx="2344">
                  <c:v>9.3759999999999994</c:v>
                </c:pt>
                <c:pt idx="2345">
                  <c:v>9.379999999999999</c:v>
                </c:pt>
                <c:pt idx="2346">
                  <c:v>9.3840000000000003</c:v>
                </c:pt>
                <c:pt idx="2347">
                  <c:v>9.3879999999999999</c:v>
                </c:pt>
                <c:pt idx="2348">
                  <c:v>9.3919999999999995</c:v>
                </c:pt>
                <c:pt idx="2349">
                  <c:v>9.395999999999999</c:v>
                </c:pt>
                <c:pt idx="2350">
                  <c:v>9.3999999999999986</c:v>
                </c:pt>
                <c:pt idx="2351">
                  <c:v>9.4039999999999999</c:v>
                </c:pt>
                <c:pt idx="2352">
                  <c:v>9.4079999999999995</c:v>
                </c:pt>
                <c:pt idx="2353">
                  <c:v>9.4120000000000008</c:v>
                </c:pt>
                <c:pt idx="2354">
                  <c:v>9.4159999999999986</c:v>
                </c:pt>
                <c:pt idx="2355">
                  <c:v>9.42</c:v>
                </c:pt>
                <c:pt idx="2356">
                  <c:v>9.4239999999999995</c:v>
                </c:pt>
                <c:pt idx="2357">
                  <c:v>9.427999999999999</c:v>
                </c:pt>
                <c:pt idx="2358">
                  <c:v>9.4319999999999986</c:v>
                </c:pt>
                <c:pt idx="2359">
                  <c:v>9.4359999999999999</c:v>
                </c:pt>
                <c:pt idx="2360">
                  <c:v>9.4400000000000013</c:v>
                </c:pt>
                <c:pt idx="2361">
                  <c:v>9.4439999999999991</c:v>
                </c:pt>
                <c:pt idx="2362">
                  <c:v>9.4480000000000004</c:v>
                </c:pt>
                <c:pt idx="2363">
                  <c:v>9.4519999999999982</c:v>
                </c:pt>
                <c:pt idx="2364">
                  <c:v>9.4559999999999995</c:v>
                </c:pt>
                <c:pt idx="2365">
                  <c:v>9.4599999999999991</c:v>
                </c:pt>
                <c:pt idx="2366">
                  <c:v>9.4640000000000004</c:v>
                </c:pt>
                <c:pt idx="2367">
                  <c:v>9.4679999999999982</c:v>
                </c:pt>
                <c:pt idx="2368">
                  <c:v>9.4719999999999995</c:v>
                </c:pt>
                <c:pt idx="2369">
                  <c:v>9.4760000000000009</c:v>
                </c:pt>
                <c:pt idx="2370">
                  <c:v>9.4799999999999986</c:v>
                </c:pt>
                <c:pt idx="2371">
                  <c:v>9.484</c:v>
                </c:pt>
                <c:pt idx="2372">
                  <c:v>9.4879999999999995</c:v>
                </c:pt>
                <c:pt idx="2373">
                  <c:v>9.4920000000000009</c:v>
                </c:pt>
                <c:pt idx="2374">
                  <c:v>9.4959999999999987</c:v>
                </c:pt>
                <c:pt idx="2375">
                  <c:v>9.5</c:v>
                </c:pt>
                <c:pt idx="2376">
                  <c:v>9.5039999999999978</c:v>
                </c:pt>
                <c:pt idx="2377">
                  <c:v>9.5079999999999991</c:v>
                </c:pt>
                <c:pt idx="2378">
                  <c:v>9.5120000000000005</c:v>
                </c:pt>
                <c:pt idx="2379">
                  <c:v>9.516</c:v>
                </c:pt>
                <c:pt idx="2380">
                  <c:v>9.52</c:v>
                </c:pt>
                <c:pt idx="2381">
                  <c:v>9.5239999999999991</c:v>
                </c:pt>
                <c:pt idx="2382">
                  <c:v>9.5280000000000005</c:v>
                </c:pt>
                <c:pt idx="2383">
                  <c:v>9.5319999999999983</c:v>
                </c:pt>
                <c:pt idx="2384">
                  <c:v>9.5359999999999996</c:v>
                </c:pt>
                <c:pt idx="2385">
                  <c:v>9.5399999999999991</c:v>
                </c:pt>
                <c:pt idx="2386">
                  <c:v>9.5440000000000005</c:v>
                </c:pt>
                <c:pt idx="2387">
                  <c:v>9.548</c:v>
                </c:pt>
                <c:pt idx="2388">
                  <c:v>9.5519999999999996</c:v>
                </c:pt>
                <c:pt idx="2389">
                  <c:v>9.5559999999999992</c:v>
                </c:pt>
                <c:pt idx="2390">
                  <c:v>9.5599999999999987</c:v>
                </c:pt>
                <c:pt idx="2391">
                  <c:v>9.5640000000000001</c:v>
                </c:pt>
                <c:pt idx="2392">
                  <c:v>9.5679999999999996</c:v>
                </c:pt>
                <c:pt idx="2393">
                  <c:v>9.572000000000001</c:v>
                </c:pt>
                <c:pt idx="2394">
                  <c:v>9.5759999999999987</c:v>
                </c:pt>
                <c:pt idx="2395">
                  <c:v>9.58</c:v>
                </c:pt>
                <c:pt idx="2396">
                  <c:v>9.5839999999999996</c:v>
                </c:pt>
                <c:pt idx="2397">
                  <c:v>9.5879999999999992</c:v>
                </c:pt>
                <c:pt idx="2398">
                  <c:v>9.5920000000000005</c:v>
                </c:pt>
                <c:pt idx="2399">
                  <c:v>9.5960000000000001</c:v>
                </c:pt>
                <c:pt idx="2400">
                  <c:v>9.6</c:v>
                </c:pt>
                <c:pt idx="2401">
                  <c:v>9.6039999999999992</c:v>
                </c:pt>
                <c:pt idx="2402">
                  <c:v>9.6080000000000005</c:v>
                </c:pt>
                <c:pt idx="2403">
                  <c:v>9.6119999999999983</c:v>
                </c:pt>
                <c:pt idx="2404">
                  <c:v>9.6159999999999997</c:v>
                </c:pt>
                <c:pt idx="2405">
                  <c:v>9.6199999999999992</c:v>
                </c:pt>
                <c:pt idx="2406">
                  <c:v>9.6240000000000006</c:v>
                </c:pt>
                <c:pt idx="2407">
                  <c:v>9.6280000000000001</c:v>
                </c:pt>
                <c:pt idx="2408">
                  <c:v>9.6319999999999997</c:v>
                </c:pt>
                <c:pt idx="2409">
                  <c:v>9.6359999999999992</c:v>
                </c:pt>
                <c:pt idx="2410">
                  <c:v>9.6399999999999988</c:v>
                </c:pt>
                <c:pt idx="2411">
                  <c:v>9.6440000000000001</c:v>
                </c:pt>
                <c:pt idx="2412">
                  <c:v>9.6479999999999997</c:v>
                </c:pt>
                <c:pt idx="2413">
                  <c:v>9.6519999999999992</c:v>
                </c:pt>
                <c:pt idx="2414">
                  <c:v>9.6559999999999988</c:v>
                </c:pt>
                <c:pt idx="2415">
                  <c:v>9.66</c:v>
                </c:pt>
                <c:pt idx="2416">
                  <c:v>9.6639999999999997</c:v>
                </c:pt>
                <c:pt idx="2417">
                  <c:v>9.6679999999999993</c:v>
                </c:pt>
                <c:pt idx="2418">
                  <c:v>9.6720000000000006</c:v>
                </c:pt>
                <c:pt idx="2419">
                  <c:v>9.6760000000000002</c:v>
                </c:pt>
                <c:pt idx="2420">
                  <c:v>9.68</c:v>
                </c:pt>
                <c:pt idx="2421">
                  <c:v>9.6839999999999993</c:v>
                </c:pt>
                <c:pt idx="2422">
                  <c:v>9.6879999999999988</c:v>
                </c:pt>
                <c:pt idx="2423">
                  <c:v>9.6919999999999984</c:v>
                </c:pt>
                <c:pt idx="2424">
                  <c:v>9.6959999999999997</c:v>
                </c:pt>
                <c:pt idx="2425">
                  <c:v>9.7000000000000011</c:v>
                </c:pt>
                <c:pt idx="2426">
                  <c:v>9.7039999999999988</c:v>
                </c:pt>
                <c:pt idx="2427">
                  <c:v>9.7080000000000002</c:v>
                </c:pt>
                <c:pt idx="2428">
                  <c:v>9.7119999999999997</c:v>
                </c:pt>
                <c:pt idx="2429">
                  <c:v>9.7159999999999993</c:v>
                </c:pt>
                <c:pt idx="2430">
                  <c:v>9.7199999999999989</c:v>
                </c:pt>
                <c:pt idx="2431">
                  <c:v>9.7240000000000002</c:v>
                </c:pt>
                <c:pt idx="2432">
                  <c:v>9.7279999999999998</c:v>
                </c:pt>
                <c:pt idx="2433">
                  <c:v>9.7319999999999993</c:v>
                </c:pt>
                <c:pt idx="2434">
                  <c:v>9.7360000000000007</c:v>
                </c:pt>
                <c:pt idx="2435">
                  <c:v>9.7399999999999984</c:v>
                </c:pt>
                <c:pt idx="2436">
                  <c:v>9.7439999999999998</c:v>
                </c:pt>
                <c:pt idx="2437">
                  <c:v>9.7479999999999993</c:v>
                </c:pt>
                <c:pt idx="2438">
                  <c:v>9.7520000000000007</c:v>
                </c:pt>
                <c:pt idx="2439">
                  <c:v>9.7559999999999985</c:v>
                </c:pt>
                <c:pt idx="2440">
                  <c:v>9.76</c:v>
                </c:pt>
                <c:pt idx="2441">
                  <c:v>9.7639999999999993</c:v>
                </c:pt>
                <c:pt idx="2442">
                  <c:v>9.7679999999999989</c:v>
                </c:pt>
                <c:pt idx="2443">
                  <c:v>9.7720000000000002</c:v>
                </c:pt>
                <c:pt idx="2444">
                  <c:v>9.7759999999999998</c:v>
                </c:pt>
                <c:pt idx="2445">
                  <c:v>9.7800000000000011</c:v>
                </c:pt>
                <c:pt idx="2446">
                  <c:v>9.7839999999999989</c:v>
                </c:pt>
                <c:pt idx="2447">
                  <c:v>9.7880000000000003</c:v>
                </c:pt>
                <c:pt idx="2448">
                  <c:v>9.791999999999998</c:v>
                </c:pt>
                <c:pt idx="2449">
                  <c:v>9.7959999999999994</c:v>
                </c:pt>
                <c:pt idx="2450">
                  <c:v>9.7999999999999989</c:v>
                </c:pt>
                <c:pt idx="2451">
                  <c:v>9.8040000000000003</c:v>
                </c:pt>
                <c:pt idx="2452">
                  <c:v>9.8079999999999998</c:v>
                </c:pt>
                <c:pt idx="2453">
                  <c:v>9.8119999999999994</c:v>
                </c:pt>
                <c:pt idx="2454">
                  <c:v>9.8160000000000007</c:v>
                </c:pt>
                <c:pt idx="2455">
                  <c:v>9.8199999999999985</c:v>
                </c:pt>
                <c:pt idx="2456">
                  <c:v>9.8239999999999998</c:v>
                </c:pt>
                <c:pt idx="2457">
                  <c:v>9.8279999999999994</c:v>
                </c:pt>
                <c:pt idx="2458">
                  <c:v>9.8320000000000007</c:v>
                </c:pt>
                <c:pt idx="2459">
                  <c:v>9.8359999999999985</c:v>
                </c:pt>
                <c:pt idx="2460">
                  <c:v>9.84</c:v>
                </c:pt>
                <c:pt idx="2461">
                  <c:v>9.8439999999999994</c:v>
                </c:pt>
                <c:pt idx="2462">
                  <c:v>9.847999999999999</c:v>
                </c:pt>
                <c:pt idx="2463">
                  <c:v>9.8520000000000003</c:v>
                </c:pt>
                <c:pt idx="2464">
                  <c:v>9.8559999999999999</c:v>
                </c:pt>
                <c:pt idx="2465">
                  <c:v>9.86</c:v>
                </c:pt>
                <c:pt idx="2466">
                  <c:v>9.863999999999999</c:v>
                </c:pt>
                <c:pt idx="2467">
                  <c:v>9.8680000000000003</c:v>
                </c:pt>
                <c:pt idx="2468">
                  <c:v>9.8719999999999981</c:v>
                </c:pt>
                <c:pt idx="2469">
                  <c:v>9.8759999999999994</c:v>
                </c:pt>
                <c:pt idx="2470">
                  <c:v>9.879999999999999</c:v>
                </c:pt>
                <c:pt idx="2471">
                  <c:v>9.8840000000000003</c:v>
                </c:pt>
                <c:pt idx="2472">
                  <c:v>9.8879999999999999</c:v>
                </c:pt>
                <c:pt idx="2473">
                  <c:v>9.8919999999999995</c:v>
                </c:pt>
                <c:pt idx="2474">
                  <c:v>9.895999999999999</c:v>
                </c:pt>
                <c:pt idx="2475">
                  <c:v>9.8999999999999986</c:v>
                </c:pt>
                <c:pt idx="2476">
                  <c:v>9.9039999999999999</c:v>
                </c:pt>
                <c:pt idx="2477">
                  <c:v>9.9079999999999995</c:v>
                </c:pt>
                <c:pt idx="2478">
                  <c:v>9.9120000000000008</c:v>
                </c:pt>
                <c:pt idx="2479">
                  <c:v>9.9159999999999986</c:v>
                </c:pt>
                <c:pt idx="2480">
                  <c:v>9.92</c:v>
                </c:pt>
                <c:pt idx="2481">
                  <c:v>9.9239999999999995</c:v>
                </c:pt>
                <c:pt idx="2482">
                  <c:v>9.927999999999999</c:v>
                </c:pt>
                <c:pt idx="2483">
                  <c:v>9.9320000000000004</c:v>
                </c:pt>
                <c:pt idx="2484">
                  <c:v>9.9359999999999999</c:v>
                </c:pt>
                <c:pt idx="2485">
                  <c:v>9.94</c:v>
                </c:pt>
                <c:pt idx="2486">
                  <c:v>9.9439999999999991</c:v>
                </c:pt>
                <c:pt idx="2487">
                  <c:v>9.9479999999999986</c:v>
                </c:pt>
                <c:pt idx="2488">
                  <c:v>9.9519999999999982</c:v>
                </c:pt>
                <c:pt idx="2489">
                  <c:v>9.9559999999999995</c:v>
                </c:pt>
                <c:pt idx="2490">
                  <c:v>9.9600000000000009</c:v>
                </c:pt>
                <c:pt idx="2491">
                  <c:v>9.9640000000000004</c:v>
                </c:pt>
                <c:pt idx="2492">
                  <c:v>9.968</c:v>
                </c:pt>
                <c:pt idx="2493">
                  <c:v>9.9719999999999995</c:v>
                </c:pt>
                <c:pt idx="2494">
                  <c:v>9.9759999999999991</c:v>
                </c:pt>
                <c:pt idx="2495">
                  <c:v>9.9799999999999986</c:v>
                </c:pt>
                <c:pt idx="2496">
                  <c:v>9.984</c:v>
                </c:pt>
                <c:pt idx="2497">
                  <c:v>9.9879999999999995</c:v>
                </c:pt>
                <c:pt idx="2498">
                  <c:v>9.9919999999999991</c:v>
                </c:pt>
                <c:pt idx="2499">
                  <c:v>9.9960000000000004</c:v>
                </c:pt>
              </c:numCache>
            </c:numRef>
          </c:cat>
          <c:val>
            <c:numRef>
              <c:f>F0007CH1!$E$1:$E$2500</c:f>
              <c:numCache>
                <c:formatCode>General</c:formatCode>
                <c:ptCount val="2500"/>
                <c:pt idx="0">
                  <c:v>-0.16</c:v>
                </c:pt>
                <c:pt idx="1">
                  <c:v>-0.14000000000000001</c:v>
                </c:pt>
                <c:pt idx="2">
                  <c:v>-0.22</c:v>
                </c:pt>
                <c:pt idx="3">
                  <c:v>-0.24</c:v>
                </c:pt>
                <c:pt idx="4">
                  <c:v>-0.24</c:v>
                </c:pt>
                <c:pt idx="5">
                  <c:v>-0.3</c:v>
                </c:pt>
                <c:pt idx="6">
                  <c:v>-0.32</c:v>
                </c:pt>
                <c:pt idx="7">
                  <c:v>-0.32</c:v>
                </c:pt>
                <c:pt idx="8">
                  <c:v>-0.36</c:v>
                </c:pt>
                <c:pt idx="9">
                  <c:v>-0.36</c:v>
                </c:pt>
                <c:pt idx="10">
                  <c:v>-0.36</c:v>
                </c:pt>
                <c:pt idx="11">
                  <c:v>-0.38</c:v>
                </c:pt>
                <c:pt idx="12">
                  <c:v>-0.38</c:v>
                </c:pt>
                <c:pt idx="13">
                  <c:v>-0.38</c:v>
                </c:pt>
                <c:pt idx="14">
                  <c:v>-0.42</c:v>
                </c:pt>
                <c:pt idx="15">
                  <c:v>-0.36</c:v>
                </c:pt>
                <c:pt idx="16">
                  <c:v>-0.36</c:v>
                </c:pt>
                <c:pt idx="17">
                  <c:v>-0.36</c:v>
                </c:pt>
                <c:pt idx="18">
                  <c:v>-0.32</c:v>
                </c:pt>
                <c:pt idx="19">
                  <c:v>-0.34</c:v>
                </c:pt>
                <c:pt idx="20">
                  <c:v>-0.34</c:v>
                </c:pt>
                <c:pt idx="21">
                  <c:v>-0.26</c:v>
                </c:pt>
                <c:pt idx="22">
                  <c:v>-0.26</c:v>
                </c:pt>
                <c:pt idx="23">
                  <c:v>-0.26</c:v>
                </c:pt>
                <c:pt idx="24">
                  <c:v>-0.18</c:v>
                </c:pt>
                <c:pt idx="25">
                  <c:v>-0.2</c:v>
                </c:pt>
                <c:pt idx="26">
                  <c:v>-0.2</c:v>
                </c:pt>
                <c:pt idx="27">
                  <c:v>-0.1</c:v>
                </c:pt>
                <c:pt idx="28">
                  <c:v>-0.1</c:v>
                </c:pt>
                <c:pt idx="29">
                  <c:v>-0.1</c:v>
                </c:pt>
                <c:pt idx="30">
                  <c:v>-0.02</c:v>
                </c:pt>
                <c:pt idx="31">
                  <c:v>0</c:v>
                </c:pt>
                <c:pt idx="32">
                  <c:v>0.02</c:v>
                </c:pt>
                <c:pt idx="33">
                  <c:v>0.06</c:v>
                </c:pt>
                <c:pt idx="34">
                  <c:v>0.08</c:v>
                </c:pt>
                <c:pt idx="35">
                  <c:v>0.1</c:v>
                </c:pt>
                <c:pt idx="36">
                  <c:v>0.16</c:v>
                </c:pt>
                <c:pt idx="37">
                  <c:v>0.2</c:v>
                </c:pt>
                <c:pt idx="38">
                  <c:v>0.2</c:v>
                </c:pt>
                <c:pt idx="39">
                  <c:v>0.2</c:v>
                </c:pt>
                <c:pt idx="40">
                  <c:v>0.26</c:v>
                </c:pt>
                <c:pt idx="41">
                  <c:v>0.3</c:v>
                </c:pt>
                <c:pt idx="42">
                  <c:v>0.26</c:v>
                </c:pt>
                <c:pt idx="43">
                  <c:v>0.34</c:v>
                </c:pt>
                <c:pt idx="44">
                  <c:v>0.32</c:v>
                </c:pt>
                <c:pt idx="45">
                  <c:v>0.32</c:v>
                </c:pt>
                <c:pt idx="46">
                  <c:v>0.32</c:v>
                </c:pt>
                <c:pt idx="47">
                  <c:v>0.32</c:v>
                </c:pt>
                <c:pt idx="48">
                  <c:v>0.34</c:v>
                </c:pt>
                <c:pt idx="49">
                  <c:v>0.36</c:v>
                </c:pt>
                <c:pt idx="50">
                  <c:v>0.36</c:v>
                </c:pt>
                <c:pt idx="51">
                  <c:v>0.34</c:v>
                </c:pt>
                <c:pt idx="52">
                  <c:v>0.32</c:v>
                </c:pt>
                <c:pt idx="53">
                  <c:v>0.3</c:v>
                </c:pt>
                <c:pt idx="54">
                  <c:v>0.32</c:v>
                </c:pt>
                <c:pt idx="55">
                  <c:v>0.26</c:v>
                </c:pt>
                <c:pt idx="56">
                  <c:v>0.26</c:v>
                </c:pt>
                <c:pt idx="57">
                  <c:v>0.26</c:v>
                </c:pt>
                <c:pt idx="58">
                  <c:v>0.2</c:v>
                </c:pt>
                <c:pt idx="59">
                  <c:v>0.16</c:v>
                </c:pt>
                <c:pt idx="60">
                  <c:v>0.18</c:v>
                </c:pt>
                <c:pt idx="61">
                  <c:v>0.14000000000000001</c:v>
                </c:pt>
                <c:pt idx="62">
                  <c:v>0.08</c:v>
                </c:pt>
                <c:pt idx="63">
                  <c:v>0.08</c:v>
                </c:pt>
                <c:pt idx="64">
                  <c:v>0.08</c:v>
                </c:pt>
                <c:pt idx="65">
                  <c:v>-0.02</c:v>
                </c:pt>
                <c:pt idx="66">
                  <c:v>-0.02</c:v>
                </c:pt>
                <c:pt idx="67">
                  <c:v>0</c:v>
                </c:pt>
                <c:pt idx="68">
                  <c:v>-0.1</c:v>
                </c:pt>
                <c:pt idx="69">
                  <c:v>-0.1</c:v>
                </c:pt>
                <c:pt idx="70">
                  <c:v>-0.1</c:v>
                </c:pt>
                <c:pt idx="71">
                  <c:v>-0.2</c:v>
                </c:pt>
                <c:pt idx="72">
                  <c:v>-0.18</c:v>
                </c:pt>
                <c:pt idx="73">
                  <c:v>-0.2</c:v>
                </c:pt>
                <c:pt idx="74">
                  <c:v>-0.26</c:v>
                </c:pt>
                <c:pt idx="75">
                  <c:v>-0.26</c:v>
                </c:pt>
                <c:pt idx="76">
                  <c:v>-0.28000000000000003</c:v>
                </c:pt>
                <c:pt idx="77">
                  <c:v>-0.3</c:v>
                </c:pt>
                <c:pt idx="78">
                  <c:v>-0.3</c:v>
                </c:pt>
                <c:pt idx="79">
                  <c:v>-0.32</c:v>
                </c:pt>
                <c:pt idx="80">
                  <c:v>-0.36</c:v>
                </c:pt>
                <c:pt idx="81">
                  <c:v>-0.34</c:v>
                </c:pt>
                <c:pt idx="82">
                  <c:v>-0.36</c:v>
                </c:pt>
                <c:pt idx="83">
                  <c:v>-0.34</c:v>
                </c:pt>
                <c:pt idx="84">
                  <c:v>-0.34</c:v>
                </c:pt>
                <c:pt idx="85">
                  <c:v>-0.32</c:v>
                </c:pt>
                <c:pt idx="86">
                  <c:v>-0.32</c:v>
                </c:pt>
                <c:pt idx="87">
                  <c:v>-0.3</c:v>
                </c:pt>
                <c:pt idx="88">
                  <c:v>-0.32</c:v>
                </c:pt>
                <c:pt idx="89">
                  <c:v>-0.3</c:v>
                </c:pt>
                <c:pt idx="90">
                  <c:v>-0.26</c:v>
                </c:pt>
                <c:pt idx="91">
                  <c:v>-0.24</c:v>
                </c:pt>
                <c:pt idx="92">
                  <c:v>-0.24</c:v>
                </c:pt>
                <c:pt idx="93">
                  <c:v>-0.14000000000000001</c:v>
                </c:pt>
                <c:pt idx="94">
                  <c:v>-0.16</c:v>
                </c:pt>
                <c:pt idx="95">
                  <c:v>-0.18</c:v>
                </c:pt>
                <c:pt idx="96">
                  <c:v>-0.06</c:v>
                </c:pt>
                <c:pt idx="97">
                  <c:v>-0.06</c:v>
                </c:pt>
                <c:pt idx="98">
                  <c:v>-0.06</c:v>
                </c:pt>
                <c:pt idx="99">
                  <c:v>0.06</c:v>
                </c:pt>
                <c:pt idx="100">
                  <c:v>0.06</c:v>
                </c:pt>
                <c:pt idx="101">
                  <c:v>0.06</c:v>
                </c:pt>
                <c:pt idx="102">
                  <c:v>0.16</c:v>
                </c:pt>
                <c:pt idx="103">
                  <c:v>0.18</c:v>
                </c:pt>
                <c:pt idx="104">
                  <c:v>0.16</c:v>
                </c:pt>
                <c:pt idx="105">
                  <c:v>0.26</c:v>
                </c:pt>
                <c:pt idx="106">
                  <c:v>0.28000000000000003</c:v>
                </c:pt>
                <c:pt idx="107">
                  <c:v>0.28000000000000003</c:v>
                </c:pt>
                <c:pt idx="108">
                  <c:v>0.34</c:v>
                </c:pt>
                <c:pt idx="109">
                  <c:v>0.34</c:v>
                </c:pt>
                <c:pt idx="110">
                  <c:v>0.34</c:v>
                </c:pt>
                <c:pt idx="111">
                  <c:v>0.4</c:v>
                </c:pt>
                <c:pt idx="112">
                  <c:v>0.42</c:v>
                </c:pt>
                <c:pt idx="113">
                  <c:v>0.42</c:v>
                </c:pt>
                <c:pt idx="114">
                  <c:v>0.42</c:v>
                </c:pt>
                <c:pt idx="115">
                  <c:v>0.42</c:v>
                </c:pt>
                <c:pt idx="116">
                  <c:v>0.42</c:v>
                </c:pt>
                <c:pt idx="117">
                  <c:v>0.42</c:v>
                </c:pt>
                <c:pt idx="118">
                  <c:v>0.42</c:v>
                </c:pt>
                <c:pt idx="119">
                  <c:v>0.44</c:v>
                </c:pt>
                <c:pt idx="120">
                  <c:v>0.42</c:v>
                </c:pt>
                <c:pt idx="121">
                  <c:v>0.36</c:v>
                </c:pt>
                <c:pt idx="122">
                  <c:v>0.38</c:v>
                </c:pt>
                <c:pt idx="123">
                  <c:v>0.38</c:v>
                </c:pt>
                <c:pt idx="124">
                  <c:v>0.3</c:v>
                </c:pt>
                <c:pt idx="125">
                  <c:v>0.32</c:v>
                </c:pt>
                <c:pt idx="126">
                  <c:v>0.3</c:v>
                </c:pt>
                <c:pt idx="127">
                  <c:v>0.16</c:v>
                </c:pt>
                <c:pt idx="128">
                  <c:v>0.18</c:v>
                </c:pt>
                <c:pt idx="129">
                  <c:v>0.16</c:v>
                </c:pt>
                <c:pt idx="130">
                  <c:v>0.06</c:v>
                </c:pt>
                <c:pt idx="131">
                  <c:v>0.04</c:v>
                </c:pt>
                <c:pt idx="132">
                  <c:v>0.06</c:v>
                </c:pt>
                <c:pt idx="133">
                  <c:v>-0.04</c:v>
                </c:pt>
                <c:pt idx="134">
                  <c:v>-0.08</c:v>
                </c:pt>
                <c:pt idx="135">
                  <c:v>-0.08</c:v>
                </c:pt>
                <c:pt idx="136">
                  <c:v>-0.14000000000000001</c:v>
                </c:pt>
                <c:pt idx="137">
                  <c:v>-0.22</c:v>
                </c:pt>
                <c:pt idx="138">
                  <c:v>-0.22</c:v>
                </c:pt>
                <c:pt idx="139">
                  <c:v>-0.24</c:v>
                </c:pt>
                <c:pt idx="140">
                  <c:v>-0.32</c:v>
                </c:pt>
                <c:pt idx="141">
                  <c:v>-0.3</c:v>
                </c:pt>
                <c:pt idx="142">
                  <c:v>-0.3</c:v>
                </c:pt>
                <c:pt idx="143">
                  <c:v>-0.42</c:v>
                </c:pt>
                <c:pt idx="144">
                  <c:v>-0.42</c:v>
                </c:pt>
                <c:pt idx="145">
                  <c:v>-0.42</c:v>
                </c:pt>
                <c:pt idx="146">
                  <c:v>-0.46</c:v>
                </c:pt>
                <c:pt idx="147">
                  <c:v>-0.44</c:v>
                </c:pt>
                <c:pt idx="148">
                  <c:v>-0.46</c:v>
                </c:pt>
                <c:pt idx="149">
                  <c:v>-0.48</c:v>
                </c:pt>
                <c:pt idx="150">
                  <c:v>-0.48</c:v>
                </c:pt>
                <c:pt idx="151">
                  <c:v>-0.48</c:v>
                </c:pt>
                <c:pt idx="152">
                  <c:v>-0.42</c:v>
                </c:pt>
                <c:pt idx="153">
                  <c:v>-0.44</c:v>
                </c:pt>
                <c:pt idx="154">
                  <c:v>-0.42</c:v>
                </c:pt>
                <c:pt idx="155">
                  <c:v>-0.36</c:v>
                </c:pt>
                <c:pt idx="156">
                  <c:v>-0.38</c:v>
                </c:pt>
                <c:pt idx="157">
                  <c:v>-0.36</c:v>
                </c:pt>
                <c:pt idx="158">
                  <c:v>-0.28000000000000003</c:v>
                </c:pt>
                <c:pt idx="159">
                  <c:v>-0.24</c:v>
                </c:pt>
                <c:pt idx="160">
                  <c:v>-0.22</c:v>
                </c:pt>
                <c:pt idx="161">
                  <c:v>-0.18</c:v>
                </c:pt>
                <c:pt idx="162">
                  <c:v>-0.12</c:v>
                </c:pt>
                <c:pt idx="163">
                  <c:v>-0.1</c:v>
                </c:pt>
                <c:pt idx="164">
                  <c:v>-0.08</c:v>
                </c:pt>
                <c:pt idx="165">
                  <c:v>0.06</c:v>
                </c:pt>
                <c:pt idx="166">
                  <c:v>0.06</c:v>
                </c:pt>
                <c:pt idx="167">
                  <c:v>0.04</c:v>
                </c:pt>
                <c:pt idx="168">
                  <c:v>0.22</c:v>
                </c:pt>
                <c:pt idx="169">
                  <c:v>0.22</c:v>
                </c:pt>
                <c:pt idx="170">
                  <c:v>0.22</c:v>
                </c:pt>
                <c:pt idx="171">
                  <c:v>0.36</c:v>
                </c:pt>
                <c:pt idx="172">
                  <c:v>0.36</c:v>
                </c:pt>
                <c:pt idx="173">
                  <c:v>0.36</c:v>
                </c:pt>
                <c:pt idx="174">
                  <c:v>0.5</c:v>
                </c:pt>
                <c:pt idx="175">
                  <c:v>0.5</c:v>
                </c:pt>
                <c:pt idx="176">
                  <c:v>0.5</c:v>
                </c:pt>
                <c:pt idx="177">
                  <c:v>0.54</c:v>
                </c:pt>
                <c:pt idx="178">
                  <c:v>0.56000000000000005</c:v>
                </c:pt>
                <c:pt idx="179">
                  <c:v>0.54</c:v>
                </c:pt>
                <c:pt idx="180">
                  <c:v>0.6</c:v>
                </c:pt>
                <c:pt idx="181">
                  <c:v>0.6</c:v>
                </c:pt>
                <c:pt idx="182">
                  <c:v>0.64</c:v>
                </c:pt>
                <c:pt idx="183">
                  <c:v>0.6</c:v>
                </c:pt>
                <c:pt idx="184">
                  <c:v>0.57999999999999996</c:v>
                </c:pt>
                <c:pt idx="185">
                  <c:v>0.57999999999999996</c:v>
                </c:pt>
                <c:pt idx="186">
                  <c:v>0.56000000000000005</c:v>
                </c:pt>
                <c:pt idx="187">
                  <c:v>0.54</c:v>
                </c:pt>
                <c:pt idx="188">
                  <c:v>0.54</c:v>
                </c:pt>
                <c:pt idx="189">
                  <c:v>0.5</c:v>
                </c:pt>
                <c:pt idx="190">
                  <c:v>0.38</c:v>
                </c:pt>
                <c:pt idx="191">
                  <c:v>0.38</c:v>
                </c:pt>
                <c:pt idx="192">
                  <c:v>0.38</c:v>
                </c:pt>
                <c:pt idx="193">
                  <c:v>0.24</c:v>
                </c:pt>
                <c:pt idx="194">
                  <c:v>0.24</c:v>
                </c:pt>
                <c:pt idx="195">
                  <c:v>0.24</c:v>
                </c:pt>
                <c:pt idx="196">
                  <c:v>0.04</c:v>
                </c:pt>
                <c:pt idx="197">
                  <c:v>0.06</c:v>
                </c:pt>
                <c:pt idx="198">
                  <c:v>0.08</c:v>
                </c:pt>
                <c:pt idx="199">
                  <c:v>-0.12</c:v>
                </c:pt>
                <c:pt idx="200">
                  <c:v>-0.14000000000000001</c:v>
                </c:pt>
                <c:pt idx="201">
                  <c:v>-0.14000000000000001</c:v>
                </c:pt>
                <c:pt idx="202">
                  <c:v>-0.3</c:v>
                </c:pt>
                <c:pt idx="203">
                  <c:v>-0.3</c:v>
                </c:pt>
                <c:pt idx="204">
                  <c:v>-0.3</c:v>
                </c:pt>
                <c:pt idx="205">
                  <c:v>-0.44</c:v>
                </c:pt>
                <c:pt idx="206">
                  <c:v>-0.48</c:v>
                </c:pt>
                <c:pt idx="207">
                  <c:v>-0.48</c:v>
                </c:pt>
                <c:pt idx="208">
                  <c:v>-0.56000000000000005</c:v>
                </c:pt>
                <c:pt idx="209">
                  <c:v>-0.57999999999999996</c:v>
                </c:pt>
                <c:pt idx="210">
                  <c:v>-0.56000000000000005</c:v>
                </c:pt>
                <c:pt idx="211">
                  <c:v>-0.57999999999999996</c:v>
                </c:pt>
                <c:pt idx="212">
                  <c:v>-0.66</c:v>
                </c:pt>
                <c:pt idx="213">
                  <c:v>-0.64</c:v>
                </c:pt>
                <c:pt idx="214">
                  <c:v>-0.64</c:v>
                </c:pt>
                <c:pt idx="215">
                  <c:v>-0.62</c:v>
                </c:pt>
                <c:pt idx="216">
                  <c:v>-0.62</c:v>
                </c:pt>
                <c:pt idx="217">
                  <c:v>-0.64</c:v>
                </c:pt>
                <c:pt idx="218">
                  <c:v>-0.57999999999999996</c:v>
                </c:pt>
                <c:pt idx="219">
                  <c:v>-0.62</c:v>
                </c:pt>
                <c:pt idx="220">
                  <c:v>-0.57999999999999996</c:v>
                </c:pt>
                <c:pt idx="221">
                  <c:v>-0.48</c:v>
                </c:pt>
                <c:pt idx="222">
                  <c:v>-0.46</c:v>
                </c:pt>
                <c:pt idx="223">
                  <c:v>-0.44</c:v>
                </c:pt>
                <c:pt idx="224">
                  <c:v>-0.3</c:v>
                </c:pt>
                <c:pt idx="225">
                  <c:v>-0.28000000000000003</c:v>
                </c:pt>
                <c:pt idx="226">
                  <c:v>-0.3</c:v>
                </c:pt>
                <c:pt idx="227">
                  <c:v>-0.12</c:v>
                </c:pt>
                <c:pt idx="228">
                  <c:v>-0.08</c:v>
                </c:pt>
                <c:pt idx="229">
                  <c:v>-0.1</c:v>
                </c:pt>
                <c:pt idx="230">
                  <c:v>0.08</c:v>
                </c:pt>
                <c:pt idx="231">
                  <c:v>0.1</c:v>
                </c:pt>
                <c:pt idx="232">
                  <c:v>0.12</c:v>
                </c:pt>
                <c:pt idx="233">
                  <c:v>0.28000000000000003</c:v>
                </c:pt>
                <c:pt idx="234">
                  <c:v>0.32</c:v>
                </c:pt>
                <c:pt idx="235">
                  <c:v>0.32</c:v>
                </c:pt>
                <c:pt idx="236">
                  <c:v>0.4</c:v>
                </c:pt>
                <c:pt idx="237">
                  <c:v>0.52</c:v>
                </c:pt>
                <c:pt idx="238">
                  <c:v>0.54</c:v>
                </c:pt>
                <c:pt idx="239">
                  <c:v>0.54</c:v>
                </c:pt>
                <c:pt idx="240">
                  <c:v>0.62</c:v>
                </c:pt>
                <c:pt idx="241">
                  <c:v>0.64</c:v>
                </c:pt>
                <c:pt idx="242">
                  <c:v>0.62</c:v>
                </c:pt>
                <c:pt idx="243">
                  <c:v>0.74</c:v>
                </c:pt>
                <c:pt idx="244">
                  <c:v>0.74</c:v>
                </c:pt>
                <c:pt idx="245">
                  <c:v>0.76</c:v>
                </c:pt>
                <c:pt idx="246">
                  <c:v>0.72</c:v>
                </c:pt>
                <c:pt idx="247">
                  <c:v>0.72</c:v>
                </c:pt>
                <c:pt idx="248">
                  <c:v>0.72</c:v>
                </c:pt>
                <c:pt idx="249">
                  <c:v>0.72</c:v>
                </c:pt>
                <c:pt idx="250">
                  <c:v>0.7</c:v>
                </c:pt>
                <c:pt idx="251">
                  <c:v>0.72</c:v>
                </c:pt>
                <c:pt idx="252">
                  <c:v>0.57999999999999996</c:v>
                </c:pt>
                <c:pt idx="253">
                  <c:v>0.56000000000000005</c:v>
                </c:pt>
                <c:pt idx="254">
                  <c:v>0.56000000000000005</c:v>
                </c:pt>
                <c:pt idx="255">
                  <c:v>0.44</c:v>
                </c:pt>
                <c:pt idx="256">
                  <c:v>0.42</c:v>
                </c:pt>
                <c:pt idx="257">
                  <c:v>0.42</c:v>
                </c:pt>
                <c:pt idx="258">
                  <c:v>0.24</c:v>
                </c:pt>
                <c:pt idx="259">
                  <c:v>0.2</c:v>
                </c:pt>
                <c:pt idx="260">
                  <c:v>0.18</c:v>
                </c:pt>
                <c:pt idx="261">
                  <c:v>0.06</c:v>
                </c:pt>
                <c:pt idx="262">
                  <c:v>-0.04</c:v>
                </c:pt>
                <c:pt idx="263">
                  <c:v>-0.04</c:v>
                </c:pt>
                <c:pt idx="264">
                  <c:v>-0.08</c:v>
                </c:pt>
                <c:pt idx="265">
                  <c:v>-0.28000000000000003</c:v>
                </c:pt>
                <c:pt idx="266">
                  <c:v>-0.28000000000000003</c:v>
                </c:pt>
                <c:pt idx="267">
                  <c:v>-0.26</c:v>
                </c:pt>
                <c:pt idx="268">
                  <c:v>-0.48</c:v>
                </c:pt>
                <c:pt idx="269">
                  <c:v>-0.48</c:v>
                </c:pt>
                <c:pt idx="270">
                  <c:v>-0.48</c:v>
                </c:pt>
                <c:pt idx="271">
                  <c:v>-0.64</c:v>
                </c:pt>
                <c:pt idx="272">
                  <c:v>-0.64</c:v>
                </c:pt>
                <c:pt idx="273">
                  <c:v>-0.64</c:v>
                </c:pt>
                <c:pt idx="274">
                  <c:v>-0.78</c:v>
                </c:pt>
                <c:pt idx="275">
                  <c:v>-0.78</c:v>
                </c:pt>
                <c:pt idx="276">
                  <c:v>-0.8</c:v>
                </c:pt>
                <c:pt idx="277">
                  <c:v>-0.8</c:v>
                </c:pt>
                <c:pt idx="278">
                  <c:v>-0.78</c:v>
                </c:pt>
                <c:pt idx="279">
                  <c:v>-0.78</c:v>
                </c:pt>
                <c:pt idx="280">
                  <c:v>-0.78</c:v>
                </c:pt>
                <c:pt idx="281">
                  <c:v>-0.76</c:v>
                </c:pt>
                <c:pt idx="282">
                  <c:v>-0.78</c:v>
                </c:pt>
                <c:pt idx="283">
                  <c:v>-0.66</c:v>
                </c:pt>
                <c:pt idx="284">
                  <c:v>-0.62</c:v>
                </c:pt>
                <c:pt idx="285">
                  <c:v>-0.62</c:v>
                </c:pt>
                <c:pt idx="286">
                  <c:v>-0.56000000000000005</c:v>
                </c:pt>
                <c:pt idx="287">
                  <c:v>-0.46</c:v>
                </c:pt>
                <c:pt idx="288">
                  <c:v>-0.48</c:v>
                </c:pt>
                <c:pt idx="289">
                  <c:v>-0.42</c:v>
                </c:pt>
                <c:pt idx="290">
                  <c:v>-0.2</c:v>
                </c:pt>
                <c:pt idx="291">
                  <c:v>-0.22</c:v>
                </c:pt>
                <c:pt idx="292">
                  <c:v>-0.22</c:v>
                </c:pt>
                <c:pt idx="293">
                  <c:v>0.04</c:v>
                </c:pt>
                <c:pt idx="294">
                  <c:v>0.04</c:v>
                </c:pt>
                <c:pt idx="295">
                  <c:v>0.04</c:v>
                </c:pt>
                <c:pt idx="296">
                  <c:v>0.28000000000000003</c:v>
                </c:pt>
                <c:pt idx="297">
                  <c:v>0.28000000000000003</c:v>
                </c:pt>
                <c:pt idx="298">
                  <c:v>0.3</c:v>
                </c:pt>
                <c:pt idx="299">
                  <c:v>0.54</c:v>
                </c:pt>
                <c:pt idx="300">
                  <c:v>0.56000000000000005</c:v>
                </c:pt>
                <c:pt idx="301">
                  <c:v>0.54</c:v>
                </c:pt>
                <c:pt idx="302">
                  <c:v>0.7</c:v>
                </c:pt>
                <c:pt idx="303">
                  <c:v>0.72</c:v>
                </c:pt>
                <c:pt idx="304">
                  <c:v>0.7</c:v>
                </c:pt>
                <c:pt idx="305">
                  <c:v>0.84</c:v>
                </c:pt>
                <c:pt idx="306">
                  <c:v>0.9</c:v>
                </c:pt>
                <c:pt idx="307">
                  <c:v>0.86</c:v>
                </c:pt>
                <c:pt idx="308">
                  <c:v>0.88</c:v>
                </c:pt>
                <c:pt idx="309">
                  <c:v>0.86</c:v>
                </c:pt>
                <c:pt idx="310">
                  <c:v>0.86</c:v>
                </c:pt>
                <c:pt idx="311">
                  <c:v>0.9</c:v>
                </c:pt>
                <c:pt idx="312">
                  <c:v>0.88</c:v>
                </c:pt>
                <c:pt idx="313">
                  <c:v>0.88</c:v>
                </c:pt>
                <c:pt idx="314">
                  <c:v>0.86</c:v>
                </c:pt>
                <c:pt idx="315">
                  <c:v>0.72</c:v>
                </c:pt>
                <c:pt idx="316">
                  <c:v>0.72</c:v>
                </c:pt>
                <c:pt idx="317">
                  <c:v>0.7</c:v>
                </c:pt>
                <c:pt idx="318">
                  <c:v>0.56000000000000005</c:v>
                </c:pt>
                <c:pt idx="319">
                  <c:v>0.56000000000000005</c:v>
                </c:pt>
                <c:pt idx="320">
                  <c:v>0.56000000000000005</c:v>
                </c:pt>
                <c:pt idx="321">
                  <c:v>0.32</c:v>
                </c:pt>
                <c:pt idx="322">
                  <c:v>0.3</c:v>
                </c:pt>
                <c:pt idx="323">
                  <c:v>0.3</c:v>
                </c:pt>
                <c:pt idx="324">
                  <c:v>0.02</c:v>
                </c:pt>
                <c:pt idx="325">
                  <c:v>0.02</c:v>
                </c:pt>
                <c:pt idx="326">
                  <c:v>0.04</c:v>
                </c:pt>
                <c:pt idx="327">
                  <c:v>-0.24</c:v>
                </c:pt>
                <c:pt idx="328">
                  <c:v>-0.28000000000000003</c:v>
                </c:pt>
                <c:pt idx="329">
                  <c:v>-0.26</c:v>
                </c:pt>
                <c:pt idx="330">
                  <c:v>-0.5</c:v>
                </c:pt>
                <c:pt idx="331">
                  <c:v>-0.54</c:v>
                </c:pt>
                <c:pt idx="332">
                  <c:v>-0.56000000000000005</c:v>
                </c:pt>
                <c:pt idx="333">
                  <c:v>-0.68</c:v>
                </c:pt>
                <c:pt idx="334">
                  <c:v>-0.74</c:v>
                </c:pt>
                <c:pt idx="335">
                  <c:v>-0.74</c:v>
                </c:pt>
                <c:pt idx="336">
                  <c:v>-0.82</c:v>
                </c:pt>
                <c:pt idx="337">
                  <c:v>-0.92</c:v>
                </c:pt>
                <c:pt idx="338">
                  <c:v>-0.94</c:v>
                </c:pt>
                <c:pt idx="339">
                  <c:v>-0.94</c:v>
                </c:pt>
                <c:pt idx="340">
                  <c:v>-0.94</c:v>
                </c:pt>
                <c:pt idx="341">
                  <c:v>-0.96</c:v>
                </c:pt>
                <c:pt idx="342">
                  <c:v>-0.94</c:v>
                </c:pt>
                <c:pt idx="343">
                  <c:v>-0.98</c:v>
                </c:pt>
                <c:pt idx="344">
                  <c:v>-0.98</c:v>
                </c:pt>
                <c:pt idx="345">
                  <c:v>-0.98</c:v>
                </c:pt>
                <c:pt idx="346">
                  <c:v>-0.8</c:v>
                </c:pt>
                <c:pt idx="347">
                  <c:v>-0.8</c:v>
                </c:pt>
                <c:pt idx="348">
                  <c:v>-0.8</c:v>
                </c:pt>
                <c:pt idx="349">
                  <c:v>-0.64</c:v>
                </c:pt>
                <c:pt idx="350">
                  <c:v>-0.64</c:v>
                </c:pt>
                <c:pt idx="351">
                  <c:v>-0.64</c:v>
                </c:pt>
                <c:pt idx="352">
                  <c:v>-0.36</c:v>
                </c:pt>
                <c:pt idx="353">
                  <c:v>-0.34</c:v>
                </c:pt>
                <c:pt idx="354">
                  <c:v>-0.34</c:v>
                </c:pt>
                <c:pt idx="355">
                  <c:v>-0.1</c:v>
                </c:pt>
                <c:pt idx="356">
                  <c:v>-0.06</c:v>
                </c:pt>
                <c:pt idx="357">
                  <c:v>-0.06</c:v>
                </c:pt>
                <c:pt idx="358">
                  <c:v>0.18</c:v>
                </c:pt>
                <c:pt idx="359">
                  <c:v>0.26</c:v>
                </c:pt>
                <c:pt idx="360">
                  <c:v>0.26</c:v>
                </c:pt>
                <c:pt idx="361">
                  <c:v>0.4</c:v>
                </c:pt>
                <c:pt idx="362">
                  <c:v>0.56000000000000005</c:v>
                </c:pt>
                <c:pt idx="363">
                  <c:v>0.56000000000000005</c:v>
                </c:pt>
                <c:pt idx="364">
                  <c:v>0.6</c:v>
                </c:pt>
                <c:pt idx="365">
                  <c:v>0.76</c:v>
                </c:pt>
                <c:pt idx="366">
                  <c:v>0.76</c:v>
                </c:pt>
                <c:pt idx="367">
                  <c:v>0.76</c:v>
                </c:pt>
                <c:pt idx="368">
                  <c:v>0.98</c:v>
                </c:pt>
                <c:pt idx="369">
                  <c:v>1</c:v>
                </c:pt>
                <c:pt idx="370">
                  <c:v>1</c:v>
                </c:pt>
                <c:pt idx="371">
                  <c:v>1.02</c:v>
                </c:pt>
                <c:pt idx="372">
                  <c:v>1.04</c:v>
                </c:pt>
                <c:pt idx="373">
                  <c:v>1.02</c:v>
                </c:pt>
                <c:pt idx="374">
                  <c:v>1.06</c:v>
                </c:pt>
                <c:pt idx="375">
                  <c:v>1.04</c:v>
                </c:pt>
                <c:pt idx="376">
                  <c:v>1.06</c:v>
                </c:pt>
                <c:pt idx="377">
                  <c:v>0.92</c:v>
                </c:pt>
                <c:pt idx="378">
                  <c:v>0.9</c:v>
                </c:pt>
                <c:pt idx="379">
                  <c:v>0.9</c:v>
                </c:pt>
                <c:pt idx="380">
                  <c:v>0.74</c:v>
                </c:pt>
                <c:pt idx="381">
                  <c:v>0.72</c:v>
                </c:pt>
                <c:pt idx="382">
                  <c:v>0.7</c:v>
                </c:pt>
                <c:pt idx="383">
                  <c:v>0.52</c:v>
                </c:pt>
                <c:pt idx="384">
                  <c:v>0.42</c:v>
                </c:pt>
                <c:pt idx="385">
                  <c:v>0.42</c:v>
                </c:pt>
                <c:pt idx="386">
                  <c:v>0.28000000000000003</c:v>
                </c:pt>
                <c:pt idx="387">
                  <c:v>0.12</c:v>
                </c:pt>
                <c:pt idx="388">
                  <c:v>0.12</c:v>
                </c:pt>
                <c:pt idx="389">
                  <c:v>0.06</c:v>
                </c:pt>
                <c:pt idx="390">
                  <c:v>-0.2</c:v>
                </c:pt>
                <c:pt idx="391">
                  <c:v>-0.2</c:v>
                </c:pt>
                <c:pt idx="392">
                  <c:v>-0.22</c:v>
                </c:pt>
                <c:pt idx="393">
                  <c:v>-0.54</c:v>
                </c:pt>
                <c:pt idx="394">
                  <c:v>-0.52</c:v>
                </c:pt>
                <c:pt idx="395">
                  <c:v>-0.54</c:v>
                </c:pt>
                <c:pt idx="396">
                  <c:v>-0.76</c:v>
                </c:pt>
                <c:pt idx="397">
                  <c:v>-0.78</c:v>
                </c:pt>
                <c:pt idx="398">
                  <c:v>-0.8</c:v>
                </c:pt>
                <c:pt idx="399">
                  <c:v>-1</c:v>
                </c:pt>
                <c:pt idx="400">
                  <c:v>-1.02</c:v>
                </c:pt>
                <c:pt idx="401">
                  <c:v>-1.02</c:v>
                </c:pt>
                <c:pt idx="402">
                  <c:v>-1.08</c:v>
                </c:pt>
                <c:pt idx="403">
                  <c:v>-1.06</c:v>
                </c:pt>
                <c:pt idx="404">
                  <c:v>-1.06</c:v>
                </c:pt>
                <c:pt idx="405">
                  <c:v>-1.1000000000000001</c:v>
                </c:pt>
                <c:pt idx="406">
                  <c:v>-1.1200000000000001</c:v>
                </c:pt>
                <c:pt idx="407">
                  <c:v>-1.1000000000000001</c:v>
                </c:pt>
                <c:pt idx="408">
                  <c:v>-0.98</c:v>
                </c:pt>
                <c:pt idx="409">
                  <c:v>-0.92</c:v>
                </c:pt>
                <c:pt idx="410">
                  <c:v>-0.94</c:v>
                </c:pt>
                <c:pt idx="411">
                  <c:v>-0.86</c:v>
                </c:pt>
                <c:pt idx="412">
                  <c:v>-0.76</c:v>
                </c:pt>
                <c:pt idx="413">
                  <c:v>-0.76</c:v>
                </c:pt>
                <c:pt idx="414">
                  <c:v>-0.7</c:v>
                </c:pt>
                <c:pt idx="415">
                  <c:v>-0.46</c:v>
                </c:pt>
                <c:pt idx="416">
                  <c:v>-0.44</c:v>
                </c:pt>
                <c:pt idx="417">
                  <c:v>-0.46</c:v>
                </c:pt>
                <c:pt idx="418">
                  <c:v>-0.14000000000000001</c:v>
                </c:pt>
                <c:pt idx="419">
                  <c:v>-0.14000000000000001</c:v>
                </c:pt>
                <c:pt idx="420">
                  <c:v>-0.14000000000000001</c:v>
                </c:pt>
                <c:pt idx="421">
                  <c:v>0.18</c:v>
                </c:pt>
                <c:pt idx="422">
                  <c:v>0.22</c:v>
                </c:pt>
                <c:pt idx="423">
                  <c:v>0.2</c:v>
                </c:pt>
                <c:pt idx="424">
                  <c:v>0.54</c:v>
                </c:pt>
                <c:pt idx="425">
                  <c:v>0.56000000000000005</c:v>
                </c:pt>
                <c:pt idx="426">
                  <c:v>0.54</c:v>
                </c:pt>
                <c:pt idx="427">
                  <c:v>0.8</c:v>
                </c:pt>
                <c:pt idx="428">
                  <c:v>0.8</c:v>
                </c:pt>
                <c:pt idx="429">
                  <c:v>0.82</c:v>
                </c:pt>
                <c:pt idx="430">
                  <c:v>1.04</c:v>
                </c:pt>
                <c:pt idx="431">
                  <c:v>1.06</c:v>
                </c:pt>
                <c:pt idx="432">
                  <c:v>1.06</c:v>
                </c:pt>
                <c:pt idx="433">
                  <c:v>1.1200000000000001</c:v>
                </c:pt>
                <c:pt idx="434">
                  <c:v>1.1399999999999999</c:v>
                </c:pt>
                <c:pt idx="435">
                  <c:v>1.1599999999999999</c:v>
                </c:pt>
                <c:pt idx="436">
                  <c:v>1.18</c:v>
                </c:pt>
                <c:pt idx="437">
                  <c:v>1.18</c:v>
                </c:pt>
                <c:pt idx="438">
                  <c:v>1.2</c:v>
                </c:pt>
                <c:pt idx="439">
                  <c:v>1.1599999999999999</c:v>
                </c:pt>
                <c:pt idx="440">
                  <c:v>1.02</c:v>
                </c:pt>
                <c:pt idx="441">
                  <c:v>1.02</c:v>
                </c:pt>
                <c:pt idx="442">
                  <c:v>1.02</c:v>
                </c:pt>
                <c:pt idx="443">
                  <c:v>0.86</c:v>
                </c:pt>
                <c:pt idx="444">
                  <c:v>0.86</c:v>
                </c:pt>
                <c:pt idx="445">
                  <c:v>0.86</c:v>
                </c:pt>
                <c:pt idx="446">
                  <c:v>0.54</c:v>
                </c:pt>
                <c:pt idx="447">
                  <c:v>0.52</c:v>
                </c:pt>
                <c:pt idx="448">
                  <c:v>0.52</c:v>
                </c:pt>
                <c:pt idx="449">
                  <c:v>0.22</c:v>
                </c:pt>
                <c:pt idx="450">
                  <c:v>0.2</c:v>
                </c:pt>
                <c:pt idx="451">
                  <c:v>0.2</c:v>
                </c:pt>
                <c:pt idx="452">
                  <c:v>-0.14000000000000001</c:v>
                </c:pt>
                <c:pt idx="453">
                  <c:v>-0.14000000000000001</c:v>
                </c:pt>
                <c:pt idx="454">
                  <c:v>-0.18</c:v>
                </c:pt>
                <c:pt idx="455">
                  <c:v>-0.48</c:v>
                </c:pt>
                <c:pt idx="456">
                  <c:v>-0.54</c:v>
                </c:pt>
                <c:pt idx="457">
                  <c:v>-0.54</c:v>
                </c:pt>
                <c:pt idx="458">
                  <c:v>-0.72</c:v>
                </c:pt>
                <c:pt idx="459">
                  <c:v>-0.8</c:v>
                </c:pt>
                <c:pt idx="460">
                  <c:v>-0.82</c:v>
                </c:pt>
                <c:pt idx="461">
                  <c:v>-0.94</c:v>
                </c:pt>
                <c:pt idx="462">
                  <c:v>-1.1000000000000001</c:v>
                </c:pt>
                <c:pt idx="463">
                  <c:v>-1.08</c:v>
                </c:pt>
                <c:pt idx="464">
                  <c:v>-1.08</c:v>
                </c:pt>
                <c:pt idx="465">
                  <c:v>-1.1399999999999999</c:v>
                </c:pt>
                <c:pt idx="466">
                  <c:v>-1.1399999999999999</c:v>
                </c:pt>
                <c:pt idx="467">
                  <c:v>-1.1599999999999999</c:v>
                </c:pt>
                <c:pt idx="468">
                  <c:v>-1.22</c:v>
                </c:pt>
                <c:pt idx="469">
                  <c:v>-1.2</c:v>
                </c:pt>
                <c:pt idx="470">
                  <c:v>-1.22</c:v>
                </c:pt>
                <c:pt idx="471">
                  <c:v>-1.06</c:v>
                </c:pt>
                <c:pt idx="472">
                  <c:v>-1.08</c:v>
                </c:pt>
                <c:pt idx="473">
                  <c:v>-1.06</c:v>
                </c:pt>
                <c:pt idx="474">
                  <c:v>-0.9</c:v>
                </c:pt>
                <c:pt idx="475">
                  <c:v>-0.9</c:v>
                </c:pt>
                <c:pt idx="476">
                  <c:v>-0.88</c:v>
                </c:pt>
                <c:pt idx="477">
                  <c:v>-0.57999999999999996</c:v>
                </c:pt>
                <c:pt idx="478">
                  <c:v>-0.56000000000000005</c:v>
                </c:pt>
                <c:pt idx="479">
                  <c:v>-0.54</c:v>
                </c:pt>
                <c:pt idx="480">
                  <c:v>-0.28000000000000003</c:v>
                </c:pt>
                <c:pt idx="481">
                  <c:v>-0.2</c:v>
                </c:pt>
                <c:pt idx="482">
                  <c:v>-0.2</c:v>
                </c:pt>
                <c:pt idx="483">
                  <c:v>0.06</c:v>
                </c:pt>
                <c:pt idx="484">
                  <c:v>0.16</c:v>
                </c:pt>
                <c:pt idx="485">
                  <c:v>0.18</c:v>
                </c:pt>
                <c:pt idx="486">
                  <c:v>0.34</c:v>
                </c:pt>
                <c:pt idx="487">
                  <c:v>0.56000000000000005</c:v>
                </c:pt>
                <c:pt idx="488">
                  <c:v>0.56000000000000005</c:v>
                </c:pt>
                <c:pt idx="489">
                  <c:v>0.6</c:v>
                </c:pt>
                <c:pt idx="490">
                  <c:v>0.84</c:v>
                </c:pt>
                <c:pt idx="491">
                  <c:v>0.84</c:v>
                </c:pt>
                <c:pt idx="492">
                  <c:v>0.84</c:v>
                </c:pt>
                <c:pt idx="493">
                  <c:v>1.1200000000000001</c:v>
                </c:pt>
                <c:pt idx="494">
                  <c:v>1.1399999999999999</c:v>
                </c:pt>
                <c:pt idx="495">
                  <c:v>1.1399999999999999</c:v>
                </c:pt>
                <c:pt idx="496">
                  <c:v>1.22</c:v>
                </c:pt>
                <c:pt idx="497">
                  <c:v>1.22</c:v>
                </c:pt>
                <c:pt idx="498">
                  <c:v>1.22</c:v>
                </c:pt>
                <c:pt idx="499">
                  <c:v>1.28</c:v>
                </c:pt>
                <c:pt idx="500">
                  <c:v>1.3</c:v>
                </c:pt>
                <c:pt idx="501">
                  <c:v>1.28</c:v>
                </c:pt>
                <c:pt idx="502">
                  <c:v>1.1399999999999999</c:v>
                </c:pt>
                <c:pt idx="503">
                  <c:v>1.1399999999999999</c:v>
                </c:pt>
                <c:pt idx="504">
                  <c:v>1.1200000000000001</c:v>
                </c:pt>
                <c:pt idx="505">
                  <c:v>1</c:v>
                </c:pt>
                <c:pt idx="506">
                  <c:v>0.96</c:v>
                </c:pt>
                <c:pt idx="507">
                  <c:v>0.96</c:v>
                </c:pt>
                <c:pt idx="508">
                  <c:v>0.72</c:v>
                </c:pt>
                <c:pt idx="509">
                  <c:v>0.62</c:v>
                </c:pt>
                <c:pt idx="510">
                  <c:v>0.62</c:v>
                </c:pt>
                <c:pt idx="511">
                  <c:v>0.48</c:v>
                </c:pt>
                <c:pt idx="512">
                  <c:v>0.28000000000000003</c:v>
                </c:pt>
                <c:pt idx="513">
                  <c:v>0.26</c:v>
                </c:pt>
                <c:pt idx="514">
                  <c:v>0.2</c:v>
                </c:pt>
                <c:pt idx="515">
                  <c:v>-0.12</c:v>
                </c:pt>
                <c:pt idx="516">
                  <c:v>-0.14000000000000001</c:v>
                </c:pt>
                <c:pt idx="517">
                  <c:v>-0.12</c:v>
                </c:pt>
                <c:pt idx="518">
                  <c:v>-0.52</c:v>
                </c:pt>
                <c:pt idx="519">
                  <c:v>-0.52</c:v>
                </c:pt>
                <c:pt idx="520">
                  <c:v>-0.5</c:v>
                </c:pt>
                <c:pt idx="521">
                  <c:v>-0.82</c:v>
                </c:pt>
                <c:pt idx="522">
                  <c:v>-0.82</c:v>
                </c:pt>
                <c:pt idx="523">
                  <c:v>-0.82</c:v>
                </c:pt>
                <c:pt idx="524">
                  <c:v>-1.1200000000000001</c:v>
                </c:pt>
                <c:pt idx="525">
                  <c:v>-1.1399999999999999</c:v>
                </c:pt>
                <c:pt idx="526">
                  <c:v>-1.1399999999999999</c:v>
                </c:pt>
                <c:pt idx="527">
                  <c:v>-1.22</c:v>
                </c:pt>
                <c:pt idx="528">
                  <c:v>-1.22</c:v>
                </c:pt>
                <c:pt idx="529">
                  <c:v>-1.22</c:v>
                </c:pt>
                <c:pt idx="530">
                  <c:v>-1.3</c:v>
                </c:pt>
                <c:pt idx="531">
                  <c:v>-1.32</c:v>
                </c:pt>
                <c:pt idx="532">
                  <c:v>-1.32</c:v>
                </c:pt>
                <c:pt idx="533">
                  <c:v>-1.2</c:v>
                </c:pt>
                <c:pt idx="534">
                  <c:v>-1.1599999999999999</c:v>
                </c:pt>
                <c:pt idx="535">
                  <c:v>-1.1599999999999999</c:v>
                </c:pt>
                <c:pt idx="536">
                  <c:v>-1.1000000000000001</c:v>
                </c:pt>
                <c:pt idx="537">
                  <c:v>-1</c:v>
                </c:pt>
                <c:pt idx="538">
                  <c:v>-0.98</c:v>
                </c:pt>
                <c:pt idx="539">
                  <c:v>-0.96</c:v>
                </c:pt>
                <c:pt idx="540">
                  <c:v>-0.66</c:v>
                </c:pt>
                <c:pt idx="541">
                  <c:v>-0.64</c:v>
                </c:pt>
                <c:pt idx="542">
                  <c:v>-0.64</c:v>
                </c:pt>
                <c:pt idx="543">
                  <c:v>-0.3</c:v>
                </c:pt>
                <c:pt idx="544">
                  <c:v>-0.3</c:v>
                </c:pt>
                <c:pt idx="545">
                  <c:v>-0.3</c:v>
                </c:pt>
                <c:pt idx="546">
                  <c:v>0.1</c:v>
                </c:pt>
                <c:pt idx="547">
                  <c:v>0.1</c:v>
                </c:pt>
                <c:pt idx="548">
                  <c:v>0.1</c:v>
                </c:pt>
                <c:pt idx="549">
                  <c:v>0.5</c:v>
                </c:pt>
                <c:pt idx="550">
                  <c:v>0.52</c:v>
                </c:pt>
                <c:pt idx="551">
                  <c:v>0.5</c:v>
                </c:pt>
                <c:pt idx="552">
                  <c:v>0.8</c:v>
                </c:pt>
                <c:pt idx="553">
                  <c:v>0.84</c:v>
                </c:pt>
                <c:pt idx="554">
                  <c:v>0.84</c:v>
                </c:pt>
                <c:pt idx="555">
                  <c:v>1.1200000000000001</c:v>
                </c:pt>
                <c:pt idx="556">
                  <c:v>1.1599999999999999</c:v>
                </c:pt>
                <c:pt idx="557">
                  <c:v>1.1599999999999999</c:v>
                </c:pt>
                <c:pt idx="558">
                  <c:v>1.24</c:v>
                </c:pt>
                <c:pt idx="559">
                  <c:v>1.24</c:v>
                </c:pt>
                <c:pt idx="560">
                  <c:v>1.26</c:v>
                </c:pt>
                <c:pt idx="561">
                  <c:v>1.3</c:v>
                </c:pt>
                <c:pt idx="562">
                  <c:v>1.36</c:v>
                </c:pt>
                <c:pt idx="563">
                  <c:v>1.36</c:v>
                </c:pt>
                <c:pt idx="564">
                  <c:v>1.34</c:v>
                </c:pt>
                <c:pt idx="565">
                  <c:v>1.22</c:v>
                </c:pt>
                <c:pt idx="566">
                  <c:v>1.22</c:v>
                </c:pt>
                <c:pt idx="567">
                  <c:v>1.22</c:v>
                </c:pt>
                <c:pt idx="568">
                  <c:v>1.06</c:v>
                </c:pt>
                <c:pt idx="569">
                  <c:v>1.04</c:v>
                </c:pt>
                <c:pt idx="570">
                  <c:v>1.04</c:v>
                </c:pt>
                <c:pt idx="571">
                  <c:v>0.72</c:v>
                </c:pt>
                <c:pt idx="572">
                  <c:v>0.7</c:v>
                </c:pt>
                <c:pt idx="573">
                  <c:v>0.7</c:v>
                </c:pt>
                <c:pt idx="574">
                  <c:v>0.38</c:v>
                </c:pt>
                <c:pt idx="575">
                  <c:v>0.36</c:v>
                </c:pt>
                <c:pt idx="576">
                  <c:v>0.36</c:v>
                </c:pt>
                <c:pt idx="577">
                  <c:v>-0.04</c:v>
                </c:pt>
                <c:pt idx="578">
                  <c:v>-0.08</c:v>
                </c:pt>
                <c:pt idx="579">
                  <c:v>-0.06</c:v>
                </c:pt>
                <c:pt idx="580">
                  <c:v>-0.44</c:v>
                </c:pt>
                <c:pt idx="581">
                  <c:v>-0.48</c:v>
                </c:pt>
                <c:pt idx="582">
                  <c:v>-0.5</c:v>
                </c:pt>
                <c:pt idx="583">
                  <c:v>-0.72</c:v>
                </c:pt>
                <c:pt idx="584">
                  <c:v>-0.82</c:v>
                </c:pt>
                <c:pt idx="585">
                  <c:v>-0.82</c:v>
                </c:pt>
                <c:pt idx="586">
                  <c:v>-0.96</c:v>
                </c:pt>
                <c:pt idx="587">
                  <c:v>-1.1399999999999999</c:v>
                </c:pt>
                <c:pt idx="588">
                  <c:v>-1.1399999999999999</c:v>
                </c:pt>
                <c:pt idx="589">
                  <c:v>-1.18</c:v>
                </c:pt>
                <c:pt idx="590">
                  <c:v>-1.26</c:v>
                </c:pt>
                <c:pt idx="591">
                  <c:v>-1.26</c:v>
                </c:pt>
                <c:pt idx="592">
                  <c:v>-1.24</c:v>
                </c:pt>
                <c:pt idx="593">
                  <c:v>-1.38</c:v>
                </c:pt>
                <c:pt idx="594">
                  <c:v>-1.36</c:v>
                </c:pt>
                <c:pt idx="595">
                  <c:v>-1.36</c:v>
                </c:pt>
                <c:pt idx="596">
                  <c:v>-1.22</c:v>
                </c:pt>
                <c:pt idx="597">
                  <c:v>-1.22</c:v>
                </c:pt>
                <c:pt idx="598">
                  <c:v>-1.22</c:v>
                </c:pt>
                <c:pt idx="599">
                  <c:v>-1.08</c:v>
                </c:pt>
                <c:pt idx="600">
                  <c:v>-1.08</c:v>
                </c:pt>
                <c:pt idx="601">
                  <c:v>-1.1000000000000001</c:v>
                </c:pt>
                <c:pt idx="602">
                  <c:v>-0.76</c:v>
                </c:pt>
                <c:pt idx="603">
                  <c:v>-0.72</c:v>
                </c:pt>
                <c:pt idx="604">
                  <c:v>-0.72</c:v>
                </c:pt>
                <c:pt idx="605">
                  <c:v>-0.44</c:v>
                </c:pt>
                <c:pt idx="606">
                  <c:v>-0.36</c:v>
                </c:pt>
                <c:pt idx="607">
                  <c:v>-0.36</c:v>
                </c:pt>
                <c:pt idx="608">
                  <c:v>-0.08</c:v>
                </c:pt>
                <c:pt idx="609">
                  <c:v>0.06</c:v>
                </c:pt>
                <c:pt idx="610">
                  <c:v>0.06</c:v>
                </c:pt>
                <c:pt idx="611">
                  <c:v>0.26</c:v>
                </c:pt>
                <c:pt idx="612">
                  <c:v>0.46</c:v>
                </c:pt>
                <c:pt idx="613">
                  <c:v>0.48</c:v>
                </c:pt>
                <c:pt idx="614">
                  <c:v>0.52</c:v>
                </c:pt>
                <c:pt idx="615">
                  <c:v>0.82</c:v>
                </c:pt>
                <c:pt idx="616">
                  <c:v>0.82</c:v>
                </c:pt>
                <c:pt idx="617">
                  <c:v>0.82</c:v>
                </c:pt>
                <c:pt idx="618">
                  <c:v>1.1599999999999999</c:v>
                </c:pt>
                <c:pt idx="619">
                  <c:v>1.1599999999999999</c:v>
                </c:pt>
                <c:pt idx="620">
                  <c:v>1.1599999999999999</c:v>
                </c:pt>
                <c:pt idx="621">
                  <c:v>1.26</c:v>
                </c:pt>
                <c:pt idx="622">
                  <c:v>1.28</c:v>
                </c:pt>
                <c:pt idx="623">
                  <c:v>1.26</c:v>
                </c:pt>
                <c:pt idx="624">
                  <c:v>1.4</c:v>
                </c:pt>
                <c:pt idx="625">
                  <c:v>1.4</c:v>
                </c:pt>
                <c:pt idx="626">
                  <c:v>1.38</c:v>
                </c:pt>
                <c:pt idx="627">
                  <c:v>1.26</c:v>
                </c:pt>
                <c:pt idx="628">
                  <c:v>1.24</c:v>
                </c:pt>
                <c:pt idx="629">
                  <c:v>1.24</c:v>
                </c:pt>
                <c:pt idx="630">
                  <c:v>1.1399999999999999</c:v>
                </c:pt>
                <c:pt idx="631">
                  <c:v>1.1200000000000001</c:v>
                </c:pt>
                <c:pt idx="632">
                  <c:v>1.1000000000000001</c:v>
                </c:pt>
                <c:pt idx="633">
                  <c:v>0.88</c:v>
                </c:pt>
                <c:pt idx="634">
                  <c:v>0.76</c:v>
                </c:pt>
                <c:pt idx="635">
                  <c:v>0.76</c:v>
                </c:pt>
                <c:pt idx="636">
                  <c:v>0.57999999999999996</c:v>
                </c:pt>
                <c:pt idx="637">
                  <c:v>0.42</c:v>
                </c:pt>
                <c:pt idx="638">
                  <c:v>0.42</c:v>
                </c:pt>
                <c:pt idx="639">
                  <c:v>0.34</c:v>
                </c:pt>
                <c:pt idx="640">
                  <c:v>-0.02</c:v>
                </c:pt>
                <c:pt idx="641">
                  <c:v>-0.02</c:v>
                </c:pt>
                <c:pt idx="642">
                  <c:v>-0.02</c:v>
                </c:pt>
                <c:pt idx="643">
                  <c:v>-0.44</c:v>
                </c:pt>
                <c:pt idx="644">
                  <c:v>-0.46</c:v>
                </c:pt>
                <c:pt idx="645">
                  <c:v>-0.44</c:v>
                </c:pt>
                <c:pt idx="646">
                  <c:v>-0.78</c:v>
                </c:pt>
                <c:pt idx="647">
                  <c:v>-0.8</c:v>
                </c:pt>
                <c:pt idx="648">
                  <c:v>-0.78</c:v>
                </c:pt>
                <c:pt idx="649">
                  <c:v>-1.1200000000000001</c:v>
                </c:pt>
                <c:pt idx="650">
                  <c:v>-1.1399999999999999</c:v>
                </c:pt>
                <c:pt idx="651">
                  <c:v>-1.1599999999999999</c:v>
                </c:pt>
                <c:pt idx="652">
                  <c:v>-1.26</c:v>
                </c:pt>
                <c:pt idx="653">
                  <c:v>-1.26</c:v>
                </c:pt>
                <c:pt idx="654">
                  <c:v>-1.26</c:v>
                </c:pt>
                <c:pt idx="655">
                  <c:v>-1.38</c:v>
                </c:pt>
                <c:pt idx="656">
                  <c:v>-1.42</c:v>
                </c:pt>
                <c:pt idx="657">
                  <c:v>-1.38</c:v>
                </c:pt>
                <c:pt idx="658">
                  <c:v>-1.28</c:v>
                </c:pt>
                <c:pt idx="659">
                  <c:v>-1.28</c:v>
                </c:pt>
                <c:pt idx="660">
                  <c:v>-1.26</c:v>
                </c:pt>
                <c:pt idx="661">
                  <c:v>-1.2</c:v>
                </c:pt>
                <c:pt idx="662">
                  <c:v>-1.1200000000000001</c:v>
                </c:pt>
                <c:pt idx="663">
                  <c:v>-1.1399999999999999</c:v>
                </c:pt>
                <c:pt idx="664">
                  <c:v>-1.08</c:v>
                </c:pt>
                <c:pt idx="665">
                  <c:v>-0.78</c:v>
                </c:pt>
                <c:pt idx="666">
                  <c:v>-0.76</c:v>
                </c:pt>
                <c:pt idx="667">
                  <c:v>-0.78</c:v>
                </c:pt>
                <c:pt idx="668">
                  <c:v>-0.44</c:v>
                </c:pt>
                <c:pt idx="669">
                  <c:v>-0.42</c:v>
                </c:pt>
                <c:pt idx="670">
                  <c:v>-0.42</c:v>
                </c:pt>
                <c:pt idx="671">
                  <c:v>0</c:v>
                </c:pt>
                <c:pt idx="672">
                  <c:v>0</c:v>
                </c:pt>
                <c:pt idx="673">
                  <c:v>0</c:v>
                </c:pt>
                <c:pt idx="674">
                  <c:v>0.4</c:v>
                </c:pt>
                <c:pt idx="675">
                  <c:v>0.42</c:v>
                </c:pt>
                <c:pt idx="676">
                  <c:v>0.42</c:v>
                </c:pt>
                <c:pt idx="677">
                  <c:v>0.78</c:v>
                </c:pt>
                <c:pt idx="678">
                  <c:v>0.78</c:v>
                </c:pt>
                <c:pt idx="679">
                  <c:v>0.78</c:v>
                </c:pt>
                <c:pt idx="680">
                  <c:v>1.08</c:v>
                </c:pt>
                <c:pt idx="681">
                  <c:v>1.1399999999999999</c:v>
                </c:pt>
                <c:pt idx="682">
                  <c:v>1.1399999999999999</c:v>
                </c:pt>
                <c:pt idx="683">
                  <c:v>1.22</c:v>
                </c:pt>
                <c:pt idx="684">
                  <c:v>1.26</c:v>
                </c:pt>
                <c:pt idx="685">
                  <c:v>1.26</c:v>
                </c:pt>
                <c:pt idx="686">
                  <c:v>1.32</c:v>
                </c:pt>
                <c:pt idx="687">
                  <c:v>1.4</c:v>
                </c:pt>
                <c:pt idx="688">
                  <c:v>1.4</c:v>
                </c:pt>
                <c:pt idx="689">
                  <c:v>1.38</c:v>
                </c:pt>
                <c:pt idx="690">
                  <c:v>1.26</c:v>
                </c:pt>
                <c:pt idx="691">
                  <c:v>1.28</c:v>
                </c:pt>
                <c:pt idx="692">
                  <c:v>1.28</c:v>
                </c:pt>
                <c:pt idx="693">
                  <c:v>1.1599999999999999</c:v>
                </c:pt>
                <c:pt idx="694">
                  <c:v>1.1599999999999999</c:v>
                </c:pt>
                <c:pt idx="695">
                  <c:v>1.1599999999999999</c:v>
                </c:pt>
                <c:pt idx="696">
                  <c:v>0.82</c:v>
                </c:pt>
                <c:pt idx="697">
                  <c:v>0.8</c:v>
                </c:pt>
                <c:pt idx="698">
                  <c:v>0.8</c:v>
                </c:pt>
                <c:pt idx="699">
                  <c:v>0.48</c:v>
                </c:pt>
                <c:pt idx="700">
                  <c:v>0.48</c:v>
                </c:pt>
                <c:pt idx="701">
                  <c:v>0.46</c:v>
                </c:pt>
                <c:pt idx="702">
                  <c:v>0.06</c:v>
                </c:pt>
                <c:pt idx="703">
                  <c:v>0.04</c:v>
                </c:pt>
                <c:pt idx="704">
                  <c:v>0.02</c:v>
                </c:pt>
                <c:pt idx="705">
                  <c:v>-0.32</c:v>
                </c:pt>
                <c:pt idx="706">
                  <c:v>-0.4</c:v>
                </c:pt>
                <c:pt idx="707">
                  <c:v>-0.42</c:v>
                </c:pt>
                <c:pt idx="708">
                  <c:v>-0.64</c:v>
                </c:pt>
                <c:pt idx="709">
                  <c:v>-0.74</c:v>
                </c:pt>
                <c:pt idx="710">
                  <c:v>-0.74</c:v>
                </c:pt>
                <c:pt idx="711">
                  <c:v>-0.9</c:v>
                </c:pt>
                <c:pt idx="712">
                  <c:v>-1.1000000000000001</c:v>
                </c:pt>
                <c:pt idx="713">
                  <c:v>-1.08</c:v>
                </c:pt>
                <c:pt idx="714">
                  <c:v>-1.1200000000000001</c:v>
                </c:pt>
                <c:pt idx="715">
                  <c:v>-1.26</c:v>
                </c:pt>
                <c:pt idx="716">
                  <c:v>-1.24</c:v>
                </c:pt>
                <c:pt idx="717">
                  <c:v>-1.24</c:v>
                </c:pt>
                <c:pt idx="718">
                  <c:v>-1.38</c:v>
                </c:pt>
                <c:pt idx="719">
                  <c:v>-1.38</c:v>
                </c:pt>
                <c:pt idx="720">
                  <c:v>-1.36</c:v>
                </c:pt>
                <c:pt idx="721">
                  <c:v>-1.26</c:v>
                </c:pt>
                <c:pt idx="722">
                  <c:v>-1.26</c:v>
                </c:pt>
                <c:pt idx="723">
                  <c:v>-1.26</c:v>
                </c:pt>
                <c:pt idx="724">
                  <c:v>-1.1399999999999999</c:v>
                </c:pt>
                <c:pt idx="725">
                  <c:v>-1.1399999999999999</c:v>
                </c:pt>
                <c:pt idx="726">
                  <c:v>-1.1599999999999999</c:v>
                </c:pt>
                <c:pt idx="727">
                  <c:v>-0.84</c:v>
                </c:pt>
                <c:pt idx="728">
                  <c:v>-0.82</c:v>
                </c:pt>
                <c:pt idx="729">
                  <c:v>-0.82</c:v>
                </c:pt>
                <c:pt idx="730">
                  <c:v>-0.52</c:v>
                </c:pt>
                <c:pt idx="731">
                  <c:v>-0.48</c:v>
                </c:pt>
                <c:pt idx="732">
                  <c:v>-0.48</c:v>
                </c:pt>
                <c:pt idx="733">
                  <c:v>-0.18</c:v>
                </c:pt>
                <c:pt idx="734">
                  <c:v>-0.04</c:v>
                </c:pt>
                <c:pt idx="735">
                  <c:v>-0.06</c:v>
                </c:pt>
                <c:pt idx="736">
                  <c:v>0.16</c:v>
                </c:pt>
                <c:pt idx="737">
                  <c:v>0.38</c:v>
                </c:pt>
                <c:pt idx="738">
                  <c:v>0.38</c:v>
                </c:pt>
                <c:pt idx="739">
                  <c:v>0.42</c:v>
                </c:pt>
                <c:pt idx="740">
                  <c:v>0.72</c:v>
                </c:pt>
                <c:pt idx="741">
                  <c:v>0.74</c:v>
                </c:pt>
                <c:pt idx="742">
                  <c:v>0.72</c:v>
                </c:pt>
                <c:pt idx="743">
                  <c:v>1.08</c:v>
                </c:pt>
                <c:pt idx="744">
                  <c:v>1.06</c:v>
                </c:pt>
                <c:pt idx="745">
                  <c:v>1.08</c:v>
                </c:pt>
                <c:pt idx="746">
                  <c:v>1.22</c:v>
                </c:pt>
                <c:pt idx="747">
                  <c:v>1.22</c:v>
                </c:pt>
                <c:pt idx="748">
                  <c:v>1.22</c:v>
                </c:pt>
                <c:pt idx="749">
                  <c:v>1.38</c:v>
                </c:pt>
                <c:pt idx="750">
                  <c:v>1.38</c:v>
                </c:pt>
                <c:pt idx="751">
                  <c:v>1.38</c:v>
                </c:pt>
                <c:pt idx="752">
                  <c:v>1.28</c:v>
                </c:pt>
                <c:pt idx="753">
                  <c:v>1.26</c:v>
                </c:pt>
                <c:pt idx="754">
                  <c:v>1.26</c:v>
                </c:pt>
                <c:pt idx="755">
                  <c:v>1.18</c:v>
                </c:pt>
                <c:pt idx="756">
                  <c:v>1.1599999999999999</c:v>
                </c:pt>
                <c:pt idx="757">
                  <c:v>1.1599999999999999</c:v>
                </c:pt>
                <c:pt idx="758">
                  <c:v>0.92</c:v>
                </c:pt>
                <c:pt idx="759">
                  <c:v>0.82</c:v>
                </c:pt>
                <c:pt idx="760">
                  <c:v>0.82</c:v>
                </c:pt>
                <c:pt idx="761">
                  <c:v>0.68</c:v>
                </c:pt>
                <c:pt idx="762">
                  <c:v>0.5</c:v>
                </c:pt>
                <c:pt idx="763">
                  <c:v>0.52</c:v>
                </c:pt>
                <c:pt idx="764">
                  <c:v>0.44</c:v>
                </c:pt>
                <c:pt idx="765">
                  <c:v>0.1</c:v>
                </c:pt>
                <c:pt idx="766">
                  <c:v>0.08</c:v>
                </c:pt>
                <c:pt idx="767">
                  <c:v>0.08</c:v>
                </c:pt>
                <c:pt idx="768">
                  <c:v>-0.32</c:v>
                </c:pt>
                <c:pt idx="769">
                  <c:v>-0.32</c:v>
                </c:pt>
                <c:pt idx="770">
                  <c:v>-0.32</c:v>
                </c:pt>
                <c:pt idx="771">
                  <c:v>-0.66</c:v>
                </c:pt>
                <c:pt idx="772">
                  <c:v>-0.68</c:v>
                </c:pt>
                <c:pt idx="773">
                  <c:v>-0.7</c:v>
                </c:pt>
                <c:pt idx="774">
                  <c:v>-1</c:v>
                </c:pt>
                <c:pt idx="775">
                  <c:v>-1.04</c:v>
                </c:pt>
                <c:pt idx="776">
                  <c:v>-1.04</c:v>
                </c:pt>
                <c:pt idx="777">
                  <c:v>-1.18</c:v>
                </c:pt>
                <c:pt idx="778">
                  <c:v>-1.18</c:v>
                </c:pt>
                <c:pt idx="779">
                  <c:v>-1.2</c:v>
                </c:pt>
                <c:pt idx="780">
                  <c:v>-1.32</c:v>
                </c:pt>
                <c:pt idx="781">
                  <c:v>-1.34</c:v>
                </c:pt>
                <c:pt idx="782">
                  <c:v>-1.36</c:v>
                </c:pt>
                <c:pt idx="783">
                  <c:v>-1.3</c:v>
                </c:pt>
                <c:pt idx="784">
                  <c:v>-1.24</c:v>
                </c:pt>
                <c:pt idx="785">
                  <c:v>-1.24</c:v>
                </c:pt>
                <c:pt idx="786">
                  <c:v>-1.2</c:v>
                </c:pt>
                <c:pt idx="787">
                  <c:v>-1.1599999999999999</c:v>
                </c:pt>
                <c:pt idx="788">
                  <c:v>-1.1599999999999999</c:v>
                </c:pt>
                <c:pt idx="789">
                  <c:v>-1.1000000000000001</c:v>
                </c:pt>
                <c:pt idx="790">
                  <c:v>-0.82</c:v>
                </c:pt>
                <c:pt idx="791">
                  <c:v>-0.82</c:v>
                </c:pt>
                <c:pt idx="792">
                  <c:v>-0.82</c:v>
                </c:pt>
                <c:pt idx="793">
                  <c:v>-0.52</c:v>
                </c:pt>
                <c:pt idx="794">
                  <c:v>-0.5</c:v>
                </c:pt>
                <c:pt idx="795">
                  <c:v>-0.52</c:v>
                </c:pt>
                <c:pt idx="796">
                  <c:v>-0.12</c:v>
                </c:pt>
                <c:pt idx="797">
                  <c:v>-0.12</c:v>
                </c:pt>
                <c:pt idx="798">
                  <c:v>-0.12</c:v>
                </c:pt>
                <c:pt idx="799">
                  <c:v>0.28000000000000003</c:v>
                </c:pt>
                <c:pt idx="800">
                  <c:v>0.3</c:v>
                </c:pt>
                <c:pt idx="801">
                  <c:v>0.28000000000000003</c:v>
                </c:pt>
                <c:pt idx="802">
                  <c:v>0.6</c:v>
                </c:pt>
                <c:pt idx="803">
                  <c:v>0.66</c:v>
                </c:pt>
                <c:pt idx="804">
                  <c:v>0.64</c:v>
                </c:pt>
                <c:pt idx="805">
                  <c:v>0.94</c:v>
                </c:pt>
                <c:pt idx="806">
                  <c:v>1</c:v>
                </c:pt>
                <c:pt idx="807">
                  <c:v>0.98</c:v>
                </c:pt>
                <c:pt idx="808">
                  <c:v>1.1000000000000001</c:v>
                </c:pt>
                <c:pt idx="809">
                  <c:v>1.1399999999999999</c:v>
                </c:pt>
                <c:pt idx="810">
                  <c:v>1.1599999999999999</c:v>
                </c:pt>
                <c:pt idx="811">
                  <c:v>1.22</c:v>
                </c:pt>
                <c:pt idx="812">
                  <c:v>1.3</c:v>
                </c:pt>
                <c:pt idx="813">
                  <c:v>1.3</c:v>
                </c:pt>
                <c:pt idx="814">
                  <c:v>1.28</c:v>
                </c:pt>
                <c:pt idx="815">
                  <c:v>1.22</c:v>
                </c:pt>
                <c:pt idx="816">
                  <c:v>1.22</c:v>
                </c:pt>
                <c:pt idx="817">
                  <c:v>1.22</c:v>
                </c:pt>
                <c:pt idx="818">
                  <c:v>1.1200000000000001</c:v>
                </c:pt>
                <c:pt idx="819">
                  <c:v>1.1200000000000001</c:v>
                </c:pt>
                <c:pt idx="820">
                  <c:v>1.1200000000000001</c:v>
                </c:pt>
                <c:pt idx="821">
                  <c:v>0.82</c:v>
                </c:pt>
                <c:pt idx="822">
                  <c:v>0.82</c:v>
                </c:pt>
                <c:pt idx="823">
                  <c:v>0.84</c:v>
                </c:pt>
                <c:pt idx="824">
                  <c:v>0.54</c:v>
                </c:pt>
                <c:pt idx="825">
                  <c:v>0.52</c:v>
                </c:pt>
                <c:pt idx="826">
                  <c:v>0.52</c:v>
                </c:pt>
                <c:pt idx="827">
                  <c:v>0.18</c:v>
                </c:pt>
                <c:pt idx="828">
                  <c:v>0.16</c:v>
                </c:pt>
                <c:pt idx="829">
                  <c:v>0.14000000000000001</c:v>
                </c:pt>
                <c:pt idx="830">
                  <c:v>-0.2</c:v>
                </c:pt>
                <c:pt idx="831">
                  <c:v>-0.24</c:v>
                </c:pt>
                <c:pt idx="832">
                  <c:v>-0.24</c:v>
                </c:pt>
                <c:pt idx="833">
                  <c:v>-0.5</c:v>
                </c:pt>
                <c:pt idx="834">
                  <c:v>-0.6</c:v>
                </c:pt>
                <c:pt idx="835">
                  <c:v>-0.57999999999999996</c:v>
                </c:pt>
                <c:pt idx="836">
                  <c:v>-0.74</c:v>
                </c:pt>
                <c:pt idx="837">
                  <c:v>-0.92</c:v>
                </c:pt>
                <c:pt idx="838">
                  <c:v>-0.92</c:v>
                </c:pt>
                <c:pt idx="839">
                  <c:v>-0.98</c:v>
                </c:pt>
                <c:pt idx="840">
                  <c:v>-1.1200000000000001</c:v>
                </c:pt>
                <c:pt idx="841">
                  <c:v>-1.1000000000000001</c:v>
                </c:pt>
                <c:pt idx="842">
                  <c:v>-1.1200000000000001</c:v>
                </c:pt>
                <c:pt idx="843">
                  <c:v>-1.26</c:v>
                </c:pt>
                <c:pt idx="844">
                  <c:v>-1.26</c:v>
                </c:pt>
                <c:pt idx="845">
                  <c:v>-1.26</c:v>
                </c:pt>
                <c:pt idx="846">
                  <c:v>-1.18</c:v>
                </c:pt>
                <c:pt idx="847">
                  <c:v>-1.18</c:v>
                </c:pt>
                <c:pt idx="848">
                  <c:v>-1.18</c:v>
                </c:pt>
                <c:pt idx="849">
                  <c:v>-1.1000000000000001</c:v>
                </c:pt>
                <c:pt idx="850">
                  <c:v>-1.1000000000000001</c:v>
                </c:pt>
                <c:pt idx="851">
                  <c:v>-1.1200000000000001</c:v>
                </c:pt>
                <c:pt idx="852">
                  <c:v>-0.84</c:v>
                </c:pt>
                <c:pt idx="853">
                  <c:v>-0.82</c:v>
                </c:pt>
                <c:pt idx="854">
                  <c:v>-0.82</c:v>
                </c:pt>
                <c:pt idx="855">
                  <c:v>-0.56000000000000005</c:v>
                </c:pt>
                <c:pt idx="856">
                  <c:v>-0.54</c:v>
                </c:pt>
                <c:pt idx="857">
                  <c:v>-0.54</c:v>
                </c:pt>
                <c:pt idx="858">
                  <c:v>-0.24</c:v>
                </c:pt>
                <c:pt idx="859">
                  <c:v>-0.16</c:v>
                </c:pt>
                <c:pt idx="860">
                  <c:v>-0.14000000000000001</c:v>
                </c:pt>
                <c:pt idx="861">
                  <c:v>0.02</c:v>
                </c:pt>
                <c:pt idx="862">
                  <c:v>0.2</c:v>
                </c:pt>
                <c:pt idx="863">
                  <c:v>0.22</c:v>
                </c:pt>
                <c:pt idx="864">
                  <c:v>0.26</c:v>
                </c:pt>
                <c:pt idx="865">
                  <c:v>0.56000000000000005</c:v>
                </c:pt>
                <c:pt idx="866">
                  <c:v>0.56000000000000005</c:v>
                </c:pt>
                <c:pt idx="867">
                  <c:v>0.56000000000000005</c:v>
                </c:pt>
                <c:pt idx="868">
                  <c:v>0.88</c:v>
                </c:pt>
                <c:pt idx="869">
                  <c:v>0.9</c:v>
                </c:pt>
                <c:pt idx="870">
                  <c:v>0.9</c:v>
                </c:pt>
                <c:pt idx="871">
                  <c:v>1.04</c:v>
                </c:pt>
                <c:pt idx="872">
                  <c:v>1.04</c:v>
                </c:pt>
                <c:pt idx="873">
                  <c:v>1.04</c:v>
                </c:pt>
                <c:pt idx="874">
                  <c:v>1.22</c:v>
                </c:pt>
                <c:pt idx="875">
                  <c:v>1.22</c:v>
                </c:pt>
                <c:pt idx="876">
                  <c:v>1.22</c:v>
                </c:pt>
                <c:pt idx="877">
                  <c:v>1.1599999999999999</c:v>
                </c:pt>
                <c:pt idx="878">
                  <c:v>1.1399999999999999</c:v>
                </c:pt>
                <c:pt idx="879">
                  <c:v>1.1399999999999999</c:v>
                </c:pt>
                <c:pt idx="880">
                  <c:v>1.1000000000000001</c:v>
                </c:pt>
                <c:pt idx="881">
                  <c:v>1.06</c:v>
                </c:pt>
                <c:pt idx="882">
                  <c:v>1.08</c:v>
                </c:pt>
                <c:pt idx="883">
                  <c:v>0.88</c:v>
                </c:pt>
                <c:pt idx="884">
                  <c:v>0.82</c:v>
                </c:pt>
                <c:pt idx="885">
                  <c:v>0.8</c:v>
                </c:pt>
                <c:pt idx="886">
                  <c:v>0.68</c:v>
                </c:pt>
                <c:pt idx="887">
                  <c:v>0.54</c:v>
                </c:pt>
                <c:pt idx="888">
                  <c:v>0.56000000000000005</c:v>
                </c:pt>
                <c:pt idx="889">
                  <c:v>0.48</c:v>
                </c:pt>
                <c:pt idx="890">
                  <c:v>0.2</c:v>
                </c:pt>
                <c:pt idx="891">
                  <c:v>0.2</c:v>
                </c:pt>
                <c:pt idx="892">
                  <c:v>0.18</c:v>
                </c:pt>
                <c:pt idx="893">
                  <c:v>-0.18</c:v>
                </c:pt>
                <c:pt idx="894">
                  <c:v>-0.18</c:v>
                </c:pt>
                <c:pt idx="895">
                  <c:v>-0.18</c:v>
                </c:pt>
                <c:pt idx="896">
                  <c:v>-0.48</c:v>
                </c:pt>
                <c:pt idx="897">
                  <c:v>-0.48</c:v>
                </c:pt>
                <c:pt idx="898">
                  <c:v>-0.48</c:v>
                </c:pt>
                <c:pt idx="899">
                  <c:v>-0.82</c:v>
                </c:pt>
                <c:pt idx="900">
                  <c:v>-0.82</c:v>
                </c:pt>
                <c:pt idx="901">
                  <c:v>-0.82</c:v>
                </c:pt>
                <c:pt idx="902">
                  <c:v>-1</c:v>
                </c:pt>
                <c:pt idx="903">
                  <c:v>-1</c:v>
                </c:pt>
                <c:pt idx="904">
                  <c:v>-1.02</c:v>
                </c:pt>
                <c:pt idx="905">
                  <c:v>-1.1399999999999999</c:v>
                </c:pt>
                <c:pt idx="906">
                  <c:v>-1.1599999999999999</c:v>
                </c:pt>
                <c:pt idx="907">
                  <c:v>-1.1599999999999999</c:v>
                </c:pt>
                <c:pt idx="908">
                  <c:v>-1.1399999999999999</c:v>
                </c:pt>
                <c:pt idx="909">
                  <c:v>-1.1200000000000001</c:v>
                </c:pt>
                <c:pt idx="910">
                  <c:v>-1.1000000000000001</c:v>
                </c:pt>
                <c:pt idx="911">
                  <c:v>-1.08</c:v>
                </c:pt>
                <c:pt idx="912">
                  <c:v>-1.04</c:v>
                </c:pt>
                <c:pt idx="913">
                  <c:v>-1.06</c:v>
                </c:pt>
                <c:pt idx="914">
                  <c:v>-1</c:v>
                </c:pt>
                <c:pt idx="915">
                  <c:v>-0.78</c:v>
                </c:pt>
                <c:pt idx="916">
                  <c:v>-0.82</c:v>
                </c:pt>
                <c:pt idx="917">
                  <c:v>-0.8</c:v>
                </c:pt>
                <c:pt idx="918">
                  <c:v>-0.54</c:v>
                </c:pt>
                <c:pt idx="919">
                  <c:v>-0.56000000000000005</c:v>
                </c:pt>
                <c:pt idx="920">
                  <c:v>-0.56000000000000005</c:v>
                </c:pt>
                <c:pt idx="921">
                  <c:v>-0.22</c:v>
                </c:pt>
                <c:pt idx="922">
                  <c:v>-0.2</c:v>
                </c:pt>
                <c:pt idx="923">
                  <c:v>-0.2</c:v>
                </c:pt>
                <c:pt idx="924">
                  <c:v>0.12</c:v>
                </c:pt>
                <c:pt idx="925">
                  <c:v>0.12</c:v>
                </c:pt>
                <c:pt idx="926">
                  <c:v>0.14000000000000001</c:v>
                </c:pt>
                <c:pt idx="927">
                  <c:v>0.42</c:v>
                </c:pt>
                <c:pt idx="928">
                  <c:v>0.46</c:v>
                </c:pt>
                <c:pt idx="929">
                  <c:v>0.44</c:v>
                </c:pt>
                <c:pt idx="930">
                  <c:v>0.72</c:v>
                </c:pt>
                <c:pt idx="931">
                  <c:v>0.76</c:v>
                </c:pt>
                <c:pt idx="932">
                  <c:v>0.78</c:v>
                </c:pt>
                <c:pt idx="933">
                  <c:v>0.88</c:v>
                </c:pt>
                <c:pt idx="934">
                  <c:v>0.92</c:v>
                </c:pt>
                <c:pt idx="935">
                  <c:v>0.94</c:v>
                </c:pt>
                <c:pt idx="936">
                  <c:v>1.02</c:v>
                </c:pt>
                <c:pt idx="937">
                  <c:v>1.1000000000000001</c:v>
                </c:pt>
                <c:pt idx="938">
                  <c:v>1.1000000000000001</c:v>
                </c:pt>
                <c:pt idx="939">
                  <c:v>1.1000000000000001</c:v>
                </c:pt>
                <c:pt idx="940">
                  <c:v>1.08</c:v>
                </c:pt>
                <c:pt idx="941">
                  <c:v>1.06</c:v>
                </c:pt>
                <c:pt idx="942">
                  <c:v>1.04</c:v>
                </c:pt>
                <c:pt idx="943">
                  <c:v>1.02</c:v>
                </c:pt>
                <c:pt idx="944">
                  <c:v>1.02</c:v>
                </c:pt>
                <c:pt idx="945">
                  <c:v>1.02</c:v>
                </c:pt>
                <c:pt idx="946">
                  <c:v>0.82</c:v>
                </c:pt>
                <c:pt idx="947">
                  <c:v>0.76</c:v>
                </c:pt>
                <c:pt idx="948">
                  <c:v>0.8</c:v>
                </c:pt>
                <c:pt idx="949">
                  <c:v>0.56000000000000005</c:v>
                </c:pt>
                <c:pt idx="950">
                  <c:v>0.57999999999999996</c:v>
                </c:pt>
                <c:pt idx="951">
                  <c:v>0.56000000000000005</c:v>
                </c:pt>
                <c:pt idx="952">
                  <c:v>0.26</c:v>
                </c:pt>
                <c:pt idx="953">
                  <c:v>0.24</c:v>
                </c:pt>
                <c:pt idx="954">
                  <c:v>0.26</c:v>
                </c:pt>
                <c:pt idx="955">
                  <c:v>-0.04</c:v>
                </c:pt>
                <c:pt idx="956">
                  <c:v>-0.08</c:v>
                </c:pt>
                <c:pt idx="957">
                  <c:v>-0.08</c:v>
                </c:pt>
                <c:pt idx="958">
                  <c:v>-0.3</c:v>
                </c:pt>
                <c:pt idx="959">
                  <c:v>-0.38</c:v>
                </c:pt>
                <c:pt idx="960">
                  <c:v>-0.38</c:v>
                </c:pt>
                <c:pt idx="961">
                  <c:v>-0.52</c:v>
                </c:pt>
                <c:pt idx="962">
                  <c:v>-0.66</c:v>
                </c:pt>
                <c:pt idx="963">
                  <c:v>-0.68</c:v>
                </c:pt>
                <c:pt idx="964">
                  <c:v>-0.7</c:v>
                </c:pt>
                <c:pt idx="965">
                  <c:v>-0.86</c:v>
                </c:pt>
                <c:pt idx="966">
                  <c:v>-0.84</c:v>
                </c:pt>
                <c:pt idx="967">
                  <c:v>-0.84</c:v>
                </c:pt>
                <c:pt idx="968">
                  <c:v>-1.02</c:v>
                </c:pt>
                <c:pt idx="969">
                  <c:v>-1</c:v>
                </c:pt>
                <c:pt idx="970">
                  <c:v>-1</c:v>
                </c:pt>
                <c:pt idx="971">
                  <c:v>-0.98</c:v>
                </c:pt>
                <c:pt idx="972">
                  <c:v>-0.98</c:v>
                </c:pt>
                <c:pt idx="973">
                  <c:v>-0.98</c:v>
                </c:pt>
                <c:pt idx="974">
                  <c:v>-0.94</c:v>
                </c:pt>
                <c:pt idx="975">
                  <c:v>-0.96</c:v>
                </c:pt>
                <c:pt idx="976">
                  <c:v>-0.96</c:v>
                </c:pt>
                <c:pt idx="977">
                  <c:v>-0.76</c:v>
                </c:pt>
                <c:pt idx="978">
                  <c:v>-0.74</c:v>
                </c:pt>
                <c:pt idx="979">
                  <c:v>-0.76</c:v>
                </c:pt>
                <c:pt idx="980">
                  <c:v>-0.57999999999999996</c:v>
                </c:pt>
                <c:pt idx="981">
                  <c:v>-0.54</c:v>
                </c:pt>
                <c:pt idx="982">
                  <c:v>-0.52</c:v>
                </c:pt>
                <c:pt idx="983">
                  <c:v>-0.32</c:v>
                </c:pt>
                <c:pt idx="984">
                  <c:v>-0.24</c:v>
                </c:pt>
                <c:pt idx="985">
                  <c:v>-0.24</c:v>
                </c:pt>
                <c:pt idx="986">
                  <c:v>-0.1</c:v>
                </c:pt>
                <c:pt idx="987">
                  <c:v>0.04</c:v>
                </c:pt>
                <c:pt idx="988">
                  <c:v>0.08</c:v>
                </c:pt>
                <c:pt idx="989">
                  <c:v>0.12</c:v>
                </c:pt>
                <c:pt idx="990">
                  <c:v>0.34</c:v>
                </c:pt>
                <c:pt idx="991">
                  <c:v>0.32</c:v>
                </c:pt>
                <c:pt idx="992">
                  <c:v>0.34</c:v>
                </c:pt>
                <c:pt idx="993">
                  <c:v>0.6</c:v>
                </c:pt>
                <c:pt idx="994">
                  <c:v>0.6</c:v>
                </c:pt>
                <c:pt idx="995">
                  <c:v>0.6</c:v>
                </c:pt>
                <c:pt idx="996">
                  <c:v>0.76</c:v>
                </c:pt>
                <c:pt idx="997">
                  <c:v>0.78</c:v>
                </c:pt>
                <c:pt idx="998">
                  <c:v>0.76</c:v>
                </c:pt>
                <c:pt idx="999">
                  <c:v>0.92</c:v>
                </c:pt>
                <c:pt idx="1000">
                  <c:v>0.94</c:v>
                </c:pt>
                <c:pt idx="1001">
                  <c:v>0.94</c:v>
                </c:pt>
                <c:pt idx="1002">
                  <c:v>0.92</c:v>
                </c:pt>
                <c:pt idx="1003">
                  <c:v>0.92</c:v>
                </c:pt>
                <c:pt idx="1004">
                  <c:v>0.9</c:v>
                </c:pt>
                <c:pt idx="1005">
                  <c:v>0.9</c:v>
                </c:pt>
                <c:pt idx="1006">
                  <c:v>0.9</c:v>
                </c:pt>
                <c:pt idx="1007">
                  <c:v>0.88</c:v>
                </c:pt>
                <c:pt idx="1008">
                  <c:v>0.78</c:v>
                </c:pt>
                <c:pt idx="1009">
                  <c:v>0.72</c:v>
                </c:pt>
                <c:pt idx="1010">
                  <c:v>0.72</c:v>
                </c:pt>
                <c:pt idx="1011">
                  <c:v>0.62</c:v>
                </c:pt>
                <c:pt idx="1012">
                  <c:v>0.56000000000000005</c:v>
                </c:pt>
                <c:pt idx="1013">
                  <c:v>0.54</c:v>
                </c:pt>
                <c:pt idx="1014">
                  <c:v>0.5</c:v>
                </c:pt>
                <c:pt idx="1015">
                  <c:v>0.28000000000000003</c:v>
                </c:pt>
                <c:pt idx="1016">
                  <c:v>0.26</c:v>
                </c:pt>
                <c:pt idx="1017">
                  <c:v>0.26</c:v>
                </c:pt>
                <c:pt idx="1018">
                  <c:v>0</c:v>
                </c:pt>
                <c:pt idx="1019">
                  <c:v>0</c:v>
                </c:pt>
                <c:pt idx="1020">
                  <c:v>0</c:v>
                </c:pt>
                <c:pt idx="1021">
                  <c:v>-0.28000000000000003</c:v>
                </c:pt>
                <c:pt idx="1022">
                  <c:v>-0.26</c:v>
                </c:pt>
                <c:pt idx="1023">
                  <c:v>-0.28000000000000003</c:v>
                </c:pt>
                <c:pt idx="1024">
                  <c:v>-0.52</c:v>
                </c:pt>
                <c:pt idx="1025">
                  <c:v>-0.54</c:v>
                </c:pt>
                <c:pt idx="1026">
                  <c:v>-0.54</c:v>
                </c:pt>
                <c:pt idx="1027">
                  <c:v>-0.68</c:v>
                </c:pt>
                <c:pt idx="1028">
                  <c:v>-0.7</c:v>
                </c:pt>
                <c:pt idx="1029">
                  <c:v>-0.7</c:v>
                </c:pt>
                <c:pt idx="1030">
                  <c:v>-0.82</c:v>
                </c:pt>
                <c:pt idx="1031">
                  <c:v>-0.86</c:v>
                </c:pt>
                <c:pt idx="1032">
                  <c:v>-0.86</c:v>
                </c:pt>
                <c:pt idx="1033">
                  <c:v>-0.84</c:v>
                </c:pt>
                <c:pt idx="1034">
                  <c:v>-0.86</c:v>
                </c:pt>
                <c:pt idx="1035">
                  <c:v>-0.84</c:v>
                </c:pt>
                <c:pt idx="1036">
                  <c:v>-0.86</c:v>
                </c:pt>
                <c:pt idx="1037">
                  <c:v>-0.84</c:v>
                </c:pt>
                <c:pt idx="1038">
                  <c:v>-0.84</c:v>
                </c:pt>
                <c:pt idx="1039">
                  <c:v>-0.82</c:v>
                </c:pt>
                <c:pt idx="1040">
                  <c:v>-0.68</c:v>
                </c:pt>
                <c:pt idx="1041">
                  <c:v>-0.66</c:v>
                </c:pt>
                <c:pt idx="1042">
                  <c:v>-0.68</c:v>
                </c:pt>
                <c:pt idx="1043">
                  <c:v>-0.54</c:v>
                </c:pt>
                <c:pt idx="1044">
                  <c:v>-0.52</c:v>
                </c:pt>
                <c:pt idx="1045">
                  <c:v>-0.5</c:v>
                </c:pt>
                <c:pt idx="1046">
                  <c:v>-0.28000000000000003</c:v>
                </c:pt>
                <c:pt idx="1047">
                  <c:v>-0.28000000000000003</c:v>
                </c:pt>
                <c:pt idx="1048">
                  <c:v>-0.26</c:v>
                </c:pt>
                <c:pt idx="1049">
                  <c:v>-0.04</c:v>
                </c:pt>
                <c:pt idx="1050">
                  <c:v>-0.04</c:v>
                </c:pt>
                <c:pt idx="1051">
                  <c:v>-0.04</c:v>
                </c:pt>
                <c:pt idx="1052">
                  <c:v>0.2</c:v>
                </c:pt>
                <c:pt idx="1053">
                  <c:v>0.22</c:v>
                </c:pt>
                <c:pt idx="1054">
                  <c:v>0.2</c:v>
                </c:pt>
                <c:pt idx="1055">
                  <c:v>0.42</c:v>
                </c:pt>
                <c:pt idx="1056">
                  <c:v>0.46</c:v>
                </c:pt>
                <c:pt idx="1057">
                  <c:v>0.46</c:v>
                </c:pt>
                <c:pt idx="1058">
                  <c:v>0.56000000000000005</c:v>
                </c:pt>
                <c:pt idx="1059">
                  <c:v>0.6</c:v>
                </c:pt>
                <c:pt idx="1060">
                  <c:v>0.6</c:v>
                </c:pt>
                <c:pt idx="1061">
                  <c:v>0.7</c:v>
                </c:pt>
                <c:pt idx="1062">
                  <c:v>0.76</c:v>
                </c:pt>
                <c:pt idx="1063">
                  <c:v>0.76</c:v>
                </c:pt>
                <c:pt idx="1064">
                  <c:v>0.76</c:v>
                </c:pt>
                <c:pt idx="1065">
                  <c:v>0.78</c:v>
                </c:pt>
                <c:pt idx="1066">
                  <c:v>0.78</c:v>
                </c:pt>
                <c:pt idx="1067">
                  <c:v>0.76</c:v>
                </c:pt>
                <c:pt idx="1068">
                  <c:v>0.76</c:v>
                </c:pt>
                <c:pt idx="1069">
                  <c:v>0.78</c:v>
                </c:pt>
                <c:pt idx="1070">
                  <c:v>0.76</c:v>
                </c:pt>
                <c:pt idx="1071">
                  <c:v>0.64</c:v>
                </c:pt>
                <c:pt idx="1072">
                  <c:v>0.64</c:v>
                </c:pt>
                <c:pt idx="1073">
                  <c:v>0.64</c:v>
                </c:pt>
                <c:pt idx="1074">
                  <c:v>0.54</c:v>
                </c:pt>
                <c:pt idx="1075">
                  <c:v>0.52</c:v>
                </c:pt>
                <c:pt idx="1076">
                  <c:v>0.52</c:v>
                </c:pt>
                <c:pt idx="1077">
                  <c:v>0.32</c:v>
                </c:pt>
                <c:pt idx="1078">
                  <c:v>0.28000000000000003</c:v>
                </c:pt>
                <c:pt idx="1079">
                  <c:v>0.3</c:v>
                </c:pt>
                <c:pt idx="1080">
                  <c:v>0.12</c:v>
                </c:pt>
                <c:pt idx="1081">
                  <c:v>0.08</c:v>
                </c:pt>
                <c:pt idx="1082">
                  <c:v>0.06</c:v>
                </c:pt>
                <c:pt idx="1083">
                  <c:v>-0.08</c:v>
                </c:pt>
                <c:pt idx="1084">
                  <c:v>-0.16</c:v>
                </c:pt>
                <c:pt idx="1085">
                  <c:v>-0.14000000000000001</c:v>
                </c:pt>
                <c:pt idx="1086">
                  <c:v>-0.24</c:v>
                </c:pt>
                <c:pt idx="1087">
                  <c:v>-0.36</c:v>
                </c:pt>
                <c:pt idx="1088">
                  <c:v>-0.38</c:v>
                </c:pt>
                <c:pt idx="1089">
                  <c:v>-0.4</c:v>
                </c:pt>
                <c:pt idx="1090">
                  <c:v>-0.52</c:v>
                </c:pt>
                <c:pt idx="1091">
                  <c:v>-0.54</c:v>
                </c:pt>
                <c:pt idx="1092">
                  <c:v>-0.52</c:v>
                </c:pt>
                <c:pt idx="1093">
                  <c:v>-0.68</c:v>
                </c:pt>
                <c:pt idx="1094">
                  <c:v>-0.68</c:v>
                </c:pt>
                <c:pt idx="1095">
                  <c:v>-0.66</c:v>
                </c:pt>
                <c:pt idx="1096">
                  <c:v>-0.7</c:v>
                </c:pt>
                <c:pt idx="1097">
                  <c:v>-0.7</c:v>
                </c:pt>
                <c:pt idx="1098">
                  <c:v>-0.72</c:v>
                </c:pt>
                <c:pt idx="1099">
                  <c:v>-0.72</c:v>
                </c:pt>
                <c:pt idx="1100">
                  <c:v>-0.7</c:v>
                </c:pt>
                <c:pt idx="1101">
                  <c:v>-0.74</c:v>
                </c:pt>
                <c:pt idx="1102">
                  <c:v>-0.64</c:v>
                </c:pt>
                <c:pt idx="1103">
                  <c:v>-0.64</c:v>
                </c:pt>
                <c:pt idx="1104">
                  <c:v>-0.6</c:v>
                </c:pt>
                <c:pt idx="1105">
                  <c:v>-0.54</c:v>
                </c:pt>
                <c:pt idx="1106">
                  <c:v>-0.52</c:v>
                </c:pt>
                <c:pt idx="1107">
                  <c:v>-0.5</c:v>
                </c:pt>
                <c:pt idx="1108">
                  <c:v>-0.38</c:v>
                </c:pt>
                <c:pt idx="1109">
                  <c:v>-0.32</c:v>
                </c:pt>
                <c:pt idx="1110">
                  <c:v>-0.36</c:v>
                </c:pt>
                <c:pt idx="1111">
                  <c:v>-0.24</c:v>
                </c:pt>
                <c:pt idx="1112">
                  <c:v>-0.14000000000000001</c:v>
                </c:pt>
                <c:pt idx="1113">
                  <c:v>-0.14000000000000001</c:v>
                </c:pt>
                <c:pt idx="1114">
                  <c:v>-0.12</c:v>
                </c:pt>
                <c:pt idx="1115">
                  <c:v>0.06</c:v>
                </c:pt>
                <c:pt idx="1116">
                  <c:v>0.06</c:v>
                </c:pt>
                <c:pt idx="1117">
                  <c:v>0.06</c:v>
                </c:pt>
                <c:pt idx="1118">
                  <c:v>0.26</c:v>
                </c:pt>
                <c:pt idx="1119">
                  <c:v>0.26</c:v>
                </c:pt>
                <c:pt idx="1120">
                  <c:v>0.26</c:v>
                </c:pt>
                <c:pt idx="1121">
                  <c:v>0.4</c:v>
                </c:pt>
                <c:pt idx="1122">
                  <c:v>0.42</c:v>
                </c:pt>
                <c:pt idx="1123">
                  <c:v>0.4</c:v>
                </c:pt>
                <c:pt idx="1124">
                  <c:v>0.54</c:v>
                </c:pt>
                <c:pt idx="1125">
                  <c:v>0.54</c:v>
                </c:pt>
                <c:pt idx="1126">
                  <c:v>0.56000000000000005</c:v>
                </c:pt>
                <c:pt idx="1127">
                  <c:v>0.57999999999999996</c:v>
                </c:pt>
                <c:pt idx="1128">
                  <c:v>0.57999999999999996</c:v>
                </c:pt>
                <c:pt idx="1129">
                  <c:v>0.6</c:v>
                </c:pt>
                <c:pt idx="1130">
                  <c:v>0.62</c:v>
                </c:pt>
                <c:pt idx="1131">
                  <c:v>0.6</c:v>
                </c:pt>
                <c:pt idx="1132">
                  <c:v>0.62</c:v>
                </c:pt>
                <c:pt idx="1133">
                  <c:v>0.57999999999999996</c:v>
                </c:pt>
                <c:pt idx="1134">
                  <c:v>0.54</c:v>
                </c:pt>
                <c:pt idx="1135">
                  <c:v>0.54</c:v>
                </c:pt>
                <c:pt idx="1136">
                  <c:v>0.52</c:v>
                </c:pt>
                <c:pt idx="1137">
                  <c:v>0.48</c:v>
                </c:pt>
                <c:pt idx="1138">
                  <c:v>0.46</c:v>
                </c:pt>
                <c:pt idx="1139">
                  <c:v>0.44</c:v>
                </c:pt>
                <c:pt idx="1140">
                  <c:v>0.32</c:v>
                </c:pt>
                <c:pt idx="1141">
                  <c:v>0.3</c:v>
                </c:pt>
                <c:pt idx="1142">
                  <c:v>0.32</c:v>
                </c:pt>
                <c:pt idx="1143">
                  <c:v>0.18</c:v>
                </c:pt>
                <c:pt idx="1144">
                  <c:v>0.16</c:v>
                </c:pt>
                <c:pt idx="1145">
                  <c:v>0.16</c:v>
                </c:pt>
                <c:pt idx="1146">
                  <c:v>-0.02</c:v>
                </c:pt>
                <c:pt idx="1147">
                  <c:v>-0.02</c:v>
                </c:pt>
                <c:pt idx="1148">
                  <c:v>0</c:v>
                </c:pt>
                <c:pt idx="1149">
                  <c:v>-0.2</c:v>
                </c:pt>
                <c:pt idx="1150">
                  <c:v>-0.18</c:v>
                </c:pt>
                <c:pt idx="1151">
                  <c:v>-0.18</c:v>
                </c:pt>
                <c:pt idx="1152">
                  <c:v>-0.3</c:v>
                </c:pt>
                <c:pt idx="1153">
                  <c:v>-0.32</c:v>
                </c:pt>
                <c:pt idx="1154">
                  <c:v>-0.32</c:v>
                </c:pt>
                <c:pt idx="1155">
                  <c:v>-0.44</c:v>
                </c:pt>
                <c:pt idx="1156">
                  <c:v>-0.46</c:v>
                </c:pt>
                <c:pt idx="1157">
                  <c:v>-0.46</c:v>
                </c:pt>
                <c:pt idx="1158">
                  <c:v>-0.48</c:v>
                </c:pt>
                <c:pt idx="1159">
                  <c:v>-0.5</c:v>
                </c:pt>
                <c:pt idx="1160">
                  <c:v>-0.48</c:v>
                </c:pt>
                <c:pt idx="1161">
                  <c:v>-0.52</c:v>
                </c:pt>
                <c:pt idx="1162">
                  <c:v>-0.54</c:v>
                </c:pt>
                <c:pt idx="1163">
                  <c:v>-0.54</c:v>
                </c:pt>
                <c:pt idx="1164">
                  <c:v>-0.54</c:v>
                </c:pt>
                <c:pt idx="1165">
                  <c:v>-0.48</c:v>
                </c:pt>
                <c:pt idx="1166">
                  <c:v>-0.48</c:v>
                </c:pt>
                <c:pt idx="1167">
                  <c:v>-0.5</c:v>
                </c:pt>
                <c:pt idx="1168">
                  <c:v>-0.44</c:v>
                </c:pt>
                <c:pt idx="1169">
                  <c:v>-0.48</c:v>
                </c:pt>
                <c:pt idx="1170">
                  <c:v>-0.46</c:v>
                </c:pt>
                <c:pt idx="1171">
                  <c:v>-0.32</c:v>
                </c:pt>
                <c:pt idx="1172">
                  <c:v>-0.32</c:v>
                </c:pt>
                <c:pt idx="1173">
                  <c:v>-0.34</c:v>
                </c:pt>
                <c:pt idx="1174">
                  <c:v>-0.2</c:v>
                </c:pt>
                <c:pt idx="1175">
                  <c:v>-0.2</c:v>
                </c:pt>
                <c:pt idx="1176">
                  <c:v>-0.2</c:v>
                </c:pt>
                <c:pt idx="1177">
                  <c:v>-0.06</c:v>
                </c:pt>
                <c:pt idx="1178">
                  <c:v>-0.06</c:v>
                </c:pt>
                <c:pt idx="1179">
                  <c:v>-0.06</c:v>
                </c:pt>
                <c:pt idx="1180">
                  <c:v>0.06</c:v>
                </c:pt>
                <c:pt idx="1181">
                  <c:v>0.08</c:v>
                </c:pt>
                <c:pt idx="1182">
                  <c:v>0.08</c:v>
                </c:pt>
                <c:pt idx="1183">
                  <c:v>0.2</c:v>
                </c:pt>
                <c:pt idx="1184">
                  <c:v>0.22</c:v>
                </c:pt>
                <c:pt idx="1185">
                  <c:v>0.24</c:v>
                </c:pt>
                <c:pt idx="1186">
                  <c:v>0.28000000000000003</c:v>
                </c:pt>
                <c:pt idx="1187">
                  <c:v>0.36</c:v>
                </c:pt>
                <c:pt idx="1188">
                  <c:v>0.34</c:v>
                </c:pt>
                <c:pt idx="1189">
                  <c:v>0.36</c:v>
                </c:pt>
                <c:pt idx="1190">
                  <c:v>0.4</c:v>
                </c:pt>
                <c:pt idx="1191">
                  <c:v>0.4</c:v>
                </c:pt>
                <c:pt idx="1192">
                  <c:v>0.4</c:v>
                </c:pt>
                <c:pt idx="1193">
                  <c:v>0.48</c:v>
                </c:pt>
                <c:pt idx="1194">
                  <c:v>0.48</c:v>
                </c:pt>
                <c:pt idx="1195">
                  <c:v>0.44</c:v>
                </c:pt>
                <c:pt idx="1196">
                  <c:v>0.42</c:v>
                </c:pt>
                <c:pt idx="1197">
                  <c:v>0.44</c:v>
                </c:pt>
                <c:pt idx="1198">
                  <c:v>0.42</c:v>
                </c:pt>
                <c:pt idx="1199">
                  <c:v>0.4</c:v>
                </c:pt>
                <c:pt idx="1200">
                  <c:v>0.42</c:v>
                </c:pt>
                <c:pt idx="1201">
                  <c:v>0.42</c:v>
                </c:pt>
                <c:pt idx="1202">
                  <c:v>0.34</c:v>
                </c:pt>
                <c:pt idx="1203">
                  <c:v>0.32</c:v>
                </c:pt>
                <c:pt idx="1204">
                  <c:v>0.32</c:v>
                </c:pt>
                <c:pt idx="1205">
                  <c:v>0.24</c:v>
                </c:pt>
                <c:pt idx="1206">
                  <c:v>0.24</c:v>
                </c:pt>
                <c:pt idx="1207">
                  <c:v>0.22</c:v>
                </c:pt>
                <c:pt idx="1208">
                  <c:v>0.14000000000000001</c:v>
                </c:pt>
                <c:pt idx="1209">
                  <c:v>0.1</c:v>
                </c:pt>
                <c:pt idx="1210">
                  <c:v>0.12</c:v>
                </c:pt>
                <c:pt idx="1211">
                  <c:v>0.04</c:v>
                </c:pt>
                <c:pt idx="1212">
                  <c:v>-0.02</c:v>
                </c:pt>
                <c:pt idx="1213">
                  <c:v>-0.02</c:v>
                </c:pt>
                <c:pt idx="1214">
                  <c:v>-0.04</c:v>
                </c:pt>
                <c:pt idx="1215">
                  <c:v>-0.14000000000000001</c:v>
                </c:pt>
                <c:pt idx="1216">
                  <c:v>-0.14000000000000001</c:v>
                </c:pt>
                <c:pt idx="1217">
                  <c:v>-0.14000000000000001</c:v>
                </c:pt>
                <c:pt idx="1218">
                  <c:v>-0.24</c:v>
                </c:pt>
                <c:pt idx="1219">
                  <c:v>-0.24</c:v>
                </c:pt>
                <c:pt idx="1220">
                  <c:v>-0.26</c:v>
                </c:pt>
                <c:pt idx="1221">
                  <c:v>-0.32</c:v>
                </c:pt>
                <c:pt idx="1222">
                  <c:v>-0.32</c:v>
                </c:pt>
                <c:pt idx="1223">
                  <c:v>-0.32</c:v>
                </c:pt>
                <c:pt idx="1224">
                  <c:v>-0.38</c:v>
                </c:pt>
                <c:pt idx="1225">
                  <c:v>-0.38</c:v>
                </c:pt>
                <c:pt idx="1226">
                  <c:v>-0.4</c:v>
                </c:pt>
                <c:pt idx="1227">
                  <c:v>-0.38</c:v>
                </c:pt>
                <c:pt idx="1228">
                  <c:v>-0.4</c:v>
                </c:pt>
                <c:pt idx="1229">
                  <c:v>-0.38</c:v>
                </c:pt>
                <c:pt idx="1230">
                  <c:v>-0.4</c:v>
                </c:pt>
                <c:pt idx="1231">
                  <c:v>-0.38</c:v>
                </c:pt>
                <c:pt idx="1232">
                  <c:v>-0.4</c:v>
                </c:pt>
                <c:pt idx="1233">
                  <c:v>-0.36</c:v>
                </c:pt>
                <c:pt idx="1234">
                  <c:v>-0.32</c:v>
                </c:pt>
                <c:pt idx="1235">
                  <c:v>-0.32</c:v>
                </c:pt>
                <c:pt idx="1236">
                  <c:v>-0.3</c:v>
                </c:pt>
                <c:pt idx="1237">
                  <c:v>-0.28000000000000003</c:v>
                </c:pt>
                <c:pt idx="1238">
                  <c:v>-0.26</c:v>
                </c:pt>
                <c:pt idx="1239">
                  <c:v>-0.26</c:v>
                </c:pt>
                <c:pt idx="1240">
                  <c:v>-0.18</c:v>
                </c:pt>
                <c:pt idx="1241">
                  <c:v>-0.18</c:v>
                </c:pt>
                <c:pt idx="1242">
                  <c:v>-0.18</c:v>
                </c:pt>
                <c:pt idx="1243">
                  <c:v>-0.06</c:v>
                </c:pt>
                <c:pt idx="1244">
                  <c:v>-0.06</c:v>
                </c:pt>
                <c:pt idx="1245">
                  <c:v>-0.08</c:v>
                </c:pt>
                <c:pt idx="1246">
                  <c:v>0.02</c:v>
                </c:pt>
                <c:pt idx="1247">
                  <c:v>0.04</c:v>
                </c:pt>
                <c:pt idx="1248">
                  <c:v>0.04</c:v>
                </c:pt>
                <c:pt idx="1249">
                  <c:v>0.14000000000000001</c:v>
                </c:pt>
                <c:pt idx="1250">
                  <c:v>0.14000000000000001</c:v>
                </c:pt>
                <c:pt idx="1251">
                  <c:v>0.14000000000000001</c:v>
                </c:pt>
                <c:pt idx="1252">
                  <c:v>0.2</c:v>
                </c:pt>
                <c:pt idx="1253">
                  <c:v>0.24</c:v>
                </c:pt>
                <c:pt idx="1254">
                  <c:v>0.24</c:v>
                </c:pt>
                <c:pt idx="1255">
                  <c:v>0.3</c:v>
                </c:pt>
                <c:pt idx="1256">
                  <c:v>0.32</c:v>
                </c:pt>
                <c:pt idx="1257">
                  <c:v>0.32</c:v>
                </c:pt>
                <c:pt idx="1258">
                  <c:v>0.34</c:v>
                </c:pt>
                <c:pt idx="1259">
                  <c:v>0.34</c:v>
                </c:pt>
                <c:pt idx="1260">
                  <c:v>0.36</c:v>
                </c:pt>
                <c:pt idx="1261">
                  <c:v>0.38</c:v>
                </c:pt>
                <c:pt idx="1262">
                  <c:v>0.36</c:v>
                </c:pt>
                <c:pt idx="1263">
                  <c:v>0.4</c:v>
                </c:pt>
                <c:pt idx="1264">
                  <c:v>0.38</c:v>
                </c:pt>
                <c:pt idx="1265">
                  <c:v>0.34</c:v>
                </c:pt>
                <c:pt idx="1266">
                  <c:v>0.36</c:v>
                </c:pt>
                <c:pt idx="1267">
                  <c:v>0.36</c:v>
                </c:pt>
                <c:pt idx="1268">
                  <c:v>0.32</c:v>
                </c:pt>
                <c:pt idx="1269">
                  <c:v>0.32</c:v>
                </c:pt>
                <c:pt idx="1270">
                  <c:v>0.32</c:v>
                </c:pt>
                <c:pt idx="1271">
                  <c:v>0.24</c:v>
                </c:pt>
                <c:pt idx="1272">
                  <c:v>0.26</c:v>
                </c:pt>
                <c:pt idx="1273">
                  <c:v>0.24</c:v>
                </c:pt>
                <c:pt idx="1274">
                  <c:v>0.2</c:v>
                </c:pt>
                <c:pt idx="1275">
                  <c:v>0.18</c:v>
                </c:pt>
                <c:pt idx="1276">
                  <c:v>0.18</c:v>
                </c:pt>
                <c:pt idx="1277">
                  <c:v>0.08</c:v>
                </c:pt>
                <c:pt idx="1278">
                  <c:v>0.08</c:v>
                </c:pt>
                <c:pt idx="1279">
                  <c:v>0.08</c:v>
                </c:pt>
                <c:pt idx="1280">
                  <c:v>-0.02</c:v>
                </c:pt>
                <c:pt idx="1281">
                  <c:v>-0.02</c:v>
                </c:pt>
                <c:pt idx="1282">
                  <c:v>0</c:v>
                </c:pt>
                <c:pt idx="1283">
                  <c:v>-0.08</c:v>
                </c:pt>
                <c:pt idx="1284">
                  <c:v>-0.1</c:v>
                </c:pt>
                <c:pt idx="1285">
                  <c:v>-0.1</c:v>
                </c:pt>
                <c:pt idx="1286">
                  <c:v>-0.14000000000000001</c:v>
                </c:pt>
                <c:pt idx="1287">
                  <c:v>-0.2</c:v>
                </c:pt>
                <c:pt idx="1288">
                  <c:v>-0.2</c:v>
                </c:pt>
                <c:pt idx="1289">
                  <c:v>-0.24</c:v>
                </c:pt>
                <c:pt idx="1290">
                  <c:v>-0.24</c:v>
                </c:pt>
                <c:pt idx="1291">
                  <c:v>-0.28000000000000003</c:v>
                </c:pt>
                <c:pt idx="1292">
                  <c:v>-0.24</c:v>
                </c:pt>
                <c:pt idx="1293">
                  <c:v>-0.32</c:v>
                </c:pt>
                <c:pt idx="1294">
                  <c:v>-0.32</c:v>
                </c:pt>
                <c:pt idx="1295">
                  <c:v>-0.3</c:v>
                </c:pt>
                <c:pt idx="1296">
                  <c:v>-0.32</c:v>
                </c:pt>
                <c:pt idx="1297">
                  <c:v>-0.32</c:v>
                </c:pt>
                <c:pt idx="1298">
                  <c:v>-0.32</c:v>
                </c:pt>
                <c:pt idx="1299">
                  <c:v>-0.32</c:v>
                </c:pt>
                <c:pt idx="1300">
                  <c:v>-0.32</c:v>
                </c:pt>
                <c:pt idx="1301">
                  <c:v>-0.32</c:v>
                </c:pt>
                <c:pt idx="1302">
                  <c:v>-0.3</c:v>
                </c:pt>
                <c:pt idx="1303">
                  <c:v>-0.28000000000000003</c:v>
                </c:pt>
                <c:pt idx="1304">
                  <c:v>-0.26</c:v>
                </c:pt>
                <c:pt idx="1305">
                  <c:v>-0.26</c:v>
                </c:pt>
                <c:pt idx="1306">
                  <c:v>-0.24</c:v>
                </c:pt>
                <c:pt idx="1307">
                  <c:v>-0.24</c:v>
                </c:pt>
                <c:pt idx="1308">
                  <c:v>-0.16</c:v>
                </c:pt>
                <c:pt idx="1309">
                  <c:v>-0.14000000000000001</c:v>
                </c:pt>
                <c:pt idx="1310">
                  <c:v>-0.14000000000000001</c:v>
                </c:pt>
                <c:pt idx="1311">
                  <c:v>-0.12</c:v>
                </c:pt>
                <c:pt idx="1312">
                  <c:v>-0.04</c:v>
                </c:pt>
                <c:pt idx="1313">
                  <c:v>-0.06</c:v>
                </c:pt>
                <c:pt idx="1314">
                  <c:v>-0.04</c:v>
                </c:pt>
                <c:pt idx="1315">
                  <c:v>0.04</c:v>
                </c:pt>
                <c:pt idx="1316">
                  <c:v>0.04</c:v>
                </c:pt>
                <c:pt idx="1317">
                  <c:v>0.02</c:v>
                </c:pt>
                <c:pt idx="1318">
                  <c:v>0.14000000000000001</c:v>
                </c:pt>
                <c:pt idx="1319">
                  <c:v>0.14000000000000001</c:v>
                </c:pt>
                <c:pt idx="1320">
                  <c:v>0.14000000000000001</c:v>
                </c:pt>
                <c:pt idx="1321">
                  <c:v>0.24</c:v>
                </c:pt>
                <c:pt idx="1322">
                  <c:v>0.2</c:v>
                </c:pt>
                <c:pt idx="1323">
                  <c:v>0.22</c:v>
                </c:pt>
                <c:pt idx="1324">
                  <c:v>0.3</c:v>
                </c:pt>
                <c:pt idx="1325">
                  <c:v>0.32</c:v>
                </c:pt>
                <c:pt idx="1326">
                  <c:v>0.32</c:v>
                </c:pt>
                <c:pt idx="1327">
                  <c:v>0.34</c:v>
                </c:pt>
                <c:pt idx="1328">
                  <c:v>0.36</c:v>
                </c:pt>
                <c:pt idx="1329">
                  <c:v>0.36</c:v>
                </c:pt>
                <c:pt idx="1330">
                  <c:v>0.38</c:v>
                </c:pt>
                <c:pt idx="1331">
                  <c:v>0.38</c:v>
                </c:pt>
                <c:pt idx="1332">
                  <c:v>0.38</c:v>
                </c:pt>
                <c:pt idx="1333">
                  <c:v>0.38</c:v>
                </c:pt>
                <c:pt idx="1334">
                  <c:v>0.38</c:v>
                </c:pt>
                <c:pt idx="1335">
                  <c:v>0.36</c:v>
                </c:pt>
                <c:pt idx="1336">
                  <c:v>0.36</c:v>
                </c:pt>
                <c:pt idx="1337">
                  <c:v>0.36</c:v>
                </c:pt>
                <c:pt idx="1338">
                  <c:v>0.36</c:v>
                </c:pt>
                <c:pt idx="1339">
                  <c:v>0.34</c:v>
                </c:pt>
                <c:pt idx="1340">
                  <c:v>0.26</c:v>
                </c:pt>
                <c:pt idx="1341">
                  <c:v>0.26</c:v>
                </c:pt>
                <c:pt idx="1342">
                  <c:v>0.28000000000000003</c:v>
                </c:pt>
                <c:pt idx="1343">
                  <c:v>0.2</c:v>
                </c:pt>
                <c:pt idx="1344">
                  <c:v>0.2</c:v>
                </c:pt>
                <c:pt idx="1345">
                  <c:v>0.2</c:v>
                </c:pt>
                <c:pt idx="1346">
                  <c:v>0.08</c:v>
                </c:pt>
                <c:pt idx="1347">
                  <c:v>0.08</c:v>
                </c:pt>
                <c:pt idx="1348">
                  <c:v>0.08</c:v>
                </c:pt>
                <c:pt idx="1349">
                  <c:v>-0.02</c:v>
                </c:pt>
                <c:pt idx="1350">
                  <c:v>-0.04</c:v>
                </c:pt>
                <c:pt idx="1351">
                  <c:v>-0.04</c:v>
                </c:pt>
                <c:pt idx="1352">
                  <c:v>-0.12</c:v>
                </c:pt>
                <c:pt idx="1353">
                  <c:v>-0.14000000000000001</c:v>
                </c:pt>
                <c:pt idx="1354">
                  <c:v>-0.14000000000000001</c:v>
                </c:pt>
                <c:pt idx="1355">
                  <c:v>-0.24</c:v>
                </c:pt>
                <c:pt idx="1356">
                  <c:v>-0.24</c:v>
                </c:pt>
                <c:pt idx="1357">
                  <c:v>-0.24</c:v>
                </c:pt>
                <c:pt idx="1358">
                  <c:v>-0.3</c:v>
                </c:pt>
                <c:pt idx="1359">
                  <c:v>-0.32</c:v>
                </c:pt>
                <c:pt idx="1360">
                  <c:v>-0.3</c:v>
                </c:pt>
                <c:pt idx="1361">
                  <c:v>-0.36</c:v>
                </c:pt>
                <c:pt idx="1362">
                  <c:v>-0.38</c:v>
                </c:pt>
                <c:pt idx="1363">
                  <c:v>-0.38</c:v>
                </c:pt>
                <c:pt idx="1364">
                  <c:v>-0.4</c:v>
                </c:pt>
                <c:pt idx="1365">
                  <c:v>-0.38</c:v>
                </c:pt>
                <c:pt idx="1366">
                  <c:v>-0.4</c:v>
                </c:pt>
                <c:pt idx="1367">
                  <c:v>-0.42</c:v>
                </c:pt>
                <c:pt idx="1368">
                  <c:v>-0.4</c:v>
                </c:pt>
                <c:pt idx="1369">
                  <c:v>-0.4</c:v>
                </c:pt>
                <c:pt idx="1370">
                  <c:v>-0.42</c:v>
                </c:pt>
                <c:pt idx="1371">
                  <c:v>-0.34</c:v>
                </c:pt>
                <c:pt idx="1372">
                  <c:v>-0.34</c:v>
                </c:pt>
                <c:pt idx="1373">
                  <c:v>-0.34</c:v>
                </c:pt>
                <c:pt idx="1374">
                  <c:v>-0.26</c:v>
                </c:pt>
                <c:pt idx="1375">
                  <c:v>-0.26</c:v>
                </c:pt>
                <c:pt idx="1376">
                  <c:v>-0.26</c:v>
                </c:pt>
                <c:pt idx="1377">
                  <c:v>-0.18</c:v>
                </c:pt>
                <c:pt idx="1378">
                  <c:v>-0.14000000000000001</c:v>
                </c:pt>
                <c:pt idx="1379">
                  <c:v>-0.14000000000000001</c:v>
                </c:pt>
                <c:pt idx="1380">
                  <c:v>-0.06</c:v>
                </c:pt>
                <c:pt idx="1381">
                  <c:v>-0.02</c:v>
                </c:pt>
                <c:pt idx="1382">
                  <c:v>-0.02</c:v>
                </c:pt>
                <c:pt idx="1383">
                  <c:v>0.06</c:v>
                </c:pt>
                <c:pt idx="1384">
                  <c:v>0.1</c:v>
                </c:pt>
                <c:pt idx="1385">
                  <c:v>0.1</c:v>
                </c:pt>
                <c:pt idx="1386">
                  <c:v>0.18</c:v>
                </c:pt>
                <c:pt idx="1387">
                  <c:v>0.24</c:v>
                </c:pt>
                <c:pt idx="1388">
                  <c:v>0.24</c:v>
                </c:pt>
                <c:pt idx="1389">
                  <c:v>0.26</c:v>
                </c:pt>
                <c:pt idx="1390">
                  <c:v>0.34</c:v>
                </c:pt>
                <c:pt idx="1391">
                  <c:v>0.34</c:v>
                </c:pt>
                <c:pt idx="1392">
                  <c:v>0.34</c:v>
                </c:pt>
                <c:pt idx="1393">
                  <c:v>0.46</c:v>
                </c:pt>
                <c:pt idx="1394">
                  <c:v>0.46</c:v>
                </c:pt>
                <c:pt idx="1395">
                  <c:v>0.44</c:v>
                </c:pt>
                <c:pt idx="1396">
                  <c:v>0.48</c:v>
                </c:pt>
                <c:pt idx="1397">
                  <c:v>0.48</c:v>
                </c:pt>
                <c:pt idx="1398">
                  <c:v>0.48</c:v>
                </c:pt>
                <c:pt idx="1399">
                  <c:v>0.5</c:v>
                </c:pt>
                <c:pt idx="1400">
                  <c:v>0.52</c:v>
                </c:pt>
                <c:pt idx="1401">
                  <c:v>0.52</c:v>
                </c:pt>
                <c:pt idx="1402">
                  <c:v>0.46</c:v>
                </c:pt>
                <c:pt idx="1403">
                  <c:v>0.46</c:v>
                </c:pt>
                <c:pt idx="1404">
                  <c:v>0.44</c:v>
                </c:pt>
                <c:pt idx="1405">
                  <c:v>0.42</c:v>
                </c:pt>
                <c:pt idx="1406">
                  <c:v>0.4</c:v>
                </c:pt>
                <c:pt idx="1407">
                  <c:v>0.38</c:v>
                </c:pt>
                <c:pt idx="1408">
                  <c:v>0.3</c:v>
                </c:pt>
                <c:pt idx="1409">
                  <c:v>0.26</c:v>
                </c:pt>
                <c:pt idx="1410">
                  <c:v>0.26</c:v>
                </c:pt>
                <c:pt idx="1411">
                  <c:v>0.2</c:v>
                </c:pt>
                <c:pt idx="1412">
                  <c:v>0.14000000000000001</c:v>
                </c:pt>
                <c:pt idx="1413">
                  <c:v>0.14000000000000001</c:v>
                </c:pt>
                <c:pt idx="1414">
                  <c:v>0.1</c:v>
                </c:pt>
                <c:pt idx="1415">
                  <c:v>-0.02</c:v>
                </c:pt>
                <c:pt idx="1416">
                  <c:v>-0.02</c:v>
                </c:pt>
                <c:pt idx="1417">
                  <c:v>-0.04</c:v>
                </c:pt>
                <c:pt idx="1418">
                  <c:v>-0.2</c:v>
                </c:pt>
                <c:pt idx="1419">
                  <c:v>-0.2</c:v>
                </c:pt>
                <c:pt idx="1420">
                  <c:v>-0.2</c:v>
                </c:pt>
                <c:pt idx="1421">
                  <c:v>-0.32</c:v>
                </c:pt>
                <c:pt idx="1422">
                  <c:v>-0.32</c:v>
                </c:pt>
                <c:pt idx="1423">
                  <c:v>-0.32</c:v>
                </c:pt>
                <c:pt idx="1424">
                  <c:v>-0.48</c:v>
                </c:pt>
                <c:pt idx="1425">
                  <c:v>-0.48</c:v>
                </c:pt>
                <c:pt idx="1426">
                  <c:v>-0.48</c:v>
                </c:pt>
                <c:pt idx="1427">
                  <c:v>-0.52</c:v>
                </c:pt>
                <c:pt idx="1428">
                  <c:v>-0.52</c:v>
                </c:pt>
                <c:pt idx="1429">
                  <c:v>-0.52</c:v>
                </c:pt>
                <c:pt idx="1430">
                  <c:v>-0.57999999999999996</c:v>
                </c:pt>
                <c:pt idx="1431">
                  <c:v>-0.57999999999999996</c:v>
                </c:pt>
                <c:pt idx="1432">
                  <c:v>-0.6</c:v>
                </c:pt>
                <c:pt idx="1433">
                  <c:v>-0.56000000000000005</c:v>
                </c:pt>
                <c:pt idx="1434">
                  <c:v>-0.54</c:v>
                </c:pt>
                <c:pt idx="1435">
                  <c:v>-0.52</c:v>
                </c:pt>
                <c:pt idx="1436">
                  <c:v>-0.52</c:v>
                </c:pt>
                <c:pt idx="1437">
                  <c:v>-0.48</c:v>
                </c:pt>
                <c:pt idx="1438">
                  <c:v>-0.5</c:v>
                </c:pt>
                <c:pt idx="1439">
                  <c:v>-0.48</c:v>
                </c:pt>
                <c:pt idx="1440">
                  <c:v>-0.36</c:v>
                </c:pt>
                <c:pt idx="1441">
                  <c:v>-0.34</c:v>
                </c:pt>
                <c:pt idx="1442">
                  <c:v>-0.36</c:v>
                </c:pt>
                <c:pt idx="1443">
                  <c:v>-0.22</c:v>
                </c:pt>
                <c:pt idx="1444">
                  <c:v>-0.22</c:v>
                </c:pt>
                <c:pt idx="1445">
                  <c:v>-0.22</c:v>
                </c:pt>
                <c:pt idx="1446">
                  <c:v>-0.04</c:v>
                </c:pt>
                <c:pt idx="1447">
                  <c:v>-0.02</c:v>
                </c:pt>
                <c:pt idx="1448">
                  <c:v>-0.04</c:v>
                </c:pt>
                <c:pt idx="1449">
                  <c:v>0.16</c:v>
                </c:pt>
                <c:pt idx="1450">
                  <c:v>0.16</c:v>
                </c:pt>
                <c:pt idx="1451">
                  <c:v>0.16</c:v>
                </c:pt>
                <c:pt idx="1452">
                  <c:v>0.32</c:v>
                </c:pt>
                <c:pt idx="1453">
                  <c:v>0.32</c:v>
                </c:pt>
                <c:pt idx="1454">
                  <c:v>0.32</c:v>
                </c:pt>
                <c:pt idx="1455">
                  <c:v>0.48</c:v>
                </c:pt>
                <c:pt idx="1456">
                  <c:v>0.5</c:v>
                </c:pt>
                <c:pt idx="1457">
                  <c:v>0.5</c:v>
                </c:pt>
                <c:pt idx="1458">
                  <c:v>0.56000000000000005</c:v>
                </c:pt>
                <c:pt idx="1459">
                  <c:v>0.6</c:v>
                </c:pt>
                <c:pt idx="1460">
                  <c:v>0.6</c:v>
                </c:pt>
                <c:pt idx="1461">
                  <c:v>0.62</c:v>
                </c:pt>
                <c:pt idx="1462">
                  <c:v>0.7</c:v>
                </c:pt>
                <c:pt idx="1463">
                  <c:v>0.66</c:v>
                </c:pt>
                <c:pt idx="1464">
                  <c:v>0.68</c:v>
                </c:pt>
                <c:pt idx="1465">
                  <c:v>0.66</c:v>
                </c:pt>
                <c:pt idx="1466">
                  <c:v>0.66</c:v>
                </c:pt>
                <c:pt idx="1467">
                  <c:v>0.64</c:v>
                </c:pt>
                <c:pt idx="1468">
                  <c:v>0.62</c:v>
                </c:pt>
                <c:pt idx="1469">
                  <c:v>0.62</c:v>
                </c:pt>
                <c:pt idx="1470">
                  <c:v>0.62</c:v>
                </c:pt>
                <c:pt idx="1471">
                  <c:v>0.48</c:v>
                </c:pt>
                <c:pt idx="1472">
                  <c:v>0.48</c:v>
                </c:pt>
                <c:pt idx="1473">
                  <c:v>0.48</c:v>
                </c:pt>
                <c:pt idx="1474">
                  <c:v>0.34</c:v>
                </c:pt>
                <c:pt idx="1475">
                  <c:v>0.34</c:v>
                </c:pt>
                <c:pt idx="1476">
                  <c:v>0.32</c:v>
                </c:pt>
                <c:pt idx="1477">
                  <c:v>0.14000000000000001</c:v>
                </c:pt>
                <c:pt idx="1478">
                  <c:v>0.12</c:v>
                </c:pt>
                <c:pt idx="1479">
                  <c:v>0.12</c:v>
                </c:pt>
                <c:pt idx="1480">
                  <c:v>-0.06</c:v>
                </c:pt>
                <c:pt idx="1481">
                  <c:v>-0.08</c:v>
                </c:pt>
                <c:pt idx="1482">
                  <c:v>-0.1</c:v>
                </c:pt>
                <c:pt idx="1483">
                  <c:v>-0.22</c:v>
                </c:pt>
                <c:pt idx="1484">
                  <c:v>-0.28000000000000003</c:v>
                </c:pt>
                <c:pt idx="1485">
                  <c:v>-0.28000000000000003</c:v>
                </c:pt>
                <c:pt idx="1486">
                  <c:v>-0.38</c:v>
                </c:pt>
                <c:pt idx="1487">
                  <c:v>-0.48</c:v>
                </c:pt>
                <c:pt idx="1488">
                  <c:v>-0.5</c:v>
                </c:pt>
                <c:pt idx="1489">
                  <c:v>-0.5</c:v>
                </c:pt>
                <c:pt idx="1490">
                  <c:v>-0.6</c:v>
                </c:pt>
                <c:pt idx="1491">
                  <c:v>-0.6</c:v>
                </c:pt>
                <c:pt idx="1492">
                  <c:v>-0.6</c:v>
                </c:pt>
                <c:pt idx="1493">
                  <c:v>-0.72</c:v>
                </c:pt>
                <c:pt idx="1494">
                  <c:v>-0.72</c:v>
                </c:pt>
                <c:pt idx="1495">
                  <c:v>-0.7</c:v>
                </c:pt>
                <c:pt idx="1496">
                  <c:v>-0.7</c:v>
                </c:pt>
                <c:pt idx="1497">
                  <c:v>-0.7</c:v>
                </c:pt>
                <c:pt idx="1498">
                  <c:v>-0.7</c:v>
                </c:pt>
                <c:pt idx="1499">
                  <c:v>-0.68</c:v>
                </c:pt>
                <c:pt idx="1500">
                  <c:v>-0.66</c:v>
                </c:pt>
                <c:pt idx="1501">
                  <c:v>-0.7</c:v>
                </c:pt>
                <c:pt idx="1502">
                  <c:v>-0.54</c:v>
                </c:pt>
                <c:pt idx="1503">
                  <c:v>-0.54</c:v>
                </c:pt>
                <c:pt idx="1504">
                  <c:v>-0.54</c:v>
                </c:pt>
                <c:pt idx="1505">
                  <c:v>-0.4</c:v>
                </c:pt>
                <c:pt idx="1506">
                  <c:v>-0.36</c:v>
                </c:pt>
                <c:pt idx="1507">
                  <c:v>-0.4</c:v>
                </c:pt>
                <c:pt idx="1508">
                  <c:v>-0.22</c:v>
                </c:pt>
                <c:pt idx="1509">
                  <c:v>-0.14000000000000001</c:v>
                </c:pt>
                <c:pt idx="1510">
                  <c:v>-0.14000000000000001</c:v>
                </c:pt>
                <c:pt idx="1511">
                  <c:v>-0.04</c:v>
                </c:pt>
                <c:pt idx="1512">
                  <c:v>0.06</c:v>
                </c:pt>
                <c:pt idx="1513">
                  <c:v>0.08</c:v>
                </c:pt>
                <c:pt idx="1514">
                  <c:v>0.12</c:v>
                </c:pt>
                <c:pt idx="1515">
                  <c:v>0.28000000000000003</c:v>
                </c:pt>
                <c:pt idx="1516">
                  <c:v>0.3</c:v>
                </c:pt>
                <c:pt idx="1517">
                  <c:v>0.32</c:v>
                </c:pt>
                <c:pt idx="1518">
                  <c:v>0.54</c:v>
                </c:pt>
                <c:pt idx="1519">
                  <c:v>0.54</c:v>
                </c:pt>
                <c:pt idx="1520">
                  <c:v>0.52</c:v>
                </c:pt>
                <c:pt idx="1521">
                  <c:v>0.66</c:v>
                </c:pt>
                <c:pt idx="1522">
                  <c:v>0.66</c:v>
                </c:pt>
                <c:pt idx="1523">
                  <c:v>0.66</c:v>
                </c:pt>
                <c:pt idx="1524">
                  <c:v>0.8</c:v>
                </c:pt>
                <c:pt idx="1525">
                  <c:v>0.82</c:v>
                </c:pt>
                <c:pt idx="1526">
                  <c:v>0.82</c:v>
                </c:pt>
                <c:pt idx="1527">
                  <c:v>0.82</c:v>
                </c:pt>
                <c:pt idx="1528">
                  <c:v>0.8</c:v>
                </c:pt>
                <c:pt idx="1529">
                  <c:v>0.8</c:v>
                </c:pt>
                <c:pt idx="1530">
                  <c:v>0.8</c:v>
                </c:pt>
                <c:pt idx="1531">
                  <c:v>0.8</c:v>
                </c:pt>
                <c:pt idx="1532">
                  <c:v>0.8</c:v>
                </c:pt>
                <c:pt idx="1533">
                  <c:v>0.7</c:v>
                </c:pt>
                <c:pt idx="1534">
                  <c:v>0.66</c:v>
                </c:pt>
                <c:pt idx="1535">
                  <c:v>0.66</c:v>
                </c:pt>
                <c:pt idx="1536">
                  <c:v>0.56000000000000005</c:v>
                </c:pt>
                <c:pt idx="1537">
                  <c:v>0.48</c:v>
                </c:pt>
                <c:pt idx="1538">
                  <c:v>0.5</c:v>
                </c:pt>
                <c:pt idx="1539">
                  <c:v>0.46</c:v>
                </c:pt>
                <c:pt idx="1540">
                  <c:v>0.26</c:v>
                </c:pt>
                <c:pt idx="1541">
                  <c:v>0.24</c:v>
                </c:pt>
                <c:pt idx="1542">
                  <c:v>0.22</c:v>
                </c:pt>
                <c:pt idx="1543">
                  <c:v>0</c:v>
                </c:pt>
                <c:pt idx="1544">
                  <c:v>-0.02</c:v>
                </c:pt>
                <c:pt idx="1545">
                  <c:v>0</c:v>
                </c:pt>
                <c:pt idx="1546">
                  <c:v>-0.26</c:v>
                </c:pt>
                <c:pt idx="1547">
                  <c:v>-0.26</c:v>
                </c:pt>
                <c:pt idx="1548">
                  <c:v>-0.28000000000000003</c:v>
                </c:pt>
                <c:pt idx="1549">
                  <c:v>-0.5</c:v>
                </c:pt>
                <c:pt idx="1550">
                  <c:v>-0.52</c:v>
                </c:pt>
                <c:pt idx="1551">
                  <c:v>-0.52</c:v>
                </c:pt>
                <c:pt idx="1552">
                  <c:v>-0.66</c:v>
                </c:pt>
                <c:pt idx="1553">
                  <c:v>-0.66</c:v>
                </c:pt>
                <c:pt idx="1554">
                  <c:v>-0.68</c:v>
                </c:pt>
                <c:pt idx="1555">
                  <c:v>-0.82</c:v>
                </c:pt>
                <c:pt idx="1556">
                  <c:v>-0.84</c:v>
                </c:pt>
                <c:pt idx="1557">
                  <c:v>-0.86</c:v>
                </c:pt>
                <c:pt idx="1558">
                  <c:v>-0.86</c:v>
                </c:pt>
                <c:pt idx="1559">
                  <c:v>-0.86</c:v>
                </c:pt>
                <c:pt idx="1560">
                  <c:v>-0.86</c:v>
                </c:pt>
                <c:pt idx="1561">
                  <c:v>-0.86</c:v>
                </c:pt>
                <c:pt idx="1562">
                  <c:v>-0.86</c:v>
                </c:pt>
                <c:pt idx="1563">
                  <c:v>-0.88</c:v>
                </c:pt>
                <c:pt idx="1564">
                  <c:v>-0.84</c:v>
                </c:pt>
                <c:pt idx="1565">
                  <c:v>-0.7</c:v>
                </c:pt>
                <c:pt idx="1566">
                  <c:v>-0.7</c:v>
                </c:pt>
                <c:pt idx="1567">
                  <c:v>-0.7</c:v>
                </c:pt>
                <c:pt idx="1568">
                  <c:v>-0.56000000000000005</c:v>
                </c:pt>
                <c:pt idx="1569">
                  <c:v>-0.54</c:v>
                </c:pt>
                <c:pt idx="1570">
                  <c:v>-0.54</c:v>
                </c:pt>
                <c:pt idx="1571">
                  <c:v>-0.26</c:v>
                </c:pt>
                <c:pt idx="1572">
                  <c:v>-0.28000000000000003</c:v>
                </c:pt>
                <c:pt idx="1573">
                  <c:v>-0.26</c:v>
                </c:pt>
                <c:pt idx="1574">
                  <c:v>0</c:v>
                </c:pt>
                <c:pt idx="1575">
                  <c:v>0</c:v>
                </c:pt>
                <c:pt idx="1576">
                  <c:v>0</c:v>
                </c:pt>
                <c:pt idx="1577">
                  <c:v>0.26</c:v>
                </c:pt>
                <c:pt idx="1578">
                  <c:v>0.26</c:v>
                </c:pt>
                <c:pt idx="1579">
                  <c:v>0.28000000000000003</c:v>
                </c:pt>
                <c:pt idx="1580">
                  <c:v>0.52</c:v>
                </c:pt>
                <c:pt idx="1581">
                  <c:v>0.56000000000000005</c:v>
                </c:pt>
                <c:pt idx="1582">
                  <c:v>0.56000000000000005</c:v>
                </c:pt>
                <c:pt idx="1583">
                  <c:v>0.7</c:v>
                </c:pt>
                <c:pt idx="1584">
                  <c:v>0.76</c:v>
                </c:pt>
                <c:pt idx="1585">
                  <c:v>0.76</c:v>
                </c:pt>
                <c:pt idx="1586">
                  <c:v>0.84</c:v>
                </c:pt>
                <c:pt idx="1587">
                  <c:v>0.96</c:v>
                </c:pt>
                <c:pt idx="1588">
                  <c:v>0.94</c:v>
                </c:pt>
                <c:pt idx="1589">
                  <c:v>0.96</c:v>
                </c:pt>
                <c:pt idx="1590">
                  <c:v>0.96</c:v>
                </c:pt>
                <c:pt idx="1591">
                  <c:v>0.98</c:v>
                </c:pt>
                <c:pt idx="1592">
                  <c:v>0.96</c:v>
                </c:pt>
                <c:pt idx="1593">
                  <c:v>1</c:v>
                </c:pt>
                <c:pt idx="1594">
                  <c:v>0.98</c:v>
                </c:pt>
                <c:pt idx="1595">
                  <c:v>0.98</c:v>
                </c:pt>
                <c:pt idx="1596">
                  <c:v>0.82</c:v>
                </c:pt>
                <c:pt idx="1597">
                  <c:v>0.82</c:v>
                </c:pt>
                <c:pt idx="1598">
                  <c:v>0.82</c:v>
                </c:pt>
                <c:pt idx="1599">
                  <c:v>0.68</c:v>
                </c:pt>
                <c:pt idx="1600">
                  <c:v>0.66</c:v>
                </c:pt>
                <c:pt idx="1601">
                  <c:v>0.66</c:v>
                </c:pt>
                <c:pt idx="1602">
                  <c:v>0.38</c:v>
                </c:pt>
                <c:pt idx="1603">
                  <c:v>0.36</c:v>
                </c:pt>
                <c:pt idx="1604">
                  <c:v>0.36</c:v>
                </c:pt>
                <c:pt idx="1605">
                  <c:v>0.12</c:v>
                </c:pt>
                <c:pt idx="1606">
                  <c:v>0.08</c:v>
                </c:pt>
                <c:pt idx="1607">
                  <c:v>0.08</c:v>
                </c:pt>
                <c:pt idx="1608">
                  <c:v>-0.14000000000000001</c:v>
                </c:pt>
                <c:pt idx="1609">
                  <c:v>-0.24</c:v>
                </c:pt>
                <c:pt idx="1610">
                  <c:v>-0.22</c:v>
                </c:pt>
                <c:pt idx="1611">
                  <c:v>-0.38</c:v>
                </c:pt>
                <c:pt idx="1612">
                  <c:v>-0.52</c:v>
                </c:pt>
                <c:pt idx="1613">
                  <c:v>-0.56000000000000005</c:v>
                </c:pt>
                <c:pt idx="1614">
                  <c:v>-0.56000000000000005</c:v>
                </c:pt>
                <c:pt idx="1615">
                  <c:v>-0.74</c:v>
                </c:pt>
                <c:pt idx="1616">
                  <c:v>-0.76</c:v>
                </c:pt>
                <c:pt idx="1617">
                  <c:v>-0.74</c:v>
                </c:pt>
                <c:pt idx="1618">
                  <c:v>-0.96</c:v>
                </c:pt>
                <c:pt idx="1619">
                  <c:v>-0.98</c:v>
                </c:pt>
                <c:pt idx="1620">
                  <c:v>-0.96</c:v>
                </c:pt>
                <c:pt idx="1621">
                  <c:v>-1.02</c:v>
                </c:pt>
                <c:pt idx="1622">
                  <c:v>-1</c:v>
                </c:pt>
                <c:pt idx="1623">
                  <c:v>-1</c:v>
                </c:pt>
                <c:pt idx="1624">
                  <c:v>-1.04</c:v>
                </c:pt>
                <c:pt idx="1625">
                  <c:v>-1.04</c:v>
                </c:pt>
                <c:pt idx="1626">
                  <c:v>-1.04</c:v>
                </c:pt>
                <c:pt idx="1627">
                  <c:v>-0.9</c:v>
                </c:pt>
                <c:pt idx="1628">
                  <c:v>-0.88</c:v>
                </c:pt>
                <c:pt idx="1629">
                  <c:v>-0.86</c:v>
                </c:pt>
                <c:pt idx="1630">
                  <c:v>-0.74</c:v>
                </c:pt>
                <c:pt idx="1631">
                  <c:v>-0.7</c:v>
                </c:pt>
                <c:pt idx="1632">
                  <c:v>-0.72</c:v>
                </c:pt>
                <c:pt idx="1633">
                  <c:v>-0.5</c:v>
                </c:pt>
                <c:pt idx="1634">
                  <c:v>-0.4</c:v>
                </c:pt>
                <c:pt idx="1635">
                  <c:v>-0.42</c:v>
                </c:pt>
                <c:pt idx="1636">
                  <c:v>-0.26</c:v>
                </c:pt>
                <c:pt idx="1637">
                  <c:v>-0.1</c:v>
                </c:pt>
                <c:pt idx="1638">
                  <c:v>-0.1</c:v>
                </c:pt>
                <c:pt idx="1639">
                  <c:v>-0.04</c:v>
                </c:pt>
                <c:pt idx="1640">
                  <c:v>0.22</c:v>
                </c:pt>
                <c:pt idx="1641">
                  <c:v>0.22</c:v>
                </c:pt>
                <c:pt idx="1642">
                  <c:v>0.24</c:v>
                </c:pt>
                <c:pt idx="1643">
                  <c:v>0.56000000000000005</c:v>
                </c:pt>
                <c:pt idx="1644">
                  <c:v>0.56000000000000005</c:v>
                </c:pt>
                <c:pt idx="1645">
                  <c:v>0.56000000000000005</c:v>
                </c:pt>
                <c:pt idx="1646">
                  <c:v>0.78</c:v>
                </c:pt>
                <c:pt idx="1647">
                  <c:v>0.78</c:v>
                </c:pt>
                <c:pt idx="1648">
                  <c:v>0.78</c:v>
                </c:pt>
                <c:pt idx="1649">
                  <c:v>1.02</c:v>
                </c:pt>
                <c:pt idx="1650">
                  <c:v>1.04</c:v>
                </c:pt>
                <c:pt idx="1651">
                  <c:v>1.04</c:v>
                </c:pt>
                <c:pt idx="1652">
                  <c:v>1.08</c:v>
                </c:pt>
                <c:pt idx="1653">
                  <c:v>1.1000000000000001</c:v>
                </c:pt>
                <c:pt idx="1654">
                  <c:v>1.08</c:v>
                </c:pt>
                <c:pt idx="1655">
                  <c:v>1.1200000000000001</c:v>
                </c:pt>
                <c:pt idx="1656">
                  <c:v>1.1200000000000001</c:v>
                </c:pt>
                <c:pt idx="1657">
                  <c:v>1.1200000000000001</c:v>
                </c:pt>
                <c:pt idx="1658">
                  <c:v>1.02</c:v>
                </c:pt>
                <c:pt idx="1659">
                  <c:v>0.96</c:v>
                </c:pt>
                <c:pt idx="1660">
                  <c:v>0.98</c:v>
                </c:pt>
                <c:pt idx="1661">
                  <c:v>0.88</c:v>
                </c:pt>
                <c:pt idx="1662">
                  <c:v>0.8</c:v>
                </c:pt>
                <c:pt idx="1663">
                  <c:v>0.8</c:v>
                </c:pt>
                <c:pt idx="1664">
                  <c:v>0.74</c:v>
                </c:pt>
                <c:pt idx="1665">
                  <c:v>0.5</c:v>
                </c:pt>
                <c:pt idx="1666">
                  <c:v>0.48</c:v>
                </c:pt>
                <c:pt idx="1667">
                  <c:v>0.48</c:v>
                </c:pt>
                <c:pt idx="1668">
                  <c:v>0.18</c:v>
                </c:pt>
                <c:pt idx="1669">
                  <c:v>0.14000000000000001</c:v>
                </c:pt>
                <c:pt idx="1670">
                  <c:v>0.16</c:v>
                </c:pt>
                <c:pt idx="1671">
                  <c:v>-0.18</c:v>
                </c:pt>
                <c:pt idx="1672">
                  <c:v>-0.18</c:v>
                </c:pt>
                <c:pt idx="1673">
                  <c:v>-0.18</c:v>
                </c:pt>
                <c:pt idx="1674">
                  <c:v>-0.52</c:v>
                </c:pt>
                <c:pt idx="1675">
                  <c:v>-0.54</c:v>
                </c:pt>
                <c:pt idx="1676">
                  <c:v>-0.54</c:v>
                </c:pt>
                <c:pt idx="1677">
                  <c:v>-0.76</c:v>
                </c:pt>
                <c:pt idx="1678">
                  <c:v>-0.8</c:v>
                </c:pt>
                <c:pt idx="1679">
                  <c:v>-0.8</c:v>
                </c:pt>
                <c:pt idx="1680">
                  <c:v>-1.02</c:v>
                </c:pt>
                <c:pt idx="1681">
                  <c:v>-1.06</c:v>
                </c:pt>
                <c:pt idx="1682">
                  <c:v>-1.04</c:v>
                </c:pt>
                <c:pt idx="1683">
                  <c:v>-1.1000000000000001</c:v>
                </c:pt>
                <c:pt idx="1684">
                  <c:v>-1.1000000000000001</c:v>
                </c:pt>
                <c:pt idx="1685">
                  <c:v>-1.1000000000000001</c:v>
                </c:pt>
                <c:pt idx="1686">
                  <c:v>-1.1399999999999999</c:v>
                </c:pt>
                <c:pt idx="1687">
                  <c:v>-1.18</c:v>
                </c:pt>
                <c:pt idx="1688">
                  <c:v>-1.18</c:v>
                </c:pt>
                <c:pt idx="1689">
                  <c:v>-1.1200000000000001</c:v>
                </c:pt>
                <c:pt idx="1690">
                  <c:v>-1</c:v>
                </c:pt>
                <c:pt idx="1691">
                  <c:v>-1</c:v>
                </c:pt>
                <c:pt idx="1692">
                  <c:v>-1</c:v>
                </c:pt>
                <c:pt idx="1693">
                  <c:v>-0.84</c:v>
                </c:pt>
                <c:pt idx="1694">
                  <c:v>-0.84</c:v>
                </c:pt>
                <c:pt idx="1695">
                  <c:v>-0.84</c:v>
                </c:pt>
                <c:pt idx="1696">
                  <c:v>-0.5</c:v>
                </c:pt>
                <c:pt idx="1697">
                  <c:v>-0.52</c:v>
                </c:pt>
                <c:pt idx="1698">
                  <c:v>-0.5</c:v>
                </c:pt>
                <c:pt idx="1699">
                  <c:v>-0.2</c:v>
                </c:pt>
                <c:pt idx="1700">
                  <c:v>-0.18</c:v>
                </c:pt>
                <c:pt idx="1701">
                  <c:v>-0.16</c:v>
                </c:pt>
                <c:pt idx="1702">
                  <c:v>0.16</c:v>
                </c:pt>
                <c:pt idx="1703">
                  <c:v>0.2</c:v>
                </c:pt>
                <c:pt idx="1704">
                  <c:v>0.18</c:v>
                </c:pt>
                <c:pt idx="1705">
                  <c:v>0.52</c:v>
                </c:pt>
                <c:pt idx="1706">
                  <c:v>0.56000000000000005</c:v>
                </c:pt>
                <c:pt idx="1707">
                  <c:v>0.54</c:v>
                </c:pt>
                <c:pt idx="1708">
                  <c:v>0.74</c:v>
                </c:pt>
                <c:pt idx="1709">
                  <c:v>0.82</c:v>
                </c:pt>
                <c:pt idx="1710">
                  <c:v>0.82</c:v>
                </c:pt>
                <c:pt idx="1711">
                  <c:v>0.96</c:v>
                </c:pt>
                <c:pt idx="1712">
                  <c:v>1.1000000000000001</c:v>
                </c:pt>
                <c:pt idx="1713">
                  <c:v>1.1000000000000001</c:v>
                </c:pt>
                <c:pt idx="1714">
                  <c:v>1.1200000000000001</c:v>
                </c:pt>
                <c:pt idx="1715">
                  <c:v>1.18</c:v>
                </c:pt>
                <c:pt idx="1716">
                  <c:v>1.18</c:v>
                </c:pt>
                <c:pt idx="1717">
                  <c:v>1.1599999999999999</c:v>
                </c:pt>
                <c:pt idx="1718">
                  <c:v>1.22</c:v>
                </c:pt>
                <c:pt idx="1719">
                  <c:v>1.22</c:v>
                </c:pt>
                <c:pt idx="1720">
                  <c:v>1.24</c:v>
                </c:pt>
                <c:pt idx="1721">
                  <c:v>1.08</c:v>
                </c:pt>
                <c:pt idx="1722">
                  <c:v>1.06</c:v>
                </c:pt>
                <c:pt idx="1723">
                  <c:v>1.06</c:v>
                </c:pt>
                <c:pt idx="1724">
                  <c:v>0.92</c:v>
                </c:pt>
                <c:pt idx="1725">
                  <c:v>0.9</c:v>
                </c:pt>
                <c:pt idx="1726">
                  <c:v>0.92</c:v>
                </c:pt>
                <c:pt idx="1727">
                  <c:v>0.6</c:v>
                </c:pt>
                <c:pt idx="1728">
                  <c:v>0.57999999999999996</c:v>
                </c:pt>
                <c:pt idx="1729">
                  <c:v>0.56000000000000005</c:v>
                </c:pt>
                <c:pt idx="1730">
                  <c:v>0.28000000000000003</c:v>
                </c:pt>
                <c:pt idx="1731">
                  <c:v>0.22</c:v>
                </c:pt>
                <c:pt idx="1732">
                  <c:v>0.24</c:v>
                </c:pt>
                <c:pt idx="1733">
                  <c:v>-0.04</c:v>
                </c:pt>
                <c:pt idx="1734">
                  <c:v>-0.14000000000000001</c:v>
                </c:pt>
                <c:pt idx="1735">
                  <c:v>-0.16</c:v>
                </c:pt>
                <c:pt idx="1736">
                  <c:v>-0.34</c:v>
                </c:pt>
                <c:pt idx="1737">
                  <c:v>-0.54</c:v>
                </c:pt>
                <c:pt idx="1738">
                  <c:v>-0.5</c:v>
                </c:pt>
                <c:pt idx="1739">
                  <c:v>-0.57999999999999996</c:v>
                </c:pt>
                <c:pt idx="1740">
                  <c:v>-0.82</c:v>
                </c:pt>
                <c:pt idx="1741">
                  <c:v>-0.82</c:v>
                </c:pt>
                <c:pt idx="1742">
                  <c:v>-0.84</c:v>
                </c:pt>
                <c:pt idx="1743">
                  <c:v>-1.1200000000000001</c:v>
                </c:pt>
                <c:pt idx="1744">
                  <c:v>-1.1399999999999999</c:v>
                </c:pt>
                <c:pt idx="1745">
                  <c:v>-1.1200000000000001</c:v>
                </c:pt>
                <c:pt idx="1746">
                  <c:v>-1.2</c:v>
                </c:pt>
                <c:pt idx="1747">
                  <c:v>-1.2</c:v>
                </c:pt>
                <c:pt idx="1748">
                  <c:v>-1.2</c:v>
                </c:pt>
                <c:pt idx="1749">
                  <c:v>-1.28</c:v>
                </c:pt>
                <c:pt idx="1750">
                  <c:v>-1.28</c:v>
                </c:pt>
                <c:pt idx="1751">
                  <c:v>-1.26</c:v>
                </c:pt>
                <c:pt idx="1752">
                  <c:v>-1.1200000000000001</c:v>
                </c:pt>
                <c:pt idx="1753">
                  <c:v>-1.1200000000000001</c:v>
                </c:pt>
                <c:pt idx="1754">
                  <c:v>-1.1200000000000001</c:v>
                </c:pt>
                <c:pt idx="1755">
                  <c:v>-0.98</c:v>
                </c:pt>
                <c:pt idx="1756">
                  <c:v>-0.98</c:v>
                </c:pt>
                <c:pt idx="1757">
                  <c:v>-0.96</c:v>
                </c:pt>
                <c:pt idx="1758">
                  <c:v>-0.7</c:v>
                </c:pt>
                <c:pt idx="1759">
                  <c:v>-0.6</c:v>
                </c:pt>
                <c:pt idx="1760">
                  <c:v>-0.6</c:v>
                </c:pt>
                <c:pt idx="1761">
                  <c:v>-0.44</c:v>
                </c:pt>
                <c:pt idx="1762">
                  <c:v>-0.28000000000000003</c:v>
                </c:pt>
                <c:pt idx="1763">
                  <c:v>-0.26</c:v>
                </c:pt>
                <c:pt idx="1764">
                  <c:v>-0.2</c:v>
                </c:pt>
                <c:pt idx="1765">
                  <c:v>0.14000000000000001</c:v>
                </c:pt>
                <c:pt idx="1766">
                  <c:v>0.14000000000000001</c:v>
                </c:pt>
                <c:pt idx="1767">
                  <c:v>0.14000000000000001</c:v>
                </c:pt>
                <c:pt idx="1768">
                  <c:v>0.54</c:v>
                </c:pt>
                <c:pt idx="1769">
                  <c:v>0.52</c:v>
                </c:pt>
                <c:pt idx="1770">
                  <c:v>0.54</c:v>
                </c:pt>
                <c:pt idx="1771">
                  <c:v>0.84</c:v>
                </c:pt>
                <c:pt idx="1772">
                  <c:v>0.84</c:v>
                </c:pt>
                <c:pt idx="1773">
                  <c:v>0.84</c:v>
                </c:pt>
                <c:pt idx="1774">
                  <c:v>1.1399999999999999</c:v>
                </c:pt>
                <c:pt idx="1775">
                  <c:v>1.1399999999999999</c:v>
                </c:pt>
                <c:pt idx="1776">
                  <c:v>1.1599999999999999</c:v>
                </c:pt>
                <c:pt idx="1777">
                  <c:v>1.24</c:v>
                </c:pt>
                <c:pt idx="1778">
                  <c:v>1.22</c:v>
                </c:pt>
                <c:pt idx="1779">
                  <c:v>1.22</c:v>
                </c:pt>
                <c:pt idx="1780">
                  <c:v>1.32</c:v>
                </c:pt>
                <c:pt idx="1781">
                  <c:v>1.32</c:v>
                </c:pt>
                <c:pt idx="1782">
                  <c:v>1.34</c:v>
                </c:pt>
                <c:pt idx="1783">
                  <c:v>1.22</c:v>
                </c:pt>
                <c:pt idx="1784">
                  <c:v>1.18</c:v>
                </c:pt>
                <c:pt idx="1785">
                  <c:v>1.1599999999999999</c:v>
                </c:pt>
                <c:pt idx="1786">
                  <c:v>1.1000000000000001</c:v>
                </c:pt>
                <c:pt idx="1787">
                  <c:v>1</c:v>
                </c:pt>
                <c:pt idx="1788">
                  <c:v>1.02</c:v>
                </c:pt>
                <c:pt idx="1789">
                  <c:v>0.94</c:v>
                </c:pt>
                <c:pt idx="1790">
                  <c:v>0.68</c:v>
                </c:pt>
                <c:pt idx="1791">
                  <c:v>0.66</c:v>
                </c:pt>
                <c:pt idx="1792">
                  <c:v>0.66</c:v>
                </c:pt>
                <c:pt idx="1793">
                  <c:v>0.32</c:v>
                </c:pt>
                <c:pt idx="1794">
                  <c:v>0.32</c:v>
                </c:pt>
                <c:pt idx="1795">
                  <c:v>0.32</c:v>
                </c:pt>
                <c:pt idx="1796">
                  <c:v>-0.1</c:v>
                </c:pt>
                <c:pt idx="1797">
                  <c:v>-0.1</c:v>
                </c:pt>
                <c:pt idx="1798">
                  <c:v>-0.12</c:v>
                </c:pt>
                <c:pt idx="1799">
                  <c:v>-0.48</c:v>
                </c:pt>
                <c:pt idx="1800">
                  <c:v>-0.5</c:v>
                </c:pt>
                <c:pt idx="1801">
                  <c:v>-0.5</c:v>
                </c:pt>
                <c:pt idx="1802">
                  <c:v>-0.8</c:v>
                </c:pt>
                <c:pt idx="1803">
                  <c:v>-0.82</c:v>
                </c:pt>
                <c:pt idx="1804">
                  <c:v>-0.82</c:v>
                </c:pt>
                <c:pt idx="1805">
                  <c:v>-1.08</c:v>
                </c:pt>
                <c:pt idx="1806">
                  <c:v>-1.1399999999999999</c:v>
                </c:pt>
                <c:pt idx="1807">
                  <c:v>-1.1399999999999999</c:v>
                </c:pt>
                <c:pt idx="1808">
                  <c:v>-1.22</c:v>
                </c:pt>
                <c:pt idx="1809">
                  <c:v>-1.26</c:v>
                </c:pt>
                <c:pt idx="1810">
                  <c:v>-1.26</c:v>
                </c:pt>
                <c:pt idx="1811">
                  <c:v>-1.3</c:v>
                </c:pt>
                <c:pt idx="1812">
                  <c:v>-1.36</c:v>
                </c:pt>
                <c:pt idx="1813">
                  <c:v>-1.36</c:v>
                </c:pt>
                <c:pt idx="1814">
                  <c:v>-1.34</c:v>
                </c:pt>
                <c:pt idx="1815">
                  <c:v>-1.18</c:v>
                </c:pt>
                <c:pt idx="1816">
                  <c:v>-1.18</c:v>
                </c:pt>
                <c:pt idx="1817">
                  <c:v>-1.18</c:v>
                </c:pt>
                <c:pt idx="1818">
                  <c:v>-1.06</c:v>
                </c:pt>
                <c:pt idx="1819">
                  <c:v>-1.04</c:v>
                </c:pt>
                <c:pt idx="1820">
                  <c:v>-1.02</c:v>
                </c:pt>
                <c:pt idx="1821">
                  <c:v>-0.7</c:v>
                </c:pt>
                <c:pt idx="1822">
                  <c:v>-0.7</c:v>
                </c:pt>
                <c:pt idx="1823">
                  <c:v>-0.7</c:v>
                </c:pt>
                <c:pt idx="1824">
                  <c:v>-0.36</c:v>
                </c:pt>
                <c:pt idx="1825">
                  <c:v>-0.34</c:v>
                </c:pt>
                <c:pt idx="1826">
                  <c:v>-0.32</c:v>
                </c:pt>
                <c:pt idx="1827">
                  <c:v>0.04</c:v>
                </c:pt>
                <c:pt idx="1828">
                  <c:v>0.08</c:v>
                </c:pt>
                <c:pt idx="1829">
                  <c:v>0.08</c:v>
                </c:pt>
                <c:pt idx="1830">
                  <c:v>0.42</c:v>
                </c:pt>
                <c:pt idx="1831">
                  <c:v>0.5</c:v>
                </c:pt>
                <c:pt idx="1832">
                  <c:v>0.5</c:v>
                </c:pt>
                <c:pt idx="1833">
                  <c:v>0.74</c:v>
                </c:pt>
                <c:pt idx="1834">
                  <c:v>0.84</c:v>
                </c:pt>
                <c:pt idx="1835">
                  <c:v>0.82</c:v>
                </c:pt>
                <c:pt idx="1836">
                  <c:v>1</c:v>
                </c:pt>
                <c:pt idx="1837">
                  <c:v>1.1599999999999999</c:v>
                </c:pt>
                <c:pt idx="1838">
                  <c:v>1.1599999999999999</c:v>
                </c:pt>
                <c:pt idx="1839">
                  <c:v>1.18</c:v>
                </c:pt>
                <c:pt idx="1840">
                  <c:v>1.26</c:v>
                </c:pt>
                <c:pt idx="1841">
                  <c:v>1.26</c:v>
                </c:pt>
                <c:pt idx="1842">
                  <c:v>1.26</c:v>
                </c:pt>
                <c:pt idx="1843">
                  <c:v>1.38</c:v>
                </c:pt>
                <c:pt idx="1844">
                  <c:v>1.38</c:v>
                </c:pt>
                <c:pt idx="1845">
                  <c:v>1.4</c:v>
                </c:pt>
                <c:pt idx="1846">
                  <c:v>1.24</c:v>
                </c:pt>
                <c:pt idx="1847">
                  <c:v>1.24</c:v>
                </c:pt>
                <c:pt idx="1848">
                  <c:v>1.24</c:v>
                </c:pt>
                <c:pt idx="1849">
                  <c:v>1.1000000000000001</c:v>
                </c:pt>
                <c:pt idx="1850">
                  <c:v>1.08</c:v>
                </c:pt>
                <c:pt idx="1851">
                  <c:v>1.08</c:v>
                </c:pt>
                <c:pt idx="1852">
                  <c:v>0.76</c:v>
                </c:pt>
                <c:pt idx="1853">
                  <c:v>0.72</c:v>
                </c:pt>
                <c:pt idx="1854">
                  <c:v>0.72</c:v>
                </c:pt>
                <c:pt idx="1855">
                  <c:v>0.44</c:v>
                </c:pt>
                <c:pt idx="1856">
                  <c:v>0.38</c:v>
                </c:pt>
                <c:pt idx="1857">
                  <c:v>0.38</c:v>
                </c:pt>
                <c:pt idx="1858">
                  <c:v>0.08</c:v>
                </c:pt>
                <c:pt idx="1859">
                  <c:v>-0.04</c:v>
                </c:pt>
                <c:pt idx="1860">
                  <c:v>-0.04</c:v>
                </c:pt>
                <c:pt idx="1861">
                  <c:v>-0.26</c:v>
                </c:pt>
                <c:pt idx="1862">
                  <c:v>-0.48</c:v>
                </c:pt>
                <c:pt idx="1863">
                  <c:v>-0.46</c:v>
                </c:pt>
                <c:pt idx="1864">
                  <c:v>-0.5</c:v>
                </c:pt>
                <c:pt idx="1865">
                  <c:v>-0.8</c:v>
                </c:pt>
                <c:pt idx="1866">
                  <c:v>-0.82</c:v>
                </c:pt>
                <c:pt idx="1867">
                  <c:v>-0.82</c:v>
                </c:pt>
                <c:pt idx="1868">
                  <c:v>-1.1399999999999999</c:v>
                </c:pt>
                <c:pt idx="1869">
                  <c:v>-1.1399999999999999</c:v>
                </c:pt>
                <c:pt idx="1870">
                  <c:v>-1.1399999999999999</c:v>
                </c:pt>
                <c:pt idx="1871">
                  <c:v>-1.26</c:v>
                </c:pt>
                <c:pt idx="1872">
                  <c:v>-1.26</c:v>
                </c:pt>
                <c:pt idx="1873">
                  <c:v>-1.26</c:v>
                </c:pt>
                <c:pt idx="1874">
                  <c:v>-1.38</c:v>
                </c:pt>
                <c:pt idx="1875">
                  <c:v>-1.4</c:v>
                </c:pt>
                <c:pt idx="1876">
                  <c:v>-1.38</c:v>
                </c:pt>
                <c:pt idx="1877">
                  <c:v>-1.24</c:v>
                </c:pt>
                <c:pt idx="1878">
                  <c:v>-1.26</c:v>
                </c:pt>
                <c:pt idx="1879">
                  <c:v>-1.24</c:v>
                </c:pt>
                <c:pt idx="1880">
                  <c:v>-1.1399999999999999</c:v>
                </c:pt>
                <c:pt idx="1881">
                  <c:v>-1.1200000000000001</c:v>
                </c:pt>
                <c:pt idx="1882">
                  <c:v>-1.1200000000000001</c:v>
                </c:pt>
                <c:pt idx="1883">
                  <c:v>-0.86</c:v>
                </c:pt>
                <c:pt idx="1884">
                  <c:v>-0.76</c:v>
                </c:pt>
                <c:pt idx="1885">
                  <c:v>-0.74</c:v>
                </c:pt>
                <c:pt idx="1886">
                  <c:v>-0.57999999999999996</c:v>
                </c:pt>
                <c:pt idx="1887">
                  <c:v>-0.4</c:v>
                </c:pt>
                <c:pt idx="1888">
                  <c:v>-0.4</c:v>
                </c:pt>
                <c:pt idx="1889">
                  <c:v>-0.32</c:v>
                </c:pt>
                <c:pt idx="1890">
                  <c:v>0.04</c:v>
                </c:pt>
                <c:pt idx="1891">
                  <c:v>0.04</c:v>
                </c:pt>
                <c:pt idx="1892">
                  <c:v>0.02</c:v>
                </c:pt>
                <c:pt idx="1893">
                  <c:v>0.46</c:v>
                </c:pt>
                <c:pt idx="1894">
                  <c:v>0.48</c:v>
                </c:pt>
                <c:pt idx="1895">
                  <c:v>0.46</c:v>
                </c:pt>
                <c:pt idx="1896">
                  <c:v>0.8</c:v>
                </c:pt>
                <c:pt idx="1897">
                  <c:v>0.78</c:v>
                </c:pt>
                <c:pt idx="1898">
                  <c:v>0.8</c:v>
                </c:pt>
                <c:pt idx="1899">
                  <c:v>1.1200000000000001</c:v>
                </c:pt>
                <c:pt idx="1900">
                  <c:v>1.1399999999999999</c:v>
                </c:pt>
                <c:pt idx="1901">
                  <c:v>1.1599999999999999</c:v>
                </c:pt>
                <c:pt idx="1902">
                  <c:v>1.28</c:v>
                </c:pt>
                <c:pt idx="1903">
                  <c:v>1.28</c:v>
                </c:pt>
                <c:pt idx="1904">
                  <c:v>1.28</c:v>
                </c:pt>
                <c:pt idx="1905">
                  <c:v>1.4</c:v>
                </c:pt>
                <c:pt idx="1906">
                  <c:v>1.42</c:v>
                </c:pt>
                <c:pt idx="1907">
                  <c:v>1.4</c:v>
                </c:pt>
                <c:pt idx="1908">
                  <c:v>1.3</c:v>
                </c:pt>
                <c:pt idx="1909">
                  <c:v>1.26</c:v>
                </c:pt>
                <c:pt idx="1910">
                  <c:v>1.26</c:v>
                </c:pt>
                <c:pt idx="1911">
                  <c:v>1.2</c:v>
                </c:pt>
                <c:pt idx="1912">
                  <c:v>1.1399999999999999</c:v>
                </c:pt>
                <c:pt idx="1913">
                  <c:v>1.1399999999999999</c:v>
                </c:pt>
                <c:pt idx="1914">
                  <c:v>1.08</c:v>
                </c:pt>
                <c:pt idx="1915">
                  <c:v>0.8</c:v>
                </c:pt>
                <c:pt idx="1916">
                  <c:v>0.8</c:v>
                </c:pt>
                <c:pt idx="1917">
                  <c:v>0.76</c:v>
                </c:pt>
                <c:pt idx="1918">
                  <c:v>0.46</c:v>
                </c:pt>
                <c:pt idx="1919">
                  <c:v>0.44</c:v>
                </c:pt>
                <c:pt idx="1920">
                  <c:v>0.44</c:v>
                </c:pt>
                <c:pt idx="1921">
                  <c:v>0.02</c:v>
                </c:pt>
                <c:pt idx="1922">
                  <c:v>0.02</c:v>
                </c:pt>
                <c:pt idx="1923">
                  <c:v>0.02</c:v>
                </c:pt>
                <c:pt idx="1924">
                  <c:v>-0.38</c:v>
                </c:pt>
                <c:pt idx="1925">
                  <c:v>-0.44</c:v>
                </c:pt>
                <c:pt idx="1926">
                  <c:v>-0.42</c:v>
                </c:pt>
                <c:pt idx="1927">
                  <c:v>-0.74</c:v>
                </c:pt>
                <c:pt idx="1928">
                  <c:v>-0.76</c:v>
                </c:pt>
                <c:pt idx="1929">
                  <c:v>-0.76</c:v>
                </c:pt>
                <c:pt idx="1930">
                  <c:v>-1.08</c:v>
                </c:pt>
                <c:pt idx="1931">
                  <c:v>-1.1200000000000001</c:v>
                </c:pt>
                <c:pt idx="1932">
                  <c:v>-1.1399999999999999</c:v>
                </c:pt>
                <c:pt idx="1933">
                  <c:v>-1.22</c:v>
                </c:pt>
                <c:pt idx="1934">
                  <c:v>-1.26</c:v>
                </c:pt>
                <c:pt idx="1935">
                  <c:v>-1.24</c:v>
                </c:pt>
                <c:pt idx="1936">
                  <c:v>-1.34</c:v>
                </c:pt>
                <c:pt idx="1937">
                  <c:v>-1.4</c:v>
                </c:pt>
                <c:pt idx="1938">
                  <c:v>-1.4</c:v>
                </c:pt>
                <c:pt idx="1939">
                  <c:v>-1.38</c:v>
                </c:pt>
                <c:pt idx="1940">
                  <c:v>-1.26</c:v>
                </c:pt>
                <c:pt idx="1941">
                  <c:v>-1.28</c:v>
                </c:pt>
                <c:pt idx="1942">
                  <c:v>-1.26</c:v>
                </c:pt>
                <c:pt idx="1943">
                  <c:v>-1.1599999999999999</c:v>
                </c:pt>
                <c:pt idx="1944">
                  <c:v>-1.1399999999999999</c:v>
                </c:pt>
                <c:pt idx="1945">
                  <c:v>-1.1399999999999999</c:v>
                </c:pt>
                <c:pt idx="1946">
                  <c:v>-0.8</c:v>
                </c:pt>
                <c:pt idx="1947">
                  <c:v>-0.8</c:v>
                </c:pt>
                <c:pt idx="1948">
                  <c:v>-0.8</c:v>
                </c:pt>
                <c:pt idx="1949">
                  <c:v>-0.48</c:v>
                </c:pt>
                <c:pt idx="1950">
                  <c:v>-0.44</c:v>
                </c:pt>
                <c:pt idx="1951">
                  <c:v>-0.44</c:v>
                </c:pt>
                <c:pt idx="1952">
                  <c:v>-0.08</c:v>
                </c:pt>
                <c:pt idx="1953">
                  <c:v>-0.02</c:v>
                </c:pt>
                <c:pt idx="1954">
                  <c:v>-0.02</c:v>
                </c:pt>
                <c:pt idx="1955">
                  <c:v>0.34</c:v>
                </c:pt>
                <c:pt idx="1956">
                  <c:v>0.4</c:v>
                </c:pt>
                <c:pt idx="1957">
                  <c:v>0.4</c:v>
                </c:pt>
                <c:pt idx="1958">
                  <c:v>0.66</c:v>
                </c:pt>
                <c:pt idx="1959">
                  <c:v>0.76</c:v>
                </c:pt>
                <c:pt idx="1960">
                  <c:v>0.74</c:v>
                </c:pt>
                <c:pt idx="1961">
                  <c:v>0.92</c:v>
                </c:pt>
                <c:pt idx="1962">
                  <c:v>1.1000000000000001</c:v>
                </c:pt>
                <c:pt idx="1963">
                  <c:v>1.1200000000000001</c:v>
                </c:pt>
                <c:pt idx="1964">
                  <c:v>1.1200000000000001</c:v>
                </c:pt>
                <c:pt idx="1965">
                  <c:v>1.24</c:v>
                </c:pt>
                <c:pt idx="1966">
                  <c:v>1.26</c:v>
                </c:pt>
                <c:pt idx="1967">
                  <c:v>1.26</c:v>
                </c:pt>
                <c:pt idx="1968">
                  <c:v>1.4</c:v>
                </c:pt>
                <c:pt idx="1969">
                  <c:v>1.38</c:v>
                </c:pt>
                <c:pt idx="1970">
                  <c:v>1.4</c:v>
                </c:pt>
                <c:pt idx="1971">
                  <c:v>1.26</c:v>
                </c:pt>
                <c:pt idx="1972">
                  <c:v>1.26</c:v>
                </c:pt>
                <c:pt idx="1973">
                  <c:v>1.26</c:v>
                </c:pt>
                <c:pt idx="1974">
                  <c:v>1.18</c:v>
                </c:pt>
                <c:pt idx="1975">
                  <c:v>1.1599999999999999</c:v>
                </c:pt>
                <c:pt idx="1976">
                  <c:v>1.18</c:v>
                </c:pt>
                <c:pt idx="1977">
                  <c:v>0.84</c:v>
                </c:pt>
                <c:pt idx="1978">
                  <c:v>0.8</c:v>
                </c:pt>
                <c:pt idx="1979">
                  <c:v>0.82</c:v>
                </c:pt>
                <c:pt idx="1980">
                  <c:v>0.52</c:v>
                </c:pt>
                <c:pt idx="1981">
                  <c:v>0.5</c:v>
                </c:pt>
                <c:pt idx="1982">
                  <c:v>0.5</c:v>
                </c:pt>
                <c:pt idx="1983">
                  <c:v>0.18</c:v>
                </c:pt>
                <c:pt idx="1984">
                  <c:v>0.06</c:v>
                </c:pt>
                <c:pt idx="1985">
                  <c:v>0.06</c:v>
                </c:pt>
                <c:pt idx="1986">
                  <c:v>-0.14000000000000001</c:v>
                </c:pt>
                <c:pt idx="1987">
                  <c:v>-0.36</c:v>
                </c:pt>
                <c:pt idx="1988">
                  <c:v>-0.36</c:v>
                </c:pt>
                <c:pt idx="1989">
                  <c:v>-0.42</c:v>
                </c:pt>
                <c:pt idx="1990">
                  <c:v>-0.7</c:v>
                </c:pt>
                <c:pt idx="1991">
                  <c:v>-0.7</c:v>
                </c:pt>
                <c:pt idx="1992">
                  <c:v>-0.72</c:v>
                </c:pt>
                <c:pt idx="1993">
                  <c:v>-1.08</c:v>
                </c:pt>
                <c:pt idx="1994">
                  <c:v>-1.08</c:v>
                </c:pt>
                <c:pt idx="1995">
                  <c:v>-1.08</c:v>
                </c:pt>
                <c:pt idx="1996">
                  <c:v>-1.22</c:v>
                </c:pt>
                <c:pt idx="1997">
                  <c:v>-1.2</c:v>
                </c:pt>
                <c:pt idx="1998">
                  <c:v>-1.22</c:v>
                </c:pt>
                <c:pt idx="1999">
                  <c:v>-1.38</c:v>
                </c:pt>
                <c:pt idx="2000">
                  <c:v>-1.38</c:v>
                </c:pt>
                <c:pt idx="2001">
                  <c:v>-1.36</c:v>
                </c:pt>
                <c:pt idx="2002">
                  <c:v>-1.26</c:v>
                </c:pt>
                <c:pt idx="2003">
                  <c:v>-1.26</c:v>
                </c:pt>
                <c:pt idx="2004">
                  <c:v>-1.26</c:v>
                </c:pt>
                <c:pt idx="2005">
                  <c:v>-1.1599999999999999</c:v>
                </c:pt>
                <c:pt idx="2006">
                  <c:v>-1.1599999999999999</c:v>
                </c:pt>
                <c:pt idx="2007">
                  <c:v>-1.1599999999999999</c:v>
                </c:pt>
                <c:pt idx="2008">
                  <c:v>-0.92</c:v>
                </c:pt>
                <c:pt idx="2009">
                  <c:v>-0.82</c:v>
                </c:pt>
                <c:pt idx="2010">
                  <c:v>-0.82</c:v>
                </c:pt>
                <c:pt idx="2011">
                  <c:v>-0.64</c:v>
                </c:pt>
                <c:pt idx="2012">
                  <c:v>-0.5</c:v>
                </c:pt>
                <c:pt idx="2013">
                  <c:v>-0.5</c:v>
                </c:pt>
                <c:pt idx="2014">
                  <c:v>-0.42</c:v>
                </c:pt>
                <c:pt idx="2015">
                  <c:v>-0.08</c:v>
                </c:pt>
                <c:pt idx="2016">
                  <c:v>-0.08</c:v>
                </c:pt>
                <c:pt idx="2017">
                  <c:v>-0.08</c:v>
                </c:pt>
                <c:pt idx="2018">
                  <c:v>0.32</c:v>
                </c:pt>
                <c:pt idx="2019">
                  <c:v>0.36</c:v>
                </c:pt>
                <c:pt idx="2020">
                  <c:v>0.32</c:v>
                </c:pt>
                <c:pt idx="2021">
                  <c:v>0.68</c:v>
                </c:pt>
                <c:pt idx="2022">
                  <c:v>0.68</c:v>
                </c:pt>
                <c:pt idx="2023">
                  <c:v>0.7</c:v>
                </c:pt>
                <c:pt idx="2024">
                  <c:v>1.04</c:v>
                </c:pt>
                <c:pt idx="2025">
                  <c:v>1.02</c:v>
                </c:pt>
                <c:pt idx="2026">
                  <c:v>1.04</c:v>
                </c:pt>
                <c:pt idx="2027">
                  <c:v>1.18</c:v>
                </c:pt>
                <c:pt idx="2028">
                  <c:v>1.2</c:v>
                </c:pt>
                <c:pt idx="2029">
                  <c:v>1.2</c:v>
                </c:pt>
                <c:pt idx="2030">
                  <c:v>1.32</c:v>
                </c:pt>
                <c:pt idx="2031">
                  <c:v>1.36</c:v>
                </c:pt>
                <c:pt idx="2032">
                  <c:v>1.38</c:v>
                </c:pt>
                <c:pt idx="2033">
                  <c:v>1.28</c:v>
                </c:pt>
                <c:pt idx="2034">
                  <c:v>1.24</c:v>
                </c:pt>
                <c:pt idx="2035">
                  <c:v>1.26</c:v>
                </c:pt>
                <c:pt idx="2036">
                  <c:v>1.22</c:v>
                </c:pt>
                <c:pt idx="2037">
                  <c:v>1.1599999999999999</c:v>
                </c:pt>
                <c:pt idx="2038">
                  <c:v>1.1599999999999999</c:v>
                </c:pt>
                <c:pt idx="2039">
                  <c:v>1.1000000000000001</c:v>
                </c:pt>
                <c:pt idx="2040">
                  <c:v>0.84</c:v>
                </c:pt>
                <c:pt idx="2041">
                  <c:v>0.84</c:v>
                </c:pt>
                <c:pt idx="2042">
                  <c:v>0.82</c:v>
                </c:pt>
                <c:pt idx="2043">
                  <c:v>0.54</c:v>
                </c:pt>
                <c:pt idx="2044">
                  <c:v>0.52</c:v>
                </c:pt>
                <c:pt idx="2045">
                  <c:v>0.5</c:v>
                </c:pt>
                <c:pt idx="2046">
                  <c:v>0.14000000000000001</c:v>
                </c:pt>
                <c:pt idx="2047">
                  <c:v>0.14000000000000001</c:v>
                </c:pt>
                <c:pt idx="2048">
                  <c:v>0.12</c:v>
                </c:pt>
                <c:pt idx="2049">
                  <c:v>-0.26</c:v>
                </c:pt>
                <c:pt idx="2050">
                  <c:v>-0.28000000000000003</c:v>
                </c:pt>
                <c:pt idx="2051">
                  <c:v>-0.3</c:v>
                </c:pt>
                <c:pt idx="2052">
                  <c:v>-0.6</c:v>
                </c:pt>
                <c:pt idx="2053">
                  <c:v>-0.64</c:v>
                </c:pt>
                <c:pt idx="2054">
                  <c:v>-0.64</c:v>
                </c:pt>
                <c:pt idx="2055">
                  <c:v>-0.94</c:v>
                </c:pt>
                <c:pt idx="2056">
                  <c:v>-1</c:v>
                </c:pt>
                <c:pt idx="2057">
                  <c:v>-1</c:v>
                </c:pt>
                <c:pt idx="2058">
                  <c:v>-1.1000000000000001</c:v>
                </c:pt>
                <c:pt idx="2059">
                  <c:v>-1.1399999999999999</c:v>
                </c:pt>
                <c:pt idx="2060">
                  <c:v>-1.1599999999999999</c:v>
                </c:pt>
                <c:pt idx="2061">
                  <c:v>-1.22</c:v>
                </c:pt>
                <c:pt idx="2062">
                  <c:v>-1.3</c:v>
                </c:pt>
                <c:pt idx="2063">
                  <c:v>-1.3</c:v>
                </c:pt>
                <c:pt idx="2064">
                  <c:v>-1.28</c:v>
                </c:pt>
                <c:pt idx="2065">
                  <c:v>-1.22</c:v>
                </c:pt>
                <c:pt idx="2066">
                  <c:v>-1.2</c:v>
                </c:pt>
                <c:pt idx="2067">
                  <c:v>-1.2</c:v>
                </c:pt>
                <c:pt idx="2068">
                  <c:v>-1.1200000000000001</c:v>
                </c:pt>
                <c:pt idx="2069">
                  <c:v>-1.1200000000000001</c:v>
                </c:pt>
                <c:pt idx="2070">
                  <c:v>-1.1200000000000001</c:v>
                </c:pt>
                <c:pt idx="2071">
                  <c:v>-0.84</c:v>
                </c:pt>
                <c:pt idx="2072">
                  <c:v>-0.84</c:v>
                </c:pt>
                <c:pt idx="2073">
                  <c:v>-0.84</c:v>
                </c:pt>
                <c:pt idx="2074">
                  <c:v>-0.54</c:v>
                </c:pt>
                <c:pt idx="2075">
                  <c:v>-0.52</c:v>
                </c:pt>
                <c:pt idx="2076">
                  <c:v>-0.52</c:v>
                </c:pt>
                <c:pt idx="2077">
                  <c:v>-0.16</c:v>
                </c:pt>
                <c:pt idx="2078">
                  <c:v>-0.14000000000000001</c:v>
                </c:pt>
                <c:pt idx="2079">
                  <c:v>-0.14000000000000001</c:v>
                </c:pt>
                <c:pt idx="2080">
                  <c:v>0.2</c:v>
                </c:pt>
                <c:pt idx="2081">
                  <c:v>0.26</c:v>
                </c:pt>
                <c:pt idx="2082">
                  <c:v>0.28000000000000003</c:v>
                </c:pt>
                <c:pt idx="2083">
                  <c:v>0.52</c:v>
                </c:pt>
                <c:pt idx="2084">
                  <c:v>0.6</c:v>
                </c:pt>
                <c:pt idx="2085">
                  <c:v>0.6</c:v>
                </c:pt>
                <c:pt idx="2086">
                  <c:v>0.76</c:v>
                </c:pt>
                <c:pt idx="2087">
                  <c:v>0.92</c:v>
                </c:pt>
                <c:pt idx="2088">
                  <c:v>0.92</c:v>
                </c:pt>
                <c:pt idx="2089">
                  <c:v>0.98</c:v>
                </c:pt>
                <c:pt idx="2090">
                  <c:v>1.1000000000000001</c:v>
                </c:pt>
                <c:pt idx="2091">
                  <c:v>1.1000000000000001</c:v>
                </c:pt>
                <c:pt idx="2092">
                  <c:v>1.1200000000000001</c:v>
                </c:pt>
                <c:pt idx="2093">
                  <c:v>1.26</c:v>
                </c:pt>
                <c:pt idx="2094">
                  <c:v>1.26</c:v>
                </c:pt>
                <c:pt idx="2095">
                  <c:v>1.26</c:v>
                </c:pt>
                <c:pt idx="2096">
                  <c:v>1.2</c:v>
                </c:pt>
                <c:pt idx="2097">
                  <c:v>1.2</c:v>
                </c:pt>
                <c:pt idx="2098">
                  <c:v>1.2</c:v>
                </c:pt>
                <c:pt idx="2099">
                  <c:v>1.1000000000000001</c:v>
                </c:pt>
                <c:pt idx="2100">
                  <c:v>1.1000000000000001</c:v>
                </c:pt>
                <c:pt idx="2101">
                  <c:v>1.1000000000000001</c:v>
                </c:pt>
                <c:pt idx="2102">
                  <c:v>0.84</c:v>
                </c:pt>
                <c:pt idx="2103">
                  <c:v>0.84</c:v>
                </c:pt>
                <c:pt idx="2104">
                  <c:v>0.84</c:v>
                </c:pt>
                <c:pt idx="2105">
                  <c:v>0.57999999999999996</c:v>
                </c:pt>
                <c:pt idx="2106">
                  <c:v>0.54</c:v>
                </c:pt>
                <c:pt idx="2107">
                  <c:v>0.54</c:v>
                </c:pt>
                <c:pt idx="2108">
                  <c:v>0.26</c:v>
                </c:pt>
                <c:pt idx="2109">
                  <c:v>0.16</c:v>
                </c:pt>
                <c:pt idx="2110">
                  <c:v>0.16</c:v>
                </c:pt>
                <c:pt idx="2111">
                  <c:v>-0.02</c:v>
                </c:pt>
                <c:pt idx="2112">
                  <c:v>-0.2</c:v>
                </c:pt>
                <c:pt idx="2113">
                  <c:v>-0.22</c:v>
                </c:pt>
                <c:pt idx="2114">
                  <c:v>-0.28000000000000003</c:v>
                </c:pt>
                <c:pt idx="2115">
                  <c:v>-0.56000000000000005</c:v>
                </c:pt>
                <c:pt idx="2116">
                  <c:v>-0.54</c:v>
                </c:pt>
                <c:pt idx="2117">
                  <c:v>-0.54</c:v>
                </c:pt>
                <c:pt idx="2118">
                  <c:v>-0.88</c:v>
                </c:pt>
                <c:pt idx="2119">
                  <c:v>-0.86</c:v>
                </c:pt>
                <c:pt idx="2120">
                  <c:v>-0.88</c:v>
                </c:pt>
                <c:pt idx="2121">
                  <c:v>-1.04</c:v>
                </c:pt>
                <c:pt idx="2122">
                  <c:v>-1.04</c:v>
                </c:pt>
                <c:pt idx="2123">
                  <c:v>-1.06</c:v>
                </c:pt>
                <c:pt idx="2124">
                  <c:v>-1.2</c:v>
                </c:pt>
                <c:pt idx="2125">
                  <c:v>-1.2</c:v>
                </c:pt>
                <c:pt idx="2126">
                  <c:v>-1.2</c:v>
                </c:pt>
                <c:pt idx="2127">
                  <c:v>-1.1399999999999999</c:v>
                </c:pt>
                <c:pt idx="2128">
                  <c:v>-1.1399999999999999</c:v>
                </c:pt>
                <c:pt idx="2129">
                  <c:v>-1.1599999999999999</c:v>
                </c:pt>
                <c:pt idx="2130">
                  <c:v>-1.08</c:v>
                </c:pt>
                <c:pt idx="2131">
                  <c:v>-1.06</c:v>
                </c:pt>
                <c:pt idx="2132">
                  <c:v>-1.08</c:v>
                </c:pt>
                <c:pt idx="2133">
                  <c:v>-0.88</c:v>
                </c:pt>
                <c:pt idx="2134">
                  <c:v>-0.82</c:v>
                </c:pt>
                <c:pt idx="2135">
                  <c:v>-0.82</c:v>
                </c:pt>
                <c:pt idx="2136">
                  <c:v>-0.68</c:v>
                </c:pt>
                <c:pt idx="2137">
                  <c:v>-0.56000000000000005</c:v>
                </c:pt>
                <c:pt idx="2138">
                  <c:v>-0.52</c:v>
                </c:pt>
                <c:pt idx="2139">
                  <c:v>-0.48</c:v>
                </c:pt>
                <c:pt idx="2140">
                  <c:v>-0.18</c:v>
                </c:pt>
                <c:pt idx="2141">
                  <c:v>-0.2</c:v>
                </c:pt>
                <c:pt idx="2142">
                  <c:v>-0.18</c:v>
                </c:pt>
                <c:pt idx="2143">
                  <c:v>0.16</c:v>
                </c:pt>
                <c:pt idx="2144">
                  <c:v>0.18</c:v>
                </c:pt>
                <c:pt idx="2145">
                  <c:v>0.2</c:v>
                </c:pt>
                <c:pt idx="2146">
                  <c:v>0.48</c:v>
                </c:pt>
                <c:pt idx="2147">
                  <c:v>0.52</c:v>
                </c:pt>
                <c:pt idx="2148">
                  <c:v>0.52</c:v>
                </c:pt>
                <c:pt idx="2149">
                  <c:v>0.82</c:v>
                </c:pt>
                <c:pt idx="2150">
                  <c:v>0.82</c:v>
                </c:pt>
                <c:pt idx="2151">
                  <c:v>0.84</c:v>
                </c:pt>
                <c:pt idx="2152">
                  <c:v>0.98</c:v>
                </c:pt>
                <c:pt idx="2153">
                  <c:v>1</c:v>
                </c:pt>
                <c:pt idx="2154">
                  <c:v>1</c:v>
                </c:pt>
                <c:pt idx="2155">
                  <c:v>1.1399999999999999</c:v>
                </c:pt>
                <c:pt idx="2156">
                  <c:v>1.1599999999999999</c:v>
                </c:pt>
                <c:pt idx="2157">
                  <c:v>1.1399999999999999</c:v>
                </c:pt>
                <c:pt idx="2158">
                  <c:v>1.1200000000000001</c:v>
                </c:pt>
                <c:pt idx="2159">
                  <c:v>1.1200000000000001</c:v>
                </c:pt>
                <c:pt idx="2160">
                  <c:v>1.1000000000000001</c:v>
                </c:pt>
                <c:pt idx="2161">
                  <c:v>1.08</c:v>
                </c:pt>
                <c:pt idx="2162">
                  <c:v>1.04</c:v>
                </c:pt>
                <c:pt idx="2163">
                  <c:v>1.04</c:v>
                </c:pt>
                <c:pt idx="2164">
                  <c:v>1</c:v>
                </c:pt>
                <c:pt idx="2165">
                  <c:v>0.8</c:v>
                </c:pt>
                <c:pt idx="2166">
                  <c:v>0.8</c:v>
                </c:pt>
                <c:pt idx="2167">
                  <c:v>0.78</c:v>
                </c:pt>
                <c:pt idx="2168">
                  <c:v>0.56000000000000005</c:v>
                </c:pt>
                <c:pt idx="2169">
                  <c:v>0.56000000000000005</c:v>
                </c:pt>
                <c:pt idx="2170">
                  <c:v>0.56000000000000005</c:v>
                </c:pt>
                <c:pt idx="2171">
                  <c:v>0.22</c:v>
                </c:pt>
                <c:pt idx="2172">
                  <c:v>0.2</c:v>
                </c:pt>
                <c:pt idx="2173">
                  <c:v>0.2</c:v>
                </c:pt>
                <c:pt idx="2174">
                  <c:v>-0.12</c:v>
                </c:pt>
                <c:pt idx="2175">
                  <c:v>-0.14000000000000001</c:v>
                </c:pt>
                <c:pt idx="2176">
                  <c:v>-0.14000000000000001</c:v>
                </c:pt>
                <c:pt idx="2177">
                  <c:v>-0.44</c:v>
                </c:pt>
                <c:pt idx="2178">
                  <c:v>-0.44</c:v>
                </c:pt>
                <c:pt idx="2179">
                  <c:v>-0.44</c:v>
                </c:pt>
                <c:pt idx="2180">
                  <c:v>-0.72</c:v>
                </c:pt>
                <c:pt idx="2181">
                  <c:v>-0.76</c:v>
                </c:pt>
                <c:pt idx="2182">
                  <c:v>-0.76</c:v>
                </c:pt>
                <c:pt idx="2183">
                  <c:v>-0.88</c:v>
                </c:pt>
                <c:pt idx="2184">
                  <c:v>-0.92</c:v>
                </c:pt>
                <c:pt idx="2185">
                  <c:v>-0.92</c:v>
                </c:pt>
                <c:pt idx="2186">
                  <c:v>-1</c:v>
                </c:pt>
                <c:pt idx="2187">
                  <c:v>-1.1000000000000001</c:v>
                </c:pt>
                <c:pt idx="2188">
                  <c:v>-1.1000000000000001</c:v>
                </c:pt>
                <c:pt idx="2189">
                  <c:v>-1.1000000000000001</c:v>
                </c:pt>
                <c:pt idx="2190">
                  <c:v>-1.04</c:v>
                </c:pt>
                <c:pt idx="2191">
                  <c:v>-1.06</c:v>
                </c:pt>
                <c:pt idx="2192">
                  <c:v>-1.06</c:v>
                </c:pt>
                <c:pt idx="2193">
                  <c:v>-1.02</c:v>
                </c:pt>
                <c:pt idx="2194">
                  <c:v>-1.02</c:v>
                </c:pt>
                <c:pt idx="2195">
                  <c:v>-1.02</c:v>
                </c:pt>
                <c:pt idx="2196">
                  <c:v>-0.8</c:v>
                </c:pt>
                <c:pt idx="2197">
                  <c:v>-0.8</c:v>
                </c:pt>
                <c:pt idx="2198">
                  <c:v>-0.76</c:v>
                </c:pt>
                <c:pt idx="2199">
                  <c:v>-0.56000000000000005</c:v>
                </c:pt>
                <c:pt idx="2200">
                  <c:v>-0.56000000000000005</c:v>
                </c:pt>
                <c:pt idx="2201">
                  <c:v>-0.54</c:v>
                </c:pt>
                <c:pt idx="2202">
                  <c:v>-0.26</c:v>
                </c:pt>
                <c:pt idx="2203">
                  <c:v>-0.24</c:v>
                </c:pt>
                <c:pt idx="2204">
                  <c:v>-0.24</c:v>
                </c:pt>
                <c:pt idx="2205">
                  <c:v>0.04</c:v>
                </c:pt>
                <c:pt idx="2206">
                  <c:v>0.08</c:v>
                </c:pt>
                <c:pt idx="2207">
                  <c:v>0.08</c:v>
                </c:pt>
                <c:pt idx="2208">
                  <c:v>0.3</c:v>
                </c:pt>
                <c:pt idx="2209">
                  <c:v>0.38</c:v>
                </c:pt>
                <c:pt idx="2210">
                  <c:v>0.36</c:v>
                </c:pt>
                <c:pt idx="2211">
                  <c:v>0.54</c:v>
                </c:pt>
                <c:pt idx="2212">
                  <c:v>0.68</c:v>
                </c:pt>
                <c:pt idx="2213">
                  <c:v>0.68</c:v>
                </c:pt>
                <c:pt idx="2214">
                  <c:v>0.7</c:v>
                </c:pt>
                <c:pt idx="2215">
                  <c:v>0.86</c:v>
                </c:pt>
                <c:pt idx="2216">
                  <c:v>0.84</c:v>
                </c:pt>
                <c:pt idx="2217">
                  <c:v>0.84</c:v>
                </c:pt>
                <c:pt idx="2218">
                  <c:v>1</c:v>
                </c:pt>
                <c:pt idx="2219">
                  <c:v>1.02</c:v>
                </c:pt>
                <c:pt idx="2220">
                  <c:v>1.02</c:v>
                </c:pt>
                <c:pt idx="2221">
                  <c:v>0.98</c:v>
                </c:pt>
                <c:pt idx="2222">
                  <c:v>0.98</c:v>
                </c:pt>
                <c:pt idx="2223">
                  <c:v>0.98</c:v>
                </c:pt>
                <c:pt idx="2224">
                  <c:v>0.96</c:v>
                </c:pt>
                <c:pt idx="2225">
                  <c:v>0.96</c:v>
                </c:pt>
                <c:pt idx="2226">
                  <c:v>0.94</c:v>
                </c:pt>
                <c:pt idx="2227">
                  <c:v>0.76</c:v>
                </c:pt>
                <c:pt idx="2228">
                  <c:v>0.72</c:v>
                </c:pt>
                <c:pt idx="2229">
                  <c:v>0.74</c:v>
                </c:pt>
                <c:pt idx="2230">
                  <c:v>0.56000000000000005</c:v>
                </c:pt>
                <c:pt idx="2231">
                  <c:v>0.56000000000000005</c:v>
                </c:pt>
                <c:pt idx="2232">
                  <c:v>0.52</c:v>
                </c:pt>
                <c:pt idx="2233">
                  <c:v>0.34</c:v>
                </c:pt>
                <c:pt idx="2234">
                  <c:v>0.24</c:v>
                </c:pt>
                <c:pt idx="2235">
                  <c:v>0.24</c:v>
                </c:pt>
                <c:pt idx="2236">
                  <c:v>0.1</c:v>
                </c:pt>
                <c:pt idx="2237">
                  <c:v>-0.06</c:v>
                </c:pt>
                <c:pt idx="2238">
                  <c:v>-0.04</c:v>
                </c:pt>
                <c:pt idx="2239">
                  <c:v>-0.1</c:v>
                </c:pt>
                <c:pt idx="2240">
                  <c:v>-0.32</c:v>
                </c:pt>
                <c:pt idx="2241">
                  <c:v>-0.32</c:v>
                </c:pt>
                <c:pt idx="2242">
                  <c:v>-0.32</c:v>
                </c:pt>
                <c:pt idx="2243">
                  <c:v>-0.6</c:v>
                </c:pt>
                <c:pt idx="2244">
                  <c:v>-0.6</c:v>
                </c:pt>
                <c:pt idx="2245">
                  <c:v>-0.62</c:v>
                </c:pt>
                <c:pt idx="2246">
                  <c:v>-0.78</c:v>
                </c:pt>
                <c:pt idx="2247">
                  <c:v>-0.78</c:v>
                </c:pt>
                <c:pt idx="2248">
                  <c:v>-0.78</c:v>
                </c:pt>
                <c:pt idx="2249">
                  <c:v>-0.92</c:v>
                </c:pt>
                <c:pt idx="2250">
                  <c:v>-0.96</c:v>
                </c:pt>
                <c:pt idx="2251">
                  <c:v>-0.92</c:v>
                </c:pt>
                <c:pt idx="2252">
                  <c:v>-0.92</c:v>
                </c:pt>
                <c:pt idx="2253">
                  <c:v>-0.92</c:v>
                </c:pt>
                <c:pt idx="2254">
                  <c:v>-0.92</c:v>
                </c:pt>
                <c:pt idx="2255">
                  <c:v>-0.9</c:v>
                </c:pt>
                <c:pt idx="2256">
                  <c:v>-0.9</c:v>
                </c:pt>
                <c:pt idx="2257">
                  <c:v>-0.9</c:v>
                </c:pt>
                <c:pt idx="2258">
                  <c:v>-0.76</c:v>
                </c:pt>
                <c:pt idx="2259">
                  <c:v>-0.7</c:v>
                </c:pt>
                <c:pt idx="2260">
                  <c:v>-0.7</c:v>
                </c:pt>
                <c:pt idx="2261">
                  <c:v>-0.62</c:v>
                </c:pt>
                <c:pt idx="2262">
                  <c:v>-0.54</c:v>
                </c:pt>
                <c:pt idx="2263">
                  <c:v>-0.52</c:v>
                </c:pt>
                <c:pt idx="2264">
                  <c:v>-0.48</c:v>
                </c:pt>
                <c:pt idx="2265">
                  <c:v>-0.26</c:v>
                </c:pt>
                <c:pt idx="2266">
                  <c:v>-0.26</c:v>
                </c:pt>
                <c:pt idx="2267">
                  <c:v>-0.26</c:v>
                </c:pt>
                <c:pt idx="2268">
                  <c:v>0</c:v>
                </c:pt>
                <c:pt idx="2269">
                  <c:v>0</c:v>
                </c:pt>
                <c:pt idx="2270">
                  <c:v>0</c:v>
                </c:pt>
                <c:pt idx="2271">
                  <c:v>0.26</c:v>
                </c:pt>
                <c:pt idx="2272">
                  <c:v>0.26</c:v>
                </c:pt>
                <c:pt idx="2273">
                  <c:v>0.26</c:v>
                </c:pt>
                <c:pt idx="2274">
                  <c:v>0.52</c:v>
                </c:pt>
                <c:pt idx="2275">
                  <c:v>0.54</c:v>
                </c:pt>
                <c:pt idx="2276">
                  <c:v>0.52</c:v>
                </c:pt>
                <c:pt idx="2277">
                  <c:v>0.68</c:v>
                </c:pt>
                <c:pt idx="2278">
                  <c:v>0.7</c:v>
                </c:pt>
                <c:pt idx="2279">
                  <c:v>0.68</c:v>
                </c:pt>
                <c:pt idx="2280">
                  <c:v>0.82</c:v>
                </c:pt>
                <c:pt idx="2281">
                  <c:v>0.86</c:v>
                </c:pt>
                <c:pt idx="2282">
                  <c:v>0.84</c:v>
                </c:pt>
                <c:pt idx="2283">
                  <c:v>0.84</c:v>
                </c:pt>
                <c:pt idx="2284">
                  <c:v>0.86</c:v>
                </c:pt>
                <c:pt idx="2285">
                  <c:v>0.84</c:v>
                </c:pt>
                <c:pt idx="2286">
                  <c:v>0.82</c:v>
                </c:pt>
                <c:pt idx="2287">
                  <c:v>0.84</c:v>
                </c:pt>
                <c:pt idx="2288">
                  <c:v>0.84</c:v>
                </c:pt>
                <c:pt idx="2289">
                  <c:v>0.82</c:v>
                </c:pt>
                <c:pt idx="2290">
                  <c:v>0.68</c:v>
                </c:pt>
                <c:pt idx="2291">
                  <c:v>0.68</c:v>
                </c:pt>
                <c:pt idx="2292">
                  <c:v>0.68</c:v>
                </c:pt>
                <c:pt idx="2293">
                  <c:v>0.54</c:v>
                </c:pt>
                <c:pt idx="2294">
                  <c:v>0.52</c:v>
                </c:pt>
                <c:pt idx="2295">
                  <c:v>0.52</c:v>
                </c:pt>
                <c:pt idx="2296">
                  <c:v>0.28000000000000003</c:v>
                </c:pt>
                <c:pt idx="2297">
                  <c:v>0.28000000000000003</c:v>
                </c:pt>
                <c:pt idx="2298">
                  <c:v>0.28000000000000003</c:v>
                </c:pt>
                <c:pt idx="2299">
                  <c:v>0.04</c:v>
                </c:pt>
                <c:pt idx="2300">
                  <c:v>0.04</c:v>
                </c:pt>
                <c:pt idx="2301">
                  <c:v>0.04</c:v>
                </c:pt>
                <c:pt idx="2302">
                  <c:v>-0.2</c:v>
                </c:pt>
                <c:pt idx="2303">
                  <c:v>-0.22</c:v>
                </c:pt>
                <c:pt idx="2304">
                  <c:v>-0.2</c:v>
                </c:pt>
                <c:pt idx="2305">
                  <c:v>-0.42</c:v>
                </c:pt>
                <c:pt idx="2306">
                  <c:v>-0.48</c:v>
                </c:pt>
                <c:pt idx="2307">
                  <c:v>-0.48</c:v>
                </c:pt>
                <c:pt idx="2308">
                  <c:v>-0.56000000000000005</c:v>
                </c:pt>
                <c:pt idx="2309">
                  <c:v>-0.6</c:v>
                </c:pt>
                <c:pt idx="2310">
                  <c:v>-0.6</c:v>
                </c:pt>
                <c:pt idx="2311">
                  <c:v>-0.68</c:v>
                </c:pt>
                <c:pt idx="2312">
                  <c:v>-0.76</c:v>
                </c:pt>
                <c:pt idx="2313">
                  <c:v>-0.78</c:v>
                </c:pt>
                <c:pt idx="2314">
                  <c:v>-0.76</c:v>
                </c:pt>
                <c:pt idx="2315">
                  <c:v>-0.76</c:v>
                </c:pt>
                <c:pt idx="2316">
                  <c:v>-0.78</c:v>
                </c:pt>
                <c:pt idx="2317">
                  <c:v>-0.76</c:v>
                </c:pt>
                <c:pt idx="2318">
                  <c:v>-0.78</c:v>
                </c:pt>
                <c:pt idx="2319">
                  <c:v>-0.78</c:v>
                </c:pt>
                <c:pt idx="2320">
                  <c:v>-0.78</c:v>
                </c:pt>
                <c:pt idx="2321">
                  <c:v>-0.64</c:v>
                </c:pt>
                <c:pt idx="2322">
                  <c:v>-0.64</c:v>
                </c:pt>
                <c:pt idx="2323">
                  <c:v>-0.66</c:v>
                </c:pt>
                <c:pt idx="2324">
                  <c:v>-0.52</c:v>
                </c:pt>
                <c:pt idx="2325">
                  <c:v>-0.52</c:v>
                </c:pt>
                <c:pt idx="2326">
                  <c:v>-0.52</c:v>
                </c:pt>
                <c:pt idx="2327">
                  <c:v>-0.32</c:v>
                </c:pt>
                <c:pt idx="2328">
                  <c:v>-0.3</c:v>
                </c:pt>
                <c:pt idx="2329">
                  <c:v>-0.3</c:v>
                </c:pt>
                <c:pt idx="2330">
                  <c:v>-0.1</c:v>
                </c:pt>
                <c:pt idx="2331">
                  <c:v>-0.08</c:v>
                </c:pt>
                <c:pt idx="2332">
                  <c:v>-0.08</c:v>
                </c:pt>
                <c:pt idx="2333">
                  <c:v>0.08</c:v>
                </c:pt>
                <c:pt idx="2334">
                  <c:v>0.14000000000000001</c:v>
                </c:pt>
                <c:pt idx="2335">
                  <c:v>0.14000000000000001</c:v>
                </c:pt>
                <c:pt idx="2336">
                  <c:v>0.26</c:v>
                </c:pt>
                <c:pt idx="2337">
                  <c:v>0.38</c:v>
                </c:pt>
                <c:pt idx="2338">
                  <c:v>0.34</c:v>
                </c:pt>
                <c:pt idx="2339">
                  <c:v>0.4</c:v>
                </c:pt>
                <c:pt idx="2340">
                  <c:v>0.54</c:v>
                </c:pt>
                <c:pt idx="2341">
                  <c:v>0.52</c:v>
                </c:pt>
                <c:pt idx="2342">
                  <c:v>0.52</c:v>
                </c:pt>
                <c:pt idx="2343">
                  <c:v>0.68</c:v>
                </c:pt>
                <c:pt idx="2344">
                  <c:v>0.68</c:v>
                </c:pt>
                <c:pt idx="2345">
                  <c:v>0.68</c:v>
                </c:pt>
                <c:pt idx="2346">
                  <c:v>0.7</c:v>
                </c:pt>
                <c:pt idx="2347">
                  <c:v>0.7</c:v>
                </c:pt>
                <c:pt idx="2348">
                  <c:v>0.68</c:v>
                </c:pt>
                <c:pt idx="2349">
                  <c:v>0.72</c:v>
                </c:pt>
                <c:pt idx="2350">
                  <c:v>0.72</c:v>
                </c:pt>
                <c:pt idx="2351">
                  <c:v>0.74</c:v>
                </c:pt>
                <c:pt idx="2352">
                  <c:v>0.62</c:v>
                </c:pt>
                <c:pt idx="2353">
                  <c:v>0.6</c:v>
                </c:pt>
                <c:pt idx="2354">
                  <c:v>0.62</c:v>
                </c:pt>
                <c:pt idx="2355">
                  <c:v>0.52</c:v>
                </c:pt>
                <c:pt idx="2356">
                  <c:v>0.52</c:v>
                </c:pt>
                <c:pt idx="2357">
                  <c:v>0.52</c:v>
                </c:pt>
                <c:pt idx="2358">
                  <c:v>0.36</c:v>
                </c:pt>
                <c:pt idx="2359">
                  <c:v>0.34</c:v>
                </c:pt>
                <c:pt idx="2360">
                  <c:v>0.32</c:v>
                </c:pt>
                <c:pt idx="2361">
                  <c:v>0.24</c:v>
                </c:pt>
                <c:pt idx="2362">
                  <c:v>0.1</c:v>
                </c:pt>
                <c:pt idx="2363">
                  <c:v>0.14000000000000001</c:v>
                </c:pt>
                <c:pt idx="2364">
                  <c:v>0.08</c:v>
                </c:pt>
                <c:pt idx="2365">
                  <c:v>-0.06</c:v>
                </c:pt>
                <c:pt idx="2366">
                  <c:v>-0.06</c:v>
                </c:pt>
                <c:pt idx="2367">
                  <c:v>-0.08</c:v>
                </c:pt>
                <c:pt idx="2368">
                  <c:v>-0.26</c:v>
                </c:pt>
                <c:pt idx="2369">
                  <c:v>-0.28000000000000003</c:v>
                </c:pt>
                <c:pt idx="2370">
                  <c:v>-0.28000000000000003</c:v>
                </c:pt>
                <c:pt idx="2371">
                  <c:v>-0.4</c:v>
                </c:pt>
                <c:pt idx="2372">
                  <c:v>-0.42</c:v>
                </c:pt>
                <c:pt idx="2373">
                  <c:v>-0.4</c:v>
                </c:pt>
                <c:pt idx="2374">
                  <c:v>-0.52</c:v>
                </c:pt>
                <c:pt idx="2375">
                  <c:v>-0.54</c:v>
                </c:pt>
                <c:pt idx="2376">
                  <c:v>-0.54</c:v>
                </c:pt>
                <c:pt idx="2377">
                  <c:v>-0.57999999999999996</c:v>
                </c:pt>
                <c:pt idx="2378">
                  <c:v>-0.57999999999999996</c:v>
                </c:pt>
                <c:pt idx="2379">
                  <c:v>-0.6</c:v>
                </c:pt>
                <c:pt idx="2380">
                  <c:v>-0.62</c:v>
                </c:pt>
                <c:pt idx="2381">
                  <c:v>-0.62</c:v>
                </c:pt>
                <c:pt idx="2382">
                  <c:v>-0.64</c:v>
                </c:pt>
                <c:pt idx="2383">
                  <c:v>-0.56000000000000005</c:v>
                </c:pt>
                <c:pt idx="2384">
                  <c:v>-0.56000000000000005</c:v>
                </c:pt>
                <c:pt idx="2385">
                  <c:v>-0.56000000000000005</c:v>
                </c:pt>
                <c:pt idx="2386">
                  <c:v>-0.52</c:v>
                </c:pt>
                <c:pt idx="2387">
                  <c:v>-0.48</c:v>
                </c:pt>
                <c:pt idx="2388">
                  <c:v>-0.48</c:v>
                </c:pt>
                <c:pt idx="2389">
                  <c:v>-0.44</c:v>
                </c:pt>
                <c:pt idx="2390">
                  <c:v>-0.32</c:v>
                </c:pt>
                <c:pt idx="2391">
                  <c:v>-0.34</c:v>
                </c:pt>
                <c:pt idx="2392">
                  <c:v>-0.32</c:v>
                </c:pt>
                <c:pt idx="2393">
                  <c:v>-0.18</c:v>
                </c:pt>
                <c:pt idx="2394">
                  <c:v>-0.18</c:v>
                </c:pt>
                <c:pt idx="2395">
                  <c:v>-0.16</c:v>
                </c:pt>
                <c:pt idx="2396">
                  <c:v>0</c:v>
                </c:pt>
                <c:pt idx="2397">
                  <c:v>0.02</c:v>
                </c:pt>
                <c:pt idx="2398">
                  <c:v>0</c:v>
                </c:pt>
                <c:pt idx="2399">
                  <c:v>0.18</c:v>
                </c:pt>
                <c:pt idx="2400">
                  <c:v>0.18</c:v>
                </c:pt>
                <c:pt idx="2401">
                  <c:v>0.18</c:v>
                </c:pt>
                <c:pt idx="2402">
                  <c:v>0.3</c:v>
                </c:pt>
                <c:pt idx="2403">
                  <c:v>0.32</c:v>
                </c:pt>
                <c:pt idx="2404">
                  <c:v>0.32</c:v>
                </c:pt>
                <c:pt idx="2405">
                  <c:v>0.44</c:v>
                </c:pt>
                <c:pt idx="2406">
                  <c:v>0.46</c:v>
                </c:pt>
                <c:pt idx="2407">
                  <c:v>0.46</c:v>
                </c:pt>
                <c:pt idx="2408">
                  <c:v>0.5</c:v>
                </c:pt>
                <c:pt idx="2409">
                  <c:v>0.52</c:v>
                </c:pt>
                <c:pt idx="2410">
                  <c:v>0.5</c:v>
                </c:pt>
                <c:pt idx="2411">
                  <c:v>0.54</c:v>
                </c:pt>
                <c:pt idx="2412">
                  <c:v>0.54</c:v>
                </c:pt>
                <c:pt idx="2413">
                  <c:v>0.54</c:v>
                </c:pt>
                <c:pt idx="2414">
                  <c:v>0.54</c:v>
                </c:pt>
                <c:pt idx="2415">
                  <c:v>0.5</c:v>
                </c:pt>
                <c:pt idx="2416">
                  <c:v>0.5</c:v>
                </c:pt>
                <c:pt idx="2417">
                  <c:v>0.5</c:v>
                </c:pt>
                <c:pt idx="2418">
                  <c:v>0.46</c:v>
                </c:pt>
                <c:pt idx="2419">
                  <c:v>0.44</c:v>
                </c:pt>
                <c:pt idx="2420">
                  <c:v>0.46</c:v>
                </c:pt>
                <c:pt idx="2421">
                  <c:v>0.32</c:v>
                </c:pt>
                <c:pt idx="2422">
                  <c:v>0.32</c:v>
                </c:pt>
                <c:pt idx="2423">
                  <c:v>0.32</c:v>
                </c:pt>
                <c:pt idx="2424">
                  <c:v>0.22</c:v>
                </c:pt>
                <c:pt idx="2425">
                  <c:v>0.2</c:v>
                </c:pt>
                <c:pt idx="2426">
                  <c:v>0.2</c:v>
                </c:pt>
                <c:pt idx="2427">
                  <c:v>0.06</c:v>
                </c:pt>
                <c:pt idx="2428">
                  <c:v>0.04</c:v>
                </c:pt>
                <c:pt idx="2429">
                  <c:v>0.04</c:v>
                </c:pt>
                <c:pt idx="2430">
                  <c:v>-0.08</c:v>
                </c:pt>
                <c:pt idx="2431">
                  <c:v>-0.12</c:v>
                </c:pt>
                <c:pt idx="2432">
                  <c:v>-0.1</c:v>
                </c:pt>
                <c:pt idx="2433">
                  <c:v>-0.2</c:v>
                </c:pt>
                <c:pt idx="2434">
                  <c:v>-0.24</c:v>
                </c:pt>
                <c:pt idx="2435">
                  <c:v>-0.24</c:v>
                </c:pt>
                <c:pt idx="2436">
                  <c:v>-0.3</c:v>
                </c:pt>
                <c:pt idx="2437">
                  <c:v>-0.36</c:v>
                </c:pt>
                <c:pt idx="2438">
                  <c:v>-0.36</c:v>
                </c:pt>
                <c:pt idx="2439">
                  <c:v>-0.36</c:v>
                </c:pt>
                <c:pt idx="2440">
                  <c:v>-0.42</c:v>
                </c:pt>
                <c:pt idx="2441">
                  <c:v>-0.4</c:v>
                </c:pt>
                <c:pt idx="2442">
                  <c:v>-0.42</c:v>
                </c:pt>
                <c:pt idx="2443">
                  <c:v>-0.46</c:v>
                </c:pt>
                <c:pt idx="2444">
                  <c:v>-0.48</c:v>
                </c:pt>
                <c:pt idx="2445">
                  <c:v>-0.48</c:v>
                </c:pt>
                <c:pt idx="2446">
                  <c:v>-0.46</c:v>
                </c:pt>
                <c:pt idx="2447">
                  <c:v>-0.46</c:v>
                </c:pt>
                <c:pt idx="2448">
                  <c:v>-0.46</c:v>
                </c:pt>
                <c:pt idx="2449">
                  <c:v>-0.44</c:v>
                </c:pt>
                <c:pt idx="2450">
                  <c:v>-0.42</c:v>
                </c:pt>
                <c:pt idx="2451">
                  <c:v>-0.42</c:v>
                </c:pt>
                <c:pt idx="2452">
                  <c:v>-0.34</c:v>
                </c:pt>
                <c:pt idx="2453">
                  <c:v>-0.34</c:v>
                </c:pt>
                <c:pt idx="2454">
                  <c:v>-0.34</c:v>
                </c:pt>
                <c:pt idx="2455">
                  <c:v>-0.26</c:v>
                </c:pt>
                <c:pt idx="2456">
                  <c:v>-0.24</c:v>
                </c:pt>
                <c:pt idx="2457">
                  <c:v>-0.24</c:v>
                </c:pt>
                <c:pt idx="2458">
                  <c:v>-0.14000000000000001</c:v>
                </c:pt>
                <c:pt idx="2459">
                  <c:v>-0.12</c:v>
                </c:pt>
                <c:pt idx="2460">
                  <c:v>-0.12</c:v>
                </c:pt>
                <c:pt idx="2461">
                  <c:v>-0.06</c:v>
                </c:pt>
                <c:pt idx="2462">
                  <c:v>0.02</c:v>
                </c:pt>
                <c:pt idx="2463">
                  <c:v>0.02</c:v>
                </c:pt>
                <c:pt idx="2464">
                  <c:v>0.04</c:v>
                </c:pt>
                <c:pt idx="2465">
                  <c:v>0.14000000000000001</c:v>
                </c:pt>
                <c:pt idx="2466">
                  <c:v>0.12</c:v>
                </c:pt>
                <c:pt idx="2467">
                  <c:v>0.12</c:v>
                </c:pt>
                <c:pt idx="2468">
                  <c:v>0.26</c:v>
                </c:pt>
                <c:pt idx="2469">
                  <c:v>0.26</c:v>
                </c:pt>
                <c:pt idx="2470">
                  <c:v>0.26</c:v>
                </c:pt>
                <c:pt idx="2471">
                  <c:v>0.32</c:v>
                </c:pt>
                <c:pt idx="2472">
                  <c:v>0.32</c:v>
                </c:pt>
                <c:pt idx="2473">
                  <c:v>0.32</c:v>
                </c:pt>
                <c:pt idx="2474">
                  <c:v>0.38</c:v>
                </c:pt>
                <c:pt idx="2475">
                  <c:v>0.4</c:v>
                </c:pt>
                <c:pt idx="2476">
                  <c:v>0.38</c:v>
                </c:pt>
                <c:pt idx="2477">
                  <c:v>0.4</c:v>
                </c:pt>
                <c:pt idx="2478">
                  <c:v>0.38</c:v>
                </c:pt>
                <c:pt idx="2479">
                  <c:v>0.4</c:v>
                </c:pt>
                <c:pt idx="2480">
                  <c:v>0.4</c:v>
                </c:pt>
                <c:pt idx="2481">
                  <c:v>0.4</c:v>
                </c:pt>
                <c:pt idx="2482">
                  <c:v>0.4</c:v>
                </c:pt>
                <c:pt idx="2483">
                  <c:v>0.36</c:v>
                </c:pt>
                <c:pt idx="2484">
                  <c:v>0.34</c:v>
                </c:pt>
                <c:pt idx="2485">
                  <c:v>0.34</c:v>
                </c:pt>
                <c:pt idx="2486">
                  <c:v>0.32</c:v>
                </c:pt>
                <c:pt idx="2487">
                  <c:v>0.26</c:v>
                </c:pt>
                <c:pt idx="2488">
                  <c:v>0.28000000000000003</c:v>
                </c:pt>
                <c:pt idx="2489">
                  <c:v>0.26</c:v>
                </c:pt>
                <c:pt idx="2490">
                  <c:v>0.2</c:v>
                </c:pt>
                <c:pt idx="2491">
                  <c:v>0.18</c:v>
                </c:pt>
                <c:pt idx="2492">
                  <c:v>0.18</c:v>
                </c:pt>
                <c:pt idx="2493">
                  <c:v>0.08</c:v>
                </c:pt>
                <c:pt idx="2494">
                  <c:v>0.08</c:v>
                </c:pt>
                <c:pt idx="2495">
                  <c:v>0.08</c:v>
                </c:pt>
                <c:pt idx="2496">
                  <c:v>-0.04</c:v>
                </c:pt>
                <c:pt idx="2497">
                  <c:v>-0.06</c:v>
                </c:pt>
                <c:pt idx="2498">
                  <c:v>-0.04</c:v>
                </c:pt>
                <c:pt idx="2499">
                  <c:v>-0.14000000000000001</c:v>
                </c:pt>
              </c:numCache>
            </c:numRef>
          </c:val>
          <c:smooth val="0"/>
        </c:ser>
        <c:dLbls>
          <c:showLegendKey val="0"/>
          <c:showVal val="0"/>
          <c:showCatName val="0"/>
          <c:showSerName val="0"/>
          <c:showPercent val="0"/>
          <c:showBubbleSize val="0"/>
        </c:dLbls>
        <c:marker val="1"/>
        <c:smooth val="0"/>
        <c:axId val="105556992"/>
        <c:axId val="111936640"/>
      </c:lineChart>
      <c:catAx>
        <c:axId val="105556992"/>
        <c:scaling>
          <c:orientation val="minMax"/>
        </c:scaling>
        <c:delete val="0"/>
        <c:axPos val="b"/>
        <c:title>
          <c:tx>
            <c:rich>
              <a:bodyPr/>
              <a:lstStyle/>
              <a:p>
                <a:pPr>
                  <a:defRPr sz="1000" b="0">
                    <a:latin typeface="CMU Serif" pitchFamily="50" charset="0"/>
                    <a:ea typeface="CMU Serif" pitchFamily="50" charset="0"/>
                    <a:cs typeface="CMU Serif" pitchFamily="50" charset="0"/>
                  </a:defRPr>
                </a:pPr>
                <a:r>
                  <a:rPr lang="en-GB" sz="1000" b="0">
                    <a:latin typeface="CMU Serif" pitchFamily="50" charset="0"/>
                    <a:ea typeface="CMU Serif" pitchFamily="50" charset="0"/>
                    <a:cs typeface="CMU Serif" pitchFamily="50" charset="0"/>
                  </a:rPr>
                  <a:t>Time (ms)</a:t>
                </a:r>
              </a:p>
            </c:rich>
          </c:tx>
          <c:layout/>
          <c:overlay val="0"/>
        </c:title>
        <c:numFmt formatCode="General" sourceLinked="1"/>
        <c:majorTickMark val="out"/>
        <c:minorTickMark val="none"/>
        <c:tickLblPos val="nextTo"/>
        <c:spPr>
          <a:ln w="9525"/>
        </c:spPr>
        <c:txPr>
          <a:bodyPr/>
          <a:lstStyle/>
          <a:p>
            <a:pPr>
              <a:defRPr>
                <a:latin typeface="CMU Serif" pitchFamily="50" charset="0"/>
                <a:ea typeface="CMU Serif" pitchFamily="50" charset="0"/>
                <a:cs typeface="CMU Serif" pitchFamily="50" charset="0"/>
              </a:defRPr>
            </a:pPr>
            <a:endParaRPr lang="en-US"/>
          </a:p>
        </c:txPr>
        <c:crossAx val="111936640"/>
        <c:crosses val="autoZero"/>
        <c:auto val="1"/>
        <c:lblAlgn val="ctr"/>
        <c:lblOffset val="100"/>
        <c:tickLblSkip val="250"/>
        <c:noMultiLvlLbl val="0"/>
      </c:catAx>
      <c:valAx>
        <c:axId val="111936640"/>
        <c:scaling>
          <c:orientation val="minMax"/>
        </c:scaling>
        <c:delete val="0"/>
        <c:axPos val="l"/>
        <c:majorGridlines/>
        <c:numFmt formatCode="General" sourceLinked="1"/>
        <c:majorTickMark val="out"/>
        <c:minorTickMark val="none"/>
        <c:tickLblPos val="nextTo"/>
        <c:txPr>
          <a:bodyPr/>
          <a:lstStyle/>
          <a:p>
            <a:pPr>
              <a:defRPr>
                <a:latin typeface="CMU Serif" pitchFamily="50" charset="0"/>
                <a:ea typeface="CMU Serif" pitchFamily="50" charset="0"/>
                <a:cs typeface="CMU Serif" pitchFamily="50" charset="0"/>
              </a:defRPr>
            </a:pPr>
            <a:endParaRPr lang="en-US"/>
          </a:p>
        </c:txPr>
        <c:crossAx val="105556992"/>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15875"/>
          </c:spPr>
          <c:marker>
            <c:symbol val="none"/>
          </c:marker>
          <c:cat>
            <c:numRef>
              <c:f>F0002MTH!$D:$D</c:f>
              <c:numCache>
                <c:formatCode>0</c:formatCode>
                <c:ptCount val="1048576"/>
                <c:pt idx="0">
                  <c:v>0</c:v>
                </c:pt>
                <c:pt idx="1">
                  <c:v>4.9321299999999999</c:v>
                </c:pt>
                <c:pt idx="2">
                  <c:v>9.8642699999999994</c:v>
                </c:pt>
                <c:pt idx="3">
                  <c:v>14.7964</c:v>
                </c:pt>
                <c:pt idx="4">
                  <c:v>19.728539999999999</c:v>
                </c:pt>
                <c:pt idx="5">
                  <c:v>24.66067</c:v>
                </c:pt>
                <c:pt idx="6">
                  <c:v>29.5928</c:v>
                </c:pt>
                <c:pt idx="7">
                  <c:v>34.524940000000001</c:v>
                </c:pt>
                <c:pt idx="8">
                  <c:v>39.457070000000002</c:v>
                </c:pt>
                <c:pt idx="9">
                  <c:v>44.389200000000002</c:v>
                </c:pt>
                <c:pt idx="10">
                  <c:v>49.321339999999999</c:v>
                </c:pt>
                <c:pt idx="11">
                  <c:v>54.25347</c:v>
                </c:pt>
                <c:pt idx="12">
                  <c:v>59.185609999999997</c:v>
                </c:pt>
                <c:pt idx="13">
                  <c:v>64.117739999999998</c:v>
                </c:pt>
                <c:pt idx="14">
                  <c:v>69.049869999999999</c:v>
                </c:pt>
                <c:pt idx="15">
                  <c:v>73.982010000000002</c:v>
                </c:pt>
                <c:pt idx="16">
                  <c:v>78.914140000000003</c:v>
                </c:pt>
                <c:pt idx="17">
                  <c:v>83.846279999999993</c:v>
                </c:pt>
                <c:pt idx="18">
                  <c:v>88.778409999999994</c:v>
                </c:pt>
                <c:pt idx="19">
                  <c:v>93.710539999999995</c:v>
                </c:pt>
                <c:pt idx="20">
                  <c:v>98.642669999999995</c:v>
                </c:pt>
                <c:pt idx="21">
                  <c:v>103.5748</c:v>
                </c:pt>
                <c:pt idx="22">
                  <c:v>108.50693</c:v>
                </c:pt>
                <c:pt idx="23">
                  <c:v>113.43906</c:v>
                </c:pt>
                <c:pt idx="24">
                  <c:v>118.37119</c:v>
                </c:pt>
                <c:pt idx="25">
                  <c:v>123.30332</c:v>
                </c:pt>
                <c:pt idx="26">
                  <c:v>128.23544999999999</c:v>
                </c:pt>
                <c:pt idx="27">
                  <c:v>133.16757999999999</c:v>
                </c:pt>
                <c:pt idx="28">
                  <c:v>138.09970999999999</c:v>
                </c:pt>
                <c:pt idx="29">
                  <c:v>143.03183999999999</c:v>
                </c:pt>
                <c:pt idx="30">
                  <c:v>147.96396999999999</c:v>
                </c:pt>
                <c:pt idx="31">
                  <c:v>152.89609999999999</c:v>
                </c:pt>
                <c:pt idx="32">
                  <c:v>157.82822999999999</c:v>
                </c:pt>
                <c:pt idx="33">
                  <c:v>162.76035999999999</c:v>
                </c:pt>
                <c:pt idx="34">
                  <c:v>167.69248999999999</c:v>
                </c:pt>
                <c:pt idx="35">
                  <c:v>172.62461999999999</c:v>
                </c:pt>
                <c:pt idx="36">
                  <c:v>177.55674999999999</c:v>
                </c:pt>
                <c:pt idx="37">
                  <c:v>182.48887999999999</c:v>
                </c:pt>
                <c:pt idx="38">
                  <c:v>187.42101</c:v>
                </c:pt>
                <c:pt idx="39">
                  <c:v>192.35314</c:v>
                </c:pt>
                <c:pt idx="40">
                  <c:v>197.28527</c:v>
                </c:pt>
                <c:pt idx="41">
                  <c:v>202.2174</c:v>
                </c:pt>
                <c:pt idx="42">
                  <c:v>207.14953</c:v>
                </c:pt>
                <c:pt idx="43">
                  <c:v>212.08166</c:v>
                </c:pt>
                <c:pt idx="44">
                  <c:v>217.01379</c:v>
                </c:pt>
                <c:pt idx="45">
                  <c:v>221.94592</c:v>
                </c:pt>
                <c:pt idx="46">
                  <c:v>226.87805</c:v>
                </c:pt>
                <c:pt idx="47">
                  <c:v>231.81018</c:v>
                </c:pt>
                <c:pt idx="48">
                  <c:v>236.74231</c:v>
                </c:pt>
                <c:pt idx="49">
                  <c:v>241.67444</c:v>
                </c:pt>
                <c:pt idx="50">
                  <c:v>246.60657</c:v>
                </c:pt>
                <c:pt idx="51">
                  <c:v>251.53870000000001</c:v>
                </c:pt>
                <c:pt idx="52">
                  <c:v>256.47082999999998</c:v>
                </c:pt>
                <c:pt idx="53">
                  <c:v>261.40296000000001</c:v>
                </c:pt>
                <c:pt idx="54">
                  <c:v>266.33508999999998</c:v>
                </c:pt>
                <c:pt idx="55">
                  <c:v>271.26722000000001</c:v>
                </c:pt>
                <c:pt idx="56">
                  <c:v>276.19934999999998</c:v>
                </c:pt>
                <c:pt idx="57">
                  <c:v>281.13148000000001</c:v>
                </c:pt>
                <c:pt idx="58">
                  <c:v>286.06360999999998</c:v>
                </c:pt>
                <c:pt idx="59">
                  <c:v>290.99574000000001</c:v>
                </c:pt>
                <c:pt idx="60">
                  <c:v>295.92786999999998</c:v>
                </c:pt>
                <c:pt idx="61">
                  <c:v>300.86</c:v>
                </c:pt>
                <c:pt idx="62">
                  <c:v>305.79212999999999</c:v>
                </c:pt>
                <c:pt idx="63">
                  <c:v>310.72426000000002</c:v>
                </c:pt>
                <c:pt idx="64">
                  <c:v>315.65638999999999</c:v>
                </c:pt>
                <c:pt idx="65">
                  <c:v>320.58852000000002</c:v>
                </c:pt>
                <c:pt idx="66">
                  <c:v>325.52064999999999</c:v>
                </c:pt>
                <c:pt idx="67">
                  <c:v>330.45278000000002</c:v>
                </c:pt>
                <c:pt idx="68">
                  <c:v>335.38490999999999</c:v>
                </c:pt>
                <c:pt idx="69">
                  <c:v>340.31704000000002</c:v>
                </c:pt>
                <c:pt idx="70">
                  <c:v>345.24916999999999</c:v>
                </c:pt>
                <c:pt idx="71">
                  <c:v>350.18130000000002</c:v>
                </c:pt>
                <c:pt idx="72">
                  <c:v>355.11342999999999</c:v>
                </c:pt>
                <c:pt idx="73">
                  <c:v>360.04556000000002</c:v>
                </c:pt>
                <c:pt idx="74">
                  <c:v>364.97769</c:v>
                </c:pt>
                <c:pt idx="75">
                  <c:v>369.90982000000002</c:v>
                </c:pt>
                <c:pt idx="76">
                  <c:v>374.84195</c:v>
                </c:pt>
                <c:pt idx="77">
                  <c:v>379.77408000000003</c:v>
                </c:pt>
                <c:pt idx="78">
                  <c:v>384.70621</c:v>
                </c:pt>
                <c:pt idx="79">
                  <c:v>389.63834000000003</c:v>
                </c:pt>
                <c:pt idx="80">
                  <c:v>394.57047</c:v>
                </c:pt>
                <c:pt idx="81">
                  <c:v>399.50259999999997</c:v>
                </c:pt>
                <c:pt idx="82">
                  <c:v>404.43473</c:v>
                </c:pt>
                <c:pt idx="83">
                  <c:v>409.36685999999997</c:v>
                </c:pt>
                <c:pt idx="84">
                  <c:v>414.29899</c:v>
                </c:pt>
                <c:pt idx="85">
                  <c:v>419.23111999999998</c:v>
                </c:pt>
                <c:pt idx="86">
                  <c:v>424.16325000000001</c:v>
                </c:pt>
                <c:pt idx="87">
                  <c:v>429.09537999999998</c:v>
                </c:pt>
                <c:pt idx="88">
                  <c:v>434.02751000000001</c:v>
                </c:pt>
                <c:pt idx="89">
                  <c:v>438.95963999999998</c:v>
                </c:pt>
                <c:pt idx="90">
                  <c:v>443.89177000000001</c:v>
                </c:pt>
                <c:pt idx="91">
                  <c:v>448.82389999999998</c:v>
                </c:pt>
                <c:pt idx="92">
                  <c:v>453.75603000000001</c:v>
                </c:pt>
                <c:pt idx="93">
                  <c:v>458.68815999999998</c:v>
                </c:pt>
                <c:pt idx="94">
                  <c:v>463.62029000000001</c:v>
                </c:pt>
                <c:pt idx="95">
                  <c:v>468.55241999999998</c:v>
                </c:pt>
                <c:pt idx="96">
                  <c:v>473.48455000000001</c:v>
                </c:pt>
                <c:pt idx="97">
                  <c:v>478.41667999999999</c:v>
                </c:pt>
                <c:pt idx="98">
                  <c:v>483.34881000000001</c:v>
                </c:pt>
                <c:pt idx="99">
                  <c:v>488.28093999999999</c:v>
                </c:pt>
                <c:pt idx="100">
                  <c:v>493.21307000000002</c:v>
                </c:pt>
                <c:pt idx="101">
                  <c:v>498.14519999999999</c:v>
                </c:pt>
                <c:pt idx="102">
                  <c:v>503.07733000000002</c:v>
                </c:pt>
                <c:pt idx="103">
                  <c:v>508.00945999999999</c:v>
                </c:pt>
                <c:pt idx="104">
                  <c:v>512.94159000000002</c:v>
                </c:pt>
                <c:pt idx="105">
                  <c:v>517.87372000000005</c:v>
                </c:pt>
                <c:pt idx="106">
                  <c:v>522.80584999999996</c:v>
                </c:pt>
                <c:pt idx="107">
                  <c:v>527.73797999999999</c:v>
                </c:pt>
                <c:pt idx="108">
                  <c:v>532.67011000000002</c:v>
                </c:pt>
                <c:pt idx="109">
                  <c:v>537.60224000000005</c:v>
                </c:pt>
                <c:pt idx="110">
                  <c:v>542.53436999999997</c:v>
                </c:pt>
                <c:pt idx="111">
                  <c:v>547.4665</c:v>
                </c:pt>
                <c:pt idx="112">
                  <c:v>552.39863000000003</c:v>
                </c:pt>
                <c:pt idx="113">
                  <c:v>557.33076000000005</c:v>
                </c:pt>
                <c:pt idx="114">
                  <c:v>562.26288999999997</c:v>
                </c:pt>
                <c:pt idx="115">
                  <c:v>567.19502</c:v>
                </c:pt>
                <c:pt idx="116">
                  <c:v>572.12715000000003</c:v>
                </c:pt>
                <c:pt idx="117">
                  <c:v>577.05927999999994</c:v>
                </c:pt>
                <c:pt idx="118">
                  <c:v>581.99140999999997</c:v>
                </c:pt>
                <c:pt idx="119">
                  <c:v>586.92354</c:v>
                </c:pt>
                <c:pt idx="120">
                  <c:v>591.85567000000003</c:v>
                </c:pt>
                <c:pt idx="121">
                  <c:v>596.78779999999995</c:v>
                </c:pt>
                <c:pt idx="122">
                  <c:v>601.71992999999998</c:v>
                </c:pt>
                <c:pt idx="123">
                  <c:v>606.65206000000001</c:v>
                </c:pt>
                <c:pt idx="124">
                  <c:v>611.58419000000004</c:v>
                </c:pt>
                <c:pt idx="125">
                  <c:v>616.51631999999995</c:v>
                </c:pt>
                <c:pt idx="126">
                  <c:v>621.44844999999998</c:v>
                </c:pt>
                <c:pt idx="127">
                  <c:v>626.38058000000001</c:v>
                </c:pt>
                <c:pt idx="128">
                  <c:v>631.31271000000004</c:v>
                </c:pt>
                <c:pt idx="129">
                  <c:v>636.24483999999995</c:v>
                </c:pt>
                <c:pt idx="130">
                  <c:v>641.17696999999998</c:v>
                </c:pt>
                <c:pt idx="131">
                  <c:v>646.10910000000001</c:v>
                </c:pt>
                <c:pt idx="132">
                  <c:v>651.04123000000004</c:v>
                </c:pt>
                <c:pt idx="133">
                  <c:v>655.97335999999996</c:v>
                </c:pt>
                <c:pt idx="134">
                  <c:v>660.90548999999999</c:v>
                </c:pt>
                <c:pt idx="135">
                  <c:v>665.83762000000002</c:v>
                </c:pt>
                <c:pt idx="136">
                  <c:v>670.76975000000004</c:v>
                </c:pt>
                <c:pt idx="137">
                  <c:v>675.70187999999996</c:v>
                </c:pt>
                <c:pt idx="138">
                  <c:v>680.63400999999999</c:v>
                </c:pt>
                <c:pt idx="139">
                  <c:v>685.56614000000002</c:v>
                </c:pt>
                <c:pt idx="140">
                  <c:v>690.49827000000005</c:v>
                </c:pt>
                <c:pt idx="141">
                  <c:v>695.43039999999996</c:v>
                </c:pt>
                <c:pt idx="142">
                  <c:v>700.36252999999999</c:v>
                </c:pt>
                <c:pt idx="143">
                  <c:v>705.29466000000002</c:v>
                </c:pt>
                <c:pt idx="144">
                  <c:v>710.22679000000005</c:v>
                </c:pt>
                <c:pt idx="145">
                  <c:v>715.15891999999997</c:v>
                </c:pt>
                <c:pt idx="146">
                  <c:v>720.09105</c:v>
                </c:pt>
                <c:pt idx="147">
                  <c:v>725.02318000000002</c:v>
                </c:pt>
                <c:pt idx="148">
                  <c:v>729.95531000000005</c:v>
                </c:pt>
                <c:pt idx="149">
                  <c:v>734.88743999999997</c:v>
                </c:pt>
                <c:pt idx="150">
                  <c:v>739.81957</c:v>
                </c:pt>
                <c:pt idx="151">
                  <c:v>744.75170000000003</c:v>
                </c:pt>
                <c:pt idx="152">
                  <c:v>749.68382999999994</c:v>
                </c:pt>
                <c:pt idx="153">
                  <c:v>754.61595999999997</c:v>
                </c:pt>
                <c:pt idx="154">
                  <c:v>759.54809</c:v>
                </c:pt>
                <c:pt idx="155">
                  <c:v>764.48022000000003</c:v>
                </c:pt>
                <c:pt idx="156">
                  <c:v>769.41234999999995</c:v>
                </c:pt>
                <c:pt idx="157">
                  <c:v>774.34447999999998</c:v>
                </c:pt>
                <c:pt idx="158">
                  <c:v>779.27661000000001</c:v>
                </c:pt>
                <c:pt idx="159">
                  <c:v>784.20874000000003</c:v>
                </c:pt>
                <c:pt idx="160">
                  <c:v>789.14086999999995</c:v>
                </c:pt>
                <c:pt idx="161">
                  <c:v>794.07299999999998</c:v>
                </c:pt>
                <c:pt idx="162">
                  <c:v>799.00513000000001</c:v>
                </c:pt>
                <c:pt idx="163">
                  <c:v>803.93726000000004</c:v>
                </c:pt>
                <c:pt idx="164">
                  <c:v>808.86938999999995</c:v>
                </c:pt>
                <c:pt idx="165">
                  <c:v>813.80151999999998</c:v>
                </c:pt>
                <c:pt idx="166">
                  <c:v>818.73365000000001</c:v>
                </c:pt>
                <c:pt idx="167">
                  <c:v>823.66578000000004</c:v>
                </c:pt>
                <c:pt idx="168">
                  <c:v>828.59790999999996</c:v>
                </c:pt>
                <c:pt idx="169">
                  <c:v>833.53003999999999</c:v>
                </c:pt>
                <c:pt idx="170">
                  <c:v>838.46217000000001</c:v>
                </c:pt>
                <c:pt idx="171">
                  <c:v>843.39430000000004</c:v>
                </c:pt>
                <c:pt idx="172">
                  <c:v>848.32642999999996</c:v>
                </c:pt>
                <c:pt idx="173">
                  <c:v>853.25855999999999</c:v>
                </c:pt>
                <c:pt idx="174">
                  <c:v>858.19069000000002</c:v>
                </c:pt>
                <c:pt idx="175">
                  <c:v>863.12282000000005</c:v>
                </c:pt>
                <c:pt idx="176">
                  <c:v>868.05494999999996</c:v>
                </c:pt>
                <c:pt idx="177">
                  <c:v>872.98707999999999</c:v>
                </c:pt>
                <c:pt idx="178">
                  <c:v>877.91921000000002</c:v>
                </c:pt>
                <c:pt idx="179">
                  <c:v>882.85134000000005</c:v>
                </c:pt>
                <c:pt idx="180">
                  <c:v>887.78346999999997</c:v>
                </c:pt>
                <c:pt idx="181">
                  <c:v>892.71559999999999</c:v>
                </c:pt>
                <c:pt idx="182">
                  <c:v>897.64773000000002</c:v>
                </c:pt>
                <c:pt idx="183">
                  <c:v>902.57986000000005</c:v>
                </c:pt>
                <c:pt idx="184">
                  <c:v>907.51198999999997</c:v>
                </c:pt>
                <c:pt idx="185">
                  <c:v>912.44412</c:v>
                </c:pt>
                <c:pt idx="186">
                  <c:v>917.37625000000003</c:v>
                </c:pt>
                <c:pt idx="187">
                  <c:v>922.30838000000006</c:v>
                </c:pt>
                <c:pt idx="188">
                  <c:v>927.24050999999997</c:v>
                </c:pt>
                <c:pt idx="189">
                  <c:v>932.17264</c:v>
                </c:pt>
                <c:pt idx="190">
                  <c:v>937.10477000000003</c:v>
                </c:pt>
                <c:pt idx="191">
                  <c:v>942.03689999999995</c:v>
                </c:pt>
                <c:pt idx="192">
                  <c:v>946.96902999999998</c:v>
                </c:pt>
                <c:pt idx="193">
                  <c:v>951.90116</c:v>
                </c:pt>
                <c:pt idx="194">
                  <c:v>956.83329000000003</c:v>
                </c:pt>
                <c:pt idx="195">
                  <c:v>961.76541999999995</c:v>
                </c:pt>
                <c:pt idx="196">
                  <c:v>966.69754999999998</c:v>
                </c:pt>
                <c:pt idx="197">
                  <c:v>971.62968000000001</c:v>
                </c:pt>
                <c:pt idx="198">
                  <c:v>976.56181000000004</c:v>
                </c:pt>
                <c:pt idx="199">
                  <c:v>981.49393999999995</c:v>
                </c:pt>
                <c:pt idx="200">
                  <c:v>986.42606999999998</c:v>
                </c:pt>
                <c:pt idx="201">
                  <c:v>991.35820000000001</c:v>
                </c:pt>
                <c:pt idx="202">
                  <c:v>996.29033000000004</c:v>
                </c:pt>
                <c:pt idx="203">
                  <c:v>1001.22246</c:v>
                </c:pt>
                <c:pt idx="204">
                  <c:v>1006.15459</c:v>
                </c:pt>
                <c:pt idx="205">
                  <c:v>1011.08672</c:v>
                </c:pt>
                <c:pt idx="206">
                  <c:v>1016.01885</c:v>
                </c:pt>
                <c:pt idx="207">
                  <c:v>1020.95098</c:v>
                </c:pt>
                <c:pt idx="208">
                  <c:v>1025.88311</c:v>
                </c:pt>
                <c:pt idx="209">
                  <c:v>1030.8152399999999</c:v>
                </c:pt>
                <c:pt idx="210">
                  <c:v>1035.74737</c:v>
                </c:pt>
                <c:pt idx="211">
                  <c:v>1040.6795</c:v>
                </c:pt>
                <c:pt idx="212">
                  <c:v>1045.6116300000001</c:v>
                </c:pt>
                <c:pt idx="213">
                  <c:v>1050.54376</c:v>
                </c:pt>
                <c:pt idx="214">
                  <c:v>1055.4758899999999</c:v>
                </c:pt>
                <c:pt idx="215">
                  <c:v>1060.4080200000001</c:v>
                </c:pt>
                <c:pt idx="216">
                  <c:v>1065.34015</c:v>
                </c:pt>
                <c:pt idx="217">
                  <c:v>1070.2722799999999</c:v>
                </c:pt>
                <c:pt idx="218">
                  <c:v>1075.2044100000001</c:v>
                </c:pt>
                <c:pt idx="219">
                  <c:v>1080.13654</c:v>
                </c:pt>
                <c:pt idx="220">
                  <c:v>1085.0686700000001</c:v>
                </c:pt>
                <c:pt idx="221">
                  <c:v>1090.0008</c:v>
                </c:pt>
                <c:pt idx="222">
                  <c:v>1094.9329299999999</c:v>
                </c:pt>
                <c:pt idx="223">
                  <c:v>1099.8650600000001</c:v>
                </c:pt>
                <c:pt idx="224">
                  <c:v>1104.79719</c:v>
                </c:pt>
                <c:pt idx="225">
                  <c:v>1109.7293199999999</c:v>
                </c:pt>
                <c:pt idx="226">
                  <c:v>1114.6614500000001</c:v>
                </c:pt>
                <c:pt idx="227">
                  <c:v>1119.59358</c:v>
                </c:pt>
                <c:pt idx="228">
                  <c:v>1124.5257099999999</c:v>
                </c:pt>
                <c:pt idx="229">
                  <c:v>1129.45784</c:v>
                </c:pt>
                <c:pt idx="230">
                  <c:v>1134.3899699999999</c:v>
                </c:pt>
                <c:pt idx="231">
                  <c:v>1139.3221000000001</c:v>
                </c:pt>
                <c:pt idx="232">
                  <c:v>1144.25423</c:v>
                </c:pt>
                <c:pt idx="233">
                  <c:v>1149.1863599999999</c:v>
                </c:pt>
                <c:pt idx="234">
                  <c:v>1154.1184900000001</c:v>
                </c:pt>
                <c:pt idx="235">
                  <c:v>1159.05062</c:v>
                </c:pt>
                <c:pt idx="236">
                  <c:v>1163.9827499999999</c:v>
                </c:pt>
                <c:pt idx="237">
                  <c:v>1168.91488</c:v>
                </c:pt>
                <c:pt idx="238">
                  <c:v>1173.84701</c:v>
                </c:pt>
                <c:pt idx="239">
                  <c:v>1178.7791400000001</c:v>
                </c:pt>
                <c:pt idx="240">
                  <c:v>1183.71127</c:v>
                </c:pt>
                <c:pt idx="241">
                  <c:v>1188.6433999999999</c:v>
                </c:pt>
                <c:pt idx="242">
                  <c:v>1193.5755300000001</c:v>
                </c:pt>
                <c:pt idx="243">
                  <c:v>1198.50766</c:v>
                </c:pt>
                <c:pt idx="244">
                  <c:v>1203.4397899999999</c:v>
                </c:pt>
                <c:pt idx="245">
                  <c:v>1208.37192</c:v>
                </c:pt>
                <c:pt idx="246">
                  <c:v>1213.30405</c:v>
                </c:pt>
                <c:pt idx="247">
                  <c:v>1218.2361800000001</c:v>
                </c:pt>
                <c:pt idx="248">
                  <c:v>1223.16831</c:v>
                </c:pt>
                <c:pt idx="249">
                  <c:v>1228.1004399999999</c:v>
                </c:pt>
                <c:pt idx="250">
                  <c:v>1233.0325700000001</c:v>
                </c:pt>
                <c:pt idx="251">
                  <c:v>1237.9647</c:v>
                </c:pt>
                <c:pt idx="252">
                  <c:v>1242.8968299999999</c:v>
                </c:pt>
                <c:pt idx="253">
                  <c:v>1247.8289600000001</c:v>
                </c:pt>
                <c:pt idx="254">
                  <c:v>1252.76109</c:v>
                </c:pt>
                <c:pt idx="255">
                  <c:v>1257.6932200000001</c:v>
                </c:pt>
                <c:pt idx="256">
                  <c:v>1262.62535</c:v>
                </c:pt>
                <c:pt idx="257">
                  <c:v>1267.5574799999999</c:v>
                </c:pt>
                <c:pt idx="258">
                  <c:v>1272.4896100000001</c:v>
                </c:pt>
                <c:pt idx="259">
                  <c:v>1277.42174</c:v>
                </c:pt>
                <c:pt idx="260">
                  <c:v>1282.3538699999999</c:v>
                </c:pt>
                <c:pt idx="261">
                  <c:v>1287.2860000000001</c:v>
                </c:pt>
                <c:pt idx="262">
                  <c:v>1292.21813</c:v>
                </c:pt>
                <c:pt idx="263">
                  <c:v>1297.1502599999999</c:v>
                </c:pt>
                <c:pt idx="264">
                  <c:v>1302.08239</c:v>
                </c:pt>
                <c:pt idx="265">
                  <c:v>1307.0145199999999</c:v>
                </c:pt>
                <c:pt idx="266">
                  <c:v>1311.9466500000001</c:v>
                </c:pt>
                <c:pt idx="267">
                  <c:v>1316.87878</c:v>
                </c:pt>
                <c:pt idx="268">
                  <c:v>1321.8109099999999</c:v>
                </c:pt>
                <c:pt idx="269">
                  <c:v>1326.7430400000001</c:v>
                </c:pt>
                <c:pt idx="270">
                  <c:v>1331.67517</c:v>
                </c:pt>
                <c:pt idx="271">
                  <c:v>1336.6072999999999</c:v>
                </c:pt>
                <c:pt idx="272">
                  <c:v>1341.53943</c:v>
                </c:pt>
                <c:pt idx="273">
                  <c:v>1346.47156</c:v>
                </c:pt>
                <c:pt idx="274">
                  <c:v>1351.4036900000001</c:v>
                </c:pt>
                <c:pt idx="275">
                  <c:v>1356.33582</c:v>
                </c:pt>
                <c:pt idx="276">
                  <c:v>1361.2679499999999</c:v>
                </c:pt>
                <c:pt idx="277">
                  <c:v>1366.2000800000001</c:v>
                </c:pt>
                <c:pt idx="278">
                  <c:v>1371.13221</c:v>
                </c:pt>
                <c:pt idx="279">
                  <c:v>1376.0643399999999</c:v>
                </c:pt>
                <c:pt idx="280">
                  <c:v>1380.99647</c:v>
                </c:pt>
                <c:pt idx="281">
                  <c:v>1385.9286</c:v>
                </c:pt>
                <c:pt idx="282">
                  <c:v>1390.8607300000001</c:v>
                </c:pt>
                <c:pt idx="283">
                  <c:v>1395.79286</c:v>
                </c:pt>
                <c:pt idx="284">
                  <c:v>1400.7249899999999</c:v>
                </c:pt>
                <c:pt idx="285">
                  <c:v>1405.6571200000001</c:v>
                </c:pt>
                <c:pt idx="286">
                  <c:v>1410.58925</c:v>
                </c:pt>
                <c:pt idx="287">
                  <c:v>1415.5213799999999</c:v>
                </c:pt>
                <c:pt idx="288">
                  <c:v>1420.4535100000001</c:v>
                </c:pt>
                <c:pt idx="289">
                  <c:v>1425.38564</c:v>
                </c:pt>
                <c:pt idx="290">
                  <c:v>1430.3177700000001</c:v>
                </c:pt>
                <c:pt idx="291">
                  <c:v>1435.2499</c:v>
                </c:pt>
                <c:pt idx="292">
                  <c:v>1440.1820299999999</c:v>
                </c:pt>
                <c:pt idx="293">
                  <c:v>1445.1141600000001</c:v>
                </c:pt>
                <c:pt idx="294">
                  <c:v>1450.04629</c:v>
                </c:pt>
                <c:pt idx="295">
                  <c:v>1454.9784199999999</c:v>
                </c:pt>
                <c:pt idx="296">
                  <c:v>1459.9105500000001</c:v>
                </c:pt>
                <c:pt idx="297">
                  <c:v>1464.84268</c:v>
                </c:pt>
                <c:pt idx="298">
                  <c:v>1469.7748099999999</c:v>
                </c:pt>
                <c:pt idx="299">
                  <c:v>1474.70694</c:v>
                </c:pt>
                <c:pt idx="300">
                  <c:v>1479.6390699999999</c:v>
                </c:pt>
                <c:pt idx="301">
                  <c:v>1484.5712000000001</c:v>
                </c:pt>
                <c:pt idx="302">
                  <c:v>1489.50333</c:v>
                </c:pt>
                <c:pt idx="303">
                  <c:v>1494.4354599999999</c:v>
                </c:pt>
                <c:pt idx="304">
                  <c:v>1499.3675900000001</c:v>
                </c:pt>
                <c:pt idx="305">
                  <c:v>1504.29972</c:v>
                </c:pt>
                <c:pt idx="306">
                  <c:v>1509.2318499999999</c:v>
                </c:pt>
                <c:pt idx="307">
                  <c:v>1514.16398</c:v>
                </c:pt>
                <c:pt idx="308">
                  <c:v>1519.09611</c:v>
                </c:pt>
                <c:pt idx="309">
                  <c:v>1524.0282400000001</c:v>
                </c:pt>
                <c:pt idx="310">
                  <c:v>1528.96037</c:v>
                </c:pt>
                <c:pt idx="311">
                  <c:v>1533.8924999999999</c:v>
                </c:pt>
                <c:pt idx="312">
                  <c:v>1538.8246300000001</c:v>
                </c:pt>
                <c:pt idx="313">
                  <c:v>1543.75676</c:v>
                </c:pt>
                <c:pt idx="314">
                  <c:v>1548.6888899999999</c:v>
                </c:pt>
                <c:pt idx="315">
                  <c:v>1553.62102</c:v>
                </c:pt>
                <c:pt idx="316">
                  <c:v>1558.55315</c:v>
                </c:pt>
                <c:pt idx="317">
                  <c:v>1563.4852800000001</c:v>
                </c:pt>
                <c:pt idx="318">
                  <c:v>1568.41741</c:v>
                </c:pt>
                <c:pt idx="319">
                  <c:v>1573.3495399999999</c:v>
                </c:pt>
                <c:pt idx="320">
                  <c:v>1578.2816700000001</c:v>
                </c:pt>
                <c:pt idx="321">
                  <c:v>1583.2138</c:v>
                </c:pt>
                <c:pt idx="322">
                  <c:v>1588.1459299999999</c:v>
                </c:pt>
                <c:pt idx="323">
                  <c:v>1593.0780600000001</c:v>
                </c:pt>
                <c:pt idx="324">
                  <c:v>1598.01019</c:v>
                </c:pt>
                <c:pt idx="325">
                  <c:v>1602.9423200000001</c:v>
                </c:pt>
                <c:pt idx="326">
                  <c:v>1607.87445</c:v>
                </c:pt>
                <c:pt idx="327">
                  <c:v>1612.8065799999999</c:v>
                </c:pt>
                <c:pt idx="328">
                  <c:v>1617.7387100000001</c:v>
                </c:pt>
                <c:pt idx="329">
                  <c:v>1622.67084</c:v>
                </c:pt>
                <c:pt idx="330">
                  <c:v>1627.6029699999999</c:v>
                </c:pt>
                <c:pt idx="331">
                  <c:v>1632.5351000000001</c:v>
                </c:pt>
                <c:pt idx="332">
                  <c:v>1637.46723</c:v>
                </c:pt>
                <c:pt idx="333">
                  <c:v>1642.3993599999999</c:v>
                </c:pt>
                <c:pt idx="334">
                  <c:v>1647.33149</c:v>
                </c:pt>
                <c:pt idx="335">
                  <c:v>1652.2636199999999</c:v>
                </c:pt>
                <c:pt idx="336">
                  <c:v>1657.1957500000001</c:v>
                </c:pt>
                <c:pt idx="337">
                  <c:v>1662.12788</c:v>
                </c:pt>
                <c:pt idx="338">
                  <c:v>1667.0600099999999</c:v>
                </c:pt>
                <c:pt idx="339">
                  <c:v>1671.9921400000001</c:v>
                </c:pt>
                <c:pt idx="340">
                  <c:v>1676.92427</c:v>
                </c:pt>
                <c:pt idx="341">
                  <c:v>1681.8563999999999</c:v>
                </c:pt>
                <c:pt idx="342">
                  <c:v>1686.78853</c:v>
                </c:pt>
                <c:pt idx="343">
                  <c:v>1691.72066</c:v>
                </c:pt>
                <c:pt idx="344">
                  <c:v>1696.6527900000001</c:v>
                </c:pt>
                <c:pt idx="345">
                  <c:v>1701.58492</c:v>
                </c:pt>
                <c:pt idx="346">
                  <c:v>1706.5170499999999</c:v>
                </c:pt>
                <c:pt idx="347">
                  <c:v>1711.4491800000001</c:v>
                </c:pt>
                <c:pt idx="348">
                  <c:v>1716.38131</c:v>
                </c:pt>
                <c:pt idx="349">
                  <c:v>1721.3134399999999</c:v>
                </c:pt>
                <c:pt idx="350">
                  <c:v>1726.24557</c:v>
                </c:pt>
                <c:pt idx="351">
                  <c:v>1731.1777</c:v>
                </c:pt>
                <c:pt idx="352">
                  <c:v>1736.1098300000001</c:v>
                </c:pt>
                <c:pt idx="353">
                  <c:v>1741.04196</c:v>
                </c:pt>
                <c:pt idx="354">
                  <c:v>1745.9740899999999</c:v>
                </c:pt>
                <c:pt idx="355">
                  <c:v>1750.9062200000001</c:v>
                </c:pt>
                <c:pt idx="356">
                  <c:v>1755.83835</c:v>
                </c:pt>
                <c:pt idx="357">
                  <c:v>1760.7704799999999</c:v>
                </c:pt>
                <c:pt idx="358">
                  <c:v>1765.70261</c:v>
                </c:pt>
                <c:pt idx="359">
                  <c:v>1770.63474</c:v>
                </c:pt>
                <c:pt idx="360">
                  <c:v>1775.5668700000001</c:v>
                </c:pt>
                <c:pt idx="361">
                  <c:v>1780.499</c:v>
                </c:pt>
                <c:pt idx="362">
                  <c:v>1785.4311299999999</c:v>
                </c:pt>
                <c:pt idx="363">
                  <c:v>1790.3632600000001</c:v>
                </c:pt>
                <c:pt idx="364">
                  <c:v>1795.29539</c:v>
                </c:pt>
                <c:pt idx="365">
                  <c:v>1800.2275199999999</c:v>
                </c:pt>
                <c:pt idx="366">
                  <c:v>1805.1596500000001</c:v>
                </c:pt>
                <c:pt idx="367">
                  <c:v>1810.09178</c:v>
                </c:pt>
                <c:pt idx="368">
                  <c:v>1815.0239099999999</c:v>
                </c:pt>
                <c:pt idx="369">
                  <c:v>1819.95604</c:v>
                </c:pt>
                <c:pt idx="370">
                  <c:v>1824.8881699999999</c:v>
                </c:pt>
                <c:pt idx="371">
                  <c:v>1829.8203000000001</c:v>
                </c:pt>
                <c:pt idx="372">
                  <c:v>1834.75243</c:v>
                </c:pt>
                <c:pt idx="373">
                  <c:v>1839.6845599999999</c:v>
                </c:pt>
                <c:pt idx="374">
                  <c:v>1844.6166900000001</c:v>
                </c:pt>
                <c:pt idx="375">
                  <c:v>1849.54882</c:v>
                </c:pt>
                <c:pt idx="376">
                  <c:v>1854.4809499999999</c:v>
                </c:pt>
                <c:pt idx="377">
                  <c:v>1859.41308</c:v>
                </c:pt>
                <c:pt idx="378">
                  <c:v>1864.34521</c:v>
                </c:pt>
                <c:pt idx="379">
                  <c:v>1869.2773400000001</c:v>
                </c:pt>
                <c:pt idx="380">
                  <c:v>1874.20947</c:v>
                </c:pt>
                <c:pt idx="381">
                  <c:v>1879.1415999999999</c:v>
                </c:pt>
                <c:pt idx="382">
                  <c:v>1884.0737300000001</c:v>
                </c:pt>
                <c:pt idx="383">
                  <c:v>1889.00586</c:v>
                </c:pt>
                <c:pt idx="384">
                  <c:v>1893.9379899999999</c:v>
                </c:pt>
                <c:pt idx="385">
                  <c:v>1898.87012</c:v>
                </c:pt>
                <c:pt idx="386">
                  <c:v>1903.80225</c:v>
                </c:pt>
                <c:pt idx="387">
                  <c:v>1908.7343800000001</c:v>
                </c:pt>
                <c:pt idx="388">
                  <c:v>1913.66651</c:v>
                </c:pt>
                <c:pt idx="389">
                  <c:v>1918.5986399999999</c:v>
                </c:pt>
                <c:pt idx="390">
                  <c:v>1923.5307700000001</c:v>
                </c:pt>
                <c:pt idx="391">
                  <c:v>1928.4629</c:v>
                </c:pt>
                <c:pt idx="392">
                  <c:v>1933.3950299999999</c:v>
                </c:pt>
                <c:pt idx="393">
                  <c:v>1938.32716</c:v>
                </c:pt>
                <c:pt idx="394">
                  <c:v>1943.25929</c:v>
                </c:pt>
                <c:pt idx="395">
                  <c:v>1948.1914200000001</c:v>
                </c:pt>
                <c:pt idx="396">
                  <c:v>1953.12355</c:v>
                </c:pt>
                <c:pt idx="397">
                  <c:v>1958.0556799999999</c:v>
                </c:pt>
                <c:pt idx="398">
                  <c:v>1962.9878100000001</c:v>
                </c:pt>
                <c:pt idx="399">
                  <c:v>1967.91994</c:v>
                </c:pt>
                <c:pt idx="400">
                  <c:v>1972.8520699999999</c:v>
                </c:pt>
                <c:pt idx="401">
                  <c:v>1977.7842000000001</c:v>
                </c:pt>
                <c:pt idx="402">
                  <c:v>1982.71633</c:v>
                </c:pt>
                <c:pt idx="403">
                  <c:v>1987.6484599999999</c:v>
                </c:pt>
                <c:pt idx="404">
                  <c:v>1992.58059</c:v>
                </c:pt>
                <c:pt idx="405">
                  <c:v>1997.5127199999999</c:v>
                </c:pt>
                <c:pt idx="406">
                  <c:v>2002.4448500000001</c:v>
                </c:pt>
                <c:pt idx="407">
                  <c:v>2007.37698</c:v>
                </c:pt>
                <c:pt idx="408">
                  <c:v>2012.3091099999999</c:v>
                </c:pt>
                <c:pt idx="409">
                  <c:v>2017.2412400000001</c:v>
                </c:pt>
                <c:pt idx="410">
                  <c:v>2022.17337</c:v>
                </c:pt>
                <c:pt idx="411">
                  <c:v>2027.1054999999999</c:v>
                </c:pt>
                <c:pt idx="412">
                  <c:v>2032.03763</c:v>
                </c:pt>
                <c:pt idx="413">
                  <c:v>2036.96976</c:v>
                </c:pt>
                <c:pt idx="414">
                  <c:v>2041.9018900000001</c:v>
                </c:pt>
                <c:pt idx="415">
                  <c:v>2046.83402</c:v>
                </c:pt>
                <c:pt idx="416">
                  <c:v>2051.7661499999999</c:v>
                </c:pt>
                <c:pt idx="417">
                  <c:v>2056.6982800000001</c:v>
                </c:pt>
                <c:pt idx="418">
                  <c:v>2061.6304100000002</c:v>
                </c:pt>
                <c:pt idx="419">
                  <c:v>2066.5625399999999</c:v>
                </c:pt>
                <c:pt idx="420">
                  <c:v>2071.49467</c:v>
                </c:pt>
                <c:pt idx="421">
                  <c:v>2076.4268000000002</c:v>
                </c:pt>
                <c:pt idx="422">
                  <c:v>2081.3589299999999</c:v>
                </c:pt>
                <c:pt idx="423">
                  <c:v>2086.29106</c:v>
                </c:pt>
                <c:pt idx="424">
                  <c:v>2091.2231900000002</c:v>
                </c:pt>
                <c:pt idx="425">
                  <c:v>2096.1553199999998</c:v>
                </c:pt>
                <c:pt idx="426">
                  <c:v>2101.08745</c:v>
                </c:pt>
                <c:pt idx="427">
                  <c:v>2106.0195800000001</c:v>
                </c:pt>
                <c:pt idx="428">
                  <c:v>2110.9517099999998</c:v>
                </c:pt>
                <c:pt idx="429">
                  <c:v>2115.88384</c:v>
                </c:pt>
                <c:pt idx="430">
                  <c:v>2120.8159700000001</c:v>
                </c:pt>
                <c:pt idx="431">
                  <c:v>2125.7480999999998</c:v>
                </c:pt>
                <c:pt idx="432">
                  <c:v>2130.6802299999999</c:v>
                </c:pt>
                <c:pt idx="433">
                  <c:v>2135.6123600000001</c:v>
                </c:pt>
                <c:pt idx="434">
                  <c:v>2140.5444900000002</c:v>
                </c:pt>
                <c:pt idx="435">
                  <c:v>2145.4766199999999</c:v>
                </c:pt>
                <c:pt idx="436">
                  <c:v>2150.4087500000001</c:v>
                </c:pt>
                <c:pt idx="437">
                  <c:v>2155.3408800000002</c:v>
                </c:pt>
                <c:pt idx="438">
                  <c:v>2160.2730099999999</c:v>
                </c:pt>
                <c:pt idx="439">
                  <c:v>2165.20514</c:v>
                </c:pt>
                <c:pt idx="440">
                  <c:v>2170.1372700000002</c:v>
                </c:pt>
                <c:pt idx="441">
                  <c:v>2175.0693999999999</c:v>
                </c:pt>
                <c:pt idx="442">
                  <c:v>2180.00153</c:v>
                </c:pt>
                <c:pt idx="443">
                  <c:v>2184.9336600000001</c:v>
                </c:pt>
                <c:pt idx="444">
                  <c:v>2189.8657899999998</c:v>
                </c:pt>
                <c:pt idx="445">
                  <c:v>2194.79792</c:v>
                </c:pt>
                <c:pt idx="446">
                  <c:v>2199.7300500000001</c:v>
                </c:pt>
                <c:pt idx="447">
                  <c:v>2204.6621799999998</c:v>
                </c:pt>
                <c:pt idx="448">
                  <c:v>2209.59431</c:v>
                </c:pt>
                <c:pt idx="449">
                  <c:v>2214.5264400000001</c:v>
                </c:pt>
                <c:pt idx="450">
                  <c:v>2219.4585699999998</c:v>
                </c:pt>
                <c:pt idx="451">
                  <c:v>2224.3906999999999</c:v>
                </c:pt>
                <c:pt idx="452">
                  <c:v>2229.3228300000001</c:v>
                </c:pt>
                <c:pt idx="453">
                  <c:v>2234.2549600000002</c:v>
                </c:pt>
                <c:pt idx="454">
                  <c:v>2239.1870899999999</c:v>
                </c:pt>
                <c:pt idx="455">
                  <c:v>2244.11922</c:v>
                </c:pt>
                <c:pt idx="456">
                  <c:v>2249.0513500000002</c:v>
                </c:pt>
                <c:pt idx="457">
                  <c:v>2253.9834799999999</c:v>
                </c:pt>
                <c:pt idx="458">
                  <c:v>2258.91561</c:v>
                </c:pt>
                <c:pt idx="459">
                  <c:v>2263.8477400000002</c:v>
                </c:pt>
                <c:pt idx="460">
                  <c:v>2268.7798699999998</c:v>
                </c:pt>
                <c:pt idx="461">
                  <c:v>2273.712</c:v>
                </c:pt>
                <c:pt idx="462">
                  <c:v>2278.6441300000001</c:v>
                </c:pt>
                <c:pt idx="463">
                  <c:v>2283.5762599999998</c:v>
                </c:pt>
                <c:pt idx="464">
                  <c:v>2288.50839</c:v>
                </c:pt>
                <c:pt idx="465">
                  <c:v>2293.4405200000001</c:v>
                </c:pt>
                <c:pt idx="466">
                  <c:v>2298.3726499999998</c:v>
                </c:pt>
                <c:pt idx="467">
                  <c:v>2303.3047799999999</c:v>
                </c:pt>
                <c:pt idx="468">
                  <c:v>2308.2369100000001</c:v>
                </c:pt>
                <c:pt idx="469">
                  <c:v>2313.1690400000002</c:v>
                </c:pt>
                <c:pt idx="470">
                  <c:v>2318.1011699999999</c:v>
                </c:pt>
                <c:pt idx="471">
                  <c:v>2323.0333000000001</c:v>
                </c:pt>
                <c:pt idx="472">
                  <c:v>2327.9654300000002</c:v>
                </c:pt>
                <c:pt idx="473">
                  <c:v>2332.8975599999999</c:v>
                </c:pt>
                <c:pt idx="474">
                  <c:v>2337.82969</c:v>
                </c:pt>
                <c:pt idx="475">
                  <c:v>2342.7618200000002</c:v>
                </c:pt>
                <c:pt idx="476">
                  <c:v>2347.6939499999999</c:v>
                </c:pt>
                <c:pt idx="477">
                  <c:v>2352.62608</c:v>
                </c:pt>
                <c:pt idx="478">
                  <c:v>2357.5582100000001</c:v>
                </c:pt>
                <c:pt idx="479">
                  <c:v>2362.4903399999998</c:v>
                </c:pt>
                <c:pt idx="480">
                  <c:v>2367.42247</c:v>
                </c:pt>
                <c:pt idx="481">
                  <c:v>2372.3546000000001</c:v>
                </c:pt>
                <c:pt idx="482">
                  <c:v>2377.2867299999998</c:v>
                </c:pt>
                <c:pt idx="483">
                  <c:v>2382.2188599999999</c:v>
                </c:pt>
                <c:pt idx="484">
                  <c:v>2387.1509900000001</c:v>
                </c:pt>
                <c:pt idx="485">
                  <c:v>2392.0831199999998</c:v>
                </c:pt>
                <c:pt idx="486">
                  <c:v>2397.0152499999999</c:v>
                </c:pt>
                <c:pt idx="487">
                  <c:v>2401.9473800000001</c:v>
                </c:pt>
                <c:pt idx="488">
                  <c:v>2406.8795100000002</c:v>
                </c:pt>
                <c:pt idx="489">
                  <c:v>2411.8116399999999</c:v>
                </c:pt>
                <c:pt idx="490">
                  <c:v>2416.74377</c:v>
                </c:pt>
                <c:pt idx="491">
                  <c:v>2421.6759000000002</c:v>
                </c:pt>
                <c:pt idx="492">
                  <c:v>2426.6080299999999</c:v>
                </c:pt>
                <c:pt idx="493">
                  <c:v>2431.54016</c:v>
                </c:pt>
                <c:pt idx="494">
                  <c:v>2436.4722900000002</c:v>
                </c:pt>
                <c:pt idx="495">
                  <c:v>2441.4044199999998</c:v>
                </c:pt>
                <c:pt idx="496">
                  <c:v>2446.33655</c:v>
                </c:pt>
                <c:pt idx="497">
                  <c:v>2451.2686800000001</c:v>
                </c:pt>
                <c:pt idx="498">
                  <c:v>2456.2008099999998</c:v>
                </c:pt>
                <c:pt idx="499">
                  <c:v>2461.13294</c:v>
                </c:pt>
                <c:pt idx="500">
                  <c:v>2466.0650700000001</c:v>
                </c:pt>
                <c:pt idx="501">
                  <c:v>2470.9971999999998</c:v>
                </c:pt>
                <c:pt idx="502">
                  <c:v>2475.9293299999999</c:v>
                </c:pt>
                <c:pt idx="503">
                  <c:v>2480.8614600000001</c:v>
                </c:pt>
                <c:pt idx="504">
                  <c:v>2485.7935900000002</c:v>
                </c:pt>
                <c:pt idx="505">
                  <c:v>2490.7257199999999</c:v>
                </c:pt>
                <c:pt idx="506">
                  <c:v>2495.6578500000001</c:v>
                </c:pt>
                <c:pt idx="507">
                  <c:v>2500.5899800000002</c:v>
                </c:pt>
                <c:pt idx="508">
                  <c:v>2505.5221099999999</c:v>
                </c:pt>
                <c:pt idx="509">
                  <c:v>2510.45424</c:v>
                </c:pt>
                <c:pt idx="510">
                  <c:v>2515.3863700000002</c:v>
                </c:pt>
                <c:pt idx="511">
                  <c:v>2520.3184999999999</c:v>
                </c:pt>
                <c:pt idx="512">
                  <c:v>2525.25063</c:v>
                </c:pt>
                <c:pt idx="513">
                  <c:v>2530.1827600000001</c:v>
                </c:pt>
                <c:pt idx="514">
                  <c:v>2535.1148899999998</c:v>
                </c:pt>
                <c:pt idx="515">
                  <c:v>2540.04702</c:v>
                </c:pt>
                <c:pt idx="516">
                  <c:v>2544.9791500000001</c:v>
                </c:pt>
                <c:pt idx="517">
                  <c:v>2549.9112799999998</c:v>
                </c:pt>
                <c:pt idx="518">
                  <c:v>2554.8434099999999</c:v>
                </c:pt>
                <c:pt idx="519">
                  <c:v>2559.7755400000001</c:v>
                </c:pt>
                <c:pt idx="520">
                  <c:v>2564.7076699999998</c:v>
                </c:pt>
                <c:pt idx="521">
                  <c:v>2569.6397999999999</c:v>
                </c:pt>
                <c:pt idx="522">
                  <c:v>2574.5719300000001</c:v>
                </c:pt>
                <c:pt idx="523">
                  <c:v>2579.5040600000002</c:v>
                </c:pt>
                <c:pt idx="524">
                  <c:v>2584.4361899999999</c:v>
                </c:pt>
                <c:pt idx="525">
                  <c:v>2589.36832</c:v>
                </c:pt>
                <c:pt idx="526">
                  <c:v>2594.3004500000002</c:v>
                </c:pt>
                <c:pt idx="527">
                  <c:v>2599.2325799999999</c:v>
                </c:pt>
                <c:pt idx="528">
                  <c:v>2604.16471</c:v>
                </c:pt>
                <c:pt idx="529">
                  <c:v>2609.0968400000002</c:v>
                </c:pt>
                <c:pt idx="530">
                  <c:v>2614.0289699999998</c:v>
                </c:pt>
                <c:pt idx="531">
                  <c:v>2618.9611</c:v>
                </c:pt>
                <c:pt idx="532">
                  <c:v>2623.8932300000001</c:v>
                </c:pt>
                <c:pt idx="533">
                  <c:v>2628.8253599999998</c:v>
                </c:pt>
                <c:pt idx="534">
                  <c:v>2633.75749</c:v>
                </c:pt>
                <c:pt idx="535">
                  <c:v>2638.6896200000001</c:v>
                </c:pt>
                <c:pt idx="536">
                  <c:v>2643.6217499999998</c:v>
                </c:pt>
                <c:pt idx="537">
                  <c:v>2648.5538799999999</c:v>
                </c:pt>
                <c:pt idx="538">
                  <c:v>2653.4860100000001</c:v>
                </c:pt>
                <c:pt idx="539">
                  <c:v>2658.4181400000002</c:v>
                </c:pt>
                <c:pt idx="540">
                  <c:v>2663.3502699999999</c:v>
                </c:pt>
                <c:pt idx="541">
                  <c:v>2668.2824000000001</c:v>
                </c:pt>
                <c:pt idx="542">
                  <c:v>2673.2145300000002</c:v>
                </c:pt>
                <c:pt idx="543">
                  <c:v>2678.1466599999999</c:v>
                </c:pt>
                <c:pt idx="544">
                  <c:v>2683.07879</c:v>
                </c:pt>
                <c:pt idx="545">
                  <c:v>2688.0109200000002</c:v>
                </c:pt>
                <c:pt idx="546">
                  <c:v>2692.9430499999999</c:v>
                </c:pt>
                <c:pt idx="547">
                  <c:v>2697.87518</c:v>
                </c:pt>
                <c:pt idx="548">
                  <c:v>2702.8073100000001</c:v>
                </c:pt>
                <c:pt idx="549">
                  <c:v>2707.7394399999998</c:v>
                </c:pt>
                <c:pt idx="550">
                  <c:v>2712.67157</c:v>
                </c:pt>
                <c:pt idx="551">
                  <c:v>2717.6037000000001</c:v>
                </c:pt>
                <c:pt idx="552">
                  <c:v>2722.5358299999998</c:v>
                </c:pt>
                <c:pt idx="553">
                  <c:v>2727.4679599999999</c:v>
                </c:pt>
                <c:pt idx="554">
                  <c:v>2732.4000900000001</c:v>
                </c:pt>
                <c:pt idx="555">
                  <c:v>2737.3322199999998</c:v>
                </c:pt>
                <c:pt idx="556">
                  <c:v>2742.2643499999999</c:v>
                </c:pt>
                <c:pt idx="557">
                  <c:v>2747.1964800000001</c:v>
                </c:pt>
                <c:pt idx="558">
                  <c:v>2752.1286100000002</c:v>
                </c:pt>
                <c:pt idx="559">
                  <c:v>2757.0607399999999</c:v>
                </c:pt>
                <c:pt idx="560">
                  <c:v>2761.99287</c:v>
                </c:pt>
                <c:pt idx="561">
                  <c:v>2766.9250000000002</c:v>
                </c:pt>
                <c:pt idx="562">
                  <c:v>2771.8571299999999</c:v>
                </c:pt>
                <c:pt idx="563">
                  <c:v>2776.78926</c:v>
                </c:pt>
                <c:pt idx="564">
                  <c:v>2781.7213900000002</c:v>
                </c:pt>
                <c:pt idx="565">
                  <c:v>2786.6535199999998</c:v>
                </c:pt>
                <c:pt idx="566">
                  <c:v>2791.58565</c:v>
                </c:pt>
                <c:pt idx="567">
                  <c:v>2796.5177800000001</c:v>
                </c:pt>
                <c:pt idx="568">
                  <c:v>2801.4499099999998</c:v>
                </c:pt>
                <c:pt idx="569">
                  <c:v>2806.38204</c:v>
                </c:pt>
                <c:pt idx="570">
                  <c:v>2811.3141700000001</c:v>
                </c:pt>
                <c:pt idx="571">
                  <c:v>2816.2462999999998</c:v>
                </c:pt>
                <c:pt idx="572">
                  <c:v>2821.1784299999999</c:v>
                </c:pt>
                <c:pt idx="573">
                  <c:v>2826.1105600000001</c:v>
                </c:pt>
                <c:pt idx="574">
                  <c:v>2831.0426900000002</c:v>
                </c:pt>
                <c:pt idx="575">
                  <c:v>2835.9748199999999</c:v>
                </c:pt>
                <c:pt idx="576">
                  <c:v>2840.9069500000001</c:v>
                </c:pt>
                <c:pt idx="577">
                  <c:v>2845.8390800000002</c:v>
                </c:pt>
                <c:pt idx="578">
                  <c:v>2850.7712099999999</c:v>
                </c:pt>
                <c:pt idx="579">
                  <c:v>2855.70334</c:v>
                </c:pt>
                <c:pt idx="580">
                  <c:v>2860.6354700000002</c:v>
                </c:pt>
                <c:pt idx="581">
                  <c:v>2865.5675999999999</c:v>
                </c:pt>
                <c:pt idx="582">
                  <c:v>2870.49973</c:v>
                </c:pt>
                <c:pt idx="583">
                  <c:v>2875.4318600000001</c:v>
                </c:pt>
                <c:pt idx="584">
                  <c:v>2880.3639899999998</c:v>
                </c:pt>
                <c:pt idx="585">
                  <c:v>2885.29612</c:v>
                </c:pt>
                <c:pt idx="586">
                  <c:v>2890.2282500000001</c:v>
                </c:pt>
                <c:pt idx="587">
                  <c:v>2895.1603799999998</c:v>
                </c:pt>
                <c:pt idx="588">
                  <c:v>2900.0925099999999</c:v>
                </c:pt>
                <c:pt idx="589">
                  <c:v>2905.0246400000001</c:v>
                </c:pt>
                <c:pt idx="590">
                  <c:v>2909.9567699999998</c:v>
                </c:pt>
                <c:pt idx="591">
                  <c:v>2914.8888999999999</c:v>
                </c:pt>
                <c:pt idx="592">
                  <c:v>2919.8210300000001</c:v>
                </c:pt>
                <c:pt idx="593">
                  <c:v>2924.7531600000002</c:v>
                </c:pt>
                <c:pt idx="594">
                  <c:v>2929.6852899999999</c:v>
                </c:pt>
                <c:pt idx="595">
                  <c:v>2934.61742</c:v>
                </c:pt>
                <c:pt idx="596">
                  <c:v>2939.5495500000002</c:v>
                </c:pt>
                <c:pt idx="597">
                  <c:v>2944.4816799999999</c:v>
                </c:pt>
                <c:pt idx="598">
                  <c:v>2949.41381</c:v>
                </c:pt>
                <c:pt idx="599">
                  <c:v>2954.3459400000002</c:v>
                </c:pt>
                <c:pt idx="600">
                  <c:v>2959.2780699999998</c:v>
                </c:pt>
                <c:pt idx="601">
                  <c:v>2964.2102</c:v>
                </c:pt>
                <c:pt idx="602">
                  <c:v>2969.1423300000001</c:v>
                </c:pt>
                <c:pt idx="603">
                  <c:v>2974.0744599999998</c:v>
                </c:pt>
                <c:pt idx="604">
                  <c:v>2979.00659</c:v>
                </c:pt>
                <c:pt idx="605">
                  <c:v>2983.9387200000001</c:v>
                </c:pt>
                <c:pt idx="606">
                  <c:v>2988.8708499999998</c:v>
                </c:pt>
                <c:pt idx="607">
                  <c:v>2993.8029799999999</c:v>
                </c:pt>
                <c:pt idx="608">
                  <c:v>2998.7351100000001</c:v>
                </c:pt>
                <c:pt idx="609">
                  <c:v>3003.6672400000002</c:v>
                </c:pt>
                <c:pt idx="610">
                  <c:v>3008.5993699999999</c:v>
                </c:pt>
                <c:pt idx="611">
                  <c:v>3013.5315000000001</c:v>
                </c:pt>
                <c:pt idx="612">
                  <c:v>3018.4636300000002</c:v>
                </c:pt>
                <c:pt idx="613">
                  <c:v>3023.3957599999999</c:v>
                </c:pt>
                <c:pt idx="614">
                  <c:v>3028.32789</c:v>
                </c:pt>
                <c:pt idx="615">
                  <c:v>3033.2600200000002</c:v>
                </c:pt>
                <c:pt idx="616">
                  <c:v>3038.1921499999999</c:v>
                </c:pt>
                <c:pt idx="617">
                  <c:v>3043.12428</c:v>
                </c:pt>
                <c:pt idx="618">
                  <c:v>3048.0564100000001</c:v>
                </c:pt>
                <c:pt idx="619">
                  <c:v>3052.9885399999998</c:v>
                </c:pt>
                <c:pt idx="620">
                  <c:v>3057.92067</c:v>
                </c:pt>
                <c:pt idx="621">
                  <c:v>3062.8528000000001</c:v>
                </c:pt>
                <c:pt idx="622">
                  <c:v>3067.7849299999998</c:v>
                </c:pt>
                <c:pt idx="623">
                  <c:v>3072.7170599999999</c:v>
                </c:pt>
                <c:pt idx="624">
                  <c:v>3077.6491900000001</c:v>
                </c:pt>
                <c:pt idx="625">
                  <c:v>3082.5813199999998</c:v>
                </c:pt>
                <c:pt idx="626">
                  <c:v>3087.5134499999999</c:v>
                </c:pt>
                <c:pt idx="627">
                  <c:v>3092.4455800000001</c:v>
                </c:pt>
                <c:pt idx="628">
                  <c:v>3097.3777100000002</c:v>
                </c:pt>
                <c:pt idx="629">
                  <c:v>3102.3098399999999</c:v>
                </c:pt>
                <c:pt idx="630">
                  <c:v>3107.24197</c:v>
                </c:pt>
                <c:pt idx="631">
                  <c:v>3112.1741000000002</c:v>
                </c:pt>
                <c:pt idx="632">
                  <c:v>3117.1062299999999</c:v>
                </c:pt>
                <c:pt idx="633">
                  <c:v>3122.03836</c:v>
                </c:pt>
                <c:pt idx="634">
                  <c:v>3126.9704900000002</c:v>
                </c:pt>
                <c:pt idx="635">
                  <c:v>3131.9026199999998</c:v>
                </c:pt>
                <c:pt idx="636">
                  <c:v>3136.83475</c:v>
                </c:pt>
                <c:pt idx="637">
                  <c:v>3141.7668800000001</c:v>
                </c:pt>
                <c:pt idx="638">
                  <c:v>3146.6990099999998</c:v>
                </c:pt>
                <c:pt idx="639">
                  <c:v>3151.63114</c:v>
                </c:pt>
                <c:pt idx="640">
                  <c:v>3156.5632700000001</c:v>
                </c:pt>
                <c:pt idx="641">
                  <c:v>3161.4953999999998</c:v>
                </c:pt>
                <c:pt idx="642">
                  <c:v>3166.4275299999999</c:v>
                </c:pt>
                <c:pt idx="643">
                  <c:v>3171.3596600000001</c:v>
                </c:pt>
                <c:pt idx="644">
                  <c:v>3176.2917900000002</c:v>
                </c:pt>
                <c:pt idx="645">
                  <c:v>3181.2239199999999</c:v>
                </c:pt>
                <c:pt idx="646">
                  <c:v>3186.1560500000001</c:v>
                </c:pt>
                <c:pt idx="647">
                  <c:v>3191.0881800000002</c:v>
                </c:pt>
                <c:pt idx="648">
                  <c:v>3196.0203099999999</c:v>
                </c:pt>
                <c:pt idx="649">
                  <c:v>3200.95244</c:v>
                </c:pt>
                <c:pt idx="650">
                  <c:v>3205.8845700000002</c:v>
                </c:pt>
                <c:pt idx="651">
                  <c:v>3210.8166999999999</c:v>
                </c:pt>
                <c:pt idx="652">
                  <c:v>3215.74883</c:v>
                </c:pt>
                <c:pt idx="653">
                  <c:v>3220.6809600000001</c:v>
                </c:pt>
                <c:pt idx="654">
                  <c:v>3225.6130899999998</c:v>
                </c:pt>
                <c:pt idx="655">
                  <c:v>3230.54522</c:v>
                </c:pt>
                <c:pt idx="656">
                  <c:v>3235.4773500000001</c:v>
                </c:pt>
                <c:pt idx="657">
                  <c:v>3240.4094799999998</c:v>
                </c:pt>
                <c:pt idx="658">
                  <c:v>3245.3416099999999</c:v>
                </c:pt>
                <c:pt idx="659">
                  <c:v>3250.2737400000001</c:v>
                </c:pt>
                <c:pt idx="660">
                  <c:v>3255.2058699999998</c:v>
                </c:pt>
                <c:pt idx="661">
                  <c:v>3260.1379999999999</c:v>
                </c:pt>
                <c:pt idx="662">
                  <c:v>3265.0701300000001</c:v>
                </c:pt>
                <c:pt idx="663">
                  <c:v>3270.0022600000002</c:v>
                </c:pt>
                <c:pt idx="664">
                  <c:v>3274.9343899999999</c:v>
                </c:pt>
                <c:pt idx="665">
                  <c:v>3279.86652</c:v>
                </c:pt>
                <c:pt idx="666">
                  <c:v>3284.7986500000002</c:v>
                </c:pt>
                <c:pt idx="667">
                  <c:v>3289.7307799999999</c:v>
                </c:pt>
                <c:pt idx="668">
                  <c:v>3294.66291</c:v>
                </c:pt>
                <c:pt idx="669">
                  <c:v>3299.5950400000002</c:v>
                </c:pt>
                <c:pt idx="670">
                  <c:v>3304.5271699999998</c:v>
                </c:pt>
                <c:pt idx="671">
                  <c:v>3309.4593</c:v>
                </c:pt>
                <c:pt idx="672">
                  <c:v>3314.3914300000001</c:v>
                </c:pt>
                <c:pt idx="673">
                  <c:v>3319.3235599999998</c:v>
                </c:pt>
                <c:pt idx="674">
                  <c:v>3324.25569</c:v>
                </c:pt>
                <c:pt idx="675">
                  <c:v>3329.1878200000001</c:v>
                </c:pt>
                <c:pt idx="676">
                  <c:v>3334.1199499999998</c:v>
                </c:pt>
                <c:pt idx="677">
                  <c:v>3339.0520799999999</c:v>
                </c:pt>
                <c:pt idx="678">
                  <c:v>3343.9842100000001</c:v>
                </c:pt>
                <c:pt idx="679">
                  <c:v>3348.9163400000002</c:v>
                </c:pt>
                <c:pt idx="680">
                  <c:v>3353.8484699999999</c:v>
                </c:pt>
                <c:pt idx="681">
                  <c:v>3358.7806</c:v>
                </c:pt>
                <c:pt idx="682">
                  <c:v>3363.7127300000002</c:v>
                </c:pt>
                <c:pt idx="683">
                  <c:v>3368.6448599999999</c:v>
                </c:pt>
                <c:pt idx="684">
                  <c:v>3373.57699</c:v>
                </c:pt>
                <c:pt idx="685">
                  <c:v>3378.5091200000002</c:v>
                </c:pt>
                <c:pt idx="686">
                  <c:v>3383.4412499999999</c:v>
                </c:pt>
                <c:pt idx="687">
                  <c:v>3388.37338</c:v>
                </c:pt>
                <c:pt idx="688">
                  <c:v>3393.3055100000001</c:v>
                </c:pt>
                <c:pt idx="689">
                  <c:v>3398.2376399999998</c:v>
                </c:pt>
                <c:pt idx="690">
                  <c:v>3403.16977</c:v>
                </c:pt>
                <c:pt idx="691">
                  <c:v>3408.1019000000001</c:v>
                </c:pt>
                <c:pt idx="692">
                  <c:v>3413.0340299999998</c:v>
                </c:pt>
                <c:pt idx="693">
                  <c:v>3417.9661599999999</c:v>
                </c:pt>
                <c:pt idx="694">
                  <c:v>3422.8982900000001</c:v>
                </c:pt>
                <c:pt idx="695">
                  <c:v>3427.8304199999998</c:v>
                </c:pt>
                <c:pt idx="696">
                  <c:v>3432.7625499999999</c:v>
                </c:pt>
                <c:pt idx="697">
                  <c:v>3437.6946800000001</c:v>
                </c:pt>
                <c:pt idx="698">
                  <c:v>3442.6268100000002</c:v>
                </c:pt>
                <c:pt idx="699">
                  <c:v>3447.5589399999999</c:v>
                </c:pt>
                <c:pt idx="700">
                  <c:v>3452.49107</c:v>
                </c:pt>
                <c:pt idx="701">
                  <c:v>3457.4232000000002</c:v>
                </c:pt>
                <c:pt idx="702">
                  <c:v>3462.3553299999999</c:v>
                </c:pt>
                <c:pt idx="703">
                  <c:v>3467.28746</c:v>
                </c:pt>
                <c:pt idx="704">
                  <c:v>3472.2195900000002</c:v>
                </c:pt>
                <c:pt idx="705">
                  <c:v>3477.1517199999998</c:v>
                </c:pt>
                <c:pt idx="706">
                  <c:v>3482.08385</c:v>
                </c:pt>
                <c:pt idx="707">
                  <c:v>3487.0159800000001</c:v>
                </c:pt>
                <c:pt idx="708">
                  <c:v>3491.9481099999998</c:v>
                </c:pt>
                <c:pt idx="709">
                  <c:v>3496.88024</c:v>
                </c:pt>
                <c:pt idx="710">
                  <c:v>3501.8123700000001</c:v>
                </c:pt>
                <c:pt idx="711">
                  <c:v>3506.7444999999998</c:v>
                </c:pt>
                <c:pt idx="712">
                  <c:v>3511.6766299999999</c:v>
                </c:pt>
                <c:pt idx="713">
                  <c:v>3516.6087600000001</c:v>
                </c:pt>
                <c:pt idx="714">
                  <c:v>3521.5408900000002</c:v>
                </c:pt>
                <c:pt idx="715">
                  <c:v>3526.4730199999999</c:v>
                </c:pt>
                <c:pt idx="716">
                  <c:v>3531.40515</c:v>
                </c:pt>
                <c:pt idx="717">
                  <c:v>3536.3372800000002</c:v>
                </c:pt>
                <c:pt idx="718">
                  <c:v>3541.2694099999999</c:v>
                </c:pt>
                <c:pt idx="719">
                  <c:v>3546.20154</c:v>
                </c:pt>
                <c:pt idx="720">
                  <c:v>3551.1336700000002</c:v>
                </c:pt>
                <c:pt idx="721">
                  <c:v>3556.0657999999999</c:v>
                </c:pt>
                <c:pt idx="722">
                  <c:v>3560.99793</c:v>
                </c:pt>
                <c:pt idx="723">
                  <c:v>3565.9300600000001</c:v>
                </c:pt>
                <c:pt idx="724">
                  <c:v>3570.8621899999998</c:v>
                </c:pt>
                <c:pt idx="725">
                  <c:v>3575.79432</c:v>
                </c:pt>
                <c:pt idx="726">
                  <c:v>3580.7264500000001</c:v>
                </c:pt>
                <c:pt idx="727">
                  <c:v>3585.6585799999998</c:v>
                </c:pt>
                <c:pt idx="728">
                  <c:v>3590.5907099999999</c:v>
                </c:pt>
                <c:pt idx="729">
                  <c:v>3595.5228400000001</c:v>
                </c:pt>
                <c:pt idx="730">
                  <c:v>3600.4549699999998</c:v>
                </c:pt>
                <c:pt idx="731">
                  <c:v>3605.3870999999999</c:v>
                </c:pt>
                <c:pt idx="732">
                  <c:v>3610.3192300000001</c:v>
                </c:pt>
                <c:pt idx="733">
                  <c:v>3615.2513600000002</c:v>
                </c:pt>
                <c:pt idx="734">
                  <c:v>3620.1834899999999</c:v>
                </c:pt>
                <c:pt idx="735">
                  <c:v>3625.11562</c:v>
                </c:pt>
                <c:pt idx="736">
                  <c:v>3630.0477500000002</c:v>
                </c:pt>
                <c:pt idx="737">
                  <c:v>3634.9798799999999</c:v>
                </c:pt>
                <c:pt idx="738">
                  <c:v>3639.91201</c:v>
                </c:pt>
                <c:pt idx="739">
                  <c:v>3644.8441400000002</c:v>
                </c:pt>
                <c:pt idx="740">
                  <c:v>3649.7762699999998</c:v>
                </c:pt>
                <c:pt idx="741">
                  <c:v>3654.7084</c:v>
                </c:pt>
                <c:pt idx="742">
                  <c:v>3659.6405300000001</c:v>
                </c:pt>
                <c:pt idx="743">
                  <c:v>3664.5726599999998</c:v>
                </c:pt>
                <c:pt idx="744">
                  <c:v>3669.50479</c:v>
                </c:pt>
                <c:pt idx="745">
                  <c:v>3674.4369200000001</c:v>
                </c:pt>
                <c:pt idx="746">
                  <c:v>3679.3690499999998</c:v>
                </c:pt>
                <c:pt idx="747">
                  <c:v>3684.3011799999999</c:v>
                </c:pt>
                <c:pt idx="748">
                  <c:v>3689.2333100000001</c:v>
                </c:pt>
                <c:pt idx="749">
                  <c:v>3694.1654400000002</c:v>
                </c:pt>
                <c:pt idx="750">
                  <c:v>3699.0975699999999</c:v>
                </c:pt>
                <c:pt idx="751">
                  <c:v>3704.0297</c:v>
                </c:pt>
                <c:pt idx="752">
                  <c:v>3708.9618300000002</c:v>
                </c:pt>
                <c:pt idx="753">
                  <c:v>3713.8939599999999</c:v>
                </c:pt>
                <c:pt idx="754">
                  <c:v>3718.82609</c:v>
                </c:pt>
                <c:pt idx="755">
                  <c:v>3723.7582200000002</c:v>
                </c:pt>
                <c:pt idx="756">
                  <c:v>3728.6903499999999</c:v>
                </c:pt>
                <c:pt idx="757">
                  <c:v>3733.62248</c:v>
                </c:pt>
                <c:pt idx="758">
                  <c:v>3738.5546100000001</c:v>
                </c:pt>
                <c:pt idx="759">
                  <c:v>3743.4867399999998</c:v>
                </c:pt>
                <c:pt idx="760">
                  <c:v>3748.41887</c:v>
                </c:pt>
                <c:pt idx="761">
                  <c:v>3753.3510000000001</c:v>
                </c:pt>
                <c:pt idx="762">
                  <c:v>3758.2831299999998</c:v>
                </c:pt>
                <c:pt idx="763">
                  <c:v>3763.2152599999999</c:v>
                </c:pt>
                <c:pt idx="764">
                  <c:v>3768.1473900000001</c:v>
                </c:pt>
                <c:pt idx="765">
                  <c:v>3773.0795199999998</c:v>
                </c:pt>
                <c:pt idx="766">
                  <c:v>3778.0116499999999</c:v>
                </c:pt>
                <c:pt idx="767">
                  <c:v>3782.9437800000001</c:v>
                </c:pt>
                <c:pt idx="768">
                  <c:v>3787.8759100000002</c:v>
                </c:pt>
                <c:pt idx="769">
                  <c:v>3792.8080399999999</c:v>
                </c:pt>
                <c:pt idx="770">
                  <c:v>3797.74017</c:v>
                </c:pt>
                <c:pt idx="771">
                  <c:v>3802.6723000000002</c:v>
                </c:pt>
                <c:pt idx="772">
                  <c:v>3807.6044299999999</c:v>
                </c:pt>
                <c:pt idx="773">
                  <c:v>3812.53656</c:v>
                </c:pt>
                <c:pt idx="774">
                  <c:v>3817.4686900000002</c:v>
                </c:pt>
                <c:pt idx="775">
                  <c:v>3822.4008199999998</c:v>
                </c:pt>
                <c:pt idx="776">
                  <c:v>3827.33295</c:v>
                </c:pt>
                <c:pt idx="777">
                  <c:v>3832.2650800000001</c:v>
                </c:pt>
                <c:pt idx="778">
                  <c:v>3837.1972099999998</c:v>
                </c:pt>
                <c:pt idx="779">
                  <c:v>3842.12934</c:v>
                </c:pt>
                <c:pt idx="780">
                  <c:v>3847.0614700000001</c:v>
                </c:pt>
                <c:pt idx="781">
                  <c:v>3851.9935999999998</c:v>
                </c:pt>
                <c:pt idx="782">
                  <c:v>3856.9257299999999</c:v>
                </c:pt>
                <c:pt idx="783">
                  <c:v>3861.8578600000001</c:v>
                </c:pt>
                <c:pt idx="784">
                  <c:v>3866.7899900000002</c:v>
                </c:pt>
                <c:pt idx="785">
                  <c:v>3871.7221199999999</c:v>
                </c:pt>
                <c:pt idx="786">
                  <c:v>3876.65425</c:v>
                </c:pt>
                <c:pt idx="787">
                  <c:v>3881.5863800000002</c:v>
                </c:pt>
                <c:pt idx="788">
                  <c:v>3886.5185099999999</c:v>
                </c:pt>
                <c:pt idx="789">
                  <c:v>3891.45064</c:v>
                </c:pt>
                <c:pt idx="790">
                  <c:v>3896.3827700000002</c:v>
                </c:pt>
                <c:pt idx="791">
                  <c:v>3901.3148999999999</c:v>
                </c:pt>
                <c:pt idx="792">
                  <c:v>3906.24703</c:v>
                </c:pt>
                <c:pt idx="793">
                  <c:v>3911.1791600000001</c:v>
                </c:pt>
                <c:pt idx="794">
                  <c:v>3916.1112899999998</c:v>
                </c:pt>
                <c:pt idx="795">
                  <c:v>3921.04342</c:v>
                </c:pt>
                <c:pt idx="796">
                  <c:v>3925.9755500000001</c:v>
                </c:pt>
                <c:pt idx="797">
                  <c:v>3930.9076799999998</c:v>
                </c:pt>
                <c:pt idx="798">
                  <c:v>3935.8398099999999</c:v>
                </c:pt>
                <c:pt idx="799">
                  <c:v>3940.7719400000001</c:v>
                </c:pt>
                <c:pt idx="800">
                  <c:v>3945.7040699999998</c:v>
                </c:pt>
                <c:pt idx="801">
                  <c:v>3950.6361999999999</c:v>
                </c:pt>
                <c:pt idx="802">
                  <c:v>3955.5683300000001</c:v>
                </c:pt>
                <c:pt idx="803">
                  <c:v>3960.5004600000002</c:v>
                </c:pt>
                <c:pt idx="804">
                  <c:v>3965.4325899999999</c:v>
                </c:pt>
                <c:pt idx="805">
                  <c:v>3970.36472</c:v>
                </c:pt>
                <c:pt idx="806">
                  <c:v>3975.2968500000002</c:v>
                </c:pt>
                <c:pt idx="807">
                  <c:v>3980.2289799999999</c:v>
                </c:pt>
                <c:pt idx="808">
                  <c:v>3985.16111</c:v>
                </c:pt>
                <c:pt idx="809">
                  <c:v>3990.0932400000002</c:v>
                </c:pt>
                <c:pt idx="810">
                  <c:v>3995.0253699999998</c:v>
                </c:pt>
                <c:pt idx="811">
                  <c:v>3999.9575</c:v>
                </c:pt>
                <c:pt idx="812">
                  <c:v>4004.8896300000001</c:v>
                </c:pt>
                <c:pt idx="813">
                  <c:v>4009.8217599999998</c:v>
                </c:pt>
                <c:pt idx="814">
                  <c:v>4014.75389</c:v>
                </c:pt>
                <c:pt idx="815">
                  <c:v>4019.6860200000001</c:v>
                </c:pt>
                <c:pt idx="816">
                  <c:v>4024.6181499999998</c:v>
                </c:pt>
                <c:pt idx="817">
                  <c:v>4029.5502799999999</c:v>
                </c:pt>
                <c:pt idx="818">
                  <c:v>4034.4824100000001</c:v>
                </c:pt>
                <c:pt idx="819">
                  <c:v>4039.4145400000002</c:v>
                </c:pt>
                <c:pt idx="820">
                  <c:v>4044.3466699999999</c:v>
                </c:pt>
                <c:pt idx="821">
                  <c:v>4049.2788</c:v>
                </c:pt>
                <c:pt idx="822">
                  <c:v>4054.2109300000002</c:v>
                </c:pt>
                <c:pt idx="823">
                  <c:v>4059.1430599999999</c:v>
                </c:pt>
                <c:pt idx="824">
                  <c:v>4064.07519</c:v>
                </c:pt>
                <c:pt idx="825">
                  <c:v>4069.0073200000002</c:v>
                </c:pt>
                <c:pt idx="826">
                  <c:v>4073.9394499999999</c:v>
                </c:pt>
                <c:pt idx="827">
                  <c:v>4078.87158</c:v>
                </c:pt>
                <c:pt idx="828">
                  <c:v>4083.8037100000001</c:v>
                </c:pt>
                <c:pt idx="829">
                  <c:v>4088.7358399999998</c:v>
                </c:pt>
                <c:pt idx="830">
                  <c:v>4093.66797</c:v>
                </c:pt>
                <c:pt idx="831">
                  <c:v>4098.6000999999997</c:v>
                </c:pt>
                <c:pt idx="832">
                  <c:v>4103.5322299999998</c:v>
                </c:pt>
                <c:pt idx="833">
                  <c:v>4108.4643599999999</c:v>
                </c:pt>
                <c:pt idx="834">
                  <c:v>4113.3964900000001</c:v>
                </c:pt>
                <c:pt idx="835">
                  <c:v>4118.3286200000002</c:v>
                </c:pt>
                <c:pt idx="836">
                  <c:v>4123.2607500000004</c:v>
                </c:pt>
                <c:pt idx="837">
                  <c:v>4128.1928799999996</c:v>
                </c:pt>
                <c:pt idx="838">
                  <c:v>4133.1250099999997</c:v>
                </c:pt>
                <c:pt idx="839">
                  <c:v>4138.0571399999999</c:v>
                </c:pt>
                <c:pt idx="840">
                  <c:v>4142.98927</c:v>
                </c:pt>
                <c:pt idx="841">
                  <c:v>4147.9214000000002</c:v>
                </c:pt>
                <c:pt idx="842">
                  <c:v>4152.8535300000003</c:v>
                </c:pt>
                <c:pt idx="843">
                  <c:v>4157.7856599999996</c:v>
                </c:pt>
                <c:pt idx="844">
                  <c:v>4162.7177899999997</c:v>
                </c:pt>
                <c:pt idx="845">
                  <c:v>4167.6499199999998</c:v>
                </c:pt>
                <c:pt idx="846">
                  <c:v>4172.58205</c:v>
                </c:pt>
                <c:pt idx="847">
                  <c:v>4177.5141800000001</c:v>
                </c:pt>
                <c:pt idx="848">
                  <c:v>4182.4463100000003</c:v>
                </c:pt>
                <c:pt idx="849">
                  <c:v>4187.3784400000004</c:v>
                </c:pt>
                <c:pt idx="850">
                  <c:v>4192.3105699999996</c:v>
                </c:pt>
                <c:pt idx="851">
                  <c:v>4197.2426999999998</c:v>
                </c:pt>
                <c:pt idx="852">
                  <c:v>4202.1748299999999</c:v>
                </c:pt>
                <c:pt idx="853">
                  <c:v>4207.1069600000001</c:v>
                </c:pt>
                <c:pt idx="854">
                  <c:v>4212.0390900000002</c:v>
                </c:pt>
                <c:pt idx="855">
                  <c:v>4216.9712200000004</c:v>
                </c:pt>
                <c:pt idx="856">
                  <c:v>4221.9033499999996</c:v>
                </c:pt>
                <c:pt idx="857">
                  <c:v>4226.8354799999997</c:v>
                </c:pt>
                <c:pt idx="858">
                  <c:v>4231.7676099999999</c:v>
                </c:pt>
                <c:pt idx="859">
                  <c:v>4236.69974</c:v>
                </c:pt>
                <c:pt idx="860">
                  <c:v>4241.6318700000002</c:v>
                </c:pt>
                <c:pt idx="861">
                  <c:v>4246.5640000000003</c:v>
                </c:pt>
                <c:pt idx="862">
                  <c:v>4251.4961300000004</c:v>
                </c:pt>
                <c:pt idx="863">
                  <c:v>4256.4282599999997</c:v>
                </c:pt>
                <c:pt idx="864">
                  <c:v>4261.3603899999998</c:v>
                </c:pt>
                <c:pt idx="865">
                  <c:v>4266.29252</c:v>
                </c:pt>
                <c:pt idx="866">
                  <c:v>4271.2246500000001</c:v>
                </c:pt>
                <c:pt idx="867">
                  <c:v>4276.1567800000003</c:v>
                </c:pt>
                <c:pt idx="868">
                  <c:v>4281.0889100000004</c:v>
                </c:pt>
                <c:pt idx="869">
                  <c:v>4286.0210399999996</c:v>
                </c:pt>
                <c:pt idx="870">
                  <c:v>4290.9531699999998</c:v>
                </c:pt>
                <c:pt idx="871">
                  <c:v>4295.8852999999999</c:v>
                </c:pt>
                <c:pt idx="872">
                  <c:v>4300.8174300000001</c:v>
                </c:pt>
                <c:pt idx="873">
                  <c:v>4305.7495600000002</c:v>
                </c:pt>
                <c:pt idx="874">
                  <c:v>4310.6816900000003</c:v>
                </c:pt>
                <c:pt idx="875">
                  <c:v>4315.6138199999996</c:v>
                </c:pt>
                <c:pt idx="876">
                  <c:v>4320.5459499999997</c:v>
                </c:pt>
                <c:pt idx="877">
                  <c:v>4325.4780799999999</c:v>
                </c:pt>
                <c:pt idx="878">
                  <c:v>4330.41021</c:v>
                </c:pt>
                <c:pt idx="879">
                  <c:v>4335.3423400000001</c:v>
                </c:pt>
                <c:pt idx="880">
                  <c:v>4340.2744700000003</c:v>
                </c:pt>
                <c:pt idx="881">
                  <c:v>4345.2066000000004</c:v>
                </c:pt>
                <c:pt idx="882">
                  <c:v>4350.1387299999997</c:v>
                </c:pt>
                <c:pt idx="883">
                  <c:v>4355.0708599999998</c:v>
                </c:pt>
                <c:pt idx="884">
                  <c:v>4360.00299</c:v>
                </c:pt>
                <c:pt idx="885">
                  <c:v>4364.9351200000001</c:v>
                </c:pt>
                <c:pt idx="886">
                  <c:v>4369.8672500000002</c:v>
                </c:pt>
                <c:pt idx="887">
                  <c:v>4374.7993800000004</c:v>
                </c:pt>
                <c:pt idx="888">
                  <c:v>4379.7315099999996</c:v>
                </c:pt>
                <c:pt idx="889">
                  <c:v>4384.6636399999998</c:v>
                </c:pt>
                <c:pt idx="890">
                  <c:v>4389.5957699999999</c:v>
                </c:pt>
                <c:pt idx="891">
                  <c:v>4394.5279</c:v>
                </c:pt>
                <c:pt idx="892">
                  <c:v>4399.4600300000002</c:v>
                </c:pt>
                <c:pt idx="893">
                  <c:v>4404.3921600000003</c:v>
                </c:pt>
                <c:pt idx="894">
                  <c:v>4409.3242899999996</c:v>
                </c:pt>
                <c:pt idx="895">
                  <c:v>4414.2564199999997</c:v>
                </c:pt>
                <c:pt idx="896">
                  <c:v>4419.1885499999999</c:v>
                </c:pt>
                <c:pt idx="897">
                  <c:v>4424.12068</c:v>
                </c:pt>
                <c:pt idx="898">
                  <c:v>4429.0528100000001</c:v>
                </c:pt>
                <c:pt idx="899">
                  <c:v>4433.9849400000003</c:v>
                </c:pt>
                <c:pt idx="900">
                  <c:v>4438.9170700000004</c:v>
                </c:pt>
                <c:pt idx="901">
                  <c:v>4443.8491999999997</c:v>
                </c:pt>
                <c:pt idx="902">
                  <c:v>4448.7813299999998</c:v>
                </c:pt>
                <c:pt idx="903">
                  <c:v>4453.7134599999999</c:v>
                </c:pt>
                <c:pt idx="904">
                  <c:v>4458.6455900000001</c:v>
                </c:pt>
                <c:pt idx="905">
                  <c:v>4463.5777200000002</c:v>
                </c:pt>
                <c:pt idx="906">
                  <c:v>4468.5098500000004</c:v>
                </c:pt>
                <c:pt idx="907">
                  <c:v>4473.4419799999996</c:v>
                </c:pt>
                <c:pt idx="908">
                  <c:v>4478.3741099999997</c:v>
                </c:pt>
                <c:pt idx="909">
                  <c:v>4483.3062399999999</c:v>
                </c:pt>
                <c:pt idx="910">
                  <c:v>4488.23837</c:v>
                </c:pt>
                <c:pt idx="911">
                  <c:v>4493.1705000000002</c:v>
                </c:pt>
                <c:pt idx="912">
                  <c:v>4498.1026300000003</c:v>
                </c:pt>
                <c:pt idx="913">
                  <c:v>4503.0347599999996</c:v>
                </c:pt>
                <c:pt idx="914">
                  <c:v>4507.9668899999997</c:v>
                </c:pt>
                <c:pt idx="915">
                  <c:v>4512.8990199999998</c:v>
                </c:pt>
                <c:pt idx="916">
                  <c:v>4517.83115</c:v>
                </c:pt>
                <c:pt idx="917">
                  <c:v>4522.7632800000001</c:v>
                </c:pt>
                <c:pt idx="918">
                  <c:v>4527.6954100000003</c:v>
                </c:pt>
                <c:pt idx="919">
                  <c:v>4532.6275400000004</c:v>
                </c:pt>
                <c:pt idx="920">
                  <c:v>4537.5596699999996</c:v>
                </c:pt>
                <c:pt idx="921">
                  <c:v>4542.4917999999998</c:v>
                </c:pt>
                <c:pt idx="922">
                  <c:v>4547.4239299999999</c:v>
                </c:pt>
                <c:pt idx="923">
                  <c:v>4552.3560600000001</c:v>
                </c:pt>
                <c:pt idx="924">
                  <c:v>4557.2881900000002</c:v>
                </c:pt>
                <c:pt idx="925">
                  <c:v>4562.2203200000004</c:v>
                </c:pt>
                <c:pt idx="926">
                  <c:v>4567.1524499999996</c:v>
                </c:pt>
                <c:pt idx="927">
                  <c:v>4572.0845799999997</c:v>
                </c:pt>
                <c:pt idx="928">
                  <c:v>4577.0167099999999</c:v>
                </c:pt>
                <c:pt idx="929">
                  <c:v>4581.94884</c:v>
                </c:pt>
                <c:pt idx="930">
                  <c:v>4586.8809700000002</c:v>
                </c:pt>
                <c:pt idx="931">
                  <c:v>4591.8131000000003</c:v>
                </c:pt>
                <c:pt idx="932">
                  <c:v>4596.7452300000004</c:v>
                </c:pt>
                <c:pt idx="933">
                  <c:v>4601.6773599999997</c:v>
                </c:pt>
                <c:pt idx="934">
                  <c:v>4606.6094899999998</c:v>
                </c:pt>
                <c:pt idx="935">
                  <c:v>4611.54162</c:v>
                </c:pt>
                <c:pt idx="936">
                  <c:v>4616.4737500000001</c:v>
                </c:pt>
                <c:pt idx="937">
                  <c:v>4621.4058800000003</c:v>
                </c:pt>
                <c:pt idx="938">
                  <c:v>4626.3380100000004</c:v>
                </c:pt>
                <c:pt idx="939">
                  <c:v>4631.2701399999996</c:v>
                </c:pt>
                <c:pt idx="940">
                  <c:v>4636.2022699999998</c:v>
                </c:pt>
                <c:pt idx="941">
                  <c:v>4641.1343999999999</c:v>
                </c:pt>
                <c:pt idx="942">
                  <c:v>4646.0665300000001</c:v>
                </c:pt>
                <c:pt idx="943">
                  <c:v>4650.9986600000002</c:v>
                </c:pt>
                <c:pt idx="944">
                  <c:v>4655.9307900000003</c:v>
                </c:pt>
                <c:pt idx="945">
                  <c:v>4660.8629199999996</c:v>
                </c:pt>
                <c:pt idx="946">
                  <c:v>4665.7950499999997</c:v>
                </c:pt>
                <c:pt idx="947">
                  <c:v>4670.7271799999999</c:v>
                </c:pt>
                <c:pt idx="948">
                  <c:v>4675.65931</c:v>
                </c:pt>
                <c:pt idx="949">
                  <c:v>4680.5914400000001</c:v>
                </c:pt>
                <c:pt idx="950">
                  <c:v>4685.5235700000003</c:v>
                </c:pt>
                <c:pt idx="951">
                  <c:v>4690.4557000000004</c:v>
                </c:pt>
                <c:pt idx="952">
                  <c:v>4695.3878299999997</c:v>
                </c:pt>
                <c:pt idx="953">
                  <c:v>4700.3199599999998</c:v>
                </c:pt>
                <c:pt idx="954">
                  <c:v>4705.25209</c:v>
                </c:pt>
                <c:pt idx="955">
                  <c:v>4710.1842200000001</c:v>
                </c:pt>
                <c:pt idx="956">
                  <c:v>4715.1163500000002</c:v>
                </c:pt>
                <c:pt idx="957">
                  <c:v>4720.0484800000004</c:v>
                </c:pt>
                <c:pt idx="958">
                  <c:v>4724.9806099999996</c:v>
                </c:pt>
                <c:pt idx="959">
                  <c:v>4729.9127399999998</c:v>
                </c:pt>
                <c:pt idx="960">
                  <c:v>4734.8448699999999</c:v>
                </c:pt>
                <c:pt idx="961">
                  <c:v>4739.777</c:v>
                </c:pt>
                <c:pt idx="962">
                  <c:v>4744.7091300000002</c:v>
                </c:pt>
                <c:pt idx="963">
                  <c:v>4749.6412600000003</c:v>
                </c:pt>
                <c:pt idx="964">
                  <c:v>4754.5733899999996</c:v>
                </c:pt>
                <c:pt idx="965">
                  <c:v>4759.5055199999997</c:v>
                </c:pt>
                <c:pt idx="966">
                  <c:v>4764.4376499999998</c:v>
                </c:pt>
                <c:pt idx="967">
                  <c:v>4769.36978</c:v>
                </c:pt>
                <c:pt idx="968">
                  <c:v>4774.3019100000001</c:v>
                </c:pt>
                <c:pt idx="969">
                  <c:v>4779.2340400000003</c:v>
                </c:pt>
                <c:pt idx="970">
                  <c:v>4784.1661700000004</c:v>
                </c:pt>
                <c:pt idx="971">
                  <c:v>4789.0982999999997</c:v>
                </c:pt>
                <c:pt idx="972">
                  <c:v>4794.0304299999998</c:v>
                </c:pt>
                <c:pt idx="973">
                  <c:v>4798.9625599999999</c:v>
                </c:pt>
                <c:pt idx="974">
                  <c:v>4803.8946900000001</c:v>
                </c:pt>
                <c:pt idx="975">
                  <c:v>4808.8268200000002</c:v>
                </c:pt>
                <c:pt idx="976">
                  <c:v>4813.7589500000004</c:v>
                </c:pt>
                <c:pt idx="977">
                  <c:v>4818.6910799999996</c:v>
                </c:pt>
                <c:pt idx="978">
                  <c:v>4823.6232099999997</c:v>
                </c:pt>
                <c:pt idx="979">
                  <c:v>4828.5553399999999</c:v>
                </c:pt>
                <c:pt idx="980">
                  <c:v>4833.48747</c:v>
                </c:pt>
                <c:pt idx="981">
                  <c:v>4838.4196000000002</c:v>
                </c:pt>
                <c:pt idx="982">
                  <c:v>4843.3517300000003</c:v>
                </c:pt>
                <c:pt idx="983">
                  <c:v>4848.2838599999995</c:v>
                </c:pt>
                <c:pt idx="984">
                  <c:v>4853.2159899999997</c:v>
                </c:pt>
                <c:pt idx="985">
                  <c:v>4858.1481199999998</c:v>
                </c:pt>
                <c:pt idx="986">
                  <c:v>4863.08025</c:v>
                </c:pt>
                <c:pt idx="987">
                  <c:v>4868.0123800000001</c:v>
                </c:pt>
                <c:pt idx="988">
                  <c:v>4872.9445100000003</c:v>
                </c:pt>
                <c:pt idx="989">
                  <c:v>4877.8766400000004</c:v>
                </c:pt>
                <c:pt idx="990">
                  <c:v>4882.8087699999996</c:v>
                </c:pt>
                <c:pt idx="991">
                  <c:v>4887.7408999999998</c:v>
                </c:pt>
                <c:pt idx="992">
                  <c:v>4892.6730299999999</c:v>
                </c:pt>
                <c:pt idx="993">
                  <c:v>4897.6051600000001</c:v>
                </c:pt>
                <c:pt idx="994">
                  <c:v>4902.5372900000002</c:v>
                </c:pt>
                <c:pt idx="995">
                  <c:v>4907.4694200000004</c:v>
                </c:pt>
                <c:pt idx="996">
                  <c:v>4912.4015499999996</c:v>
                </c:pt>
                <c:pt idx="997">
                  <c:v>4917.3336799999997</c:v>
                </c:pt>
                <c:pt idx="998">
                  <c:v>4922.2658099999999</c:v>
                </c:pt>
                <c:pt idx="999">
                  <c:v>4927.19794</c:v>
                </c:pt>
                <c:pt idx="1000">
                  <c:v>4932.1300700000002</c:v>
                </c:pt>
                <c:pt idx="1001">
                  <c:v>4937.0622000000003</c:v>
                </c:pt>
                <c:pt idx="1002">
                  <c:v>4941.9943300000004</c:v>
                </c:pt>
                <c:pt idx="1003">
                  <c:v>4946.9264599999997</c:v>
                </c:pt>
                <c:pt idx="1004">
                  <c:v>4951.8585899999998</c:v>
                </c:pt>
                <c:pt idx="1005">
                  <c:v>4956.79072</c:v>
                </c:pt>
                <c:pt idx="1006">
                  <c:v>4961.7228500000001</c:v>
                </c:pt>
                <c:pt idx="1007">
                  <c:v>4966.6549800000003</c:v>
                </c:pt>
                <c:pt idx="1008">
                  <c:v>4971.5871100000004</c:v>
                </c:pt>
                <c:pt idx="1009">
                  <c:v>4976.5192399999996</c:v>
                </c:pt>
                <c:pt idx="1010">
                  <c:v>4981.4513699999998</c:v>
                </c:pt>
                <c:pt idx="1011">
                  <c:v>4986.3834999999999</c:v>
                </c:pt>
                <c:pt idx="1012">
                  <c:v>4991.3156300000001</c:v>
                </c:pt>
                <c:pt idx="1013">
                  <c:v>4996.2477600000002</c:v>
                </c:pt>
                <c:pt idx="1014">
                  <c:v>5001.1798900000003</c:v>
                </c:pt>
                <c:pt idx="1015">
                  <c:v>5006.1120199999996</c:v>
                </c:pt>
                <c:pt idx="1016">
                  <c:v>5011.0441499999997</c:v>
                </c:pt>
                <c:pt idx="1017">
                  <c:v>5015.9762799999999</c:v>
                </c:pt>
                <c:pt idx="1018">
                  <c:v>5020.90841</c:v>
                </c:pt>
                <c:pt idx="1019">
                  <c:v>5025.8405400000001</c:v>
                </c:pt>
                <c:pt idx="1020">
                  <c:v>5030.7726700000003</c:v>
                </c:pt>
                <c:pt idx="1021">
                  <c:v>5035.7048000000004</c:v>
                </c:pt>
                <c:pt idx="1022">
                  <c:v>5040.6369299999997</c:v>
                </c:pt>
                <c:pt idx="1023">
                  <c:v>5045.5690599999998</c:v>
                </c:pt>
              </c:numCache>
            </c:numRef>
          </c:cat>
          <c:val>
            <c:numRef>
              <c:f>F0002MTH!$F$1:$F$1024</c:f>
              <c:numCache>
                <c:formatCode>General</c:formatCode>
                <c:ptCount val="1024"/>
                <c:pt idx="0">
                  <c:v>0</c:v>
                </c:pt>
                <c:pt idx="1">
                  <c:v>26.4</c:v>
                </c:pt>
                <c:pt idx="2">
                  <c:v>0</c:v>
                </c:pt>
                <c:pt idx="3">
                  <c:v>1.1999999999999957</c:v>
                </c:pt>
                <c:pt idx="4">
                  <c:v>0</c:v>
                </c:pt>
                <c:pt idx="5">
                  <c:v>0</c:v>
                </c:pt>
                <c:pt idx="6">
                  <c:v>0</c:v>
                </c:pt>
                <c:pt idx="7">
                  <c:v>0</c:v>
                </c:pt>
                <c:pt idx="8">
                  <c:v>4</c:v>
                </c:pt>
                <c:pt idx="9">
                  <c:v>0</c:v>
                </c:pt>
                <c:pt idx="10">
                  <c:v>0</c:v>
                </c:pt>
                <c:pt idx="11">
                  <c:v>0</c:v>
                </c:pt>
                <c:pt idx="12">
                  <c:v>6.3999999999999986</c:v>
                </c:pt>
                <c:pt idx="13">
                  <c:v>5.1999999999999957</c:v>
                </c:pt>
                <c:pt idx="14">
                  <c:v>0</c:v>
                </c:pt>
                <c:pt idx="15">
                  <c:v>0</c:v>
                </c:pt>
                <c:pt idx="16">
                  <c:v>1.1999999999999957</c:v>
                </c:pt>
                <c:pt idx="17">
                  <c:v>4</c:v>
                </c:pt>
                <c:pt idx="18">
                  <c:v>1.1999999999999957</c:v>
                </c:pt>
                <c:pt idx="19">
                  <c:v>0</c:v>
                </c:pt>
                <c:pt idx="20">
                  <c:v>4</c:v>
                </c:pt>
                <c:pt idx="21">
                  <c:v>16</c:v>
                </c:pt>
                <c:pt idx="22">
                  <c:v>8</c:v>
                </c:pt>
                <c:pt idx="23">
                  <c:v>0</c:v>
                </c:pt>
                <c:pt idx="24">
                  <c:v>4</c:v>
                </c:pt>
                <c:pt idx="25">
                  <c:v>4</c:v>
                </c:pt>
                <c:pt idx="26">
                  <c:v>0</c:v>
                </c:pt>
                <c:pt idx="27">
                  <c:v>4</c:v>
                </c:pt>
                <c:pt idx="28">
                  <c:v>3.2</c:v>
                </c:pt>
                <c:pt idx="29">
                  <c:v>0</c:v>
                </c:pt>
                <c:pt idx="30">
                  <c:v>0</c:v>
                </c:pt>
                <c:pt idx="31">
                  <c:v>1.1999999999999957</c:v>
                </c:pt>
                <c:pt idx="32">
                  <c:v>3.1999999999999957</c:v>
                </c:pt>
                <c:pt idx="33">
                  <c:v>1.1999999999999957</c:v>
                </c:pt>
                <c:pt idx="34">
                  <c:v>0</c:v>
                </c:pt>
                <c:pt idx="35">
                  <c:v>0</c:v>
                </c:pt>
                <c:pt idx="36">
                  <c:v>0</c:v>
                </c:pt>
                <c:pt idx="37">
                  <c:v>0</c:v>
                </c:pt>
                <c:pt idx="38">
                  <c:v>6.3999999999999986</c:v>
                </c:pt>
                <c:pt idx="39">
                  <c:v>6.3999999999999986</c:v>
                </c:pt>
                <c:pt idx="40">
                  <c:v>0</c:v>
                </c:pt>
                <c:pt idx="41">
                  <c:v>0</c:v>
                </c:pt>
                <c:pt idx="42">
                  <c:v>0</c:v>
                </c:pt>
                <c:pt idx="43">
                  <c:v>0</c:v>
                </c:pt>
                <c:pt idx="44">
                  <c:v>0</c:v>
                </c:pt>
                <c:pt idx="45">
                  <c:v>1.1999999999999957</c:v>
                </c:pt>
                <c:pt idx="46">
                  <c:v>3.6000000000000014</c:v>
                </c:pt>
                <c:pt idx="47">
                  <c:v>0</c:v>
                </c:pt>
                <c:pt idx="48">
                  <c:v>1.1999999999999957</c:v>
                </c:pt>
                <c:pt idx="49">
                  <c:v>0</c:v>
                </c:pt>
                <c:pt idx="50">
                  <c:v>1.1999999999999957</c:v>
                </c:pt>
                <c:pt idx="51">
                  <c:v>5.1999999999999957</c:v>
                </c:pt>
                <c:pt idx="52">
                  <c:v>1.1999999999999957</c:v>
                </c:pt>
                <c:pt idx="53">
                  <c:v>4</c:v>
                </c:pt>
                <c:pt idx="54">
                  <c:v>5.1999999999999957</c:v>
                </c:pt>
                <c:pt idx="55">
                  <c:v>0</c:v>
                </c:pt>
                <c:pt idx="56">
                  <c:v>1.1999999999999957</c:v>
                </c:pt>
                <c:pt idx="57">
                  <c:v>0</c:v>
                </c:pt>
                <c:pt idx="58">
                  <c:v>0</c:v>
                </c:pt>
                <c:pt idx="59">
                  <c:v>4</c:v>
                </c:pt>
                <c:pt idx="60">
                  <c:v>3.6000000000000014</c:v>
                </c:pt>
                <c:pt idx="61">
                  <c:v>1.1999999999999957</c:v>
                </c:pt>
                <c:pt idx="62">
                  <c:v>0</c:v>
                </c:pt>
                <c:pt idx="63">
                  <c:v>0</c:v>
                </c:pt>
                <c:pt idx="64">
                  <c:v>0</c:v>
                </c:pt>
                <c:pt idx="65">
                  <c:v>0</c:v>
                </c:pt>
                <c:pt idx="66">
                  <c:v>0</c:v>
                </c:pt>
                <c:pt idx="67">
                  <c:v>1.1999999999999957</c:v>
                </c:pt>
                <c:pt idx="68">
                  <c:v>3.6000000000000014</c:v>
                </c:pt>
                <c:pt idx="69">
                  <c:v>3.1999999999999957</c:v>
                </c:pt>
                <c:pt idx="70">
                  <c:v>6</c:v>
                </c:pt>
                <c:pt idx="71">
                  <c:v>1.1999999999999957</c:v>
                </c:pt>
                <c:pt idx="72">
                  <c:v>0</c:v>
                </c:pt>
                <c:pt idx="73">
                  <c:v>1.1999999999999957</c:v>
                </c:pt>
                <c:pt idx="74">
                  <c:v>0</c:v>
                </c:pt>
                <c:pt idx="75">
                  <c:v>1.1999999999999957</c:v>
                </c:pt>
                <c:pt idx="76">
                  <c:v>0</c:v>
                </c:pt>
                <c:pt idx="77">
                  <c:v>0</c:v>
                </c:pt>
                <c:pt idx="78">
                  <c:v>0</c:v>
                </c:pt>
                <c:pt idx="79">
                  <c:v>0</c:v>
                </c:pt>
                <c:pt idx="80">
                  <c:v>1.1999999999999957</c:v>
                </c:pt>
                <c:pt idx="81">
                  <c:v>4</c:v>
                </c:pt>
                <c:pt idx="82">
                  <c:v>0</c:v>
                </c:pt>
                <c:pt idx="83">
                  <c:v>1.1999999999999957</c:v>
                </c:pt>
                <c:pt idx="84">
                  <c:v>0</c:v>
                </c:pt>
                <c:pt idx="85">
                  <c:v>0</c:v>
                </c:pt>
                <c:pt idx="86">
                  <c:v>0</c:v>
                </c:pt>
                <c:pt idx="87">
                  <c:v>0</c:v>
                </c:pt>
                <c:pt idx="88">
                  <c:v>0</c:v>
                </c:pt>
                <c:pt idx="89">
                  <c:v>0</c:v>
                </c:pt>
                <c:pt idx="90">
                  <c:v>0</c:v>
                </c:pt>
                <c:pt idx="91">
                  <c:v>0</c:v>
                </c:pt>
                <c:pt idx="92">
                  <c:v>3.1999999999999957</c:v>
                </c:pt>
                <c:pt idx="93">
                  <c:v>4</c:v>
                </c:pt>
                <c:pt idx="94">
                  <c:v>4</c:v>
                </c:pt>
                <c:pt idx="95">
                  <c:v>1.1999999999999957</c:v>
                </c:pt>
                <c:pt idx="96">
                  <c:v>0</c:v>
                </c:pt>
                <c:pt idx="97">
                  <c:v>0</c:v>
                </c:pt>
                <c:pt idx="98">
                  <c:v>3.6000000000000014</c:v>
                </c:pt>
                <c:pt idx="99">
                  <c:v>0</c:v>
                </c:pt>
                <c:pt idx="100">
                  <c:v>0</c:v>
                </c:pt>
                <c:pt idx="101">
                  <c:v>1.1999999999999957</c:v>
                </c:pt>
                <c:pt idx="102">
                  <c:v>1.1999999999999957</c:v>
                </c:pt>
                <c:pt idx="103">
                  <c:v>0</c:v>
                </c:pt>
                <c:pt idx="104">
                  <c:v>0</c:v>
                </c:pt>
                <c:pt idx="105">
                  <c:v>0</c:v>
                </c:pt>
                <c:pt idx="106">
                  <c:v>0</c:v>
                </c:pt>
                <c:pt idx="107">
                  <c:v>0</c:v>
                </c:pt>
                <c:pt idx="108">
                  <c:v>0</c:v>
                </c:pt>
                <c:pt idx="109">
                  <c:v>0</c:v>
                </c:pt>
                <c:pt idx="110">
                  <c:v>6.3999999999999986</c:v>
                </c:pt>
                <c:pt idx="111">
                  <c:v>8</c:v>
                </c:pt>
                <c:pt idx="112">
                  <c:v>0</c:v>
                </c:pt>
                <c:pt idx="113">
                  <c:v>0</c:v>
                </c:pt>
                <c:pt idx="114">
                  <c:v>0</c:v>
                </c:pt>
                <c:pt idx="115">
                  <c:v>0</c:v>
                </c:pt>
                <c:pt idx="116">
                  <c:v>0</c:v>
                </c:pt>
                <c:pt idx="117">
                  <c:v>0</c:v>
                </c:pt>
                <c:pt idx="118">
                  <c:v>0</c:v>
                </c:pt>
                <c:pt idx="119">
                  <c:v>0</c:v>
                </c:pt>
                <c:pt idx="120">
                  <c:v>3.1999999999999957</c:v>
                </c:pt>
                <c:pt idx="121">
                  <c:v>6.3999999999999986</c:v>
                </c:pt>
                <c:pt idx="122">
                  <c:v>1.1999999999999957</c:v>
                </c:pt>
                <c:pt idx="123">
                  <c:v>0</c:v>
                </c:pt>
                <c:pt idx="124">
                  <c:v>0</c:v>
                </c:pt>
                <c:pt idx="125">
                  <c:v>0</c:v>
                </c:pt>
                <c:pt idx="126">
                  <c:v>1.1999999999999957</c:v>
                </c:pt>
                <c:pt idx="127">
                  <c:v>1.1999999999999957</c:v>
                </c:pt>
                <c:pt idx="128">
                  <c:v>0</c:v>
                </c:pt>
                <c:pt idx="129">
                  <c:v>0</c:v>
                </c:pt>
                <c:pt idx="130">
                  <c:v>0</c:v>
                </c:pt>
                <c:pt idx="131">
                  <c:v>0</c:v>
                </c:pt>
                <c:pt idx="132">
                  <c:v>0</c:v>
                </c:pt>
                <c:pt idx="133">
                  <c:v>0</c:v>
                </c:pt>
                <c:pt idx="134">
                  <c:v>1.1999999999999957</c:v>
                </c:pt>
                <c:pt idx="135">
                  <c:v>13.600000000000001</c:v>
                </c:pt>
                <c:pt idx="136">
                  <c:v>14</c:v>
                </c:pt>
                <c:pt idx="137">
                  <c:v>1.1999999999999957</c:v>
                </c:pt>
                <c:pt idx="138">
                  <c:v>0</c:v>
                </c:pt>
                <c:pt idx="139">
                  <c:v>0</c:v>
                </c:pt>
                <c:pt idx="140">
                  <c:v>0</c:v>
                </c:pt>
                <c:pt idx="141">
                  <c:v>10</c:v>
                </c:pt>
                <c:pt idx="142">
                  <c:v>14</c:v>
                </c:pt>
                <c:pt idx="143">
                  <c:v>8.7999999999999972</c:v>
                </c:pt>
                <c:pt idx="144">
                  <c:v>0</c:v>
                </c:pt>
                <c:pt idx="145">
                  <c:v>0</c:v>
                </c:pt>
                <c:pt idx="146">
                  <c:v>0</c:v>
                </c:pt>
                <c:pt idx="147">
                  <c:v>1.1999999999999957</c:v>
                </c:pt>
                <c:pt idx="148">
                  <c:v>0</c:v>
                </c:pt>
                <c:pt idx="149">
                  <c:v>0</c:v>
                </c:pt>
                <c:pt idx="150">
                  <c:v>0</c:v>
                </c:pt>
                <c:pt idx="151">
                  <c:v>6.3999999999999986</c:v>
                </c:pt>
                <c:pt idx="152">
                  <c:v>3.6000000000000014</c:v>
                </c:pt>
                <c:pt idx="153">
                  <c:v>0</c:v>
                </c:pt>
                <c:pt idx="154">
                  <c:v>1.1999999999999957</c:v>
                </c:pt>
                <c:pt idx="155">
                  <c:v>0</c:v>
                </c:pt>
                <c:pt idx="156">
                  <c:v>0</c:v>
                </c:pt>
                <c:pt idx="157">
                  <c:v>4</c:v>
                </c:pt>
                <c:pt idx="158">
                  <c:v>0</c:v>
                </c:pt>
                <c:pt idx="159">
                  <c:v>0</c:v>
                </c:pt>
                <c:pt idx="160">
                  <c:v>5.1999999999999957</c:v>
                </c:pt>
                <c:pt idx="161">
                  <c:v>1.1999999999999957</c:v>
                </c:pt>
                <c:pt idx="162">
                  <c:v>0</c:v>
                </c:pt>
                <c:pt idx="163">
                  <c:v>4</c:v>
                </c:pt>
                <c:pt idx="164">
                  <c:v>3.1999999999999957</c:v>
                </c:pt>
                <c:pt idx="165">
                  <c:v>0</c:v>
                </c:pt>
                <c:pt idx="166">
                  <c:v>0</c:v>
                </c:pt>
                <c:pt idx="167">
                  <c:v>1.1999999999999957</c:v>
                </c:pt>
                <c:pt idx="168">
                  <c:v>1.1999999999999957</c:v>
                </c:pt>
                <c:pt idx="169">
                  <c:v>1.1999999999999957</c:v>
                </c:pt>
                <c:pt idx="170">
                  <c:v>1.1999999999999957</c:v>
                </c:pt>
                <c:pt idx="171">
                  <c:v>3.6000000000000014</c:v>
                </c:pt>
                <c:pt idx="172">
                  <c:v>0</c:v>
                </c:pt>
                <c:pt idx="173">
                  <c:v>0</c:v>
                </c:pt>
                <c:pt idx="174">
                  <c:v>0</c:v>
                </c:pt>
                <c:pt idx="175">
                  <c:v>6.3999999999999986</c:v>
                </c:pt>
                <c:pt idx="176">
                  <c:v>14</c:v>
                </c:pt>
                <c:pt idx="177">
                  <c:v>9.1999999999999957</c:v>
                </c:pt>
                <c:pt idx="178">
                  <c:v>0</c:v>
                </c:pt>
                <c:pt idx="179">
                  <c:v>0</c:v>
                </c:pt>
                <c:pt idx="180">
                  <c:v>0</c:v>
                </c:pt>
                <c:pt idx="181">
                  <c:v>1.1999999999999957</c:v>
                </c:pt>
                <c:pt idx="182">
                  <c:v>12</c:v>
                </c:pt>
                <c:pt idx="183">
                  <c:v>12</c:v>
                </c:pt>
                <c:pt idx="184">
                  <c:v>0</c:v>
                </c:pt>
                <c:pt idx="185">
                  <c:v>4</c:v>
                </c:pt>
                <c:pt idx="186">
                  <c:v>0</c:v>
                </c:pt>
                <c:pt idx="187">
                  <c:v>0</c:v>
                </c:pt>
                <c:pt idx="188">
                  <c:v>0</c:v>
                </c:pt>
                <c:pt idx="189">
                  <c:v>0</c:v>
                </c:pt>
                <c:pt idx="190">
                  <c:v>0</c:v>
                </c:pt>
                <c:pt idx="191">
                  <c:v>5.1999999999999957</c:v>
                </c:pt>
                <c:pt idx="192">
                  <c:v>9.1999999999999957</c:v>
                </c:pt>
                <c:pt idx="193">
                  <c:v>3.6000000000000014</c:v>
                </c:pt>
                <c:pt idx="194">
                  <c:v>0</c:v>
                </c:pt>
                <c:pt idx="195">
                  <c:v>0</c:v>
                </c:pt>
                <c:pt idx="196">
                  <c:v>0</c:v>
                </c:pt>
                <c:pt idx="197">
                  <c:v>1.1999999999999957</c:v>
                </c:pt>
                <c:pt idx="198">
                  <c:v>0</c:v>
                </c:pt>
                <c:pt idx="199">
                  <c:v>0</c:v>
                </c:pt>
                <c:pt idx="200">
                  <c:v>0</c:v>
                </c:pt>
                <c:pt idx="201">
                  <c:v>0</c:v>
                </c:pt>
                <c:pt idx="202">
                  <c:v>0</c:v>
                </c:pt>
                <c:pt idx="203">
                  <c:v>0</c:v>
                </c:pt>
                <c:pt idx="204">
                  <c:v>0</c:v>
                </c:pt>
                <c:pt idx="205">
                  <c:v>5.1999999999999957</c:v>
                </c:pt>
                <c:pt idx="206">
                  <c:v>3.1999999999999957</c:v>
                </c:pt>
                <c:pt idx="207">
                  <c:v>0</c:v>
                </c:pt>
                <c:pt idx="208">
                  <c:v>0</c:v>
                </c:pt>
                <c:pt idx="209">
                  <c:v>1.1999999999999957</c:v>
                </c:pt>
                <c:pt idx="210">
                  <c:v>0</c:v>
                </c:pt>
                <c:pt idx="211">
                  <c:v>0</c:v>
                </c:pt>
                <c:pt idx="212">
                  <c:v>0</c:v>
                </c:pt>
                <c:pt idx="213">
                  <c:v>1.1999999999999957</c:v>
                </c:pt>
                <c:pt idx="214">
                  <c:v>0</c:v>
                </c:pt>
                <c:pt idx="215">
                  <c:v>3.6000000000000014</c:v>
                </c:pt>
                <c:pt idx="216">
                  <c:v>8</c:v>
                </c:pt>
                <c:pt idx="217">
                  <c:v>9.1999999999999957</c:v>
                </c:pt>
                <c:pt idx="218">
                  <c:v>5.1999999999999957</c:v>
                </c:pt>
                <c:pt idx="219">
                  <c:v>1.1999999999999957</c:v>
                </c:pt>
                <c:pt idx="220">
                  <c:v>0</c:v>
                </c:pt>
                <c:pt idx="221">
                  <c:v>1.1999999999999957</c:v>
                </c:pt>
                <c:pt idx="222">
                  <c:v>1.1999999999999957</c:v>
                </c:pt>
                <c:pt idx="223">
                  <c:v>0</c:v>
                </c:pt>
                <c:pt idx="224">
                  <c:v>1.1999999999999957</c:v>
                </c:pt>
                <c:pt idx="225">
                  <c:v>0</c:v>
                </c:pt>
                <c:pt idx="226">
                  <c:v>0</c:v>
                </c:pt>
                <c:pt idx="227">
                  <c:v>1.1999999999999957</c:v>
                </c:pt>
                <c:pt idx="228">
                  <c:v>1.1999999999999957</c:v>
                </c:pt>
                <c:pt idx="229">
                  <c:v>0</c:v>
                </c:pt>
                <c:pt idx="230">
                  <c:v>0</c:v>
                </c:pt>
                <c:pt idx="231">
                  <c:v>1.1999999999999957</c:v>
                </c:pt>
                <c:pt idx="232">
                  <c:v>0</c:v>
                </c:pt>
                <c:pt idx="233">
                  <c:v>5.1999999999999957</c:v>
                </c:pt>
                <c:pt idx="234">
                  <c:v>9.1999999999999957</c:v>
                </c:pt>
                <c:pt idx="235">
                  <c:v>5.1999999999999957</c:v>
                </c:pt>
                <c:pt idx="236">
                  <c:v>0</c:v>
                </c:pt>
                <c:pt idx="237">
                  <c:v>0</c:v>
                </c:pt>
                <c:pt idx="238">
                  <c:v>1.1999999999999957</c:v>
                </c:pt>
                <c:pt idx="239">
                  <c:v>7.1999999999999957</c:v>
                </c:pt>
                <c:pt idx="240">
                  <c:v>3.6000000000000014</c:v>
                </c:pt>
                <c:pt idx="241">
                  <c:v>1.1999999999999957</c:v>
                </c:pt>
                <c:pt idx="242">
                  <c:v>0</c:v>
                </c:pt>
                <c:pt idx="243">
                  <c:v>1.1999999999999957</c:v>
                </c:pt>
                <c:pt idx="244">
                  <c:v>5.1999999999999957</c:v>
                </c:pt>
                <c:pt idx="245">
                  <c:v>0</c:v>
                </c:pt>
                <c:pt idx="246">
                  <c:v>0</c:v>
                </c:pt>
                <c:pt idx="247">
                  <c:v>4</c:v>
                </c:pt>
                <c:pt idx="248">
                  <c:v>0</c:v>
                </c:pt>
                <c:pt idx="249">
                  <c:v>5.1999999999999957</c:v>
                </c:pt>
                <c:pt idx="250">
                  <c:v>5.1999999999999957</c:v>
                </c:pt>
                <c:pt idx="251">
                  <c:v>0</c:v>
                </c:pt>
                <c:pt idx="252">
                  <c:v>0</c:v>
                </c:pt>
                <c:pt idx="253">
                  <c:v>0</c:v>
                </c:pt>
                <c:pt idx="254">
                  <c:v>0</c:v>
                </c:pt>
                <c:pt idx="255">
                  <c:v>0</c:v>
                </c:pt>
                <c:pt idx="256">
                  <c:v>3.1999999999999957</c:v>
                </c:pt>
                <c:pt idx="257">
                  <c:v>1.1999999999999957</c:v>
                </c:pt>
                <c:pt idx="258">
                  <c:v>6.3999999999999986</c:v>
                </c:pt>
                <c:pt idx="259">
                  <c:v>0</c:v>
                </c:pt>
                <c:pt idx="260">
                  <c:v>4</c:v>
                </c:pt>
                <c:pt idx="261">
                  <c:v>1.1999999999999957</c:v>
                </c:pt>
                <c:pt idx="262">
                  <c:v>0</c:v>
                </c:pt>
                <c:pt idx="263">
                  <c:v>0</c:v>
                </c:pt>
                <c:pt idx="264">
                  <c:v>0</c:v>
                </c:pt>
                <c:pt idx="265">
                  <c:v>0</c:v>
                </c:pt>
                <c:pt idx="266">
                  <c:v>1.1999999999999957</c:v>
                </c:pt>
                <c:pt idx="267">
                  <c:v>1.1999999999999957</c:v>
                </c:pt>
                <c:pt idx="268">
                  <c:v>1.1999999999999957</c:v>
                </c:pt>
                <c:pt idx="269">
                  <c:v>5.1999999999999957</c:v>
                </c:pt>
                <c:pt idx="270">
                  <c:v>0</c:v>
                </c:pt>
                <c:pt idx="271">
                  <c:v>0</c:v>
                </c:pt>
                <c:pt idx="272">
                  <c:v>0</c:v>
                </c:pt>
                <c:pt idx="273">
                  <c:v>0</c:v>
                </c:pt>
                <c:pt idx="274">
                  <c:v>7.1999999999999957</c:v>
                </c:pt>
                <c:pt idx="275">
                  <c:v>4</c:v>
                </c:pt>
                <c:pt idx="276">
                  <c:v>5.1999999999999957</c:v>
                </c:pt>
                <c:pt idx="277">
                  <c:v>1.1999999999999957</c:v>
                </c:pt>
                <c:pt idx="278">
                  <c:v>0</c:v>
                </c:pt>
                <c:pt idx="279">
                  <c:v>0</c:v>
                </c:pt>
                <c:pt idx="280">
                  <c:v>0</c:v>
                </c:pt>
                <c:pt idx="281">
                  <c:v>0</c:v>
                </c:pt>
                <c:pt idx="282">
                  <c:v>0</c:v>
                </c:pt>
                <c:pt idx="283">
                  <c:v>1.1999999999999957</c:v>
                </c:pt>
                <c:pt idx="284">
                  <c:v>0</c:v>
                </c:pt>
                <c:pt idx="285">
                  <c:v>0</c:v>
                </c:pt>
                <c:pt idx="286">
                  <c:v>4</c:v>
                </c:pt>
                <c:pt idx="287">
                  <c:v>0</c:v>
                </c:pt>
                <c:pt idx="288">
                  <c:v>0</c:v>
                </c:pt>
                <c:pt idx="289">
                  <c:v>0</c:v>
                </c:pt>
                <c:pt idx="290">
                  <c:v>0</c:v>
                </c:pt>
                <c:pt idx="291">
                  <c:v>0</c:v>
                </c:pt>
                <c:pt idx="292">
                  <c:v>3.1999999999999957</c:v>
                </c:pt>
                <c:pt idx="293">
                  <c:v>4</c:v>
                </c:pt>
                <c:pt idx="294">
                  <c:v>0</c:v>
                </c:pt>
                <c:pt idx="295">
                  <c:v>0</c:v>
                </c:pt>
                <c:pt idx="296">
                  <c:v>0</c:v>
                </c:pt>
                <c:pt idx="297">
                  <c:v>0</c:v>
                </c:pt>
                <c:pt idx="298">
                  <c:v>8.7999999999999972</c:v>
                </c:pt>
                <c:pt idx="299">
                  <c:v>20.8</c:v>
                </c:pt>
                <c:pt idx="300">
                  <c:v>20</c:v>
                </c:pt>
                <c:pt idx="301">
                  <c:v>8</c:v>
                </c:pt>
                <c:pt idx="302">
                  <c:v>4</c:v>
                </c:pt>
                <c:pt idx="303">
                  <c:v>4</c:v>
                </c:pt>
                <c:pt idx="304">
                  <c:v>0</c:v>
                </c:pt>
                <c:pt idx="305">
                  <c:v>0</c:v>
                </c:pt>
                <c:pt idx="306">
                  <c:v>0</c:v>
                </c:pt>
                <c:pt idx="307">
                  <c:v>1.1999999999999957</c:v>
                </c:pt>
                <c:pt idx="308">
                  <c:v>4</c:v>
                </c:pt>
                <c:pt idx="309">
                  <c:v>3.6000000000000014</c:v>
                </c:pt>
                <c:pt idx="310">
                  <c:v>0</c:v>
                </c:pt>
                <c:pt idx="311">
                  <c:v>1.1999999999999957</c:v>
                </c:pt>
                <c:pt idx="312">
                  <c:v>6.3999999999999986</c:v>
                </c:pt>
                <c:pt idx="313">
                  <c:v>8</c:v>
                </c:pt>
                <c:pt idx="314">
                  <c:v>1.1999999999999957</c:v>
                </c:pt>
                <c:pt idx="315">
                  <c:v>0</c:v>
                </c:pt>
                <c:pt idx="316">
                  <c:v>0</c:v>
                </c:pt>
                <c:pt idx="317">
                  <c:v>0</c:v>
                </c:pt>
                <c:pt idx="318">
                  <c:v>3.1999999999999957</c:v>
                </c:pt>
                <c:pt idx="319">
                  <c:v>1.1999999999999957</c:v>
                </c:pt>
                <c:pt idx="320">
                  <c:v>0</c:v>
                </c:pt>
                <c:pt idx="321">
                  <c:v>0</c:v>
                </c:pt>
                <c:pt idx="322">
                  <c:v>0</c:v>
                </c:pt>
                <c:pt idx="323">
                  <c:v>0</c:v>
                </c:pt>
                <c:pt idx="324">
                  <c:v>4</c:v>
                </c:pt>
                <c:pt idx="325">
                  <c:v>4</c:v>
                </c:pt>
                <c:pt idx="326">
                  <c:v>5.1999999999999957</c:v>
                </c:pt>
                <c:pt idx="327">
                  <c:v>0</c:v>
                </c:pt>
                <c:pt idx="328">
                  <c:v>0</c:v>
                </c:pt>
                <c:pt idx="329">
                  <c:v>5.1999999999999957</c:v>
                </c:pt>
                <c:pt idx="330">
                  <c:v>0</c:v>
                </c:pt>
                <c:pt idx="331">
                  <c:v>0</c:v>
                </c:pt>
                <c:pt idx="332">
                  <c:v>3.6000000000000014</c:v>
                </c:pt>
                <c:pt idx="333">
                  <c:v>1.1999999999999957</c:v>
                </c:pt>
                <c:pt idx="334">
                  <c:v>0</c:v>
                </c:pt>
                <c:pt idx="335">
                  <c:v>0</c:v>
                </c:pt>
                <c:pt idx="336">
                  <c:v>0</c:v>
                </c:pt>
                <c:pt idx="337">
                  <c:v>0</c:v>
                </c:pt>
                <c:pt idx="338">
                  <c:v>0</c:v>
                </c:pt>
                <c:pt idx="339">
                  <c:v>13.199999999999996</c:v>
                </c:pt>
                <c:pt idx="340">
                  <c:v>18</c:v>
                </c:pt>
                <c:pt idx="341">
                  <c:v>12</c:v>
                </c:pt>
                <c:pt idx="342">
                  <c:v>1.1999999999999957</c:v>
                </c:pt>
                <c:pt idx="343">
                  <c:v>1.1999999999999957</c:v>
                </c:pt>
                <c:pt idx="344">
                  <c:v>0</c:v>
                </c:pt>
                <c:pt idx="345">
                  <c:v>0</c:v>
                </c:pt>
                <c:pt idx="346">
                  <c:v>1.1999999999999957</c:v>
                </c:pt>
                <c:pt idx="347">
                  <c:v>0</c:v>
                </c:pt>
                <c:pt idx="348">
                  <c:v>0</c:v>
                </c:pt>
                <c:pt idx="349">
                  <c:v>1.1999999999999957</c:v>
                </c:pt>
                <c:pt idx="350">
                  <c:v>0</c:v>
                </c:pt>
                <c:pt idx="351">
                  <c:v>1.1999999999999957</c:v>
                </c:pt>
                <c:pt idx="352">
                  <c:v>0</c:v>
                </c:pt>
                <c:pt idx="353">
                  <c:v>1.1999999999999957</c:v>
                </c:pt>
                <c:pt idx="354">
                  <c:v>3.1999999999999957</c:v>
                </c:pt>
                <c:pt idx="355">
                  <c:v>1.1999999999999957</c:v>
                </c:pt>
                <c:pt idx="356">
                  <c:v>6.3999999999999986</c:v>
                </c:pt>
                <c:pt idx="357">
                  <c:v>3.1999999999999957</c:v>
                </c:pt>
                <c:pt idx="358">
                  <c:v>0</c:v>
                </c:pt>
                <c:pt idx="359">
                  <c:v>0</c:v>
                </c:pt>
                <c:pt idx="360">
                  <c:v>0</c:v>
                </c:pt>
                <c:pt idx="361">
                  <c:v>0</c:v>
                </c:pt>
                <c:pt idx="362">
                  <c:v>0</c:v>
                </c:pt>
                <c:pt idx="363">
                  <c:v>5.1999999999999957</c:v>
                </c:pt>
                <c:pt idx="364">
                  <c:v>4</c:v>
                </c:pt>
                <c:pt idx="365">
                  <c:v>0</c:v>
                </c:pt>
                <c:pt idx="366">
                  <c:v>0</c:v>
                </c:pt>
                <c:pt idx="367">
                  <c:v>0</c:v>
                </c:pt>
                <c:pt idx="368">
                  <c:v>0</c:v>
                </c:pt>
                <c:pt idx="369">
                  <c:v>0</c:v>
                </c:pt>
                <c:pt idx="370">
                  <c:v>0</c:v>
                </c:pt>
                <c:pt idx="371">
                  <c:v>0</c:v>
                </c:pt>
                <c:pt idx="372">
                  <c:v>0</c:v>
                </c:pt>
                <c:pt idx="373">
                  <c:v>0</c:v>
                </c:pt>
                <c:pt idx="374">
                  <c:v>0</c:v>
                </c:pt>
                <c:pt idx="375">
                  <c:v>4</c:v>
                </c:pt>
                <c:pt idx="376">
                  <c:v>0</c:v>
                </c:pt>
                <c:pt idx="377">
                  <c:v>0</c:v>
                </c:pt>
                <c:pt idx="378">
                  <c:v>3.1999999999999957</c:v>
                </c:pt>
                <c:pt idx="379">
                  <c:v>4</c:v>
                </c:pt>
                <c:pt idx="380">
                  <c:v>0</c:v>
                </c:pt>
                <c:pt idx="381">
                  <c:v>9.1999999999999957</c:v>
                </c:pt>
                <c:pt idx="382">
                  <c:v>6</c:v>
                </c:pt>
                <c:pt idx="383">
                  <c:v>1.1999999999999957</c:v>
                </c:pt>
                <c:pt idx="384">
                  <c:v>3.1999999999999957</c:v>
                </c:pt>
                <c:pt idx="385">
                  <c:v>0</c:v>
                </c:pt>
                <c:pt idx="386">
                  <c:v>0</c:v>
                </c:pt>
                <c:pt idx="387">
                  <c:v>1.1999999999999957</c:v>
                </c:pt>
                <c:pt idx="388">
                  <c:v>0</c:v>
                </c:pt>
                <c:pt idx="389">
                  <c:v>0</c:v>
                </c:pt>
                <c:pt idx="390">
                  <c:v>0</c:v>
                </c:pt>
                <c:pt idx="391">
                  <c:v>0</c:v>
                </c:pt>
                <c:pt idx="392">
                  <c:v>0</c:v>
                </c:pt>
                <c:pt idx="393">
                  <c:v>0</c:v>
                </c:pt>
                <c:pt idx="394">
                  <c:v>0</c:v>
                </c:pt>
                <c:pt idx="395">
                  <c:v>0</c:v>
                </c:pt>
                <c:pt idx="396">
                  <c:v>1.1999999999999957</c:v>
                </c:pt>
                <c:pt idx="397">
                  <c:v>6.3999999999999986</c:v>
                </c:pt>
                <c:pt idx="398">
                  <c:v>11.199999999999996</c:v>
                </c:pt>
                <c:pt idx="399">
                  <c:v>6.3999999999999986</c:v>
                </c:pt>
                <c:pt idx="400">
                  <c:v>0</c:v>
                </c:pt>
                <c:pt idx="401">
                  <c:v>0</c:v>
                </c:pt>
                <c:pt idx="402">
                  <c:v>0</c:v>
                </c:pt>
                <c:pt idx="403">
                  <c:v>0</c:v>
                </c:pt>
                <c:pt idx="404">
                  <c:v>1.1999999999999957</c:v>
                </c:pt>
                <c:pt idx="405">
                  <c:v>4</c:v>
                </c:pt>
                <c:pt idx="406">
                  <c:v>6</c:v>
                </c:pt>
                <c:pt idx="407">
                  <c:v>4</c:v>
                </c:pt>
                <c:pt idx="408">
                  <c:v>0</c:v>
                </c:pt>
                <c:pt idx="409">
                  <c:v>0</c:v>
                </c:pt>
                <c:pt idx="410">
                  <c:v>0</c:v>
                </c:pt>
                <c:pt idx="411">
                  <c:v>0</c:v>
                </c:pt>
                <c:pt idx="412">
                  <c:v>4</c:v>
                </c:pt>
                <c:pt idx="413">
                  <c:v>0</c:v>
                </c:pt>
                <c:pt idx="414">
                  <c:v>3.1999999999999957</c:v>
                </c:pt>
                <c:pt idx="415">
                  <c:v>1.1999999999999957</c:v>
                </c:pt>
                <c:pt idx="416">
                  <c:v>0</c:v>
                </c:pt>
                <c:pt idx="417">
                  <c:v>0</c:v>
                </c:pt>
                <c:pt idx="418">
                  <c:v>0</c:v>
                </c:pt>
                <c:pt idx="419">
                  <c:v>0</c:v>
                </c:pt>
                <c:pt idx="420">
                  <c:v>0</c:v>
                </c:pt>
                <c:pt idx="421">
                  <c:v>3.6000000000000014</c:v>
                </c:pt>
                <c:pt idx="422">
                  <c:v>6</c:v>
                </c:pt>
                <c:pt idx="423">
                  <c:v>3.6000000000000014</c:v>
                </c:pt>
                <c:pt idx="424">
                  <c:v>0</c:v>
                </c:pt>
                <c:pt idx="425">
                  <c:v>0</c:v>
                </c:pt>
                <c:pt idx="426">
                  <c:v>1.1999999999999957</c:v>
                </c:pt>
                <c:pt idx="427">
                  <c:v>0</c:v>
                </c:pt>
                <c:pt idx="428">
                  <c:v>0</c:v>
                </c:pt>
                <c:pt idx="429">
                  <c:v>0</c:v>
                </c:pt>
                <c:pt idx="430">
                  <c:v>0</c:v>
                </c:pt>
                <c:pt idx="431">
                  <c:v>1.1999999999999957</c:v>
                </c:pt>
                <c:pt idx="432">
                  <c:v>0</c:v>
                </c:pt>
                <c:pt idx="433">
                  <c:v>0</c:v>
                </c:pt>
                <c:pt idx="434">
                  <c:v>0</c:v>
                </c:pt>
                <c:pt idx="435">
                  <c:v>0</c:v>
                </c:pt>
                <c:pt idx="436">
                  <c:v>0</c:v>
                </c:pt>
                <c:pt idx="437">
                  <c:v>0</c:v>
                </c:pt>
                <c:pt idx="438">
                  <c:v>11.199999999999996</c:v>
                </c:pt>
                <c:pt idx="439">
                  <c:v>12</c:v>
                </c:pt>
                <c:pt idx="440">
                  <c:v>6.3999999999999986</c:v>
                </c:pt>
                <c:pt idx="441">
                  <c:v>1.1999999999999957</c:v>
                </c:pt>
                <c:pt idx="442">
                  <c:v>1.1999999999999957</c:v>
                </c:pt>
                <c:pt idx="443">
                  <c:v>5.1999999999999957</c:v>
                </c:pt>
                <c:pt idx="444">
                  <c:v>0</c:v>
                </c:pt>
                <c:pt idx="445">
                  <c:v>1.1999999999999957</c:v>
                </c:pt>
                <c:pt idx="446">
                  <c:v>4</c:v>
                </c:pt>
                <c:pt idx="447">
                  <c:v>6</c:v>
                </c:pt>
                <c:pt idx="448">
                  <c:v>0</c:v>
                </c:pt>
                <c:pt idx="449">
                  <c:v>0</c:v>
                </c:pt>
                <c:pt idx="450">
                  <c:v>1.1999999999999957</c:v>
                </c:pt>
                <c:pt idx="451">
                  <c:v>0</c:v>
                </c:pt>
                <c:pt idx="452">
                  <c:v>0</c:v>
                </c:pt>
                <c:pt idx="453">
                  <c:v>0</c:v>
                </c:pt>
                <c:pt idx="454">
                  <c:v>3.6000000000000014</c:v>
                </c:pt>
                <c:pt idx="455">
                  <c:v>0</c:v>
                </c:pt>
                <c:pt idx="456">
                  <c:v>0</c:v>
                </c:pt>
                <c:pt idx="457">
                  <c:v>4</c:v>
                </c:pt>
                <c:pt idx="458">
                  <c:v>1.1999999999999957</c:v>
                </c:pt>
                <c:pt idx="459">
                  <c:v>0</c:v>
                </c:pt>
                <c:pt idx="460">
                  <c:v>0</c:v>
                </c:pt>
                <c:pt idx="461">
                  <c:v>1.1999999999999957</c:v>
                </c:pt>
                <c:pt idx="462">
                  <c:v>20.399999999999999</c:v>
                </c:pt>
                <c:pt idx="463">
                  <c:v>27.599999999999998</c:v>
                </c:pt>
                <c:pt idx="464">
                  <c:v>23.2</c:v>
                </c:pt>
                <c:pt idx="465">
                  <c:v>10</c:v>
                </c:pt>
                <c:pt idx="466">
                  <c:v>18</c:v>
                </c:pt>
                <c:pt idx="467">
                  <c:v>16.8</c:v>
                </c:pt>
                <c:pt idx="468">
                  <c:v>1.1999999999999957</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5.1999999999999957</c:v>
                </c:pt>
                <c:pt idx="487">
                  <c:v>4</c:v>
                </c:pt>
                <c:pt idx="488">
                  <c:v>3.1999999999999957</c:v>
                </c:pt>
                <c:pt idx="489">
                  <c:v>0</c:v>
                </c:pt>
                <c:pt idx="490">
                  <c:v>3.6000000000000014</c:v>
                </c:pt>
                <c:pt idx="491">
                  <c:v>3.1999999999999957</c:v>
                </c:pt>
                <c:pt idx="492">
                  <c:v>0</c:v>
                </c:pt>
                <c:pt idx="493">
                  <c:v>0</c:v>
                </c:pt>
                <c:pt idx="494">
                  <c:v>0</c:v>
                </c:pt>
                <c:pt idx="495">
                  <c:v>0</c:v>
                </c:pt>
                <c:pt idx="496">
                  <c:v>0</c:v>
                </c:pt>
                <c:pt idx="497">
                  <c:v>0</c:v>
                </c:pt>
                <c:pt idx="498">
                  <c:v>0</c:v>
                </c:pt>
                <c:pt idx="499">
                  <c:v>0</c:v>
                </c:pt>
                <c:pt idx="500">
                  <c:v>1.1999999999999957</c:v>
                </c:pt>
                <c:pt idx="501">
                  <c:v>0</c:v>
                </c:pt>
                <c:pt idx="502">
                  <c:v>6.3999999999999986</c:v>
                </c:pt>
                <c:pt idx="503">
                  <c:v>20.8</c:v>
                </c:pt>
                <c:pt idx="504">
                  <c:v>22.8</c:v>
                </c:pt>
                <c:pt idx="505">
                  <c:v>11.199999999999996</c:v>
                </c:pt>
                <c:pt idx="506">
                  <c:v>15.599999999999998</c:v>
                </c:pt>
                <c:pt idx="507">
                  <c:v>18.8</c:v>
                </c:pt>
                <c:pt idx="508">
                  <c:v>8</c:v>
                </c:pt>
                <c:pt idx="509">
                  <c:v>0</c:v>
                </c:pt>
                <c:pt idx="510">
                  <c:v>0</c:v>
                </c:pt>
                <c:pt idx="511">
                  <c:v>0</c:v>
                </c:pt>
                <c:pt idx="512">
                  <c:v>0</c:v>
                </c:pt>
                <c:pt idx="513">
                  <c:v>1.1999999999999957</c:v>
                </c:pt>
                <c:pt idx="514">
                  <c:v>1.1999999999999957</c:v>
                </c:pt>
                <c:pt idx="515">
                  <c:v>0</c:v>
                </c:pt>
                <c:pt idx="516">
                  <c:v>0</c:v>
                </c:pt>
                <c:pt idx="517">
                  <c:v>5.1999999999999957</c:v>
                </c:pt>
                <c:pt idx="518">
                  <c:v>6.3999999999999986</c:v>
                </c:pt>
                <c:pt idx="519">
                  <c:v>5.1999999999999957</c:v>
                </c:pt>
                <c:pt idx="520">
                  <c:v>4</c:v>
                </c:pt>
                <c:pt idx="521">
                  <c:v>1.1999999999999957</c:v>
                </c:pt>
                <c:pt idx="522">
                  <c:v>1.1999999999999957</c:v>
                </c:pt>
                <c:pt idx="523">
                  <c:v>0</c:v>
                </c:pt>
                <c:pt idx="524">
                  <c:v>0</c:v>
                </c:pt>
                <c:pt idx="525">
                  <c:v>0</c:v>
                </c:pt>
                <c:pt idx="526">
                  <c:v>0</c:v>
                </c:pt>
                <c:pt idx="527">
                  <c:v>0</c:v>
                </c:pt>
                <c:pt idx="528">
                  <c:v>4</c:v>
                </c:pt>
                <c:pt idx="529">
                  <c:v>0</c:v>
                </c:pt>
                <c:pt idx="530">
                  <c:v>0</c:v>
                </c:pt>
                <c:pt idx="531">
                  <c:v>0</c:v>
                </c:pt>
                <c:pt idx="532">
                  <c:v>0</c:v>
                </c:pt>
                <c:pt idx="533">
                  <c:v>1.1999999999999957</c:v>
                </c:pt>
                <c:pt idx="534">
                  <c:v>4</c:v>
                </c:pt>
                <c:pt idx="535">
                  <c:v>0</c:v>
                </c:pt>
                <c:pt idx="536">
                  <c:v>0</c:v>
                </c:pt>
                <c:pt idx="537">
                  <c:v>0</c:v>
                </c:pt>
                <c:pt idx="538">
                  <c:v>0</c:v>
                </c:pt>
                <c:pt idx="539">
                  <c:v>0</c:v>
                </c:pt>
                <c:pt idx="540">
                  <c:v>0</c:v>
                </c:pt>
                <c:pt idx="541">
                  <c:v>0</c:v>
                </c:pt>
                <c:pt idx="542">
                  <c:v>0</c:v>
                </c:pt>
                <c:pt idx="543">
                  <c:v>0</c:v>
                </c:pt>
                <c:pt idx="544">
                  <c:v>8.7999999999999972</c:v>
                </c:pt>
                <c:pt idx="545">
                  <c:v>15.2</c:v>
                </c:pt>
                <c:pt idx="546">
                  <c:v>12</c:v>
                </c:pt>
                <c:pt idx="547">
                  <c:v>1.1999999999999957</c:v>
                </c:pt>
                <c:pt idx="548">
                  <c:v>0</c:v>
                </c:pt>
                <c:pt idx="549">
                  <c:v>0</c:v>
                </c:pt>
                <c:pt idx="550">
                  <c:v>0</c:v>
                </c:pt>
                <c:pt idx="551">
                  <c:v>0</c:v>
                </c:pt>
                <c:pt idx="552">
                  <c:v>0</c:v>
                </c:pt>
                <c:pt idx="553">
                  <c:v>0</c:v>
                </c:pt>
                <c:pt idx="554">
                  <c:v>0</c:v>
                </c:pt>
                <c:pt idx="555">
                  <c:v>0</c:v>
                </c:pt>
                <c:pt idx="556">
                  <c:v>0</c:v>
                </c:pt>
                <c:pt idx="557">
                  <c:v>1.1999999999999957</c:v>
                </c:pt>
                <c:pt idx="558">
                  <c:v>0</c:v>
                </c:pt>
                <c:pt idx="559">
                  <c:v>0</c:v>
                </c:pt>
                <c:pt idx="560">
                  <c:v>3.1999999999999957</c:v>
                </c:pt>
                <c:pt idx="561">
                  <c:v>12</c:v>
                </c:pt>
                <c:pt idx="562">
                  <c:v>13.199999999999996</c:v>
                </c:pt>
                <c:pt idx="563">
                  <c:v>7.1999999999999957</c:v>
                </c:pt>
                <c:pt idx="564">
                  <c:v>0</c:v>
                </c:pt>
                <c:pt idx="565">
                  <c:v>0</c:v>
                </c:pt>
                <c:pt idx="566">
                  <c:v>0</c:v>
                </c:pt>
                <c:pt idx="567">
                  <c:v>3.1999999999999957</c:v>
                </c:pt>
                <c:pt idx="568">
                  <c:v>3.1999999999999957</c:v>
                </c:pt>
                <c:pt idx="569">
                  <c:v>0</c:v>
                </c:pt>
                <c:pt idx="570">
                  <c:v>0</c:v>
                </c:pt>
                <c:pt idx="571">
                  <c:v>3.1999999999999957</c:v>
                </c:pt>
                <c:pt idx="572">
                  <c:v>1.1999999999999957</c:v>
                </c:pt>
                <c:pt idx="573">
                  <c:v>0</c:v>
                </c:pt>
                <c:pt idx="574">
                  <c:v>0</c:v>
                </c:pt>
                <c:pt idx="575">
                  <c:v>0</c:v>
                </c:pt>
                <c:pt idx="576">
                  <c:v>0</c:v>
                </c:pt>
                <c:pt idx="577">
                  <c:v>1.1999999999999957</c:v>
                </c:pt>
                <c:pt idx="578">
                  <c:v>0</c:v>
                </c:pt>
                <c:pt idx="579">
                  <c:v>0</c:v>
                </c:pt>
                <c:pt idx="580">
                  <c:v>0</c:v>
                </c:pt>
                <c:pt idx="581">
                  <c:v>1.1999999999999957</c:v>
                </c:pt>
                <c:pt idx="582">
                  <c:v>0</c:v>
                </c:pt>
                <c:pt idx="583">
                  <c:v>0</c:v>
                </c:pt>
                <c:pt idx="584">
                  <c:v>0</c:v>
                </c:pt>
                <c:pt idx="585">
                  <c:v>7.1999999999999957</c:v>
                </c:pt>
                <c:pt idx="586">
                  <c:v>9.1999999999999957</c:v>
                </c:pt>
                <c:pt idx="587">
                  <c:v>1.1999999999999957</c:v>
                </c:pt>
                <c:pt idx="588">
                  <c:v>0</c:v>
                </c:pt>
                <c:pt idx="589">
                  <c:v>0</c:v>
                </c:pt>
                <c:pt idx="590">
                  <c:v>1.1999999999999957</c:v>
                </c:pt>
                <c:pt idx="591">
                  <c:v>0</c:v>
                </c:pt>
                <c:pt idx="592">
                  <c:v>0</c:v>
                </c:pt>
                <c:pt idx="593">
                  <c:v>0</c:v>
                </c:pt>
                <c:pt idx="594">
                  <c:v>0</c:v>
                </c:pt>
                <c:pt idx="595">
                  <c:v>1.1999999999999957</c:v>
                </c:pt>
                <c:pt idx="596">
                  <c:v>0</c:v>
                </c:pt>
                <c:pt idx="597">
                  <c:v>5.1999999999999957</c:v>
                </c:pt>
                <c:pt idx="598">
                  <c:v>0</c:v>
                </c:pt>
                <c:pt idx="599">
                  <c:v>4</c:v>
                </c:pt>
                <c:pt idx="600">
                  <c:v>5.1999999999999957</c:v>
                </c:pt>
                <c:pt idx="601">
                  <c:v>14.799999999999997</c:v>
                </c:pt>
                <c:pt idx="602">
                  <c:v>19.599999999999998</c:v>
                </c:pt>
                <c:pt idx="603">
                  <c:v>14</c:v>
                </c:pt>
                <c:pt idx="604">
                  <c:v>0</c:v>
                </c:pt>
                <c:pt idx="605">
                  <c:v>4</c:v>
                </c:pt>
                <c:pt idx="606">
                  <c:v>5.1999999999999957</c:v>
                </c:pt>
                <c:pt idx="607">
                  <c:v>0</c:v>
                </c:pt>
                <c:pt idx="608">
                  <c:v>0</c:v>
                </c:pt>
                <c:pt idx="609">
                  <c:v>0</c:v>
                </c:pt>
                <c:pt idx="610">
                  <c:v>1.1999999999999957</c:v>
                </c:pt>
                <c:pt idx="611">
                  <c:v>1.1999999999999957</c:v>
                </c:pt>
                <c:pt idx="612">
                  <c:v>3.1999999999999957</c:v>
                </c:pt>
                <c:pt idx="613">
                  <c:v>0</c:v>
                </c:pt>
                <c:pt idx="614">
                  <c:v>0</c:v>
                </c:pt>
                <c:pt idx="615">
                  <c:v>0</c:v>
                </c:pt>
                <c:pt idx="616">
                  <c:v>1.1999999999999957</c:v>
                </c:pt>
                <c:pt idx="617">
                  <c:v>0</c:v>
                </c:pt>
                <c:pt idx="618">
                  <c:v>0</c:v>
                </c:pt>
                <c:pt idx="619">
                  <c:v>0</c:v>
                </c:pt>
                <c:pt idx="620">
                  <c:v>0</c:v>
                </c:pt>
                <c:pt idx="621">
                  <c:v>0</c:v>
                </c:pt>
                <c:pt idx="622">
                  <c:v>0</c:v>
                </c:pt>
                <c:pt idx="623">
                  <c:v>0</c:v>
                </c:pt>
                <c:pt idx="624">
                  <c:v>0</c:v>
                </c:pt>
                <c:pt idx="625">
                  <c:v>0</c:v>
                </c:pt>
                <c:pt idx="626">
                  <c:v>30</c:v>
                </c:pt>
                <c:pt idx="627">
                  <c:v>35.200000000000003</c:v>
                </c:pt>
                <c:pt idx="628">
                  <c:v>28.4</c:v>
                </c:pt>
                <c:pt idx="629">
                  <c:v>0</c:v>
                </c:pt>
                <c:pt idx="630">
                  <c:v>3.1999999999999957</c:v>
                </c:pt>
                <c:pt idx="631">
                  <c:v>1.1999999999999957</c:v>
                </c:pt>
                <c:pt idx="632">
                  <c:v>0</c:v>
                </c:pt>
                <c:pt idx="633">
                  <c:v>0</c:v>
                </c:pt>
                <c:pt idx="634">
                  <c:v>3.1999999999999957</c:v>
                </c:pt>
                <c:pt idx="635">
                  <c:v>0</c:v>
                </c:pt>
                <c:pt idx="636">
                  <c:v>1.1999999999999957</c:v>
                </c:pt>
                <c:pt idx="637">
                  <c:v>3.6000000000000014</c:v>
                </c:pt>
                <c:pt idx="638">
                  <c:v>1.1999999999999957</c:v>
                </c:pt>
                <c:pt idx="639">
                  <c:v>1.1999999999999957</c:v>
                </c:pt>
                <c:pt idx="640">
                  <c:v>6.3999999999999986</c:v>
                </c:pt>
                <c:pt idx="641">
                  <c:v>1.1999999999999957</c:v>
                </c:pt>
                <c:pt idx="642">
                  <c:v>0</c:v>
                </c:pt>
                <c:pt idx="643">
                  <c:v>3.1999999999999957</c:v>
                </c:pt>
                <c:pt idx="644">
                  <c:v>0</c:v>
                </c:pt>
                <c:pt idx="645">
                  <c:v>0</c:v>
                </c:pt>
                <c:pt idx="646">
                  <c:v>0</c:v>
                </c:pt>
                <c:pt idx="647">
                  <c:v>0</c:v>
                </c:pt>
                <c:pt idx="648">
                  <c:v>5.1999999999999957</c:v>
                </c:pt>
                <c:pt idx="649">
                  <c:v>0</c:v>
                </c:pt>
                <c:pt idx="650">
                  <c:v>0</c:v>
                </c:pt>
                <c:pt idx="651">
                  <c:v>0</c:v>
                </c:pt>
                <c:pt idx="652">
                  <c:v>0</c:v>
                </c:pt>
                <c:pt idx="653">
                  <c:v>1.1999999999999957</c:v>
                </c:pt>
                <c:pt idx="654">
                  <c:v>0</c:v>
                </c:pt>
                <c:pt idx="655">
                  <c:v>0</c:v>
                </c:pt>
                <c:pt idx="656">
                  <c:v>0</c:v>
                </c:pt>
                <c:pt idx="657">
                  <c:v>0</c:v>
                </c:pt>
                <c:pt idx="658">
                  <c:v>0</c:v>
                </c:pt>
                <c:pt idx="659">
                  <c:v>0</c:v>
                </c:pt>
                <c:pt idx="660">
                  <c:v>0</c:v>
                </c:pt>
                <c:pt idx="661">
                  <c:v>0</c:v>
                </c:pt>
                <c:pt idx="662">
                  <c:v>0</c:v>
                </c:pt>
                <c:pt idx="663">
                  <c:v>0</c:v>
                </c:pt>
                <c:pt idx="664">
                  <c:v>0</c:v>
                </c:pt>
                <c:pt idx="665">
                  <c:v>0</c:v>
                </c:pt>
                <c:pt idx="666">
                  <c:v>16.399999999999999</c:v>
                </c:pt>
                <c:pt idx="667">
                  <c:v>29.599999999999998</c:v>
                </c:pt>
                <c:pt idx="668">
                  <c:v>29.599999999999998</c:v>
                </c:pt>
                <c:pt idx="669">
                  <c:v>14.399999999999999</c:v>
                </c:pt>
                <c:pt idx="670">
                  <c:v>0</c:v>
                </c:pt>
                <c:pt idx="671">
                  <c:v>0</c:v>
                </c:pt>
                <c:pt idx="672">
                  <c:v>0</c:v>
                </c:pt>
                <c:pt idx="673">
                  <c:v>0</c:v>
                </c:pt>
                <c:pt idx="674">
                  <c:v>0</c:v>
                </c:pt>
                <c:pt idx="675">
                  <c:v>0</c:v>
                </c:pt>
                <c:pt idx="676">
                  <c:v>1.1999999999999957</c:v>
                </c:pt>
                <c:pt idx="677">
                  <c:v>0</c:v>
                </c:pt>
                <c:pt idx="678">
                  <c:v>0</c:v>
                </c:pt>
                <c:pt idx="679">
                  <c:v>0</c:v>
                </c:pt>
                <c:pt idx="680">
                  <c:v>0</c:v>
                </c:pt>
                <c:pt idx="681">
                  <c:v>3.6000000000000014</c:v>
                </c:pt>
                <c:pt idx="682">
                  <c:v>6</c:v>
                </c:pt>
                <c:pt idx="683">
                  <c:v>0</c:v>
                </c:pt>
                <c:pt idx="684">
                  <c:v>0</c:v>
                </c:pt>
                <c:pt idx="685">
                  <c:v>0</c:v>
                </c:pt>
                <c:pt idx="686">
                  <c:v>4</c:v>
                </c:pt>
                <c:pt idx="687">
                  <c:v>0</c:v>
                </c:pt>
                <c:pt idx="688">
                  <c:v>0</c:v>
                </c:pt>
                <c:pt idx="689">
                  <c:v>0</c:v>
                </c:pt>
                <c:pt idx="690">
                  <c:v>0</c:v>
                </c:pt>
                <c:pt idx="691">
                  <c:v>0</c:v>
                </c:pt>
                <c:pt idx="692">
                  <c:v>0</c:v>
                </c:pt>
                <c:pt idx="693">
                  <c:v>0</c:v>
                </c:pt>
                <c:pt idx="694">
                  <c:v>0</c:v>
                </c:pt>
                <c:pt idx="695">
                  <c:v>0</c:v>
                </c:pt>
                <c:pt idx="696">
                  <c:v>0</c:v>
                </c:pt>
                <c:pt idx="697">
                  <c:v>0</c:v>
                </c:pt>
                <c:pt idx="698">
                  <c:v>1.1999999999999957</c:v>
                </c:pt>
                <c:pt idx="699">
                  <c:v>4</c:v>
                </c:pt>
                <c:pt idx="700">
                  <c:v>3.1999999999999957</c:v>
                </c:pt>
                <c:pt idx="701">
                  <c:v>0</c:v>
                </c:pt>
                <c:pt idx="702">
                  <c:v>6.3999999999999986</c:v>
                </c:pt>
                <c:pt idx="703">
                  <c:v>3.6000000000000014</c:v>
                </c:pt>
                <c:pt idx="704">
                  <c:v>0</c:v>
                </c:pt>
                <c:pt idx="705">
                  <c:v>0</c:v>
                </c:pt>
                <c:pt idx="706">
                  <c:v>0</c:v>
                </c:pt>
                <c:pt idx="707">
                  <c:v>0</c:v>
                </c:pt>
                <c:pt idx="708">
                  <c:v>21.2</c:v>
                </c:pt>
                <c:pt idx="709">
                  <c:v>25.2</c:v>
                </c:pt>
                <c:pt idx="710">
                  <c:v>16</c:v>
                </c:pt>
                <c:pt idx="711">
                  <c:v>0</c:v>
                </c:pt>
                <c:pt idx="712">
                  <c:v>0</c:v>
                </c:pt>
                <c:pt idx="713">
                  <c:v>0</c:v>
                </c:pt>
                <c:pt idx="714">
                  <c:v>0</c:v>
                </c:pt>
                <c:pt idx="715">
                  <c:v>0</c:v>
                </c:pt>
                <c:pt idx="716">
                  <c:v>0</c:v>
                </c:pt>
                <c:pt idx="717">
                  <c:v>0</c:v>
                </c:pt>
                <c:pt idx="718">
                  <c:v>0</c:v>
                </c:pt>
                <c:pt idx="719">
                  <c:v>0</c:v>
                </c:pt>
                <c:pt idx="720">
                  <c:v>0</c:v>
                </c:pt>
                <c:pt idx="721">
                  <c:v>1.1999999999999957</c:v>
                </c:pt>
                <c:pt idx="722">
                  <c:v>0</c:v>
                </c:pt>
                <c:pt idx="723">
                  <c:v>0</c:v>
                </c:pt>
                <c:pt idx="724">
                  <c:v>7.1999999999999957</c:v>
                </c:pt>
                <c:pt idx="725">
                  <c:v>17.599999999999998</c:v>
                </c:pt>
                <c:pt idx="726">
                  <c:v>15.599999999999998</c:v>
                </c:pt>
                <c:pt idx="727">
                  <c:v>5.1999999999999957</c:v>
                </c:pt>
                <c:pt idx="728">
                  <c:v>0</c:v>
                </c:pt>
                <c:pt idx="729">
                  <c:v>1.1999999999999957</c:v>
                </c:pt>
                <c:pt idx="730">
                  <c:v>0</c:v>
                </c:pt>
                <c:pt idx="731">
                  <c:v>0</c:v>
                </c:pt>
                <c:pt idx="732">
                  <c:v>0</c:v>
                </c:pt>
                <c:pt idx="733">
                  <c:v>0</c:v>
                </c:pt>
                <c:pt idx="734">
                  <c:v>0</c:v>
                </c:pt>
                <c:pt idx="735">
                  <c:v>0</c:v>
                </c:pt>
                <c:pt idx="736">
                  <c:v>0</c:v>
                </c:pt>
                <c:pt idx="737">
                  <c:v>1.1999999999999957</c:v>
                </c:pt>
                <c:pt idx="738">
                  <c:v>6</c:v>
                </c:pt>
                <c:pt idx="739">
                  <c:v>0</c:v>
                </c:pt>
                <c:pt idx="740">
                  <c:v>0</c:v>
                </c:pt>
                <c:pt idx="741">
                  <c:v>0</c:v>
                </c:pt>
                <c:pt idx="742">
                  <c:v>0</c:v>
                </c:pt>
                <c:pt idx="743">
                  <c:v>1.1999999999999957</c:v>
                </c:pt>
                <c:pt idx="744">
                  <c:v>0</c:v>
                </c:pt>
                <c:pt idx="745">
                  <c:v>0</c:v>
                </c:pt>
                <c:pt idx="746">
                  <c:v>0</c:v>
                </c:pt>
                <c:pt idx="747">
                  <c:v>1.1999999999999957</c:v>
                </c:pt>
                <c:pt idx="748">
                  <c:v>8</c:v>
                </c:pt>
                <c:pt idx="749">
                  <c:v>20.399999999999999</c:v>
                </c:pt>
                <c:pt idx="750">
                  <c:v>19.599999999999998</c:v>
                </c:pt>
                <c:pt idx="751">
                  <c:v>8</c:v>
                </c:pt>
                <c:pt idx="752">
                  <c:v>0</c:v>
                </c:pt>
                <c:pt idx="753">
                  <c:v>3.1999999999999957</c:v>
                </c:pt>
                <c:pt idx="754">
                  <c:v>1.1999999999999957</c:v>
                </c:pt>
                <c:pt idx="755">
                  <c:v>0</c:v>
                </c:pt>
                <c:pt idx="756">
                  <c:v>0</c:v>
                </c:pt>
                <c:pt idx="757">
                  <c:v>0</c:v>
                </c:pt>
                <c:pt idx="758">
                  <c:v>0</c:v>
                </c:pt>
                <c:pt idx="759">
                  <c:v>0</c:v>
                </c:pt>
                <c:pt idx="760">
                  <c:v>1.1999999999999957</c:v>
                </c:pt>
                <c:pt idx="761">
                  <c:v>0</c:v>
                </c:pt>
                <c:pt idx="762">
                  <c:v>0</c:v>
                </c:pt>
                <c:pt idx="763">
                  <c:v>0</c:v>
                </c:pt>
                <c:pt idx="764">
                  <c:v>0</c:v>
                </c:pt>
                <c:pt idx="765">
                  <c:v>18.399999999999999</c:v>
                </c:pt>
                <c:pt idx="766">
                  <c:v>22.8</c:v>
                </c:pt>
                <c:pt idx="767">
                  <c:v>14.799999999999997</c:v>
                </c:pt>
                <c:pt idx="768">
                  <c:v>0</c:v>
                </c:pt>
                <c:pt idx="769">
                  <c:v>0</c:v>
                </c:pt>
                <c:pt idx="770">
                  <c:v>0</c:v>
                </c:pt>
                <c:pt idx="771">
                  <c:v>0</c:v>
                </c:pt>
                <c:pt idx="772">
                  <c:v>0</c:v>
                </c:pt>
                <c:pt idx="773">
                  <c:v>0</c:v>
                </c:pt>
                <c:pt idx="774">
                  <c:v>0</c:v>
                </c:pt>
                <c:pt idx="775">
                  <c:v>0</c:v>
                </c:pt>
                <c:pt idx="776">
                  <c:v>0</c:v>
                </c:pt>
                <c:pt idx="777">
                  <c:v>0</c:v>
                </c:pt>
                <c:pt idx="778">
                  <c:v>0</c:v>
                </c:pt>
                <c:pt idx="779">
                  <c:v>3.1999999999999957</c:v>
                </c:pt>
                <c:pt idx="780">
                  <c:v>1.1999999999999957</c:v>
                </c:pt>
                <c:pt idx="781">
                  <c:v>0</c:v>
                </c:pt>
                <c:pt idx="782">
                  <c:v>1.1999999999999957</c:v>
                </c:pt>
                <c:pt idx="783">
                  <c:v>0</c:v>
                </c:pt>
                <c:pt idx="784">
                  <c:v>1.1999999999999957</c:v>
                </c:pt>
                <c:pt idx="785">
                  <c:v>6</c:v>
                </c:pt>
                <c:pt idx="786">
                  <c:v>10.399999999999999</c:v>
                </c:pt>
                <c:pt idx="787">
                  <c:v>16.8</c:v>
                </c:pt>
                <c:pt idx="788">
                  <c:v>24.4</c:v>
                </c:pt>
                <c:pt idx="789">
                  <c:v>39.200000000000003</c:v>
                </c:pt>
                <c:pt idx="790">
                  <c:v>59.2</c:v>
                </c:pt>
                <c:pt idx="791">
                  <c:v>62</c:v>
                </c:pt>
                <c:pt idx="792">
                  <c:v>52.4</c:v>
                </c:pt>
                <c:pt idx="793">
                  <c:v>30</c:v>
                </c:pt>
                <c:pt idx="794">
                  <c:v>21.2</c:v>
                </c:pt>
                <c:pt idx="795">
                  <c:v>11.199999999999996</c:v>
                </c:pt>
                <c:pt idx="796">
                  <c:v>6.3999999999999986</c:v>
                </c:pt>
                <c:pt idx="797">
                  <c:v>7.1999999999999957</c:v>
                </c:pt>
                <c:pt idx="798">
                  <c:v>0</c:v>
                </c:pt>
                <c:pt idx="799">
                  <c:v>3.1999999999999957</c:v>
                </c:pt>
                <c:pt idx="800">
                  <c:v>1.1999999999999957</c:v>
                </c:pt>
                <c:pt idx="801">
                  <c:v>0</c:v>
                </c:pt>
                <c:pt idx="802">
                  <c:v>0</c:v>
                </c:pt>
                <c:pt idx="803">
                  <c:v>3.6000000000000014</c:v>
                </c:pt>
                <c:pt idx="804">
                  <c:v>4</c:v>
                </c:pt>
                <c:pt idx="805">
                  <c:v>0</c:v>
                </c:pt>
                <c:pt idx="806">
                  <c:v>3.1999999999999957</c:v>
                </c:pt>
                <c:pt idx="807">
                  <c:v>6.3999999999999986</c:v>
                </c:pt>
                <c:pt idx="808">
                  <c:v>0</c:v>
                </c:pt>
                <c:pt idx="809">
                  <c:v>3.6000000000000014</c:v>
                </c:pt>
                <c:pt idx="810">
                  <c:v>1.1999999999999957</c:v>
                </c:pt>
                <c:pt idx="811">
                  <c:v>1.1999999999999957</c:v>
                </c:pt>
                <c:pt idx="812">
                  <c:v>0</c:v>
                </c:pt>
                <c:pt idx="813">
                  <c:v>4</c:v>
                </c:pt>
                <c:pt idx="814">
                  <c:v>1.1999999999999957</c:v>
                </c:pt>
                <c:pt idx="815">
                  <c:v>3.1999999999999957</c:v>
                </c:pt>
                <c:pt idx="816">
                  <c:v>3.1999999999999957</c:v>
                </c:pt>
                <c:pt idx="817">
                  <c:v>0</c:v>
                </c:pt>
                <c:pt idx="818">
                  <c:v>0</c:v>
                </c:pt>
                <c:pt idx="819">
                  <c:v>1.1999999999999957</c:v>
                </c:pt>
                <c:pt idx="820">
                  <c:v>7.1999999999999957</c:v>
                </c:pt>
                <c:pt idx="821">
                  <c:v>1.1999999999999957</c:v>
                </c:pt>
                <c:pt idx="822">
                  <c:v>0</c:v>
                </c:pt>
                <c:pt idx="823">
                  <c:v>0</c:v>
                </c:pt>
                <c:pt idx="824">
                  <c:v>4</c:v>
                </c:pt>
                <c:pt idx="825">
                  <c:v>6.3999999999999986</c:v>
                </c:pt>
                <c:pt idx="826">
                  <c:v>0</c:v>
                </c:pt>
                <c:pt idx="827">
                  <c:v>10.399999999999999</c:v>
                </c:pt>
                <c:pt idx="828">
                  <c:v>14.399999999999999</c:v>
                </c:pt>
                <c:pt idx="829">
                  <c:v>26.4</c:v>
                </c:pt>
                <c:pt idx="830">
                  <c:v>47.199999999999996</c:v>
                </c:pt>
                <c:pt idx="831">
                  <c:v>57.2</c:v>
                </c:pt>
                <c:pt idx="832">
                  <c:v>54.8</c:v>
                </c:pt>
                <c:pt idx="833">
                  <c:v>35.200000000000003</c:v>
                </c:pt>
                <c:pt idx="834">
                  <c:v>20</c:v>
                </c:pt>
                <c:pt idx="835">
                  <c:v>13.199999999999996</c:v>
                </c:pt>
                <c:pt idx="836">
                  <c:v>8</c:v>
                </c:pt>
                <c:pt idx="837">
                  <c:v>0</c:v>
                </c:pt>
                <c:pt idx="838">
                  <c:v>0</c:v>
                </c:pt>
                <c:pt idx="839">
                  <c:v>0</c:v>
                </c:pt>
                <c:pt idx="840">
                  <c:v>0</c:v>
                </c:pt>
                <c:pt idx="841">
                  <c:v>0</c:v>
                </c:pt>
                <c:pt idx="842">
                  <c:v>0</c:v>
                </c:pt>
                <c:pt idx="843">
                  <c:v>6.3999999999999986</c:v>
                </c:pt>
                <c:pt idx="844">
                  <c:v>0</c:v>
                </c:pt>
                <c:pt idx="845">
                  <c:v>1.1999999999999957</c:v>
                </c:pt>
                <c:pt idx="846">
                  <c:v>0</c:v>
                </c:pt>
                <c:pt idx="847">
                  <c:v>1.1999999999999957</c:v>
                </c:pt>
                <c:pt idx="848">
                  <c:v>7.1999999999999957</c:v>
                </c:pt>
                <c:pt idx="849">
                  <c:v>0</c:v>
                </c:pt>
                <c:pt idx="850">
                  <c:v>0</c:v>
                </c:pt>
                <c:pt idx="851">
                  <c:v>0</c:v>
                </c:pt>
                <c:pt idx="852">
                  <c:v>0</c:v>
                </c:pt>
                <c:pt idx="853">
                  <c:v>0</c:v>
                </c:pt>
                <c:pt idx="854">
                  <c:v>0</c:v>
                </c:pt>
                <c:pt idx="855">
                  <c:v>3.1999999999999957</c:v>
                </c:pt>
                <c:pt idx="856">
                  <c:v>0</c:v>
                </c:pt>
                <c:pt idx="857">
                  <c:v>0</c:v>
                </c:pt>
                <c:pt idx="858">
                  <c:v>0</c:v>
                </c:pt>
                <c:pt idx="859">
                  <c:v>0</c:v>
                </c:pt>
                <c:pt idx="860">
                  <c:v>0</c:v>
                </c:pt>
                <c:pt idx="861">
                  <c:v>0</c:v>
                </c:pt>
                <c:pt idx="862">
                  <c:v>0</c:v>
                </c:pt>
                <c:pt idx="863">
                  <c:v>0</c:v>
                </c:pt>
                <c:pt idx="864">
                  <c:v>3.6000000000000014</c:v>
                </c:pt>
                <c:pt idx="865">
                  <c:v>1.1999999999999957</c:v>
                </c:pt>
                <c:pt idx="866">
                  <c:v>5.1999999999999957</c:v>
                </c:pt>
                <c:pt idx="867">
                  <c:v>6.3999999999999986</c:v>
                </c:pt>
                <c:pt idx="868">
                  <c:v>0</c:v>
                </c:pt>
                <c:pt idx="869">
                  <c:v>0</c:v>
                </c:pt>
                <c:pt idx="870">
                  <c:v>0</c:v>
                </c:pt>
                <c:pt idx="871">
                  <c:v>6</c:v>
                </c:pt>
                <c:pt idx="872">
                  <c:v>24.4</c:v>
                </c:pt>
                <c:pt idx="873">
                  <c:v>26</c:v>
                </c:pt>
                <c:pt idx="874">
                  <c:v>14.799999999999997</c:v>
                </c:pt>
                <c:pt idx="875">
                  <c:v>1.1999999999999957</c:v>
                </c:pt>
                <c:pt idx="876">
                  <c:v>0</c:v>
                </c:pt>
                <c:pt idx="877">
                  <c:v>0</c:v>
                </c:pt>
                <c:pt idx="878">
                  <c:v>5.1999999999999957</c:v>
                </c:pt>
                <c:pt idx="879">
                  <c:v>3.1999999999999957</c:v>
                </c:pt>
                <c:pt idx="880">
                  <c:v>3.6000000000000014</c:v>
                </c:pt>
                <c:pt idx="881">
                  <c:v>0</c:v>
                </c:pt>
                <c:pt idx="882">
                  <c:v>1.1999999999999957</c:v>
                </c:pt>
                <c:pt idx="883">
                  <c:v>3.1999999999999957</c:v>
                </c:pt>
                <c:pt idx="884">
                  <c:v>0</c:v>
                </c:pt>
                <c:pt idx="885">
                  <c:v>6</c:v>
                </c:pt>
                <c:pt idx="886">
                  <c:v>3.6000000000000014</c:v>
                </c:pt>
                <c:pt idx="887">
                  <c:v>0</c:v>
                </c:pt>
                <c:pt idx="888">
                  <c:v>16</c:v>
                </c:pt>
                <c:pt idx="889">
                  <c:v>23.599999999999998</c:v>
                </c:pt>
                <c:pt idx="890">
                  <c:v>18.8</c:v>
                </c:pt>
                <c:pt idx="891">
                  <c:v>0</c:v>
                </c:pt>
                <c:pt idx="892">
                  <c:v>0</c:v>
                </c:pt>
                <c:pt idx="893">
                  <c:v>0</c:v>
                </c:pt>
                <c:pt idx="894">
                  <c:v>0</c:v>
                </c:pt>
                <c:pt idx="895">
                  <c:v>0</c:v>
                </c:pt>
                <c:pt idx="896">
                  <c:v>0</c:v>
                </c:pt>
                <c:pt idx="897">
                  <c:v>0</c:v>
                </c:pt>
                <c:pt idx="898">
                  <c:v>1.1999999999999957</c:v>
                </c:pt>
                <c:pt idx="899">
                  <c:v>0</c:v>
                </c:pt>
                <c:pt idx="900">
                  <c:v>0</c:v>
                </c:pt>
                <c:pt idx="901">
                  <c:v>0</c:v>
                </c:pt>
                <c:pt idx="902">
                  <c:v>0</c:v>
                </c:pt>
                <c:pt idx="903">
                  <c:v>0</c:v>
                </c:pt>
                <c:pt idx="904">
                  <c:v>0</c:v>
                </c:pt>
                <c:pt idx="905">
                  <c:v>0</c:v>
                </c:pt>
                <c:pt idx="906">
                  <c:v>0</c:v>
                </c:pt>
                <c:pt idx="907">
                  <c:v>0</c:v>
                </c:pt>
                <c:pt idx="908">
                  <c:v>0</c:v>
                </c:pt>
                <c:pt idx="909">
                  <c:v>0</c:v>
                </c:pt>
                <c:pt idx="910">
                  <c:v>1.1999999999999957</c:v>
                </c:pt>
                <c:pt idx="911">
                  <c:v>6.3999999999999986</c:v>
                </c:pt>
                <c:pt idx="912">
                  <c:v>10</c:v>
                </c:pt>
                <c:pt idx="913">
                  <c:v>21.2</c:v>
                </c:pt>
                <c:pt idx="914">
                  <c:v>18</c:v>
                </c:pt>
                <c:pt idx="915">
                  <c:v>1.1999999999999957</c:v>
                </c:pt>
                <c:pt idx="916">
                  <c:v>0</c:v>
                </c:pt>
                <c:pt idx="917">
                  <c:v>0</c:v>
                </c:pt>
                <c:pt idx="918">
                  <c:v>0</c:v>
                </c:pt>
                <c:pt idx="919">
                  <c:v>0</c:v>
                </c:pt>
                <c:pt idx="920">
                  <c:v>1.1999999999999957</c:v>
                </c:pt>
                <c:pt idx="921">
                  <c:v>5.1999999999999957</c:v>
                </c:pt>
                <c:pt idx="922">
                  <c:v>3.1999999999999957</c:v>
                </c:pt>
                <c:pt idx="923">
                  <c:v>0</c:v>
                </c:pt>
                <c:pt idx="924">
                  <c:v>0</c:v>
                </c:pt>
                <c:pt idx="925">
                  <c:v>0</c:v>
                </c:pt>
                <c:pt idx="926">
                  <c:v>6.3999999999999986</c:v>
                </c:pt>
                <c:pt idx="927">
                  <c:v>4</c:v>
                </c:pt>
                <c:pt idx="928">
                  <c:v>6.3999999999999986</c:v>
                </c:pt>
                <c:pt idx="929">
                  <c:v>25.599999999999998</c:v>
                </c:pt>
                <c:pt idx="930">
                  <c:v>27.599999999999998</c:v>
                </c:pt>
                <c:pt idx="931">
                  <c:v>17.2</c:v>
                </c:pt>
                <c:pt idx="932">
                  <c:v>0</c:v>
                </c:pt>
                <c:pt idx="933">
                  <c:v>0</c:v>
                </c:pt>
                <c:pt idx="934">
                  <c:v>0</c:v>
                </c:pt>
                <c:pt idx="935">
                  <c:v>0</c:v>
                </c:pt>
                <c:pt idx="936">
                  <c:v>3.6000000000000014</c:v>
                </c:pt>
                <c:pt idx="937">
                  <c:v>4</c:v>
                </c:pt>
                <c:pt idx="938">
                  <c:v>0</c:v>
                </c:pt>
                <c:pt idx="939">
                  <c:v>0</c:v>
                </c:pt>
                <c:pt idx="940">
                  <c:v>0</c:v>
                </c:pt>
                <c:pt idx="941">
                  <c:v>0</c:v>
                </c:pt>
                <c:pt idx="942">
                  <c:v>3.6000000000000014</c:v>
                </c:pt>
                <c:pt idx="943">
                  <c:v>0</c:v>
                </c:pt>
                <c:pt idx="944">
                  <c:v>0</c:v>
                </c:pt>
                <c:pt idx="945">
                  <c:v>0</c:v>
                </c:pt>
                <c:pt idx="946">
                  <c:v>0</c:v>
                </c:pt>
                <c:pt idx="947">
                  <c:v>0</c:v>
                </c:pt>
                <c:pt idx="948">
                  <c:v>0</c:v>
                </c:pt>
                <c:pt idx="949">
                  <c:v>3.1999999999999957</c:v>
                </c:pt>
                <c:pt idx="950">
                  <c:v>0</c:v>
                </c:pt>
                <c:pt idx="951">
                  <c:v>0</c:v>
                </c:pt>
                <c:pt idx="952">
                  <c:v>7.1999999999999957</c:v>
                </c:pt>
                <c:pt idx="953">
                  <c:v>18.8</c:v>
                </c:pt>
                <c:pt idx="954">
                  <c:v>34.4</c:v>
                </c:pt>
                <c:pt idx="955">
                  <c:v>34.799999999999997</c:v>
                </c:pt>
                <c:pt idx="956">
                  <c:v>20.399999999999999</c:v>
                </c:pt>
                <c:pt idx="957">
                  <c:v>8</c:v>
                </c:pt>
                <c:pt idx="958">
                  <c:v>0</c:v>
                </c:pt>
                <c:pt idx="959">
                  <c:v>0</c:v>
                </c:pt>
                <c:pt idx="960">
                  <c:v>0</c:v>
                </c:pt>
                <c:pt idx="961">
                  <c:v>0</c:v>
                </c:pt>
                <c:pt idx="962">
                  <c:v>0</c:v>
                </c:pt>
                <c:pt idx="963">
                  <c:v>1.1999999999999957</c:v>
                </c:pt>
                <c:pt idx="964">
                  <c:v>5.1999999999999957</c:v>
                </c:pt>
                <c:pt idx="965">
                  <c:v>3.1999999999999957</c:v>
                </c:pt>
                <c:pt idx="966">
                  <c:v>1.1999999999999957</c:v>
                </c:pt>
                <c:pt idx="967">
                  <c:v>1.1999999999999957</c:v>
                </c:pt>
                <c:pt idx="968">
                  <c:v>0</c:v>
                </c:pt>
                <c:pt idx="969">
                  <c:v>1.1999999999999957</c:v>
                </c:pt>
                <c:pt idx="970">
                  <c:v>0</c:v>
                </c:pt>
                <c:pt idx="971">
                  <c:v>11.199999999999996</c:v>
                </c:pt>
                <c:pt idx="972">
                  <c:v>9.1999999999999957</c:v>
                </c:pt>
                <c:pt idx="973">
                  <c:v>5.1999999999999957</c:v>
                </c:pt>
                <c:pt idx="974">
                  <c:v>4</c:v>
                </c:pt>
                <c:pt idx="975">
                  <c:v>3.6000000000000014</c:v>
                </c:pt>
                <c:pt idx="976">
                  <c:v>4</c:v>
                </c:pt>
                <c:pt idx="977">
                  <c:v>0</c:v>
                </c:pt>
                <c:pt idx="978">
                  <c:v>1.1999999999999957</c:v>
                </c:pt>
                <c:pt idx="979">
                  <c:v>0</c:v>
                </c:pt>
                <c:pt idx="980">
                  <c:v>0</c:v>
                </c:pt>
                <c:pt idx="981">
                  <c:v>0</c:v>
                </c:pt>
                <c:pt idx="982">
                  <c:v>0</c:v>
                </c:pt>
                <c:pt idx="983">
                  <c:v>0</c:v>
                </c:pt>
                <c:pt idx="984">
                  <c:v>0</c:v>
                </c:pt>
                <c:pt idx="985">
                  <c:v>4</c:v>
                </c:pt>
                <c:pt idx="986">
                  <c:v>1.1999999999999957</c:v>
                </c:pt>
                <c:pt idx="987">
                  <c:v>0</c:v>
                </c:pt>
                <c:pt idx="988">
                  <c:v>1.1999999999999957</c:v>
                </c:pt>
                <c:pt idx="989">
                  <c:v>5.1999999999999957</c:v>
                </c:pt>
                <c:pt idx="990">
                  <c:v>0</c:v>
                </c:pt>
                <c:pt idx="991">
                  <c:v>0</c:v>
                </c:pt>
                <c:pt idx="992">
                  <c:v>0</c:v>
                </c:pt>
                <c:pt idx="993">
                  <c:v>0</c:v>
                </c:pt>
                <c:pt idx="994">
                  <c:v>24.8</c:v>
                </c:pt>
                <c:pt idx="995">
                  <c:v>32</c:v>
                </c:pt>
                <c:pt idx="996">
                  <c:v>26.8</c:v>
                </c:pt>
                <c:pt idx="997">
                  <c:v>0</c:v>
                </c:pt>
                <c:pt idx="998">
                  <c:v>0</c:v>
                </c:pt>
                <c:pt idx="999">
                  <c:v>1.1999999999999957</c:v>
                </c:pt>
                <c:pt idx="1000">
                  <c:v>0</c:v>
                </c:pt>
                <c:pt idx="1001">
                  <c:v>0</c:v>
                </c:pt>
                <c:pt idx="1002">
                  <c:v>0</c:v>
                </c:pt>
                <c:pt idx="1003">
                  <c:v>0</c:v>
                </c:pt>
                <c:pt idx="1004">
                  <c:v>0</c:v>
                </c:pt>
                <c:pt idx="1005">
                  <c:v>0</c:v>
                </c:pt>
                <c:pt idx="1006">
                  <c:v>3.6000000000000014</c:v>
                </c:pt>
                <c:pt idx="1007">
                  <c:v>1.1999999999999957</c:v>
                </c:pt>
                <c:pt idx="1008">
                  <c:v>0</c:v>
                </c:pt>
                <c:pt idx="1009">
                  <c:v>0</c:v>
                </c:pt>
                <c:pt idx="1010">
                  <c:v>1.1999999999999957</c:v>
                </c:pt>
                <c:pt idx="1011">
                  <c:v>11.199999999999996</c:v>
                </c:pt>
                <c:pt idx="1012">
                  <c:v>11.199999999999996</c:v>
                </c:pt>
                <c:pt idx="1013">
                  <c:v>3.1999999999999957</c:v>
                </c:pt>
                <c:pt idx="1014">
                  <c:v>0</c:v>
                </c:pt>
                <c:pt idx="1015">
                  <c:v>0</c:v>
                </c:pt>
                <c:pt idx="1016">
                  <c:v>1.1999999999999957</c:v>
                </c:pt>
                <c:pt idx="1017">
                  <c:v>0</c:v>
                </c:pt>
                <c:pt idx="1018">
                  <c:v>0</c:v>
                </c:pt>
                <c:pt idx="1019">
                  <c:v>8</c:v>
                </c:pt>
                <c:pt idx="1020">
                  <c:v>1.1999999999999957</c:v>
                </c:pt>
                <c:pt idx="1021">
                  <c:v>1.1999999999999957</c:v>
                </c:pt>
                <c:pt idx="1022">
                  <c:v>3.1999999999999957</c:v>
                </c:pt>
                <c:pt idx="1023">
                  <c:v>0</c:v>
                </c:pt>
              </c:numCache>
            </c:numRef>
          </c:val>
          <c:smooth val="0"/>
        </c:ser>
        <c:dLbls>
          <c:showLegendKey val="0"/>
          <c:showVal val="0"/>
          <c:showCatName val="0"/>
          <c:showSerName val="0"/>
          <c:showPercent val="0"/>
          <c:showBubbleSize val="0"/>
        </c:dLbls>
        <c:marker val="1"/>
        <c:smooth val="0"/>
        <c:axId val="83290368"/>
        <c:axId val="83324928"/>
      </c:lineChart>
      <c:catAx>
        <c:axId val="83290368"/>
        <c:scaling>
          <c:orientation val="minMax"/>
        </c:scaling>
        <c:delete val="0"/>
        <c:axPos val="b"/>
        <c:title>
          <c:tx>
            <c:rich>
              <a:bodyPr/>
              <a:lstStyle/>
              <a:p>
                <a:pPr>
                  <a:defRPr>
                    <a:latin typeface="CMU Serif" pitchFamily="50" charset="0"/>
                    <a:ea typeface="CMU Serif" pitchFamily="50" charset="0"/>
                    <a:cs typeface="CMU Serif" pitchFamily="50" charset="0"/>
                  </a:defRPr>
                </a:pPr>
                <a:r>
                  <a:rPr lang="en-GB">
                    <a:latin typeface="CMU Serif" pitchFamily="50" charset="0"/>
                    <a:ea typeface="CMU Serif" pitchFamily="50" charset="0"/>
                    <a:cs typeface="CMU Serif" pitchFamily="50" charset="0"/>
                  </a:rPr>
                  <a:t>Frequency (Hz)</a:t>
                </a:r>
              </a:p>
            </c:rich>
          </c:tx>
          <c:layout/>
          <c:overlay val="0"/>
        </c:title>
        <c:numFmt formatCode="0" sourceLinked="1"/>
        <c:majorTickMark val="out"/>
        <c:minorTickMark val="none"/>
        <c:tickLblPos val="nextTo"/>
        <c:txPr>
          <a:bodyPr/>
          <a:lstStyle/>
          <a:p>
            <a:pPr>
              <a:defRPr>
                <a:latin typeface="CMU Serif" pitchFamily="50" charset="0"/>
                <a:ea typeface="CMU Serif" pitchFamily="50" charset="0"/>
                <a:cs typeface="CMU Serif" pitchFamily="50" charset="0"/>
              </a:defRPr>
            </a:pPr>
            <a:endParaRPr lang="en-US"/>
          </a:p>
        </c:txPr>
        <c:crossAx val="83324928"/>
        <c:crosses val="autoZero"/>
        <c:auto val="1"/>
        <c:lblAlgn val="ctr"/>
        <c:lblOffset val="100"/>
        <c:tickLblSkip val="100"/>
        <c:tickMarkSkip val="10"/>
        <c:noMultiLvlLbl val="0"/>
      </c:catAx>
      <c:valAx>
        <c:axId val="83324928"/>
        <c:scaling>
          <c:orientation val="minMax"/>
        </c:scaling>
        <c:delete val="0"/>
        <c:axPos val="l"/>
        <c:majorGridlines/>
        <c:title>
          <c:tx>
            <c:rich>
              <a:bodyPr rot="-5400000" vert="horz"/>
              <a:lstStyle/>
              <a:p>
                <a:pPr>
                  <a:defRPr>
                    <a:latin typeface="CMU Serif" pitchFamily="50" charset="0"/>
                    <a:ea typeface="CMU Serif" pitchFamily="50" charset="0"/>
                    <a:cs typeface="CMU Serif" pitchFamily="50" charset="0"/>
                  </a:defRPr>
                </a:pPr>
                <a:r>
                  <a:rPr lang="en-GB">
                    <a:latin typeface="CMU Serif" pitchFamily="50" charset="0"/>
                    <a:ea typeface="CMU Serif" pitchFamily="50" charset="0"/>
                    <a:cs typeface="CMU Serif" pitchFamily="50" charset="0"/>
                  </a:rPr>
                  <a:t>Amplitude (custom unit)</a:t>
                </a:r>
              </a:p>
            </c:rich>
          </c:tx>
          <c:layout/>
          <c:overlay val="0"/>
        </c:title>
        <c:numFmt formatCode="General" sourceLinked="1"/>
        <c:majorTickMark val="out"/>
        <c:minorTickMark val="none"/>
        <c:tickLblPos val="nextTo"/>
        <c:txPr>
          <a:bodyPr/>
          <a:lstStyle/>
          <a:p>
            <a:pPr>
              <a:defRPr>
                <a:latin typeface="CMU Serif" pitchFamily="50" charset="0"/>
                <a:ea typeface="CMU Serif" pitchFamily="50" charset="0"/>
                <a:cs typeface="CMU Serif" pitchFamily="50" charset="0"/>
              </a:defRPr>
            </a:pPr>
            <a:endParaRPr lang="en-US"/>
          </a:p>
        </c:txPr>
        <c:crossAx val="83290368"/>
        <c:crosses val="autoZero"/>
        <c:crossBetween val="between"/>
      </c:valAx>
    </c:plotArea>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Offset of 16</c:v>
          </c:tx>
          <c:spPr>
            <a:ln w="25400" cap="flat" cmpd="sng" algn="ctr">
              <a:solidFill>
                <a:schemeClr val="accent5"/>
              </a:solidFill>
              <a:prstDash val="solid"/>
            </a:ln>
            <a:effectLst/>
          </c:spPr>
          <c:marker>
            <c:symbol val="none"/>
          </c:marker>
          <c:cat>
            <c:numRef>
              <c:f>F0010CH1!$D$1:$D$501</c:f>
              <c:numCache>
                <c:formatCode>0.000</c:formatCode>
                <c:ptCount val="501"/>
                <c:pt idx="0">
                  <c:v>0</c:v>
                </c:pt>
                <c:pt idx="1">
                  <c:v>1.9999999999998318E-3</c:v>
                </c:pt>
                <c:pt idx="2">
                  <c:v>4.0000000000000972E-3</c:v>
                </c:pt>
                <c:pt idx="3">
                  <c:v>5.999999999999929E-3</c:v>
                </c:pt>
                <c:pt idx="4">
                  <c:v>7.9999999999997608E-3</c:v>
                </c:pt>
                <c:pt idx="5">
                  <c:v>1.0000000000000026E-2</c:v>
                </c:pt>
                <c:pt idx="6">
                  <c:v>1.1999999999999858E-2</c:v>
                </c:pt>
                <c:pt idx="7">
                  <c:v>1.399999999999969E-2</c:v>
                </c:pt>
                <c:pt idx="8">
                  <c:v>1.5999999999999955E-2</c:v>
                </c:pt>
                <c:pt idx="9">
                  <c:v>1.7999999999999787E-2</c:v>
                </c:pt>
                <c:pt idx="10">
                  <c:v>2.0000000000000052E-2</c:v>
                </c:pt>
                <c:pt idx="11">
                  <c:v>2.1999999999999884E-2</c:v>
                </c:pt>
                <c:pt idx="12">
                  <c:v>2.3999999999999716E-2</c:v>
                </c:pt>
                <c:pt idx="13">
                  <c:v>2.5999999999999981E-2</c:v>
                </c:pt>
                <c:pt idx="14">
                  <c:v>2.7999999999999813E-2</c:v>
                </c:pt>
                <c:pt idx="15">
                  <c:v>3.0000000000000079E-2</c:v>
                </c:pt>
                <c:pt idx="16">
                  <c:v>3.199999999999991E-2</c:v>
                </c:pt>
                <c:pt idx="17">
                  <c:v>3.3999999999999739E-2</c:v>
                </c:pt>
                <c:pt idx="18">
                  <c:v>3.6000000000000004E-2</c:v>
                </c:pt>
                <c:pt idx="19">
                  <c:v>3.7999999999999839E-2</c:v>
                </c:pt>
                <c:pt idx="20">
                  <c:v>4.0000000000000105E-2</c:v>
                </c:pt>
                <c:pt idx="21">
                  <c:v>4.199999999999994E-2</c:v>
                </c:pt>
                <c:pt idx="22">
                  <c:v>4.3999999999999768E-2</c:v>
                </c:pt>
                <c:pt idx="23">
                  <c:v>4.6000000000000034E-2</c:v>
                </c:pt>
                <c:pt idx="24">
                  <c:v>4.7999999999999862E-2</c:v>
                </c:pt>
                <c:pt idx="25">
                  <c:v>4.9999999999999697E-2</c:v>
                </c:pt>
                <c:pt idx="26">
                  <c:v>5.1999999999999963E-2</c:v>
                </c:pt>
                <c:pt idx="27">
                  <c:v>5.3999999999999798E-2</c:v>
                </c:pt>
                <c:pt idx="28">
                  <c:v>5.6000000000000064E-2</c:v>
                </c:pt>
                <c:pt idx="29">
                  <c:v>5.7999999999999892E-2</c:v>
                </c:pt>
                <c:pt idx="30">
                  <c:v>5.999999999999972E-2</c:v>
                </c:pt>
                <c:pt idx="31">
                  <c:v>6.1999999999999986E-2</c:v>
                </c:pt>
                <c:pt idx="32">
                  <c:v>6.3999999999999821E-2</c:v>
                </c:pt>
                <c:pt idx="33">
                  <c:v>6.6000000000000086E-2</c:v>
                </c:pt>
                <c:pt idx="34">
                  <c:v>6.7999999999999922E-2</c:v>
                </c:pt>
                <c:pt idx="35">
                  <c:v>6.9999999999999757E-2</c:v>
                </c:pt>
                <c:pt idx="36">
                  <c:v>7.2000000000000008E-2</c:v>
                </c:pt>
                <c:pt idx="37">
                  <c:v>7.3999999999999844E-2</c:v>
                </c:pt>
                <c:pt idx="38">
                  <c:v>7.5999999999999679E-2</c:v>
                </c:pt>
                <c:pt idx="39">
                  <c:v>7.7999999999999944E-2</c:v>
                </c:pt>
                <c:pt idx="40">
                  <c:v>7.999999999999978E-2</c:v>
                </c:pt>
                <c:pt idx="41">
                  <c:v>8.2000000000000045E-2</c:v>
                </c:pt>
                <c:pt idx="42">
                  <c:v>8.399999999999988E-2</c:v>
                </c:pt>
                <c:pt idx="43">
                  <c:v>8.5999999999999702E-2</c:v>
                </c:pt>
                <c:pt idx="44">
                  <c:v>8.7999999999999967E-2</c:v>
                </c:pt>
                <c:pt idx="45">
                  <c:v>8.9999999999999802E-2</c:v>
                </c:pt>
                <c:pt idx="46">
                  <c:v>9.2000000000000068E-2</c:v>
                </c:pt>
                <c:pt idx="47">
                  <c:v>9.3999999999999903E-2</c:v>
                </c:pt>
                <c:pt idx="48">
                  <c:v>9.5999999999999724E-2</c:v>
                </c:pt>
                <c:pt idx="49">
                  <c:v>9.8000000000000004E-2</c:v>
                </c:pt>
                <c:pt idx="50">
                  <c:v>9.9999999999999825E-2</c:v>
                </c:pt>
                <c:pt idx="51">
                  <c:v>0.10200000000000009</c:v>
                </c:pt>
                <c:pt idx="52">
                  <c:v>0.10399999999999993</c:v>
                </c:pt>
                <c:pt idx="53">
                  <c:v>0.10599999999999976</c:v>
                </c:pt>
                <c:pt idx="54">
                  <c:v>0.10800000000000003</c:v>
                </c:pt>
                <c:pt idx="55">
                  <c:v>0.10999999999999985</c:v>
                </c:pt>
                <c:pt idx="56">
                  <c:v>0.11199999999999968</c:v>
                </c:pt>
                <c:pt idx="57">
                  <c:v>0.11399999999999995</c:v>
                </c:pt>
                <c:pt idx="58">
                  <c:v>0.11599999999999978</c:v>
                </c:pt>
                <c:pt idx="59">
                  <c:v>0.11800000000000005</c:v>
                </c:pt>
                <c:pt idx="60">
                  <c:v>0.11999999999999988</c:v>
                </c:pt>
                <c:pt idx="61">
                  <c:v>0.12199999999999972</c:v>
                </c:pt>
                <c:pt idx="62">
                  <c:v>0.12399999999999997</c:v>
                </c:pt>
                <c:pt idx="63">
                  <c:v>0.12599999999999981</c:v>
                </c:pt>
                <c:pt idx="64">
                  <c:v>0.12800000000000009</c:v>
                </c:pt>
                <c:pt idx="65">
                  <c:v>0.12999999999999989</c:v>
                </c:pt>
                <c:pt idx="66">
                  <c:v>0.13199999999999973</c:v>
                </c:pt>
                <c:pt idx="67">
                  <c:v>0.13400000000000001</c:v>
                </c:pt>
                <c:pt idx="68">
                  <c:v>0.13599999999999984</c:v>
                </c:pt>
                <c:pt idx="69">
                  <c:v>0.13800000000000009</c:v>
                </c:pt>
                <c:pt idx="70">
                  <c:v>0.13999999999999993</c:v>
                </c:pt>
                <c:pt idx="71">
                  <c:v>0.14199999999999977</c:v>
                </c:pt>
                <c:pt idx="72">
                  <c:v>0.14400000000000002</c:v>
                </c:pt>
                <c:pt idx="73">
                  <c:v>0.14599999999999985</c:v>
                </c:pt>
                <c:pt idx="74">
                  <c:v>0.14799999999999969</c:v>
                </c:pt>
                <c:pt idx="75">
                  <c:v>0.14999999999999997</c:v>
                </c:pt>
                <c:pt idx="76">
                  <c:v>0.1519999999999998</c:v>
                </c:pt>
                <c:pt idx="77">
                  <c:v>0.15400000000000005</c:v>
                </c:pt>
                <c:pt idx="78">
                  <c:v>0.15599999999999989</c:v>
                </c:pt>
                <c:pt idx="79">
                  <c:v>0.15799999999999972</c:v>
                </c:pt>
                <c:pt idx="80">
                  <c:v>0.15999999999999998</c:v>
                </c:pt>
                <c:pt idx="81">
                  <c:v>0.16199999999999981</c:v>
                </c:pt>
                <c:pt idx="82">
                  <c:v>0.16400000000000009</c:v>
                </c:pt>
                <c:pt idx="83">
                  <c:v>0.16599999999999993</c:v>
                </c:pt>
                <c:pt idx="84">
                  <c:v>0.16799999999999976</c:v>
                </c:pt>
                <c:pt idx="85">
                  <c:v>0.17</c:v>
                </c:pt>
                <c:pt idx="86">
                  <c:v>0.17199999999999985</c:v>
                </c:pt>
                <c:pt idx="87">
                  <c:v>0.1740000000000001</c:v>
                </c:pt>
                <c:pt idx="88">
                  <c:v>0.17599999999999993</c:v>
                </c:pt>
                <c:pt idx="89">
                  <c:v>0.17799999999999977</c:v>
                </c:pt>
                <c:pt idx="90">
                  <c:v>0.18000000000000005</c:v>
                </c:pt>
                <c:pt idx="91">
                  <c:v>0.18199999999999988</c:v>
                </c:pt>
                <c:pt idx="92">
                  <c:v>0.18399999999999969</c:v>
                </c:pt>
                <c:pt idx="93">
                  <c:v>0.18599999999999997</c:v>
                </c:pt>
                <c:pt idx="94">
                  <c:v>0.18799999999999981</c:v>
                </c:pt>
                <c:pt idx="95">
                  <c:v>0.19000000000000006</c:v>
                </c:pt>
                <c:pt idx="96">
                  <c:v>0.19199999999999989</c:v>
                </c:pt>
                <c:pt idx="97">
                  <c:v>0.19399999999999973</c:v>
                </c:pt>
                <c:pt idx="98">
                  <c:v>0.19600000000000001</c:v>
                </c:pt>
                <c:pt idx="99">
                  <c:v>0.19799999999999982</c:v>
                </c:pt>
                <c:pt idx="100">
                  <c:v>0.20000000000000009</c:v>
                </c:pt>
                <c:pt idx="101">
                  <c:v>0.20199999999999993</c:v>
                </c:pt>
                <c:pt idx="102">
                  <c:v>0.20399999999999976</c:v>
                </c:pt>
                <c:pt idx="103">
                  <c:v>0.20600000000000002</c:v>
                </c:pt>
                <c:pt idx="104">
                  <c:v>0.20799999999999985</c:v>
                </c:pt>
                <c:pt idx="105">
                  <c:v>0.20999999999999969</c:v>
                </c:pt>
                <c:pt idx="106">
                  <c:v>0.21199999999999994</c:v>
                </c:pt>
                <c:pt idx="107">
                  <c:v>0.21399999999999977</c:v>
                </c:pt>
                <c:pt idx="108">
                  <c:v>0.21600000000000005</c:v>
                </c:pt>
                <c:pt idx="109">
                  <c:v>0.21799999999999989</c:v>
                </c:pt>
                <c:pt idx="110">
                  <c:v>0.2199999999999997</c:v>
                </c:pt>
                <c:pt idx="111">
                  <c:v>0.22199999999999998</c:v>
                </c:pt>
                <c:pt idx="112">
                  <c:v>0.22399999999999981</c:v>
                </c:pt>
                <c:pt idx="113">
                  <c:v>0.22600000000000006</c:v>
                </c:pt>
                <c:pt idx="114">
                  <c:v>0.2279999999999999</c:v>
                </c:pt>
                <c:pt idx="115">
                  <c:v>0.22999999999999973</c:v>
                </c:pt>
                <c:pt idx="116">
                  <c:v>0.23200000000000001</c:v>
                </c:pt>
                <c:pt idx="117">
                  <c:v>0.23399999999999982</c:v>
                </c:pt>
                <c:pt idx="118">
                  <c:v>0.2360000000000001</c:v>
                </c:pt>
                <c:pt idx="119">
                  <c:v>0.23799999999999993</c:v>
                </c:pt>
                <c:pt idx="120">
                  <c:v>0.23999999999999977</c:v>
                </c:pt>
                <c:pt idx="121">
                  <c:v>0.24200000000000002</c:v>
                </c:pt>
                <c:pt idx="122">
                  <c:v>0.24399999999999986</c:v>
                </c:pt>
                <c:pt idx="123">
                  <c:v>0.24599999999999969</c:v>
                </c:pt>
                <c:pt idx="124">
                  <c:v>0.24799999999999994</c:v>
                </c:pt>
                <c:pt idx="125">
                  <c:v>0.24999999999999978</c:v>
                </c:pt>
                <c:pt idx="126">
                  <c:v>0.25200000000000006</c:v>
                </c:pt>
                <c:pt idx="127">
                  <c:v>0.25399999999999989</c:v>
                </c:pt>
                <c:pt idx="128">
                  <c:v>0.25599999999999973</c:v>
                </c:pt>
                <c:pt idx="129">
                  <c:v>0.25800000000000001</c:v>
                </c:pt>
                <c:pt idx="130">
                  <c:v>0.25999999999999979</c:v>
                </c:pt>
                <c:pt idx="131">
                  <c:v>0.26200000000000007</c:v>
                </c:pt>
                <c:pt idx="132">
                  <c:v>0.2639999999999999</c:v>
                </c:pt>
                <c:pt idx="133">
                  <c:v>0.26599999999999974</c:v>
                </c:pt>
                <c:pt idx="134">
                  <c:v>0.26800000000000002</c:v>
                </c:pt>
                <c:pt idx="135">
                  <c:v>0.26999999999999985</c:v>
                </c:pt>
                <c:pt idx="136">
                  <c:v>0.27200000000000013</c:v>
                </c:pt>
                <c:pt idx="137">
                  <c:v>0.27399999999999991</c:v>
                </c:pt>
                <c:pt idx="138">
                  <c:v>0.27599999999999975</c:v>
                </c:pt>
                <c:pt idx="139">
                  <c:v>0.27800000000000002</c:v>
                </c:pt>
                <c:pt idx="140">
                  <c:v>0.27999999999999986</c:v>
                </c:pt>
                <c:pt idx="141">
                  <c:v>0.2819999999999997</c:v>
                </c:pt>
                <c:pt idx="142">
                  <c:v>0.28399999999999997</c:v>
                </c:pt>
                <c:pt idx="143">
                  <c:v>0.28599999999999981</c:v>
                </c:pt>
                <c:pt idx="144">
                  <c:v>0.28800000000000003</c:v>
                </c:pt>
                <c:pt idx="145">
                  <c:v>0.28999999999999987</c:v>
                </c:pt>
                <c:pt idx="146">
                  <c:v>0.2919999999999997</c:v>
                </c:pt>
                <c:pt idx="147">
                  <c:v>0.29399999999999998</c:v>
                </c:pt>
                <c:pt idx="148">
                  <c:v>0.29599999999999982</c:v>
                </c:pt>
                <c:pt idx="149">
                  <c:v>0.2980000000000001</c:v>
                </c:pt>
                <c:pt idx="150">
                  <c:v>0.29999999999999993</c:v>
                </c:pt>
                <c:pt idx="151">
                  <c:v>0.30199999999999977</c:v>
                </c:pt>
                <c:pt idx="152">
                  <c:v>0.30399999999999999</c:v>
                </c:pt>
                <c:pt idx="153">
                  <c:v>0.30599999999999983</c:v>
                </c:pt>
                <c:pt idx="154">
                  <c:v>0.30799999999999966</c:v>
                </c:pt>
                <c:pt idx="155">
                  <c:v>0.30999999999999994</c:v>
                </c:pt>
                <c:pt idx="156">
                  <c:v>0.31199999999999978</c:v>
                </c:pt>
                <c:pt idx="157">
                  <c:v>0.31400000000000006</c:v>
                </c:pt>
                <c:pt idx="158">
                  <c:v>0.31599999999999989</c:v>
                </c:pt>
                <c:pt idx="159">
                  <c:v>0.31799999999999973</c:v>
                </c:pt>
                <c:pt idx="160">
                  <c:v>0.31999999999999995</c:v>
                </c:pt>
                <c:pt idx="161">
                  <c:v>0.32199999999999979</c:v>
                </c:pt>
                <c:pt idx="162">
                  <c:v>0.32400000000000007</c:v>
                </c:pt>
                <c:pt idx="163">
                  <c:v>0.3259999999999999</c:v>
                </c:pt>
                <c:pt idx="164">
                  <c:v>0.32799999999999974</c:v>
                </c:pt>
                <c:pt idx="165">
                  <c:v>0.33</c:v>
                </c:pt>
                <c:pt idx="166">
                  <c:v>0.33199999999999985</c:v>
                </c:pt>
                <c:pt idx="167">
                  <c:v>0.33400000000000007</c:v>
                </c:pt>
                <c:pt idx="168">
                  <c:v>0.33599999999999991</c:v>
                </c:pt>
                <c:pt idx="169">
                  <c:v>0.33799999999999975</c:v>
                </c:pt>
                <c:pt idx="170">
                  <c:v>0.34</c:v>
                </c:pt>
                <c:pt idx="171">
                  <c:v>0.34199999999999986</c:v>
                </c:pt>
                <c:pt idx="172">
                  <c:v>0.34399999999999969</c:v>
                </c:pt>
                <c:pt idx="173">
                  <c:v>0.34599999999999997</c:v>
                </c:pt>
                <c:pt idx="174">
                  <c:v>0.34799999999999981</c:v>
                </c:pt>
                <c:pt idx="175">
                  <c:v>0.35000000000000003</c:v>
                </c:pt>
                <c:pt idx="176">
                  <c:v>0.35199999999999987</c:v>
                </c:pt>
                <c:pt idx="177">
                  <c:v>0.3539999999999997</c:v>
                </c:pt>
                <c:pt idx="178">
                  <c:v>0.35599999999999998</c:v>
                </c:pt>
                <c:pt idx="179">
                  <c:v>0.35799999999999982</c:v>
                </c:pt>
                <c:pt idx="180">
                  <c:v>0.3600000000000001</c:v>
                </c:pt>
                <c:pt idx="181">
                  <c:v>0.36199999999999993</c:v>
                </c:pt>
                <c:pt idx="182">
                  <c:v>0.36399999999999977</c:v>
                </c:pt>
                <c:pt idx="183">
                  <c:v>0.36599999999999999</c:v>
                </c:pt>
                <c:pt idx="184">
                  <c:v>0.36799999999999983</c:v>
                </c:pt>
                <c:pt idx="185">
                  <c:v>0.37000000000000011</c:v>
                </c:pt>
                <c:pt idx="186">
                  <c:v>0.37199999999999994</c:v>
                </c:pt>
                <c:pt idx="187">
                  <c:v>0.37399999999999978</c:v>
                </c:pt>
                <c:pt idx="188">
                  <c:v>0.37600000000000006</c:v>
                </c:pt>
                <c:pt idx="189">
                  <c:v>0.37799999999999989</c:v>
                </c:pt>
                <c:pt idx="190">
                  <c:v>0.37999999999999967</c:v>
                </c:pt>
                <c:pt idx="191">
                  <c:v>0.38199999999999995</c:v>
                </c:pt>
                <c:pt idx="192">
                  <c:v>0.38399999999999979</c:v>
                </c:pt>
                <c:pt idx="193">
                  <c:v>0.38600000000000007</c:v>
                </c:pt>
                <c:pt idx="194">
                  <c:v>0.3879999999999999</c:v>
                </c:pt>
                <c:pt idx="195">
                  <c:v>0.38999999999999974</c:v>
                </c:pt>
                <c:pt idx="196">
                  <c:v>0.39200000000000002</c:v>
                </c:pt>
                <c:pt idx="197">
                  <c:v>0.39399999999999979</c:v>
                </c:pt>
                <c:pt idx="198">
                  <c:v>0.39600000000000007</c:v>
                </c:pt>
                <c:pt idx="199">
                  <c:v>0.39799999999999991</c:v>
                </c:pt>
                <c:pt idx="200">
                  <c:v>0.39999999999999974</c:v>
                </c:pt>
                <c:pt idx="201">
                  <c:v>0.40200000000000002</c:v>
                </c:pt>
                <c:pt idx="202">
                  <c:v>0.40399999999999986</c:v>
                </c:pt>
                <c:pt idx="203">
                  <c:v>0.40600000000000014</c:v>
                </c:pt>
                <c:pt idx="204">
                  <c:v>0.40799999999999992</c:v>
                </c:pt>
                <c:pt idx="205">
                  <c:v>0.40999999999999975</c:v>
                </c:pt>
                <c:pt idx="206">
                  <c:v>0.41200000000000003</c:v>
                </c:pt>
                <c:pt idx="207">
                  <c:v>0.41399999999999987</c:v>
                </c:pt>
                <c:pt idx="208">
                  <c:v>0.4159999999999997</c:v>
                </c:pt>
                <c:pt idx="209">
                  <c:v>0.41799999999999998</c:v>
                </c:pt>
                <c:pt idx="210">
                  <c:v>0.41999999999999982</c:v>
                </c:pt>
                <c:pt idx="211">
                  <c:v>0.42200000000000004</c:v>
                </c:pt>
                <c:pt idx="212">
                  <c:v>0.42399999999999988</c:v>
                </c:pt>
                <c:pt idx="213">
                  <c:v>0.42599999999999971</c:v>
                </c:pt>
                <c:pt idx="214">
                  <c:v>0.42799999999999999</c:v>
                </c:pt>
                <c:pt idx="215">
                  <c:v>0.42999999999999983</c:v>
                </c:pt>
                <c:pt idx="216">
                  <c:v>0.43200000000000011</c:v>
                </c:pt>
                <c:pt idx="217">
                  <c:v>0.43399999999999994</c:v>
                </c:pt>
                <c:pt idx="218">
                  <c:v>0.43599999999999978</c:v>
                </c:pt>
                <c:pt idx="219">
                  <c:v>0.438</c:v>
                </c:pt>
                <c:pt idx="220">
                  <c:v>0.43999999999999984</c:v>
                </c:pt>
                <c:pt idx="221">
                  <c:v>0.44199999999999967</c:v>
                </c:pt>
                <c:pt idx="222">
                  <c:v>0.44399999999999995</c:v>
                </c:pt>
                <c:pt idx="223">
                  <c:v>0.44599999999999979</c:v>
                </c:pt>
                <c:pt idx="224">
                  <c:v>0.44800000000000006</c:v>
                </c:pt>
                <c:pt idx="225">
                  <c:v>0.4499999999999999</c:v>
                </c:pt>
                <c:pt idx="226">
                  <c:v>0.45199999999999974</c:v>
                </c:pt>
                <c:pt idx="227">
                  <c:v>0.45399999999999996</c:v>
                </c:pt>
                <c:pt idx="228">
                  <c:v>0.45599999999999979</c:v>
                </c:pt>
                <c:pt idx="229">
                  <c:v>0.45800000000000007</c:v>
                </c:pt>
                <c:pt idx="230">
                  <c:v>0.45999999999999991</c:v>
                </c:pt>
                <c:pt idx="231">
                  <c:v>0.46199999999999974</c:v>
                </c:pt>
                <c:pt idx="232">
                  <c:v>0.46400000000000002</c:v>
                </c:pt>
                <c:pt idx="233">
                  <c:v>0.46599999999999986</c:v>
                </c:pt>
                <c:pt idx="234">
                  <c:v>0.46800000000000008</c:v>
                </c:pt>
                <c:pt idx="235">
                  <c:v>0.46999999999999992</c:v>
                </c:pt>
                <c:pt idx="236">
                  <c:v>0.47199999999999975</c:v>
                </c:pt>
                <c:pt idx="237">
                  <c:v>0.47400000000000003</c:v>
                </c:pt>
                <c:pt idx="238">
                  <c:v>0.47599999999999987</c:v>
                </c:pt>
                <c:pt idx="239">
                  <c:v>0.4779999999999997</c:v>
                </c:pt>
                <c:pt idx="240">
                  <c:v>0.48</c:v>
                </c:pt>
                <c:pt idx="241">
                  <c:v>0.48199999999999976</c:v>
                </c:pt>
                <c:pt idx="242">
                  <c:v>0.48400000000000004</c:v>
                </c:pt>
                <c:pt idx="243">
                  <c:v>0.48599999999999988</c:v>
                </c:pt>
                <c:pt idx="244">
                  <c:v>0.48799999999999993</c:v>
                </c:pt>
                <c:pt idx="245">
                  <c:v>0.49</c:v>
                </c:pt>
                <c:pt idx="246">
                  <c:v>0.49199999999999983</c:v>
                </c:pt>
                <c:pt idx="247">
                  <c:v>0.49399999999999988</c:v>
                </c:pt>
                <c:pt idx="248">
                  <c:v>0.49599999999999989</c:v>
                </c:pt>
                <c:pt idx="249">
                  <c:v>0.49799999999999994</c:v>
                </c:pt>
                <c:pt idx="250">
                  <c:v>0.49999999999999978</c:v>
                </c:pt>
                <c:pt idx="251">
                  <c:v>0.50199999999999989</c:v>
                </c:pt>
                <c:pt idx="252">
                  <c:v>0.50399999999999989</c:v>
                </c:pt>
                <c:pt idx="253">
                  <c:v>0.50599999999999989</c:v>
                </c:pt>
                <c:pt idx="254">
                  <c:v>0.50800000000000001</c:v>
                </c:pt>
                <c:pt idx="255">
                  <c:v>0.50999999999999979</c:v>
                </c:pt>
                <c:pt idx="256">
                  <c:v>0.5119999999999999</c:v>
                </c:pt>
                <c:pt idx="257">
                  <c:v>0.5139999999999999</c:v>
                </c:pt>
                <c:pt idx="258">
                  <c:v>0.51600000000000001</c:v>
                </c:pt>
                <c:pt idx="259">
                  <c:v>0.51799999999999979</c:v>
                </c:pt>
                <c:pt idx="260">
                  <c:v>0.5199999999999998</c:v>
                </c:pt>
                <c:pt idx="261">
                  <c:v>0.52199999999999991</c:v>
                </c:pt>
                <c:pt idx="262">
                  <c:v>0.52399999999999991</c:v>
                </c:pt>
                <c:pt idx="263">
                  <c:v>0.52600000000000002</c:v>
                </c:pt>
                <c:pt idx="264">
                  <c:v>0.5279999999999998</c:v>
                </c:pt>
                <c:pt idx="265">
                  <c:v>0.52999999999999992</c:v>
                </c:pt>
                <c:pt idx="266">
                  <c:v>0.53199999999999992</c:v>
                </c:pt>
                <c:pt idx="267">
                  <c:v>0.53399999999999992</c:v>
                </c:pt>
                <c:pt idx="268">
                  <c:v>0.53599999999999981</c:v>
                </c:pt>
                <c:pt idx="269">
                  <c:v>0.53799999999999981</c:v>
                </c:pt>
                <c:pt idx="270">
                  <c:v>0.53999999999999992</c:v>
                </c:pt>
                <c:pt idx="271">
                  <c:v>0.54199999999999993</c:v>
                </c:pt>
                <c:pt idx="272">
                  <c:v>0.54400000000000004</c:v>
                </c:pt>
                <c:pt idx="273">
                  <c:v>0.54599999999999982</c:v>
                </c:pt>
                <c:pt idx="274">
                  <c:v>0.54799999999999982</c:v>
                </c:pt>
                <c:pt idx="275">
                  <c:v>0.54999999999999993</c:v>
                </c:pt>
                <c:pt idx="276">
                  <c:v>0.55199999999999994</c:v>
                </c:pt>
                <c:pt idx="277">
                  <c:v>0.55399999999999983</c:v>
                </c:pt>
                <c:pt idx="278">
                  <c:v>0.55599999999999983</c:v>
                </c:pt>
                <c:pt idx="279">
                  <c:v>0.55799999999999994</c:v>
                </c:pt>
                <c:pt idx="280">
                  <c:v>0.55999999999999994</c:v>
                </c:pt>
                <c:pt idx="281">
                  <c:v>0.56200000000000006</c:v>
                </c:pt>
                <c:pt idx="282">
                  <c:v>0.56399999999999983</c:v>
                </c:pt>
                <c:pt idx="283">
                  <c:v>0.56599999999999984</c:v>
                </c:pt>
                <c:pt idx="284">
                  <c:v>0.56799999999999995</c:v>
                </c:pt>
                <c:pt idx="285">
                  <c:v>0.56999999999999995</c:v>
                </c:pt>
                <c:pt idx="286">
                  <c:v>0.57199999999999984</c:v>
                </c:pt>
                <c:pt idx="287">
                  <c:v>0.57399999999999984</c:v>
                </c:pt>
                <c:pt idx="288">
                  <c:v>0.57599999999999996</c:v>
                </c:pt>
                <c:pt idx="289">
                  <c:v>0.57799999999999996</c:v>
                </c:pt>
                <c:pt idx="290">
                  <c:v>0.57999999999999974</c:v>
                </c:pt>
                <c:pt idx="291">
                  <c:v>0.58199999999999985</c:v>
                </c:pt>
                <c:pt idx="292">
                  <c:v>0.58399999999999985</c:v>
                </c:pt>
                <c:pt idx="293">
                  <c:v>0.58599999999999997</c:v>
                </c:pt>
                <c:pt idx="294">
                  <c:v>0.58799999999999997</c:v>
                </c:pt>
                <c:pt idx="295">
                  <c:v>0.58999999999999986</c:v>
                </c:pt>
                <c:pt idx="296">
                  <c:v>0.59199999999999986</c:v>
                </c:pt>
                <c:pt idx="297">
                  <c:v>0.59399999999999986</c:v>
                </c:pt>
                <c:pt idx="298">
                  <c:v>0.59599999999999997</c:v>
                </c:pt>
                <c:pt idx="299">
                  <c:v>0.59799999999999975</c:v>
                </c:pt>
                <c:pt idx="300">
                  <c:v>0.59999999999999987</c:v>
                </c:pt>
                <c:pt idx="301">
                  <c:v>0.60199999999999987</c:v>
                </c:pt>
                <c:pt idx="302">
                  <c:v>0.60399999999999998</c:v>
                </c:pt>
                <c:pt idx="303">
                  <c:v>0.60599999999999998</c:v>
                </c:pt>
                <c:pt idx="304">
                  <c:v>0.60799999999999976</c:v>
                </c:pt>
                <c:pt idx="305">
                  <c:v>0.60999999999999988</c:v>
                </c:pt>
                <c:pt idx="306">
                  <c:v>0.61199999999999988</c:v>
                </c:pt>
                <c:pt idx="307">
                  <c:v>0.61399999999999999</c:v>
                </c:pt>
                <c:pt idx="308">
                  <c:v>0.61599999999999977</c:v>
                </c:pt>
                <c:pt idx="309">
                  <c:v>0.61799999999999988</c:v>
                </c:pt>
                <c:pt idx="310">
                  <c:v>0.61999999999999988</c:v>
                </c:pt>
                <c:pt idx="311">
                  <c:v>0.62199999999999989</c:v>
                </c:pt>
                <c:pt idx="312">
                  <c:v>0.624</c:v>
                </c:pt>
                <c:pt idx="313">
                  <c:v>0.62599999999999978</c:v>
                </c:pt>
                <c:pt idx="314">
                  <c:v>0.62799999999999989</c:v>
                </c:pt>
                <c:pt idx="315">
                  <c:v>0.62999999999999989</c:v>
                </c:pt>
                <c:pt idx="316">
                  <c:v>0.63200000000000001</c:v>
                </c:pt>
                <c:pt idx="317">
                  <c:v>0.63399999999999979</c:v>
                </c:pt>
                <c:pt idx="318">
                  <c:v>0.6359999999999999</c:v>
                </c:pt>
                <c:pt idx="319">
                  <c:v>0.6379999999999999</c:v>
                </c:pt>
                <c:pt idx="320">
                  <c:v>0.6399999999999999</c:v>
                </c:pt>
                <c:pt idx="321">
                  <c:v>0.64200000000000002</c:v>
                </c:pt>
                <c:pt idx="322">
                  <c:v>0.64399999999999979</c:v>
                </c:pt>
                <c:pt idx="323">
                  <c:v>0.64599999999999991</c:v>
                </c:pt>
                <c:pt idx="324">
                  <c:v>0.64799999999999991</c:v>
                </c:pt>
                <c:pt idx="325">
                  <c:v>0.65</c:v>
                </c:pt>
                <c:pt idx="326">
                  <c:v>0.6519999999999998</c:v>
                </c:pt>
                <c:pt idx="327">
                  <c:v>0.6539999999999998</c:v>
                </c:pt>
                <c:pt idx="328">
                  <c:v>0.65599999999999992</c:v>
                </c:pt>
                <c:pt idx="329">
                  <c:v>0.65799999999999992</c:v>
                </c:pt>
                <c:pt idx="330">
                  <c:v>0.66</c:v>
                </c:pt>
                <c:pt idx="331">
                  <c:v>0.66199999999999981</c:v>
                </c:pt>
                <c:pt idx="332">
                  <c:v>0.66399999999999992</c:v>
                </c:pt>
                <c:pt idx="333">
                  <c:v>0.66599999999999993</c:v>
                </c:pt>
                <c:pt idx="334">
                  <c:v>0.66799999999999993</c:v>
                </c:pt>
                <c:pt idx="335">
                  <c:v>0.66999999999999982</c:v>
                </c:pt>
                <c:pt idx="336">
                  <c:v>0.67199999999999982</c:v>
                </c:pt>
                <c:pt idx="337">
                  <c:v>0.67399999999999993</c:v>
                </c:pt>
                <c:pt idx="338">
                  <c:v>0.67599999999999993</c:v>
                </c:pt>
                <c:pt idx="339">
                  <c:v>0.67800000000000005</c:v>
                </c:pt>
                <c:pt idx="340">
                  <c:v>0.67999999999999983</c:v>
                </c:pt>
                <c:pt idx="341">
                  <c:v>0.68199999999999983</c:v>
                </c:pt>
                <c:pt idx="342">
                  <c:v>0.68399999999999994</c:v>
                </c:pt>
                <c:pt idx="343">
                  <c:v>0.68599999999999994</c:v>
                </c:pt>
                <c:pt idx="344">
                  <c:v>0.68799999999999983</c:v>
                </c:pt>
                <c:pt idx="345">
                  <c:v>0.68999999999999984</c:v>
                </c:pt>
                <c:pt idx="346">
                  <c:v>0.69199999999999995</c:v>
                </c:pt>
                <c:pt idx="347">
                  <c:v>0.69399999999999995</c:v>
                </c:pt>
                <c:pt idx="348">
                  <c:v>0.69599999999999984</c:v>
                </c:pt>
                <c:pt idx="349">
                  <c:v>0.69799999999999984</c:v>
                </c:pt>
                <c:pt idx="350">
                  <c:v>0.69999999999999984</c:v>
                </c:pt>
                <c:pt idx="351">
                  <c:v>0.70199999999999996</c:v>
                </c:pt>
                <c:pt idx="352">
                  <c:v>0.70399999999999996</c:v>
                </c:pt>
                <c:pt idx="353">
                  <c:v>0.70599999999999985</c:v>
                </c:pt>
                <c:pt idx="354">
                  <c:v>0.70799999999999985</c:v>
                </c:pt>
                <c:pt idx="355">
                  <c:v>0.71</c:v>
                </c:pt>
                <c:pt idx="356">
                  <c:v>0.71199999999999997</c:v>
                </c:pt>
                <c:pt idx="357">
                  <c:v>0.71399999999999975</c:v>
                </c:pt>
                <c:pt idx="358">
                  <c:v>0.71599999999999986</c:v>
                </c:pt>
                <c:pt idx="359">
                  <c:v>0.71799999999999986</c:v>
                </c:pt>
                <c:pt idx="360">
                  <c:v>0.72</c:v>
                </c:pt>
                <c:pt idx="361">
                  <c:v>0.72199999999999998</c:v>
                </c:pt>
                <c:pt idx="362">
                  <c:v>0.72399999999999987</c:v>
                </c:pt>
                <c:pt idx="363">
                  <c:v>0.72599999999999987</c:v>
                </c:pt>
                <c:pt idx="364">
                  <c:v>0.72799999999999987</c:v>
                </c:pt>
                <c:pt idx="365">
                  <c:v>0.73</c:v>
                </c:pt>
                <c:pt idx="366">
                  <c:v>0.73199999999999976</c:v>
                </c:pt>
                <c:pt idx="367">
                  <c:v>0.73399999999999987</c:v>
                </c:pt>
                <c:pt idx="368">
                  <c:v>0.73599999999999988</c:v>
                </c:pt>
                <c:pt idx="369">
                  <c:v>0.73799999999999999</c:v>
                </c:pt>
                <c:pt idx="370">
                  <c:v>0.74</c:v>
                </c:pt>
                <c:pt idx="371">
                  <c:v>0.74199999999999977</c:v>
                </c:pt>
                <c:pt idx="372">
                  <c:v>0.74399999999999988</c:v>
                </c:pt>
                <c:pt idx="373">
                  <c:v>0.74599999999999989</c:v>
                </c:pt>
                <c:pt idx="374">
                  <c:v>0.748</c:v>
                </c:pt>
                <c:pt idx="375">
                  <c:v>0.74999999999999978</c:v>
                </c:pt>
                <c:pt idx="376">
                  <c:v>0.75199999999999989</c:v>
                </c:pt>
                <c:pt idx="377">
                  <c:v>0.75399999999999989</c:v>
                </c:pt>
                <c:pt idx="378">
                  <c:v>0.75599999999999989</c:v>
                </c:pt>
                <c:pt idx="379">
                  <c:v>0.75800000000000001</c:v>
                </c:pt>
                <c:pt idx="380">
                  <c:v>0.75999999999999979</c:v>
                </c:pt>
                <c:pt idx="381">
                  <c:v>0.7619999999999999</c:v>
                </c:pt>
                <c:pt idx="382">
                  <c:v>0.7639999999999999</c:v>
                </c:pt>
                <c:pt idx="383">
                  <c:v>0.76600000000000001</c:v>
                </c:pt>
                <c:pt idx="384">
                  <c:v>0.76799999999999979</c:v>
                </c:pt>
                <c:pt idx="385">
                  <c:v>0.7699999999999998</c:v>
                </c:pt>
                <c:pt idx="386">
                  <c:v>0.77199999999999991</c:v>
                </c:pt>
                <c:pt idx="387">
                  <c:v>0.77399999999999991</c:v>
                </c:pt>
                <c:pt idx="388">
                  <c:v>0.77600000000000002</c:v>
                </c:pt>
                <c:pt idx="389">
                  <c:v>0.7779999999999998</c:v>
                </c:pt>
                <c:pt idx="390">
                  <c:v>0.77999999999999992</c:v>
                </c:pt>
                <c:pt idx="391">
                  <c:v>0.78199999999999992</c:v>
                </c:pt>
                <c:pt idx="392">
                  <c:v>0.78400000000000003</c:v>
                </c:pt>
                <c:pt idx="393">
                  <c:v>0.78599999999999981</c:v>
                </c:pt>
                <c:pt idx="394">
                  <c:v>0.78799999999999981</c:v>
                </c:pt>
                <c:pt idx="395">
                  <c:v>0.78999999999999992</c:v>
                </c:pt>
                <c:pt idx="396">
                  <c:v>0.79199999999999993</c:v>
                </c:pt>
                <c:pt idx="397">
                  <c:v>0.79400000000000004</c:v>
                </c:pt>
                <c:pt idx="398">
                  <c:v>0.79599999999999982</c:v>
                </c:pt>
                <c:pt idx="399">
                  <c:v>0.79799999999999993</c:v>
                </c:pt>
                <c:pt idx="400">
                  <c:v>0.79999999999999993</c:v>
                </c:pt>
                <c:pt idx="401">
                  <c:v>0.80199999999999994</c:v>
                </c:pt>
                <c:pt idx="402">
                  <c:v>0.80399999999999983</c:v>
                </c:pt>
                <c:pt idx="403">
                  <c:v>0.80599999999999983</c:v>
                </c:pt>
                <c:pt idx="404">
                  <c:v>0.80799999999999994</c:v>
                </c:pt>
                <c:pt idx="405">
                  <c:v>0.80999999999999994</c:v>
                </c:pt>
                <c:pt idx="406">
                  <c:v>0.81199999999999983</c:v>
                </c:pt>
                <c:pt idx="407">
                  <c:v>0.81399999999999983</c:v>
                </c:pt>
                <c:pt idx="408">
                  <c:v>0.81599999999999984</c:v>
                </c:pt>
                <c:pt idx="409">
                  <c:v>0.81799999999999995</c:v>
                </c:pt>
                <c:pt idx="410">
                  <c:v>0.82</c:v>
                </c:pt>
                <c:pt idx="411">
                  <c:v>0.82199999999999984</c:v>
                </c:pt>
                <c:pt idx="412">
                  <c:v>0.82399999999999984</c:v>
                </c:pt>
                <c:pt idx="413">
                  <c:v>0.82599999999999996</c:v>
                </c:pt>
                <c:pt idx="414">
                  <c:v>0.82799999999999996</c:v>
                </c:pt>
                <c:pt idx="415">
                  <c:v>0.82999999999999974</c:v>
                </c:pt>
                <c:pt idx="416">
                  <c:v>0.83199999999999985</c:v>
                </c:pt>
                <c:pt idx="417">
                  <c:v>0.83399999999999985</c:v>
                </c:pt>
                <c:pt idx="418">
                  <c:v>0.83599999999999997</c:v>
                </c:pt>
                <c:pt idx="419">
                  <c:v>0.83799999999999997</c:v>
                </c:pt>
                <c:pt idx="420">
                  <c:v>0.83999999999999986</c:v>
                </c:pt>
                <c:pt idx="421">
                  <c:v>0.84199999999999986</c:v>
                </c:pt>
                <c:pt idx="422">
                  <c:v>0.84399999999999986</c:v>
                </c:pt>
                <c:pt idx="423">
                  <c:v>0.84599999999999997</c:v>
                </c:pt>
                <c:pt idx="424">
                  <c:v>0.84799999999999975</c:v>
                </c:pt>
                <c:pt idx="425">
                  <c:v>0.84999999999999987</c:v>
                </c:pt>
                <c:pt idx="426">
                  <c:v>0.85199999999999987</c:v>
                </c:pt>
                <c:pt idx="427">
                  <c:v>0.85399999999999998</c:v>
                </c:pt>
                <c:pt idx="428">
                  <c:v>0.85599999999999998</c:v>
                </c:pt>
                <c:pt idx="429">
                  <c:v>0.85799999999999987</c:v>
                </c:pt>
                <c:pt idx="430">
                  <c:v>0.85999999999999988</c:v>
                </c:pt>
                <c:pt idx="431">
                  <c:v>0.86199999999999988</c:v>
                </c:pt>
                <c:pt idx="432">
                  <c:v>0.86399999999999999</c:v>
                </c:pt>
                <c:pt idx="433">
                  <c:v>0.86599999999999977</c:v>
                </c:pt>
                <c:pt idx="434">
                  <c:v>0.86799999999999988</c:v>
                </c:pt>
                <c:pt idx="435">
                  <c:v>0.86999999999999988</c:v>
                </c:pt>
                <c:pt idx="436">
                  <c:v>0.872</c:v>
                </c:pt>
                <c:pt idx="437">
                  <c:v>0.874</c:v>
                </c:pt>
                <c:pt idx="438">
                  <c:v>0.87599999999999978</c:v>
                </c:pt>
                <c:pt idx="439">
                  <c:v>0.87799999999999989</c:v>
                </c:pt>
                <c:pt idx="440">
                  <c:v>0.87999999999999989</c:v>
                </c:pt>
                <c:pt idx="441">
                  <c:v>0.88200000000000001</c:v>
                </c:pt>
                <c:pt idx="442">
                  <c:v>0.88399999999999979</c:v>
                </c:pt>
                <c:pt idx="443">
                  <c:v>0.8859999999999999</c:v>
                </c:pt>
                <c:pt idx="444">
                  <c:v>0.8879999999999999</c:v>
                </c:pt>
                <c:pt idx="445">
                  <c:v>0.8899999999999999</c:v>
                </c:pt>
                <c:pt idx="446">
                  <c:v>0.89200000000000002</c:v>
                </c:pt>
                <c:pt idx="447">
                  <c:v>0.89399999999999979</c:v>
                </c:pt>
                <c:pt idx="448">
                  <c:v>0.89599999999999991</c:v>
                </c:pt>
                <c:pt idx="449">
                  <c:v>0.89799999999999991</c:v>
                </c:pt>
                <c:pt idx="450">
                  <c:v>0.9</c:v>
                </c:pt>
                <c:pt idx="451">
                  <c:v>0.9019999999999998</c:v>
                </c:pt>
                <c:pt idx="452">
                  <c:v>0.9039999999999998</c:v>
                </c:pt>
                <c:pt idx="453">
                  <c:v>0.90599999999999992</c:v>
                </c:pt>
                <c:pt idx="454">
                  <c:v>0.90799999999999992</c:v>
                </c:pt>
                <c:pt idx="455">
                  <c:v>0.91</c:v>
                </c:pt>
                <c:pt idx="456">
                  <c:v>0.91199999999999981</c:v>
                </c:pt>
                <c:pt idx="457">
                  <c:v>0.91399999999999992</c:v>
                </c:pt>
                <c:pt idx="458">
                  <c:v>0.91599999999999993</c:v>
                </c:pt>
                <c:pt idx="459">
                  <c:v>0.91799999999999993</c:v>
                </c:pt>
                <c:pt idx="460">
                  <c:v>0.91999999999999982</c:v>
                </c:pt>
                <c:pt idx="461">
                  <c:v>0.92199999999999982</c:v>
                </c:pt>
                <c:pt idx="462">
                  <c:v>0.92399999999999993</c:v>
                </c:pt>
                <c:pt idx="463">
                  <c:v>0.92599999999999993</c:v>
                </c:pt>
                <c:pt idx="464">
                  <c:v>0.92799999999999983</c:v>
                </c:pt>
                <c:pt idx="465">
                  <c:v>0.92999999999999983</c:v>
                </c:pt>
                <c:pt idx="466">
                  <c:v>0.93199999999999994</c:v>
                </c:pt>
                <c:pt idx="467">
                  <c:v>0.93399999999999994</c:v>
                </c:pt>
                <c:pt idx="468">
                  <c:v>0.93599999999999994</c:v>
                </c:pt>
                <c:pt idx="469">
                  <c:v>0.93799999999999983</c:v>
                </c:pt>
                <c:pt idx="470">
                  <c:v>0.93999999999999984</c:v>
                </c:pt>
                <c:pt idx="471">
                  <c:v>0.94199999999999995</c:v>
                </c:pt>
                <c:pt idx="472">
                  <c:v>0.94399999999999995</c:v>
                </c:pt>
                <c:pt idx="473">
                  <c:v>0.94599999999999984</c:v>
                </c:pt>
                <c:pt idx="474">
                  <c:v>0.94799999999999984</c:v>
                </c:pt>
                <c:pt idx="475">
                  <c:v>0.94999999999999984</c:v>
                </c:pt>
                <c:pt idx="476">
                  <c:v>0.95199999999999996</c:v>
                </c:pt>
                <c:pt idx="477">
                  <c:v>0.95399999999999996</c:v>
                </c:pt>
                <c:pt idx="478">
                  <c:v>0.95599999999999985</c:v>
                </c:pt>
                <c:pt idx="479">
                  <c:v>0.95799999999999985</c:v>
                </c:pt>
                <c:pt idx="480">
                  <c:v>0.96</c:v>
                </c:pt>
                <c:pt idx="481">
                  <c:v>0.96199999999999997</c:v>
                </c:pt>
                <c:pt idx="482">
                  <c:v>0.96399999999999975</c:v>
                </c:pt>
                <c:pt idx="483">
                  <c:v>0.96599999999999986</c:v>
                </c:pt>
                <c:pt idx="484">
                  <c:v>0.96799999999999986</c:v>
                </c:pt>
                <c:pt idx="485">
                  <c:v>0.97</c:v>
                </c:pt>
                <c:pt idx="486">
                  <c:v>0.97199999999999998</c:v>
                </c:pt>
                <c:pt idx="487">
                  <c:v>0.97399999999999987</c:v>
                </c:pt>
                <c:pt idx="488">
                  <c:v>0.97599999999999987</c:v>
                </c:pt>
                <c:pt idx="489">
                  <c:v>0.97799999999999987</c:v>
                </c:pt>
                <c:pt idx="490">
                  <c:v>0.98</c:v>
                </c:pt>
                <c:pt idx="491">
                  <c:v>0.98199999999999976</c:v>
                </c:pt>
                <c:pt idx="492">
                  <c:v>0.98399999999999987</c:v>
                </c:pt>
                <c:pt idx="493">
                  <c:v>0.98599999999999988</c:v>
                </c:pt>
                <c:pt idx="494">
                  <c:v>0.98799999999999999</c:v>
                </c:pt>
                <c:pt idx="495">
                  <c:v>0.99</c:v>
                </c:pt>
                <c:pt idx="496">
                  <c:v>0.99199999999999977</c:v>
                </c:pt>
                <c:pt idx="497">
                  <c:v>0.99399999999999988</c:v>
                </c:pt>
                <c:pt idx="498">
                  <c:v>0.99599999999999989</c:v>
                </c:pt>
                <c:pt idx="499">
                  <c:v>0.998</c:v>
                </c:pt>
                <c:pt idx="500">
                  <c:v>0.99999999999999978</c:v>
                </c:pt>
              </c:numCache>
            </c:numRef>
          </c:cat>
          <c:val>
            <c:numRef>
              <c:f>F0010CH1!$E$1:$E$501</c:f>
              <c:numCache>
                <c:formatCode>General</c:formatCode>
                <c:ptCount val="501"/>
                <c:pt idx="0">
                  <c:v>0.56000000000000005</c:v>
                </c:pt>
                <c:pt idx="1">
                  <c:v>0.56000000000000005</c:v>
                </c:pt>
                <c:pt idx="2">
                  <c:v>0.56000000000000005</c:v>
                </c:pt>
                <c:pt idx="3">
                  <c:v>0.56000000000000005</c:v>
                </c:pt>
                <c:pt idx="4">
                  <c:v>0.5</c:v>
                </c:pt>
                <c:pt idx="5">
                  <c:v>0.52</c:v>
                </c:pt>
                <c:pt idx="6">
                  <c:v>0.5</c:v>
                </c:pt>
                <c:pt idx="7">
                  <c:v>0.5</c:v>
                </c:pt>
                <c:pt idx="8">
                  <c:v>0.5</c:v>
                </c:pt>
                <c:pt idx="9">
                  <c:v>0.52</c:v>
                </c:pt>
                <c:pt idx="10">
                  <c:v>0.48</c:v>
                </c:pt>
                <c:pt idx="11">
                  <c:v>0.46</c:v>
                </c:pt>
                <c:pt idx="12">
                  <c:v>0.44</c:v>
                </c:pt>
                <c:pt idx="13">
                  <c:v>0.46</c:v>
                </c:pt>
                <c:pt idx="14">
                  <c:v>0.46</c:v>
                </c:pt>
                <c:pt idx="15">
                  <c:v>0.44</c:v>
                </c:pt>
                <c:pt idx="16">
                  <c:v>0.38</c:v>
                </c:pt>
                <c:pt idx="17">
                  <c:v>0.32</c:v>
                </c:pt>
                <c:pt idx="18">
                  <c:v>0.32</c:v>
                </c:pt>
                <c:pt idx="19">
                  <c:v>0.32</c:v>
                </c:pt>
                <c:pt idx="20">
                  <c:v>0.3</c:v>
                </c:pt>
                <c:pt idx="21">
                  <c:v>0.32</c:v>
                </c:pt>
                <c:pt idx="22">
                  <c:v>0.32</c:v>
                </c:pt>
                <c:pt idx="23">
                  <c:v>0.2</c:v>
                </c:pt>
                <c:pt idx="24">
                  <c:v>0.2</c:v>
                </c:pt>
                <c:pt idx="25">
                  <c:v>0.18</c:v>
                </c:pt>
                <c:pt idx="26">
                  <c:v>0.18</c:v>
                </c:pt>
                <c:pt idx="27">
                  <c:v>0.2</c:v>
                </c:pt>
                <c:pt idx="28">
                  <c:v>0.18</c:v>
                </c:pt>
                <c:pt idx="29">
                  <c:v>0.02</c:v>
                </c:pt>
                <c:pt idx="30">
                  <c:v>0.02</c:v>
                </c:pt>
                <c:pt idx="31">
                  <c:v>0</c:v>
                </c:pt>
                <c:pt idx="32">
                  <c:v>0.02</c:v>
                </c:pt>
                <c:pt idx="33">
                  <c:v>0.02</c:v>
                </c:pt>
                <c:pt idx="34">
                  <c:v>0.04</c:v>
                </c:pt>
                <c:pt idx="35">
                  <c:v>-0.1</c:v>
                </c:pt>
                <c:pt idx="36">
                  <c:v>-0.16</c:v>
                </c:pt>
                <c:pt idx="37">
                  <c:v>-0.16</c:v>
                </c:pt>
                <c:pt idx="38">
                  <c:v>-0.14000000000000001</c:v>
                </c:pt>
                <c:pt idx="39">
                  <c:v>-0.14000000000000001</c:v>
                </c:pt>
                <c:pt idx="40">
                  <c:v>-0.14000000000000001</c:v>
                </c:pt>
                <c:pt idx="41">
                  <c:v>-0.24</c:v>
                </c:pt>
                <c:pt idx="42">
                  <c:v>-0.28000000000000003</c:v>
                </c:pt>
                <c:pt idx="43">
                  <c:v>-0.28000000000000003</c:v>
                </c:pt>
                <c:pt idx="44">
                  <c:v>-0.28000000000000003</c:v>
                </c:pt>
                <c:pt idx="45">
                  <c:v>-0.26</c:v>
                </c:pt>
                <c:pt idx="46">
                  <c:v>-0.28000000000000003</c:v>
                </c:pt>
                <c:pt idx="47">
                  <c:v>-0.32</c:v>
                </c:pt>
                <c:pt idx="48">
                  <c:v>-0.4</c:v>
                </c:pt>
                <c:pt idx="49">
                  <c:v>-0.4</c:v>
                </c:pt>
                <c:pt idx="50">
                  <c:v>-0.42</c:v>
                </c:pt>
                <c:pt idx="51">
                  <c:v>-0.44</c:v>
                </c:pt>
                <c:pt idx="52">
                  <c:v>-0.42</c:v>
                </c:pt>
                <c:pt idx="53">
                  <c:v>-0.42</c:v>
                </c:pt>
                <c:pt idx="54">
                  <c:v>-0.46</c:v>
                </c:pt>
                <c:pt idx="55">
                  <c:v>-0.46</c:v>
                </c:pt>
                <c:pt idx="56">
                  <c:v>-0.46</c:v>
                </c:pt>
                <c:pt idx="57">
                  <c:v>-0.46</c:v>
                </c:pt>
                <c:pt idx="58">
                  <c:v>-0.48</c:v>
                </c:pt>
                <c:pt idx="59">
                  <c:v>-0.48</c:v>
                </c:pt>
                <c:pt idx="60">
                  <c:v>-0.52</c:v>
                </c:pt>
                <c:pt idx="61">
                  <c:v>-0.52</c:v>
                </c:pt>
                <c:pt idx="62">
                  <c:v>-0.5</c:v>
                </c:pt>
                <c:pt idx="63">
                  <c:v>-0.5</c:v>
                </c:pt>
                <c:pt idx="64">
                  <c:v>-0.52</c:v>
                </c:pt>
                <c:pt idx="65">
                  <c:v>-0.52</c:v>
                </c:pt>
                <c:pt idx="66">
                  <c:v>-0.48</c:v>
                </c:pt>
                <c:pt idx="67">
                  <c:v>-0.48</c:v>
                </c:pt>
                <c:pt idx="68">
                  <c:v>-0.46</c:v>
                </c:pt>
                <c:pt idx="69">
                  <c:v>-0.48</c:v>
                </c:pt>
                <c:pt idx="70">
                  <c:v>-0.46</c:v>
                </c:pt>
                <c:pt idx="71">
                  <c:v>-0.46</c:v>
                </c:pt>
                <c:pt idx="72">
                  <c:v>-0.46</c:v>
                </c:pt>
                <c:pt idx="73">
                  <c:v>-0.42</c:v>
                </c:pt>
                <c:pt idx="74">
                  <c:v>-0.42</c:v>
                </c:pt>
                <c:pt idx="75">
                  <c:v>-0.42</c:v>
                </c:pt>
                <c:pt idx="76">
                  <c:v>-0.4</c:v>
                </c:pt>
                <c:pt idx="77">
                  <c:v>-0.42</c:v>
                </c:pt>
                <c:pt idx="78">
                  <c:v>-0.4</c:v>
                </c:pt>
                <c:pt idx="79">
                  <c:v>-0.28000000000000003</c:v>
                </c:pt>
                <c:pt idx="80">
                  <c:v>-0.28000000000000003</c:v>
                </c:pt>
                <c:pt idx="81">
                  <c:v>-0.28000000000000003</c:v>
                </c:pt>
                <c:pt idx="82">
                  <c:v>-0.28000000000000003</c:v>
                </c:pt>
                <c:pt idx="83">
                  <c:v>-0.28000000000000003</c:v>
                </c:pt>
                <c:pt idx="84">
                  <c:v>-0.28000000000000003</c:v>
                </c:pt>
                <c:pt idx="85">
                  <c:v>-0.18</c:v>
                </c:pt>
                <c:pt idx="86">
                  <c:v>-0.16</c:v>
                </c:pt>
                <c:pt idx="87">
                  <c:v>-0.12</c:v>
                </c:pt>
                <c:pt idx="88">
                  <c:v>-0.14000000000000001</c:v>
                </c:pt>
                <c:pt idx="89">
                  <c:v>-0.14000000000000001</c:v>
                </c:pt>
                <c:pt idx="90">
                  <c:v>-0.14000000000000001</c:v>
                </c:pt>
                <c:pt idx="91">
                  <c:v>-0.06</c:v>
                </c:pt>
                <c:pt idx="92">
                  <c:v>0.02</c:v>
                </c:pt>
                <c:pt idx="93">
                  <c:v>0.04</c:v>
                </c:pt>
                <c:pt idx="94">
                  <c:v>0.02</c:v>
                </c:pt>
                <c:pt idx="95">
                  <c:v>0.04</c:v>
                </c:pt>
                <c:pt idx="96">
                  <c:v>0.02</c:v>
                </c:pt>
                <c:pt idx="97">
                  <c:v>0.04</c:v>
                </c:pt>
                <c:pt idx="98">
                  <c:v>0.18</c:v>
                </c:pt>
                <c:pt idx="99">
                  <c:v>0.18</c:v>
                </c:pt>
                <c:pt idx="100">
                  <c:v>0.2</c:v>
                </c:pt>
                <c:pt idx="101">
                  <c:v>0.18</c:v>
                </c:pt>
                <c:pt idx="102">
                  <c:v>0.18</c:v>
                </c:pt>
                <c:pt idx="103">
                  <c:v>0.2</c:v>
                </c:pt>
                <c:pt idx="104">
                  <c:v>0.3</c:v>
                </c:pt>
                <c:pt idx="105">
                  <c:v>0.32</c:v>
                </c:pt>
                <c:pt idx="106">
                  <c:v>0.32</c:v>
                </c:pt>
                <c:pt idx="107">
                  <c:v>0.32</c:v>
                </c:pt>
                <c:pt idx="108">
                  <c:v>0.32</c:v>
                </c:pt>
                <c:pt idx="109">
                  <c:v>0.32</c:v>
                </c:pt>
                <c:pt idx="110">
                  <c:v>0.42</c:v>
                </c:pt>
                <c:pt idx="111">
                  <c:v>0.44</c:v>
                </c:pt>
                <c:pt idx="112">
                  <c:v>0.44</c:v>
                </c:pt>
                <c:pt idx="113">
                  <c:v>0.44</c:v>
                </c:pt>
                <c:pt idx="114">
                  <c:v>0.46</c:v>
                </c:pt>
                <c:pt idx="115">
                  <c:v>0.46</c:v>
                </c:pt>
                <c:pt idx="116">
                  <c:v>0.48</c:v>
                </c:pt>
                <c:pt idx="117">
                  <c:v>0.5</c:v>
                </c:pt>
                <c:pt idx="118">
                  <c:v>0.5</c:v>
                </c:pt>
                <c:pt idx="119">
                  <c:v>0.5</c:v>
                </c:pt>
                <c:pt idx="120">
                  <c:v>0.52</c:v>
                </c:pt>
                <c:pt idx="121">
                  <c:v>0.5</c:v>
                </c:pt>
                <c:pt idx="122">
                  <c:v>0.52</c:v>
                </c:pt>
                <c:pt idx="123">
                  <c:v>0.56000000000000005</c:v>
                </c:pt>
                <c:pt idx="124">
                  <c:v>0.56000000000000005</c:v>
                </c:pt>
                <c:pt idx="125">
                  <c:v>0.56000000000000005</c:v>
                </c:pt>
                <c:pt idx="126">
                  <c:v>0.56000000000000005</c:v>
                </c:pt>
                <c:pt idx="127">
                  <c:v>0.56000000000000005</c:v>
                </c:pt>
                <c:pt idx="128">
                  <c:v>0.56000000000000005</c:v>
                </c:pt>
                <c:pt idx="129">
                  <c:v>0.5</c:v>
                </c:pt>
                <c:pt idx="130">
                  <c:v>0.52</c:v>
                </c:pt>
                <c:pt idx="131">
                  <c:v>0.5</c:v>
                </c:pt>
                <c:pt idx="132">
                  <c:v>0.52</c:v>
                </c:pt>
                <c:pt idx="133">
                  <c:v>0.5</c:v>
                </c:pt>
                <c:pt idx="134">
                  <c:v>0.5</c:v>
                </c:pt>
                <c:pt idx="135">
                  <c:v>0.46</c:v>
                </c:pt>
                <c:pt idx="136">
                  <c:v>0.44</c:v>
                </c:pt>
                <c:pt idx="137">
                  <c:v>0.44</c:v>
                </c:pt>
                <c:pt idx="138">
                  <c:v>0.46</c:v>
                </c:pt>
                <c:pt idx="139">
                  <c:v>0.46</c:v>
                </c:pt>
                <c:pt idx="140">
                  <c:v>0.46</c:v>
                </c:pt>
                <c:pt idx="141">
                  <c:v>0.38</c:v>
                </c:pt>
                <c:pt idx="142">
                  <c:v>0.32</c:v>
                </c:pt>
                <c:pt idx="143">
                  <c:v>0.32</c:v>
                </c:pt>
                <c:pt idx="144">
                  <c:v>0.32</c:v>
                </c:pt>
                <c:pt idx="145">
                  <c:v>0.32</c:v>
                </c:pt>
                <c:pt idx="146">
                  <c:v>0.32</c:v>
                </c:pt>
                <c:pt idx="147">
                  <c:v>0.3</c:v>
                </c:pt>
                <c:pt idx="148">
                  <c:v>0.2</c:v>
                </c:pt>
                <c:pt idx="149">
                  <c:v>0.2</c:v>
                </c:pt>
                <c:pt idx="150">
                  <c:v>0.18</c:v>
                </c:pt>
                <c:pt idx="151">
                  <c:v>0.18</c:v>
                </c:pt>
                <c:pt idx="152">
                  <c:v>0.18</c:v>
                </c:pt>
                <c:pt idx="153">
                  <c:v>0.18</c:v>
                </c:pt>
                <c:pt idx="154">
                  <c:v>0.02</c:v>
                </c:pt>
                <c:pt idx="155">
                  <c:v>0.02</c:v>
                </c:pt>
                <c:pt idx="156">
                  <c:v>0.02</c:v>
                </c:pt>
                <c:pt idx="157">
                  <c:v>0.02</c:v>
                </c:pt>
                <c:pt idx="158">
                  <c:v>0.02</c:v>
                </c:pt>
                <c:pt idx="159">
                  <c:v>0.02</c:v>
                </c:pt>
                <c:pt idx="160">
                  <c:v>-0.12</c:v>
                </c:pt>
                <c:pt idx="161">
                  <c:v>-0.16</c:v>
                </c:pt>
                <c:pt idx="162">
                  <c:v>-0.14000000000000001</c:v>
                </c:pt>
                <c:pt idx="163">
                  <c:v>-0.16</c:v>
                </c:pt>
                <c:pt idx="164">
                  <c:v>-0.14000000000000001</c:v>
                </c:pt>
                <c:pt idx="165">
                  <c:v>-0.16</c:v>
                </c:pt>
                <c:pt idx="166">
                  <c:v>-0.22</c:v>
                </c:pt>
                <c:pt idx="167">
                  <c:v>-0.28000000000000003</c:v>
                </c:pt>
                <c:pt idx="168">
                  <c:v>-0.3</c:v>
                </c:pt>
                <c:pt idx="169">
                  <c:v>-0.28000000000000003</c:v>
                </c:pt>
                <c:pt idx="170">
                  <c:v>-0.3</c:v>
                </c:pt>
                <c:pt idx="171">
                  <c:v>-0.28000000000000003</c:v>
                </c:pt>
                <c:pt idx="172">
                  <c:v>-0.32</c:v>
                </c:pt>
                <c:pt idx="173">
                  <c:v>-0.42</c:v>
                </c:pt>
                <c:pt idx="174">
                  <c:v>-0.42</c:v>
                </c:pt>
                <c:pt idx="175">
                  <c:v>-0.42</c:v>
                </c:pt>
                <c:pt idx="176">
                  <c:v>-0.42</c:v>
                </c:pt>
                <c:pt idx="177">
                  <c:v>-0.4</c:v>
                </c:pt>
                <c:pt idx="178">
                  <c:v>-0.42</c:v>
                </c:pt>
                <c:pt idx="179">
                  <c:v>-0.44</c:v>
                </c:pt>
                <c:pt idx="180">
                  <c:v>-0.46</c:v>
                </c:pt>
                <c:pt idx="181">
                  <c:v>-0.46</c:v>
                </c:pt>
                <c:pt idx="182">
                  <c:v>-0.46</c:v>
                </c:pt>
                <c:pt idx="183">
                  <c:v>-0.46</c:v>
                </c:pt>
                <c:pt idx="184">
                  <c:v>-0.46</c:v>
                </c:pt>
                <c:pt idx="185">
                  <c:v>-0.52</c:v>
                </c:pt>
                <c:pt idx="186">
                  <c:v>-0.54</c:v>
                </c:pt>
                <c:pt idx="187">
                  <c:v>-0.52</c:v>
                </c:pt>
                <c:pt idx="188">
                  <c:v>-0.52</c:v>
                </c:pt>
                <c:pt idx="189">
                  <c:v>-0.52</c:v>
                </c:pt>
                <c:pt idx="190">
                  <c:v>-0.52</c:v>
                </c:pt>
                <c:pt idx="191">
                  <c:v>-0.48</c:v>
                </c:pt>
                <c:pt idx="192">
                  <c:v>-0.46</c:v>
                </c:pt>
                <c:pt idx="193">
                  <c:v>-0.48</c:v>
                </c:pt>
                <c:pt idx="194">
                  <c:v>-0.46</c:v>
                </c:pt>
                <c:pt idx="195">
                  <c:v>-0.46</c:v>
                </c:pt>
                <c:pt idx="196">
                  <c:v>-0.46</c:v>
                </c:pt>
                <c:pt idx="197">
                  <c:v>-0.44</c:v>
                </c:pt>
                <c:pt idx="198">
                  <c:v>-0.44</c:v>
                </c:pt>
                <c:pt idx="199">
                  <c:v>-0.42</c:v>
                </c:pt>
                <c:pt idx="200">
                  <c:v>-0.42</c:v>
                </c:pt>
                <c:pt idx="201">
                  <c:v>-0.42</c:v>
                </c:pt>
                <c:pt idx="202">
                  <c:v>-0.4</c:v>
                </c:pt>
                <c:pt idx="203">
                  <c:v>-0.4</c:v>
                </c:pt>
                <c:pt idx="204">
                  <c:v>-0.3</c:v>
                </c:pt>
                <c:pt idx="205">
                  <c:v>-0.26</c:v>
                </c:pt>
                <c:pt idx="206">
                  <c:v>-0.26</c:v>
                </c:pt>
                <c:pt idx="207">
                  <c:v>-0.28000000000000003</c:v>
                </c:pt>
                <c:pt idx="208">
                  <c:v>-0.28000000000000003</c:v>
                </c:pt>
                <c:pt idx="209">
                  <c:v>-0.28000000000000003</c:v>
                </c:pt>
                <c:pt idx="210">
                  <c:v>-0.18</c:v>
                </c:pt>
                <c:pt idx="211">
                  <c:v>-0.14000000000000001</c:v>
                </c:pt>
                <c:pt idx="212">
                  <c:v>-0.14000000000000001</c:v>
                </c:pt>
                <c:pt idx="213">
                  <c:v>-0.16</c:v>
                </c:pt>
                <c:pt idx="214">
                  <c:v>-0.16</c:v>
                </c:pt>
                <c:pt idx="215">
                  <c:v>-0.16</c:v>
                </c:pt>
                <c:pt idx="216">
                  <c:v>-0.04</c:v>
                </c:pt>
                <c:pt idx="217">
                  <c:v>0.02</c:v>
                </c:pt>
                <c:pt idx="218">
                  <c:v>0.02</c:v>
                </c:pt>
                <c:pt idx="219">
                  <c:v>0.02</c:v>
                </c:pt>
                <c:pt idx="220">
                  <c:v>0.02</c:v>
                </c:pt>
                <c:pt idx="221">
                  <c:v>0</c:v>
                </c:pt>
                <c:pt idx="222">
                  <c:v>0.06</c:v>
                </c:pt>
                <c:pt idx="223">
                  <c:v>0.18</c:v>
                </c:pt>
                <c:pt idx="224">
                  <c:v>0.18</c:v>
                </c:pt>
                <c:pt idx="225">
                  <c:v>0.2</c:v>
                </c:pt>
                <c:pt idx="226">
                  <c:v>0.18</c:v>
                </c:pt>
                <c:pt idx="227">
                  <c:v>0.2</c:v>
                </c:pt>
                <c:pt idx="228">
                  <c:v>0.2</c:v>
                </c:pt>
                <c:pt idx="229">
                  <c:v>0.3</c:v>
                </c:pt>
                <c:pt idx="230">
                  <c:v>0.32</c:v>
                </c:pt>
                <c:pt idx="231">
                  <c:v>0.32</c:v>
                </c:pt>
                <c:pt idx="232">
                  <c:v>0.32</c:v>
                </c:pt>
                <c:pt idx="233">
                  <c:v>0.32</c:v>
                </c:pt>
                <c:pt idx="234">
                  <c:v>0.34</c:v>
                </c:pt>
                <c:pt idx="235">
                  <c:v>0.42</c:v>
                </c:pt>
                <c:pt idx="236">
                  <c:v>0.44</c:v>
                </c:pt>
                <c:pt idx="237">
                  <c:v>0.46</c:v>
                </c:pt>
                <c:pt idx="238">
                  <c:v>0.44</c:v>
                </c:pt>
                <c:pt idx="239">
                  <c:v>0.44</c:v>
                </c:pt>
                <c:pt idx="240">
                  <c:v>0.46</c:v>
                </c:pt>
                <c:pt idx="241">
                  <c:v>0.48</c:v>
                </c:pt>
                <c:pt idx="242">
                  <c:v>0.52</c:v>
                </c:pt>
                <c:pt idx="243">
                  <c:v>0.5</c:v>
                </c:pt>
                <c:pt idx="244">
                  <c:v>0.5</c:v>
                </c:pt>
                <c:pt idx="245">
                  <c:v>0.5</c:v>
                </c:pt>
                <c:pt idx="246">
                  <c:v>0.5</c:v>
                </c:pt>
                <c:pt idx="247">
                  <c:v>0.5</c:v>
                </c:pt>
                <c:pt idx="248">
                  <c:v>0.56000000000000005</c:v>
                </c:pt>
                <c:pt idx="249">
                  <c:v>0.56000000000000005</c:v>
                </c:pt>
                <c:pt idx="250">
                  <c:v>0.54</c:v>
                </c:pt>
                <c:pt idx="251">
                  <c:v>0.56000000000000005</c:v>
                </c:pt>
                <c:pt idx="252">
                  <c:v>0.54</c:v>
                </c:pt>
                <c:pt idx="253">
                  <c:v>0.56000000000000005</c:v>
                </c:pt>
                <c:pt idx="254">
                  <c:v>0.54</c:v>
                </c:pt>
                <c:pt idx="255">
                  <c:v>0.5</c:v>
                </c:pt>
                <c:pt idx="256">
                  <c:v>0.5</c:v>
                </c:pt>
                <c:pt idx="257">
                  <c:v>0.5</c:v>
                </c:pt>
                <c:pt idx="258">
                  <c:v>0.5</c:v>
                </c:pt>
                <c:pt idx="259">
                  <c:v>0.5</c:v>
                </c:pt>
                <c:pt idx="260">
                  <c:v>0.46</c:v>
                </c:pt>
                <c:pt idx="261">
                  <c:v>0.44</c:v>
                </c:pt>
                <c:pt idx="262">
                  <c:v>0.44</c:v>
                </c:pt>
                <c:pt idx="263">
                  <c:v>0.46</c:v>
                </c:pt>
                <c:pt idx="264">
                  <c:v>0.44</c:v>
                </c:pt>
                <c:pt idx="265">
                  <c:v>0.44</c:v>
                </c:pt>
                <c:pt idx="266">
                  <c:v>0.4</c:v>
                </c:pt>
                <c:pt idx="267">
                  <c:v>0.32</c:v>
                </c:pt>
                <c:pt idx="268">
                  <c:v>0.32</c:v>
                </c:pt>
                <c:pt idx="269">
                  <c:v>0.32</c:v>
                </c:pt>
                <c:pt idx="270">
                  <c:v>0.34</c:v>
                </c:pt>
                <c:pt idx="271">
                  <c:v>0.3</c:v>
                </c:pt>
                <c:pt idx="272">
                  <c:v>0.32</c:v>
                </c:pt>
                <c:pt idx="273">
                  <c:v>0.2</c:v>
                </c:pt>
                <c:pt idx="274">
                  <c:v>0.2</c:v>
                </c:pt>
                <c:pt idx="275">
                  <c:v>0.18</c:v>
                </c:pt>
                <c:pt idx="276">
                  <c:v>0.18</c:v>
                </c:pt>
                <c:pt idx="277">
                  <c:v>0.18</c:v>
                </c:pt>
                <c:pt idx="278">
                  <c:v>0.2</c:v>
                </c:pt>
                <c:pt idx="279">
                  <c:v>0.04</c:v>
                </c:pt>
                <c:pt idx="280">
                  <c:v>0.02</c:v>
                </c:pt>
                <c:pt idx="281">
                  <c:v>0.02</c:v>
                </c:pt>
                <c:pt idx="282">
                  <c:v>0.02</c:v>
                </c:pt>
                <c:pt idx="283">
                  <c:v>0.04</c:v>
                </c:pt>
                <c:pt idx="284">
                  <c:v>0.02</c:v>
                </c:pt>
                <c:pt idx="285">
                  <c:v>-0.12</c:v>
                </c:pt>
                <c:pt idx="286">
                  <c:v>-0.16</c:v>
                </c:pt>
                <c:pt idx="287">
                  <c:v>-0.14000000000000001</c:v>
                </c:pt>
                <c:pt idx="288">
                  <c:v>-0.16</c:v>
                </c:pt>
                <c:pt idx="289">
                  <c:v>-0.14000000000000001</c:v>
                </c:pt>
                <c:pt idx="290">
                  <c:v>-0.16</c:v>
                </c:pt>
                <c:pt idx="291">
                  <c:v>-0.22</c:v>
                </c:pt>
                <c:pt idx="292">
                  <c:v>-0.28000000000000003</c:v>
                </c:pt>
                <c:pt idx="293">
                  <c:v>-0.28000000000000003</c:v>
                </c:pt>
                <c:pt idx="294">
                  <c:v>-0.28000000000000003</c:v>
                </c:pt>
                <c:pt idx="295">
                  <c:v>-0.28000000000000003</c:v>
                </c:pt>
                <c:pt idx="296">
                  <c:v>-0.28000000000000003</c:v>
                </c:pt>
                <c:pt idx="297">
                  <c:v>-0.3</c:v>
                </c:pt>
                <c:pt idx="298">
                  <c:v>-0.42</c:v>
                </c:pt>
                <c:pt idx="299">
                  <c:v>-0.42</c:v>
                </c:pt>
                <c:pt idx="300">
                  <c:v>-0.42</c:v>
                </c:pt>
                <c:pt idx="301">
                  <c:v>-0.42</c:v>
                </c:pt>
                <c:pt idx="302">
                  <c:v>-0.42</c:v>
                </c:pt>
                <c:pt idx="303">
                  <c:v>-0.42</c:v>
                </c:pt>
                <c:pt idx="304">
                  <c:v>-0.46</c:v>
                </c:pt>
                <c:pt idx="305">
                  <c:v>-0.46</c:v>
                </c:pt>
                <c:pt idx="306">
                  <c:v>-0.46</c:v>
                </c:pt>
                <c:pt idx="307">
                  <c:v>-0.46</c:v>
                </c:pt>
                <c:pt idx="308">
                  <c:v>-0.46</c:v>
                </c:pt>
                <c:pt idx="309">
                  <c:v>-0.48</c:v>
                </c:pt>
                <c:pt idx="310">
                  <c:v>-0.52</c:v>
                </c:pt>
                <c:pt idx="311">
                  <c:v>-0.52</c:v>
                </c:pt>
                <c:pt idx="312">
                  <c:v>-0.5</c:v>
                </c:pt>
                <c:pt idx="313">
                  <c:v>-0.52</c:v>
                </c:pt>
                <c:pt idx="314">
                  <c:v>-0.52</c:v>
                </c:pt>
                <c:pt idx="315">
                  <c:v>-0.52</c:v>
                </c:pt>
                <c:pt idx="316">
                  <c:v>-0.48</c:v>
                </c:pt>
                <c:pt idx="317">
                  <c:v>-0.46</c:v>
                </c:pt>
                <c:pt idx="318">
                  <c:v>-0.46</c:v>
                </c:pt>
                <c:pt idx="319">
                  <c:v>-0.46</c:v>
                </c:pt>
                <c:pt idx="320">
                  <c:v>-0.46</c:v>
                </c:pt>
                <c:pt idx="321">
                  <c:v>-0.46</c:v>
                </c:pt>
                <c:pt idx="322">
                  <c:v>-0.46</c:v>
                </c:pt>
                <c:pt idx="323">
                  <c:v>-0.42</c:v>
                </c:pt>
                <c:pt idx="324">
                  <c:v>-0.42</c:v>
                </c:pt>
                <c:pt idx="325">
                  <c:v>-0.42</c:v>
                </c:pt>
                <c:pt idx="326">
                  <c:v>-0.4</c:v>
                </c:pt>
                <c:pt idx="327">
                  <c:v>-0.42</c:v>
                </c:pt>
                <c:pt idx="328">
                  <c:v>-0.4</c:v>
                </c:pt>
                <c:pt idx="329">
                  <c:v>-0.28000000000000003</c:v>
                </c:pt>
                <c:pt idx="330">
                  <c:v>-0.26</c:v>
                </c:pt>
                <c:pt idx="331">
                  <c:v>-0.28000000000000003</c:v>
                </c:pt>
                <c:pt idx="332">
                  <c:v>-0.28000000000000003</c:v>
                </c:pt>
                <c:pt idx="333">
                  <c:v>-0.28000000000000003</c:v>
                </c:pt>
                <c:pt idx="334">
                  <c:v>-0.3</c:v>
                </c:pt>
                <c:pt idx="335">
                  <c:v>-0.16</c:v>
                </c:pt>
                <c:pt idx="336">
                  <c:v>-0.14000000000000001</c:v>
                </c:pt>
                <c:pt idx="337">
                  <c:v>-0.14000000000000001</c:v>
                </c:pt>
                <c:pt idx="338">
                  <c:v>-0.14000000000000001</c:v>
                </c:pt>
                <c:pt idx="339">
                  <c:v>-0.16</c:v>
                </c:pt>
                <c:pt idx="340">
                  <c:v>-0.14000000000000001</c:v>
                </c:pt>
                <c:pt idx="341">
                  <c:v>-0.06</c:v>
                </c:pt>
                <c:pt idx="342">
                  <c:v>0.02</c:v>
                </c:pt>
                <c:pt idx="343">
                  <c:v>0.02</c:v>
                </c:pt>
                <c:pt idx="344">
                  <c:v>0.02</c:v>
                </c:pt>
                <c:pt idx="345">
                  <c:v>0.02</c:v>
                </c:pt>
                <c:pt idx="346">
                  <c:v>0.02</c:v>
                </c:pt>
                <c:pt idx="347">
                  <c:v>0.04</c:v>
                </c:pt>
                <c:pt idx="348">
                  <c:v>0.16</c:v>
                </c:pt>
                <c:pt idx="349">
                  <c:v>0.2</c:v>
                </c:pt>
                <c:pt idx="350">
                  <c:v>0.18</c:v>
                </c:pt>
                <c:pt idx="351">
                  <c:v>0.18</c:v>
                </c:pt>
                <c:pt idx="352">
                  <c:v>0.2</c:v>
                </c:pt>
                <c:pt idx="353">
                  <c:v>0.2</c:v>
                </c:pt>
                <c:pt idx="354">
                  <c:v>0.3</c:v>
                </c:pt>
                <c:pt idx="355">
                  <c:v>0.32</c:v>
                </c:pt>
                <c:pt idx="356">
                  <c:v>0.32</c:v>
                </c:pt>
                <c:pt idx="357">
                  <c:v>0.32</c:v>
                </c:pt>
                <c:pt idx="358">
                  <c:v>0.3</c:v>
                </c:pt>
                <c:pt idx="359">
                  <c:v>0.32</c:v>
                </c:pt>
                <c:pt idx="360">
                  <c:v>0.42</c:v>
                </c:pt>
                <c:pt idx="361">
                  <c:v>0.46</c:v>
                </c:pt>
                <c:pt idx="362">
                  <c:v>0.46</c:v>
                </c:pt>
                <c:pt idx="363">
                  <c:v>0.46</c:v>
                </c:pt>
                <c:pt idx="364">
                  <c:v>0.44</c:v>
                </c:pt>
                <c:pt idx="365">
                  <c:v>0.46</c:v>
                </c:pt>
                <c:pt idx="366">
                  <c:v>0.5</c:v>
                </c:pt>
                <c:pt idx="367">
                  <c:v>0.5</c:v>
                </c:pt>
                <c:pt idx="368">
                  <c:v>0.5</c:v>
                </c:pt>
                <c:pt idx="369">
                  <c:v>0.52</c:v>
                </c:pt>
                <c:pt idx="370">
                  <c:v>0.5</c:v>
                </c:pt>
                <c:pt idx="371">
                  <c:v>0.5</c:v>
                </c:pt>
                <c:pt idx="372">
                  <c:v>0.52</c:v>
                </c:pt>
                <c:pt idx="373">
                  <c:v>0.56000000000000005</c:v>
                </c:pt>
                <c:pt idx="374">
                  <c:v>0.57999999999999996</c:v>
                </c:pt>
                <c:pt idx="375">
                  <c:v>0.56000000000000005</c:v>
                </c:pt>
                <c:pt idx="376">
                  <c:v>0.56000000000000005</c:v>
                </c:pt>
                <c:pt idx="377">
                  <c:v>0.56000000000000005</c:v>
                </c:pt>
                <c:pt idx="378">
                  <c:v>0.54</c:v>
                </c:pt>
                <c:pt idx="379">
                  <c:v>0.5</c:v>
                </c:pt>
                <c:pt idx="380">
                  <c:v>0.52</c:v>
                </c:pt>
                <c:pt idx="381">
                  <c:v>0.5</c:v>
                </c:pt>
                <c:pt idx="382">
                  <c:v>0.5</c:v>
                </c:pt>
                <c:pt idx="383">
                  <c:v>0.5</c:v>
                </c:pt>
                <c:pt idx="384">
                  <c:v>0.5</c:v>
                </c:pt>
                <c:pt idx="385">
                  <c:v>0.46</c:v>
                </c:pt>
                <c:pt idx="386">
                  <c:v>0.44</c:v>
                </c:pt>
                <c:pt idx="387">
                  <c:v>0.44</c:v>
                </c:pt>
                <c:pt idx="388">
                  <c:v>0.44</c:v>
                </c:pt>
                <c:pt idx="389">
                  <c:v>0.44</c:v>
                </c:pt>
                <c:pt idx="390">
                  <c:v>0.44</c:v>
                </c:pt>
                <c:pt idx="391">
                  <c:v>0.38</c:v>
                </c:pt>
                <c:pt idx="392">
                  <c:v>0.32</c:v>
                </c:pt>
                <c:pt idx="393">
                  <c:v>0.32</c:v>
                </c:pt>
                <c:pt idx="394">
                  <c:v>0.32</c:v>
                </c:pt>
                <c:pt idx="395">
                  <c:v>0.32</c:v>
                </c:pt>
                <c:pt idx="396">
                  <c:v>0.32</c:v>
                </c:pt>
                <c:pt idx="397">
                  <c:v>0.3</c:v>
                </c:pt>
                <c:pt idx="398">
                  <c:v>0.2</c:v>
                </c:pt>
                <c:pt idx="399">
                  <c:v>0.18</c:v>
                </c:pt>
                <c:pt idx="400">
                  <c:v>0.18</c:v>
                </c:pt>
                <c:pt idx="401">
                  <c:v>0.18</c:v>
                </c:pt>
                <c:pt idx="402">
                  <c:v>0.18</c:v>
                </c:pt>
                <c:pt idx="403">
                  <c:v>0.18</c:v>
                </c:pt>
                <c:pt idx="404">
                  <c:v>0.04</c:v>
                </c:pt>
                <c:pt idx="405">
                  <c:v>0.02</c:v>
                </c:pt>
                <c:pt idx="406">
                  <c:v>0.04</c:v>
                </c:pt>
                <c:pt idx="407">
                  <c:v>0.02</c:v>
                </c:pt>
                <c:pt idx="408">
                  <c:v>0.02</c:v>
                </c:pt>
                <c:pt idx="409">
                  <c:v>0</c:v>
                </c:pt>
                <c:pt idx="410">
                  <c:v>-0.1</c:v>
                </c:pt>
                <c:pt idx="411">
                  <c:v>-0.14000000000000001</c:v>
                </c:pt>
                <c:pt idx="412">
                  <c:v>-0.14000000000000001</c:v>
                </c:pt>
                <c:pt idx="413">
                  <c:v>-0.14000000000000001</c:v>
                </c:pt>
                <c:pt idx="414">
                  <c:v>-0.16</c:v>
                </c:pt>
                <c:pt idx="415">
                  <c:v>-0.14000000000000001</c:v>
                </c:pt>
                <c:pt idx="416">
                  <c:v>-0.22</c:v>
                </c:pt>
                <c:pt idx="417">
                  <c:v>-0.28000000000000003</c:v>
                </c:pt>
                <c:pt idx="418">
                  <c:v>-0.28000000000000003</c:v>
                </c:pt>
                <c:pt idx="419">
                  <c:v>-0.28000000000000003</c:v>
                </c:pt>
                <c:pt idx="420">
                  <c:v>-0.28000000000000003</c:v>
                </c:pt>
                <c:pt idx="421">
                  <c:v>-0.28000000000000003</c:v>
                </c:pt>
                <c:pt idx="422">
                  <c:v>-0.28000000000000003</c:v>
                </c:pt>
                <c:pt idx="423">
                  <c:v>-0.42</c:v>
                </c:pt>
                <c:pt idx="424">
                  <c:v>-0.4</c:v>
                </c:pt>
                <c:pt idx="425">
                  <c:v>-0.42</c:v>
                </c:pt>
                <c:pt idx="426">
                  <c:v>-0.42</c:v>
                </c:pt>
                <c:pt idx="427">
                  <c:v>-0.4</c:v>
                </c:pt>
                <c:pt idx="428">
                  <c:v>-0.42</c:v>
                </c:pt>
                <c:pt idx="429">
                  <c:v>-0.46</c:v>
                </c:pt>
                <c:pt idx="430">
                  <c:v>-0.46</c:v>
                </c:pt>
                <c:pt idx="431">
                  <c:v>-0.46</c:v>
                </c:pt>
                <c:pt idx="432">
                  <c:v>-0.48</c:v>
                </c:pt>
                <c:pt idx="433">
                  <c:v>-0.46</c:v>
                </c:pt>
                <c:pt idx="434">
                  <c:v>-0.46</c:v>
                </c:pt>
                <c:pt idx="435">
                  <c:v>-0.5</c:v>
                </c:pt>
                <c:pt idx="436">
                  <c:v>-0.52</c:v>
                </c:pt>
                <c:pt idx="437">
                  <c:v>-0.52</c:v>
                </c:pt>
                <c:pt idx="438">
                  <c:v>-0.52</c:v>
                </c:pt>
                <c:pt idx="439">
                  <c:v>-0.52</c:v>
                </c:pt>
                <c:pt idx="440">
                  <c:v>-0.5</c:v>
                </c:pt>
                <c:pt idx="441">
                  <c:v>-0.48</c:v>
                </c:pt>
                <c:pt idx="442">
                  <c:v>-0.46</c:v>
                </c:pt>
                <c:pt idx="443">
                  <c:v>-0.48</c:v>
                </c:pt>
                <c:pt idx="444">
                  <c:v>-0.48</c:v>
                </c:pt>
                <c:pt idx="445">
                  <c:v>-0.46</c:v>
                </c:pt>
                <c:pt idx="446">
                  <c:v>-0.46</c:v>
                </c:pt>
                <c:pt idx="447">
                  <c:v>-0.46</c:v>
                </c:pt>
                <c:pt idx="448">
                  <c:v>-0.42</c:v>
                </c:pt>
                <c:pt idx="449">
                  <c:v>-0.42</c:v>
                </c:pt>
                <c:pt idx="450">
                  <c:v>-0.42</c:v>
                </c:pt>
                <c:pt idx="451">
                  <c:v>-0.42</c:v>
                </c:pt>
                <c:pt idx="452">
                  <c:v>-0.42</c:v>
                </c:pt>
                <c:pt idx="453">
                  <c:v>-0.42</c:v>
                </c:pt>
                <c:pt idx="454">
                  <c:v>-0.3</c:v>
                </c:pt>
                <c:pt idx="455">
                  <c:v>-0.28000000000000003</c:v>
                </c:pt>
                <c:pt idx="456">
                  <c:v>-0.28000000000000003</c:v>
                </c:pt>
                <c:pt idx="457">
                  <c:v>-0.26</c:v>
                </c:pt>
                <c:pt idx="458">
                  <c:v>-0.28000000000000003</c:v>
                </c:pt>
                <c:pt idx="459">
                  <c:v>-0.28000000000000003</c:v>
                </c:pt>
                <c:pt idx="460">
                  <c:v>-0.16</c:v>
                </c:pt>
                <c:pt idx="461">
                  <c:v>-0.12</c:v>
                </c:pt>
                <c:pt idx="462">
                  <c:v>-0.12</c:v>
                </c:pt>
                <c:pt idx="463">
                  <c:v>-0.14000000000000001</c:v>
                </c:pt>
                <c:pt idx="464">
                  <c:v>-0.14000000000000001</c:v>
                </c:pt>
                <c:pt idx="465">
                  <c:v>-0.16</c:v>
                </c:pt>
                <c:pt idx="466">
                  <c:v>-0.06</c:v>
                </c:pt>
                <c:pt idx="467">
                  <c:v>0.04</c:v>
                </c:pt>
                <c:pt idx="468">
                  <c:v>0.04</c:v>
                </c:pt>
                <c:pt idx="469">
                  <c:v>0.02</c:v>
                </c:pt>
                <c:pt idx="470">
                  <c:v>0.02</c:v>
                </c:pt>
                <c:pt idx="471">
                  <c:v>0.02</c:v>
                </c:pt>
                <c:pt idx="472">
                  <c:v>0.08</c:v>
                </c:pt>
                <c:pt idx="473">
                  <c:v>0.18</c:v>
                </c:pt>
                <c:pt idx="474">
                  <c:v>0.2</c:v>
                </c:pt>
                <c:pt idx="475">
                  <c:v>0.2</c:v>
                </c:pt>
                <c:pt idx="476">
                  <c:v>0.2</c:v>
                </c:pt>
                <c:pt idx="477">
                  <c:v>0.2</c:v>
                </c:pt>
                <c:pt idx="478">
                  <c:v>0.2</c:v>
                </c:pt>
                <c:pt idx="479">
                  <c:v>0.32</c:v>
                </c:pt>
                <c:pt idx="480">
                  <c:v>0.32</c:v>
                </c:pt>
                <c:pt idx="481">
                  <c:v>0.32</c:v>
                </c:pt>
                <c:pt idx="482">
                  <c:v>0.32</c:v>
                </c:pt>
                <c:pt idx="483">
                  <c:v>0.32</c:v>
                </c:pt>
                <c:pt idx="484">
                  <c:v>0.32</c:v>
                </c:pt>
                <c:pt idx="485">
                  <c:v>0.42</c:v>
                </c:pt>
                <c:pt idx="486">
                  <c:v>0.44</c:v>
                </c:pt>
                <c:pt idx="487">
                  <c:v>0.46</c:v>
                </c:pt>
                <c:pt idx="488">
                  <c:v>0.46</c:v>
                </c:pt>
                <c:pt idx="489">
                  <c:v>0.44</c:v>
                </c:pt>
                <c:pt idx="490">
                  <c:v>0.46</c:v>
                </c:pt>
                <c:pt idx="491">
                  <c:v>0.48</c:v>
                </c:pt>
                <c:pt idx="492">
                  <c:v>0.5</c:v>
                </c:pt>
                <c:pt idx="493">
                  <c:v>0.52</c:v>
                </c:pt>
                <c:pt idx="494">
                  <c:v>0.52</c:v>
                </c:pt>
                <c:pt idx="495">
                  <c:v>0.5</c:v>
                </c:pt>
                <c:pt idx="496">
                  <c:v>0.5</c:v>
                </c:pt>
                <c:pt idx="497">
                  <c:v>0.52</c:v>
                </c:pt>
                <c:pt idx="498">
                  <c:v>0.56000000000000005</c:v>
                </c:pt>
                <c:pt idx="499">
                  <c:v>0.56000000000000005</c:v>
                </c:pt>
                <c:pt idx="500">
                  <c:v>0.54</c:v>
                </c:pt>
              </c:numCache>
            </c:numRef>
          </c:val>
          <c:smooth val="0"/>
        </c:ser>
        <c:ser>
          <c:idx val="1"/>
          <c:order val="1"/>
          <c:tx>
            <c:v>Offset of 32</c:v>
          </c:tx>
          <c:spPr>
            <a:ln w="25400" cap="flat" cmpd="sng" algn="ctr">
              <a:solidFill>
                <a:schemeClr val="accent6"/>
              </a:solidFill>
              <a:prstDash val="solid"/>
            </a:ln>
            <a:effectLst/>
          </c:spPr>
          <c:marker>
            <c:symbol val="none"/>
          </c:marker>
          <c:cat>
            <c:numRef>
              <c:f>F0010CH1!$D$1:$D$501</c:f>
              <c:numCache>
                <c:formatCode>0.000</c:formatCode>
                <c:ptCount val="501"/>
                <c:pt idx="0">
                  <c:v>0</c:v>
                </c:pt>
                <c:pt idx="1">
                  <c:v>1.9999999999998318E-3</c:v>
                </c:pt>
                <c:pt idx="2">
                  <c:v>4.0000000000000972E-3</c:v>
                </c:pt>
                <c:pt idx="3">
                  <c:v>5.999999999999929E-3</c:v>
                </c:pt>
                <c:pt idx="4">
                  <c:v>7.9999999999997608E-3</c:v>
                </c:pt>
                <c:pt idx="5">
                  <c:v>1.0000000000000026E-2</c:v>
                </c:pt>
                <c:pt idx="6">
                  <c:v>1.1999999999999858E-2</c:v>
                </c:pt>
                <c:pt idx="7">
                  <c:v>1.399999999999969E-2</c:v>
                </c:pt>
                <c:pt idx="8">
                  <c:v>1.5999999999999955E-2</c:v>
                </c:pt>
                <c:pt idx="9">
                  <c:v>1.7999999999999787E-2</c:v>
                </c:pt>
                <c:pt idx="10">
                  <c:v>2.0000000000000052E-2</c:v>
                </c:pt>
                <c:pt idx="11">
                  <c:v>2.1999999999999884E-2</c:v>
                </c:pt>
                <c:pt idx="12">
                  <c:v>2.3999999999999716E-2</c:v>
                </c:pt>
                <c:pt idx="13">
                  <c:v>2.5999999999999981E-2</c:v>
                </c:pt>
                <c:pt idx="14">
                  <c:v>2.7999999999999813E-2</c:v>
                </c:pt>
                <c:pt idx="15">
                  <c:v>3.0000000000000079E-2</c:v>
                </c:pt>
                <c:pt idx="16">
                  <c:v>3.199999999999991E-2</c:v>
                </c:pt>
                <c:pt idx="17">
                  <c:v>3.3999999999999739E-2</c:v>
                </c:pt>
                <c:pt idx="18">
                  <c:v>3.6000000000000004E-2</c:v>
                </c:pt>
                <c:pt idx="19">
                  <c:v>3.7999999999999839E-2</c:v>
                </c:pt>
                <c:pt idx="20">
                  <c:v>4.0000000000000105E-2</c:v>
                </c:pt>
                <c:pt idx="21">
                  <c:v>4.199999999999994E-2</c:v>
                </c:pt>
                <c:pt idx="22">
                  <c:v>4.3999999999999768E-2</c:v>
                </c:pt>
                <c:pt idx="23">
                  <c:v>4.6000000000000034E-2</c:v>
                </c:pt>
                <c:pt idx="24">
                  <c:v>4.7999999999999862E-2</c:v>
                </c:pt>
                <c:pt idx="25">
                  <c:v>4.9999999999999697E-2</c:v>
                </c:pt>
                <c:pt idx="26">
                  <c:v>5.1999999999999963E-2</c:v>
                </c:pt>
                <c:pt idx="27">
                  <c:v>5.3999999999999798E-2</c:v>
                </c:pt>
                <c:pt idx="28">
                  <c:v>5.6000000000000064E-2</c:v>
                </c:pt>
                <c:pt idx="29">
                  <c:v>5.7999999999999892E-2</c:v>
                </c:pt>
                <c:pt idx="30">
                  <c:v>5.999999999999972E-2</c:v>
                </c:pt>
                <c:pt idx="31">
                  <c:v>6.1999999999999986E-2</c:v>
                </c:pt>
                <c:pt idx="32">
                  <c:v>6.3999999999999821E-2</c:v>
                </c:pt>
                <c:pt idx="33">
                  <c:v>6.6000000000000086E-2</c:v>
                </c:pt>
                <c:pt idx="34">
                  <c:v>6.7999999999999922E-2</c:v>
                </c:pt>
                <c:pt idx="35">
                  <c:v>6.9999999999999757E-2</c:v>
                </c:pt>
                <c:pt idx="36">
                  <c:v>7.2000000000000008E-2</c:v>
                </c:pt>
                <c:pt idx="37">
                  <c:v>7.3999999999999844E-2</c:v>
                </c:pt>
                <c:pt idx="38">
                  <c:v>7.5999999999999679E-2</c:v>
                </c:pt>
                <c:pt idx="39">
                  <c:v>7.7999999999999944E-2</c:v>
                </c:pt>
                <c:pt idx="40">
                  <c:v>7.999999999999978E-2</c:v>
                </c:pt>
                <c:pt idx="41">
                  <c:v>8.2000000000000045E-2</c:v>
                </c:pt>
                <c:pt idx="42">
                  <c:v>8.399999999999988E-2</c:v>
                </c:pt>
                <c:pt idx="43">
                  <c:v>8.5999999999999702E-2</c:v>
                </c:pt>
                <c:pt idx="44">
                  <c:v>8.7999999999999967E-2</c:v>
                </c:pt>
                <c:pt idx="45">
                  <c:v>8.9999999999999802E-2</c:v>
                </c:pt>
                <c:pt idx="46">
                  <c:v>9.2000000000000068E-2</c:v>
                </c:pt>
                <c:pt idx="47">
                  <c:v>9.3999999999999903E-2</c:v>
                </c:pt>
                <c:pt idx="48">
                  <c:v>9.5999999999999724E-2</c:v>
                </c:pt>
                <c:pt idx="49">
                  <c:v>9.8000000000000004E-2</c:v>
                </c:pt>
                <c:pt idx="50">
                  <c:v>9.9999999999999825E-2</c:v>
                </c:pt>
                <c:pt idx="51">
                  <c:v>0.10200000000000009</c:v>
                </c:pt>
                <c:pt idx="52">
                  <c:v>0.10399999999999993</c:v>
                </c:pt>
                <c:pt idx="53">
                  <c:v>0.10599999999999976</c:v>
                </c:pt>
                <c:pt idx="54">
                  <c:v>0.10800000000000003</c:v>
                </c:pt>
                <c:pt idx="55">
                  <c:v>0.10999999999999985</c:v>
                </c:pt>
                <c:pt idx="56">
                  <c:v>0.11199999999999968</c:v>
                </c:pt>
                <c:pt idx="57">
                  <c:v>0.11399999999999995</c:v>
                </c:pt>
                <c:pt idx="58">
                  <c:v>0.11599999999999978</c:v>
                </c:pt>
                <c:pt idx="59">
                  <c:v>0.11800000000000005</c:v>
                </c:pt>
                <c:pt idx="60">
                  <c:v>0.11999999999999988</c:v>
                </c:pt>
                <c:pt idx="61">
                  <c:v>0.12199999999999972</c:v>
                </c:pt>
                <c:pt idx="62">
                  <c:v>0.12399999999999997</c:v>
                </c:pt>
                <c:pt idx="63">
                  <c:v>0.12599999999999981</c:v>
                </c:pt>
                <c:pt idx="64">
                  <c:v>0.12800000000000009</c:v>
                </c:pt>
                <c:pt idx="65">
                  <c:v>0.12999999999999989</c:v>
                </c:pt>
                <c:pt idx="66">
                  <c:v>0.13199999999999973</c:v>
                </c:pt>
                <c:pt idx="67">
                  <c:v>0.13400000000000001</c:v>
                </c:pt>
                <c:pt idx="68">
                  <c:v>0.13599999999999984</c:v>
                </c:pt>
                <c:pt idx="69">
                  <c:v>0.13800000000000009</c:v>
                </c:pt>
                <c:pt idx="70">
                  <c:v>0.13999999999999993</c:v>
                </c:pt>
                <c:pt idx="71">
                  <c:v>0.14199999999999977</c:v>
                </c:pt>
                <c:pt idx="72">
                  <c:v>0.14400000000000002</c:v>
                </c:pt>
                <c:pt idx="73">
                  <c:v>0.14599999999999985</c:v>
                </c:pt>
                <c:pt idx="74">
                  <c:v>0.14799999999999969</c:v>
                </c:pt>
                <c:pt idx="75">
                  <c:v>0.14999999999999997</c:v>
                </c:pt>
                <c:pt idx="76">
                  <c:v>0.1519999999999998</c:v>
                </c:pt>
                <c:pt idx="77">
                  <c:v>0.15400000000000005</c:v>
                </c:pt>
                <c:pt idx="78">
                  <c:v>0.15599999999999989</c:v>
                </c:pt>
                <c:pt idx="79">
                  <c:v>0.15799999999999972</c:v>
                </c:pt>
                <c:pt idx="80">
                  <c:v>0.15999999999999998</c:v>
                </c:pt>
                <c:pt idx="81">
                  <c:v>0.16199999999999981</c:v>
                </c:pt>
                <c:pt idx="82">
                  <c:v>0.16400000000000009</c:v>
                </c:pt>
                <c:pt idx="83">
                  <c:v>0.16599999999999993</c:v>
                </c:pt>
                <c:pt idx="84">
                  <c:v>0.16799999999999976</c:v>
                </c:pt>
                <c:pt idx="85">
                  <c:v>0.17</c:v>
                </c:pt>
                <c:pt idx="86">
                  <c:v>0.17199999999999985</c:v>
                </c:pt>
                <c:pt idx="87">
                  <c:v>0.1740000000000001</c:v>
                </c:pt>
                <c:pt idx="88">
                  <c:v>0.17599999999999993</c:v>
                </c:pt>
                <c:pt idx="89">
                  <c:v>0.17799999999999977</c:v>
                </c:pt>
                <c:pt idx="90">
                  <c:v>0.18000000000000005</c:v>
                </c:pt>
                <c:pt idx="91">
                  <c:v>0.18199999999999988</c:v>
                </c:pt>
                <c:pt idx="92">
                  <c:v>0.18399999999999969</c:v>
                </c:pt>
                <c:pt idx="93">
                  <c:v>0.18599999999999997</c:v>
                </c:pt>
                <c:pt idx="94">
                  <c:v>0.18799999999999981</c:v>
                </c:pt>
                <c:pt idx="95">
                  <c:v>0.19000000000000006</c:v>
                </c:pt>
                <c:pt idx="96">
                  <c:v>0.19199999999999989</c:v>
                </c:pt>
                <c:pt idx="97">
                  <c:v>0.19399999999999973</c:v>
                </c:pt>
                <c:pt idx="98">
                  <c:v>0.19600000000000001</c:v>
                </c:pt>
                <c:pt idx="99">
                  <c:v>0.19799999999999982</c:v>
                </c:pt>
                <c:pt idx="100">
                  <c:v>0.20000000000000009</c:v>
                </c:pt>
                <c:pt idx="101">
                  <c:v>0.20199999999999993</c:v>
                </c:pt>
                <c:pt idx="102">
                  <c:v>0.20399999999999976</c:v>
                </c:pt>
                <c:pt idx="103">
                  <c:v>0.20600000000000002</c:v>
                </c:pt>
                <c:pt idx="104">
                  <c:v>0.20799999999999985</c:v>
                </c:pt>
                <c:pt idx="105">
                  <c:v>0.20999999999999969</c:v>
                </c:pt>
                <c:pt idx="106">
                  <c:v>0.21199999999999994</c:v>
                </c:pt>
                <c:pt idx="107">
                  <c:v>0.21399999999999977</c:v>
                </c:pt>
                <c:pt idx="108">
                  <c:v>0.21600000000000005</c:v>
                </c:pt>
                <c:pt idx="109">
                  <c:v>0.21799999999999989</c:v>
                </c:pt>
                <c:pt idx="110">
                  <c:v>0.2199999999999997</c:v>
                </c:pt>
                <c:pt idx="111">
                  <c:v>0.22199999999999998</c:v>
                </c:pt>
                <c:pt idx="112">
                  <c:v>0.22399999999999981</c:v>
                </c:pt>
                <c:pt idx="113">
                  <c:v>0.22600000000000006</c:v>
                </c:pt>
                <c:pt idx="114">
                  <c:v>0.2279999999999999</c:v>
                </c:pt>
                <c:pt idx="115">
                  <c:v>0.22999999999999973</c:v>
                </c:pt>
                <c:pt idx="116">
                  <c:v>0.23200000000000001</c:v>
                </c:pt>
                <c:pt idx="117">
                  <c:v>0.23399999999999982</c:v>
                </c:pt>
                <c:pt idx="118">
                  <c:v>0.2360000000000001</c:v>
                </c:pt>
                <c:pt idx="119">
                  <c:v>0.23799999999999993</c:v>
                </c:pt>
                <c:pt idx="120">
                  <c:v>0.23999999999999977</c:v>
                </c:pt>
                <c:pt idx="121">
                  <c:v>0.24200000000000002</c:v>
                </c:pt>
                <c:pt idx="122">
                  <c:v>0.24399999999999986</c:v>
                </c:pt>
                <c:pt idx="123">
                  <c:v>0.24599999999999969</c:v>
                </c:pt>
                <c:pt idx="124">
                  <c:v>0.24799999999999994</c:v>
                </c:pt>
                <c:pt idx="125">
                  <c:v>0.24999999999999978</c:v>
                </c:pt>
                <c:pt idx="126">
                  <c:v>0.25200000000000006</c:v>
                </c:pt>
                <c:pt idx="127">
                  <c:v>0.25399999999999989</c:v>
                </c:pt>
                <c:pt idx="128">
                  <c:v>0.25599999999999973</c:v>
                </c:pt>
                <c:pt idx="129">
                  <c:v>0.25800000000000001</c:v>
                </c:pt>
                <c:pt idx="130">
                  <c:v>0.25999999999999979</c:v>
                </c:pt>
                <c:pt idx="131">
                  <c:v>0.26200000000000007</c:v>
                </c:pt>
                <c:pt idx="132">
                  <c:v>0.2639999999999999</c:v>
                </c:pt>
                <c:pt idx="133">
                  <c:v>0.26599999999999974</c:v>
                </c:pt>
                <c:pt idx="134">
                  <c:v>0.26800000000000002</c:v>
                </c:pt>
                <c:pt idx="135">
                  <c:v>0.26999999999999985</c:v>
                </c:pt>
                <c:pt idx="136">
                  <c:v>0.27200000000000013</c:v>
                </c:pt>
                <c:pt idx="137">
                  <c:v>0.27399999999999991</c:v>
                </c:pt>
                <c:pt idx="138">
                  <c:v>0.27599999999999975</c:v>
                </c:pt>
                <c:pt idx="139">
                  <c:v>0.27800000000000002</c:v>
                </c:pt>
                <c:pt idx="140">
                  <c:v>0.27999999999999986</c:v>
                </c:pt>
                <c:pt idx="141">
                  <c:v>0.2819999999999997</c:v>
                </c:pt>
                <c:pt idx="142">
                  <c:v>0.28399999999999997</c:v>
                </c:pt>
                <c:pt idx="143">
                  <c:v>0.28599999999999981</c:v>
                </c:pt>
                <c:pt idx="144">
                  <c:v>0.28800000000000003</c:v>
                </c:pt>
                <c:pt idx="145">
                  <c:v>0.28999999999999987</c:v>
                </c:pt>
                <c:pt idx="146">
                  <c:v>0.2919999999999997</c:v>
                </c:pt>
                <c:pt idx="147">
                  <c:v>0.29399999999999998</c:v>
                </c:pt>
                <c:pt idx="148">
                  <c:v>0.29599999999999982</c:v>
                </c:pt>
                <c:pt idx="149">
                  <c:v>0.2980000000000001</c:v>
                </c:pt>
                <c:pt idx="150">
                  <c:v>0.29999999999999993</c:v>
                </c:pt>
                <c:pt idx="151">
                  <c:v>0.30199999999999977</c:v>
                </c:pt>
                <c:pt idx="152">
                  <c:v>0.30399999999999999</c:v>
                </c:pt>
                <c:pt idx="153">
                  <c:v>0.30599999999999983</c:v>
                </c:pt>
                <c:pt idx="154">
                  <c:v>0.30799999999999966</c:v>
                </c:pt>
                <c:pt idx="155">
                  <c:v>0.30999999999999994</c:v>
                </c:pt>
                <c:pt idx="156">
                  <c:v>0.31199999999999978</c:v>
                </c:pt>
                <c:pt idx="157">
                  <c:v>0.31400000000000006</c:v>
                </c:pt>
                <c:pt idx="158">
                  <c:v>0.31599999999999989</c:v>
                </c:pt>
                <c:pt idx="159">
                  <c:v>0.31799999999999973</c:v>
                </c:pt>
                <c:pt idx="160">
                  <c:v>0.31999999999999995</c:v>
                </c:pt>
                <c:pt idx="161">
                  <c:v>0.32199999999999979</c:v>
                </c:pt>
                <c:pt idx="162">
                  <c:v>0.32400000000000007</c:v>
                </c:pt>
                <c:pt idx="163">
                  <c:v>0.3259999999999999</c:v>
                </c:pt>
                <c:pt idx="164">
                  <c:v>0.32799999999999974</c:v>
                </c:pt>
                <c:pt idx="165">
                  <c:v>0.33</c:v>
                </c:pt>
                <c:pt idx="166">
                  <c:v>0.33199999999999985</c:v>
                </c:pt>
                <c:pt idx="167">
                  <c:v>0.33400000000000007</c:v>
                </c:pt>
                <c:pt idx="168">
                  <c:v>0.33599999999999991</c:v>
                </c:pt>
                <c:pt idx="169">
                  <c:v>0.33799999999999975</c:v>
                </c:pt>
                <c:pt idx="170">
                  <c:v>0.34</c:v>
                </c:pt>
                <c:pt idx="171">
                  <c:v>0.34199999999999986</c:v>
                </c:pt>
                <c:pt idx="172">
                  <c:v>0.34399999999999969</c:v>
                </c:pt>
                <c:pt idx="173">
                  <c:v>0.34599999999999997</c:v>
                </c:pt>
                <c:pt idx="174">
                  <c:v>0.34799999999999981</c:v>
                </c:pt>
                <c:pt idx="175">
                  <c:v>0.35000000000000003</c:v>
                </c:pt>
                <c:pt idx="176">
                  <c:v>0.35199999999999987</c:v>
                </c:pt>
                <c:pt idx="177">
                  <c:v>0.3539999999999997</c:v>
                </c:pt>
                <c:pt idx="178">
                  <c:v>0.35599999999999998</c:v>
                </c:pt>
                <c:pt idx="179">
                  <c:v>0.35799999999999982</c:v>
                </c:pt>
                <c:pt idx="180">
                  <c:v>0.3600000000000001</c:v>
                </c:pt>
                <c:pt idx="181">
                  <c:v>0.36199999999999993</c:v>
                </c:pt>
                <c:pt idx="182">
                  <c:v>0.36399999999999977</c:v>
                </c:pt>
                <c:pt idx="183">
                  <c:v>0.36599999999999999</c:v>
                </c:pt>
                <c:pt idx="184">
                  <c:v>0.36799999999999983</c:v>
                </c:pt>
                <c:pt idx="185">
                  <c:v>0.37000000000000011</c:v>
                </c:pt>
                <c:pt idx="186">
                  <c:v>0.37199999999999994</c:v>
                </c:pt>
                <c:pt idx="187">
                  <c:v>0.37399999999999978</c:v>
                </c:pt>
                <c:pt idx="188">
                  <c:v>0.37600000000000006</c:v>
                </c:pt>
                <c:pt idx="189">
                  <c:v>0.37799999999999989</c:v>
                </c:pt>
                <c:pt idx="190">
                  <c:v>0.37999999999999967</c:v>
                </c:pt>
                <c:pt idx="191">
                  <c:v>0.38199999999999995</c:v>
                </c:pt>
                <c:pt idx="192">
                  <c:v>0.38399999999999979</c:v>
                </c:pt>
                <c:pt idx="193">
                  <c:v>0.38600000000000007</c:v>
                </c:pt>
                <c:pt idx="194">
                  <c:v>0.3879999999999999</c:v>
                </c:pt>
                <c:pt idx="195">
                  <c:v>0.38999999999999974</c:v>
                </c:pt>
                <c:pt idx="196">
                  <c:v>0.39200000000000002</c:v>
                </c:pt>
                <c:pt idx="197">
                  <c:v>0.39399999999999979</c:v>
                </c:pt>
                <c:pt idx="198">
                  <c:v>0.39600000000000007</c:v>
                </c:pt>
                <c:pt idx="199">
                  <c:v>0.39799999999999991</c:v>
                </c:pt>
                <c:pt idx="200">
                  <c:v>0.39999999999999974</c:v>
                </c:pt>
                <c:pt idx="201">
                  <c:v>0.40200000000000002</c:v>
                </c:pt>
                <c:pt idx="202">
                  <c:v>0.40399999999999986</c:v>
                </c:pt>
                <c:pt idx="203">
                  <c:v>0.40600000000000014</c:v>
                </c:pt>
                <c:pt idx="204">
                  <c:v>0.40799999999999992</c:v>
                </c:pt>
                <c:pt idx="205">
                  <c:v>0.40999999999999975</c:v>
                </c:pt>
                <c:pt idx="206">
                  <c:v>0.41200000000000003</c:v>
                </c:pt>
                <c:pt idx="207">
                  <c:v>0.41399999999999987</c:v>
                </c:pt>
                <c:pt idx="208">
                  <c:v>0.4159999999999997</c:v>
                </c:pt>
                <c:pt idx="209">
                  <c:v>0.41799999999999998</c:v>
                </c:pt>
                <c:pt idx="210">
                  <c:v>0.41999999999999982</c:v>
                </c:pt>
                <c:pt idx="211">
                  <c:v>0.42200000000000004</c:v>
                </c:pt>
                <c:pt idx="212">
                  <c:v>0.42399999999999988</c:v>
                </c:pt>
                <c:pt idx="213">
                  <c:v>0.42599999999999971</c:v>
                </c:pt>
                <c:pt idx="214">
                  <c:v>0.42799999999999999</c:v>
                </c:pt>
                <c:pt idx="215">
                  <c:v>0.42999999999999983</c:v>
                </c:pt>
                <c:pt idx="216">
                  <c:v>0.43200000000000011</c:v>
                </c:pt>
                <c:pt idx="217">
                  <c:v>0.43399999999999994</c:v>
                </c:pt>
                <c:pt idx="218">
                  <c:v>0.43599999999999978</c:v>
                </c:pt>
                <c:pt idx="219">
                  <c:v>0.438</c:v>
                </c:pt>
                <c:pt idx="220">
                  <c:v>0.43999999999999984</c:v>
                </c:pt>
                <c:pt idx="221">
                  <c:v>0.44199999999999967</c:v>
                </c:pt>
                <c:pt idx="222">
                  <c:v>0.44399999999999995</c:v>
                </c:pt>
                <c:pt idx="223">
                  <c:v>0.44599999999999979</c:v>
                </c:pt>
                <c:pt idx="224">
                  <c:v>0.44800000000000006</c:v>
                </c:pt>
                <c:pt idx="225">
                  <c:v>0.4499999999999999</c:v>
                </c:pt>
                <c:pt idx="226">
                  <c:v>0.45199999999999974</c:v>
                </c:pt>
                <c:pt idx="227">
                  <c:v>0.45399999999999996</c:v>
                </c:pt>
                <c:pt idx="228">
                  <c:v>0.45599999999999979</c:v>
                </c:pt>
                <c:pt idx="229">
                  <c:v>0.45800000000000007</c:v>
                </c:pt>
                <c:pt idx="230">
                  <c:v>0.45999999999999991</c:v>
                </c:pt>
                <c:pt idx="231">
                  <c:v>0.46199999999999974</c:v>
                </c:pt>
                <c:pt idx="232">
                  <c:v>0.46400000000000002</c:v>
                </c:pt>
                <c:pt idx="233">
                  <c:v>0.46599999999999986</c:v>
                </c:pt>
                <c:pt idx="234">
                  <c:v>0.46800000000000008</c:v>
                </c:pt>
                <c:pt idx="235">
                  <c:v>0.46999999999999992</c:v>
                </c:pt>
                <c:pt idx="236">
                  <c:v>0.47199999999999975</c:v>
                </c:pt>
                <c:pt idx="237">
                  <c:v>0.47400000000000003</c:v>
                </c:pt>
                <c:pt idx="238">
                  <c:v>0.47599999999999987</c:v>
                </c:pt>
                <c:pt idx="239">
                  <c:v>0.4779999999999997</c:v>
                </c:pt>
                <c:pt idx="240">
                  <c:v>0.48</c:v>
                </c:pt>
                <c:pt idx="241">
                  <c:v>0.48199999999999976</c:v>
                </c:pt>
                <c:pt idx="242">
                  <c:v>0.48400000000000004</c:v>
                </c:pt>
                <c:pt idx="243">
                  <c:v>0.48599999999999988</c:v>
                </c:pt>
                <c:pt idx="244">
                  <c:v>0.48799999999999993</c:v>
                </c:pt>
                <c:pt idx="245">
                  <c:v>0.49</c:v>
                </c:pt>
                <c:pt idx="246">
                  <c:v>0.49199999999999983</c:v>
                </c:pt>
                <c:pt idx="247">
                  <c:v>0.49399999999999988</c:v>
                </c:pt>
                <c:pt idx="248">
                  <c:v>0.49599999999999989</c:v>
                </c:pt>
                <c:pt idx="249">
                  <c:v>0.49799999999999994</c:v>
                </c:pt>
                <c:pt idx="250">
                  <c:v>0.49999999999999978</c:v>
                </c:pt>
                <c:pt idx="251">
                  <c:v>0.50199999999999989</c:v>
                </c:pt>
                <c:pt idx="252">
                  <c:v>0.50399999999999989</c:v>
                </c:pt>
                <c:pt idx="253">
                  <c:v>0.50599999999999989</c:v>
                </c:pt>
                <c:pt idx="254">
                  <c:v>0.50800000000000001</c:v>
                </c:pt>
                <c:pt idx="255">
                  <c:v>0.50999999999999979</c:v>
                </c:pt>
                <c:pt idx="256">
                  <c:v>0.5119999999999999</c:v>
                </c:pt>
                <c:pt idx="257">
                  <c:v>0.5139999999999999</c:v>
                </c:pt>
                <c:pt idx="258">
                  <c:v>0.51600000000000001</c:v>
                </c:pt>
                <c:pt idx="259">
                  <c:v>0.51799999999999979</c:v>
                </c:pt>
                <c:pt idx="260">
                  <c:v>0.5199999999999998</c:v>
                </c:pt>
                <c:pt idx="261">
                  <c:v>0.52199999999999991</c:v>
                </c:pt>
                <c:pt idx="262">
                  <c:v>0.52399999999999991</c:v>
                </c:pt>
                <c:pt idx="263">
                  <c:v>0.52600000000000002</c:v>
                </c:pt>
                <c:pt idx="264">
                  <c:v>0.5279999999999998</c:v>
                </c:pt>
                <c:pt idx="265">
                  <c:v>0.52999999999999992</c:v>
                </c:pt>
                <c:pt idx="266">
                  <c:v>0.53199999999999992</c:v>
                </c:pt>
                <c:pt idx="267">
                  <c:v>0.53399999999999992</c:v>
                </c:pt>
                <c:pt idx="268">
                  <c:v>0.53599999999999981</c:v>
                </c:pt>
                <c:pt idx="269">
                  <c:v>0.53799999999999981</c:v>
                </c:pt>
                <c:pt idx="270">
                  <c:v>0.53999999999999992</c:v>
                </c:pt>
                <c:pt idx="271">
                  <c:v>0.54199999999999993</c:v>
                </c:pt>
                <c:pt idx="272">
                  <c:v>0.54400000000000004</c:v>
                </c:pt>
                <c:pt idx="273">
                  <c:v>0.54599999999999982</c:v>
                </c:pt>
                <c:pt idx="274">
                  <c:v>0.54799999999999982</c:v>
                </c:pt>
                <c:pt idx="275">
                  <c:v>0.54999999999999993</c:v>
                </c:pt>
                <c:pt idx="276">
                  <c:v>0.55199999999999994</c:v>
                </c:pt>
                <c:pt idx="277">
                  <c:v>0.55399999999999983</c:v>
                </c:pt>
                <c:pt idx="278">
                  <c:v>0.55599999999999983</c:v>
                </c:pt>
                <c:pt idx="279">
                  <c:v>0.55799999999999994</c:v>
                </c:pt>
                <c:pt idx="280">
                  <c:v>0.55999999999999994</c:v>
                </c:pt>
                <c:pt idx="281">
                  <c:v>0.56200000000000006</c:v>
                </c:pt>
                <c:pt idx="282">
                  <c:v>0.56399999999999983</c:v>
                </c:pt>
                <c:pt idx="283">
                  <c:v>0.56599999999999984</c:v>
                </c:pt>
                <c:pt idx="284">
                  <c:v>0.56799999999999995</c:v>
                </c:pt>
                <c:pt idx="285">
                  <c:v>0.56999999999999995</c:v>
                </c:pt>
                <c:pt idx="286">
                  <c:v>0.57199999999999984</c:v>
                </c:pt>
                <c:pt idx="287">
                  <c:v>0.57399999999999984</c:v>
                </c:pt>
                <c:pt idx="288">
                  <c:v>0.57599999999999996</c:v>
                </c:pt>
                <c:pt idx="289">
                  <c:v>0.57799999999999996</c:v>
                </c:pt>
                <c:pt idx="290">
                  <c:v>0.57999999999999974</c:v>
                </c:pt>
                <c:pt idx="291">
                  <c:v>0.58199999999999985</c:v>
                </c:pt>
                <c:pt idx="292">
                  <c:v>0.58399999999999985</c:v>
                </c:pt>
                <c:pt idx="293">
                  <c:v>0.58599999999999997</c:v>
                </c:pt>
                <c:pt idx="294">
                  <c:v>0.58799999999999997</c:v>
                </c:pt>
                <c:pt idx="295">
                  <c:v>0.58999999999999986</c:v>
                </c:pt>
                <c:pt idx="296">
                  <c:v>0.59199999999999986</c:v>
                </c:pt>
                <c:pt idx="297">
                  <c:v>0.59399999999999986</c:v>
                </c:pt>
                <c:pt idx="298">
                  <c:v>0.59599999999999997</c:v>
                </c:pt>
                <c:pt idx="299">
                  <c:v>0.59799999999999975</c:v>
                </c:pt>
                <c:pt idx="300">
                  <c:v>0.59999999999999987</c:v>
                </c:pt>
                <c:pt idx="301">
                  <c:v>0.60199999999999987</c:v>
                </c:pt>
                <c:pt idx="302">
                  <c:v>0.60399999999999998</c:v>
                </c:pt>
                <c:pt idx="303">
                  <c:v>0.60599999999999998</c:v>
                </c:pt>
                <c:pt idx="304">
                  <c:v>0.60799999999999976</c:v>
                </c:pt>
                <c:pt idx="305">
                  <c:v>0.60999999999999988</c:v>
                </c:pt>
                <c:pt idx="306">
                  <c:v>0.61199999999999988</c:v>
                </c:pt>
                <c:pt idx="307">
                  <c:v>0.61399999999999999</c:v>
                </c:pt>
                <c:pt idx="308">
                  <c:v>0.61599999999999977</c:v>
                </c:pt>
                <c:pt idx="309">
                  <c:v>0.61799999999999988</c:v>
                </c:pt>
                <c:pt idx="310">
                  <c:v>0.61999999999999988</c:v>
                </c:pt>
                <c:pt idx="311">
                  <c:v>0.62199999999999989</c:v>
                </c:pt>
                <c:pt idx="312">
                  <c:v>0.624</c:v>
                </c:pt>
                <c:pt idx="313">
                  <c:v>0.62599999999999978</c:v>
                </c:pt>
                <c:pt idx="314">
                  <c:v>0.62799999999999989</c:v>
                </c:pt>
                <c:pt idx="315">
                  <c:v>0.62999999999999989</c:v>
                </c:pt>
                <c:pt idx="316">
                  <c:v>0.63200000000000001</c:v>
                </c:pt>
                <c:pt idx="317">
                  <c:v>0.63399999999999979</c:v>
                </c:pt>
                <c:pt idx="318">
                  <c:v>0.6359999999999999</c:v>
                </c:pt>
                <c:pt idx="319">
                  <c:v>0.6379999999999999</c:v>
                </c:pt>
                <c:pt idx="320">
                  <c:v>0.6399999999999999</c:v>
                </c:pt>
                <c:pt idx="321">
                  <c:v>0.64200000000000002</c:v>
                </c:pt>
                <c:pt idx="322">
                  <c:v>0.64399999999999979</c:v>
                </c:pt>
                <c:pt idx="323">
                  <c:v>0.64599999999999991</c:v>
                </c:pt>
                <c:pt idx="324">
                  <c:v>0.64799999999999991</c:v>
                </c:pt>
                <c:pt idx="325">
                  <c:v>0.65</c:v>
                </c:pt>
                <c:pt idx="326">
                  <c:v>0.6519999999999998</c:v>
                </c:pt>
                <c:pt idx="327">
                  <c:v>0.6539999999999998</c:v>
                </c:pt>
                <c:pt idx="328">
                  <c:v>0.65599999999999992</c:v>
                </c:pt>
                <c:pt idx="329">
                  <c:v>0.65799999999999992</c:v>
                </c:pt>
                <c:pt idx="330">
                  <c:v>0.66</c:v>
                </c:pt>
                <c:pt idx="331">
                  <c:v>0.66199999999999981</c:v>
                </c:pt>
                <c:pt idx="332">
                  <c:v>0.66399999999999992</c:v>
                </c:pt>
                <c:pt idx="333">
                  <c:v>0.66599999999999993</c:v>
                </c:pt>
                <c:pt idx="334">
                  <c:v>0.66799999999999993</c:v>
                </c:pt>
                <c:pt idx="335">
                  <c:v>0.66999999999999982</c:v>
                </c:pt>
                <c:pt idx="336">
                  <c:v>0.67199999999999982</c:v>
                </c:pt>
                <c:pt idx="337">
                  <c:v>0.67399999999999993</c:v>
                </c:pt>
                <c:pt idx="338">
                  <c:v>0.67599999999999993</c:v>
                </c:pt>
                <c:pt idx="339">
                  <c:v>0.67800000000000005</c:v>
                </c:pt>
                <c:pt idx="340">
                  <c:v>0.67999999999999983</c:v>
                </c:pt>
                <c:pt idx="341">
                  <c:v>0.68199999999999983</c:v>
                </c:pt>
                <c:pt idx="342">
                  <c:v>0.68399999999999994</c:v>
                </c:pt>
                <c:pt idx="343">
                  <c:v>0.68599999999999994</c:v>
                </c:pt>
                <c:pt idx="344">
                  <c:v>0.68799999999999983</c:v>
                </c:pt>
                <c:pt idx="345">
                  <c:v>0.68999999999999984</c:v>
                </c:pt>
                <c:pt idx="346">
                  <c:v>0.69199999999999995</c:v>
                </c:pt>
                <c:pt idx="347">
                  <c:v>0.69399999999999995</c:v>
                </c:pt>
                <c:pt idx="348">
                  <c:v>0.69599999999999984</c:v>
                </c:pt>
                <c:pt idx="349">
                  <c:v>0.69799999999999984</c:v>
                </c:pt>
                <c:pt idx="350">
                  <c:v>0.69999999999999984</c:v>
                </c:pt>
                <c:pt idx="351">
                  <c:v>0.70199999999999996</c:v>
                </c:pt>
                <c:pt idx="352">
                  <c:v>0.70399999999999996</c:v>
                </c:pt>
                <c:pt idx="353">
                  <c:v>0.70599999999999985</c:v>
                </c:pt>
                <c:pt idx="354">
                  <c:v>0.70799999999999985</c:v>
                </c:pt>
                <c:pt idx="355">
                  <c:v>0.71</c:v>
                </c:pt>
                <c:pt idx="356">
                  <c:v>0.71199999999999997</c:v>
                </c:pt>
                <c:pt idx="357">
                  <c:v>0.71399999999999975</c:v>
                </c:pt>
                <c:pt idx="358">
                  <c:v>0.71599999999999986</c:v>
                </c:pt>
                <c:pt idx="359">
                  <c:v>0.71799999999999986</c:v>
                </c:pt>
                <c:pt idx="360">
                  <c:v>0.72</c:v>
                </c:pt>
                <c:pt idx="361">
                  <c:v>0.72199999999999998</c:v>
                </c:pt>
                <c:pt idx="362">
                  <c:v>0.72399999999999987</c:v>
                </c:pt>
                <c:pt idx="363">
                  <c:v>0.72599999999999987</c:v>
                </c:pt>
                <c:pt idx="364">
                  <c:v>0.72799999999999987</c:v>
                </c:pt>
                <c:pt idx="365">
                  <c:v>0.73</c:v>
                </c:pt>
                <c:pt idx="366">
                  <c:v>0.73199999999999976</c:v>
                </c:pt>
                <c:pt idx="367">
                  <c:v>0.73399999999999987</c:v>
                </c:pt>
                <c:pt idx="368">
                  <c:v>0.73599999999999988</c:v>
                </c:pt>
                <c:pt idx="369">
                  <c:v>0.73799999999999999</c:v>
                </c:pt>
                <c:pt idx="370">
                  <c:v>0.74</c:v>
                </c:pt>
                <c:pt idx="371">
                  <c:v>0.74199999999999977</c:v>
                </c:pt>
                <c:pt idx="372">
                  <c:v>0.74399999999999988</c:v>
                </c:pt>
                <c:pt idx="373">
                  <c:v>0.74599999999999989</c:v>
                </c:pt>
                <c:pt idx="374">
                  <c:v>0.748</c:v>
                </c:pt>
                <c:pt idx="375">
                  <c:v>0.74999999999999978</c:v>
                </c:pt>
                <c:pt idx="376">
                  <c:v>0.75199999999999989</c:v>
                </c:pt>
                <c:pt idx="377">
                  <c:v>0.75399999999999989</c:v>
                </c:pt>
                <c:pt idx="378">
                  <c:v>0.75599999999999989</c:v>
                </c:pt>
                <c:pt idx="379">
                  <c:v>0.75800000000000001</c:v>
                </c:pt>
                <c:pt idx="380">
                  <c:v>0.75999999999999979</c:v>
                </c:pt>
                <c:pt idx="381">
                  <c:v>0.7619999999999999</c:v>
                </c:pt>
                <c:pt idx="382">
                  <c:v>0.7639999999999999</c:v>
                </c:pt>
                <c:pt idx="383">
                  <c:v>0.76600000000000001</c:v>
                </c:pt>
                <c:pt idx="384">
                  <c:v>0.76799999999999979</c:v>
                </c:pt>
                <c:pt idx="385">
                  <c:v>0.7699999999999998</c:v>
                </c:pt>
                <c:pt idx="386">
                  <c:v>0.77199999999999991</c:v>
                </c:pt>
                <c:pt idx="387">
                  <c:v>0.77399999999999991</c:v>
                </c:pt>
                <c:pt idx="388">
                  <c:v>0.77600000000000002</c:v>
                </c:pt>
                <c:pt idx="389">
                  <c:v>0.7779999999999998</c:v>
                </c:pt>
                <c:pt idx="390">
                  <c:v>0.77999999999999992</c:v>
                </c:pt>
                <c:pt idx="391">
                  <c:v>0.78199999999999992</c:v>
                </c:pt>
                <c:pt idx="392">
                  <c:v>0.78400000000000003</c:v>
                </c:pt>
                <c:pt idx="393">
                  <c:v>0.78599999999999981</c:v>
                </c:pt>
                <c:pt idx="394">
                  <c:v>0.78799999999999981</c:v>
                </c:pt>
                <c:pt idx="395">
                  <c:v>0.78999999999999992</c:v>
                </c:pt>
                <c:pt idx="396">
                  <c:v>0.79199999999999993</c:v>
                </c:pt>
                <c:pt idx="397">
                  <c:v>0.79400000000000004</c:v>
                </c:pt>
                <c:pt idx="398">
                  <c:v>0.79599999999999982</c:v>
                </c:pt>
                <c:pt idx="399">
                  <c:v>0.79799999999999993</c:v>
                </c:pt>
                <c:pt idx="400">
                  <c:v>0.79999999999999993</c:v>
                </c:pt>
                <c:pt idx="401">
                  <c:v>0.80199999999999994</c:v>
                </c:pt>
                <c:pt idx="402">
                  <c:v>0.80399999999999983</c:v>
                </c:pt>
                <c:pt idx="403">
                  <c:v>0.80599999999999983</c:v>
                </c:pt>
                <c:pt idx="404">
                  <c:v>0.80799999999999994</c:v>
                </c:pt>
                <c:pt idx="405">
                  <c:v>0.80999999999999994</c:v>
                </c:pt>
                <c:pt idx="406">
                  <c:v>0.81199999999999983</c:v>
                </c:pt>
                <c:pt idx="407">
                  <c:v>0.81399999999999983</c:v>
                </c:pt>
                <c:pt idx="408">
                  <c:v>0.81599999999999984</c:v>
                </c:pt>
                <c:pt idx="409">
                  <c:v>0.81799999999999995</c:v>
                </c:pt>
                <c:pt idx="410">
                  <c:v>0.82</c:v>
                </c:pt>
                <c:pt idx="411">
                  <c:v>0.82199999999999984</c:v>
                </c:pt>
                <c:pt idx="412">
                  <c:v>0.82399999999999984</c:v>
                </c:pt>
                <c:pt idx="413">
                  <c:v>0.82599999999999996</c:v>
                </c:pt>
                <c:pt idx="414">
                  <c:v>0.82799999999999996</c:v>
                </c:pt>
                <c:pt idx="415">
                  <c:v>0.82999999999999974</c:v>
                </c:pt>
                <c:pt idx="416">
                  <c:v>0.83199999999999985</c:v>
                </c:pt>
                <c:pt idx="417">
                  <c:v>0.83399999999999985</c:v>
                </c:pt>
                <c:pt idx="418">
                  <c:v>0.83599999999999997</c:v>
                </c:pt>
                <c:pt idx="419">
                  <c:v>0.83799999999999997</c:v>
                </c:pt>
                <c:pt idx="420">
                  <c:v>0.83999999999999986</c:v>
                </c:pt>
                <c:pt idx="421">
                  <c:v>0.84199999999999986</c:v>
                </c:pt>
                <c:pt idx="422">
                  <c:v>0.84399999999999986</c:v>
                </c:pt>
                <c:pt idx="423">
                  <c:v>0.84599999999999997</c:v>
                </c:pt>
                <c:pt idx="424">
                  <c:v>0.84799999999999975</c:v>
                </c:pt>
                <c:pt idx="425">
                  <c:v>0.84999999999999987</c:v>
                </c:pt>
                <c:pt idx="426">
                  <c:v>0.85199999999999987</c:v>
                </c:pt>
                <c:pt idx="427">
                  <c:v>0.85399999999999998</c:v>
                </c:pt>
                <c:pt idx="428">
                  <c:v>0.85599999999999998</c:v>
                </c:pt>
                <c:pt idx="429">
                  <c:v>0.85799999999999987</c:v>
                </c:pt>
                <c:pt idx="430">
                  <c:v>0.85999999999999988</c:v>
                </c:pt>
                <c:pt idx="431">
                  <c:v>0.86199999999999988</c:v>
                </c:pt>
                <c:pt idx="432">
                  <c:v>0.86399999999999999</c:v>
                </c:pt>
                <c:pt idx="433">
                  <c:v>0.86599999999999977</c:v>
                </c:pt>
                <c:pt idx="434">
                  <c:v>0.86799999999999988</c:v>
                </c:pt>
                <c:pt idx="435">
                  <c:v>0.86999999999999988</c:v>
                </c:pt>
                <c:pt idx="436">
                  <c:v>0.872</c:v>
                </c:pt>
                <c:pt idx="437">
                  <c:v>0.874</c:v>
                </c:pt>
                <c:pt idx="438">
                  <c:v>0.87599999999999978</c:v>
                </c:pt>
                <c:pt idx="439">
                  <c:v>0.87799999999999989</c:v>
                </c:pt>
                <c:pt idx="440">
                  <c:v>0.87999999999999989</c:v>
                </c:pt>
                <c:pt idx="441">
                  <c:v>0.88200000000000001</c:v>
                </c:pt>
                <c:pt idx="442">
                  <c:v>0.88399999999999979</c:v>
                </c:pt>
                <c:pt idx="443">
                  <c:v>0.8859999999999999</c:v>
                </c:pt>
                <c:pt idx="444">
                  <c:v>0.8879999999999999</c:v>
                </c:pt>
                <c:pt idx="445">
                  <c:v>0.8899999999999999</c:v>
                </c:pt>
                <c:pt idx="446">
                  <c:v>0.89200000000000002</c:v>
                </c:pt>
                <c:pt idx="447">
                  <c:v>0.89399999999999979</c:v>
                </c:pt>
                <c:pt idx="448">
                  <c:v>0.89599999999999991</c:v>
                </c:pt>
                <c:pt idx="449">
                  <c:v>0.89799999999999991</c:v>
                </c:pt>
                <c:pt idx="450">
                  <c:v>0.9</c:v>
                </c:pt>
                <c:pt idx="451">
                  <c:v>0.9019999999999998</c:v>
                </c:pt>
                <c:pt idx="452">
                  <c:v>0.9039999999999998</c:v>
                </c:pt>
                <c:pt idx="453">
                  <c:v>0.90599999999999992</c:v>
                </c:pt>
                <c:pt idx="454">
                  <c:v>0.90799999999999992</c:v>
                </c:pt>
                <c:pt idx="455">
                  <c:v>0.91</c:v>
                </c:pt>
                <c:pt idx="456">
                  <c:v>0.91199999999999981</c:v>
                </c:pt>
                <c:pt idx="457">
                  <c:v>0.91399999999999992</c:v>
                </c:pt>
                <c:pt idx="458">
                  <c:v>0.91599999999999993</c:v>
                </c:pt>
                <c:pt idx="459">
                  <c:v>0.91799999999999993</c:v>
                </c:pt>
                <c:pt idx="460">
                  <c:v>0.91999999999999982</c:v>
                </c:pt>
                <c:pt idx="461">
                  <c:v>0.92199999999999982</c:v>
                </c:pt>
                <c:pt idx="462">
                  <c:v>0.92399999999999993</c:v>
                </c:pt>
                <c:pt idx="463">
                  <c:v>0.92599999999999993</c:v>
                </c:pt>
                <c:pt idx="464">
                  <c:v>0.92799999999999983</c:v>
                </c:pt>
                <c:pt idx="465">
                  <c:v>0.92999999999999983</c:v>
                </c:pt>
                <c:pt idx="466">
                  <c:v>0.93199999999999994</c:v>
                </c:pt>
                <c:pt idx="467">
                  <c:v>0.93399999999999994</c:v>
                </c:pt>
                <c:pt idx="468">
                  <c:v>0.93599999999999994</c:v>
                </c:pt>
                <c:pt idx="469">
                  <c:v>0.93799999999999983</c:v>
                </c:pt>
                <c:pt idx="470">
                  <c:v>0.93999999999999984</c:v>
                </c:pt>
                <c:pt idx="471">
                  <c:v>0.94199999999999995</c:v>
                </c:pt>
                <c:pt idx="472">
                  <c:v>0.94399999999999995</c:v>
                </c:pt>
                <c:pt idx="473">
                  <c:v>0.94599999999999984</c:v>
                </c:pt>
                <c:pt idx="474">
                  <c:v>0.94799999999999984</c:v>
                </c:pt>
                <c:pt idx="475">
                  <c:v>0.94999999999999984</c:v>
                </c:pt>
                <c:pt idx="476">
                  <c:v>0.95199999999999996</c:v>
                </c:pt>
                <c:pt idx="477">
                  <c:v>0.95399999999999996</c:v>
                </c:pt>
                <c:pt idx="478">
                  <c:v>0.95599999999999985</c:v>
                </c:pt>
                <c:pt idx="479">
                  <c:v>0.95799999999999985</c:v>
                </c:pt>
                <c:pt idx="480">
                  <c:v>0.96</c:v>
                </c:pt>
                <c:pt idx="481">
                  <c:v>0.96199999999999997</c:v>
                </c:pt>
                <c:pt idx="482">
                  <c:v>0.96399999999999975</c:v>
                </c:pt>
                <c:pt idx="483">
                  <c:v>0.96599999999999986</c:v>
                </c:pt>
                <c:pt idx="484">
                  <c:v>0.96799999999999986</c:v>
                </c:pt>
                <c:pt idx="485">
                  <c:v>0.97</c:v>
                </c:pt>
                <c:pt idx="486">
                  <c:v>0.97199999999999998</c:v>
                </c:pt>
                <c:pt idx="487">
                  <c:v>0.97399999999999987</c:v>
                </c:pt>
                <c:pt idx="488">
                  <c:v>0.97599999999999987</c:v>
                </c:pt>
                <c:pt idx="489">
                  <c:v>0.97799999999999987</c:v>
                </c:pt>
                <c:pt idx="490">
                  <c:v>0.98</c:v>
                </c:pt>
                <c:pt idx="491">
                  <c:v>0.98199999999999976</c:v>
                </c:pt>
                <c:pt idx="492">
                  <c:v>0.98399999999999987</c:v>
                </c:pt>
                <c:pt idx="493">
                  <c:v>0.98599999999999988</c:v>
                </c:pt>
                <c:pt idx="494">
                  <c:v>0.98799999999999999</c:v>
                </c:pt>
                <c:pt idx="495">
                  <c:v>0.99</c:v>
                </c:pt>
                <c:pt idx="496">
                  <c:v>0.99199999999999977</c:v>
                </c:pt>
                <c:pt idx="497">
                  <c:v>0.99399999999999988</c:v>
                </c:pt>
                <c:pt idx="498">
                  <c:v>0.99599999999999989</c:v>
                </c:pt>
                <c:pt idx="499">
                  <c:v>0.998</c:v>
                </c:pt>
                <c:pt idx="500">
                  <c:v>0.99999999999999978</c:v>
                </c:pt>
              </c:numCache>
            </c:numRef>
          </c:cat>
          <c:val>
            <c:numRef>
              <c:f>F0010CH1!$F$1:$F$501</c:f>
              <c:numCache>
                <c:formatCode>General</c:formatCode>
                <c:ptCount val="501"/>
                <c:pt idx="0">
                  <c:v>1</c:v>
                </c:pt>
                <c:pt idx="1">
                  <c:v>1</c:v>
                </c:pt>
                <c:pt idx="2">
                  <c:v>1</c:v>
                </c:pt>
                <c:pt idx="3">
                  <c:v>1</c:v>
                </c:pt>
                <c:pt idx="4">
                  <c:v>0.98</c:v>
                </c:pt>
                <c:pt idx="5">
                  <c:v>0.92</c:v>
                </c:pt>
                <c:pt idx="6">
                  <c:v>0.9</c:v>
                </c:pt>
                <c:pt idx="7">
                  <c:v>0.9</c:v>
                </c:pt>
                <c:pt idx="8">
                  <c:v>0.92</c:v>
                </c:pt>
                <c:pt idx="9">
                  <c:v>0.88</c:v>
                </c:pt>
                <c:pt idx="10">
                  <c:v>0.9</c:v>
                </c:pt>
                <c:pt idx="11">
                  <c:v>0.82</c:v>
                </c:pt>
                <c:pt idx="12">
                  <c:v>0.8</c:v>
                </c:pt>
                <c:pt idx="13">
                  <c:v>0.82</c:v>
                </c:pt>
                <c:pt idx="14">
                  <c:v>0.8</c:v>
                </c:pt>
                <c:pt idx="15">
                  <c:v>0.82</c:v>
                </c:pt>
                <c:pt idx="16">
                  <c:v>0.8</c:v>
                </c:pt>
                <c:pt idx="17">
                  <c:v>0.64</c:v>
                </c:pt>
                <c:pt idx="18">
                  <c:v>0.57999999999999996</c:v>
                </c:pt>
                <c:pt idx="19">
                  <c:v>0.54</c:v>
                </c:pt>
                <c:pt idx="20">
                  <c:v>0.56000000000000005</c:v>
                </c:pt>
                <c:pt idx="21">
                  <c:v>0.54</c:v>
                </c:pt>
                <c:pt idx="22">
                  <c:v>0.54</c:v>
                </c:pt>
                <c:pt idx="23">
                  <c:v>0.46</c:v>
                </c:pt>
                <c:pt idx="24">
                  <c:v>0.32</c:v>
                </c:pt>
                <c:pt idx="25">
                  <c:v>0.3</c:v>
                </c:pt>
                <c:pt idx="26">
                  <c:v>0.32</c:v>
                </c:pt>
                <c:pt idx="27">
                  <c:v>0.32</c:v>
                </c:pt>
                <c:pt idx="28">
                  <c:v>0.32</c:v>
                </c:pt>
                <c:pt idx="29">
                  <c:v>0.3</c:v>
                </c:pt>
                <c:pt idx="30">
                  <c:v>0.06</c:v>
                </c:pt>
                <c:pt idx="31">
                  <c:v>0</c:v>
                </c:pt>
                <c:pt idx="32">
                  <c:v>0</c:v>
                </c:pt>
                <c:pt idx="33">
                  <c:v>0.02</c:v>
                </c:pt>
                <c:pt idx="34">
                  <c:v>0.02</c:v>
                </c:pt>
                <c:pt idx="35">
                  <c:v>0.02</c:v>
                </c:pt>
                <c:pt idx="36">
                  <c:v>-0.24</c:v>
                </c:pt>
                <c:pt idx="37">
                  <c:v>-0.28000000000000003</c:v>
                </c:pt>
                <c:pt idx="38">
                  <c:v>-0.28000000000000003</c:v>
                </c:pt>
                <c:pt idx="39">
                  <c:v>-0.28000000000000003</c:v>
                </c:pt>
                <c:pt idx="40">
                  <c:v>-0.28000000000000003</c:v>
                </c:pt>
                <c:pt idx="41">
                  <c:v>-0.28000000000000003</c:v>
                </c:pt>
                <c:pt idx="42">
                  <c:v>-0.44</c:v>
                </c:pt>
                <c:pt idx="43">
                  <c:v>-0.52</c:v>
                </c:pt>
                <c:pt idx="44">
                  <c:v>-0.52</c:v>
                </c:pt>
                <c:pt idx="45">
                  <c:v>-0.52</c:v>
                </c:pt>
                <c:pt idx="46">
                  <c:v>-0.52</c:v>
                </c:pt>
                <c:pt idx="47">
                  <c:v>-0.54</c:v>
                </c:pt>
                <c:pt idx="48">
                  <c:v>-0.64</c:v>
                </c:pt>
                <c:pt idx="49">
                  <c:v>-0.78</c:v>
                </c:pt>
                <c:pt idx="50">
                  <c:v>-0.78</c:v>
                </c:pt>
                <c:pt idx="51">
                  <c:v>-0.78</c:v>
                </c:pt>
                <c:pt idx="52">
                  <c:v>-0.78</c:v>
                </c:pt>
                <c:pt idx="53">
                  <c:v>-0.78</c:v>
                </c:pt>
                <c:pt idx="54">
                  <c:v>-0.78</c:v>
                </c:pt>
                <c:pt idx="55">
                  <c:v>-0.86</c:v>
                </c:pt>
                <c:pt idx="56">
                  <c:v>-0.88</c:v>
                </c:pt>
                <c:pt idx="57">
                  <c:v>-0.86</c:v>
                </c:pt>
                <c:pt idx="58">
                  <c:v>-0.86</c:v>
                </c:pt>
                <c:pt idx="59">
                  <c:v>-0.86</c:v>
                </c:pt>
                <c:pt idx="60">
                  <c:v>-0.86</c:v>
                </c:pt>
                <c:pt idx="61">
                  <c:v>-0.94</c:v>
                </c:pt>
                <c:pt idx="62">
                  <c:v>-0.98</c:v>
                </c:pt>
                <c:pt idx="63">
                  <c:v>-0.96</c:v>
                </c:pt>
                <c:pt idx="64">
                  <c:v>-0.96</c:v>
                </c:pt>
                <c:pt idx="65">
                  <c:v>-0.96</c:v>
                </c:pt>
                <c:pt idx="66">
                  <c:v>-0.98</c:v>
                </c:pt>
                <c:pt idx="67">
                  <c:v>-0.92</c:v>
                </c:pt>
                <c:pt idx="68">
                  <c:v>-0.88</c:v>
                </c:pt>
                <c:pt idx="69">
                  <c:v>-0.86</c:v>
                </c:pt>
                <c:pt idx="70">
                  <c:v>-0.86</c:v>
                </c:pt>
                <c:pt idx="71">
                  <c:v>-0.86</c:v>
                </c:pt>
                <c:pt idx="72">
                  <c:v>-0.86</c:v>
                </c:pt>
                <c:pt idx="73">
                  <c:v>-0.82</c:v>
                </c:pt>
                <c:pt idx="74">
                  <c:v>-0.8</c:v>
                </c:pt>
                <c:pt idx="75">
                  <c:v>-0.78</c:v>
                </c:pt>
                <c:pt idx="76">
                  <c:v>-0.76</c:v>
                </c:pt>
                <c:pt idx="77">
                  <c:v>-0.76</c:v>
                </c:pt>
                <c:pt idx="78">
                  <c:v>-0.78</c:v>
                </c:pt>
                <c:pt idx="79">
                  <c:v>-0.76</c:v>
                </c:pt>
                <c:pt idx="80">
                  <c:v>-0.56000000000000005</c:v>
                </c:pt>
                <c:pt idx="81">
                  <c:v>-0.52</c:v>
                </c:pt>
                <c:pt idx="82">
                  <c:v>-0.52</c:v>
                </c:pt>
                <c:pt idx="83">
                  <c:v>-0.52</c:v>
                </c:pt>
                <c:pt idx="84">
                  <c:v>-0.54</c:v>
                </c:pt>
                <c:pt idx="85">
                  <c:v>-0.52</c:v>
                </c:pt>
                <c:pt idx="86">
                  <c:v>-0.34</c:v>
                </c:pt>
                <c:pt idx="87">
                  <c:v>-0.26</c:v>
                </c:pt>
                <c:pt idx="88">
                  <c:v>-0.28000000000000003</c:v>
                </c:pt>
                <c:pt idx="89">
                  <c:v>-0.28000000000000003</c:v>
                </c:pt>
                <c:pt idx="90">
                  <c:v>-0.28000000000000003</c:v>
                </c:pt>
                <c:pt idx="91">
                  <c:v>-0.28000000000000003</c:v>
                </c:pt>
                <c:pt idx="92">
                  <c:v>-0.08</c:v>
                </c:pt>
                <c:pt idx="93">
                  <c:v>0.02</c:v>
                </c:pt>
                <c:pt idx="94">
                  <c:v>0.02</c:v>
                </c:pt>
                <c:pt idx="95">
                  <c:v>0.02</c:v>
                </c:pt>
                <c:pt idx="96">
                  <c:v>0</c:v>
                </c:pt>
                <c:pt idx="97">
                  <c:v>0.02</c:v>
                </c:pt>
                <c:pt idx="98">
                  <c:v>0.14000000000000001</c:v>
                </c:pt>
                <c:pt idx="99">
                  <c:v>0.32</c:v>
                </c:pt>
                <c:pt idx="100">
                  <c:v>0.32</c:v>
                </c:pt>
                <c:pt idx="101">
                  <c:v>0.32</c:v>
                </c:pt>
                <c:pt idx="102">
                  <c:v>0.32</c:v>
                </c:pt>
                <c:pt idx="103">
                  <c:v>0.32</c:v>
                </c:pt>
                <c:pt idx="104">
                  <c:v>0.36</c:v>
                </c:pt>
                <c:pt idx="105">
                  <c:v>0.54</c:v>
                </c:pt>
                <c:pt idx="106">
                  <c:v>0.57999999999999996</c:v>
                </c:pt>
                <c:pt idx="107">
                  <c:v>0.56000000000000005</c:v>
                </c:pt>
                <c:pt idx="108">
                  <c:v>0.57999999999999996</c:v>
                </c:pt>
                <c:pt idx="109">
                  <c:v>0.56000000000000005</c:v>
                </c:pt>
                <c:pt idx="110">
                  <c:v>0.57999999999999996</c:v>
                </c:pt>
                <c:pt idx="111">
                  <c:v>0.78</c:v>
                </c:pt>
                <c:pt idx="112">
                  <c:v>0.82</c:v>
                </c:pt>
                <c:pt idx="113">
                  <c:v>0.82</c:v>
                </c:pt>
                <c:pt idx="114">
                  <c:v>0.8</c:v>
                </c:pt>
                <c:pt idx="115">
                  <c:v>0.8</c:v>
                </c:pt>
                <c:pt idx="116">
                  <c:v>0.82</c:v>
                </c:pt>
                <c:pt idx="117">
                  <c:v>0.88</c:v>
                </c:pt>
                <c:pt idx="118">
                  <c:v>0.9</c:v>
                </c:pt>
                <c:pt idx="119">
                  <c:v>0.92</c:v>
                </c:pt>
                <c:pt idx="120">
                  <c:v>0.9</c:v>
                </c:pt>
                <c:pt idx="121">
                  <c:v>0.9</c:v>
                </c:pt>
                <c:pt idx="122">
                  <c:v>0.9</c:v>
                </c:pt>
                <c:pt idx="123">
                  <c:v>0.96</c:v>
                </c:pt>
                <c:pt idx="124">
                  <c:v>1</c:v>
                </c:pt>
                <c:pt idx="125">
                  <c:v>1</c:v>
                </c:pt>
                <c:pt idx="126">
                  <c:v>0.98</c:v>
                </c:pt>
                <c:pt idx="127">
                  <c:v>1</c:v>
                </c:pt>
                <c:pt idx="128">
                  <c:v>1</c:v>
                </c:pt>
                <c:pt idx="129">
                  <c:v>1</c:v>
                </c:pt>
                <c:pt idx="130">
                  <c:v>0.9</c:v>
                </c:pt>
                <c:pt idx="131">
                  <c:v>0.9</c:v>
                </c:pt>
                <c:pt idx="132">
                  <c:v>0.9</c:v>
                </c:pt>
                <c:pt idx="133">
                  <c:v>0.9</c:v>
                </c:pt>
                <c:pt idx="134">
                  <c:v>0.9</c:v>
                </c:pt>
                <c:pt idx="135">
                  <c:v>0.9</c:v>
                </c:pt>
                <c:pt idx="136">
                  <c:v>0.8</c:v>
                </c:pt>
                <c:pt idx="137">
                  <c:v>0.8</c:v>
                </c:pt>
                <c:pt idx="138">
                  <c:v>0.8</c:v>
                </c:pt>
                <c:pt idx="139">
                  <c:v>0.8</c:v>
                </c:pt>
                <c:pt idx="140">
                  <c:v>0.78</c:v>
                </c:pt>
                <c:pt idx="141">
                  <c:v>0.8</c:v>
                </c:pt>
                <c:pt idx="142">
                  <c:v>0.64</c:v>
                </c:pt>
                <c:pt idx="143">
                  <c:v>0.56000000000000005</c:v>
                </c:pt>
                <c:pt idx="144">
                  <c:v>0.56000000000000005</c:v>
                </c:pt>
                <c:pt idx="145">
                  <c:v>0.56000000000000005</c:v>
                </c:pt>
                <c:pt idx="146">
                  <c:v>0.56000000000000005</c:v>
                </c:pt>
                <c:pt idx="147">
                  <c:v>0.56000000000000005</c:v>
                </c:pt>
                <c:pt idx="148">
                  <c:v>0.46</c:v>
                </c:pt>
                <c:pt idx="149">
                  <c:v>0.32</c:v>
                </c:pt>
                <c:pt idx="150">
                  <c:v>0.32</c:v>
                </c:pt>
                <c:pt idx="151">
                  <c:v>0.32</c:v>
                </c:pt>
                <c:pt idx="152">
                  <c:v>0.34</c:v>
                </c:pt>
                <c:pt idx="153">
                  <c:v>0.32</c:v>
                </c:pt>
                <c:pt idx="154">
                  <c:v>0.3</c:v>
                </c:pt>
                <c:pt idx="155">
                  <c:v>0.04</c:v>
                </c:pt>
                <c:pt idx="156">
                  <c:v>0.02</c:v>
                </c:pt>
                <c:pt idx="157">
                  <c:v>0.02</c:v>
                </c:pt>
                <c:pt idx="158">
                  <c:v>0</c:v>
                </c:pt>
                <c:pt idx="159">
                  <c:v>0.02</c:v>
                </c:pt>
                <c:pt idx="160">
                  <c:v>0.02</c:v>
                </c:pt>
                <c:pt idx="161">
                  <c:v>-0.24</c:v>
                </c:pt>
                <c:pt idx="162">
                  <c:v>-0.28000000000000003</c:v>
                </c:pt>
                <c:pt idx="163">
                  <c:v>-0.28000000000000003</c:v>
                </c:pt>
                <c:pt idx="164">
                  <c:v>-0.28000000000000003</c:v>
                </c:pt>
                <c:pt idx="165">
                  <c:v>-0.28000000000000003</c:v>
                </c:pt>
                <c:pt idx="166">
                  <c:v>-0.28000000000000003</c:v>
                </c:pt>
                <c:pt idx="167">
                  <c:v>-0.46</c:v>
                </c:pt>
                <c:pt idx="168">
                  <c:v>-0.54</c:v>
                </c:pt>
                <c:pt idx="169">
                  <c:v>-0.52</c:v>
                </c:pt>
                <c:pt idx="170">
                  <c:v>-0.52</c:v>
                </c:pt>
                <c:pt idx="171">
                  <c:v>-0.54</c:v>
                </c:pt>
                <c:pt idx="172">
                  <c:v>-0.52</c:v>
                </c:pt>
                <c:pt idx="173">
                  <c:v>-0.64</c:v>
                </c:pt>
                <c:pt idx="174">
                  <c:v>-0.76</c:v>
                </c:pt>
                <c:pt idx="175">
                  <c:v>-0.78</c:v>
                </c:pt>
                <c:pt idx="176">
                  <c:v>-0.78</c:v>
                </c:pt>
                <c:pt idx="177">
                  <c:v>-0.76</c:v>
                </c:pt>
                <c:pt idx="178">
                  <c:v>-0.78</c:v>
                </c:pt>
                <c:pt idx="179">
                  <c:v>-0.8</c:v>
                </c:pt>
                <c:pt idx="180">
                  <c:v>-0.86</c:v>
                </c:pt>
                <c:pt idx="181">
                  <c:v>-0.86</c:v>
                </c:pt>
                <c:pt idx="182">
                  <c:v>-0.86</c:v>
                </c:pt>
                <c:pt idx="183">
                  <c:v>-0.88</c:v>
                </c:pt>
                <c:pt idx="184">
                  <c:v>-0.88</c:v>
                </c:pt>
                <c:pt idx="185">
                  <c:v>-0.88</c:v>
                </c:pt>
                <c:pt idx="186">
                  <c:v>-0.94</c:v>
                </c:pt>
                <c:pt idx="187">
                  <c:v>-0.96</c:v>
                </c:pt>
                <c:pt idx="188">
                  <c:v>-0.96</c:v>
                </c:pt>
                <c:pt idx="189">
                  <c:v>-0.96</c:v>
                </c:pt>
                <c:pt idx="190">
                  <c:v>-0.96</c:v>
                </c:pt>
                <c:pt idx="191">
                  <c:v>-0.96</c:v>
                </c:pt>
                <c:pt idx="192">
                  <c:v>-0.9</c:v>
                </c:pt>
                <c:pt idx="193">
                  <c:v>-0.86</c:v>
                </c:pt>
                <c:pt idx="194">
                  <c:v>-0.86</c:v>
                </c:pt>
                <c:pt idx="195">
                  <c:v>-0.86</c:v>
                </c:pt>
                <c:pt idx="196">
                  <c:v>-0.86</c:v>
                </c:pt>
                <c:pt idx="197">
                  <c:v>-0.86</c:v>
                </c:pt>
                <c:pt idx="198">
                  <c:v>-0.82</c:v>
                </c:pt>
                <c:pt idx="199">
                  <c:v>-0.78</c:v>
                </c:pt>
                <c:pt idx="200">
                  <c:v>-0.78</c:v>
                </c:pt>
                <c:pt idx="201">
                  <c:v>-0.8</c:v>
                </c:pt>
                <c:pt idx="202">
                  <c:v>-0.78</c:v>
                </c:pt>
                <c:pt idx="203">
                  <c:v>-0.78</c:v>
                </c:pt>
                <c:pt idx="204">
                  <c:v>-0.74</c:v>
                </c:pt>
                <c:pt idx="205">
                  <c:v>-0.52</c:v>
                </c:pt>
                <c:pt idx="206">
                  <c:v>-0.52</c:v>
                </c:pt>
                <c:pt idx="207">
                  <c:v>-0.54</c:v>
                </c:pt>
                <c:pt idx="208">
                  <c:v>-0.52</c:v>
                </c:pt>
                <c:pt idx="209">
                  <c:v>-0.54</c:v>
                </c:pt>
                <c:pt idx="210">
                  <c:v>-0.52</c:v>
                </c:pt>
                <c:pt idx="211">
                  <c:v>-0.32</c:v>
                </c:pt>
                <c:pt idx="212">
                  <c:v>-0.28000000000000003</c:v>
                </c:pt>
                <c:pt idx="213">
                  <c:v>-0.28000000000000003</c:v>
                </c:pt>
                <c:pt idx="214">
                  <c:v>-0.26</c:v>
                </c:pt>
                <c:pt idx="215">
                  <c:v>-0.28000000000000003</c:v>
                </c:pt>
                <c:pt idx="216">
                  <c:v>-0.26</c:v>
                </c:pt>
                <c:pt idx="217">
                  <c:v>-0.08</c:v>
                </c:pt>
                <c:pt idx="218">
                  <c:v>0.02</c:v>
                </c:pt>
                <c:pt idx="219">
                  <c:v>0.02</c:v>
                </c:pt>
                <c:pt idx="220">
                  <c:v>0.04</c:v>
                </c:pt>
                <c:pt idx="221">
                  <c:v>0.04</c:v>
                </c:pt>
                <c:pt idx="222">
                  <c:v>0.02</c:v>
                </c:pt>
                <c:pt idx="223">
                  <c:v>0.16</c:v>
                </c:pt>
                <c:pt idx="224">
                  <c:v>0.3</c:v>
                </c:pt>
                <c:pt idx="225">
                  <c:v>0.32</c:v>
                </c:pt>
                <c:pt idx="226">
                  <c:v>0.32</c:v>
                </c:pt>
                <c:pt idx="227">
                  <c:v>0.32</c:v>
                </c:pt>
                <c:pt idx="228">
                  <c:v>0.32</c:v>
                </c:pt>
                <c:pt idx="229">
                  <c:v>0.34</c:v>
                </c:pt>
                <c:pt idx="230">
                  <c:v>0.54</c:v>
                </c:pt>
                <c:pt idx="231">
                  <c:v>0.57999999999999996</c:v>
                </c:pt>
                <c:pt idx="232">
                  <c:v>0.56000000000000005</c:v>
                </c:pt>
                <c:pt idx="233">
                  <c:v>0.57999999999999996</c:v>
                </c:pt>
                <c:pt idx="234">
                  <c:v>0.57999999999999996</c:v>
                </c:pt>
                <c:pt idx="235">
                  <c:v>0.57999999999999996</c:v>
                </c:pt>
                <c:pt idx="236">
                  <c:v>0.78</c:v>
                </c:pt>
                <c:pt idx="237">
                  <c:v>0.78</c:v>
                </c:pt>
                <c:pt idx="238">
                  <c:v>0.8</c:v>
                </c:pt>
                <c:pt idx="239">
                  <c:v>0.8</c:v>
                </c:pt>
                <c:pt idx="240">
                  <c:v>0.8</c:v>
                </c:pt>
                <c:pt idx="241">
                  <c:v>0.82</c:v>
                </c:pt>
                <c:pt idx="242">
                  <c:v>0.88</c:v>
                </c:pt>
                <c:pt idx="243">
                  <c:v>0.92</c:v>
                </c:pt>
                <c:pt idx="244">
                  <c:v>0.9</c:v>
                </c:pt>
                <c:pt idx="245">
                  <c:v>0.9</c:v>
                </c:pt>
                <c:pt idx="246">
                  <c:v>0.9</c:v>
                </c:pt>
                <c:pt idx="247">
                  <c:v>0.9</c:v>
                </c:pt>
                <c:pt idx="248">
                  <c:v>0.96</c:v>
                </c:pt>
                <c:pt idx="249">
                  <c:v>0.98</c:v>
                </c:pt>
                <c:pt idx="250">
                  <c:v>1</c:v>
                </c:pt>
                <c:pt idx="251">
                  <c:v>1</c:v>
                </c:pt>
                <c:pt idx="252">
                  <c:v>1</c:v>
                </c:pt>
                <c:pt idx="253">
                  <c:v>0.98</c:v>
                </c:pt>
                <c:pt idx="254">
                  <c:v>0.98</c:v>
                </c:pt>
                <c:pt idx="255">
                  <c:v>0.92</c:v>
                </c:pt>
                <c:pt idx="256">
                  <c:v>0.9</c:v>
                </c:pt>
                <c:pt idx="257">
                  <c:v>0.92</c:v>
                </c:pt>
                <c:pt idx="258">
                  <c:v>0.9</c:v>
                </c:pt>
                <c:pt idx="259">
                  <c:v>0.9</c:v>
                </c:pt>
                <c:pt idx="260">
                  <c:v>0.88</c:v>
                </c:pt>
                <c:pt idx="261">
                  <c:v>0.82</c:v>
                </c:pt>
                <c:pt idx="262">
                  <c:v>0.8</c:v>
                </c:pt>
                <c:pt idx="263">
                  <c:v>0.8</c:v>
                </c:pt>
                <c:pt idx="264">
                  <c:v>0.78</c:v>
                </c:pt>
                <c:pt idx="265">
                  <c:v>0.8</c:v>
                </c:pt>
                <c:pt idx="266">
                  <c:v>0.8</c:v>
                </c:pt>
                <c:pt idx="267">
                  <c:v>0.62</c:v>
                </c:pt>
                <c:pt idx="268">
                  <c:v>0.57999999999999996</c:v>
                </c:pt>
                <c:pt idx="269">
                  <c:v>0.56000000000000005</c:v>
                </c:pt>
                <c:pt idx="270">
                  <c:v>0.56000000000000005</c:v>
                </c:pt>
                <c:pt idx="271">
                  <c:v>0.57999999999999996</c:v>
                </c:pt>
                <c:pt idx="272">
                  <c:v>0.56000000000000005</c:v>
                </c:pt>
                <c:pt idx="273">
                  <c:v>0.48</c:v>
                </c:pt>
                <c:pt idx="274">
                  <c:v>0.32</c:v>
                </c:pt>
                <c:pt idx="275">
                  <c:v>0.32</c:v>
                </c:pt>
                <c:pt idx="276">
                  <c:v>0.32</c:v>
                </c:pt>
                <c:pt idx="277">
                  <c:v>0.32</c:v>
                </c:pt>
                <c:pt idx="278">
                  <c:v>0.32</c:v>
                </c:pt>
                <c:pt idx="279">
                  <c:v>0.28000000000000003</c:v>
                </c:pt>
                <c:pt idx="280">
                  <c:v>0.04</c:v>
                </c:pt>
                <c:pt idx="281">
                  <c:v>0.02</c:v>
                </c:pt>
                <c:pt idx="282">
                  <c:v>0.02</c:v>
                </c:pt>
                <c:pt idx="283">
                  <c:v>0.02</c:v>
                </c:pt>
                <c:pt idx="284">
                  <c:v>0.04</c:v>
                </c:pt>
                <c:pt idx="285">
                  <c:v>0.02</c:v>
                </c:pt>
                <c:pt idx="286">
                  <c:v>-0.24</c:v>
                </c:pt>
                <c:pt idx="287">
                  <c:v>-0.28000000000000003</c:v>
                </c:pt>
                <c:pt idx="288">
                  <c:v>-0.28000000000000003</c:v>
                </c:pt>
                <c:pt idx="289">
                  <c:v>-0.3</c:v>
                </c:pt>
                <c:pt idx="290">
                  <c:v>-0.3</c:v>
                </c:pt>
                <c:pt idx="291">
                  <c:v>-0.28000000000000003</c:v>
                </c:pt>
                <c:pt idx="292">
                  <c:v>-0.46</c:v>
                </c:pt>
                <c:pt idx="293">
                  <c:v>-0.52</c:v>
                </c:pt>
                <c:pt idx="294">
                  <c:v>-0.52</c:v>
                </c:pt>
                <c:pt idx="295">
                  <c:v>-0.54</c:v>
                </c:pt>
                <c:pt idx="296">
                  <c:v>-0.54</c:v>
                </c:pt>
                <c:pt idx="297">
                  <c:v>-0.52</c:v>
                </c:pt>
                <c:pt idx="298">
                  <c:v>-0.62</c:v>
                </c:pt>
                <c:pt idx="299">
                  <c:v>-0.74</c:v>
                </c:pt>
                <c:pt idx="300">
                  <c:v>-0.76</c:v>
                </c:pt>
                <c:pt idx="301">
                  <c:v>-0.78</c:v>
                </c:pt>
                <c:pt idx="302">
                  <c:v>-0.74</c:v>
                </c:pt>
                <c:pt idx="303">
                  <c:v>-0.76</c:v>
                </c:pt>
                <c:pt idx="304">
                  <c:v>-0.8</c:v>
                </c:pt>
                <c:pt idx="305">
                  <c:v>-0.86</c:v>
                </c:pt>
                <c:pt idx="306">
                  <c:v>-0.86</c:v>
                </c:pt>
                <c:pt idx="307">
                  <c:v>-0.88</c:v>
                </c:pt>
                <c:pt idx="308">
                  <c:v>-0.88</c:v>
                </c:pt>
                <c:pt idx="309">
                  <c:v>-0.88</c:v>
                </c:pt>
                <c:pt idx="310">
                  <c:v>-0.88</c:v>
                </c:pt>
                <c:pt idx="311">
                  <c:v>-0.94</c:v>
                </c:pt>
                <c:pt idx="312">
                  <c:v>-0.96</c:v>
                </c:pt>
                <c:pt idx="313">
                  <c:v>-0.96</c:v>
                </c:pt>
                <c:pt idx="314">
                  <c:v>-0.98</c:v>
                </c:pt>
                <c:pt idx="315">
                  <c:v>-0.98</c:v>
                </c:pt>
                <c:pt idx="316">
                  <c:v>-0.98</c:v>
                </c:pt>
                <c:pt idx="317">
                  <c:v>-0.9</c:v>
                </c:pt>
                <c:pt idx="318">
                  <c:v>-0.86</c:v>
                </c:pt>
                <c:pt idx="319">
                  <c:v>-0.86</c:v>
                </c:pt>
                <c:pt idx="320">
                  <c:v>-0.86</c:v>
                </c:pt>
                <c:pt idx="321">
                  <c:v>-0.86</c:v>
                </c:pt>
                <c:pt idx="322">
                  <c:v>-0.86</c:v>
                </c:pt>
                <c:pt idx="323">
                  <c:v>-0.82</c:v>
                </c:pt>
                <c:pt idx="324">
                  <c:v>-0.8</c:v>
                </c:pt>
                <c:pt idx="325">
                  <c:v>-0.78</c:v>
                </c:pt>
                <c:pt idx="326">
                  <c:v>-0.76</c:v>
                </c:pt>
                <c:pt idx="327">
                  <c:v>-0.78</c:v>
                </c:pt>
                <c:pt idx="328">
                  <c:v>-0.76</c:v>
                </c:pt>
                <c:pt idx="329">
                  <c:v>-0.76</c:v>
                </c:pt>
                <c:pt idx="330">
                  <c:v>-0.54</c:v>
                </c:pt>
                <c:pt idx="331">
                  <c:v>-0.52</c:v>
                </c:pt>
                <c:pt idx="332">
                  <c:v>-0.52</c:v>
                </c:pt>
                <c:pt idx="333">
                  <c:v>-0.52</c:v>
                </c:pt>
                <c:pt idx="334">
                  <c:v>-0.52</c:v>
                </c:pt>
                <c:pt idx="335">
                  <c:v>-0.54</c:v>
                </c:pt>
                <c:pt idx="336">
                  <c:v>-0.32</c:v>
                </c:pt>
                <c:pt idx="337">
                  <c:v>-0.28000000000000003</c:v>
                </c:pt>
                <c:pt idx="338">
                  <c:v>-0.28000000000000003</c:v>
                </c:pt>
                <c:pt idx="339">
                  <c:v>-0.28000000000000003</c:v>
                </c:pt>
                <c:pt idx="340">
                  <c:v>-0.28000000000000003</c:v>
                </c:pt>
                <c:pt idx="341">
                  <c:v>-0.28000000000000003</c:v>
                </c:pt>
                <c:pt idx="342">
                  <c:v>-0.06</c:v>
                </c:pt>
                <c:pt idx="343">
                  <c:v>0.02</c:v>
                </c:pt>
                <c:pt idx="344">
                  <c:v>0.04</c:v>
                </c:pt>
                <c:pt idx="345">
                  <c:v>0.02</c:v>
                </c:pt>
                <c:pt idx="346">
                  <c:v>0.04</c:v>
                </c:pt>
                <c:pt idx="347">
                  <c:v>0.02</c:v>
                </c:pt>
                <c:pt idx="348">
                  <c:v>0.14000000000000001</c:v>
                </c:pt>
                <c:pt idx="349">
                  <c:v>0.32</c:v>
                </c:pt>
                <c:pt idx="350">
                  <c:v>0.32</c:v>
                </c:pt>
                <c:pt idx="351">
                  <c:v>0.34</c:v>
                </c:pt>
                <c:pt idx="352">
                  <c:v>0.34</c:v>
                </c:pt>
                <c:pt idx="353">
                  <c:v>0.32</c:v>
                </c:pt>
                <c:pt idx="354">
                  <c:v>0.32</c:v>
                </c:pt>
                <c:pt idx="355">
                  <c:v>0.54</c:v>
                </c:pt>
                <c:pt idx="356">
                  <c:v>0.57999999999999996</c:v>
                </c:pt>
                <c:pt idx="357">
                  <c:v>0.57999999999999996</c:v>
                </c:pt>
                <c:pt idx="358">
                  <c:v>0.57999999999999996</c:v>
                </c:pt>
                <c:pt idx="359">
                  <c:v>0.56000000000000005</c:v>
                </c:pt>
                <c:pt idx="360">
                  <c:v>0.56000000000000005</c:v>
                </c:pt>
                <c:pt idx="361">
                  <c:v>0.78</c:v>
                </c:pt>
                <c:pt idx="362">
                  <c:v>0.8</c:v>
                </c:pt>
                <c:pt idx="363">
                  <c:v>0.82</c:v>
                </c:pt>
                <c:pt idx="364">
                  <c:v>0.82</c:v>
                </c:pt>
                <c:pt idx="365">
                  <c:v>0.8</c:v>
                </c:pt>
                <c:pt idx="366">
                  <c:v>0.8</c:v>
                </c:pt>
                <c:pt idx="367">
                  <c:v>0.88</c:v>
                </c:pt>
                <c:pt idx="368">
                  <c:v>0.9</c:v>
                </c:pt>
                <c:pt idx="369">
                  <c:v>0.9</c:v>
                </c:pt>
                <c:pt idx="370">
                  <c:v>0.9</c:v>
                </c:pt>
                <c:pt idx="371">
                  <c:v>0.9</c:v>
                </c:pt>
                <c:pt idx="372">
                  <c:v>0.9</c:v>
                </c:pt>
                <c:pt idx="373">
                  <c:v>0.96</c:v>
                </c:pt>
                <c:pt idx="374">
                  <c:v>1</c:v>
                </c:pt>
                <c:pt idx="375">
                  <c:v>0.98</c:v>
                </c:pt>
                <c:pt idx="376">
                  <c:v>0.98</c:v>
                </c:pt>
                <c:pt idx="377">
                  <c:v>0.98</c:v>
                </c:pt>
                <c:pt idx="378">
                  <c:v>0.98</c:v>
                </c:pt>
                <c:pt idx="379">
                  <c:v>0.98</c:v>
                </c:pt>
                <c:pt idx="380">
                  <c:v>0.9</c:v>
                </c:pt>
                <c:pt idx="381">
                  <c:v>0.9</c:v>
                </c:pt>
                <c:pt idx="382">
                  <c:v>0.9</c:v>
                </c:pt>
                <c:pt idx="383">
                  <c:v>0.9</c:v>
                </c:pt>
                <c:pt idx="384">
                  <c:v>0.9</c:v>
                </c:pt>
                <c:pt idx="385">
                  <c:v>0.88</c:v>
                </c:pt>
                <c:pt idx="386">
                  <c:v>0.82</c:v>
                </c:pt>
                <c:pt idx="387">
                  <c:v>0.8</c:v>
                </c:pt>
                <c:pt idx="388">
                  <c:v>0.82</c:v>
                </c:pt>
                <c:pt idx="389">
                  <c:v>0.8</c:v>
                </c:pt>
                <c:pt idx="390">
                  <c:v>0.8</c:v>
                </c:pt>
                <c:pt idx="391">
                  <c:v>0.8</c:v>
                </c:pt>
                <c:pt idx="392">
                  <c:v>0.64</c:v>
                </c:pt>
                <c:pt idx="393">
                  <c:v>0.57999999999999996</c:v>
                </c:pt>
                <c:pt idx="394">
                  <c:v>0.56000000000000005</c:v>
                </c:pt>
                <c:pt idx="395">
                  <c:v>0.54</c:v>
                </c:pt>
                <c:pt idx="396">
                  <c:v>0.56000000000000005</c:v>
                </c:pt>
                <c:pt idx="397">
                  <c:v>0.54</c:v>
                </c:pt>
                <c:pt idx="398">
                  <c:v>0.46</c:v>
                </c:pt>
                <c:pt idx="399">
                  <c:v>0.32</c:v>
                </c:pt>
                <c:pt idx="400">
                  <c:v>0.32</c:v>
                </c:pt>
                <c:pt idx="401">
                  <c:v>0.32</c:v>
                </c:pt>
                <c:pt idx="402">
                  <c:v>0.32</c:v>
                </c:pt>
                <c:pt idx="403">
                  <c:v>0.34</c:v>
                </c:pt>
                <c:pt idx="404">
                  <c:v>0.28000000000000003</c:v>
                </c:pt>
                <c:pt idx="405">
                  <c:v>0.04</c:v>
                </c:pt>
                <c:pt idx="406">
                  <c:v>0.02</c:v>
                </c:pt>
                <c:pt idx="407">
                  <c:v>0.02</c:v>
                </c:pt>
                <c:pt idx="408">
                  <c:v>0</c:v>
                </c:pt>
                <c:pt idx="409">
                  <c:v>0.02</c:v>
                </c:pt>
                <c:pt idx="410">
                  <c:v>0.02</c:v>
                </c:pt>
                <c:pt idx="411">
                  <c:v>-0.22</c:v>
                </c:pt>
                <c:pt idx="412">
                  <c:v>-0.28000000000000003</c:v>
                </c:pt>
                <c:pt idx="413">
                  <c:v>-0.28000000000000003</c:v>
                </c:pt>
                <c:pt idx="414">
                  <c:v>-0.28000000000000003</c:v>
                </c:pt>
                <c:pt idx="415">
                  <c:v>-0.28000000000000003</c:v>
                </c:pt>
                <c:pt idx="416">
                  <c:v>-0.28000000000000003</c:v>
                </c:pt>
                <c:pt idx="417">
                  <c:v>-0.44</c:v>
                </c:pt>
                <c:pt idx="418">
                  <c:v>-0.52</c:v>
                </c:pt>
                <c:pt idx="419">
                  <c:v>-0.54</c:v>
                </c:pt>
                <c:pt idx="420">
                  <c:v>-0.54</c:v>
                </c:pt>
                <c:pt idx="421">
                  <c:v>-0.52</c:v>
                </c:pt>
                <c:pt idx="422">
                  <c:v>-0.52</c:v>
                </c:pt>
                <c:pt idx="423">
                  <c:v>-0.64</c:v>
                </c:pt>
                <c:pt idx="424">
                  <c:v>-0.76</c:v>
                </c:pt>
                <c:pt idx="425">
                  <c:v>-0.78</c:v>
                </c:pt>
                <c:pt idx="426">
                  <c:v>-0.78</c:v>
                </c:pt>
                <c:pt idx="427">
                  <c:v>-0.76</c:v>
                </c:pt>
                <c:pt idx="428">
                  <c:v>-0.78</c:v>
                </c:pt>
                <c:pt idx="429">
                  <c:v>-0.78</c:v>
                </c:pt>
                <c:pt idx="430">
                  <c:v>-0.86</c:v>
                </c:pt>
                <c:pt idx="431">
                  <c:v>-0.86</c:v>
                </c:pt>
                <c:pt idx="432">
                  <c:v>-0.86</c:v>
                </c:pt>
                <c:pt idx="433">
                  <c:v>-0.86</c:v>
                </c:pt>
                <c:pt idx="434">
                  <c:v>-0.86</c:v>
                </c:pt>
                <c:pt idx="435">
                  <c:v>-0.86</c:v>
                </c:pt>
                <c:pt idx="436">
                  <c:v>-0.94</c:v>
                </c:pt>
                <c:pt idx="437">
                  <c:v>-0.96</c:v>
                </c:pt>
                <c:pt idx="438">
                  <c:v>-0.96</c:v>
                </c:pt>
                <c:pt idx="439">
                  <c:v>-0.96</c:v>
                </c:pt>
                <c:pt idx="440">
                  <c:v>-0.96</c:v>
                </c:pt>
                <c:pt idx="441">
                  <c:v>-0.96</c:v>
                </c:pt>
                <c:pt idx="442">
                  <c:v>-0.9</c:v>
                </c:pt>
                <c:pt idx="443">
                  <c:v>-0.88</c:v>
                </c:pt>
                <c:pt idx="444">
                  <c:v>-0.86</c:v>
                </c:pt>
                <c:pt idx="445">
                  <c:v>-0.86</c:v>
                </c:pt>
                <c:pt idx="446">
                  <c:v>-0.86</c:v>
                </c:pt>
                <c:pt idx="447">
                  <c:v>-0.86</c:v>
                </c:pt>
                <c:pt idx="448">
                  <c:v>-0.82</c:v>
                </c:pt>
                <c:pt idx="449">
                  <c:v>-0.78</c:v>
                </c:pt>
                <c:pt idx="450">
                  <c:v>-0.76</c:v>
                </c:pt>
                <c:pt idx="451">
                  <c:v>-0.8</c:v>
                </c:pt>
                <c:pt idx="452">
                  <c:v>-0.78</c:v>
                </c:pt>
                <c:pt idx="453">
                  <c:v>-0.78</c:v>
                </c:pt>
                <c:pt idx="454">
                  <c:v>-0.74</c:v>
                </c:pt>
                <c:pt idx="455">
                  <c:v>-0.56000000000000005</c:v>
                </c:pt>
                <c:pt idx="456">
                  <c:v>-0.52</c:v>
                </c:pt>
                <c:pt idx="457">
                  <c:v>-0.5</c:v>
                </c:pt>
                <c:pt idx="458">
                  <c:v>-0.54</c:v>
                </c:pt>
                <c:pt idx="459">
                  <c:v>-0.52</c:v>
                </c:pt>
                <c:pt idx="460">
                  <c:v>-0.52</c:v>
                </c:pt>
                <c:pt idx="461">
                  <c:v>-0.32</c:v>
                </c:pt>
                <c:pt idx="462">
                  <c:v>-0.28000000000000003</c:v>
                </c:pt>
                <c:pt idx="463">
                  <c:v>-0.3</c:v>
                </c:pt>
                <c:pt idx="464">
                  <c:v>-0.28000000000000003</c:v>
                </c:pt>
                <c:pt idx="465">
                  <c:v>-0.28000000000000003</c:v>
                </c:pt>
                <c:pt idx="466">
                  <c:v>-0.28000000000000003</c:v>
                </c:pt>
                <c:pt idx="467">
                  <c:v>-0.08</c:v>
                </c:pt>
                <c:pt idx="468">
                  <c:v>0.02</c:v>
                </c:pt>
                <c:pt idx="469">
                  <c:v>0.02</c:v>
                </c:pt>
                <c:pt idx="470">
                  <c:v>0.04</c:v>
                </c:pt>
                <c:pt idx="471">
                  <c:v>0.02</c:v>
                </c:pt>
                <c:pt idx="472">
                  <c:v>0.02</c:v>
                </c:pt>
                <c:pt idx="473">
                  <c:v>0.14000000000000001</c:v>
                </c:pt>
                <c:pt idx="474">
                  <c:v>0.32</c:v>
                </c:pt>
                <c:pt idx="475">
                  <c:v>0.32</c:v>
                </c:pt>
                <c:pt idx="476">
                  <c:v>0.32</c:v>
                </c:pt>
                <c:pt idx="477">
                  <c:v>0.34</c:v>
                </c:pt>
                <c:pt idx="478">
                  <c:v>0.32</c:v>
                </c:pt>
                <c:pt idx="479">
                  <c:v>0.34</c:v>
                </c:pt>
                <c:pt idx="480">
                  <c:v>0.56000000000000005</c:v>
                </c:pt>
                <c:pt idx="481">
                  <c:v>0.57999999999999996</c:v>
                </c:pt>
                <c:pt idx="482">
                  <c:v>0.56000000000000005</c:v>
                </c:pt>
                <c:pt idx="483">
                  <c:v>0.56000000000000005</c:v>
                </c:pt>
                <c:pt idx="484">
                  <c:v>0.56000000000000005</c:v>
                </c:pt>
                <c:pt idx="485">
                  <c:v>0.54</c:v>
                </c:pt>
                <c:pt idx="486">
                  <c:v>0.76</c:v>
                </c:pt>
                <c:pt idx="487">
                  <c:v>0.82</c:v>
                </c:pt>
                <c:pt idx="488">
                  <c:v>0.82</c:v>
                </c:pt>
                <c:pt idx="489">
                  <c:v>0.8</c:v>
                </c:pt>
                <c:pt idx="490">
                  <c:v>0.82</c:v>
                </c:pt>
                <c:pt idx="491">
                  <c:v>0.82</c:v>
                </c:pt>
                <c:pt idx="492">
                  <c:v>0.88</c:v>
                </c:pt>
                <c:pt idx="493">
                  <c:v>0.92</c:v>
                </c:pt>
                <c:pt idx="494">
                  <c:v>0.9</c:v>
                </c:pt>
                <c:pt idx="495">
                  <c:v>0.9</c:v>
                </c:pt>
                <c:pt idx="496">
                  <c:v>0.9</c:v>
                </c:pt>
                <c:pt idx="497">
                  <c:v>0.9</c:v>
                </c:pt>
                <c:pt idx="498">
                  <c:v>0.96</c:v>
                </c:pt>
                <c:pt idx="499">
                  <c:v>1</c:v>
                </c:pt>
                <c:pt idx="500">
                  <c:v>1</c:v>
                </c:pt>
              </c:numCache>
            </c:numRef>
          </c:val>
          <c:smooth val="0"/>
        </c:ser>
        <c:ser>
          <c:idx val="3"/>
          <c:order val="2"/>
          <c:tx>
            <c:v>Offset of 64</c:v>
          </c:tx>
          <c:spPr>
            <a:ln w="25400" cap="flat" cmpd="sng" algn="ctr">
              <a:solidFill>
                <a:schemeClr val="accent3"/>
              </a:solidFill>
              <a:prstDash val="solid"/>
            </a:ln>
            <a:effectLst/>
          </c:spPr>
          <c:marker>
            <c:symbol val="none"/>
          </c:marker>
          <c:cat>
            <c:numRef>
              <c:f>F0010CH1!$D$1:$D$501</c:f>
              <c:numCache>
                <c:formatCode>0.000</c:formatCode>
                <c:ptCount val="501"/>
                <c:pt idx="0">
                  <c:v>0</c:v>
                </c:pt>
                <c:pt idx="1">
                  <c:v>1.9999999999998318E-3</c:v>
                </c:pt>
                <c:pt idx="2">
                  <c:v>4.0000000000000972E-3</c:v>
                </c:pt>
                <c:pt idx="3">
                  <c:v>5.999999999999929E-3</c:v>
                </c:pt>
                <c:pt idx="4">
                  <c:v>7.9999999999997608E-3</c:v>
                </c:pt>
                <c:pt idx="5">
                  <c:v>1.0000000000000026E-2</c:v>
                </c:pt>
                <c:pt idx="6">
                  <c:v>1.1999999999999858E-2</c:v>
                </c:pt>
                <c:pt idx="7">
                  <c:v>1.399999999999969E-2</c:v>
                </c:pt>
                <c:pt idx="8">
                  <c:v>1.5999999999999955E-2</c:v>
                </c:pt>
                <c:pt idx="9">
                  <c:v>1.7999999999999787E-2</c:v>
                </c:pt>
                <c:pt idx="10">
                  <c:v>2.0000000000000052E-2</c:v>
                </c:pt>
                <c:pt idx="11">
                  <c:v>2.1999999999999884E-2</c:v>
                </c:pt>
                <c:pt idx="12">
                  <c:v>2.3999999999999716E-2</c:v>
                </c:pt>
                <c:pt idx="13">
                  <c:v>2.5999999999999981E-2</c:v>
                </c:pt>
                <c:pt idx="14">
                  <c:v>2.7999999999999813E-2</c:v>
                </c:pt>
                <c:pt idx="15">
                  <c:v>3.0000000000000079E-2</c:v>
                </c:pt>
                <c:pt idx="16">
                  <c:v>3.199999999999991E-2</c:v>
                </c:pt>
                <c:pt idx="17">
                  <c:v>3.3999999999999739E-2</c:v>
                </c:pt>
                <c:pt idx="18">
                  <c:v>3.6000000000000004E-2</c:v>
                </c:pt>
                <c:pt idx="19">
                  <c:v>3.7999999999999839E-2</c:v>
                </c:pt>
                <c:pt idx="20">
                  <c:v>4.0000000000000105E-2</c:v>
                </c:pt>
                <c:pt idx="21">
                  <c:v>4.199999999999994E-2</c:v>
                </c:pt>
                <c:pt idx="22">
                  <c:v>4.3999999999999768E-2</c:v>
                </c:pt>
                <c:pt idx="23">
                  <c:v>4.6000000000000034E-2</c:v>
                </c:pt>
                <c:pt idx="24">
                  <c:v>4.7999999999999862E-2</c:v>
                </c:pt>
                <c:pt idx="25">
                  <c:v>4.9999999999999697E-2</c:v>
                </c:pt>
                <c:pt idx="26">
                  <c:v>5.1999999999999963E-2</c:v>
                </c:pt>
                <c:pt idx="27">
                  <c:v>5.3999999999999798E-2</c:v>
                </c:pt>
                <c:pt idx="28">
                  <c:v>5.6000000000000064E-2</c:v>
                </c:pt>
                <c:pt idx="29">
                  <c:v>5.7999999999999892E-2</c:v>
                </c:pt>
                <c:pt idx="30">
                  <c:v>5.999999999999972E-2</c:v>
                </c:pt>
                <c:pt idx="31">
                  <c:v>6.1999999999999986E-2</c:v>
                </c:pt>
                <c:pt idx="32">
                  <c:v>6.3999999999999821E-2</c:v>
                </c:pt>
                <c:pt idx="33">
                  <c:v>6.6000000000000086E-2</c:v>
                </c:pt>
                <c:pt idx="34">
                  <c:v>6.7999999999999922E-2</c:v>
                </c:pt>
                <c:pt idx="35">
                  <c:v>6.9999999999999757E-2</c:v>
                </c:pt>
                <c:pt idx="36">
                  <c:v>7.2000000000000008E-2</c:v>
                </c:pt>
                <c:pt idx="37">
                  <c:v>7.3999999999999844E-2</c:v>
                </c:pt>
                <c:pt idx="38">
                  <c:v>7.5999999999999679E-2</c:v>
                </c:pt>
                <c:pt idx="39">
                  <c:v>7.7999999999999944E-2</c:v>
                </c:pt>
                <c:pt idx="40">
                  <c:v>7.999999999999978E-2</c:v>
                </c:pt>
                <c:pt idx="41">
                  <c:v>8.2000000000000045E-2</c:v>
                </c:pt>
                <c:pt idx="42">
                  <c:v>8.399999999999988E-2</c:v>
                </c:pt>
                <c:pt idx="43">
                  <c:v>8.5999999999999702E-2</c:v>
                </c:pt>
                <c:pt idx="44">
                  <c:v>8.7999999999999967E-2</c:v>
                </c:pt>
                <c:pt idx="45">
                  <c:v>8.9999999999999802E-2</c:v>
                </c:pt>
                <c:pt idx="46">
                  <c:v>9.2000000000000068E-2</c:v>
                </c:pt>
                <c:pt idx="47">
                  <c:v>9.3999999999999903E-2</c:v>
                </c:pt>
                <c:pt idx="48">
                  <c:v>9.5999999999999724E-2</c:v>
                </c:pt>
                <c:pt idx="49">
                  <c:v>9.8000000000000004E-2</c:v>
                </c:pt>
                <c:pt idx="50">
                  <c:v>9.9999999999999825E-2</c:v>
                </c:pt>
                <c:pt idx="51">
                  <c:v>0.10200000000000009</c:v>
                </c:pt>
                <c:pt idx="52">
                  <c:v>0.10399999999999993</c:v>
                </c:pt>
                <c:pt idx="53">
                  <c:v>0.10599999999999976</c:v>
                </c:pt>
                <c:pt idx="54">
                  <c:v>0.10800000000000003</c:v>
                </c:pt>
                <c:pt idx="55">
                  <c:v>0.10999999999999985</c:v>
                </c:pt>
                <c:pt idx="56">
                  <c:v>0.11199999999999968</c:v>
                </c:pt>
                <c:pt idx="57">
                  <c:v>0.11399999999999995</c:v>
                </c:pt>
                <c:pt idx="58">
                  <c:v>0.11599999999999978</c:v>
                </c:pt>
                <c:pt idx="59">
                  <c:v>0.11800000000000005</c:v>
                </c:pt>
                <c:pt idx="60">
                  <c:v>0.11999999999999988</c:v>
                </c:pt>
                <c:pt idx="61">
                  <c:v>0.12199999999999972</c:v>
                </c:pt>
                <c:pt idx="62">
                  <c:v>0.12399999999999997</c:v>
                </c:pt>
                <c:pt idx="63">
                  <c:v>0.12599999999999981</c:v>
                </c:pt>
                <c:pt idx="64">
                  <c:v>0.12800000000000009</c:v>
                </c:pt>
                <c:pt idx="65">
                  <c:v>0.12999999999999989</c:v>
                </c:pt>
                <c:pt idx="66">
                  <c:v>0.13199999999999973</c:v>
                </c:pt>
                <c:pt idx="67">
                  <c:v>0.13400000000000001</c:v>
                </c:pt>
                <c:pt idx="68">
                  <c:v>0.13599999999999984</c:v>
                </c:pt>
                <c:pt idx="69">
                  <c:v>0.13800000000000009</c:v>
                </c:pt>
                <c:pt idx="70">
                  <c:v>0.13999999999999993</c:v>
                </c:pt>
                <c:pt idx="71">
                  <c:v>0.14199999999999977</c:v>
                </c:pt>
                <c:pt idx="72">
                  <c:v>0.14400000000000002</c:v>
                </c:pt>
                <c:pt idx="73">
                  <c:v>0.14599999999999985</c:v>
                </c:pt>
                <c:pt idx="74">
                  <c:v>0.14799999999999969</c:v>
                </c:pt>
                <c:pt idx="75">
                  <c:v>0.14999999999999997</c:v>
                </c:pt>
                <c:pt idx="76">
                  <c:v>0.1519999999999998</c:v>
                </c:pt>
                <c:pt idx="77">
                  <c:v>0.15400000000000005</c:v>
                </c:pt>
                <c:pt idx="78">
                  <c:v>0.15599999999999989</c:v>
                </c:pt>
                <c:pt idx="79">
                  <c:v>0.15799999999999972</c:v>
                </c:pt>
                <c:pt idx="80">
                  <c:v>0.15999999999999998</c:v>
                </c:pt>
                <c:pt idx="81">
                  <c:v>0.16199999999999981</c:v>
                </c:pt>
                <c:pt idx="82">
                  <c:v>0.16400000000000009</c:v>
                </c:pt>
                <c:pt idx="83">
                  <c:v>0.16599999999999993</c:v>
                </c:pt>
                <c:pt idx="84">
                  <c:v>0.16799999999999976</c:v>
                </c:pt>
                <c:pt idx="85">
                  <c:v>0.17</c:v>
                </c:pt>
                <c:pt idx="86">
                  <c:v>0.17199999999999985</c:v>
                </c:pt>
                <c:pt idx="87">
                  <c:v>0.1740000000000001</c:v>
                </c:pt>
                <c:pt idx="88">
                  <c:v>0.17599999999999993</c:v>
                </c:pt>
                <c:pt idx="89">
                  <c:v>0.17799999999999977</c:v>
                </c:pt>
                <c:pt idx="90">
                  <c:v>0.18000000000000005</c:v>
                </c:pt>
                <c:pt idx="91">
                  <c:v>0.18199999999999988</c:v>
                </c:pt>
                <c:pt idx="92">
                  <c:v>0.18399999999999969</c:v>
                </c:pt>
                <c:pt idx="93">
                  <c:v>0.18599999999999997</c:v>
                </c:pt>
                <c:pt idx="94">
                  <c:v>0.18799999999999981</c:v>
                </c:pt>
                <c:pt idx="95">
                  <c:v>0.19000000000000006</c:v>
                </c:pt>
                <c:pt idx="96">
                  <c:v>0.19199999999999989</c:v>
                </c:pt>
                <c:pt idx="97">
                  <c:v>0.19399999999999973</c:v>
                </c:pt>
                <c:pt idx="98">
                  <c:v>0.19600000000000001</c:v>
                </c:pt>
                <c:pt idx="99">
                  <c:v>0.19799999999999982</c:v>
                </c:pt>
                <c:pt idx="100">
                  <c:v>0.20000000000000009</c:v>
                </c:pt>
                <c:pt idx="101">
                  <c:v>0.20199999999999993</c:v>
                </c:pt>
                <c:pt idx="102">
                  <c:v>0.20399999999999976</c:v>
                </c:pt>
                <c:pt idx="103">
                  <c:v>0.20600000000000002</c:v>
                </c:pt>
                <c:pt idx="104">
                  <c:v>0.20799999999999985</c:v>
                </c:pt>
                <c:pt idx="105">
                  <c:v>0.20999999999999969</c:v>
                </c:pt>
                <c:pt idx="106">
                  <c:v>0.21199999999999994</c:v>
                </c:pt>
                <c:pt idx="107">
                  <c:v>0.21399999999999977</c:v>
                </c:pt>
                <c:pt idx="108">
                  <c:v>0.21600000000000005</c:v>
                </c:pt>
                <c:pt idx="109">
                  <c:v>0.21799999999999989</c:v>
                </c:pt>
                <c:pt idx="110">
                  <c:v>0.2199999999999997</c:v>
                </c:pt>
                <c:pt idx="111">
                  <c:v>0.22199999999999998</c:v>
                </c:pt>
                <c:pt idx="112">
                  <c:v>0.22399999999999981</c:v>
                </c:pt>
                <c:pt idx="113">
                  <c:v>0.22600000000000006</c:v>
                </c:pt>
                <c:pt idx="114">
                  <c:v>0.2279999999999999</c:v>
                </c:pt>
                <c:pt idx="115">
                  <c:v>0.22999999999999973</c:v>
                </c:pt>
                <c:pt idx="116">
                  <c:v>0.23200000000000001</c:v>
                </c:pt>
                <c:pt idx="117">
                  <c:v>0.23399999999999982</c:v>
                </c:pt>
                <c:pt idx="118">
                  <c:v>0.2360000000000001</c:v>
                </c:pt>
                <c:pt idx="119">
                  <c:v>0.23799999999999993</c:v>
                </c:pt>
                <c:pt idx="120">
                  <c:v>0.23999999999999977</c:v>
                </c:pt>
                <c:pt idx="121">
                  <c:v>0.24200000000000002</c:v>
                </c:pt>
                <c:pt idx="122">
                  <c:v>0.24399999999999986</c:v>
                </c:pt>
                <c:pt idx="123">
                  <c:v>0.24599999999999969</c:v>
                </c:pt>
                <c:pt idx="124">
                  <c:v>0.24799999999999994</c:v>
                </c:pt>
                <c:pt idx="125">
                  <c:v>0.24999999999999978</c:v>
                </c:pt>
                <c:pt idx="126">
                  <c:v>0.25200000000000006</c:v>
                </c:pt>
                <c:pt idx="127">
                  <c:v>0.25399999999999989</c:v>
                </c:pt>
                <c:pt idx="128">
                  <c:v>0.25599999999999973</c:v>
                </c:pt>
                <c:pt idx="129">
                  <c:v>0.25800000000000001</c:v>
                </c:pt>
                <c:pt idx="130">
                  <c:v>0.25999999999999979</c:v>
                </c:pt>
                <c:pt idx="131">
                  <c:v>0.26200000000000007</c:v>
                </c:pt>
                <c:pt idx="132">
                  <c:v>0.2639999999999999</c:v>
                </c:pt>
                <c:pt idx="133">
                  <c:v>0.26599999999999974</c:v>
                </c:pt>
                <c:pt idx="134">
                  <c:v>0.26800000000000002</c:v>
                </c:pt>
                <c:pt idx="135">
                  <c:v>0.26999999999999985</c:v>
                </c:pt>
                <c:pt idx="136">
                  <c:v>0.27200000000000013</c:v>
                </c:pt>
                <c:pt idx="137">
                  <c:v>0.27399999999999991</c:v>
                </c:pt>
                <c:pt idx="138">
                  <c:v>0.27599999999999975</c:v>
                </c:pt>
                <c:pt idx="139">
                  <c:v>0.27800000000000002</c:v>
                </c:pt>
                <c:pt idx="140">
                  <c:v>0.27999999999999986</c:v>
                </c:pt>
                <c:pt idx="141">
                  <c:v>0.2819999999999997</c:v>
                </c:pt>
                <c:pt idx="142">
                  <c:v>0.28399999999999997</c:v>
                </c:pt>
                <c:pt idx="143">
                  <c:v>0.28599999999999981</c:v>
                </c:pt>
                <c:pt idx="144">
                  <c:v>0.28800000000000003</c:v>
                </c:pt>
                <c:pt idx="145">
                  <c:v>0.28999999999999987</c:v>
                </c:pt>
                <c:pt idx="146">
                  <c:v>0.2919999999999997</c:v>
                </c:pt>
                <c:pt idx="147">
                  <c:v>0.29399999999999998</c:v>
                </c:pt>
                <c:pt idx="148">
                  <c:v>0.29599999999999982</c:v>
                </c:pt>
                <c:pt idx="149">
                  <c:v>0.2980000000000001</c:v>
                </c:pt>
                <c:pt idx="150">
                  <c:v>0.29999999999999993</c:v>
                </c:pt>
                <c:pt idx="151">
                  <c:v>0.30199999999999977</c:v>
                </c:pt>
                <c:pt idx="152">
                  <c:v>0.30399999999999999</c:v>
                </c:pt>
                <c:pt idx="153">
                  <c:v>0.30599999999999983</c:v>
                </c:pt>
                <c:pt idx="154">
                  <c:v>0.30799999999999966</c:v>
                </c:pt>
                <c:pt idx="155">
                  <c:v>0.30999999999999994</c:v>
                </c:pt>
                <c:pt idx="156">
                  <c:v>0.31199999999999978</c:v>
                </c:pt>
                <c:pt idx="157">
                  <c:v>0.31400000000000006</c:v>
                </c:pt>
                <c:pt idx="158">
                  <c:v>0.31599999999999989</c:v>
                </c:pt>
                <c:pt idx="159">
                  <c:v>0.31799999999999973</c:v>
                </c:pt>
                <c:pt idx="160">
                  <c:v>0.31999999999999995</c:v>
                </c:pt>
                <c:pt idx="161">
                  <c:v>0.32199999999999979</c:v>
                </c:pt>
                <c:pt idx="162">
                  <c:v>0.32400000000000007</c:v>
                </c:pt>
                <c:pt idx="163">
                  <c:v>0.3259999999999999</c:v>
                </c:pt>
                <c:pt idx="164">
                  <c:v>0.32799999999999974</c:v>
                </c:pt>
                <c:pt idx="165">
                  <c:v>0.33</c:v>
                </c:pt>
                <c:pt idx="166">
                  <c:v>0.33199999999999985</c:v>
                </c:pt>
                <c:pt idx="167">
                  <c:v>0.33400000000000007</c:v>
                </c:pt>
                <c:pt idx="168">
                  <c:v>0.33599999999999991</c:v>
                </c:pt>
                <c:pt idx="169">
                  <c:v>0.33799999999999975</c:v>
                </c:pt>
                <c:pt idx="170">
                  <c:v>0.34</c:v>
                </c:pt>
                <c:pt idx="171">
                  <c:v>0.34199999999999986</c:v>
                </c:pt>
                <c:pt idx="172">
                  <c:v>0.34399999999999969</c:v>
                </c:pt>
                <c:pt idx="173">
                  <c:v>0.34599999999999997</c:v>
                </c:pt>
                <c:pt idx="174">
                  <c:v>0.34799999999999981</c:v>
                </c:pt>
                <c:pt idx="175">
                  <c:v>0.35000000000000003</c:v>
                </c:pt>
                <c:pt idx="176">
                  <c:v>0.35199999999999987</c:v>
                </c:pt>
                <c:pt idx="177">
                  <c:v>0.3539999999999997</c:v>
                </c:pt>
                <c:pt idx="178">
                  <c:v>0.35599999999999998</c:v>
                </c:pt>
                <c:pt idx="179">
                  <c:v>0.35799999999999982</c:v>
                </c:pt>
                <c:pt idx="180">
                  <c:v>0.3600000000000001</c:v>
                </c:pt>
                <c:pt idx="181">
                  <c:v>0.36199999999999993</c:v>
                </c:pt>
                <c:pt idx="182">
                  <c:v>0.36399999999999977</c:v>
                </c:pt>
                <c:pt idx="183">
                  <c:v>0.36599999999999999</c:v>
                </c:pt>
                <c:pt idx="184">
                  <c:v>0.36799999999999983</c:v>
                </c:pt>
                <c:pt idx="185">
                  <c:v>0.37000000000000011</c:v>
                </c:pt>
                <c:pt idx="186">
                  <c:v>0.37199999999999994</c:v>
                </c:pt>
                <c:pt idx="187">
                  <c:v>0.37399999999999978</c:v>
                </c:pt>
                <c:pt idx="188">
                  <c:v>0.37600000000000006</c:v>
                </c:pt>
                <c:pt idx="189">
                  <c:v>0.37799999999999989</c:v>
                </c:pt>
                <c:pt idx="190">
                  <c:v>0.37999999999999967</c:v>
                </c:pt>
                <c:pt idx="191">
                  <c:v>0.38199999999999995</c:v>
                </c:pt>
                <c:pt idx="192">
                  <c:v>0.38399999999999979</c:v>
                </c:pt>
                <c:pt idx="193">
                  <c:v>0.38600000000000007</c:v>
                </c:pt>
                <c:pt idx="194">
                  <c:v>0.3879999999999999</c:v>
                </c:pt>
                <c:pt idx="195">
                  <c:v>0.38999999999999974</c:v>
                </c:pt>
                <c:pt idx="196">
                  <c:v>0.39200000000000002</c:v>
                </c:pt>
                <c:pt idx="197">
                  <c:v>0.39399999999999979</c:v>
                </c:pt>
                <c:pt idx="198">
                  <c:v>0.39600000000000007</c:v>
                </c:pt>
                <c:pt idx="199">
                  <c:v>0.39799999999999991</c:v>
                </c:pt>
                <c:pt idx="200">
                  <c:v>0.39999999999999974</c:v>
                </c:pt>
                <c:pt idx="201">
                  <c:v>0.40200000000000002</c:v>
                </c:pt>
                <c:pt idx="202">
                  <c:v>0.40399999999999986</c:v>
                </c:pt>
                <c:pt idx="203">
                  <c:v>0.40600000000000014</c:v>
                </c:pt>
                <c:pt idx="204">
                  <c:v>0.40799999999999992</c:v>
                </c:pt>
                <c:pt idx="205">
                  <c:v>0.40999999999999975</c:v>
                </c:pt>
                <c:pt idx="206">
                  <c:v>0.41200000000000003</c:v>
                </c:pt>
                <c:pt idx="207">
                  <c:v>0.41399999999999987</c:v>
                </c:pt>
                <c:pt idx="208">
                  <c:v>0.4159999999999997</c:v>
                </c:pt>
                <c:pt idx="209">
                  <c:v>0.41799999999999998</c:v>
                </c:pt>
                <c:pt idx="210">
                  <c:v>0.41999999999999982</c:v>
                </c:pt>
                <c:pt idx="211">
                  <c:v>0.42200000000000004</c:v>
                </c:pt>
                <c:pt idx="212">
                  <c:v>0.42399999999999988</c:v>
                </c:pt>
                <c:pt idx="213">
                  <c:v>0.42599999999999971</c:v>
                </c:pt>
                <c:pt idx="214">
                  <c:v>0.42799999999999999</c:v>
                </c:pt>
                <c:pt idx="215">
                  <c:v>0.42999999999999983</c:v>
                </c:pt>
                <c:pt idx="216">
                  <c:v>0.43200000000000011</c:v>
                </c:pt>
                <c:pt idx="217">
                  <c:v>0.43399999999999994</c:v>
                </c:pt>
                <c:pt idx="218">
                  <c:v>0.43599999999999978</c:v>
                </c:pt>
                <c:pt idx="219">
                  <c:v>0.438</c:v>
                </c:pt>
                <c:pt idx="220">
                  <c:v>0.43999999999999984</c:v>
                </c:pt>
                <c:pt idx="221">
                  <c:v>0.44199999999999967</c:v>
                </c:pt>
                <c:pt idx="222">
                  <c:v>0.44399999999999995</c:v>
                </c:pt>
                <c:pt idx="223">
                  <c:v>0.44599999999999979</c:v>
                </c:pt>
                <c:pt idx="224">
                  <c:v>0.44800000000000006</c:v>
                </c:pt>
                <c:pt idx="225">
                  <c:v>0.4499999999999999</c:v>
                </c:pt>
                <c:pt idx="226">
                  <c:v>0.45199999999999974</c:v>
                </c:pt>
                <c:pt idx="227">
                  <c:v>0.45399999999999996</c:v>
                </c:pt>
                <c:pt idx="228">
                  <c:v>0.45599999999999979</c:v>
                </c:pt>
                <c:pt idx="229">
                  <c:v>0.45800000000000007</c:v>
                </c:pt>
                <c:pt idx="230">
                  <c:v>0.45999999999999991</c:v>
                </c:pt>
                <c:pt idx="231">
                  <c:v>0.46199999999999974</c:v>
                </c:pt>
                <c:pt idx="232">
                  <c:v>0.46400000000000002</c:v>
                </c:pt>
                <c:pt idx="233">
                  <c:v>0.46599999999999986</c:v>
                </c:pt>
                <c:pt idx="234">
                  <c:v>0.46800000000000008</c:v>
                </c:pt>
                <c:pt idx="235">
                  <c:v>0.46999999999999992</c:v>
                </c:pt>
                <c:pt idx="236">
                  <c:v>0.47199999999999975</c:v>
                </c:pt>
                <c:pt idx="237">
                  <c:v>0.47400000000000003</c:v>
                </c:pt>
                <c:pt idx="238">
                  <c:v>0.47599999999999987</c:v>
                </c:pt>
                <c:pt idx="239">
                  <c:v>0.4779999999999997</c:v>
                </c:pt>
                <c:pt idx="240">
                  <c:v>0.48</c:v>
                </c:pt>
                <c:pt idx="241">
                  <c:v>0.48199999999999976</c:v>
                </c:pt>
                <c:pt idx="242">
                  <c:v>0.48400000000000004</c:v>
                </c:pt>
                <c:pt idx="243">
                  <c:v>0.48599999999999988</c:v>
                </c:pt>
                <c:pt idx="244">
                  <c:v>0.48799999999999993</c:v>
                </c:pt>
                <c:pt idx="245">
                  <c:v>0.49</c:v>
                </c:pt>
                <c:pt idx="246">
                  <c:v>0.49199999999999983</c:v>
                </c:pt>
                <c:pt idx="247">
                  <c:v>0.49399999999999988</c:v>
                </c:pt>
                <c:pt idx="248">
                  <c:v>0.49599999999999989</c:v>
                </c:pt>
                <c:pt idx="249">
                  <c:v>0.49799999999999994</c:v>
                </c:pt>
                <c:pt idx="250">
                  <c:v>0.49999999999999978</c:v>
                </c:pt>
                <c:pt idx="251">
                  <c:v>0.50199999999999989</c:v>
                </c:pt>
                <c:pt idx="252">
                  <c:v>0.50399999999999989</c:v>
                </c:pt>
                <c:pt idx="253">
                  <c:v>0.50599999999999989</c:v>
                </c:pt>
                <c:pt idx="254">
                  <c:v>0.50800000000000001</c:v>
                </c:pt>
                <c:pt idx="255">
                  <c:v>0.50999999999999979</c:v>
                </c:pt>
                <c:pt idx="256">
                  <c:v>0.5119999999999999</c:v>
                </c:pt>
                <c:pt idx="257">
                  <c:v>0.5139999999999999</c:v>
                </c:pt>
                <c:pt idx="258">
                  <c:v>0.51600000000000001</c:v>
                </c:pt>
                <c:pt idx="259">
                  <c:v>0.51799999999999979</c:v>
                </c:pt>
                <c:pt idx="260">
                  <c:v>0.5199999999999998</c:v>
                </c:pt>
                <c:pt idx="261">
                  <c:v>0.52199999999999991</c:v>
                </c:pt>
                <c:pt idx="262">
                  <c:v>0.52399999999999991</c:v>
                </c:pt>
                <c:pt idx="263">
                  <c:v>0.52600000000000002</c:v>
                </c:pt>
                <c:pt idx="264">
                  <c:v>0.5279999999999998</c:v>
                </c:pt>
                <c:pt idx="265">
                  <c:v>0.52999999999999992</c:v>
                </c:pt>
                <c:pt idx="266">
                  <c:v>0.53199999999999992</c:v>
                </c:pt>
                <c:pt idx="267">
                  <c:v>0.53399999999999992</c:v>
                </c:pt>
                <c:pt idx="268">
                  <c:v>0.53599999999999981</c:v>
                </c:pt>
                <c:pt idx="269">
                  <c:v>0.53799999999999981</c:v>
                </c:pt>
                <c:pt idx="270">
                  <c:v>0.53999999999999992</c:v>
                </c:pt>
                <c:pt idx="271">
                  <c:v>0.54199999999999993</c:v>
                </c:pt>
                <c:pt idx="272">
                  <c:v>0.54400000000000004</c:v>
                </c:pt>
                <c:pt idx="273">
                  <c:v>0.54599999999999982</c:v>
                </c:pt>
                <c:pt idx="274">
                  <c:v>0.54799999999999982</c:v>
                </c:pt>
                <c:pt idx="275">
                  <c:v>0.54999999999999993</c:v>
                </c:pt>
                <c:pt idx="276">
                  <c:v>0.55199999999999994</c:v>
                </c:pt>
                <c:pt idx="277">
                  <c:v>0.55399999999999983</c:v>
                </c:pt>
                <c:pt idx="278">
                  <c:v>0.55599999999999983</c:v>
                </c:pt>
                <c:pt idx="279">
                  <c:v>0.55799999999999994</c:v>
                </c:pt>
                <c:pt idx="280">
                  <c:v>0.55999999999999994</c:v>
                </c:pt>
                <c:pt idx="281">
                  <c:v>0.56200000000000006</c:v>
                </c:pt>
                <c:pt idx="282">
                  <c:v>0.56399999999999983</c:v>
                </c:pt>
                <c:pt idx="283">
                  <c:v>0.56599999999999984</c:v>
                </c:pt>
                <c:pt idx="284">
                  <c:v>0.56799999999999995</c:v>
                </c:pt>
                <c:pt idx="285">
                  <c:v>0.56999999999999995</c:v>
                </c:pt>
                <c:pt idx="286">
                  <c:v>0.57199999999999984</c:v>
                </c:pt>
                <c:pt idx="287">
                  <c:v>0.57399999999999984</c:v>
                </c:pt>
                <c:pt idx="288">
                  <c:v>0.57599999999999996</c:v>
                </c:pt>
                <c:pt idx="289">
                  <c:v>0.57799999999999996</c:v>
                </c:pt>
                <c:pt idx="290">
                  <c:v>0.57999999999999974</c:v>
                </c:pt>
                <c:pt idx="291">
                  <c:v>0.58199999999999985</c:v>
                </c:pt>
                <c:pt idx="292">
                  <c:v>0.58399999999999985</c:v>
                </c:pt>
                <c:pt idx="293">
                  <c:v>0.58599999999999997</c:v>
                </c:pt>
                <c:pt idx="294">
                  <c:v>0.58799999999999997</c:v>
                </c:pt>
                <c:pt idx="295">
                  <c:v>0.58999999999999986</c:v>
                </c:pt>
                <c:pt idx="296">
                  <c:v>0.59199999999999986</c:v>
                </c:pt>
                <c:pt idx="297">
                  <c:v>0.59399999999999986</c:v>
                </c:pt>
                <c:pt idx="298">
                  <c:v>0.59599999999999997</c:v>
                </c:pt>
                <c:pt idx="299">
                  <c:v>0.59799999999999975</c:v>
                </c:pt>
                <c:pt idx="300">
                  <c:v>0.59999999999999987</c:v>
                </c:pt>
                <c:pt idx="301">
                  <c:v>0.60199999999999987</c:v>
                </c:pt>
                <c:pt idx="302">
                  <c:v>0.60399999999999998</c:v>
                </c:pt>
                <c:pt idx="303">
                  <c:v>0.60599999999999998</c:v>
                </c:pt>
                <c:pt idx="304">
                  <c:v>0.60799999999999976</c:v>
                </c:pt>
                <c:pt idx="305">
                  <c:v>0.60999999999999988</c:v>
                </c:pt>
                <c:pt idx="306">
                  <c:v>0.61199999999999988</c:v>
                </c:pt>
                <c:pt idx="307">
                  <c:v>0.61399999999999999</c:v>
                </c:pt>
                <c:pt idx="308">
                  <c:v>0.61599999999999977</c:v>
                </c:pt>
                <c:pt idx="309">
                  <c:v>0.61799999999999988</c:v>
                </c:pt>
                <c:pt idx="310">
                  <c:v>0.61999999999999988</c:v>
                </c:pt>
                <c:pt idx="311">
                  <c:v>0.62199999999999989</c:v>
                </c:pt>
                <c:pt idx="312">
                  <c:v>0.624</c:v>
                </c:pt>
                <c:pt idx="313">
                  <c:v>0.62599999999999978</c:v>
                </c:pt>
                <c:pt idx="314">
                  <c:v>0.62799999999999989</c:v>
                </c:pt>
                <c:pt idx="315">
                  <c:v>0.62999999999999989</c:v>
                </c:pt>
                <c:pt idx="316">
                  <c:v>0.63200000000000001</c:v>
                </c:pt>
                <c:pt idx="317">
                  <c:v>0.63399999999999979</c:v>
                </c:pt>
                <c:pt idx="318">
                  <c:v>0.6359999999999999</c:v>
                </c:pt>
                <c:pt idx="319">
                  <c:v>0.6379999999999999</c:v>
                </c:pt>
                <c:pt idx="320">
                  <c:v>0.6399999999999999</c:v>
                </c:pt>
                <c:pt idx="321">
                  <c:v>0.64200000000000002</c:v>
                </c:pt>
                <c:pt idx="322">
                  <c:v>0.64399999999999979</c:v>
                </c:pt>
                <c:pt idx="323">
                  <c:v>0.64599999999999991</c:v>
                </c:pt>
                <c:pt idx="324">
                  <c:v>0.64799999999999991</c:v>
                </c:pt>
                <c:pt idx="325">
                  <c:v>0.65</c:v>
                </c:pt>
                <c:pt idx="326">
                  <c:v>0.6519999999999998</c:v>
                </c:pt>
                <c:pt idx="327">
                  <c:v>0.6539999999999998</c:v>
                </c:pt>
                <c:pt idx="328">
                  <c:v>0.65599999999999992</c:v>
                </c:pt>
                <c:pt idx="329">
                  <c:v>0.65799999999999992</c:v>
                </c:pt>
                <c:pt idx="330">
                  <c:v>0.66</c:v>
                </c:pt>
                <c:pt idx="331">
                  <c:v>0.66199999999999981</c:v>
                </c:pt>
                <c:pt idx="332">
                  <c:v>0.66399999999999992</c:v>
                </c:pt>
                <c:pt idx="333">
                  <c:v>0.66599999999999993</c:v>
                </c:pt>
                <c:pt idx="334">
                  <c:v>0.66799999999999993</c:v>
                </c:pt>
                <c:pt idx="335">
                  <c:v>0.66999999999999982</c:v>
                </c:pt>
                <c:pt idx="336">
                  <c:v>0.67199999999999982</c:v>
                </c:pt>
                <c:pt idx="337">
                  <c:v>0.67399999999999993</c:v>
                </c:pt>
                <c:pt idx="338">
                  <c:v>0.67599999999999993</c:v>
                </c:pt>
                <c:pt idx="339">
                  <c:v>0.67800000000000005</c:v>
                </c:pt>
                <c:pt idx="340">
                  <c:v>0.67999999999999983</c:v>
                </c:pt>
                <c:pt idx="341">
                  <c:v>0.68199999999999983</c:v>
                </c:pt>
                <c:pt idx="342">
                  <c:v>0.68399999999999994</c:v>
                </c:pt>
                <c:pt idx="343">
                  <c:v>0.68599999999999994</c:v>
                </c:pt>
                <c:pt idx="344">
                  <c:v>0.68799999999999983</c:v>
                </c:pt>
                <c:pt idx="345">
                  <c:v>0.68999999999999984</c:v>
                </c:pt>
                <c:pt idx="346">
                  <c:v>0.69199999999999995</c:v>
                </c:pt>
                <c:pt idx="347">
                  <c:v>0.69399999999999995</c:v>
                </c:pt>
                <c:pt idx="348">
                  <c:v>0.69599999999999984</c:v>
                </c:pt>
                <c:pt idx="349">
                  <c:v>0.69799999999999984</c:v>
                </c:pt>
                <c:pt idx="350">
                  <c:v>0.69999999999999984</c:v>
                </c:pt>
                <c:pt idx="351">
                  <c:v>0.70199999999999996</c:v>
                </c:pt>
                <c:pt idx="352">
                  <c:v>0.70399999999999996</c:v>
                </c:pt>
                <c:pt idx="353">
                  <c:v>0.70599999999999985</c:v>
                </c:pt>
                <c:pt idx="354">
                  <c:v>0.70799999999999985</c:v>
                </c:pt>
                <c:pt idx="355">
                  <c:v>0.71</c:v>
                </c:pt>
                <c:pt idx="356">
                  <c:v>0.71199999999999997</c:v>
                </c:pt>
                <c:pt idx="357">
                  <c:v>0.71399999999999975</c:v>
                </c:pt>
                <c:pt idx="358">
                  <c:v>0.71599999999999986</c:v>
                </c:pt>
                <c:pt idx="359">
                  <c:v>0.71799999999999986</c:v>
                </c:pt>
                <c:pt idx="360">
                  <c:v>0.72</c:v>
                </c:pt>
                <c:pt idx="361">
                  <c:v>0.72199999999999998</c:v>
                </c:pt>
                <c:pt idx="362">
                  <c:v>0.72399999999999987</c:v>
                </c:pt>
                <c:pt idx="363">
                  <c:v>0.72599999999999987</c:v>
                </c:pt>
                <c:pt idx="364">
                  <c:v>0.72799999999999987</c:v>
                </c:pt>
                <c:pt idx="365">
                  <c:v>0.73</c:v>
                </c:pt>
                <c:pt idx="366">
                  <c:v>0.73199999999999976</c:v>
                </c:pt>
                <c:pt idx="367">
                  <c:v>0.73399999999999987</c:v>
                </c:pt>
                <c:pt idx="368">
                  <c:v>0.73599999999999988</c:v>
                </c:pt>
                <c:pt idx="369">
                  <c:v>0.73799999999999999</c:v>
                </c:pt>
                <c:pt idx="370">
                  <c:v>0.74</c:v>
                </c:pt>
                <c:pt idx="371">
                  <c:v>0.74199999999999977</c:v>
                </c:pt>
                <c:pt idx="372">
                  <c:v>0.74399999999999988</c:v>
                </c:pt>
                <c:pt idx="373">
                  <c:v>0.74599999999999989</c:v>
                </c:pt>
                <c:pt idx="374">
                  <c:v>0.748</c:v>
                </c:pt>
                <c:pt idx="375">
                  <c:v>0.74999999999999978</c:v>
                </c:pt>
                <c:pt idx="376">
                  <c:v>0.75199999999999989</c:v>
                </c:pt>
                <c:pt idx="377">
                  <c:v>0.75399999999999989</c:v>
                </c:pt>
                <c:pt idx="378">
                  <c:v>0.75599999999999989</c:v>
                </c:pt>
                <c:pt idx="379">
                  <c:v>0.75800000000000001</c:v>
                </c:pt>
                <c:pt idx="380">
                  <c:v>0.75999999999999979</c:v>
                </c:pt>
                <c:pt idx="381">
                  <c:v>0.7619999999999999</c:v>
                </c:pt>
                <c:pt idx="382">
                  <c:v>0.7639999999999999</c:v>
                </c:pt>
                <c:pt idx="383">
                  <c:v>0.76600000000000001</c:v>
                </c:pt>
                <c:pt idx="384">
                  <c:v>0.76799999999999979</c:v>
                </c:pt>
                <c:pt idx="385">
                  <c:v>0.7699999999999998</c:v>
                </c:pt>
                <c:pt idx="386">
                  <c:v>0.77199999999999991</c:v>
                </c:pt>
                <c:pt idx="387">
                  <c:v>0.77399999999999991</c:v>
                </c:pt>
                <c:pt idx="388">
                  <c:v>0.77600000000000002</c:v>
                </c:pt>
                <c:pt idx="389">
                  <c:v>0.7779999999999998</c:v>
                </c:pt>
                <c:pt idx="390">
                  <c:v>0.77999999999999992</c:v>
                </c:pt>
                <c:pt idx="391">
                  <c:v>0.78199999999999992</c:v>
                </c:pt>
                <c:pt idx="392">
                  <c:v>0.78400000000000003</c:v>
                </c:pt>
                <c:pt idx="393">
                  <c:v>0.78599999999999981</c:v>
                </c:pt>
                <c:pt idx="394">
                  <c:v>0.78799999999999981</c:v>
                </c:pt>
                <c:pt idx="395">
                  <c:v>0.78999999999999992</c:v>
                </c:pt>
                <c:pt idx="396">
                  <c:v>0.79199999999999993</c:v>
                </c:pt>
                <c:pt idx="397">
                  <c:v>0.79400000000000004</c:v>
                </c:pt>
                <c:pt idx="398">
                  <c:v>0.79599999999999982</c:v>
                </c:pt>
                <c:pt idx="399">
                  <c:v>0.79799999999999993</c:v>
                </c:pt>
                <c:pt idx="400">
                  <c:v>0.79999999999999993</c:v>
                </c:pt>
                <c:pt idx="401">
                  <c:v>0.80199999999999994</c:v>
                </c:pt>
                <c:pt idx="402">
                  <c:v>0.80399999999999983</c:v>
                </c:pt>
                <c:pt idx="403">
                  <c:v>0.80599999999999983</c:v>
                </c:pt>
                <c:pt idx="404">
                  <c:v>0.80799999999999994</c:v>
                </c:pt>
                <c:pt idx="405">
                  <c:v>0.80999999999999994</c:v>
                </c:pt>
                <c:pt idx="406">
                  <c:v>0.81199999999999983</c:v>
                </c:pt>
                <c:pt idx="407">
                  <c:v>0.81399999999999983</c:v>
                </c:pt>
                <c:pt idx="408">
                  <c:v>0.81599999999999984</c:v>
                </c:pt>
                <c:pt idx="409">
                  <c:v>0.81799999999999995</c:v>
                </c:pt>
                <c:pt idx="410">
                  <c:v>0.82</c:v>
                </c:pt>
                <c:pt idx="411">
                  <c:v>0.82199999999999984</c:v>
                </c:pt>
                <c:pt idx="412">
                  <c:v>0.82399999999999984</c:v>
                </c:pt>
                <c:pt idx="413">
                  <c:v>0.82599999999999996</c:v>
                </c:pt>
                <c:pt idx="414">
                  <c:v>0.82799999999999996</c:v>
                </c:pt>
                <c:pt idx="415">
                  <c:v>0.82999999999999974</c:v>
                </c:pt>
                <c:pt idx="416">
                  <c:v>0.83199999999999985</c:v>
                </c:pt>
                <c:pt idx="417">
                  <c:v>0.83399999999999985</c:v>
                </c:pt>
                <c:pt idx="418">
                  <c:v>0.83599999999999997</c:v>
                </c:pt>
                <c:pt idx="419">
                  <c:v>0.83799999999999997</c:v>
                </c:pt>
                <c:pt idx="420">
                  <c:v>0.83999999999999986</c:v>
                </c:pt>
                <c:pt idx="421">
                  <c:v>0.84199999999999986</c:v>
                </c:pt>
                <c:pt idx="422">
                  <c:v>0.84399999999999986</c:v>
                </c:pt>
                <c:pt idx="423">
                  <c:v>0.84599999999999997</c:v>
                </c:pt>
                <c:pt idx="424">
                  <c:v>0.84799999999999975</c:v>
                </c:pt>
                <c:pt idx="425">
                  <c:v>0.84999999999999987</c:v>
                </c:pt>
                <c:pt idx="426">
                  <c:v>0.85199999999999987</c:v>
                </c:pt>
                <c:pt idx="427">
                  <c:v>0.85399999999999998</c:v>
                </c:pt>
                <c:pt idx="428">
                  <c:v>0.85599999999999998</c:v>
                </c:pt>
                <c:pt idx="429">
                  <c:v>0.85799999999999987</c:v>
                </c:pt>
                <c:pt idx="430">
                  <c:v>0.85999999999999988</c:v>
                </c:pt>
                <c:pt idx="431">
                  <c:v>0.86199999999999988</c:v>
                </c:pt>
                <c:pt idx="432">
                  <c:v>0.86399999999999999</c:v>
                </c:pt>
                <c:pt idx="433">
                  <c:v>0.86599999999999977</c:v>
                </c:pt>
                <c:pt idx="434">
                  <c:v>0.86799999999999988</c:v>
                </c:pt>
                <c:pt idx="435">
                  <c:v>0.86999999999999988</c:v>
                </c:pt>
                <c:pt idx="436">
                  <c:v>0.872</c:v>
                </c:pt>
                <c:pt idx="437">
                  <c:v>0.874</c:v>
                </c:pt>
                <c:pt idx="438">
                  <c:v>0.87599999999999978</c:v>
                </c:pt>
                <c:pt idx="439">
                  <c:v>0.87799999999999989</c:v>
                </c:pt>
                <c:pt idx="440">
                  <c:v>0.87999999999999989</c:v>
                </c:pt>
                <c:pt idx="441">
                  <c:v>0.88200000000000001</c:v>
                </c:pt>
                <c:pt idx="442">
                  <c:v>0.88399999999999979</c:v>
                </c:pt>
                <c:pt idx="443">
                  <c:v>0.8859999999999999</c:v>
                </c:pt>
                <c:pt idx="444">
                  <c:v>0.8879999999999999</c:v>
                </c:pt>
                <c:pt idx="445">
                  <c:v>0.8899999999999999</c:v>
                </c:pt>
                <c:pt idx="446">
                  <c:v>0.89200000000000002</c:v>
                </c:pt>
                <c:pt idx="447">
                  <c:v>0.89399999999999979</c:v>
                </c:pt>
                <c:pt idx="448">
                  <c:v>0.89599999999999991</c:v>
                </c:pt>
                <c:pt idx="449">
                  <c:v>0.89799999999999991</c:v>
                </c:pt>
                <c:pt idx="450">
                  <c:v>0.9</c:v>
                </c:pt>
                <c:pt idx="451">
                  <c:v>0.9019999999999998</c:v>
                </c:pt>
                <c:pt idx="452">
                  <c:v>0.9039999999999998</c:v>
                </c:pt>
                <c:pt idx="453">
                  <c:v>0.90599999999999992</c:v>
                </c:pt>
                <c:pt idx="454">
                  <c:v>0.90799999999999992</c:v>
                </c:pt>
                <c:pt idx="455">
                  <c:v>0.91</c:v>
                </c:pt>
                <c:pt idx="456">
                  <c:v>0.91199999999999981</c:v>
                </c:pt>
                <c:pt idx="457">
                  <c:v>0.91399999999999992</c:v>
                </c:pt>
                <c:pt idx="458">
                  <c:v>0.91599999999999993</c:v>
                </c:pt>
                <c:pt idx="459">
                  <c:v>0.91799999999999993</c:v>
                </c:pt>
                <c:pt idx="460">
                  <c:v>0.91999999999999982</c:v>
                </c:pt>
                <c:pt idx="461">
                  <c:v>0.92199999999999982</c:v>
                </c:pt>
                <c:pt idx="462">
                  <c:v>0.92399999999999993</c:v>
                </c:pt>
                <c:pt idx="463">
                  <c:v>0.92599999999999993</c:v>
                </c:pt>
                <c:pt idx="464">
                  <c:v>0.92799999999999983</c:v>
                </c:pt>
                <c:pt idx="465">
                  <c:v>0.92999999999999983</c:v>
                </c:pt>
                <c:pt idx="466">
                  <c:v>0.93199999999999994</c:v>
                </c:pt>
                <c:pt idx="467">
                  <c:v>0.93399999999999994</c:v>
                </c:pt>
                <c:pt idx="468">
                  <c:v>0.93599999999999994</c:v>
                </c:pt>
                <c:pt idx="469">
                  <c:v>0.93799999999999983</c:v>
                </c:pt>
                <c:pt idx="470">
                  <c:v>0.93999999999999984</c:v>
                </c:pt>
                <c:pt idx="471">
                  <c:v>0.94199999999999995</c:v>
                </c:pt>
                <c:pt idx="472">
                  <c:v>0.94399999999999995</c:v>
                </c:pt>
                <c:pt idx="473">
                  <c:v>0.94599999999999984</c:v>
                </c:pt>
                <c:pt idx="474">
                  <c:v>0.94799999999999984</c:v>
                </c:pt>
                <c:pt idx="475">
                  <c:v>0.94999999999999984</c:v>
                </c:pt>
                <c:pt idx="476">
                  <c:v>0.95199999999999996</c:v>
                </c:pt>
                <c:pt idx="477">
                  <c:v>0.95399999999999996</c:v>
                </c:pt>
                <c:pt idx="478">
                  <c:v>0.95599999999999985</c:v>
                </c:pt>
                <c:pt idx="479">
                  <c:v>0.95799999999999985</c:v>
                </c:pt>
                <c:pt idx="480">
                  <c:v>0.96</c:v>
                </c:pt>
                <c:pt idx="481">
                  <c:v>0.96199999999999997</c:v>
                </c:pt>
                <c:pt idx="482">
                  <c:v>0.96399999999999975</c:v>
                </c:pt>
                <c:pt idx="483">
                  <c:v>0.96599999999999986</c:v>
                </c:pt>
                <c:pt idx="484">
                  <c:v>0.96799999999999986</c:v>
                </c:pt>
                <c:pt idx="485">
                  <c:v>0.97</c:v>
                </c:pt>
                <c:pt idx="486">
                  <c:v>0.97199999999999998</c:v>
                </c:pt>
                <c:pt idx="487">
                  <c:v>0.97399999999999987</c:v>
                </c:pt>
                <c:pt idx="488">
                  <c:v>0.97599999999999987</c:v>
                </c:pt>
                <c:pt idx="489">
                  <c:v>0.97799999999999987</c:v>
                </c:pt>
                <c:pt idx="490">
                  <c:v>0.98</c:v>
                </c:pt>
                <c:pt idx="491">
                  <c:v>0.98199999999999976</c:v>
                </c:pt>
                <c:pt idx="492">
                  <c:v>0.98399999999999987</c:v>
                </c:pt>
                <c:pt idx="493">
                  <c:v>0.98599999999999988</c:v>
                </c:pt>
                <c:pt idx="494">
                  <c:v>0.98799999999999999</c:v>
                </c:pt>
                <c:pt idx="495">
                  <c:v>0.99</c:v>
                </c:pt>
                <c:pt idx="496">
                  <c:v>0.99199999999999977</c:v>
                </c:pt>
                <c:pt idx="497">
                  <c:v>0.99399999999999988</c:v>
                </c:pt>
                <c:pt idx="498">
                  <c:v>0.99599999999999989</c:v>
                </c:pt>
                <c:pt idx="499">
                  <c:v>0.998</c:v>
                </c:pt>
                <c:pt idx="500">
                  <c:v>0.99999999999999978</c:v>
                </c:pt>
              </c:numCache>
            </c:numRef>
          </c:cat>
          <c:val>
            <c:numRef>
              <c:f>F0010CH1!$H$1:$H$501</c:f>
              <c:numCache>
                <c:formatCode>General</c:formatCode>
                <c:ptCount val="501"/>
                <c:pt idx="0">
                  <c:v>1.4</c:v>
                </c:pt>
                <c:pt idx="1">
                  <c:v>1.38</c:v>
                </c:pt>
                <c:pt idx="2">
                  <c:v>1.4</c:v>
                </c:pt>
                <c:pt idx="3">
                  <c:v>1.38</c:v>
                </c:pt>
                <c:pt idx="4">
                  <c:v>1.32</c:v>
                </c:pt>
                <c:pt idx="5">
                  <c:v>1.26</c:v>
                </c:pt>
                <c:pt idx="6">
                  <c:v>1.26</c:v>
                </c:pt>
                <c:pt idx="7">
                  <c:v>1.26</c:v>
                </c:pt>
                <c:pt idx="8">
                  <c:v>1.26</c:v>
                </c:pt>
                <c:pt idx="9">
                  <c:v>1.26</c:v>
                </c:pt>
                <c:pt idx="10">
                  <c:v>1.26</c:v>
                </c:pt>
                <c:pt idx="11">
                  <c:v>1.1399999999999999</c:v>
                </c:pt>
                <c:pt idx="12">
                  <c:v>1.1200000000000001</c:v>
                </c:pt>
                <c:pt idx="13">
                  <c:v>1.1200000000000001</c:v>
                </c:pt>
                <c:pt idx="14">
                  <c:v>1.1399999999999999</c:v>
                </c:pt>
                <c:pt idx="15">
                  <c:v>1.1200000000000001</c:v>
                </c:pt>
                <c:pt idx="16">
                  <c:v>1.1399999999999999</c:v>
                </c:pt>
                <c:pt idx="17">
                  <c:v>0.84</c:v>
                </c:pt>
                <c:pt idx="18">
                  <c:v>0.78</c:v>
                </c:pt>
                <c:pt idx="19">
                  <c:v>0.78</c:v>
                </c:pt>
                <c:pt idx="20">
                  <c:v>0.78</c:v>
                </c:pt>
                <c:pt idx="21">
                  <c:v>0.78</c:v>
                </c:pt>
                <c:pt idx="22">
                  <c:v>0.78</c:v>
                </c:pt>
                <c:pt idx="23">
                  <c:v>0.52</c:v>
                </c:pt>
                <c:pt idx="24">
                  <c:v>0.42</c:v>
                </c:pt>
                <c:pt idx="25">
                  <c:v>0.44</c:v>
                </c:pt>
                <c:pt idx="26">
                  <c:v>0.44</c:v>
                </c:pt>
                <c:pt idx="27">
                  <c:v>0.42</c:v>
                </c:pt>
                <c:pt idx="28">
                  <c:v>0.44</c:v>
                </c:pt>
                <c:pt idx="29">
                  <c:v>0.22</c:v>
                </c:pt>
                <c:pt idx="30">
                  <c:v>0.04</c:v>
                </c:pt>
                <c:pt idx="31">
                  <c:v>0.02</c:v>
                </c:pt>
                <c:pt idx="32">
                  <c:v>0</c:v>
                </c:pt>
                <c:pt idx="33">
                  <c:v>0.02</c:v>
                </c:pt>
                <c:pt idx="34">
                  <c:v>-0.02</c:v>
                </c:pt>
                <c:pt idx="35">
                  <c:v>-0.04</c:v>
                </c:pt>
                <c:pt idx="36">
                  <c:v>-0.38</c:v>
                </c:pt>
                <c:pt idx="37">
                  <c:v>-0.42</c:v>
                </c:pt>
                <c:pt idx="38">
                  <c:v>-0.42</c:v>
                </c:pt>
                <c:pt idx="39">
                  <c:v>-0.4</c:v>
                </c:pt>
                <c:pt idx="40">
                  <c:v>-0.4</c:v>
                </c:pt>
                <c:pt idx="41">
                  <c:v>-0.42</c:v>
                </c:pt>
                <c:pt idx="42">
                  <c:v>-0.72</c:v>
                </c:pt>
                <c:pt idx="43">
                  <c:v>-0.76</c:v>
                </c:pt>
                <c:pt idx="44">
                  <c:v>-0.76</c:v>
                </c:pt>
                <c:pt idx="45">
                  <c:v>-0.74</c:v>
                </c:pt>
                <c:pt idx="46">
                  <c:v>-0.76</c:v>
                </c:pt>
                <c:pt idx="47">
                  <c:v>-0.76</c:v>
                </c:pt>
                <c:pt idx="48">
                  <c:v>-0.98</c:v>
                </c:pt>
                <c:pt idx="49">
                  <c:v>-1.08</c:v>
                </c:pt>
                <c:pt idx="50">
                  <c:v>-1.1000000000000001</c:v>
                </c:pt>
                <c:pt idx="51">
                  <c:v>-1.1000000000000001</c:v>
                </c:pt>
                <c:pt idx="52">
                  <c:v>-1.08</c:v>
                </c:pt>
                <c:pt idx="53">
                  <c:v>-1.1000000000000001</c:v>
                </c:pt>
                <c:pt idx="54">
                  <c:v>-1.1599999999999999</c:v>
                </c:pt>
                <c:pt idx="55">
                  <c:v>-1.22</c:v>
                </c:pt>
                <c:pt idx="56">
                  <c:v>-1.22</c:v>
                </c:pt>
                <c:pt idx="57">
                  <c:v>-1.2</c:v>
                </c:pt>
                <c:pt idx="58">
                  <c:v>-1.22</c:v>
                </c:pt>
                <c:pt idx="59">
                  <c:v>-1.22</c:v>
                </c:pt>
                <c:pt idx="60">
                  <c:v>-1.24</c:v>
                </c:pt>
                <c:pt idx="61">
                  <c:v>-1.34</c:v>
                </c:pt>
                <c:pt idx="62">
                  <c:v>-1.36</c:v>
                </c:pt>
                <c:pt idx="63">
                  <c:v>-1.36</c:v>
                </c:pt>
                <c:pt idx="64">
                  <c:v>-1.36</c:v>
                </c:pt>
                <c:pt idx="65">
                  <c:v>-1.34</c:v>
                </c:pt>
                <c:pt idx="66">
                  <c:v>-1.36</c:v>
                </c:pt>
                <c:pt idx="67">
                  <c:v>-1.24</c:v>
                </c:pt>
                <c:pt idx="68">
                  <c:v>-1.22</c:v>
                </c:pt>
                <c:pt idx="69">
                  <c:v>-1.22</c:v>
                </c:pt>
                <c:pt idx="70">
                  <c:v>-1.22</c:v>
                </c:pt>
                <c:pt idx="71">
                  <c:v>-1.24</c:v>
                </c:pt>
                <c:pt idx="72">
                  <c:v>-1.22</c:v>
                </c:pt>
                <c:pt idx="73">
                  <c:v>-1.1200000000000001</c:v>
                </c:pt>
                <c:pt idx="74">
                  <c:v>-1.1000000000000001</c:v>
                </c:pt>
                <c:pt idx="75">
                  <c:v>-1.1000000000000001</c:v>
                </c:pt>
                <c:pt idx="76">
                  <c:v>-1.1000000000000001</c:v>
                </c:pt>
                <c:pt idx="77">
                  <c:v>-1.1200000000000001</c:v>
                </c:pt>
                <c:pt idx="78">
                  <c:v>-1.1000000000000001</c:v>
                </c:pt>
                <c:pt idx="79">
                  <c:v>-0.92</c:v>
                </c:pt>
                <c:pt idx="80">
                  <c:v>-0.74</c:v>
                </c:pt>
                <c:pt idx="81">
                  <c:v>-0.74</c:v>
                </c:pt>
                <c:pt idx="82">
                  <c:v>-0.74</c:v>
                </c:pt>
                <c:pt idx="83">
                  <c:v>-0.74</c:v>
                </c:pt>
                <c:pt idx="84">
                  <c:v>-0.74</c:v>
                </c:pt>
                <c:pt idx="85">
                  <c:v>-0.68</c:v>
                </c:pt>
                <c:pt idx="86">
                  <c:v>-0.42</c:v>
                </c:pt>
                <c:pt idx="87">
                  <c:v>-0.4</c:v>
                </c:pt>
                <c:pt idx="88">
                  <c:v>-0.4</c:v>
                </c:pt>
                <c:pt idx="89">
                  <c:v>-0.4</c:v>
                </c:pt>
                <c:pt idx="90">
                  <c:v>-0.4</c:v>
                </c:pt>
                <c:pt idx="91">
                  <c:v>-0.4</c:v>
                </c:pt>
                <c:pt idx="92">
                  <c:v>-0.04</c:v>
                </c:pt>
                <c:pt idx="93">
                  <c:v>0.02</c:v>
                </c:pt>
                <c:pt idx="94">
                  <c:v>0</c:v>
                </c:pt>
                <c:pt idx="95">
                  <c:v>0.02</c:v>
                </c:pt>
                <c:pt idx="96">
                  <c:v>0.02</c:v>
                </c:pt>
                <c:pt idx="97">
                  <c:v>0.02</c:v>
                </c:pt>
                <c:pt idx="98">
                  <c:v>0.34</c:v>
                </c:pt>
                <c:pt idx="99">
                  <c:v>0.44</c:v>
                </c:pt>
                <c:pt idx="100">
                  <c:v>0.44</c:v>
                </c:pt>
                <c:pt idx="101">
                  <c:v>0.44</c:v>
                </c:pt>
                <c:pt idx="102">
                  <c:v>0.44</c:v>
                </c:pt>
                <c:pt idx="103">
                  <c:v>0.44</c:v>
                </c:pt>
                <c:pt idx="104">
                  <c:v>0.62</c:v>
                </c:pt>
                <c:pt idx="105">
                  <c:v>0.78</c:v>
                </c:pt>
                <c:pt idx="106">
                  <c:v>0.78</c:v>
                </c:pt>
                <c:pt idx="107">
                  <c:v>0.8</c:v>
                </c:pt>
                <c:pt idx="108">
                  <c:v>0.8</c:v>
                </c:pt>
                <c:pt idx="109">
                  <c:v>0.78</c:v>
                </c:pt>
                <c:pt idx="110">
                  <c:v>0.84</c:v>
                </c:pt>
                <c:pt idx="111">
                  <c:v>1.1200000000000001</c:v>
                </c:pt>
                <c:pt idx="112">
                  <c:v>1.1200000000000001</c:v>
                </c:pt>
                <c:pt idx="113">
                  <c:v>1.1399999999999999</c:v>
                </c:pt>
                <c:pt idx="114">
                  <c:v>1.1399999999999999</c:v>
                </c:pt>
                <c:pt idx="115">
                  <c:v>1.1200000000000001</c:v>
                </c:pt>
                <c:pt idx="116">
                  <c:v>1.1200000000000001</c:v>
                </c:pt>
                <c:pt idx="117">
                  <c:v>1.26</c:v>
                </c:pt>
                <c:pt idx="118">
                  <c:v>1.26</c:v>
                </c:pt>
                <c:pt idx="119">
                  <c:v>1.28</c:v>
                </c:pt>
                <c:pt idx="120">
                  <c:v>1.26</c:v>
                </c:pt>
                <c:pt idx="121">
                  <c:v>1.26</c:v>
                </c:pt>
                <c:pt idx="122">
                  <c:v>1.26</c:v>
                </c:pt>
                <c:pt idx="123">
                  <c:v>1.36</c:v>
                </c:pt>
                <c:pt idx="124">
                  <c:v>1.4</c:v>
                </c:pt>
                <c:pt idx="125">
                  <c:v>1.4</c:v>
                </c:pt>
                <c:pt idx="126">
                  <c:v>1.4</c:v>
                </c:pt>
                <c:pt idx="127">
                  <c:v>1.38</c:v>
                </c:pt>
                <c:pt idx="128">
                  <c:v>1.38</c:v>
                </c:pt>
                <c:pt idx="129">
                  <c:v>1.32</c:v>
                </c:pt>
                <c:pt idx="130">
                  <c:v>1.26</c:v>
                </c:pt>
                <c:pt idx="131">
                  <c:v>1.26</c:v>
                </c:pt>
                <c:pt idx="132">
                  <c:v>1.24</c:v>
                </c:pt>
                <c:pt idx="133">
                  <c:v>1.26</c:v>
                </c:pt>
                <c:pt idx="134">
                  <c:v>1.26</c:v>
                </c:pt>
                <c:pt idx="135">
                  <c:v>1.22</c:v>
                </c:pt>
                <c:pt idx="136">
                  <c:v>1.1200000000000001</c:v>
                </c:pt>
                <c:pt idx="137">
                  <c:v>1.1200000000000001</c:v>
                </c:pt>
                <c:pt idx="138">
                  <c:v>1.1200000000000001</c:v>
                </c:pt>
                <c:pt idx="139">
                  <c:v>1.1200000000000001</c:v>
                </c:pt>
                <c:pt idx="140">
                  <c:v>1.1399999999999999</c:v>
                </c:pt>
                <c:pt idx="141">
                  <c:v>1.1399999999999999</c:v>
                </c:pt>
                <c:pt idx="142">
                  <c:v>0.84</c:v>
                </c:pt>
                <c:pt idx="143">
                  <c:v>0.78</c:v>
                </c:pt>
                <c:pt idx="144">
                  <c:v>0.76</c:v>
                </c:pt>
                <c:pt idx="145">
                  <c:v>0.78</c:v>
                </c:pt>
                <c:pt idx="146">
                  <c:v>0.78</c:v>
                </c:pt>
                <c:pt idx="147">
                  <c:v>0.78</c:v>
                </c:pt>
                <c:pt idx="148">
                  <c:v>0.52</c:v>
                </c:pt>
                <c:pt idx="149">
                  <c:v>0.44</c:v>
                </c:pt>
                <c:pt idx="150">
                  <c:v>0.44</c:v>
                </c:pt>
                <c:pt idx="151">
                  <c:v>0.44</c:v>
                </c:pt>
                <c:pt idx="152">
                  <c:v>0.44</c:v>
                </c:pt>
                <c:pt idx="153">
                  <c:v>0.44</c:v>
                </c:pt>
                <c:pt idx="154">
                  <c:v>0.22</c:v>
                </c:pt>
                <c:pt idx="155">
                  <c:v>0.04</c:v>
                </c:pt>
                <c:pt idx="156">
                  <c:v>0.02</c:v>
                </c:pt>
                <c:pt idx="157">
                  <c:v>0.02</c:v>
                </c:pt>
                <c:pt idx="158">
                  <c:v>0</c:v>
                </c:pt>
                <c:pt idx="159">
                  <c:v>0.02</c:v>
                </c:pt>
                <c:pt idx="160">
                  <c:v>-0.04</c:v>
                </c:pt>
                <c:pt idx="161">
                  <c:v>-0.36</c:v>
                </c:pt>
                <c:pt idx="162">
                  <c:v>-0.4</c:v>
                </c:pt>
                <c:pt idx="163">
                  <c:v>-0.4</c:v>
                </c:pt>
                <c:pt idx="164">
                  <c:v>-0.4</c:v>
                </c:pt>
                <c:pt idx="165">
                  <c:v>-0.4</c:v>
                </c:pt>
                <c:pt idx="166">
                  <c:v>-0.44</c:v>
                </c:pt>
                <c:pt idx="167">
                  <c:v>-0.72</c:v>
                </c:pt>
                <c:pt idx="168">
                  <c:v>-0.74</c:v>
                </c:pt>
                <c:pt idx="169">
                  <c:v>-0.72</c:v>
                </c:pt>
                <c:pt idx="170">
                  <c:v>-0.74</c:v>
                </c:pt>
                <c:pt idx="171">
                  <c:v>-0.76</c:v>
                </c:pt>
                <c:pt idx="172">
                  <c:v>-0.76</c:v>
                </c:pt>
                <c:pt idx="173">
                  <c:v>-1</c:v>
                </c:pt>
                <c:pt idx="174">
                  <c:v>-1.1000000000000001</c:v>
                </c:pt>
                <c:pt idx="175">
                  <c:v>-1.1000000000000001</c:v>
                </c:pt>
                <c:pt idx="176">
                  <c:v>-1.1200000000000001</c:v>
                </c:pt>
                <c:pt idx="177">
                  <c:v>-1.08</c:v>
                </c:pt>
                <c:pt idx="178">
                  <c:v>-1.1000000000000001</c:v>
                </c:pt>
                <c:pt idx="179">
                  <c:v>-1.1599999999999999</c:v>
                </c:pt>
                <c:pt idx="180">
                  <c:v>-1.2</c:v>
                </c:pt>
                <c:pt idx="181">
                  <c:v>-1.22</c:v>
                </c:pt>
                <c:pt idx="182">
                  <c:v>-1.24</c:v>
                </c:pt>
                <c:pt idx="183">
                  <c:v>-1.22</c:v>
                </c:pt>
                <c:pt idx="184">
                  <c:v>-1.22</c:v>
                </c:pt>
                <c:pt idx="185">
                  <c:v>-1.24</c:v>
                </c:pt>
                <c:pt idx="186">
                  <c:v>-1.34</c:v>
                </c:pt>
                <c:pt idx="187">
                  <c:v>-1.34</c:v>
                </c:pt>
                <c:pt idx="188">
                  <c:v>-1.34</c:v>
                </c:pt>
                <c:pt idx="189">
                  <c:v>-1.34</c:v>
                </c:pt>
                <c:pt idx="190">
                  <c:v>-1.36</c:v>
                </c:pt>
                <c:pt idx="191">
                  <c:v>-1.34</c:v>
                </c:pt>
                <c:pt idx="192">
                  <c:v>-1.24</c:v>
                </c:pt>
                <c:pt idx="193">
                  <c:v>-1.22</c:v>
                </c:pt>
                <c:pt idx="194">
                  <c:v>-1.24</c:v>
                </c:pt>
                <c:pt idx="195">
                  <c:v>-1.2</c:v>
                </c:pt>
                <c:pt idx="196">
                  <c:v>-1.22</c:v>
                </c:pt>
                <c:pt idx="197">
                  <c:v>-1.22</c:v>
                </c:pt>
                <c:pt idx="198">
                  <c:v>-1.1200000000000001</c:v>
                </c:pt>
                <c:pt idx="199">
                  <c:v>-1.08</c:v>
                </c:pt>
                <c:pt idx="200">
                  <c:v>-1.1000000000000001</c:v>
                </c:pt>
                <c:pt idx="201">
                  <c:v>-1.08</c:v>
                </c:pt>
                <c:pt idx="202">
                  <c:v>-1.1000000000000001</c:v>
                </c:pt>
                <c:pt idx="203">
                  <c:v>-1.1000000000000001</c:v>
                </c:pt>
                <c:pt idx="204">
                  <c:v>-0.9</c:v>
                </c:pt>
                <c:pt idx="205">
                  <c:v>-0.76</c:v>
                </c:pt>
                <c:pt idx="206">
                  <c:v>-0.74</c:v>
                </c:pt>
                <c:pt idx="207">
                  <c:v>-0.76</c:v>
                </c:pt>
                <c:pt idx="208">
                  <c:v>-0.74</c:v>
                </c:pt>
                <c:pt idx="209">
                  <c:v>-0.74</c:v>
                </c:pt>
                <c:pt idx="210">
                  <c:v>-0.68</c:v>
                </c:pt>
                <c:pt idx="211">
                  <c:v>-0.4</c:v>
                </c:pt>
                <c:pt idx="212">
                  <c:v>-0.4</c:v>
                </c:pt>
                <c:pt idx="213">
                  <c:v>-0.4</c:v>
                </c:pt>
                <c:pt idx="214">
                  <c:v>-0.42</c:v>
                </c:pt>
                <c:pt idx="215">
                  <c:v>-0.4</c:v>
                </c:pt>
                <c:pt idx="216">
                  <c:v>-0.4</c:v>
                </c:pt>
                <c:pt idx="217">
                  <c:v>-0.04</c:v>
                </c:pt>
                <c:pt idx="218">
                  <c:v>0.02</c:v>
                </c:pt>
                <c:pt idx="219">
                  <c:v>0.04</c:v>
                </c:pt>
                <c:pt idx="220">
                  <c:v>0.02</c:v>
                </c:pt>
                <c:pt idx="221">
                  <c:v>0.02</c:v>
                </c:pt>
                <c:pt idx="222">
                  <c:v>0.02</c:v>
                </c:pt>
                <c:pt idx="223">
                  <c:v>0.34</c:v>
                </c:pt>
                <c:pt idx="224">
                  <c:v>0.44</c:v>
                </c:pt>
                <c:pt idx="225">
                  <c:v>0.44</c:v>
                </c:pt>
                <c:pt idx="226">
                  <c:v>0.44</c:v>
                </c:pt>
                <c:pt idx="227">
                  <c:v>0.44</c:v>
                </c:pt>
                <c:pt idx="228">
                  <c:v>0.44</c:v>
                </c:pt>
                <c:pt idx="229">
                  <c:v>0.6</c:v>
                </c:pt>
                <c:pt idx="230">
                  <c:v>0.78</c:v>
                </c:pt>
                <c:pt idx="231">
                  <c:v>0.78</c:v>
                </c:pt>
                <c:pt idx="232">
                  <c:v>0.78</c:v>
                </c:pt>
                <c:pt idx="233">
                  <c:v>0.78</c:v>
                </c:pt>
                <c:pt idx="234">
                  <c:v>0.78</c:v>
                </c:pt>
                <c:pt idx="235">
                  <c:v>0.84</c:v>
                </c:pt>
                <c:pt idx="236">
                  <c:v>1.1000000000000001</c:v>
                </c:pt>
                <c:pt idx="237">
                  <c:v>1.1399999999999999</c:v>
                </c:pt>
                <c:pt idx="238">
                  <c:v>1.1200000000000001</c:v>
                </c:pt>
                <c:pt idx="239">
                  <c:v>1.1399999999999999</c:v>
                </c:pt>
                <c:pt idx="240">
                  <c:v>1.1200000000000001</c:v>
                </c:pt>
                <c:pt idx="241">
                  <c:v>1.1399999999999999</c:v>
                </c:pt>
                <c:pt idx="242">
                  <c:v>1.24</c:v>
                </c:pt>
                <c:pt idx="243">
                  <c:v>1.26</c:v>
                </c:pt>
                <c:pt idx="244">
                  <c:v>1.26</c:v>
                </c:pt>
                <c:pt idx="245">
                  <c:v>1.26</c:v>
                </c:pt>
                <c:pt idx="246">
                  <c:v>1.26</c:v>
                </c:pt>
                <c:pt idx="247">
                  <c:v>1.28</c:v>
                </c:pt>
                <c:pt idx="248">
                  <c:v>1.36</c:v>
                </c:pt>
                <c:pt idx="249">
                  <c:v>1.4</c:v>
                </c:pt>
                <c:pt idx="250">
                  <c:v>1.38</c:v>
                </c:pt>
                <c:pt idx="251">
                  <c:v>1.4</c:v>
                </c:pt>
                <c:pt idx="252">
                  <c:v>1.38</c:v>
                </c:pt>
                <c:pt idx="253">
                  <c:v>1.4</c:v>
                </c:pt>
                <c:pt idx="254">
                  <c:v>1.32</c:v>
                </c:pt>
                <c:pt idx="255">
                  <c:v>1.26</c:v>
                </c:pt>
                <c:pt idx="256">
                  <c:v>1.26</c:v>
                </c:pt>
                <c:pt idx="257">
                  <c:v>1.26</c:v>
                </c:pt>
                <c:pt idx="258">
                  <c:v>1.26</c:v>
                </c:pt>
                <c:pt idx="259">
                  <c:v>1.26</c:v>
                </c:pt>
                <c:pt idx="260">
                  <c:v>1.24</c:v>
                </c:pt>
                <c:pt idx="261">
                  <c:v>1.1399999999999999</c:v>
                </c:pt>
                <c:pt idx="262">
                  <c:v>1.1399999999999999</c:v>
                </c:pt>
                <c:pt idx="263">
                  <c:v>1.1399999999999999</c:v>
                </c:pt>
                <c:pt idx="264">
                  <c:v>1.1200000000000001</c:v>
                </c:pt>
                <c:pt idx="265">
                  <c:v>1.1200000000000001</c:v>
                </c:pt>
                <c:pt idx="266">
                  <c:v>1.1200000000000001</c:v>
                </c:pt>
                <c:pt idx="267">
                  <c:v>0.8</c:v>
                </c:pt>
                <c:pt idx="268">
                  <c:v>0.78</c:v>
                </c:pt>
                <c:pt idx="269">
                  <c:v>0.78</c:v>
                </c:pt>
                <c:pt idx="270">
                  <c:v>0.78</c:v>
                </c:pt>
                <c:pt idx="271">
                  <c:v>0.78</c:v>
                </c:pt>
                <c:pt idx="272">
                  <c:v>0.78</c:v>
                </c:pt>
                <c:pt idx="273">
                  <c:v>0.52</c:v>
                </c:pt>
                <c:pt idx="274">
                  <c:v>0.44</c:v>
                </c:pt>
                <c:pt idx="275">
                  <c:v>0.44</c:v>
                </c:pt>
                <c:pt idx="276">
                  <c:v>0.44</c:v>
                </c:pt>
                <c:pt idx="277">
                  <c:v>0.42</c:v>
                </c:pt>
                <c:pt idx="278">
                  <c:v>0.44</c:v>
                </c:pt>
                <c:pt idx="279">
                  <c:v>0.22</c:v>
                </c:pt>
                <c:pt idx="280">
                  <c:v>0.02</c:v>
                </c:pt>
                <c:pt idx="281">
                  <c:v>0.02</c:v>
                </c:pt>
                <c:pt idx="282">
                  <c:v>0.02</c:v>
                </c:pt>
                <c:pt idx="283">
                  <c:v>0</c:v>
                </c:pt>
                <c:pt idx="284">
                  <c:v>0.02</c:v>
                </c:pt>
                <c:pt idx="285">
                  <c:v>-0.04</c:v>
                </c:pt>
                <c:pt idx="286">
                  <c:v>-0.4</c:v>
                </c:pt>
                <c:pt idx="287">
                  <c:v>-0.4</c:v>
                </c:pt>
                <c:pt idx="288">
                  <c:v>-0.4</c:v>
                </c:pt>
                <c:pt idx="289">
                  <c:v>-0.4</c:v>
                </c:pt>
                <c:pt idx="290">
                  <c:v>-0.42</c:v>
                </c:pt>
                <c:pt idx="291">
                  <c:v>-0.4</c:v>
                </c:pt>
                <c:pt idx="292">
                  <c:v>-0.7</c:v>
                </c:pt>
                <c:pt idx="293">
                  <c:v>-0.72</c:v>
                </c:pt>
                <c:pt idx="294">
                  <c:v>-0.76</c:v>
                </c:pt>
                <c:pt idx="295">
                  <c:v>-0.76</c:v>
                </c:pt>
                <c:pt idx="296">
                  <c:v>-0.76</c:v>
                </c:pt>
                <c:pt idx="297">
                  <c:v>-0.74</c:v>
                </c:pt>
                <c:pt idx="298">
                  <c:v>-1</c:v>
                </c:pt>
                <c:pt idx="299">
                  <c:v>-1.08</c:v>
                </c:pt>
                <c:pt idx="300">
                  <c:v>-1.1000000000000001</c:v>
                </c:pt>
                <c:pt idx="301">
                  <c:v>-1.08</c:v>
                </c:pt>
                <c:pt idx="302">
                  <c:v>-1.1000000000000001</c:v>
                </c:pt>
                <c:pt idx="303">
                  <c:v>-1.1000000000000001</c:v>
                </c:pt>
                <c:pt idx="304">
                  <c:v>-1.1599999999999999</c:v>
                </c:pt>
                <c:pt idx="305">
                  <c:v>-1.22</c:v>
                </c:pt>
                <c:pt idx="306">
                  <c:v>-1.24</c:v>
                </c:pt>
                <c:pt idx="307">
                  <c:v>-1.22</c:v>
                </c:pt>
                <c:pt idx="308">
                  <c:v>-1.24</c:v>
                </c:pt>
                <c:pt idx="309">
                  <c:v>-1.22</c:v>
                </c:pt>
                <c:pt idx="310">
                  <c:v>-1.24</c:v>
                </c:pt>
                <c:pt idx="311">
                  <c:v>-1.34</c:v>
                </c:pt>
                <c:pt idx="312">
                  <c:v>-1.36</c:v>
                </c:pt>
                <c:pt idx="313">
                  <c:v>-1.36</c:v>
                </c:pt>
                <c:pt idx="314">
                  <c:v>-1.34</c:v>
                </c:pt>
                <c:pt idx="315">
                  <c:v>-1.36</c:v>
                </c:pt>
                <c:pt idx="316">
                  <c:v>-1.34</c:v>
                </c:pt>
                <c:pt idx="317">
                  <c:v>-1.26</c:v>
                </c:pt>
                <c:pt idx="318">
                  <c:v>-1.22</c:v>
                </c:pt>
                <c:pt idx="319">
                  <c:v>-1.22</c:v>
                </c:pt>
                <c:pt idx="320">
                  <c:v>-1.24</c:v>
                </c:pt>
                <c:pt idx="321">
                  <c:v>-1.22</c:v>
                </c:pt>
                <c:pt idx="322">
                  <c:v>-1.24</c:v>
                </c:pt>
                <c:pt idx="323">
                  <c:v>-1.1200000000000001</c:v>
                </c:pt>
                <c:pt idx="324">
                  <c:v>-1.1000000000000001</c:v>
                </c:pt>
                <c:pt idx="325">
                  <c:v>-1.08</c:v>
                </c:pt>
                <c:pt idx="326">
                  <c:v>-1.08</c:v>
                </c:pt>
                <c:pt idx="327">
                  <c:v>-1.08</c:v>
                </c:pt>
                <c:pt idx="328">
                  <c:v>-1.08</c:v>
                </c:pt>
                <c:pt idx="329">
                  <c:v>-0.92</c:v>
                </c:pt>
                <c:pt idx="330">
                  <c:v>-0.74</c:v>
                </c:pt>
                <c:pt idx="331">
                  <c:v>-0.74</c:v>
                </c:pt>
                <c:pt idx="332">
                  <c:v>-0.74</c:v>
                </c:pt>
                <c:pt idx="333">
                  <c:v>-0.74</c:v>
                </c:pt>
                <c:pt idx="334">
                  <c:v>-0.74</c:v>
                </c:pt>
                <c:pt idx="335">
                  <c:v>-0.66</c:v>
                </c:pt>
                <c:pt idx="336">
                  <c:v>-0.42</c:v>
                </c:pt>
                <c:pt idx="337">
                  <c:v>-0.4</c:v>
                </c:pt>
                <c:pt idx="338">
                  <c:v>-0.38</c:v>
                </c:pt>
                <c:pt idx="339">
                  <c:v>-0.4</c:v>
                </c:pt>
                <c:pt idx="340">
                  <c:v>-0.4</c:v>
                </c:pt>
                <c:pt idx="341">
                  <c:v>-0.4</c:v>
                </c:pt>
                <c:pt idx="342">
                  <c:v>-0.04</c:v>
                </c:pt>
                <c:pt idx="343">
                  <c:v>0.02</c:v>
                </c:pt>
                <c:pt idx="344">
                  <c:v>0.02</c:v>
                </c:pt>
                <c:pt idx="345">
                  <c:v>0.02</c:v>
                </c:pt>
                <c:pt idx="346">
                  <c:v>0.02</c:v>
                </c:pt>
                <c:pt idx="347">
                  <c:v>0.04</c:v>
                </c:pt>
                <c:pt idx="348">
                  <c:v>0.34</c:v>
                </c:pt>
                <c:pt idx="349">
                  <c:v>0.46</c:v>
                </c:pt>
                <c:pt idx="350">
                  <c:v>0.44</c:v>
                </c:pt>
                <c:pt idx="351">
                  <c:v>0.44</c:v>
                </c:pt>
                <c:pt idx="352">
                  <c:v>0.44</c:v>
                </c:pt>
                <c:pt idx="353">
                  <c:v>0.46</c:v>
                </c:pt>
                <c:pt idx="354">
                  <c:v>0.62</c:v>
                </c:pt>
                <c:pt idx="355">
                  <c:v>0.78</c:v>
                </c:pt>
                <c:pt idx="356">
                  <c:v>0.78</c:v>
                </c:pt>
                <c:pt idx="357">
                  <c:v>0.78</c:v>
                </c:pt>
                <c:pt idx="358">
                  <c:v>0.8</c:v>
                </c:pt>
                <c:pt idx="359">
                  <c:v>0.78</c:v>
                </c:pt>
                <c:pt idx="360">
                  <c:v>0.84</c:v>
                </c:pt>
                <c:pt idx="361">
                  <c:v>1.1000000000000001</c:v>
                </c:pt>
                <c:pt idx="362">
                  <c:v>1.1399999999999999</c:v>
                </c:pt>
                <c:pt idx="363">
                  <c:v>1.1200000000000001</c:v>
                </c:pt>
                <c:pt idx="364">
                  <c:v>1.1399999999999999</c:v>
                </c:pt>
                <c:pt idx="365">
                  <c:v>1.1399999999999999</c:v>
                </c:pt>
                <c:pt idx="366">
                  <c:v>1.1200000000000001</c:v>
                </c:pt>
                <c:pt idx="367">
                  <c:v>1.26</c:v>
                </c:pt>
                <c:pt idx="368">
                  <c:v>1.26</c:v>
                </c:pt>
                <c:pt idx="369">
                  <c:v>1.26</c:v>
                </c:pt>
                <c:pt idx="370">
                  <c:v>1.26</c:v>
                </c:pt>
                <c:pt idx="371">
                  <c:v>1.26</c:v>
                </c:pt>
                <c:pt idx="372">
                  <c:v>1.26</c:v>
                </c:pt>
                <c:pt idx="373">
                  <c:v>1.34</c:v>
                </c:pt>
                <c:pt idx="374">
                  <c:v>1.38</c:v>
                </c:pt>
                <c:pt idx="375">
                  <c:v>1.4</c:v>
                </c:pt>
                <c:pt idx="376">
                  <c:v>1.38</c:v>
                </c:pt>
                <c:pt idx="377">
                  <c:v>1.38</c:v>
                </c:pt>
                <c:pt idx="378">
                  <c:v>1.4</c:v>
                </c:pt>
                <c:pt idx="379">
                  <c:v>1.32</c:v>
                </c:pt>
                <c:pt idx="380">
                  <c:v>1.26</c:v>
                </c:pt>
                <c:pt idx="381">
                  <c:v>1.26</c:v>
                </c:pt>
                <c:pt idx="382">
                  <c:v>1.26</c:v>
                </c:pt>
                <c:pt idx="383">
                  <c:v>1.28</c:v>
                </c:pt>
                <c:pt idx="384">
                  <c:v>1.26</c:v>
                </c:pt>
                <c:pt idx="385">
                  <c:v>1.26</c:v>
                </c:pt>
                <c:pt idx="386">
                  <c:v>1.1399999999999999</c:v>
                </c:pt>
                <c:pt idx="387">
                  <c:v>1.1200000000000001</c:v>
                </c:pt>
                <c:pt idx="388">
                  <c:v>1.1200000000000001</c:v>
                </c:pt>
                <c:pt idx="389">
                  <c:v>1.1200000000000001</c:v>
                </c:pt>
                <c:pt idx="390">
                  <c:v>1.1200000000000001</c:v>
                </c:pt>
                <c:pt idx="391">
                  <c:v>1.1200000000000001</c:v>
                </c:pt>
                <c:pt idx="392">
                  <c:v>0.84</c:v>
                </c:pt>
                <c:pt idx="393">
                  <c:v>0.78</c:v>
                </c:pt>
                <c:pt idx="394">
                  <c:v>0.8</c:v>
                </c:pt>
                <c:pt idx="395">
                  <c:v>0.78</c:v>
                </c:pt>
                <c:pt idx="396">
                  <c:v>0.78</c:v>
                </c:pt>
                <c:pt idx="397">
                  <c:v>0.78</c:v>
                </c:pt>
                <c:pt idx="398">
                  <c:v>0.52</c:v>
                </c:pt>
                <c:pt idx="399">
                  <c:v>0.44</c:v>
                </c:pt>
                <c:pt idx="400">
                  <c:v>0.44</c:v>
                </c:pt>
                <c:pt idx="401">
                  <c:v>0.44</c:v>
                </c:pt>
                <c:pt idx="402">
                  <c:v>0.44</c:v>
                </c:pt>
                <c:pt idx="403">
                  <c:v>0.44</c:v>
                </c:pt>
                <c:pt idx="404">
                  <c:v>0.22</c:v>
                </c:pt>
                <c:pt idx="405">
                  <c:v>0.04</c:v>
                </c:pt>
                <c:pt idx="406">
                  <c:v>0.02</c:v>
                </c:pt>
                <c:pt idx="407">
                  <c:v>0.02</c:v>
                </c:pt>
                <c:pt idx="408">
                  <c:v>0</c:v>
                </c:pt>
                <c:pt idx="409">
                  <c:v>-0.02</c:v>
                </c:pt>
                <c:pt idx="410">
                  <c:v>-0.06</c:v>
                </c:pt>
                <c:pt idx="411">
                  <c:v>-0.38</c:v>
                </c:pt>
                <c:pt idx="412">
                  <c:v>-0.42</c:v>
                </c:pt>
                <c:pt idx="413">
                  <c:v>-0.42</c:v>
                </c:pt>
                <c:pt idx="414">
                  <c:v>-0.4</c:v>
                </c:pt>
                <c:pt idx="415">
                  <c:v>-0.44</c:v>
                </c:pt>
                <c:pt idx="416">
                  <c:v>-0.42</c:v>
                </c:pt>
                <c:pt idx="417">
                  <c:v>-0.7</c:v>
                </c:pt>
                <c:pt idx="418">
                  <c:v>-0.72</c:v>
                </c:pt>
                <c:pt idx="419">
                  <c:v>-0.74</c:v>
                </c:pt>
                <c:pt idx="420">
                  <c:v>-0.76</c:v>
                </c:pt>
                <c:pt idx="421">
                  <c:v>-0.76</c:v>
                </c:pt>
                <c:pt idx="422">
                  <c:v>-0.76</c:v>
                </c:pt>
                <c:pt idx="423">
                  <c:v>-1.02</c:v>
                </c:pt>
                <c:pt idx="424">
                  <c:v>-1.1000000000000001</c:v>
                </c:pt>
                <c:pt idx="425">
                  <c:v>-1.1000000000000001</c:v>
                </c:pt>
                <c:pt idx="426">
                  <c:v>-1.1000000000000001</c:v>
                </c:pt>
                <c:pt idx="427">
                  <c:v>-1.1000000000000001</c:v>
                </c:pt>
                <c:pt idx="428">
                  <c:v>-1.1200000000000001</c:v>
                </c:pt>
                <c:pt idx="429">
                  <c:v>-1.1599999999999999</c:v>
                </c:pt>
                <c:pt idx="430">
                  <c:v>-1.24</c:v>
                </c:pt>
                <c:pt idx="431">
                  <c:v>-1.22</c:v>
                </c:pt>
                <c:pt idx="432">
                  <c:v>-1.22</c:v>
                </c:pt>
                <c:pt idx="433">
                  <c:v>-1.24</c:v>
                </c:pt>
                <c:pt idx="434">
                  <c:v>-1.22</c:v>
                </c:pt>
                <c:pt idx="435">
                  <c:v>-1.24</c:v>
                </c:pt>
                <c:pt idx="436">
                  <c:v>-1.34</c:v>
                </c:pt>
                <c:pt idx="437">
                  <c:v>-1.36</c:v>
                </c:pt>
                <c:pt idx="438">
                  <c:v>-1.34</c:v>
                </c:pt>
                <c:pt idx="439">
                  <c:v>-1.36</c:v>
                </c:pt>
                <c:pt idx="440">
                  <c:v>-1.36</c:v>
                </c:pt>
                <c:pt idx="441">
                  <c:v>-1.36</c:v>
                </c:pt>
                <c:pt idx="442">
                  <c:v>-1.22</c:v>
                </c:pt>
                <c:pt idx="443">
                  <c:v>-1.22</c:v>
                </c:pt>
                <c:pt idx="444">
                  <c:v>-1.2</c:v>
                </c:pt>
                <c:pt idx="445">
                  <c:v>-1.22</c:v>
                </c:pt>
                <c:pt idx="446">
                  <c:v>-1.24</c:v>
                </c:pt>
                <c:pt idx="447">
                  <c:v>-1.22</c:v>
                </c:pt>
                <c:pt idx="448">
                  <c:v>-1.1399999999999999</c:v>
                </c:pt>
                <c:pt idx="449">
                  <c:v>-1.1000000000000001</c:v>
                </c:pt>
                <c:pt idx="450">
                  <c:v>-1.08</c:v>
                </c:pt>
                <c:pt idx="451">
                  <c:v>-1.1000000000000001</c:v>
                </c:pt>
                <c:pt idx="452">
                  <c:v>-1.08</c:v>
                </c:pt>
                <c:pt idx="453">
                  <c:v>-1.1000000000000001</c:v>
                </c:pt>
                <c:pt idx="454">
                  <c:v>-0.92</c:v>
                </c:pt>
                <c:pt idx="455">
                  <c:v>-0.76</c:v>
                </c:pt>
                <c:pt idx="456">
                  <c:v>-0.76</c:v>
                </c:pt>
                <c:pt idx="457">
                  <c:v>-0.74</c:v>
                </c:pt>
                <c:pt idx="458">
                  <c:v>-0.74</c:v>
                </c:pt>
                <c:pt idx="459">
                  <c:v>-0.76</c:v>
                </c:pt>
                <c:pt idx="460">
                  <c:v>-0.68</c:v>
                </c:pt>
                <c:pt idx="461">
                  <c:v>-0.42</c:v>
                </c:pt>
                <c:pt idx="462">
                  <c:v>-0.4</c:v>
                </c:pt>
                <c:pt idx="463">
                  <c:v>-0.42</c:v>
                </c:pt>
                <c:pt idx="464">
                  <c:v>-0.4</c:v>
                </c:pt>
                <c:pt idx="465">
                  <c:v>-0.4</c:v>
                </c:pt>
                <c:pt idx="466">
                  <c:v>-0.38</c:v>
                </c:pt>
                <c:pt idx="467">
                  <c:v>-0.02</c:v>
                </c:pt>
                <c:pt idx="468">
                  <c:v>0.02</c:v>
                </c:pt>
                <c:pt idx="469">
                  <c:v>0.02</c:v>
                </c:pt>
                <c:pt idx="470">
                  <c:v>0.02</c:v>
                </c:pt>
                <c:pt idx="471">
                  <c:v>0.02</c:v>
                </c:pt>
                <c:pt idx="472">
                  <c:v>0.02</c:v>
                </c:pt>
                <c:pt idx="473">
                  <c:v>0.34</c:v>
                </c:pt>
                <c:pt idx="474">
                  <c:v>0.44</c:v>
                </c:pt>
                <c:pt idx="475">
                  <c:v>0.46</c:v>
                </c:pt>
                <c:pt idx="476">
                  <c:v>0.44</c:v>
                </c:pt>
                <c:pt idx="477">
                  <c:v>0.44</c:v>
                </c:pt>
                <c:pt idx="478">
                  <c:v>0.44</c:v>
                </c:pt>
                <c:pt idx="479">
                  <c:v>0.62</c:v>
                </c:pt>
                <c:pt idx="480">
                  <c:v>0.78</c:v>
                </c:pt>
                <c:pt idx="481">
                  <c:v>0.78</c:v>
                </c:pt>
                <c:pt idx="482">
                  <c:v>0.78</c:v>
                </c:pt>
                <c:pt idx="483">
                  <c:v>0.78</c:v>
                </c:pt>
                <c:pt idx="484">
                  <c:v>0.78</c:v>
                </c:pt>
                <c:pt idx="485">
                  <c:v>0.84</c:v>
                </c:pt>
                <c:pt idx="486">
                  <c:v>1.1200000000000001</c:v>
                </c:pt>
                <c:pt idx="487">
                  <c:v>1.1399999999999999</c:v>
                </c:pt>
                <c:pt idx="488">
                  <c:v>1.1200000000000001</c:v>
                </c:pt>
                <c:pt idx="489">
                  <c:v>1.1200000000000001</c:v>
                </c:pt>
                <c:pt idx="490">
                  <c:v>1.1200000000000001</c:v>
                </c:pt>
                <c:pt idx="491">
                  <c:v>1.1200000000000001</c:v>
                </c:pt>
                <c:pt idx="492">
                  <c:v>1.24</c:v>
                </c:pt>
                <c:pt idx="493">
                  <c:v>1.26</c:v>
                </c:pt>
                <c:pt idx="494">
                  <c:v>1.28</c:v>
                </c:pt>
                <c:pt idx="495">
                  <c:v>1.26</c:v>
                </c:pt>
                <c:pt idx="496">
                  <c:v>1.26</c:v>
                </c:pt>
                <c:pt idx="497">
                  <c:v>1.26</c:v>
                </c:pt>
                <c:pt idx="498">
                  <c:v>1.34</c:v>
                </c:pt>
                <c:pt idx="499">
                  <c:v>1.4</c:v>
                </c:pt>
                <c:pt idx="500">
                  <c:v>1.4</c:v>
                </c:pt>
              </c:numCache>
            </c:numRef>
          </c:val>
          <c:smooth val="0"/>
        </c:ser>
        <c:dLbls>
          <c:showLegendKey val="0"/>
          <c:showVal val="0"/>
          <c:showCatName val="0"/>
          <c:showSerName val="0"/>
          <c:showPercent val="0"/>
          <c:showBubbleSize val="0"/>
        </c:dLbls>
        <c:marker val="1"/>
        <c:smooth val="0"/>
        <c:axId val="111974656"/>
        <c:axId val="111976832"/>
      </c:lineChart>
      <c:catAx>
        <c:axId val="111974656"/>
        <c:scaling>
          <c:orientation val="minMax"/>
        </c:scaling>
        <c:delete val="0"/>
        <c:axPos val="b"/>
        <c:title>
          <c:tx>
            <c:rich>
              <a:bodyPr/>
              <a:lstStyle/>
              <a:p>
                <a:pPr>
                  <a:defRPr b="0">
                    <a:latin typeface="CMU Serif" pitchFamily="50" charset="0"/>
                    <a:ea typeface="CMU Serif" pitchFamily="50" charset="0"/>
                    <a:cs typeface="CMU Serif" pitchFamily="50" charset="0"/>
                  </a:defRPr>
                </a:pPr>
                <a:r>
                  <a:rPr lang="en-GB" b="0">
                    <a:latin typeface="CMU Serif" pitchFamily="50" charset="0"/>
                    <a:ea typeface="CMU Serif" pitchFamily="50" charset="0"/>
                    <a:cs typeface="CMU Serif" pitchFamily="50" charset="0"/>
                  </a:rPr>
                  <a:t>Time(ms)</a:t>
                </a:r>
              </a:p>
            </c:rich>
          </c:tx>
          <c:layout/>
          <c:overlay val="0"/>
        </c:title>
        <c:numFmt formatCode="0.000" sourceLinked="1"/>
        <c:majorTickMark val="out"/>
        <c:minorTickMark val="none"/>
        <c:tickLblPos val="nextTo"/>
        <c:txPr>
          <a:bodyPr/>
          <a:lstStyle/>
          <a:p>
            <a:pPr>
              <a:defRPr b="1">
                <a:latin typeface="CMU Serif" pitchFamily="50" charset="0"/>
                <a:ea typeface="CMU Serif" pitchFamily="50" charset="0"/>
                <a:cs typeface="CMU Serif" pitchFamily="50" charset="0"/>
              </a:defRPr>
            </a:pPr>
            <a:endParaRPr lang="en-US"/>
          </a:p>
        </c:txPr>
        <c:crossAx val="111976832"/>
        <c:crosses val="autoZero"/>
        <c:auto val="1"/>
        <c:lblAlgn val="ctr"/>
        <c:lblOffset val="100"/>
        <c:tickLblSkip val="100"/>
        <c:tickMarkSkip val="20"/>
        <c:noMultiLvlLbl val="0"/>
      </c:catAx>
      <c:valAx>
        <c:axId val="111976832"/>
        <c:scaling>
          <c:orientation val="minMax"/>
        </c:scaling>
        <c:delete val="0"/>
        <c:axPos val="l"/>
        <c:majorGridlines/>
        <c:title>
          <c:tx>
            <c:rich>
              <a:bodyPr rot="-5400000" vert="horz"/>
              <a:lstStyle/>
              <a:p>
                <a:pPr>
                  <a:defRPr b="0">
                    <a:latin typeface="CMU Serif" pitchFamily="50" charset="0"/>
                    <a:ea typeface="CMU Serif" pitchFamily="50" charset="0"/>
                    <a:cs typeface="CMU Serif" pitchFamily="50" charset="0"/>
                  </a:defRPr>
                </a:pPr>
                <a:r>
                  <a:rPr lang="en-GB" b="0">
                    <a:latin typeface="CMU Serif" pitchFamily="50" charset="0"/>
                    <a:ea typeface="CMU Serif" pitchFamily="50" charset="0"/>
                    <a:cs typeface="CMU Serif" pitchFamily="50" charset="0"/>
                  </a:rPr>
                  <a:t>Amplitude(V)</a:t>
                </a:r>
              </a:p>
            </c:rich>
          </c:tx>
          <c:layout/>
          <c:overlay val="0"/>
        </c:title>
        <c:numFmt formatCode="General" sourceLinked="1"/>
        <c:majorTickMark val="out"/>
        <c:minorTickMark val="none"/>
        <c:tickLblPos val="nextTo"/>
        <c:txPr>
          <a:bodyPr/>
          <a:lstStyle/>
          <a:p>
            <a:pPr>
              <a:defRPr>
                <a:latin typeface="CMU Serif" pitchFamily="50" charset="0"/>
                <a:ea typeface="CMU Serif" pitchFamily="50" charset="0"/>
                <a:cs typeface="CMU Serif" pitchFamily="50" charset="0"/>
              </a:defRPr>
            </a:pPr>
            <a:endParaRPr lang="en-US"/>
          </a:p>
        </c:txPr>
        <c:crossAx val="111974656"/>
        <c:crosses val="autoZero"/>
        <c:crossBetween val="between"/>
      </c:valAx>
    </c:plotArea>
    <c:legend>
      <c:legendPos val="b"/>
      <c:layout/>
      <c:overlay val="0"/>
      <c:txPr>
        <a:bodyPr/>
        <a:lstStyle/>
        <a:p>
          <a:pPr>
            <a:defRPr b="0">
              <a:latin typeface="CMU Serif" pitchFamily="50" charset="0"/>
              <a:ea typeface="CMU Serif" pitchFamily="50" charset="0"/>
              <a:cs typeface="CMU Serif" pitchFamily="50" charset="0"/>
            </a:defRPr>
          </a:pPr>
          <a:endParaRPr lang="en-US"/>
        </a:p>
      </c:txPr>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0.11038</cdr:x>
      <cdr:y>0.57153</cdr:y>
    </cdr:from>
    <cdr:to>
      <cdr:x>0.12553</cdr:x>
      <cdr:y>0.63089</cdr:y>
    </cdr:to>
    <cdr:sp macro="" textlink="">
      <cdr:nvSpPr>
        <cdr:cNvPr id="2" name="Oval 1"/>
        <cdr:cNvSpPr/>
      </cdr:nvSpPr>
      <cdr:spPr>
        <a:xfrm xmlns:a="http://schemas.openxmlformats.org/drawingml/2006/main">
          <a:off x="656031" y="1412138"/>
          <a:ext cx="90075" cy="146649"/>
        </a:xfrm>
        <a:prstGeom xmlns:a="http://schemas.openxmlformats.org/drawingml/2006/main" prst="ellipse">
          <a:avLst/>
        </a:prstGeom>
        <a:noFill xmlns:a="http://schemas.openxmlformats.org/drawingml/2006/main"/>
      </cdr:spPr>
      <cdr:style>
        <a:lnRef xmlns:a="http://schemas.openxmlformats.org/drawingml/2006/main" idx="2">
          <a:schemeClr val="accent2"/>
        </a:lnRef>
        <a:fillRef xmlns:a="http://schemas.openxmlformats.org/drawingml/2006/main" idx="1">
          <a:schemeClr val="lt1"/>
        </a:fillRef>
        <a:effectRef xmlns:a="http://schemas.openxmlformats.org/drawingml/2006/main" idx="0">
          <a:schemeClr val="accent2"/>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0.73431</cdr:x>
      <cdr:y>0.0772</cdr:y>
    </cdr:from>
    <cdr:to>
      <cdr:x>0.77584</cdr:x>
      <cdr:y>0.22902</cdr:y>
    </cdr:to>
    <cdr:sp macro="" textlink="">
      <cdr:nvSpPr>
        <cdr:cNvPr id="3" name="Oval 2"/>
        <cdr:cNvSpPr/>
      </cdr:nvSpPr>
      <cdr:spPr>
        <a:xfrm xmlns:a="http://schemas.openxmlformats.org/drawingml/2006/main">
          <a:off x="4364437" y="190735"/>
          <a:ext cx="246833" cy="375115"/>
        </a:xfrm>
        <a:prstGeom xmlns:a="http://schemas.openxmlformats.org/drawingml/2006/main" prst="ellipse">
          <a:avLst/>
        </a:prstGeom>
        <a:noFill xmlns:a="http://schemas.openxmlformats.org/drawingml/2006/main"/>
      </cdr:spPr>
      <cdr:style>
        <a:lnRef xmlns:a="http://schemas.openxmlformats.org/drawingml/2006/main" idx="2">
          <a:schemeClr val="accent2"/>
        </a:lnRef>
        <a:fillRef xmlns:a="http://schemas.openxmlformats.org/drawingml/2006/main" idx="1">
          <a:schemeClr val="lt1"/>
        </a:fillRef>
        <a:effectRef xmlns:a="http://schemas.openxmlformats.org/drawingml/2006/main" idx="0">
          <a:schemeClr val="accent2"/>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0.77206</cdr:x>
      <cdr:y>0.11125</cdr:y>
    </cdr:from>
    <cdr:to>
      <cdr:x>0.81359</cdr:x>
      <cdr:y>0.26307</cdr:y>
    </cdr:to>
    <cdr:sp macro="" textlink="">
      <cdr:nvSpPr>
        <cdr:cNvPr id="4" name="Oval 3"/>
        <cdr:cNvSpPr/>
      </cdr:nvSpPr>
      <cdr:spPr>
        <a:xfrm xmlns:a="http://schemas.openxmlformats.org/drawingml/2006/main">
          <a:off x="4588830" y="274882"/>
          <a:ext cx="246833" cy="375115"/>
        </a:xfrm>
        <a:prstGeom xmlns:a="http://schemas.openxmlformats.org/drawingml/2006/main" prst="ellipse">
          <a:avLst/>
        </a:prstGeom>
        <a:noFill xmlns:a="http://schemas.openxmlformats.org/drawingml/2006/main"/>
      </cdr:spPr>
      <cdr:style>
        <a:lnRef xmlns:a="http://schemas.openxmlformats.org/drawingml/2006/main" idx="2">
          <a:schemeClr val="accent2"/>
        </a:lnRef>
        <a:fillRef xmlns:a="http://schemas.openxmlformats.org/drawingml/2006/main" idx="1">
          <a:schemeClr val="lt1"/>
        </a:fillRef>
        <a:effectRef xmlns:a="http://schemas.openxmlformats.org/drawingml/2006/main" idx="0">
          <a:schemeClr val="accent2"/>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A0C46-73E6-445A-8E01-575F52E70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ACE45FB0.dotm</Template>
  <TotalTime>1851</TotalTime>
  <Pages>15</Pages>
  <Words>3740</Words>
  <Characters>21322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25012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sg3510</dc:creator>
  <cp:lastModifiedBy>sg3510</cp:lastModifiedBy>
  <cp:revision>86</cp:revision>
  <cp:lastPrinted>2013-02-17T16:51:00Z</cp:lastPrinted>
  <dcterms:created xsi:type="dcterms:W3CDTF">2013-01-29T15:35:00Z</dcterms:created>
  <dcterms:modified xsi:type="dcterms:W3CDTF">2013-02-17T18:30:00Z</dcterms:modified>
</cp:coreProperties>
</file>